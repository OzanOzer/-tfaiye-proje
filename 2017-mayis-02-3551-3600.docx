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926" w:lineRule="exact"/>
        <w:ind w:left="71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0"/>
          <w:szCs w:val="90"/>
          <w:color w:val="3D3D3D"/>
          <w:spacing w:val="-579"/>
          <w:w w:val="133"/>
          <w:b/>
          <w:bCs/>
          <w:position w:val="-8"/>
        </w:rPr>
        <w:t>1</w:t>
      </w:r>
      <w:r>
        <w:rPr>
          <w:rFonts w:ascii="Arial" w:hAnsi="Arial" w:cs="Arial" w:eastAsia="Arial"/>
          <w:sz w:val="15"/>
          <w:szCs w:val="15"/>
          <w:color w:val="565656"/>
          <w:spacing w:val="4"/>
          <w:w w:val="112"/>
          <w:position w:val="-20"/>
        </w:rPr>
        <w:t>I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12"/>
          <w:position w:val="-20"/>
        </w:rPr>
        <w:t>Z</w:t>
      </w:r>
      <w:r>
        <w:rPr>
          <w:rFonts w:ascii="Arial" w:hAnsi="Arial" w:cs="Arial" w:eastAsia="Arial"/>
          <w:sz w:val="15"/>
          <w:szCs w:val="15"/>
          <w:color w:val="565656"/>
          <w:spacing w:val="-28"/>
          <w:w w:val="100"/>
          <w:position w:val="-20"/>
        </w:rPr>
        <w:t> 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7"/>
          <w:position w:val="-20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6" w:lineRule="exact"/>
        <w:ind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929688pt;margin-top:-9.17313pt;width:55.244163pt;height:54pt;mso-position-horizontal-relative:page;mso-position-vertical-relative:paragraph;z-index:-15706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Arial" w:hAnsi="Arial" w:cs="Arial" w:eastAsia="Arial"/>
                      <w:sz w:val="108"/>
                      <w:szCs w:val="108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898989"/>
                      <w:spacing w:val="0"/>
                      <w:w w:val="184"/>
                      <w:position w:val="-1"/>
                    </w:rPr>
                    <w:t>8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B5B5B5"/>
          <w:spacing w:val="0"/>
          <w:w w:val="188"/>
          <w:position w:val="-2"/>
        </w:rPr>
        <w:t>i</w:t>
      </w:r>
      <w:r>
        <w:rPr>
          <w:rFonts w:ascii="Arial" w:hAnsi="Arial" w:cs="Arial" w:eastAsia="Arial"/>
          <w:sz w:val="14"/>
          <w:szCs w:val="14"/>
          <w:color w:val="B5B5B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B5B5B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  <w:position w:val="3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0"/>
          <w:w w:val="10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  <w:position w:val="3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3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  <w:cols w:num="2" w:equalWidth="0">
            <w:col w:w="1462" w:space="855"/>
            <w:col w:w="8983"/>
          </w:cols>
        </w:sectPr>
      </w:pPr>
      <w:rPr/>
    </w:p>
    <w:p>
      <w:pPr>
        <w:spacing w:before="0" w:after="0" w:line="203" w:lineRule="exact"/>
        <w:ind w:left="594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12123"/>
          <w:spacing w:val="6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ÜVÜKf.EHIR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Mü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11"/>
          <w:w w:val="86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31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  <w:position w:val="9"/>
        </w:rPr>
        <w:t>BELEO</w:t>
      </w:r>
      <w:r>
        <w:rPr>
          <w:rFonts w:ascii="Arial" w:hAnsi="Arial" w:cs="Arial" w:eastAsia="Arial"/>
          <w:sz w:val="15"/>
          <w:szCs w:val="15"/>
          <w:color w:val="565656"/>
          <w:spacing w:val="33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  <w:position w:val="9"/>
        </w:rPr>
        <w:t>YESI</w:t>
        <w:tab/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RAPOR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33" w:lineRule="exact"/>
        <w:ind w:left="111" w:right="-20"/>
        <w:jc w:val="left"/>
        <w:tabs>
          <w:tab w:pos="1460" w:val="left"/>
          <w:tab w:pos="3080" w:val="left"/>
          <w:tab w:pos="5360" w:val="left"/>
          <w:tab w:pos="74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92"/>
        </w:rPr>
        <w:t>lül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29.05.2017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5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ı3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5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6"/>
          <w:w w:val="5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ı7: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4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8"/>
        </w:rPr>
        <w:t>ret: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82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-17"/>
          <w:w w:val="147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67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17" w:lineRule="exact"/>
        <w:ind w:left="134" w:right="-20"/>
        <w:jc w:val="left"/>
        <w:tabs>
          <w:tab w:pos="1460" w:val="left"/>
          <w:tab w:pos="3080" w:val="left"/>
          <w:tab w:pos="4420" w:val="left"/>
          <w:tab w:pos="5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75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3"/>
          <w:position w:val="1"/>
        </w:rPr>
        <w:t>ıl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29.05.2017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3600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Merkez-2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Bildiri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96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6"/>
          <w:w w:val="10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7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no:695/B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134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7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98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95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nü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no:695/B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4" w:lineRule="exact"/>
        <w:ind w:left="129" w:right="-20"/>
        <w:jc w:val="left"/>
        <w:tabs>
          <w:tab w:pos="1460" w:val="left"/>
          <w:tab w:pos="3840" w:val="left"/>
          <w:tab w:pos="5240" w:val="left"/>
          <w:tab w:pos="7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8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88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23"/>
          <w:szCs w:val="23"/>
          <w:color w:val="696969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-7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7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5"/>
          <w:w w:val="67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92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3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91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Dev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29" w:right="-20"/>
        <w:jc w:val="left"/>
        <w:tabs>
          <w:tab w:pos="3560" w:val="left"/>
          <w:tab w:pos="6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2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92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2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207"/>
          <w:position w:val="2"/>
        </w:rPr>
        <w:t>i</w:t>
      </w:r>
      <w:r>
        <w:rPr>
          <w:rFonts w:ascii="Arial" w:hAnsi="Arial" w:cs="Arial" w:eastAsia="Arial"/>
          <w:sz w:val="23"/>
          <w:szCs w:val="23"/>
          <w:color w:val="3D3D3D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38"/>
          <w:position w:val="2"/>
        </w:rPr>
        <w:t>e: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0"/>
          <w:w w:val="93"/>
          <w:position w:val="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3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3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4"/>
        </w:rPr>
        <w:t>Kull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6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-4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İş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3576" w:right="-20"/>
        <w:jc w:val="left"/>
        <w:tabs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142639pt;margin-top:1.76299pt;width:3.67302pt;height:26pt;mso-position-horizontal-relative:page;mso-position-vertical-relative:paragraph;z-index:-1571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B5B5B5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-2"/>
        </w:rPr>
        <w:t>B</w:t>
      </w:r>
      <w:r>
        <w:rPr>
          <w:rFonts w:ascii="Arial" w:hAnsi="Arial" w:cs="Arial" w:eastAsia="Arial"/>
          <w:sz w:val="17"/>
          <w:szCs w:val="17"/>
          <w:color w:val="565656"/>
          <w:spacing w:val="1"/>
          <w:w w:val="100"/>
          <w:position w:val="-2"/>
        </w:rPr>
        <w:t>e</w:t>
      </w:r>
      <w:r>
        <w:rPr>
          <w:rFonts w:ascii="Arial" w:hAnsi="Arial" w:cs="Arial" w:eastAsia="Arial"/>
          <w:sz w:val="17"/>
          <w:szCs w:val="17"/>
          <w:color w:val="3D3D3D"/>
          <w:spacing w:val="3"/>
          <w:w w:val="100"/>
          <w:position w:val="-2"/>
        </w:rPr>
        <w:t>t</w:t>
      </w:r>
      <w:r>
        <w:rPr>
          <w:rFonts w:ascii="Arial" w:hAnsi="Arial" w:cs="Arial" w:eastAsia="Arial"/>
          <w:sz w:val="17"/>
          <w:szCs w:val="17"/>
          <w:color w:val="565656"/>
          <w:spacing w:val="-9"/>
          <w:w w:val="100"/>
          <w:position w:val="-2"/>
        </w:rPr>
        <w:t>o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17"/>
          <w:szCs w:val="17"/>
          <w:color w:val="3D3D3D"/>
          <w:spacing w:val="-7"/>
          <w:w w:val="100"/>
          <w:position w:val="-2"/>
        </w:rPr>
        <w:t>ı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-2"/>
        </w:rPr>
        <w:t>ar</w:t>
      </w:r>
      <w:r>
        <w:rPr>
          <w:rFonts w:ascii="Arial" w:hAnsi="Arial" w:cs="Arial" w:eastAsia="Arial"/>
          <w:sz w:val="17"/>
          <w:szCs w:val="17"/>
          <w:color w:val="3D3D3D"/>
          <w:spacing w:val="-2"/>
          <w:w w:val="100"/>
          <w:position w:val="-2"/>
        </w:rPr>
        <w:t>m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7"/>
          <w:szCs w:val="17"/>
          <w:color w:val="565656"/>
          <w:spacing w:val="-1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7"/>
          <w:w w:val="100"/>
          <w:position w:val="-2"/>
        </w:rPr>
        <w:t>K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565656"/>
          <w:spacing w:val="-5"/>
          <w:w w:val="100"/>
          <w:position w:val="-2"/>
        </w:rPr>
        <w:t>g</w:t>
      </w:r>
      <w:r>
        <w:rPr>
          <w:rFonts w:ascii="Arial" w:hAnsi="Arial" w:cs="Arial" w:eastAsia="Arial"/>
          <w:sz w:val="17"/>
          <w:szCs w:val="17"/>
          <w:color w:val="3D3D3D"/>
          <w:spacing w:val="-5"/>
          <w:w w:val="100"/>
          <w:position w:val="-2"/>
        </w:rPr>
        <w:t>i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-2"/>
        </w:rPr>
        <w:t>r</w:t>
      </w:r>
      <w:r>
        <w:rPr>
          <w:rFonts w:ascii="Arial" w:hAnsi="Arial" w:cs="Arial" w:eastAsia="Arial"/>
          <w:sz w:val="17"/>
          <w:szCs w:val="17"/>
          <w:color w:val="565656"/>
          <w:spacing w:val="46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89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565656"/>
          <w:spacing w:val="-35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-2"/>
          <w:w w:val="100"/>
          <w:position w:val="-2"/>
        </w:rPr>
        <w:t>h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-2"/>
        </w:rPr>
        <w:t>şap</w:t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1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6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1"/>
          <w:position w:val="-2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1"/>
          <w:position w:val="-2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3"/>
          <w:w w:val="81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-54"/>
          <w:w w:val="102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1"/>
          <w:position w:val="-2"/>
        </w:rPr>
        <w:t>_iğ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81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0" w:lineRule="exact"/>
        <w:ind w:left="3901" w:right="-20"/>
        <w:jc w:val="left"/>
        <w:tabs>
          <w:tab w:pos="4360" w:val="left"/>
          <w:tab w:pos="4640" w:val="left"/>
          <w:tab w:pos="4940" w:val="left"/>
          <w:tab w:pos="5900" w:val="left"/>
          <w:tab w:pos="6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8"/>
        </w:rPr>
        <w:t>X</w:t>
      </w:r>
      <w:r>
        <w:rPr>
          <w:rFonts w:ascii="Arial" w:hAnsi="Arial" w:cs="Arial" w:eastAsia="Arial"/>
          <w:sz w:val="19"/>
          <w:szCs w:val="19"/>
          <w:color w:val="3D3D3D"/>
          <w:spacing w:val="-49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8"/>
        </w:rPr>
      </w:r>
      <w:r>
        <w:rPr>
          <w:rFonts w:ascii="Arial" w:hAnsi="Arial" w:cs="Arial" w:eastAsia="Arial"/>
          <w:sz w:val="43"/>
          <w:szCs w:val="43"/>
          <w:color w:val="3D3D3D"/>
          <w:spacing w:val="0"/>
          <w:w w:val="48"/>
          <w:position w:val="-2"/>
        </w:rPr>
        <w:t>ı</w:t>
      </w:r>
      <w:r>
        <w:rPr>
          <w:rFonts w:ascii="Arial" w:hAnsi="Arial" w:cs="Arial" w:eastAsia="Arial"/>
          <w:sz w:val="43"/>
          <w:szCs w:val="43"/>
          <w:color w:val="3D3D3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3"/>
          <w:szCs w:val="43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212123"/>
          <w:spacing w:val="0"/>
          <w:w w:val="81"/>
          <w:position w:val="8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212123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12123"/>
          <w:spacing w:val="0"/>
          <w:w w:val="100"/>
          <w:position w:val="8"/>
        </w:rPr>
      </w:r>
      <w:r>
        <w:rPr>
          <w:rFonts w:ascii="Arial" w:hAnsi="Arial" w:cs="Arial" w:eastAsia="Arial"/>
          <w:sz w:val="43"/>
          <w:szCs w:val="43"/>
          <w:color w:val="3D3D3D"/>
          <w:spacing w:val="0"/>
          <w:w w:val="48"/>
          <w:position w:val="-2"/>
        </w:rPr>
        <w:t>ı</w:t>
      </w:r>
      <w:r>
        <w:rPr>
          <w:rFonts w:ascii="Arial" w:hAnsi="Arial" w:cs="Arial" w:eastAsia="Arial"/>
          <w:sz w:val="43"/>
          <w:szCs w:val="43"/>
          <w:color w:val="3D3D3D"/>
          <w:spacing w:val="0"/>
          <w:w w:val="48"/>
          <w:position w:val="-2"/>
        </w:rPr>
        <w:t> </w:t>
      </w:r>
      <w:r>
        <w:rPr>
          <w:rFonts w:ascii="Arial" w:hAnsi="Arial" w:cs="Arial" w:eastAsia="Arial"/>
          <w:sz w:val="43"/>
          <w:szCs w:val="43"/>
          <w:color w:val="3D3D3D"/>
          <w:spacing w:val="55"/>
          <w:w w:val="48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100"/>
          <w:position w:val="8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100"/>
          <w:position w:val="8"/>
        </w:rPr>
      </w:r>
      <w:r>
        <w:rPr>
          <w:rFonts w:ascii="Arial" w:hAnsi="Arial" w:cs="Arial" w:eastAsia="Arial"/>
          <w:sz w:val="43"/>
          <w:szCs w:val="43"/>
          <w:color w:val="3D3D3D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43"/>
          <w:szCs w:val="43"/>
          <w:color w:val="3D3D3D"/>
          <w:spacing w:val="-1"/>
          <w:w w:val="62"/>
          <w:position w:val="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0"/>
          <w:w w:val="62"/>
          <w:position w:val="3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-54"/>
          <w:w w:val="62"/>
          <w:position w:val="3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66"/>
          <w:position w:val="8"/>
        </w:rPr>
        <w:t>X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-4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8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5"/>
          <w:position w:val="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2"/>
          <w:position w:val="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8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4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8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4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8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8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29" w:right="-20"/>
        <w:jc w:val="left"/>
        <w:tabs>
          <w:tab w:pos="2080" w:val="left"/>
          <w:tab w:pos="5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1"/>
        </w:rPr>
        <w:t>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6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"/>
          <w:w w:val="66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Süleyma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ÖCALAN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0"/>
          <w:position w:val="1"/>
        </w:rPr>
        <w:t>JK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"/>
          <w:w w:val="104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Duygu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TEMEL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21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8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3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İbrahim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KAYA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2" w:lineRule="exact"/>
        <w:ind w:left="111" w:right="2401" w:firstLine="2056"/>
        <w:jc w:val="left"/>
        <w:tabs>
          <w:tab w:pos="2080" w:val="left"/>
          <w:tab w:pos="458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36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2"/>
          <w:w w:val="1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33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1"/>
        </w:rPr>
        <w:t>:1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97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106"/>
          <w:position w:val="1"/>
        </w:rPr>
        <w:t>:</w:t>
      </w:r>
      <w:r>
        <w:rPr>
          <w:rFonts w:ascii="Arial" w:hAnsi="Arial" w:cs="Arial" w:eastAsia="Arial"/>
          <w:sz w:val="19"/>
          <w:szCs w:val="19"/>
          <w:color w:val="3D3D3D"/>
          <w:spacing w:val="2"/>
          <w:w w:val="205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38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8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CE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681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111" w:right="-20"/>
        <w:jc w:val="left"/>
        <w:tabs>
          <w:tab w:pos="4600" w:val="left"/>
          <w:tab w:pos="70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22"/>
          <w:position w:val="2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84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8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5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B5B5B5"/>
          <w:spacing w:val="-2"/>
          <w:w w:val="6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1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81"/>
          <w:position w:val="-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4573" w:right="4062"/>
        <w:jc w:val="center"/>
        <w:tabs>
          <w:tab w:pos="70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2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0"/>
          <w:position w:val="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97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0"/>
          <w:w w:val="50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65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4576" w:right="404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3" w:lineRule="exact"/>
        <w:ind w:left="2117" w:right="-20"/>
        <w:jc w:val="left"/>
        <w:tabs>
          <w:tab w:pos="4600" w:val="left"/>
          <w:tab w:pos="70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90"/>
          <w:position w:val="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9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0"/>
          <w:w w:val="6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4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107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0"/>
          <w:w w:val="5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6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1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"/>
          <w:w w:val="103"/>
          <w:position w:val="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1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9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1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9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565656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2" w:after="0" w:line="218" w:lineRule="exact"/>
        <w:ind w:left="2117" w:right="2491" w:firstLine="-1983"/>
        <w:jc w:val="left"/>
        <w:tabs>
          <w:tab w:pos="458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11"/>
          <w:w w:val="96"/>
          <w:position w:val="1"/>
        </w:rPr>
        <w:t>Y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64"/>
          <w:position w:val="1"/>
        </w:rPr>
        <w:t>f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64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64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5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-ncı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62"/>
          <w:position w:val="0"/>
        </w:rPr>
        <w:t>ı.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63"/>
          <w:position w:val="0"/>
        </w:rPr>
        <w:t>k</w:t>
      </w:r>
      <w:r>
        <w:rPr>
          <w:rFonts w:ascii="Arial" w:hAnsi="Arial" w:cs="Arial" w:eastAsia="Arial"/>
          <w:sz w:val="20"/>
          <w:szCs w:val="20"/>
          <w:color w:val="3D3D3D"/>
          <w:spacing w:val="-4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12123"/>
          <w:spacing w:val="-13"/>
          <w:w w:val="131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75"/>
          <w:position w:val="0"/>
        </w:rPr>
        <w:t>ş</w:t>
      </w:r>
      <w:r>
        <w:rPr>
          <w:rFonts w:ascii="Arial" w:hAnsi="Arial" w:cs="Arial" w:eastAsia="Arial"/>
          <w:sz w:val="20"/>
          <w:szCs w:val="20"/>
          <w:color w:val="56565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9"/>
          <w:w w:val="63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14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78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7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6"/>
          <w:w w:val="107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9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0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üş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08" w:lineRule="exact"/>
        <w:ind w:left="20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-2"/>
        </w:rPr>
        <w:t>!Yardıma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0"/>
          <w:position w:val="-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2117" w:right="-20"/>
        <w:jc w:val="left"/>
        <w:tabs>
          <w:tab w:pos="1046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91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2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2"/>
        </w:rPr>
        <w:t>Amiriniıı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4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2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89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110"/>
          <w:position w:val="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0"/>
          <w:position w:val="2"/>
        </w:rPr>
        <w:t>s_Q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7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96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32"/>
          <w:szCs w:val="32"/>
          <w:color w:val="B5B5B5"/>
          <w:spacing w:val="0"/>
          <w:w w:val="53"/>
          <w:position w:val="0"/>
        </w:rPr>
        <w:t>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11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varıldığında,kendileri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göıüldü.Tarafıınızca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1"/>
        </w:rPr>
        <w:t>yapıl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0"/>
          <w:position w:val="1"/>
        </w:rPr>
        <w:t>ı'.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187" w:lineRule="exact"/>
        <w:ind w:left="4553" w:right="392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4"/>
        </w:rPr>
        <w:t>[Söndürı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1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91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1"/>
          <w:position w:val="-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1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1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4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4"/>
        </w:rPr>
        <w:t>söndüıiicü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11" w:right="-20"/>
        <w:jc w:val="left"/>
        <w:tabs>
          <w:tab w:pos="2660" w:val="left"/>
          <w:tab w:pos="5280" w:val="left"/>
          <w:tab w:pos="6400" w:val="left"/>
          <w:tab w:pos="6820" w:val="left"/>
          <w:tab w:pos="8000" w:val="left"/>
          <w:tab w:pos="8360" w:val="left"/>
          <w:tab w:pos="9580" w:val="left"/>
          <w:tab w:pos="10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1"/>
        </w:rPr>
        <w:t>öndürıne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150"/>
          <w:i/>
          <w:position w:val="-6"/>
        </w:rPr>
        <w:t>l</w:t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1"/>
          <w:w w:val="100"/>
          <w:position w:val="-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pük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55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4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6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"/>
          <w:w w:val="66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8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55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56565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C0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6460" w:right="-20"/>
        <w:jc w:val="left"/>
        <w:tabs>
          <w:tab w:pos="8000" w:val="left"/>
          <w:tab w:pos="8660" w:val="left"/>
          <w:tab w:pos="95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D3D3D"/>
          <w:spacing w:val="0"/>
          <w:w w:val="66"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-53"/>
          <w:w w:val="66"/>
        </w:rPr>
        <w:t> </w:t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66"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99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99"/>
          <w:u w:val="single" w:color="545454"/>
        </w:rPr>
        <w:t> </w:t>
      </w:r>
      <w:r>
        <w:rPr>
          <w:rFonts w:ascii="Arial" w:hAnsi="Arial" w:cs="Arial" w:eastAsia="Arial"/>
          <w:sz w:val="38"/>
          <w:szCs w:val="38"/>
          <w:color w:val="3D3D3D"/>
          <w:spacing w:val="-48"/>
          <w:w w:val="100"/>
          <w:u w:val="single" w:color="545454"/>
        </w:rPr>
        <w:t> </w:t>
      </w:r>
      <w:r>
        <w:rPr>
          <w:rFonts w:ascii="Arial" w:hAnsi="Arial" w:cs="Arial" w:eastAsia="Arial"/>
          <w:sz w:val="38"/>
          <w:szCs w:val="38"/>
          <w:color w:val="3D3D3D"/>
          <w:spacing w:val="-48"/>
          <w:w w:val="100"/>
          <w:u w:val="single" w:color="545454"/>
        </w:rPr>
      </w:r>
      <w:r>
        <w:rPr>
          <w:rFonts w:ascii="Arial" w:hAnsi="Arial" w:cs="Arial" w:eastAsia="Arial"/>
          <w:sz w:val="38"/>
          <w:szCs w:val="38"/>
          <w:color w:val="3D3D3D"/>
          <w:spacing w:val="-48"/>
          <w:w w:val="100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696969"/>
          <w:spacing w:val="0"/>
          <w:w w:val="68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92" w:lineRule="exact"/>
        <w:ind w:left="22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Yangınd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kafe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bulunan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koltukla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laminat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parkeler,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fe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malze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leri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lanmak,kahve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makinası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1"/>
        </w:rPr>
        <w:t>,Ça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1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w w:val="68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6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bilgisayarı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7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ktroni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aksamı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3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Eşyad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4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TL.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2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Ziyan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5"/>
          <w:w w:val="9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TL.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binanın,zemi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2099" w:right="47" w:firstLine="-1960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emel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Kahve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Bahçesind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5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dükkanı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kahve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makinaianna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ener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7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8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3"/>
        </w:rPr>
        <w:t>mi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7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prizlerde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göıiilm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olup;yapıla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sor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turmacia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yağmu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kafeni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98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7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auto"/>
        <w:ind w:left="2099" w:right="6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"/>
          <w:w w:val="16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8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7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dolması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kablolarında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devreni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kol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18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1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4"/>
          <w:w w:val="11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izalasyonlannı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kafeye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tüm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tesisatında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oluşturması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netic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10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8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6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6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ıkt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11"/>
          <w:w w:val="7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mışt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29" w:right="-20"/>
        <w:jc w:val="left"/>
        <w:tabs>
          <w:tab w:pos="2080" w:val="left"/>
          <w:tab w:pos="6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w w:val="81"/>
        </w:rPr>
        <w:t>§l&amp;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1"/>
          <w:w w:val="82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JŞirketi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4"/>
          <w:w w:val="12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nilemedi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"/>
          <w:w w:val="173"/>
          <w:position w:val="1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85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9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8"/>
          <w:position w:val="1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7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29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Courier New" w:hAnsi="Courier New" w:cs="Courier New" w:eastAsia="Courier New"/>
          <w:sz w:val="39"/>
          <w:szCs w:val="39"/>
          <w:color w:val="565656"/>
          <w:spacing w:val="-143"/>
          <w:w w:val="119"/>
          <w:position w:val="-1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94"/>
          <w:position w:val="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2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2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8"/>
          <w:position w:val="2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95"/>
          <w:w w:val="89"/>
          <w:position w:val="2"/>
        </w:rPr>
        <w:t>y</w:t>
      </w:r>
      <w:r>
        <w:rPr>
          <w:rFonts w:ascii="Courier New" w:hAnsi="Courier New" w:cs="Courier New" w:eastAsia="Courier New"/>
          <w:sz w:val="39"/>
          <w:szCs w:val="39"/>
          <w:color w:val="565656"/>
          <w:spacing w:val="48"/>
          <w:w w:val="24"/>
          <w:position w:val="-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  <w:position w:val="2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</w:sectPr>
      </w:pPr>
      <w:rPr/>
    </w:p>
    <w:p>
      <w:pPr>
        <w:spacing w:before="0" w:after="0" w:line="204" w:lineRule="exact"/>
        <w:ind w:left="27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1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slim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-1"/>
        </w:rPr>
        <w:t>Edil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>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w w:val="85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8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</w:rPr>
        <w:t>gu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TEMEL'e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dild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  <w:cols w:num="2" w:equalWidth="0">
            <w:col w:w="1563" w:space="559"/>
            <w:col w:w="9178"/>
          </w:cols>
        </w:sectPr>
      </w:pPr>
      <w:rPr/>
    </w:p>
    <w:p>
      <w:pPr>
        <w:spacing w:before="19" w:after="0" w:line="240" w:lineRule="auto"/>
        <w:ind w:left="129" w:right="-20"/>
        <w:jc w:val="left"/>
        <w:tabs>
          <w:tab w:pos="2080" w:val="left"/>
          <w:tab w:pos="5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91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7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87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  <w:position w:val="1"/>
        </w:rPr>
        <w:t>önüş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5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6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29.05.2017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0"/>
          <w:position w:val="1"/>
        </w:rPr>
        <w:t>jS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8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  <w:position w:val="1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17:40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36" w:right="-20"/>
        <w:jc w:val="left"/>
        <w:tabs>
          <w:tab w:pos="1000" w:val="left"/>
          <w:tab w:pos="1500" w:val="left"/>
          <w:tab w:pos="8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9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ralı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54"/>
          <w:position w:val="0"/>
        </w:rPr>
        <w:t>IQ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1"/>
          <w:w w:val="54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86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0"/>
        </w:rPr>
        <w:t>l&lt;:iP: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6"/>
          <w:position w:val="0"/>
        </w:rPr>
        <w:t>Ha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86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6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9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l.Posta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1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65656"/>
          <w:i/>
        </w:rPr>
        <w:t>'</w:t>
      </w:r>
      <w:r>
        <w:rPr>
          <w:rFonts w:ascii="Arial" w:hAnsi="Arial" w:cs="Arial" w:eastAsia="Arial"/>
          <w:sz w:val="14"/>
          <w:szCs w:val="14"/>
          <w:color w:val="565656"/>
          <w:spacing w:val="-19"/>
          <w:i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66"/>
          <w:i/>
        </w:rPr>
        <w:t>&lt;: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67"/>
          <w:i/>
        </w:rPr>
        <w:t>)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4" w:after="0" w:line="86" w:lineRule="exact"/>
        <w:ind w:right="24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D3D3D"/>
          <w:w w:val="96"/>
          <w:i/>
          <w:position w:val="-1"/>
        </w:rPr>
        <w:t>&lt;!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w w:val="97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0" w:after="0" w:line="163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65656"/>
          <w:spacing w:val="-7"/>
          <w:w w:val="84"/>
          <w:i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9"/>
          <w:i/>
          <w:position w:val="-1"/>
        </w:rPr>
        <w:t>Q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" w:lineRule="exact"/>
        <w:ind w:right="1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9"/>
          <w:i/>
          <w:position w:val="-13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74"/>
        <w:jc w:val="left"/>
        <w:tabs>
          <w:tab w:pos="2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Gitmiş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right="33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309" w:lineRule="exact"/>
        <w:ind w:left="-43" w:right="1602"/>
        <w:jc w:val="center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49"/>
          <w:b/>
          <w:bCs/>
          <w:position w:val="-4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49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10"/>
          <w:w w:val="49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49"/>
          <w:b/>
          <w:bCs/>
          <w:position w:val="-4"/>
        </w:rPr>
        <w:t>6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49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11"/>
          <w:w w:val="49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49"/>
          <w:position w:val="-4"/>
        </w:rPr>
        <w:t>Haziran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6"/>
          <w:w w:val="49"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63"/>
          <w:b/>
          <w:bCs/>
          <w:position w:val="-4"/>
        </w:rPr>
        <w:t>J017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20" w:right="169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i/>
          <w:position w:val="1"/>
        </w:rPr>
        <w:t>  </w:t>
      </w:r>
      <w:r>
        <w:rPr>
          <w:rFonts w:ascii="Arial" w:hAnsi="Arial" w:cs="Arial" w:eastAsia="Arial"/>
          <w:sz w:val="18"/>
          <w:szCs w:val="18"/>
          <w:color w:val="565656"/>
          <w:spacing w:val="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8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  <w:position w:val="1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00" w:right="220"/>
          <w:cols w:num="3" w:equalWidth="0">
            <w:col w:w="668" w:space="1589"/>
            <w:col w:w="3908" w:space="2358"/>
            <w:col w:w="2777"/>
          </w:cols>
        </w:sectPr>
      </w:pPr>
      <w:rPr/>
    </w:p>
    <w:p>
      <w:pPr>
        <w:spacing w:before="0" w:after="0" w:line="28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52"/>
          <w:position w:val="-1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50"/>
          <w:position w:val="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36" w:lineRule="exact"/>
        <w:ind w:right="-20"/>
        <w:jc w:val="left"/>
        <w:tabs>
          <w:tab w:pos="2780" w:val="left"/>
          <w:tab w:pos="6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0"/>
          <w:szCs w:val="130"/>
          <w:color w:val="3D446B"/>
          <w:spacing w:val="0"/>
          <w:w w:val="51"/>
          <w:position w:val="-34"/>
        </w:rPr>
        <w:t>Wi!A</w:t>
      </w:r>
      <w:r>
        <w:rPr>
          <w:rFonts w:ascii="Times New Roman" w:hAnsi="Times New Roman" w:cs="Times New Roman" w:eastAsia="Times New Roman"/>
          <w:sz w:val="130"/>
          <w:szCs w:val="130"/>
          <w:color w:val="3D446B"/>
          <w:spacing w:val="0"/>
          <w:w w:val="100"/>
          <w:position w:val="-34"/>
        </w:rPr>
        <w:tab/>
      </w:r>
      <w:r>
        <w:rPr>
          <w:rFonts w:ascii="Times New Roman" w:hAnsi="Times New Roman" w:cs="Times New Roman" w:eastAsia="Times New Roman"/>
          <w:sz w:val="130"/>
          <w:szCs w:val="130"/>
          <w:color w:val="3D446B"/>
          <w:spacing w:val="0"/>
          <w:w w:val="100"/>
          <w:position w:val="-34"/>
        </w:rPr>
      </w:r>
      <w:r>
        <w:rPr>
          <w:rFonts w:ascii="Arial" w:hAnsi="Arial" w:cs="Arial" w:eastAsia="Arial"/>
          <w:sz w:val="86"/>
          <w:szCs w:val="86"/>
          <w:color w:val="384289"/>
          <w:spacing w:val="0"/>
          <w:w w:val="100"/>
          <w:i/>
          <w:position w:val="5"/>
        </w:rPr>
        <w:t>_jJj</w:t>
      </w:r>
      <w:r>
        <w:rPr>
          <w:rFonts w:ascii="Arial" w:hAnsi="Arial" w:cs="Arial" w:eastAsia="Arial"/>
          <w:sz w:val="86"/>
          <w:szCs w:val="86"/>
          <w:color w:val="384289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86"/>
          <w:szCs w:val="86"/>
          <w:color w:val="384289"/>
          <w:spacing w:val="0"/>
          <w:w w:val="100"/>
          <w:i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6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4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46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92"/>
          <w:position w:val="4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4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  <w:cols w:num="2" w:equalWidth="0">
            <w:col w:w="628" w:space="1527"/>
            <w:col w:w="9145"/>
          </w:cols>
        </w:sectPr>
      </w:pPr>
      <w:rPr/>
    </w:p>
    <w:p>
      <w:pPr>
        <w:spacing w:before="0" w:after="0" w:line="213" w:lineRule="exact"/>
        <w:ind w:right="2296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503174pt;margin-top:-25.944948pt;width:20.432881pt;height:26pt;mso-position-horizontal-relative:page;mso-position-vertical-relative:paragraph;z-index:-1571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236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8.986694pt;margin-top:5.558649pt;width:5.073694pt;height:11pt;mso-position-horizontal-relative:page;mso-position-vertical-relative:paragraph;z-index:-15709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696969"/>
                      <w:spacing w:val="-41"/>
                      <w:w w:val="62"/>
                    </w:rPr>
                    <w:t>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D3D3D"/>
                      <w:spacing w:val="0"/>
                      <w:w w:val="127"/>
                    </w:rPr>
                    <w:t>·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565656"/>
          <w:w w:val="124"/>
          <w:b/>
          <w:bCs/>
          <w:position w:val="-4"/>
        </w:rPr>
        <w:t>llül</w:t>
      </w:r>
      <w:r>
        <w:rPr>
          <w:rFonts w:ascii="Times New Roman" w:hAnsi="Times New Roman" w:cs="Times New Roman" w:eastAsia="Times New Roman"/>
          <w:sz w:val="26"/>
          <w:szCs w:val="26"/>
          <w:color w:val="565656"/>
          <w:spacing w:val="-5"/>
          <w:w w:val="124"/>
          <w:b/>
          <w:bCs/>
          <w:position w:val="-4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2A3164"/>
          <w:spacing w:val="0"/>
          <w:w w:val="193"/>
          <w:b/>
          <w:bCs/>
          <w:position w:val="-4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131" w:right="-20"/>
        <w:jc w:val="left"/>
        <w:tabs>
          <w:tab w:pos="4940" w:val="left"/>
          <w:tab w:pos="84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1.Posta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5"/>
        </w:rPr>
        <w:t>İbrahim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94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KAYA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</w:r>
      <w:r>
        <w:rPr>
          <w:rFonts w:ascii="Arial" w:hAnsi="Arial" w:cs="Arial" w:eastAsia="Arial"/>
          <w:sz w:val="18"/>
          <w:szCs w:val="18"/>
          <w:color w:val="3D3D3D"/>
          <w:spacing w:val="-7"/>
          <w:w w:val="115"/>
          <w:position w:val="-3"/>
        </w:rPr>
        <w:t>h</w:t>
      </w:r>
      <w:r>
        <w:rPr>
          <w:rFonts w:ascii="Arial" w:hAnsi="Arial" w:cs="Arial" w:eastAsia="Arial"/>
          <w:sz w:val="18"/>
          <w:szCs w:val="18"/>
          <w:color w:val="565656"/>
          <w:spacing w:val="-18"/>
          <w:w w:val="82"/>
          <w:position w:val="-3"/>
        </w:rPr>
        <w:t>i</w:t>
      </w:r>
      <w:r>
        <w:rPr>
          <w:rFonts w:ascii="Arial" w:hAnsi="Arial" w:cs="Arial" w:eastAsia="Arial"/>
          <w:sz w:val="18"/>
          <w:szCs w:val="18"/>
          <w:color w:val="3D3D3D"/>
          <w:spacing w:val="-45"/>
          <w:w w:val="114"/>
          <w:position w:val="-3"/>
        </w:rPr>
        <w:t>ı</w:t>
      </w:r>
      <w:r>
        <w:rPr>
          <w:rFonts w:ascii="Arial" w:hAnsi="Arial" w:cs="Arial" w:eastAsia="Arial"/>
          <w:sz w:val="18"/>
          <w:szCs w:val="18"/>
          <w:color w:val="565656"/>
          <w:spacing w:val="-83"/>
          <w:w w:val="44"/>
          <w:position w:val="-3"/>
        </w:rPr>
        <w:t>Y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82"/>
          <w:position w:val="-3"/>
        </w:rPr>
        <w:t>i</w:t>
      </w:r>
      <w:r>
        <w:rPr>
          <w:rFonts w:ascii="Arial" w:hAnsi="Arial" w:cs="Arial" w:eastAsia="Arial"/>
          <w:sz w:val="18"/>
          <w:szCs w:val="18"/>
          <w:color w:val="565656"/>
          <w:spacing w:val="-25"/>
          <w:w w:val="82"/>
          <w:position w:val="-3"/>
        </w:rPr>
        <w:t>i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44"/>
          <w:position w:val="-3"/>
        </w:rPr>
        <w:t>,</w:t>
      </w:r>
      <w:r>
        <w:rPr>
          <w:rFonts w:ascii="Arial" w:hAnsi="Arial" w:cs="Arial" w:eastAsia="Arial"/>
          <w:sz w:val="18"/>
          <w:szCs w:val="18"/>
          <w:color w:val="565656"/>
          <w:spacing w:val="18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D446B"/>
          <w:spacing w:val="-35"/>
          <w:w w:val="194"/>
          <w:position w:val="-3"/>
        </w:rPr>
        <w:t>,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76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4" w:lineRule="exact"/>
        <w:ind w:left="5352" w:right="538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574249pt;margin-top:1.70794pt;width:28.440001pt;height:72pt;mso-position-horizontal-relative:page;mso-position-vertical-relative:paragraph;z-index:-1570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D3D3D"/>
                      <w:spacing w:val="0"/>
                      <w:w w:val="158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-11"/>
        </w:rPr>
        <w:t>itf.Eri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0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76" w:lineRule="atLeas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49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154" w:lineRule="exact"/>
        <w:ind w:right="-183"/>
        <w:jc w:val="left"/>
        <w:rPr>
          <w:rFonts w:ascii="Times New Roman" w:hAnsi="Times New Roman" w:cs="Times New Roman" w:eastAsia="Times New Roman"/>
          <w:sz w:val="95"/>
          <w:szCs w:val="95"/>
        </w:rPr>
      </w:pPr>
      <w:rPr/>
      <w:r>
        <w:rPr>
          <w:rFonts w:ascii="Arial" w:hAnsi="Arial" w:cs="Arial" w:eastAsia="Arial"/>
          <w:sz w:val="26"/>
          <w:szCs w:val="26"/>
          <w:color w:val="565656"/>
          <w:spacing w:val="0"/>
          <w:w w:val="77"/>
          <w:position w:val="-76"/>
        </w:rPr>
        <w:t>Alodu</w:t>
      </w:r>
      <w:r>
        <w:rPr>
          <w:rFonts w:ascii="Arial" w:hAnsi="Arial" w:cs="Arial" w:eastAsia="Arial"/>
          <w:sz w:val="26"/>
          <w:szCs w:val="26"/>
          <w:color w:val="565656"/>
          <w:spacing w:val="5"/>
          <w:w w:val="77"/>
          <w:position w:val="-76"/>
        </w:rPr>
        <w:t>r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77"/>
          <w:position w:val="-76"/>
        </w:rPr>
        <w:t>l'</w:t>
      </w:r>
      <w:r>
        <w:rPr>
          <w:rFonts w:ascii="Arial" w:hAnsi="Arial" w:cs="Arial" w:eastAsia="Arial"/>
          <w:sz w:val="26"/>
          <w:szCs w:val="26"/>
          <w:color w:val="3D3D3D"/>
          <w:spacing w:val="24"/>
          <w:w w:val="77"/>
          <w:position w:val="-76"/>
        </w:rPr>
        <w:t> </w:t>
      </w:r>
      <w:r>
        <w:rPr>
          <w:rFonts w:ascii="Times New Roman" w:hAnsi="Times New Roman" w:cs="Times New Roman" w:eastAsia="Times New Roman"/>
          <w:sz w:val="95"/>
          <w:szCs w:val="95"/>
          <w:color w:val="2A3164"/>
          <w:spacing w:val="-37"/>
          <w:w w:val="142"/>
          <w:position w:val="-76"/>
        </w:rPr>
        <w:t>O</w:t>
      </w:r>
      <w:r>
        <w:rPr>
          <w:rFonts w:ascii="Times New Roman" w:hAnsi="Times New Roman" w:cs="Times New Roman" w:eastAsia="Times New Roman"/>
          <w:sz w:val="95"/>
          <w:szCs w:val="95"/>
          <w:color w:val="565656"/>
          <w:spacing w:val="0"/>
          <w:w w:val="20"/>
          <w:position w:val="-76"/>
        </w:rPr>
        <w:t>PÇU</w:t>
      </w:r>
      <w:r>
        <w:rPr>
          <w:rFonts w:ascii="Times New Roman" w:hAnsi="Times New Roman" w:cs="Times New Roman" w:eastAsia="Times New Roman"/>
          <w:sz w:val="95"/>
          <w:szCs w:val="95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87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65656"/>
          <w:w w:val="46"/>
        </w:rPr>
        <w:t>..;.:</w:t>
      </w:r>
      <w:r>
        <w:rPr>
          <w:rFonts w:ascii="Times New Roman" w:hAnsi="Times New Roman" w:cs="Times New Roman" w:eastAsia="Times New Roman"/>
          <w:sz w:val="13"/>
          <w:szCs w:val="13"/>
          <w:color w:val="56565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45"/>
        </w:rPr>
        <w:t>_,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60" w:lineRule="atLeas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697BCF"/>
          <w:spacing w:val="0"/>
          <w:w w:val="175"/>
          <w:i/>
        </w:rPr>
        <w:t>r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  <w:cols w:num="3" w:equalWidth="0">
            <w:col w:w="677" w:space="2025"/>
            <w:col w:w="2051" w:space="1372"/>
            <w:col w:w="5175"/>
          </w:cols>
        </w:sectPr>
      </w:pPr>
      <w:rPr/>
    </w:p>
    <w:p>
      <w:pPr>
        <w:spacing w:before="0" w:after="0" w:line="453" w:lineRule="atLeast"/>
        <w:ind w:right="275"/>
        <w:jc w:val="right"/>
        <w:tabs>
          <w:tab w:pos="580" w:val="left"/>
          <w:tab w:pos="26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24.732267pt;margin-top:38.821327pt;width:555.024593pt;height:790.700734pt;mso-position-horizontal-relative:page;mso-position-vertical-relative:page;z-index:-15712" coordorigin="495,776" coordsize="11100,15814">
            <v:group style="position:absolute;left:506;top:802;width:11063;height:2" coordorigin="506,802" coordsize="11063,2">
              <v:shape style="position:absolute;left:506;top:802;width:11063;height:2" coordorigin="506,802" coordsize="11063,0" path="m506,802l11570,802e" filled="f" stroked="t" strokeweight=".696684pt" strokecolor="#6B6B6B">
                <v:path arrowok="t"/>
              </v:shape>
            </v:group>
            <v:group style="position:absolute;left:511;top:783;width:2;height:1024" coordorigin="511,783" coordsize="2,1024">
              <v:shape style="position:absolute;left:511;top:783;width:2;height:1024" coordorigin="511,783" coordsize="0,1024" path="m511,1807l511,783e" filled="f" stroked="t" strokeweight=".696684pt" strokecolor="#808080">
                <v:path arrowok="t"/>
              </v:shape>
            </v:group>
            <v:group style="position:absolute;left:2492;top:793;width:2;height:722" coordorigin="2492,793" coordsize="2,722">
              <v:shape style="position:absolute;left:2492;top:793;width:2;height:722" coordorigin="2492,793" coordsize="0,722" path="m2492,1515l2492,793e" filled="f" stroked="t" strokeweight=".696684pt" strokecolor="#606060">
                <v:path arrowok="t"/>
              </v:shape>
            </v:group>
            <v:group style="position:absolute;left:3372;top:805;width:260;height:2" coordorigin="3372,805" coordsize="260,2">
              <v:shape style="position:absolute;left:3372;top:805;width:260;height:2" coordorigin="3372,805" coordsize="260,0" path="m3372,805l3632,805e" filled="f" stroked="t" strokeweight=".464456pt" strokecolor="#4B4B4B">
                <v:path arrowok="t"/>
              </v:shape>
            </v:group>
            <v:group style="position:absolute;left:3799;top:805;width:172;height:2" coordorigin="3799,805" coordsize="172,2">
              <v:shape style="position:absolute;left:3799;top:805;width:172;height:2" coordorigin="3799,805" coordsize="172,0" path="m3799,805l3971,805e" filled="f" stroked="t" strokeweight=".464456pt" strokecolor="#545454">
                <v:path arrowok="t"/>
              </v:shape>
            </v:group>
            <v:group style="position:absolute;left:6228;top:807;width:218;height:2" coordorigin="6228,807" coordsize="218,2">
              <v:shape style="position:absolute;left:6228;top:807;width:218;height:2" coordorigin="6228,807" coordsize="218,0" path="m6228,807l6447,807e" filled="f" stroked="t" strokeweight=".464456pt" strokecolor="#575757">
                <v:path arrowok="t"/>
              </v:shape>
            </v:group>
            <v:group style="position:absolute;left:9110;top:802;width:2;height:1501" coordorigin="9110,802" coordsize="2,1501">
              <v:shape style="position:absolute;left:9110;top:802;width:2;height:1501" coordorigin="9110,802" coordsize="0,1501" path="m9110,2303l9110,802e" filled="f" stroked="t" strokeweight=".696684pt" strokecolor="#575757">
                <v:path arrowok="t"/>
              </v:shape>
            </v:group>
            <v:group style="position:absolute;left:11567;top:793;width:2;height:6286" coordorigin="11567,793" coordsize="2,6286">
              <v:shape style="position:absolute;left:11567;top:793;width:2;height:6286" coordorigin="11567,793" coordsize="0,6286" path="m11567,7079l11567,793e" filled="f" stroked="t" strokeweight=".696684pt" strokecolor="#646464">
                <v:path arrowok="t"/>
              </v:shape>
            </v:group>
            <v:group style="position:absolute;left:2494;top:1458;width:2;height:127" coordorigin="2494,1458" coordsize="2,127">
              <v:shape style="position:absolute;left:2494;top:1458;width:2;height:127" coordorigin="2494,1458" coordsize="0,127" path="m2494,1586l2494,1458e" filled="f" stroked="t" strokeweight=".464456pt" strokecolor="#484848">
                <v:path arrowok="t"/>
              </v:shape>
            </v:group>
            <v:group style="position:absolute;left:2494;top:1529;width:2;height:769" coordorigin="2494,1529" coordsize="2,769">
              <v:shape style="position:absolute;left:2494;top:1529;width:2;height:769" coordorigin="2494,1529" coordsize="0,769" path="m2494,2298l2494,1529e" filled="f" stroked="t" strokeweight=".696684pt" strokecolor="#606060">
                <v:path arrowok="t"/>
              </v:shape>
            </v:group>
            <v:group style="position:absolute;left:511;top:2294;width:11068;height:2" coordorigin="511,2294" coordsize="11068,2">
              <v:shape style="position:absolute;left:511;top:2294;width:11068;height:2" coordorigin="511,2294" coordsize="11068,0" path="m511,2294l11579,2294e" filled="f" stroked="t" strokeweight=".696684pt" strokecolor="#646464">
                <v:path arrowok="t"/>
              </v:shape>
            </v:group>
            <v:group style="position:absolute;left:11567;top:1600;width:2;height:864" coordorigin="11567,1600" coordsize="2,864">
              <v:shape style="position:absolute;left:11567;top:1600;width:2;height:864" coordorigin="11567,1600" coordsize="0,864" path="m11567,2463l11567,1600e" filled="f" stroked="t" strokeweight=".696684pt" strokecolor="#676767">
                <v:path arrowok="t"/>
              </v:shape>
            </v:group>
            <v:group style="position:absolute;left:502;top:2530;width:11073;height:2" coordorigin="502,2530" coordsize="11073,2">
              <v:shape style="position:absolute;left:502;top:2530;width:11073;height:2" coordorigin="502,2530" coordsize="11073,0" path="m502,2530l11574,2530e" filled="f" stroked="t" strokeweight=".696684pt" strokecolor="#646464">
                <v:path arrowok="t"/>
              </v:shape>
            </v:group>
            <v:group style="position:absolute;left:506;top:2763;width:11073;height:2" coordorigin="506,2763" coordsize="11073,2">
              <v:shape style="position:absolute;left:506;top:2763;width:11073;height:2" coordorigin="506,2763" coordsize="11073,0" path="m506,2763l11579,2763e" filled="f" stroked="t" strokeweight=".696684pt" strokecolor="#646464">
                <v:path arrowok="t"/>
              </v:shape>
            </v:group>
            <v:group style="position:absolute;left:3200;top:2763;width:228;height:2" coordorigin="3200,2763" coordsize="228,2">
              <v:shape style="position:absolute;left:3200;top:2763;width:228;height:2" coordorigin="3200,2763" coordsize="228,0" path="m3200,2763l3428,2763e" filled="f" stroked="t" strokeweight=".464456pt" strokecolor="#444444">
                <v:path arrowok="t"/>
              </v:shape>
            </v:group>
            <v:group style="position:absolute;left:502;top:2999;width:11073;height:2" coordorigin="502,2999" coordsize="11073,2">
              <v:shape style="position:absolute;left:502;top:2999;width:11073;height:2" coordorigin="502,2999" coordsize="11073,0" path="m502,2999l11574,2999e" filled="f" stroked="t" strokeweight=".696684pt" strokecolor="#646464">
                <v:path arrowok="t"/>
              </v:shape>
            </v:group>
            <v:group style="position:absolute;left:511;top:2737;width:2;height:288" coordorigin="511,2737" coordsize="2,288">
              <v:shape style="position:absolute;left:511;top:2737;width:2;height:288" coordorigin="511,2737" coordsize="0,288" path="m511,3025l511,2737e" filled="f" stroked="t" strokeweight=".464456pt" strokecolor="#484848">
                <v:path arrowok="t"/>
              </v:shape>
            </v:group>
            <v:group style="position:absolute;left:7162;top:3001;width:251;height:2" coordorigin="7162,3001" coordsize="251,2">
              <v:shape style="position:absolute;left:7162;top:3001;width:251;height:2" coordorigin="7162,3001" coordsize="251,0" path="m7162,3001l7413,3001e" filled="f" stroked="t" strokeweight=".464456pt" strokecolor="#4F4F4F">
                <v:path arrowok="t"/>
              </v:shape>
            </v:group>
            <v:group style="position:absolute;left:9066;top:2997;width:163;height:2" coordorigin="9066,2997" coordsize="163,2">
              <v:shape style="position:absolute;left:9066;top:2997;width:163;height:2" coordorigin="9066,2997" coordsize="163,0" path="m9066,2997l9229,2997e" filled="f" stroked="t" strokeweight=".464456pt" strokecolor="#484848">
                <v:path arrowok="t"/>
              </v:shape>
            </v:group>
            <v:group style="position:absolute;left:11570;top:2737;width:2;height:288" coordorigin="11570,2737" coordsize="2,288">
              <v:shape style="position:absolute;left:11570;top:2737;width:2;height:288" coordorigin="11570,2737" coordsize="0,288" path="m11570,3025l11570,2737e" filled="f" stroked="t" strokeweight=".464456pt" strokecolor="#575757">
                <v:path arrowok="t"/>
              </v:shape>
            </v:group>
            <v:group style="position:absolute;left:506;top:3237;width:11073;height:2" coordorigin="506,3237" coordsize="11073,2">
              <v:shape style="position:absolute;left:506;top:3237;width:11073;height:2" coordorigin="506,3237" coordsize="11073,0" path="m506,3237l11579,3237e" filled="f" stroked="t" strokeweight=".696684pt" strokecolor="#646464">
                <v:path arrowok="t"/>
              </v:shape>
            </v:group>
            <v:group style="position:absolute;left:4956;top:3240;width:186;height:2" coordorigin="4956,3240" coordsize="186,2">
              <v:shape style="position:absolute;left:4956;top:3240;width:186;height:2" coordorigin="4956,3240" coordsize="186,0" path="m4956,3240l5142,3240e" filled="f" stroked="t" strokeweight=".464456pt" strokecolor="#545454">
                <v:path arrowok="t"/>
              </v:shape>
            </v:group>
            <v:group style="position:absolute;left:5313;top:3240;width:971;height:2" coordorigin="5313,3240" coordsize="971,2">
              <v:shape style="position:absolute;left:5313;top:3240;width:971;height:2" coordorigin="5313,3240" coordsize="971,0" path="m5313,3240l6284,3240e" filled="f" stroked="t" strokeweight=".696684pt" strokecolor="#646464">
                <v:path arrowok="t"/>
              </v:shape>
            </v:group>
            <v:group style="position:absolute;left:7357;top:3240;width:553;height:2" coordorigin="7357,3240" coordsize="553,2">
              <v:shape style="position:absolute;left:7357;top:3240;width:553;height:2" coordorigin="7357,3240" coordsize="553,0" path="m7357,3240l7910,3240e" filled="f" stroked="t" strokeweight=".696684pt" strokecolor="#5B5B5B">
                <v:path arrowok="t"/>
              </v:shape>
            </v:group>
            <v:group style="position:absolute;left:8941;top:3237;width:288;height:2" coordorigin="8941,3237" coordsize="288,2">
              <v:shape style="position:absolute;left:8941;top:3237;width:288;height:2" coordorigin="8941,3237" coordsize="288,0" path="m8941,3237l9229,3237e" filled="f" stroked="t" strokeweight=".928911pt" strokecolor="#777777">
                <v:path arrowok="t"/>
              </v:shape>
            </v:group>
            <v:group style="position:absolute;left:9173;top:3237;width:204;height:2" coordorigin="9173,3237" coordsize="204,2">
              <v:shape style="position:absolute;left:9173;top:3237;width:204;height:2" coordorigin="9173,3237" coordsize="204,0" path="m9173,3237l9377,3237e" filled="f" stroked="t" strokeweight=".464456pt" strokecolor="#5B5B5B">
                <v:path arrowok="t"/>
              </v:shape>
            </v:group>
            <v:group style="position:absolute;left:502;top:3471;width:2754;height:2" coordorigin="502,3471" coordsize="2754,2">
              <v:shape style="position:absolute;left:502;top:3471;width:2754;height:2" coordorigin="502,3471" coordsize="2754,0" path="m502,3471l3256,3471e" filled="f" stroked="t" strokeweight=".696684pt" strokecolor="#5B5B5B">
                <v:path arrowok="t"/>
              </v:shape>
            </v:group>
            <v:group style="position:absolute;left:3372;top:3476;width:260;height:2" coordorigin="3372,3476" coordsize="260,2">
              <v:shape style="position:absolute;left:3372;top:3476;width:260;height:2" coordorigin="3372,3476" coordsize="260,0" path="m3372,3476l3632,3476e" filled="f" stroked="t" strokeweight=".464456pt" strokecolor="#545454">
                <v:path arrowok="t"/>
              </v:shape>
            </v:group>
            <v:group style="position:absolute;left:4203;top:3476;width:2392;height:2" coordorigin="4203,3476" coordsize="2392,2">
              <v:shape style="position:absolute;left:4203;top:3476;width:2392;height:2" coordorigin="4203,3476" coordsize="2392,0" path="m4203,3476l6595,3476e" filled="f" stroked="t" strokeweight=".696684pt" strokecolor="#646464">
                <v:path arrowok="t"/>
              </v:shape>
            </v:group>
            <v:group style="position:absolute;left:7357;top:3476;width:3493;height:2" coordorigin="7357,3476" coordsize="3493,2">
              <v:shape style="position:absolute;left:7357;top:3476;width:3493;height:2" coordorigin="7357,3476" coordsize="3493,0" path="m7357,3476l10850,3476e" filled="f" stroked="t" strokeweight=".464456pt" strokecolor="#646464">
                <v:path arrowok="t"/>
              </v:shape>
            </v:group>
            <v:group style="position:absolute;left:3200;top:3473;width:8379;height:2" coordorigin="3200,3473" coordsize="8379,2">
              <v:shape style="position:absolute;left:3200;top:3473;width:8379;height:2" coordorigin="3200,3473" coordsize="8379,0" path="m3200,3473l11579,3473e" filled="f" stroked="t" strokeweight=".696684pt" strokecolor="#676767">
                <v:path arrowok="t"/>
              </v:shape>
            </v:group>
            <v:group style="position:absolute;left:11567;top:3063;width:2;height:453" coordorigin="11567,3063" coordsize="2,453">
              <v:shape style="position:absolute;left:11567;top:3063;width:2;height:453" coordorigin="11567,3063" coordsize="0,453" path="m11567,3516l11567,3063e" filled="f" stroked="t" strokeweight=".464456pt" strokecolor="#5B5B5B">
                <v:path arrowok="t"/>
              </v:shape>
            </v:group>
            <v:group style="position:absolute;left:3957;top:3464;width:2;height:746" coordorigin="3957,3464" coordsize="2,746">
              <v:shape style="position:absolute;left:3957;top:3464;width:2;height:746" coordorigin="3957,3464" coordsize="0,746" path="m3957,4210l3957,3464e" filled="f" stroked="t" strokeweight=".696684pt" strokecolor="#575757">
                <v:path arrowok="t"/>
              </v:shape>
            </v:group>
            <v:group style="position:absolute;left:6990;top:3469;width:2;height:264" coordorigin="6990,3469" coordsize="2,264">
              <v:shape style="position:absolute;left:6990;top:3469;width:2;height:264" coordorigin="6990,3469" coordsize="0,264" path="m6990,3733l6990,3469e" filled="f" stroked="t" strokeweight=".464456pt" strokecolor="#5B5B5B">
                <v:path arrowok="t"/>
              </v:shape>
            </v:group>
            <v:group style="position:absolute;left:6976;top:3908;width:2118;height:2" coordorigin="6976,3908" coordsize="2118,2">
              <v:shape style="position:absolute;left:6976;top:3908;width:2118;height:2" coordorigin="6976,3908" coordsize="2118,0" path="m6976,3908l9094,3908e" filled="f" stroked="t" strokeweight=".232228pt" strokecolor="#878787">
                <v:path arrowok="t"/>
              </v:shape>
            </v:group>
            <v:group style="position:absolute;left:3948;top:3898;width:1867;height:2" coordorigin="3948,3898" coordsize="1867,2">
              <v:shape style="position:absolute;left:3948;top:3898;width:1867;height:2" coordorigin="3948,3898" coordsize="1867,0" path="m3948,3898l5815,3898e" filled="f" stroked="t" strokeweight=".696684pt" strokecolor="#747474">
                <v:path arrowok="t"/>
              </v:shape>
            </v:group>
            <v:group style="position:absolute;left:6990;top:3676;width:2;height:538" coordorigin="6990,3676" coordsize="2,538">
              <v:shape style="position:absolute;left:6990;top:3676;width:2;height:538" coordorigin="6990,3676" coordsize="0,538" path="m6990,4214l6990,3676e" filled="f" stroked="t" strokeweight=".696684pt" strokecolor="#6B6B6B">
                <v:path arrowok="t"/>
              </v:shape>
            </v:group>
            <v:group style="position:absolute;left:9094;top:3908;width:1728;height:2" coordorigin="9094,3908" coordsize="1728,2">
              <v:shape style="position:absolute;left:9094;top:3908;width:1728;height:2" coordorigin="9094,3908" coordsize="1728,0" path="m9094,3908l10822,3908e" filled="f" stroked="t" strokeweight=".232228pt" strokecolor="#000000">
                <v:path arrowok="t"/>
              </v:shape>
            </v:group>
            <v:group style="position:absolute;left:10822;top:3908;width:748;height:2" coordorigin="10822,3908" coordsize="748,2">
              <v:shape style="position:absolute;left:10822;top:3908;width:748;height:2" coordorigin="10822,3908" coordsize="748,0" path="m10822,3908l11570,3908e" filled="f" stroked="t" strokeweight=".232228pt" strokecolor="#707070">
                <v:path arrowok="t"/>
              </v:shape>
            </v:group>
            <v:group style="position:absolute;left:502;top:4202;width:3757;height:2" coordorigin="502,4202" coordsize="3757,2">
              <v:shape style="position:absolute;left:502;top:4202;width:3757;height:2" coordorigin="502,4202" coordsize="3757,0" path="m502,4202l4259,4202e" filled="f" stroked="t" strokeweight=".696684pt" strokecolor="#707070">
                <v:path arrowok="t"/>
              </v:shape>
            </v:group>
            <v:group style="position:absolute;left:3948;top:4202;width:1867;height:2" coordorigin="3948,4202" coordsize="1867,2">
              <v:shape style="position:absolute;left:3948;top:4202;width:1867;height:2" coordorigin="3948,4202" coordsize="1867,0" path="m3948,4202l5815,4202e" filled="f" stroked="t" strokeweight=".928911pt" strokecolor="#484848">
                <v:path arrowok="t"/>
              </v:shape>
            </v:group>
            <v:group style="position:absolute;left:5569;top:4205;width:748;height:2" coordorigin="5569,4205" coordsize="748,2">
              <v:shape style="position:absolute;left:5569;top:4205;width:748;height:2" coordorigin="5569,4205" coordsize="748,0" path="m5569,4205l6317,4205e" filled="f" stroked="t" strokeweight=".696684pt" strokecolor="#676767">
                <v:path arrowok="t"/>
              </v:shape>
            </v:group>
            <v:group style="position:absolute;left:6070;top:4202;width:5513;height:2" coordorigin="6070,4202" coordsize="5513,2">
              <v:shape style="position:absolute;left:6070;top:4202;width:5513;height:2" coordorigin="6070,4202" coordsize="5513,0" path="m6070,4202l11584,4202e" filled="f" stroked="t" strokeweight=".696684pt" strokecolor="#7C7C7C">
                <v:path arrowok="t"/>
              </v:shape>
            </v:group>
            <v:group style="position:absolute;left:502;top:4476;width:11077;height:2" coordorigin="502,4476" coordsize="11077,2">
              <v:shape style="position:absolute;left:502;top:4476;width:11077;height:2" coordorigin="502,4476" coordsize="11077,0" path="m502,4476l11579,4476e" filled="f" stroked="t" strokeweight=".696684pt" strokecolor="#7C7C7C">
                <v:path arrowok="t"/>
              </v:shape>
            </v:group>
            <v:group style="position:absolute;left:513;top:1520;width:2;height:10057" coordorigin="513,1520" coordsize="2,10057">
              <v:shape style="position:absolute;left:513;top:1520;width:2;height:10057" coordorigin="513,1520" coordsize="0,10057" path="m513,11576l513,1520e" filled="f" stroked="t" strokeweight=".696684pt" strokecolor="#5B5B5B">
                <v:path arrowok="t"/>
              </v:shape>
            </v:group>
            <v:group style="position:absolute;left:2499;top:4195;width:2;height:12379" coordorigin="2499,4195" coordsize="2,12379">
              <v:shape style="position:absolute;left:2499;top:4195;width:2;height:12379" coordorigin="2499,4195" coordsize="0,12379" path="m2499,16574l2499,4195e" filled="f" stroked="t" strokeweight=".696684pt" strokecolor="#646464">
                <v:path arrowok="t"/>
              </v:shape>
            </v:group>
            <v:group style="position:absolute;left:6228;top:4715;width:218;height:2" coordorigin="6228,4715" coordsize="218,2">
              <v:shape style="position:absolute;left:6228;top:4715;width:218;height:2" coordorigin="6228,4715" coordsize="218,0" path="m6228,4715l6447,4715e" filled="f" stroked="t" strokeweight=".464456pt" strokecolor="#575757">
                <v:path arrowok="t"/>
              </v:shape>
            </v:group>
            <v:group style="position:absolute;left:2489;top:4712;width:9089;height:2" coordorigin="2489,4712" coordsize="9089,2">
              <v:shape style="position:absolute;left:2489;top:4712;width:9089;height:2" coordorigin="2489,4712" coordsize="9089,0" path="m2489,4712l11579,4712e" filled="f" stroked="t" strokeweight=".696684pt" strokecolor="#777777">
                <v:path arrowok="t"/>
              </v:shape>
            </v:group>
            <v:group style="position:absolute;left:4988;top:4705;width:2;height:170" coordorigin="4988,4705" coordsize="2,170">
              <v:shape style="position:absolute;left:4988;top:4705;width:2;height:170" coordorigin="4988,4705" coordsize="0,170" path="m4988,4875l4988,4705e" filled="f" stroked="t" strokeweight=".928911pt" strokecolor="#676767">
                <v:path arrowok="t"/>
              </v:shape>
            </v:group>
            <v:group style="position:absolute;left:7882;top:4696;width:2;height:255" coordorigin="7882,4696" coordsize="2,255">
              <v:shape style="position:absolute;left:7882;top:4696;width:2;height:255" coordorigin="7882,4696" coordsize="0,255" path="m7882,4950l7882,4696e" filled="f" stroked="t" strokeweight=".232228pt" strokecolor="#4B4B4B">
                <v:path arrowok="t"/>
              </v:shape>
            </v:group>
            <v:group style="position:absolute;left:4991;top:4705;width:2;height:2152" coordorigin="4991,4705" coordsize="2,2152">
              <v:shape style="position:absolute;left:4991;top:4705;width:2;height:2152" coordorigin="4991,4705" coordsize="0,2152" path="m4991,6857l4991,4705e" filled="f" stroked="t" strokeweight=".696684pt" strokecolor="#575757">
                <v:path arrowok="t"/>
              </v:shape>
            </v:group>
            <v:group style="position:absolute;left:7162;top:5191;width:251;height:2" coordorigin="7162,5191" coordsize="251,2">
              <v:shape style="position:absolute;left:7162;top:5191;width:251;height:2" coordorigin="7162,5191" coordsize="251,0" path="m7162,5191l7413,5191e" filled="f" stroked="t" strokeweight=".464456pt" strokecolor="#4F4F4F">
                <v:path arrowok="t"/>
              </v:shape>
            </v:group>
            <v:group style="position:absolute;left:7882;top:4950;width:2;height:236" coordorigin="7882,4950" coordsize="2,236">
              <v:shape style="position:absolute;left:7882;top:4950;width:2;height:236" coordorigin="7882,4950" coordsize="0,236" path="m7882,5186l7882,4950e" filled="f" stroked="t" strokeweight=".232228pt" strokecolor="#6B6B6B">
                <v:path arrowok="t"/>
              </v:shape>
            </v:group>
            <v:group style="position:absolute;left:4979;top:5189;width:6600;height:2" coordorigin="4979,5189" coordsize="6600,2">
              <v:shape style="position:absolute;left:4979;top:5189;width:6600;height:2" coordorigin="4979,5189" coordsize="6600,0" path="m4979,5189l11579,5189e" filled="f" stroked="t" strokeweight=".696684pt" strokecolor="#6B6B6B">
                <v:path arrowok="t"/>
              </v:shape>
            </v:group>
            <v:group style="position:absolute;left:4988;top:5050;width:2;height:958" coordorigin="4988,5050" coordsize="2,958">
              <v:shape style="position:absolute;left:4988;top:5050;width:2;height:958" coordorigin="4988,5050" coordsize="0,958" path="m4988,6008l4988,5050e" filled="f" stroked="t" strokeweight=".696684pt" strokecolor="#545454">
                <v:path arrowok="t"/>
              </v:shape>
            </v:group>
            <v:group style="position:absolute;left:9173;top:5427;width:204;height:2" coordorigin="9173,5427" coordsize="204,2">
              <v:shape style="position:absolute;left:9173;top:5427;width:204;height:2" coordorigin="9173,5427" coordsize="204,0" path="m9173,5427l9377,5427e" filled="f" stroked="t" strokeweight=".464456pt" strokecolor="#545454">
                <v:path arrowok="t"/>
              </v:shape>
            </v:group>
            <v:group style="position:absolute;left:4984;top:5425;width:6600;height:2" coordorigin="4984,5425" coordsize="6600,2">
              <v:shape style="position:absolute;left:4984;top:5425;width:6600;height:2" coordorigin="4984,5425" coordsize="6600,0" path="m4984,5425l11584,5425e" filled="f" stroked="t" strokeweight=".696684pt" strokecolor="#676767">
                <v:path arrowok="t"/>
              </v:shape>
            </v:group>
            <v:group style="position:absolute;left:7854;top:5670;width:283;height:2" coordorigin="7854,5670" coordsize="283,2">
              <v:shape style="position:absolute;left:7854;top:5670;width:283;height:2" coordorigin="7854,5670" coordsize="283,0" path="m7854,5670l8137,5670e" filled="f" stroked="t" strokeweight=".464456pt" strokecolor="#545454">
                <v:path arrowok="t"/>
              </v:shape>
            </v:group>
            <v:group style="position:absolute;left:4984;top:5665;width:6595;height:2" coordorigin="4984,5665" coordsize="6595,2">
              <v:shape style="position:absolute;left:4984;top:5665;width:6595;height:2" coordorigin="4984,5665" coordsize="6595,0" path="m4984,5665l11579,5665e" filled="f" stroked="t" strokeweight=".696684pt" strokecolor="#676767">
                <v:path arrowok="t"/>
              </v:shape>
            </v:group>
            <v:group style="position:absolute;left:2489;top:5906;width:9089;height:2" coordorigin="2489,5906" coordsize="9089,2">
              <v:shape style="position:absolute;left:2489;top:5906;width:9089;height:2" coordorigin="2489,5906" coordsize="9089,0" path="m2489,5906l11579,5906e" filled="f" stroked="t" strokeweight=".696684pt" strokecolor="#646464">
                <v:path arrowok="t"/>
              </v:shape>
            </v:group>
            <v:group style="position:absolute;left:9066;top:5904;width:163;height:2" coordorigin="9066,5904" coordsize="163,2">
              <v:shape style="position:absolute;left:9066;top:5904;width:163;height:2" coordorigin="9066,5904" coordsize="163,0" path="m9066,5904l9229,5904e" filled="f" stroked="t" strokeweight=".464456pt" strokecolor="#4F4F4F">
                <v:path arrowok="t"/>
              </v:shape>
            </v:group>
            <v:group style="position:absolute;left:502;top:6147;width:11082;height:2" coordorigin="502,6147" coordsize="11082,2">
              <v:shape style="position:absolute;left:502;top:6147;width:11082;height:2" coordorigin="502,6147" coordsize="11082,0" path="m502,6147l11584,6147e" filled="f" stroked="t" strokeweight=".696684pt" strokecolor="#646464">
                <v:path arrowok="t"/>
              </v:shape>
            </v:group>
            <v:group style="position:absolute;left:7162;top:6149;width:269;height:2" coordorigin="7162,6149" coordsize="269,2">
              <v:shape style="position:absolute;left:7162;top:6149;width:269;height:2" coordorigin="7162,6149" coordsize="269,0" path="m7162,6149l7431,6149e" filled="f" stroked="t" strokeweight=".928911pt" strokecolor="#777777">
                <v:path arrowok="t"/>
              </v:shape>
            </v:group>
            <v:group style="position:absolute;left:7882;top:6130;width:2;height:288" coordorigin="7882,6130" coordsize="2,288">
              <v:shape style="position:absolute;left:7882;top:6130;width:2;height:288" coordorigin="7882,6130" coordsize="0,288" path="m7882,6418l7882,6130e" filled="f" stroked="t" strokeweight=".696684pt" strokecolor="#808080">
                <v:path arrowok="t"/>
              </v:shape>
            </v:group>
            <v:group style="position:absolute;left:2489;top:6612;width:1365;height:2" coordorigin="2489,6612" coordsize="1365,2">
              <v:shape style="position:absolute;left:2489;top:6612;width:1365;height:2" coordorigin="2489,6612" coordsize="1365,0" path="m2489,6612l3855,6612e" filled="f" stroked="t" strokeweight=".696684pt" strokecolor="#606060">
                <v:path arrowok="t"/>
              </v:shape>
            </v:group>
            <v:group style="position:absolute;left:3799;top:6609;width:172;height:2" coordorigin="3799,6609" coordsize="172,2">
              <v:shape style="position:absolute;left:3799;top:6609;width:172;height:2" coordorigin="3799,6609" coordsize="172,0" path="m3799,6609l3971,6609e" filled="f" stroked="t" strokeweight=".464456pt" strokecolor="#444444">
                <v:path arrowok="t"/>
              </v:shape>
            </v:group>
            <v:group style="position:absolute;left:6228;top:6612;width:218;height:2" coordorigin="6228,6612" coordsize="218,2">
              <v:shape style="position:absolute;left:6228;top:6612;width:218;height:2" coordorigin="6228,6612" coordsize="218,0" path="m6228,6612l6447,6612e" filled="f" stroked="t" strokeweight=".464456pt" strokecolor="#4F4F4F">
                <v:path arrowok="t"/>
              </v:shape>
            </v:group>
            <v:group style="position:absolute;left:7882;top:6418;width:2;height:189" coordorigin="7882,6418" coordsize="2,189">
              <v:shape style="position:absolute;left:7882;top:6418;width:2;height:189" coordorigin="7882,6418" coordsize="0,189" path="m7882,6607l7882,6418e" filled="f" stroked="t" strokeweight=".232228pt" strokecolor="#3B3B3B">
                <v:path arrowok="t"/>
              </v:shape>
            </v:group>
            <v:group style="position:absolute;left:3915;top:6609;width:7668;height:2" coordorigin="3915,6609" coordsize="7668,2">
              <v:shape style="position:absolute;left:3915;top:6609;width:7668;height:2" coordorigin="3915,6609" coordsize="7668,0" path="m3915,6609l11584,6609e" filled="f" stroked="t" strokeweight=".696684pt" strokecolor="#646464">
                <v:path arrowok="t"/>
              </v:shape>
            </v:group>
            <v:group style="position:absolute;left:6228;top:6848;width:218;height:2" coordorigin="6228,6848" coordsize="218,2">
              <v:shape style="position:absolute;left:6228;top:6848;width:218;height:2" coordorigin="6228,6848" coordsize="218,0" path="m6228,6848l6447,6848e" filled="f" stroked="t" strokeweight=".464456pt" strokecolor="#545454">
                <v:path arrowok="t"/>
              </v:shape>
            </v:group>
            <v:group style="position:absolute;left:7882;top:6593;width:2;height:255" coordorigin="7882,6593" coordsize="2,255">
              <v:shape style="position:absolute;left:7882;top:6593;width:2;height:255" coordorigin="7882,6593" coordsize="0,255" path="m7882,6848l7882,6593e" filled="f" stroked="t" strokeweight=".232228pt" strokecolor="#545454">
                <v:path arrowok="t"/>
              </v:shape>
            </v:group>
            <v:group style="position:absolute;left:2485;top:6845;width:9099;height:2" coordorigin="2485,6845" coordsize="9099,2">
              <v:shape style="position:absolute;left:2485;top:6845;width:9099;height:2" coordorigin="2485,6845" coordsize="9099,0" path="m2485,6845l11584,6845e" filled="f" stroked="t" strokeweight=".696684pt" strokecolor="#676767">
                <v:path arrowok="t"/>
              </v:shape>
            </v:group>
            <v:group style="position:absolute;left:502;top:7084;width:11082;height:2" coordorigin="502,7084" coordsize="11082,2">
              <v:shape style="position:absolute;left:502;top:7084;width:11082;height:2" coordorigin="502,7084" coordsize="11082,0" path="m502,7084l11584,7084e" filled="f" stroked="t" strokeweight=".696684pt" strokecolor="#646464">
                <v:path arrowok="t"/>
              </v:shape>
            </v:group>
            <v:group style="position:absolute;left:11579;top:6805;width:2;height:7367" coordorigin="11579,6805" coordsize="2,7367">
              <v:shape style="position:absolute;left:11579;top:6805;width:2;height:7367" coordorigin="11579,6805" coordsize="0,7367" path="m11579,14172l11579,6805e" filled="f" stroked="t" strokeweight=".696684pt" strokecolor="#646464">
                <v:path arrowok="t"/>
              </v:shape>
            </v:group>
            <v:group style="position:absolute;left:511;top:6947;width:2;height:632" coordorigin="511,6947" coordsize="2,632">
              <v:shape style="position:absolute;left:511;top:6947;width:2;height:632" coordorigin="511,6947" coordsize="0,632" path="m511,7579l511,6947e" filled="f" stroked="t" strokeweight=".696684pt" strokecolor="#5B5B5B">
                <v:path arrowok="t"/>
              </v:shape>
            </v:group>
            <v:group style="position:absolute;left:506;top:7548;width:11073;height:2" coordorigin="506,7548" coordsize="11073,2">
              <v:shape style="position:absolute;left:506;top:7548;width:11073;height:2" coordorigin="506,7548" coordsize="11073,0" path="m506,7548l11579,7548e" filled="f" stroked="t" strokeweight=".696684pt" strokecolor="#646464">
                <v:path arrowok="t"/>
              </v:shape>
            </v:group>
            <v:group style="position:absolute;left:9066;top:7546;width:163;height:2" coordorigin="9066,7546" coordsize="163,2">
              <v:shape style="position:absolute;left:9066;top:7546;width:163;height:2" coordorigin="9066,7546" coordsize="163,0" path="m9066,7546l9229,7546e" filled="f" stroked="t" strokeweight=".464456pt" strokecolor="#4B4B4B">
                <v:path arrowok="t"/>
              </v:shape>
            </v:group>
            <v:group style="position:absolute;left:4993;top:7546;width:2;height:727" coordorigin="4993,7546" coordsize="2,727">
              <v:shape style="position:absolute;left:4993;top:7546;width:2;height:727" coordorigin="4993,7546" coordsize="0,727" path="m4993,8273l4993,7546e" filled="f" stroked="t" strokeweight=".696684pt" strokecolor="#575757">
                <v:path arrowok="t"/>
              </v:shape>
            </v:group>
            <v:group style="position:absolute;left:4984;top:7784;width:6600;height:2" coordorigin="4984,7784" coordsize="6600,2">
              <v:shape style="position:absolute;left:4984;top:7784;width:6600;height:2" coordorigin="4984,7784" coordsize="6600,0" path="m4984,7784l11584,7784e" filled="f" stroked="t" strokeweight=".696684pt" strokecolor="#676767">
                <v:path arrowok="t"/>
              </v:shape>
            </v:group>
            <v:group style="position:absolute;left:4988;top:8027;width:6595;height:2" coordorigin="4988,8027" coordsize="6595,2">
              <v:shape style="position:absolute;left:4988;top:8027;width:6595;height:2" coordorigin="4988,8027" coordsize="6595,0" path="m4988,8027l11584,8027e" filled="f" stroked="t" strokeweight=".696684pt" strokecolor="#6B6B6B">
                <v:path arrowok="t"/>
              </v:shape>
            </v:group>
            <v:group style="position:absolute;left:2499;top:4195;width:2;height:4417" coordorigin="2499,4195" coordsize="2,4417">
              <v:shape style="position:absolute;left:2499;top:4195;width:2;height:4417" coordorigin="2499,4195" coordsize="0,4417" path="m2499,8613l2499,4195e" filled="f" stroked="t" strokeweight=".464456pt" strokecolor="#5B5B5B">
                <v:path arrowok="t"/>
              </v:shape>
            </v:group>
            <v:group style="position:absolute;left:506;top:8263;width:11077;height:2" coordorigin="506,8263" coordsize="11077,2">
              <v:shape style="position:absolute;left:506;top:8263;width:11077;height:2" coordorigin="506,8263" coordsize="11077,0" path="m506,8263l11584,8263e" filled="f" stroked="t" strokeweight=".696684pt" strokecolor="#6B6B6B">
                <v:path arrowok="t"/>
              </v:shape>
            </v:group>
            <v:group style="position:absolute;left:516;top:8721;width:2;height:363" coordorigin="516,8721" coordsize="2,363">
              <v:shape style="position:absolute;left:516;top:8721;width:2;height:363" coordorigin="516,8721" coordsize="0,363" path="m516,9085l516,8721e" filled="f" stroked="t" strokeweight=".464456pt" strokecolor="#5B5B5B">
                <v:path arrowok="t"/>
              </v:shape>
            </v:group>
            <v:group style="position:absolute;left:511;top:9056;width:11073;height:2" coordorigin="511,9056" coordsize="11073,2">
              <v:shape style="position:absolute;left:511;top:9056;width:11073;height:2" coordorigin="511,9056" coordsize="11073,0" path="m511,9056l11584,9056e" filled="f" stroked="t" strokeweight=".696684pt" strokecolor="#676767">
                <v:path arrowok="t"/>
              </v:shape>
            </v:group>
            <v:group style="position:absolute;left:11577;top:8655;width:2;height:5517" coordorigin="11577,8655" coordsize="2,5517">
              <v:shape style="position:absolute;left:11577;top:8655;width:2;height:5517" coordorigin="11577,8655" coordsize="0,5517" path="m11577,14172l11577,8655e" filled="f" stroked="t" strokeweight=".696684pt" strokecolor="#646464">
                <v:path arrowok="t"/>
              </v:shape>
            </v:group>
            <v:group style="position:absolute;left:520;top:9986;width:2;height:269" coordorigin="520,9986" coordsize="2,269">
              <v:shape style="position:absolute;left:520;top:9986;width:2;height:269" coordorigin="520,9986" coordsize="0,269" path="m520,10255l520,9986e" filled="f" stroked="t" strokeweight=".464456pt" strokecolor="#3F3F3F">
                <v:path arrowok="t"/>
              </v:shape>
            </v:group>
            <v:group style="position:absolute;left:6953;top:10437;width:265;height:2" coordorigin="6953,10437" coordsize="265,2">
              <v:shape style="position:absolute;left:6953;top:10437;width:265;height:2" coordorigin="6953,10437" coordsize="265,0" path="m6953,10437l7218,10437e" filled="f" stroked="t" strokeweight=".464456pt" strokecolor="#606060">
                <v:path arrowok="t"/>
              </v:shape>
            </v:group>
            <v:group style="position:absolute;left:516;top:10434;width:11073;height:2" coordorigin="516,10434" coordsize="11073,2">
              <v:shape style="position:absolute;left:516;top:10434;width:11073;height:2" coordorigin="516,10434" coordsize="11073,0" path="m516,10434l11588,10434e" filled="f" stroked="t" strokeweight=".696684pt" strokecolor="#676767">
                <v:path arrowok="t"/>
              </v:shape>
            </v:group>
            <v:group style="position:absolute;left:1003;top:10677;width:6577;height:2" coordorigin="1003,10677" coordsize="6577,2">
              <v:shape style="position:absolute;left:1003;top:10677;width:6577;height:2" coordorigin="1003,10677" coordsize="6577,0" path="m1003,10677l7580,10677e" filled="f" stroked="t" strokeweight=".696684pt" strokecolor="#676767">
                <v:path arrowok="t"/>
              </v:shape>
            </v:group>
            <v:group style="position:absolute;left:9094;top:10708;width:107;height:2" coordorigin="9094,10708" coordsize="107,2">
              <v:shape style="position:absolute;left:9094;top:10708;width:107;height:2" coordorigin="9094,10708" coordsize="107,0" path="m9094,10708l9201,10708e" filled="f" stroked="t" strokeweight=".232228pt" strokecolor="#000000">
                <v:path arrowok="t"/>
              </v:shape>
            </v:group>
            <v:group style="position:absolute;left:9219;top:10677;width:214;height:2" coordorigin="9219,10677" coordsize="214,2">
              <v:shape style="position:absolute;left:9219;top:10677;width:214;height:2" coordorigin="9219,10677" coordsize="214,0" path="m9219,10677l9433,10677e" filled="f" stroked="t" strokeweight=".232228pt" strokecolor="#747474">
                <v:path arrowok="t"/>
              </v:shape>
            </v:group>
            <v:group style="position:absolute;left:9661;top:10677;width:125;height:2" coordorigin="9661,10677" coordsize="125,2">
              <v:shape style="position:absolute;left:9661;top:10677;width:125;height:2" coordorigin="9661,10677" coordsize="125,0" path="m9661,10677l9786,10677e" filled="f" stroked="t" strokeweight=".232228pt" strokecolor="#878787">
                <v:path arrowok="t"/>
              </v:shape>
            </v:group>
            <v:group style="position:absolute;left:10139;top:10708;width:683;height:2" coordorigin="10139,10708" coordsize="683,2">
              <v:shape style="position:absolute;left:10139;top:10708;width:683;height:2" coordorigin="10139,10708" coordsize="683,0" path="m10139,10708l10822,10708e" filled="f" stroked="t" strokeweight=".232228pt" strokecolor="#000000">
                <v:path arrowok="t"/>
              </v:shape>
            </v:group>
            <v:group style="position:absolute;left:10822;top:10708;width:748;height:2" coordorigin="10822,10708" coordsize="748,2">
              <v:shape style="position:absolute;left:10822;top:10708;width:748;height:2" coordorigin="10822,10708" coordsize="748,0" path="m10822,10708l11570,10708e" filled="f" stroked="t" strokeweight=".232228pt" strokecolor="#9C9C9C">
                <v:path arrowok="t"/>
              </v:shape>
            </v:group>
            <v:group style="position:absolute;left:525;top:10675;width:2;height:439" coordorigin="525,10675" coordsize="2,439">
              <v:shape style="position:absolute;left:525;top:10675;width:2;height:439" coordorigin="525,10675" coordsize="0,439" path="m525,11114l525,10675e" filled="f" stroked="t" strokeweight=".696684pt" strokecolor="#646464">
                <v:path arrowok="t"/>
              </v:shape>
            </v:group>
            <v:group style="position:absolute;left:3200;top:10913;width:432;height:2" coordorigin="3200,10913" coordsize="432,2">
              <v:shape style="position:absolute;left:3200;top:10913;width:432;height:2" coordorigin="3200,10913" coordsize="432,0" path="m3200,10913l3632,10913e" filled="f" stroked="t" strokeweight=".464456pt" strokecolor="#575757">
                <v:path arrowok="t"/>
              </v:shape>
            </v:group>
            <v:group style="position:absolute;left:5759;top:10909;width:525;height:2" coordorigin="5759,10909" coordsize="525,2">
              <v:shape style="position:absolute;left:5759;top:10909;width:525;height:2" coordorigin="5759,10909" coordsize="525,0" path="m5759,10909l6284,10909e" filled="f" stroked="t" strokeweight=".696684pt" strokecolor="#707070">
                <v:path arrowok="t"/>
              </v:shape>
            </v:group>
            <v:group style="position:absolute;left:8532;top:10904;width:590;height:2" coordorigin="8532,10904" coordsize="590,2">
              <v:shape style="position:absolute;left:8532;top:10904;width:590;height:2" coordorigin="8532,10904" coordsize="590,0" path="m8532,10904l9122,10904e" filled="f" stroked="t" strokeweight=".464456pt" strokecolor="#606060">
                <v:path arrowok="t"/>
              </v:shape>
            </v:group>
            <v:group style="position:absolute;left:1064;top:10906;width:10520;height:2" coordorigin="1064,10906" coordsize="10520,2">
              <v:shape style="position:absolute;left:1064;top:10906;width:10520;height:2" coordorigin="1064,10906" coordsize="10520,0" path="m1064,10906l11584,10906e" filled="f" stroked="t" strokeweight=".696684pt" strokecolor="#707070">
                <v:path arrowok="t"/>
              </v:shape>
            </v:group>
            <v:group style="position:absolute;left:9322;top:10904;width:395;height:2" coordorigin="9322,10904" coordsize="395,2">
              <v:shape style="position:absolute;left:9322;top:10904;width:395;height:2" coordorigin="9322,10904" coordsize="395,0" path="m9322,10904l9716,10904e" filled="f" stroked="t" strokeweight=".696684pt" strokecolor="#777777">
                <v:path arrowok="t"/>
              </v:shape>
            </v:group>
            <v:group style="position:absolute;left:511;top:11383;width:5304;height:2" coordorigin="511,11383" coordsize="5304,2">
              <v:shape style="position:absolute;left:511;top:11383;width:5304;height:2" coordorigin="511,11383" coordsize="5304,0" path="m511,11383l5815,11383e" filled="f" stroked="t" strokeweight=".696684pt" strokecolor="#676767">
                <v:path arrowok="t"/>
              </v:shape>
            </v:group>
            <v:group style="position:absolute;left:529;top:11123;width:2;height:5281" coordorigin="529,11123" coordsize="2,5281">
              <v:shape style="position:absolute;left:529;top:11123;width:2;height:5281" coordorigin="529,11123" coordsize="0,5281" path="m529,16404l529,11123e" filled="f" stroked="t" strokeweight=".696684pt" strokecolor="#5B5B5B">
                <v:path arrowok="t"/>
              </v:shape>
            </v:group>
            <v:group style="position:absolute;left:6057;top:11383;width:618;height:2" coordorigin="6057,11383" coordsize="618,2">
              <v:shape style="position:absolute;left:6057;top:11383;width:618;height:2" coordorigin="6057,11383" coordsize="618,0" path="m6057,11383l6674,11383e" filled="f" stroked="t" strokeweight=".696684pt" strokecolor="#676767">
                <v:path arrowok="t"/>
              </v:shape>
            </v:group>
            <v:group style="position:absolute;left:7162;top:11380;width:251;height:2" coordorigin="7162,11380" coordsize="251,2">
              <v:shape style="position:absolute;left:7162;top:11380;width:251;height:2" coordorigin="7162,11380" coordsize="251,0" path="m7162,11380l7413,11380e" filled="f" stroked="t" strokeweight=".696684pt" strokecolor="#606060">
                <v:path arrowok="t"/>
              </v:shape>
            </v:group>
            <v:group style="position:absolute;left:8351;top:11376;width:771;height:2" coordorigin="8351,11376" coordsize="771,2">
              <v:shape style="position:absolute;left:8351;top:11376;width:771;height:2" coordorigin="8351,11376" coordsize="771,0" path="m8351,11376l9122,11376e" filled="f" stroked="t" strokeweight=".696684pt" strokecolor="#6B6B6B">
                <v:path arrowok="t"/>
              </v:shape>
            </v:group>
            <v:group style="position:absolute;left:9173;top:11376;width:204;height:2" coordorigin="9173,11376" coordsize="204,2">
              <v:shape style="position:absolute;left:9173;top:11376;width:204;height:2" coordorigin="9173,11376" coordsize="204,0" path="m9173,11376l9377,11376e" filled="f" stroked="t" strokeweight=".464456pt" strokecolor="#5B5B5B">
                <v:path arrowok="t"/>
              </v:shape>
            </v:group>
            <v:group style="position:absolute;left:5759;top:11373;width:5824;height:2" coordorigin="5759,11373" coordsize="5824,2">
              <v:shape style="position:absolute;left:5759;top:11373;width:5824;height:2" coordorigin="5759,11373" coordsize="5824,0" path="m5759,11373l11584,11373e" filled="f" stroked="t" strokeweight=".696684pt" strokecolor="#676767">
                <v:path arrowok="t"/>
              </v:shape>
            </v:group>
            <v:group style="position:absolute;left:516;top:11619;width:1361;height:2" coordorigin="516,11619" coordsize="1361,2">
              <v:shape style="position:absolute;left:516;top:11619;width:1361;height:2" coordorigin="516,11619" coordsize="1361,0" path="m516,11619l1876,11619e" filled="f" stroked="t" strokeweight=".696684pt" strokecolor="#6B6B6B">
                <v:path arrowok="t"/>
              </v:shape>
            </v:group>
            <v:group style="position:absolute;left:4477;top:11621;width:302;height:2" coordorigin="4477,11621" coordsize="302,2">
              <v:shape style="position:absolute;left:4477;top:11621;width:302;height:2" coordorigin="4477,11621" coordsize="302,0" path="m4477,11621l4779,11621e" filled="f" stroked="t" strokeweight=".464456pt" strokecolor="#545454">
                <v:path arrowok="t"/>
              </v:shape>
            </v:group>
            <v:group style="position:absolute;left:8082;top:11612;width:506;height:2" coordorigin="8082,11612" coordsize="506,2">
              <v:shape style="position:absolute;left:8082;top:11612;width:506;height:2" coordorigin="8082,11612" coordsize="506,0" path="m8082,11612l8588,11612e" filled="f" stroked="t" strokeweight=".696684pt" strokecolor="#646464">
                <v:path arrowok="t"/>
              </v:shape>
            </v:group>
            <v:group style="position:absolute;left:1821;top:11612;width:9768;height:2" coordorigin="1821,11612" coordsize="9768,2">
              <v:shape style="position:absolute;left:1821;top:11612;width:9768;height:2" coordorigin="1821,11612" coordsize="9768,0" path="m1821,11612l11588,11612e" filled="f" stroked="t" strokeweight=".696684pt" strokecolor="#676767">
                <v:path arrowok="t"/>
              </v:shape>
            </v:group>
            <v:group style="position:absolute;left:511;top:11859;width:1965;height:2" coordorigin="511,11859" coordsize="1965,2">
              <v:shape style="position:absolute;left:511;top:11859;width:1965;height:2" coordorigin="511,11859" coordsize="1965,0" path="m511,11859l2476,11859e" filled="f" stroked="t" strokeweight=".696684pt" strokecolor="#676767">
                <v:path arrowok="t"/>
              </v:shape>
            </v:group>
            <v:group style="position:absolute;left:1156;top:11619;width:2;height:231" coordorigin="1156,11619" coordsize="2,231">
              <v:shape style="position:absolute;left:1156;top:11619;width:2;height:231" coordorigin="1156,11619" coordsize="0,231" path="m1156,11850l1156,11619e" filled="f" stroked="t" strokeweight=".232228pt" strokecolor="#707070">
                <v:path arrowok="t"/>
              </v:shape>
            </v:group>
            <v:group style="position:absolute;left:1853;top:11614;width:2;height:1010" coordorigin="1853,11614" coordsize="2,1010">
              <v:shape style="position:absolute;left:1853;top:11614;width:2;height:1010" coordorigin="1853,11614" coordsize="0,1010" path="m1853,12624l1853,11614e" filled="f" stroked="t" strokeweight=".696684pt" strokecolor="#676767">
                <v:path arrowok="t"/>
              </v:shape>
            </v:group>
            <v:group style="position:absolute;left:1816;top:11859;width:697;height:2" coordorigin="1816,11859" coordsize="697,2">
              <v:shape style="position:absolute;left:1816;top:11859;width:697;height:2" coordorigin="1816,11859" coordsize="697,0" path="m1816,11859l2513,11859e" filled="f" stroked="t" strokeweight=".464456pt" strokecolor="#5B5B5B">
                <v:path arrowok="t"/>
              </v:shape>
            </v:group>
            <v:group style="position:absolute;left:7394;top:11605;width:2;height:3185" coordorigin="7394,11605" coordsize="2,3185">
              <v:shape style="position:absolute;left:7394;top:11605;width:2;height:3185" coordorigin="7394,11605" coordsize="0,3185" path="m7394,14790l7394,11605e" filled="f" stroked="t" strokeweight=".696684pt" strokecolor="#676767">
                <v:path arrowok="t"/>
              </v:shape>
            </v:group>
            <v:group style="position:absolute;left:7854;top:11852;width:283;height:2" coordorigin="7854,11852" coordsize="283,2">
              <v:shape style="position:absolute;left:7854;top:11852;width:283;height:2" coordorigin="7854,11852" coordsize="283,0" path="m7854,11852l8137,11852e" filled="f" stroked="t" strokeweight=".696684pt" strokecolor="#676767">
                <v:path arrowok="t"/>
              </v:shape>
            </v:group>
            <v:group style="position:absolute;left:2448;top:11852;width:9136;height:2" coordorigin="2448,11852" coordsize="9136,2">
              <v:shape style="position:absolute;left:2448;top:11852;width:9136;height:2" coordorigin="2448,11852" coordsize="9136,0" path="m2448,11852l11584,11852e" filled="f" stroked="t" strokeweight=".696684pt" strokecolor="#6B6B6B">
                <v:path arrowok="t"/>
              </v:shape>
            </v:group>
            <v:group style="position:absolute;left:1156;top:11836;width:2;height:500" coordorigin="1156,11836" coordsize="2,500">
              <v:shape style="position:absolute;left:1156;top:11836;width:2;height:500" coordorigin="1156,11836" coordsize="0,500" path="m1156,12336l1156,11836e" filled="f" stroked="t" strokeweight=".232228pt" strokecolor="#484848">
                <v:path arrowok="t"/>
              </v:shape>
            </v:group>
            <v:group style="position:absolute;left:1156;top:12336;width:2;height:1425" coordorigin="1156,12336" coordsize="2,1425">
              <v:shape style="position:absolute;left:1156;top:12336;width:2;height:1425" coordorigin="1156,12336" coordsize="0,1425" path="m1156,13761l1156,12336e" filled="f" stroked="t" strokeweight=".232228pt" strokecolor="#000000">
                <v:path arrowok="t"/>
              </v:shape>
            </v:group>
            <v:group style="position:absolute;left:4231;top:12336;width:2;height:599" coordorigin="4231,12336" coordsize="2,599">
              <v:shape style="position:absolute;left:4231;top:12336;width:2;height:599" coordorigin="4231,12336" coordsize="0,599" path="m4231,12935l4231,12336e" filled="f" stroked="t" strokeweight=".232228pt" strokecolor="#000000">
                <v:path arrowok="t"/>
              </v:shape>
            </v:group>
            <v:group style="position:absolute;left:1856;top:12567;width:2;height:179" coordorigin="1856,12567" coordsize="2,179">
              <v:shape style="position:absolute;left:1856;top:12567;width:2;height:179" coordorigin="1856,12567" coordsize="0,179" path="m1856,12747l1856,12567e" filled="f" stroked="t" strokeweight=".464456pt" strokecolor="#4F4F4F">
                <v:path arrowok="t"/>
              </v:shape>
            </v:group>
            <v:group style="position:absolute;left:1858;top:12690;width:2;height:1633" coordorigin="1858,12690" coordsize="2,1633">
              <v:shape style="position:absolute;left:1858;top:12690;width:2;height:1633" coordorigin="1858,12690" coordsize="0,1633" path="m1858,14323l1858,12690e" filled="f" stroked="t" strokeweight=".696684pt" strokecolor="#676767">
                <v:path arrowok="t"/>
              </v:shape>
            </v:group>
            <v:group style="position:absolute;left:3409;top:12794;width:2;height:255" coordorigin="3409,12794" coordsize="2,255">
              <v:shape style="position:absolute;left:3409;top:12794;width:2;height:255" coordorigin="3409,12794" coordsize="0,255" path="m3409,13049l3409,12794e" filled="f" stroked="t" strokeweight=".928911pt" strokecolor="#545793">
                <v:path arrowok="t"/>
              </v:shape>
            </v:group>
            <v:group style="position:absolute;left:3943;top:12718;width:2;height:217" coordorigin="3943,12718" coordsize="2,217">
              <v:shape style="position:absolute;left:3943;top:12718;width:2;height:217" coordorigin="3943,12718" coordsize="0,217" path="m3943,12935l3943,12718e" filled="f" stroked="t" strokeweight=".232228pt" strokecolor="#000000">
                <v:path arrowok="t"/>
              </v:shape>
            </v:group>
            <v:group style="position:absolute;left:7394;top:12987;width:2;height:118" coordorigin="7394,12987" coordsize="2,118">
              <v:shape style="position:absolute;left:7394;top:12987;width:2;height:118" coordorigin="7394,12987" coordsize="0,118" path="m7394,13105l7394,12987e" filled="f" stroked="t" strokeweight=".464456pt" strokecolor="#484848">
                <v:path arrowok="t"/>
              </v:shape>
            </v:group>
            <v:group style="position:absolute;left:9231;top:13582;width:2;height:297" coordorigin="9231,13582" coordsize="2,297">
              <v:shape style="position:absolute;left:9231;top:13582;width:2;height:297" coordorigin="9231,13582" coordsize="0,297" path="m9231,13879l9231,13582e" filled="f" stroked="t" strokeweight=".928911pt" strokecolor="#3B3FA3">
                <v:path arrowok="t"/>
              </v:shape>
            </v:group>
            <v:group style="position:absolute;left:9661;top:13761;width:896;height:2" coordorigin="9661,13761" coordsize="896,2">
              <v:shape style="position:absolute;left:9661;top:13761;width:896;height:2" coordorigin="9661,13761" coordsize="896,0" path="m9661,13761l10557,13761e" filled="f" stroked="t" strokeweight="2.554506pt" strokecolor="#2F343B">
                <v:path arrowok="t"/>
              </v:shape>
            </v:group>
            <v:group style="position:absolute;left:516;top:14007;width:251;height:2" coordorigin="516,14007" coordsize="251,2">
              <v:shape style="position:absolute;left:516;top:14007;width:251;height:2" coordorigin="516,14007" coordsize="251,0" path="m516,14007l766,14007e" filled="f" stroked="t" strokeweight=".232228pt" strokecolor="#777777">
                <v:path arrowok="t"/>
              </v:shape>
            </v:group>
            <v:group style="position:absolute;left:766;top:14007;width:395;height:2" coordorigin="766,14007" coordsize="395,2">
              <v:shape style="position:absolute;left:766;top:14007;width:395;height:2" coordorigin="766,14007" coordsize="395,0" path="m766,14007l1161,14007e" filled="f" stroked="t" strokeweight=".232228pt" strokecolor="#000000">
                <v:path arrowok="t"/>
              </v:shape>
            </v:group>
            <v:group style="position:absolute;left:1156;top:13761;width:2;height:250" coordorigin="1156,13761" coordsize="2,250">
              <v:shape style="position:absolute;left:1156;top:13761;width:2;height:250" coordorigin="1156,13761" coordsize="0,250" path="m1156,14011l1156,13761e" filled="f" stroked="t" strokeweight=".232228pt" strokecolor="#777777">
                <v:path arrowok="t"/>
              </v:shape>
            </v:group>
            <v:group style="position:absolute;left:1156;top:14007;width:701;height:2" coordorigin="1156,14007" coordsize="701,2">
              <v:shape style="position:absolute;left:1156;top:14007;width:701;height:2" coordorigin="1156,14007" coordsize="701,0" path="m1156,14007l1858,14007e" filled="f" stroked="t" strokeweight=".232228pt" strokecolor="#6B6B6B">
                <v:path arrowok="t"/>
              </v:shape>
            </v:group>
            <v:group style="position:absolute;left:1844;top:14007;width:641;height:2" coordorigin="1844,14007" coordsize="641,2">
              <v:shape style="position:absolute;left:1844;top:14007;width:641;height:2" coordorigin="1844,14007" coordsize="641,0" path="m1844,14007l2485,14007e" filled="f" stroked="t" strokeweight=".232228pt" strokecolor="#575757">
                <v:path arrowok="t"/>
              </v:shape>
            </v:group>
            <v:group style="position:absolute;left:9145;top:14007;width:571;height:2" coordorigin="9145,14007" coordsize="571,2">
              <v:shape style="position:absolute;left:9145;top:14007;width:571;height:2" coordorigin="9145,14007" coordsize="571,0" path="m9145,14007l9716,14007e" filled="f" stroked="t" strokeweight="2.090051pt" strokecolor="#2F384B">
                <v:path arrowok="t"/>
              </v:shape>
            </v:group>
            <v:group style="position:absolute;left:543;top:13908;width:2;height:2647" coordorigin="543,13908" coordsize="2,2647">
              <v:shape style="position:absolute;left:543;top:13908;width:2;height:2647" coordorigin="543,13908" coordsize="0,2647" path="m543,16555l543,13908e" filled="f" stroked="t" strokeweight=".696684pt" strokecolor="#606060">
                <v:path arrowok="t"/>
              </v:shape>
            </v:group>
            <v:group style="position:absolute;left:1156;top:14007;width:2;height:2105" coordorigin="1156,14007" coordsize="2,2105">
              <v:shape style="position:absolute;left:1156;top:14007;width:2;height:2105" coordorigin="1156,14007" coordsize="0,2105" path="m1156,16111l1156,14007e" filled="f" stroked="t" strokeweight=".232228pt" strokecolor="#000000">
                <v:path arrowok="t"/>
              </v:shape>
            </v:group>
            <v:group style="position:absolute;left:8560;top:14295;width:1129;height:2" coordorigin="8560,14295" coordsize="1129,2">
              <v:shape style="position:absolute;left:8560;top:14295;width:1129;height:2" coordorigin="8560,14295" coordsize="1129,0" path="m8560,14295l9689,14295e" filled="f" stroked="t" strokeweight=".232228pt" strokecolor="#343874">
                <v:path arrowok="t"/>
              </v:shape>
            </v:group>
            <v:group style="position:absolute;left:11577;top:13978;width:2;height:396" coordorigin="11577,13978" coordsize="2,396">
              <v:shape style="position:absolute;left:11577;top:13978;width:2;height:396" coordorigin="11577,13978" coordsize="0,396" path="m11577,14375l11577,13978e" filled="f" stroked="t" strokeweight=".464456pt" strokecolor="#777777">
                <v:path arrowok="t"/>
              </v:shape>
            </v:group>
            <v:group style="position:absolute;left:1862;top:14266;width:2;height:179" coordorigin="1862,14266" coordsize="2,179">
              <v:shape style="position:absolute;left:1862;top:14266;width:2;height:179" coordorigin="1862,14266" coordsize="0,179" path="m1862,14446l1862,14266e" filled="f" stroked="t" strokeweight=".464456pt" strokecolor="#4F4F4F">
                <v:path arrowok="t"/>
              </v:shape>
            </v:group>
            <v:group style="position:absolute;left:11574;top:14266;width:2;height:231" coordorigin="11574,14266" coordsize="2,231">
              <v:shape style="position:absolute;left:11574;top:14266;width:2;height:231" coordorigin="11574,14266" coordsize="0,231" path="m11574,14497l11574,14266e" filled="f" stroked="t" strokeweight=".464456pt" strokecolor="#A3A3A3">
                <v:path arrowok="t"/>
              </v:shape>
            </v:group>
            <v:group style="position:absolute;left:1862;top:14389;width:2;height:401" coordorigin="1862,14389" coordsize="2,401">
              <v:shape style="position:absolute;left:1862;top:14389;width:2;height:401" coordorigin="1862,14389" coordsize="0,401" path="m1862,14790l1862,14389e" filled="f" stroked="t" strokeweight=".696684pt" strokecolor="#676767">
                <v:path arrowok="t"/>
              </v:shape>
            </v:group>
            <v:group style="position:absolute;left:1862;top:14733;width:2;height:146" coordorigin="1862,14733" coordsize="2,146">
              <v:shape style="position:absolute;left:1862;top:14733;width:2;height:146" coordorigin="1862,14733" coordsize="0,146" path="m1862,14880l1862,14733e" filled="f" stroked="t" strokeweight=".464456pt" strokecolor="#575757">
                <v:path arrowok="t"/>
              </v:shape>
            </v:group>
            <v:group style="position:absolute;left:7399;top:14733;width:2;height:146" coordorigin="7399,14733" coordsize="2,146">
              <v:shape style="position:absolute;left:7399;top:14733;width:2;height:146" coordorigin="7399,14733" coordsize="0,146" path="m7399,14880l7399,14733e" filled="f" stroked="t" strokeweight=".464456pt" strokecolor="#606060">
                <v:path arrowok="t"/>
              </v:shape>
            </v:group>
            <v:group style="position:absolute;left:1862;top:14823;width:2;height:1756" coordorigin="1862,14823" coordsize="2,1756">
              <v:shape style="position:absolute;left:1862;top:14823;width:2;height:1756" coordorigin="1862,14823" coordsize="0,1756" path="m1862,16579l1862,14823e" filled="f" stroked="t" strokeweight=".696684pt" strokecolor="#6B6B6B">
                <v:path arrowok="t"/>
              </v:shape>
            </v:group>
            <v:group style="position:absolute;left:2508;top:14823;width:2;height:212" coordorigin="2508,14823" coordsize="2,212">
              <v:shape style="position:absolute;left:2508;top:14823;width:2;height:212" coordorigin="2508,14823" coordsize="0,212" path="m2508,15035l2508,14823e" filled="f" stroked="t" strokeweight=".464456pt" strokecolor="#4F4F4F">
                <v:path arrowok="t"/>
              </v:shape>
            </v:group>
            <v:group style="position:absolute;left:7399;top:14823;width:2;height:212" coordorigin="7399,14823" coordsize="2,212">
              <v:shape style="position:absolute;left:7399;top:14823;width:2;height:212" coordorigin="7399,14823" coordsize="0,212" path="m7399,15035l7399,14823e" filled="f" stroked="t" strokeweight=".464456pt" strokecolor="#444444">
                <v:path arrowok="t"/>
              </v:shape>
            </v:group>
            <v:group style="position:absolute;left:9201;top:15007;width:2;height:137" coordorigin="9201,15007" coordsize="2,137">
              <v:shape style="position:absolute;left:9201;top:15007;width:2;height:137" coordorigin="9201,15007" coordsize="0,137" path="m9201,15144l9201,15007e" filled="f" stroked="t" strokeweight="2.322279pt" strokecolor="#979797">
                <v:path arrowok="t"/>
              </v:shape>
            </v:group>
            <v:group style="position:absolute;left:9517;top:15361;width:1194;height:2" coordorigin="9517,15361" coordsize="1194,2">
              <v:shape style="position:absolute;left:9517;top:15361;width:1194;height:2" coordorigin="9517,15361" coordsize="1194,0" path="m9517,15361l10710,15361e" filled="f" stroked="t" strokeweight="2.090051pt" strokecolor="#343838">
                <v:path arrowok="t"/>
              </v:shape>
            </v:group>
            <v:group style="position:absolute;left:2506;top:15116;width:2;height:179" coordorigin="2506,15116" coordsize="2,179">
              <v:shape style="position:absolute;left:2506;top:15116;width:2;height:179" coordorigin="2506,15116" coordsize="0,179" path="m2506,15295l2506,15116e" filled="f" stroked="t" strokeweight=".928911pt" strokecolor="#808080">
                <v:path arrowok="t"/>
              </v:shape>
            </v:group>
            <v:group style="position:absolute;left:2508;top:15238;width:2;height:151" coordorigin="2508,15238" coordsize="2,151">
              <v:shape style="position:absolute;left:2508;top:15238;width:2;height:151" coordorigin="2508,15238" coordsize="0,151" path="m2508,15389l2508,15238e" filled="f" stroked="t" strokeweight=".464456pt" strokecolor="#545454">
                <v:path arrowok="t"/>
              </v:shape>
            </v:group>
            <v:group style="position:absolute;left:7408;top:15238;width:2;height:127" coordorigin="7408,15238" coordsize="2,127">
              <v:shape style="position:absolute;left:7408;top:15238;width:2;height:127" coordorigin="7408,15238" coordsize="0,127" path="m7408,15366l7408,15238e" filled="f" stroked="t" strokeweight="1.857823pt" strokecolor="#48484B">
                <v:path arrowok="t"/>
              </v:shape>
            </v:group>
            <v:group style="position:absolute;left:7399;top:15333;width:2;height:1232" coordorigin="7399,15333" coordsize="2,1232">
              <v:shape style="position:absolute;left:7399;top:15333;width:2;height:1232" coordorigin="7399,15333" coordsize="0,1232" path="m7399,16565l7399,15333e" filled="f" stroked="t" strokeweight=".696684pt" strokecolor="#676767">
                <v:path arrowok="t"/>
              </v:shape>
            </v:group>
            <v:group style="position:absolute;left:4528;top:15739;width:2;height:179" coordorigin="4528,15739" coordsize="2,179">
              <v:shape style="position:absolute;left:4528;top:15739;width:2;height:179" coordorigin="4528,15739" coordsize="0,179" path="m4528,15918l4528,15739e" filled="f" stroked="t" strokeweight=".928911pt" strokecolor="#28349C">
                <v:path arrowok="t"/>
              </v:shape>
            </v:group>
            <v:group style="position:absolute;left:4505;top:15960;width:2;height:151" coordorigin="4505,15960" coordsize="2,151">
              <v:shape style="position:absolute;left:4505;top:15960;width:2;height:151" coordorigin="4505,15960" coordsize="0,151" path="m4505,16111l4505,15960e" filled="f" stroked="t" strokeweight=".232228pt" strokecolor="#000000">
                <v:path arrowok="t"/>
              </v:shape>
            </v:group>
            <v:group style="position:absolute;left:7399;top:15932;width:2;height:208" coordorigin="7399,15932" coordsize="2,208">
              <v:shape style="position:absolute;left:7399;top:15932;width:2;height:208" coordorigin="7399,15932" coordsize="0,208" path="m7399,16140l7399,15932e" filled="f" stroked="t" strokeweight=".464456pt" strokecolor="#575757">
                <v:path arrowok="t"/>
              </v:shape>
            </v:group>
            <v:group style="position:absolute;left:546;top:16083;width:2;height:472" coordorigin="546,16083" coordsize="2,472">
              <v:shape style="position:absolute;left:546;top:16083;width:2;height:472" coordorigin="546,16083" coordsize="0,472" path="m546,16555l546,16083e" filled="f" stroked="t" strokeweight=".696684pt" strokecolor="#5B5B5B">
                <v:path arrowok="t"/>
              </v:shape>
            </v:group>
            <v:group style="position:absolute;left:794;top:16565;width:395;height:2" coordorigin="794,16565" coordsize="395,2">
              <v:shape style="position:absolute;left:794;top:16565;width:395;height:2" coordorigin="794,16565" coordsize="395,0" path="m794,16565l1189,16565e" filled="f" stroked="t" strokeweight=".464456pt" strokecolor="#A3A3A3">
                <v:path arrowok="t"/>
              </v:shape>
            </v:group>
            <v:group style="position:absolute;left:1156;top:16111;width:2;height:477" coordorigin="1156,16111" coordsize="2,477">
              <v:shape style="position:absolute;left:1156;top:16111;width:2;height:477" coordorigin="1156,16111" coordsize="0,477" path="m1156,16588l1156,16111e" filled="f" stroked="t" strokeweight=".232228pt" strokecolor="#8C8C8C">
                <v:path arrowok="t"/>
              </v:shape>
            </v:group>
            <v:group style="position:absolute;left:989;top:16569;width:1955;height:2" coordorigin="989,16569" coordsize="1955,2">
              <v:shape style="position:absolute;left:989;top:16569;width:1955;height:2" coordorigin="989,16569" coordsize="1955,0" path="m989,16569l2945,16569e" filled="f" stroked="t" strokeweight=".696684pt" strokecolor="#747474">
                <v:path arrowok="t"/>
              </v:shape>
            </v:group>
            <v:group style="position:absolute;left:2508;top:10430;width:2;height:6144" coordorigin="2508,10430" coordsize="2,6144">
              <v:shape style="position:absolute;left:2508;top:10430;width:2;height:6144" coordorigin="2508,10430" coordsize="0,6144" path="m2508,16574l2508,10430e" filled="f" stroked="t" strokeweight=".696684pt" strokecolor="#646464">
                <v:path arrowok="t"/>
              </v:shape>
            </v:group>
            <v:group style="position:absolute;left:3799;top:16562;width:734;height:2" coordorigin="3799,16562" coordsize="734,2">
              <v:shape style="position:absolute;left:3799;top:16562;width:734;height:2" coordorigin="3799,16562" coordsize="734,0" path="m3799,16562l4533,16562e" filled="f" stroked="t" strokeweight=".464456pt" strokecolor="#777777">
                <v:path arrowok="t"/>
              </v:shape>
            </v:group>
            <v:group style="position:absolute;left:5313;top:16562;width:502;height:2" coordorigin="5313,16562" coordsize="502,2">
              <v:shape style="position:absolute;left:5313;top:16562;width:502;height:2" coordorigin="5313,16562" coordsize="502,0" path="m5313,16562l5815,16562e" filled="f" stroked="t" strokeweight=".696684pt" strokecolor="#808080">
                <v:path arrowok="t"/>
              </v:shape>
            </v:group>
            <v:group style="position:absolute;left:6391;top:16557;width:446;height:2" coordorigin="6391,16557" coordsize="446,2">
              <v:shape style="position:absolute;left:6391;top:16557;width:446;height:2" coordorigin="6391,16557" coordsize="446,0" path="m6391,16557l6837,16557e" filled="f" stroked="t" strokeweight=".696684pt" strokecolor="#808080">
                <v:path arrowok="t"/>
              </v:shape>
            </v:group>
            <v:group style="position:absolute;left:2889;top:16560;width:7315;height:2" coordorigin="2889,16560" coordsize="7315,2">
              <v:shape style="position:absolute;left:2889;top:16560;width:7315;height:2" coordorigin="2889,16560" coordsize="7315,0" path="m2889,16560l10204,16560e" filled="f" stroked="t" strokeweight=".696684pt" strokecolor="#838383">
                <v:path arrowok="t"/>
              </v:shape>
            </v:group>
            <v:group style="position:absolute;left:7162;top:16557;width:3005;height:2" coordorigin="7162,16557" coordsize="3005,2">
              <v:shape style="position:absolute;left:7162;top:16557;width:3005;height:2" coordorigin="7162,16557" coordsize="3005,0" path="m7162,16557l10167,16557e" filled="f" stroked="t" strokeweight=".464456pt" strokecolor="#838383">
                <v:path arrowok="t"/>
              </v:shape>
            </v:group>
            <v:group style="position:absolute;left:10408;top:16553;width:149;height:2" coordorigin="10408,16553" coordsize="149,2">
              <v:shape style="position:absolute;left:10408;top:16553;width:149;height:2" coordorigin="10408,16553" coordsize="149,0" path="m10408,16553l10557,16553e" filled="f" stroked="t" strokeweight=".232228pt" strokecolor="#808080">
                <v:path arrowok="t"/>
              </v:shape>
            </v:group>
            <v:group style="position:absolute;left:10501;top:16553;width:135;height:2" coordorigin="10501,16553" coordsize="135,2">
              <v:shape style="position:absolute;left:10501;top:16553;width:135;height:2" coordorigin="10501,16553" coordsize="135,0" path="m10501,16553l10636,16553e" filled="f" stroked="t" strokeweight=".232228pt" strokecolor="#A0A0A0">
                <v:path arrowok="t"/>
              </v:shape>
            </v:group>
            <v:group style="position:absolute;left:11175;top:16553;width:316;height:2" coordorigin="11175,16553" coordsize="316,2">
              <v:shape style="position:absolute;left:11175;top:16553;width:316;height:2" coordorigin="11175,16553" coordsize="316,0" path="m11175,16553l11491,16553e" filled="f" stroked="t" strokeweight=".232228pt" strokecolor="#AFAFA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83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7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12123"/>
          <w:spacing w:val="0"/>
          <w:w w:val="194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121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12123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B5B5B5"/>
          <w:spacing w:val="0"/>
          <w:w w:val="99"/>
          <w:position w:val="1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723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3D446B"/>
          <w:spacing w:val="0"/>
          <w:w w:val="317"/>
          <w:b/>
          <w:bCs/>
          <w:position w:val="8"/>
        </w:rPr>
        <w:t>"-Ml</w:t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317"/>
          <w:b/>
          <w:bCs/>
          <w:position w:val="8"/>
        </w:rPr>
        <w:t>·</w:t>
      </w:r>
      <w:r>
        <w:rPr>
          <w:rFonts w:ascii="Arial" w:hAnsi="Arial" w:cs="Arial" w:eastAsia="Arial"/>
          <w:sz w:val="22"/>
          <w:szCs w:val="22"/>
          <w:color w:val="565656"/>
          <w:spacing w:val="-140"/>
          <w:w w:val="317"/>
          <w:b/>
          <w:bCs/>
          <w:position w:val="8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87"/>
          <w:position w:val="8"/>
        </w:rPr>
        <w:t>Amiri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0"/>
        </w:rPr>
        <w:t>Emra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GÖKTAŞ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5412" w:right="533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118851pt;margin-top:9.861042pt;width:8.073165pt;height:33.5pt;mso-position-horizontal-relative:page;mso-position-vertical-relative:paragraph;z-index:-15707" type="#_x0000_t202" filled="f" stroked="f">
            <v:textbox inset="0,0,0,0">
              <w:txbxContent>
                <w:p>
                  <w:pPr>
                    <w:spacing w:before="0" w:after="0" w:line="670" w:lineRule="exact"/>
                    <w:ind w:right="-141"/>
                    <w:jc w:val="left"/>
                    <w:rPr>
                      <w:rFonts w:ascii="Arial" w:hAnsi="Arial" w:cs="Arial" w:eastAsia="Arial"/>
                      <w:sz w:val="67"/>
                      <w:szCs w:val="67"/>
                    </w:rPr>
                  </w:pPr>
                  <w:rPr/>
                  <w:r>
                    <w:rPr>
                      <w:rFonts w:ascii="Arial" w:hAnsi="Arial" w:cs="Arial" w:eastAsia="Arial"/>
                      <w:sz w:val="67"/>
                      <w:szCs w:val="67"/>
                      <w:color w:val="232682"/>
                      <w:spacing w:val="0"/>
                      <w:w w:val="100"/>
                      <w:position w:val="-1"/>
                    </w:rPr>
                    <w:t>\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w w:val="93"/>
          <w:position w:val="-1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w w:val="94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12"/>
          <w:w w:val="108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749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898989"/>
          <w:spacing w:val="-18"/>
          <w:w w:val="115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15"/>
          <w:w w:val="159"/>
          <w:i/>
          <w:position w:val="-3"/>
        </w:rPr>
        <w:t>?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751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5B5B5"/>
          <w:spacing w:val="0"/>
          <w:w w:val="103"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4" w:lineRule="exact"/>
        <w:ind w:left="3498" w:right="4324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528076pt;margin-top:-10.893257pt;width:51.269932pt;height:41.5pt;mso-position-horizontal-relative:page;mso-position-vertical-relative:paragraph;z-index:-15704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B3D3D"/>
                      <w:spacing w:val="0"/>
                      <w:w w:val="444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BÜYÜK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HiR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9"/>
          <w:position w:val="-1"/>
        </w:rPr>
        <w:t>BEL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1"/>
          <w:position w:val="-1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B3D3D"/>
          <w:spacing w:val="0"/>
          <w:w w:val="125"/>
          <w:position w:val="0"/>
        </w:rPr>
        <w:t>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3611" w:right="44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5"/>
          <w:w w:val="100"/>
          <w:position w:val="-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100"/>
          <w:position w:val="-6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6"/>
        </w:rPr>
        <w:t>AiYE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6"/>
        </w:rPr>
        <w:t>DAiR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5"/>
          <w:w w:val="100"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3B3D3D"/>
          <w:spacing w:val="0"/>
          <w:w w:val="100"/>
          <w:position w:val="-6"/>
        </w:rPr>
        <w:t>i</w:t>
      </w:r>
      <w:r>
        <w:rPr>
          <w:rFonts w:ascii="Arial" w:hAnsi="Arial" w:cs="Arial" w:eastAsia="Arial"/>
          <w:sz w:val="25"/>
          <w:szCs w:val="25"/>
          <w:color w:val="3B3D3D"/>
          <w:spacing w:val="-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  <w:position w:val="-6"/>
        </w:rPr>
        <w:t>1:3AŞKANLIGI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86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D3D"/>
          <w:spacing w:val="0"/>
          <w:w w:val="107"/>
          <w:position w:val="-2"/>
        </w:rPr>
        <w:t>IZIVliR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602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B3D3D"/>
          <w:spacing w:val="0"/>
          <w:w w:val="100"/>
        </w:rPr>
        <w:t>BÜYÜKSEHIR</w:t>
      </w:r>
      <w:r>
        <w:rPr>
          <w:rFonts w:ascii="Arial" w:hAnsi="Arial" w:cs="Arial" w:eastAsia="Arial"/>
          <w:sz w:val="15"/>
          <w:szCs w:val="15"/>
          <w:color w:val="3B3D3D"/>
          <w:spacing w:val="-2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B3D3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B3D3D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B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B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5" w:lineRule="exact"/>
        <w:ind w:left="652" w:right="-20"/>
        <w:jc w:val="left"/>
        <w:tabs>
          <w:tab w:pos="4260" w:val="left"/>
          <w:tab w:pos="5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B3D3D"/>
          <w:w w:val="102"/>
          <w:position w:val="9"/>
        </w:rPr>
        <w:t>BE</w:t>
      </w:r>
      <w:r>
        <w:rPr>
          <w:rFonts w:ascii="Arial" w:hAnsi="Arial" w:cs="Arial" w:eastAsia="Arial"/>
          <w:sz w:val="14"/>
          <w:szCs w:val="14"/>
          <w:color w:val="3B3D3D"/>
          <w:spacing w:val="-23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45456"/>
          <w:spacing w:val="0"/>
          <w:w w:val="95"/>
          <w:position w:val="9"/>
        </w:rPr>
        <w:t>L</w:t>
      </w:r>
      <w:r>
        <w:rPr>
          <w:rFonts w:ascii="Arial" w:hAnsi="Arial" w:cs="Arial" w:eastAsia="Arial"/>
          <w:sz w:val="14"/>
          <w:szCs w:val="14"/>
          <w:color w:val="545456"/>
          <w:spacing w:val="-22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03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04"/>
          <w:position w:val="9"/>
        </w:rPr>
        <w:t>D</w:t>
      </w:r>
      <w:r>
        <w:rPr>
          <w:rFonts w:ascii="Arial" w:hAnsi="Arial" w:cs="Arial" w:eastAsia="Arial"/>
          <w:sz w:val="14"/>
          <w:szCs w:val="14"/>
          <w:color w:val="3B3D3D"/>
          <w:spacing w:val="-24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45456"/>
          <w:spacing w:val="0"/>
          <w:w w:val="102"/>
          <w:position w:val="9"/>
        </w:rPr>
        <w:t>I</w:t>
      </w:r>
      <w:r>
        <w:rPr>
          <w:rFonts w:ascii="Arial" w:hAnsi="Arial" w:cs="Arial" w:eastAsia="Arial"/>
          <w:sz w:val="14"/>
          <w:szCs w:val="14"/>
          <w:color w:val="545456"/>
          <w:spacing w:val="-2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94"/>
          <w:position w:val="9"/>
        </w:rPr>
        <w:t>YE</w:t>
      </w:r>
      <w:r>
        <w:rPr>
          <w:rFonts w:ascii="Arial" w:hAnsi="Arial" w:cs="Arial" w:eastAsia="Arial"/>
          <w:sz w:val="14"/>
          <w:szCs w:val="14"/>
          <w:color w:val="3B3D3D"/>
          <w:spacing w:val="-18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545456"/>
          <w:spacing w:val="0"/>
          <w:w w:val="97"/>
          <w:position w:val="9"/>
        </w:rPr>
        <w:t>S</w:t>
      </w:r>
      <w:r>
        <w:rPr>
          <w:rFonts w:ascii="Arial" w:hAnsi="Arial" w:cs="Arial" w:eastAsia="Arial"/>
          <w:sz w:val="14"/>
          <w:szCs w:val="14"/>
          <w:color w:val="545456"/>
          <w:spacing w:val="-27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00"/>
          <w:position w:val="9"/>
        </w:rPr>
        <w:t>I</w:t>
      </w:r>
      <w:r>
        <w:rPr>
          <w:rFonts w:ascii="Arial" w:hAnsi="Arial" w:cs="Arial" w:eastAsia="Arial"/>
          <w:sz w:val="14"/>
          <w:szCs w:val="14"/>
          <w:color w:val="3B3D3D"/>
          <w:spacing w:val="-38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B3D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YANGI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701971" w:type="dxa"/>
      </w:tblPr>
      <w:tblGrid/>
      <w:tr>
        <w:trPr>
          <w:trHeight w:val="237" w:hRule="exact"/>
        </w:trPr>
        <w:tc>
          <w:tcPr>
            <w:tcW w:w="1195" w:type="dxa"/>
            <w:tcBorders>
              <w:top w:val="single" w:sz="5.500504" w:space="0" w:color="606060"/>
              <w:bottom w:val="single" w:sz="5.50050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w w:val="57"/>
              </w:rPr>
              <w:t>Q_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w w:val="56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0"/>
                <w:w w:val="93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-18"/>
                <w:w w:val="94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49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11" w:type="dxa"/>
            <w:tcBorders>
              <w:top w:val="single" w:sz="5.500504" w:space="0" w:color="606060"/>
              <w:bottom w:val="single" w:sz="5.50050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3" w:lineRule="exact"/>
              <w:ind w:left="17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>:2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>9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6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305" w:type="dxa"/>
            <w:tcBorders>
              <w:top w:val="nil" w:sz="6" w:space="0" w:color="auto"/>
              <w:bottom w:val="single" w:sz="5.50050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24" w:lineRule="exact"/>
              <w:ind w:left="31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9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1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9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>12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85" w:type="dxa"/>
            <w:gridSpan w:val="2"/>
            <w:tcBorders>
              <w:top w:val="single" w:sz="5.500504" w:space="0" w:color="646464"/>
              <w:bottom w:val="single" w:sz="5.500504" w:space="0" w:color="606060"/>
              <w:left w:val="nil" w:sz="6" w:space="0" w:color="auto"/>
              <w:right w:val="single" w:sz="5.500504" w:space="0" w:color="676767"/>
            </w:tcBorders>
          </w:tcPr>
          <w:p>
            <w:pPr>
              <w:spacing w:before="0" w:after="0" w:line="223" w:lineRule="exact"/>
              <w:ind w:left="243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5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1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5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5"/>
                <w:w w:val="10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52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>7:04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0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1"/>
                <w:position w:val="-1"/>
              </w:rPr>
              <w:t>f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2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>i:05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7"/>
                <w:w w:val="100"/>
                <w:position w:val="-1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>16480468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9" w:hRule="exact"/>
        </w:trPr>
        <w:tc>
          <w:tcPr>
            <w:tcW w:w="1195" w:type="dxa"/>
            <w:tcBorders>
              <w:top w:val="single" w:sz="5.500504" w:space="0" w:color="606060"/>
              <w:bottom w:val="single" w:sz="5.50050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w w:val="84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w w:val="83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6"/>
                <w:w w:val="83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3"/>
              </w:rPr>
              <w:t>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9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11" w:type="dxa"/>
            <w:tcBorders>
              <w:top w:val="single" w:sz="5.500504" w:space="0" w:color="606060"/>
              <w:bottom w:val="single" w:sz="5.50050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5" w:lineRule="exact"/>
              <w:ind w:left="17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1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4"/>
                <w:w w:val="100"/>
              </w:rPr>
              <w:t>9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6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-2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305" w:type="dxa"/>
            <w:tcBorders>
              <w:top w:val="single" w:sz="5.500504" w:space="0" w:color="606060"/>
              <w:bottom w:val="single" w:sz="5.50050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4" w:lineRule="exact"/>
              <w:ind w:left="312" w:right="-20"/>
              <w:jc w:val="left"/>
              <w:tabs>
                <w:tab w:pos="16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5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25"/>
                <w:w w:val="8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1"/>
                <w:w w:val="100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  <w:position w:val="0"/>
              </w:rPr>
              <w:t>3599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85" w:type="dxa"/>
            <w:gridSpan w:val="2"/>
            <w:tcBorders>
              <w:top w:val="single" w:sz="5.500504" w:space="0" w:color="606060"/>
              <w:bottom w:val="single" w:sz="5.500504" w:space="0" w:color="777777"/>
              <w:left w:val="nil" w:sz="6" w:space="0" w:color="auto"/>
              <w:right w:val="single" w:sz="5.500504" w:space="0" w:color="676767"/>
            </w:tcBorders>
          </w:tcPr>
          <w:p>
            <w:pPr>
              <w:spacing w:before="0" w:after="0" w:line="225" w:lineRule="exact"/>
              <w:ind w:left="28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9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27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9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5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6"/>
                <w:w w:val="104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3"/>
                <w:w w:val="87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7"/>
                <w:w w:val="96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1"/>
                <w:w w:val="83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0"/>
                <w:w w:val="83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1"/>
              </w:rPr>
              <w:t>lpaşa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7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Grubu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0697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8"/>
              </w:rPr>
              <w:t>Bildiri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9"/>
                <w:w w:val="88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6"/>
                <w:w w:val="88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8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35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4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-5"/>
                <w:w w:val="94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8"/>
                <w:w w:val="94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4"/>
                <w:w w:val="94"/>
              </w:rPr>
              <w:t>ğ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4"/>
              </w:rPr>
              <w:t>ukpına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4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30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4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0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4"/>
              </w:rPr>
              <w:t>278/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4"/>
              </w:rPr>
              <w:t>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3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0"/>
                <w:w w:val="88"/>
              </w:rPr>
              <w:t>Üz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5"/>
                <w:w w:val="88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8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8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9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-KEMALPAŞA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4" w:hRule="exact"/>
        </w:trPr>
        <w:tc>
          <w:tcPr>
            <w:tcW w:w="1195" w:type="dxa"/>
            <w:tcBorders>
              <w:top w:val="nil" w:sz="6" w:space="0" w:color="auto"/>
              <w:bottom w:val="single" w:sz="5.500504" w:space="0" w:color="606060"/>
              <w:left w:val="single" w:sz="5.500504" w:space="0" w:color="606060"/>
              <w:right w:val="nil" w:sz="6" w:space="0" w:color="auto"/>
            </w:tcBorders>
          </w:tcPr>
          <w:p>
            <w:pPr>
              <w:spacing w:before="0" w:after="0" w:line="203" w:lineRule="exact"/>
              <w:ind w:left="4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2"/>
                <w:w w:val="8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0"/>
                <w:w w:val="8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-1"/>
                <w:w w:val="8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0"/>
              </w:rPr>
              <w:t>ıı.ı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32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911" w:type="dxa"/>
            <w:gridSpan w:val="3"/>
            <w:tcBorders>
              <w:top w:val="nil" w:sz="6" w:space="0" w:color="auto"/>
              <w:bottom w:val="single" w:sz="5.50050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18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2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"/>
                <w:w w:val="92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0"/>
                <w:w w:val="92"/>
              </w:rPr>
              <w:t>oğı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-10"/>
                <w:w w:val="92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2"/>
              </w:rPr>
              <w:t>ıkpına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2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6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2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1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2"/>
              </w:rPr>
              <w:t>278/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2"/>
              </w:rPr>
              <w:t>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2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2"/>
              </w:rPr>
              <w:t>Üzeri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8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-KEMALPAŞA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591" w:type="dxa"/>
            <w:tcBorders>
              <w:top w:val="nil" w:sz="6" w:space="0" w:color="auto"/>
              <w:bottom w:val="single" w:sz="5.500504" w:space="0" w:color="60606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1" w:hRule="exact"/>
        </w:trPr>
        <w:tc>
          <w:tcPr>
            <w:tcW w:w="1195" w:type="dxa"/>
            <w:tcBorders>
              <w:top w:val="single" w:sz="5.500504" w:space="0" w:color="606060"/>
              <w:bottom w:val="nil" w:sz="6" w:space="0" w:color="auto"/>
              <w:left w:val="single" w:sz="5.500504" w:space="0" w:color="606060"/>
              <w:right w:val="nil" w:sz="6" w:space="0" w:color="auto"/>
            </w:tcBorders>
          </w:tcPr>
          <w:p>
            <w:pPr>
              <w:spacing w:before="0" w:after="0" w:line="226" w:lineRule="exact"/>
              <w:ind w:left="3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w w:val="85"/>
              </w:rPr>
              <w:t>Ya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2"/>
                <w:w w:val="86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0"/>
                <w:w w:val="91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2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2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24"/>
                <w:w w:val="8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911" w:type="dxa"/>
            <w:gridSpan w:val="3"/>
            <w:tcBorders>
              <w:top w:val="single" w:sz="5.500504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174" w:right="-20"/>
              <w:jc w:val="left"/>
              <w:tabs>
                <w:tab w:pos="212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:Ot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8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2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21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2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8"/>
                <w:w w:val="83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3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22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591" w:type="dxa"/>
            <w:tcBorders>
              <w:top w:val="single" w:sz="5.500504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22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0"/>
                <w:w w:val="85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0"/>
                <w:w w:val="83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0"/>
                <w:w w:val="84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7"/>
                <w:w w:val="84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4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4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4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4"/>
              </w:rPr>
              <w:t>Se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4"/>
                <w:w w:val="84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8"/>
                <w:w w:val="84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4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4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22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0"/>
                <w:w w:val="83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2"/>
              </w:rPr>
              <w:t>Dikkatsizl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0"/>
                <w:w w:val="50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1"/>
                <w:w w:val="74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3"/>
                <w:w w:val="93"/>
              </w:rPr>
              <w:t>(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95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11"/>
                <w:w w:val="94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0"/>
                <w:w w:val="88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0"/>
                <w:w w:val="87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8"/>
                <w:w w:val="76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456"/>
                <w:spacing w:val="11"/>
                <w:w w:val="78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D3D"/>
                <w:spacing w:val="0"/>
                <w:w w:val="102"/>
              </w:rPr>
              <w:t>)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27" w:after="0" w:line="176" w:lineRule="auto"/>
        <w:ind w:left="3494" w:right="3390" w:firstLine="-3332"/>
        <w:jc w:val="left"/>
        <w:tabs>
          <w:tab w:pos="3480" w:val="left"/>
          <w:tab w:pos="6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8.210098pt;margin-top:15.405138pt;width:83.358248pt;height:26pt;mso-position-horizontal-relative:page;mso-position-vertical-relative:paragraph;z-index:-1570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60" w:val="left"/>
                      <w:tab w:pos="1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B3D3D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D3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D3D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D3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D3D"/>
                      <w:spacing w:val="0"/>
                      <w:w w:val="49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D3D"/>
          <w:w w:val="85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6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7"/>
          <w:w w:val="8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86"/>
        </w:rPr>
        <w:t> </w:t>
      </w:r>
      <w:r>
        <w:rPr>
          <w:rFonts w:ascii="Arial" w:hAnsi="Arial" w:cs="Arial" w:eastAsia="Arial"/>
          <w:sz w:val="23"/>
          <w:szCs w:val="23"/>
          <w:color w:val="3B3D3D"/>
          <w:spacing w:val="0"/>
          <w:w w:val="136"/>
        </w:rPr>
        <w:t>i</w:t>
      </w:r>
      <w:r>
        <w:rPr>
          <w:rFonts w:ascii="Arial" w:hAnsi="Arial" w:cs="Arial" w:eastAsia="Arial"/>
          <w:sz w:val="23"/>
          <w:szCs w:val="23"/>
          <w:color w:val="3B3D3D"/>
          <w:spacing w:val="-20"/>
          <w:w w:val="1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36"/>
        </w:rPr>
        <w:t>e: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3B3D3D"/>
          <w:spacing w:val="0"/>
          <w:w w:val="100"/>
          <w:position w:val="2"/>
        </w:rPr>
        <w:t>Yapını</w:t>
      </w:r>
      <w:r>
        <w:rPr>
          <w:rFonts w:ascii="Arial" w:hAnsi="Arial" w:cs="Arial" w:eastAsia="Arial"/>
          <w:sz w:val="16"/>
          <w:szCs w:val="16"/>
          <w:color w:val="3B3D3D"/>
          <w:spacing w:val="0"/>
          <w:w w:val="100"/>
          <w:position w:val="2"/>
        </w:rPr>
        <w:t>n</w:t>
      </w:r>
      <w:r>
        <w:rPr>
          <w:rFonts w:ascii="Arial" w:hAnsi="Arial" w:cs="Arial" w:eastAsia="Arial"/>
          <w:sz w:val="16"/>
          <w:szCs w:val="16"/>
          <w:color w:val="3B3D3D"/>
          <w:spacing w:val="-9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3B3D3D"/>
          <w:spacing w:val="2"/>
          <w:w w:val="80"/>
          <w:position w:val="2"/>
        </w:rPr>
        <w:t>Ş</w:t>
      </w:r>
      <w:r>
        <w:rPr>
          <w:rFonts w:ascii="Arial" w:hAnsi="Arial" w:cs="Arial" w:eastAsia="Arial"/>
          <w:sz w:val="16"/>
          <w:szCs w:val="16"/>
          <w:color w:val="545456"/>
          <w:spacing w:val="-8"/>
          <w:w w:val="96"/>
          <w:position w:val="2"/>
        </w:rPr>
        <w:t>e</w:t>
      </w:r>
      <w:r>
        <w:rPr>
          <w:rFonts w:ascii="Arial" w:hAnsi="Arial" w:cs="Arial" w:eastAsia="Arial"/>
          <w:sz w:val="16"/>
          <w:szCs w:val="16"/>
          <w:color w:val="3B3D3D"/>
          <w:spacing w:val="0"/>
          <w:w w:val="124"/>
          <w:position w:val="2"/>
        </w:rPr>
        <w:t>kl</w:t>
      </w:r>
      <w:r>
        <w:rPr>
          <w:rFonts w:ascii="Arial" w:hAnsi="Arial" w:cs="Arial" w:eastAsia="Arial"/>
          <w:sz w:val="16"/>
          <w:szCs w:val="16"/>
          <w:color w:val="3B3D3D"/>
          <w:spacing w:val="-4"/>
          <w:w w:val="124"/>
          <w:position w:val="2"/>
        </w:rPr>
        <w:t>i</w:t>
      </w:r>
      <w:r>
        <w:rPr>
          <w:rFonts w:ascii="Arial" w:hAnsi="Arial" w:cs="Arial" w:eastAsia="Arial"/>
          <w:sz w:val="16"/>
          <w:szCs w:val="16"/>
          <w:color w:val="707070"/>
          <w:spacing w:val="0"/>
          <w:w w:val="171"/>
          <w:position w:val="2"/>
        </w:rPr>
        <w:t>:</w:t>
      </w:r>
      <w:r>
        <w:rPr>
          <w:rFonts w:ascii="Arial" w:hAnsi="Arial" w:cs="Arial" w:eastAsia="Arial"/>
          <w:sz w:val="16"/>
          <w:szCs w:val="16"/>
          <w:color w:val="707070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70707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92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3"/>
          <w:w w:val="92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5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5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8"/>
          <w:position w:val="0"/>
        </w:rPr>
        <w:t>Beto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ıne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8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"/>
          <w:w w:val="90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64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8"/>
        </w:rPr>
        <w:t>jYangını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8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7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3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:17:07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8" w:after="0" w:line="240" w:lineRule="auto"/>
        <w:ind w:left="153" w:right="-20"/>
        <w:jc w:val="left"/>
        <w:tabs>
          <w:tab w:pos="2080" w:val="left"/>
          <w:tab w:pos="5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:Öğrenilemedi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5"/>
          <w:position w:val="0"/>
        </w:rPr>
        <w:t>!Ki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5"/>
          <w:position w:val="0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4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20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w w:val="91"/>
        </w:rPr>
        <w:t>Anıi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:Ça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6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7"/>
          <w:w w:val="88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8"/>
        </w:rPr>
        <w:t>Ahmet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3"/>
        </w:rPr>
        <w:t>ŞA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9"/>
        </w:rPr>
        <w:t>HB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4" w:lineRule="exact"/>
        <w:ind w:left="134" w:right="2464" w:firstLine="1907"/>
        <w:jc w:val="left"/>
        <w:tabs>
          <w:tab w:pos="2040" w:val="left"/>
          <w:tab w:pos="4480" w:val="left"/>
          <w:tab w:pos="7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0"/>
        </w:rPr>
        <w:t>jAraç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5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17:05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17:06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44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134" w:right="-20"/>
        <w:jc w:val="left"/>
        <w:tabs>
          <w:tab w:pos="4500" w:val="left"/>
          <w:tab w:pos="6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w w:val="73"/>
          <w:position w:val="1"/>
        </w:rPr>
        <w:t>!E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w w:val="74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5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>bin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8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5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525" w:right="-20"/>
        <w:jc w:val="left"/>
        <w:tabs>
          <w:tab w:pos="6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3.205093pt;margin-top:3.29566pt;width:3.18550pt;height:23pt;mso-position-horizontal-relative:page;mso-position-vertical-relative:paragraph;z-index:-15694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AFAFB1"/>
                      <w:spacing w:val="0"/>
                      <w:w w:val="49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3" w:lineRule="exact"/>
        <w:ind w:left="45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w w:val="8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6"/>
          <w:position w:val="-1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  <w:position w:val="-1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5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49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5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7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2059" w:right="-20"/>
        <w:jc w:val="left"/>
        <w:tabs>
          <w:tab w:pos="4500" w:val="left"/>
          <w:tab w:pos="6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4"/>
          <w:w w:val="9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9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"/>
          <w:w w:val="9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  <w:position w:val="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6"/>
          <w:w w:val="109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  <w:position w:val="1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8"/>
          <w:w w:val="9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5"/>
          <w:w w:val="105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5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7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63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"/>
          <w:w w:val="92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8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0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  <w:position w:val="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5"/>
          <w:w w:val="91"/>
          <w:position w:val="0"/>
        </w:rPr>
        <w:t>l</w:t>
      </w:r>
      <w:r>
        <w:rPr>
          <w:rFonts w:ascii="Arial" w:hAnsi="Arial" w:cs="Arial" w:eastAsia="Arial"/>
          <w:sz w:val="25"/>
          <w:szCs w:val="25"/>
          <w:color w:val="545456"/>
          <w:spacing w:val="0"/>
          <w:w w:val="177"/>
          <w:position w:val="0"/>
        </w:rPr>
        <w:t>i</w:t>
      </w:r>
      <w:r>
        <w:rPr>
          <w:rFonts w:ascii="Arial" w:hAnsi="Arial" w:cs="Arial" w:eastAsia="Arial"/>
          <w:sz w:val="25"/>
          <w:szCs w:val="25"/>
          <w:color w:val="545456"/>
          <w:spacing w:val="-18"/>
          <w:w w:val="177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16" w:lineRule="exact"/>
        <w:ind w:left="2059" w:right="2602" w:firstLine="-1636"/>
        <w:jc w:val="left"/>
        <w:tabs>
          <w:tab w:pos="448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>dırncı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26"/>
          <w:position w:val="0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1"/>
          <w:w w:val="126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2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9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f.raç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9"/>
          <w:position w:val="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4"/>
          <w:w w:val="9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7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2"/>
          <w:w w:val="97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7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96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49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  <w:position w:val="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1"/>
          <w:w w:val="9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4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4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  <w:position w:val="0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8"/>
          <w:w w:val="91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0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5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0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8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42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6"/>
        </w:rPr>
        <w:t>oy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46"/>
          <w:w w:val="7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8"/>
        </w:rPr>
        <w:t>ııdı: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4" w:lineRule="exact"/>
        <w:ind w:left="148" w:right="2682" w:firstLine="-14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13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5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yı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4"/>
        </w:rPr>
        <w:t>jYangı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7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909193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09193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4"/>
          <w:w w:val="8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4463" w:right="403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5"/>
          <w:w w:val="15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2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5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</w:rPr>
        <w:t>rmc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7" w:lineRule="exact"/>
        <w:ind w:left="134" w:right="-20"/>
        <w:jc w:val="left"/>
        <w:tabs>
          <w:tab w:pos="2220" w:val="left"/>
          <w:tab w:pos="4480" w:val="left"/>
          <w:tab w:pos="6320" w:val="left"/>
          <w:tab w:pos="7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95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5"/>
          <w:position w:val="-2"/>
        </w:rPr>
        <w:t>öııdünııe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5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3B3D3D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5"/>
          <w:szCs w:val="15"/>
          <w:color w:val="3B3D3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5"/>
          <w:szCs w:val="15"/>
          <w:color w:val="3B3D3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B3D3D"/>
          <w:spacing w:val="0"/>
          <w:w w:val="110"/>
          <w:position w:val="1"/>
        </w:rPr>
        <w:t>Söndürme</w:t>
      </w:r>
      <w:r>
        <w:rPr>
          <w:rFonts w:ascii="Times New Roman" w:hAnsi="Times New Roman" w:cs="Times New Roman" w:eastAsia="Times New Roman"/>
          <w:sz w:val="15"/>
          <w:szCs w:val="15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B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78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8"/>
          <w:w w:val="7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6"/>
          <w:position w:val="-4"/>
        </w:rPr>
        <w:t>IKöp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86"/>
          <w:position w:val="-4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6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2"/>
          <w:w w:val="86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9"/>
          <w:w w:val="86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6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1"/>
          <w:w w:val="86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6"/>
          <w:position w:val="-3"/>
        </w:rPr>
        <w:t>jK.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5"/>
          <w:w w:val="86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6"/>
          <w:position w:val="-3"/>
        </w:rPr>
        <w:t>.T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6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3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5"/>
          <w:w w:val="102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6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4645" w:right="-20"/>
        <w:jc w:val="left"/>
        <w:tabs>
          <w:tab w:pos="6320" w:val="left"/>
          <w:tab w:pos="78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3"/>
        </w:rPr>
        <w:t>0.2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3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B3D3D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B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B3D3D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0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Yangınd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yanınıştır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720" w:bottom="280" w:left="700" w:right="0"/>
        </w:sectPr>
      </w:pPr>
      <w:rPr/>
    </w:p>
    <w:p>
      <w:pPr>
        <w:spacing w:before="0" w:after="0" w:line="229" w:lineRule="exact"/>
        <w:ind w:left="139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"/>
          <w:w w:val="88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8"/>
        </w:rPr>
        <w:t>ııdUrı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w w:val="7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narındaki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7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ldug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görülm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9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9"/>
          <w:position w:val="-1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-1"/>
        </w:rPr>
        <w:t>p: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0"/>
          <w:cols w:num="2" w:equalWidth="0">
            <w:col w:w="1798" w:space="500"/>
            <w:col w:w="8922"/>
          </w:cols>
        </w:sectPr>
      </w:pPr>
      <w:rPr/>
    </w:p>
    <w:p>
      <w:pPr>
        <w:spacing w:before="0" w:after="0" w:line="229" w:lineRule="exact"/>
        <w:ind w:left="143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pıl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soruştur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9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da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</w:rPr>
        <w:t>söndürülınede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atı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9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3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7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2"/>
          <w:w w:val="10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"/>
          <w:w w:val="7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20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w w:val="4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5"/>
          <w:w w:val="1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nıarit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6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24" w:lineRule="exact"/>
        <w:ind w:left="134" w:right="4082"/>
        <w:jc w:val="left"/>
        <w:tabs>
          <w:tab w:pos="2040" w:val="left"/>
          <w:tab w:pos="6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2"/>
          <w:w w:val="94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6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1"/>
          <w:w w:val="7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  <w:position w:val="1"/>
        </w:rPr>
        <w:t>ortalı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>ıse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9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7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"/>
          <w:w w:val="71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8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7"/>
          <w:w w:val="93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49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1"/>
          <w:w w:val="5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3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8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9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24" w:lineRule="exact"/>
        <w:ind w:left="414" w:right="9598" w:firstLine="-28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"/>
          <w:w w:val="8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</w:rPr>
        <w:t>dil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</w:rPr>
        <w:t>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143" w:right="-20"/>
        <w:jc w:val="left"/>
        <w:tabs>
          <w:tab w:pos="2040" w:val="left"/>
          <w:tab w:pos="5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16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"/>
          <w:w w:val="89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6"/>
          <w:w w:val="10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5"/>
        </w:rPr>
        <w:t>nü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4"/>
          <w:w w:val="8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3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41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3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6"/>
          <w:w w:val="12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29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8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7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6"/>
          <w:w w:val="97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6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5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8"/>
          <w:w w:val="6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"/>
          <w:w w:val="6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3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6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"/>
          <w:w w:val="6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:ı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5" w:lineRule="exact"/>
        <w:ind w:left="226" w:right="-20"/>
        <w:jc w:val="left"/>
        <w:tabs>
          <w:tab w:pos="1020" w:val="left"/>
          <w:tab w:pos="8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B3D3D"/>
          <w:spacing w:val="0"/>
          <w:w w:val="100"/>
          <w:position w:val="-1"/>
        </w:rPr>
        <w:t>Ölll</w:t>
      </w:r>
      <w:r>
        <w:rPr>
          <w:rFonts w:ascii="Arial" w:hAnsi="Arial" w:cs="Arial" w:eastAsia="Arial"/>
          <w:sz w:val="19"/>
          <w:szCs w:val="19"/>
          <w:color w:val="3B3D3D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B3D3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9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6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5"/>
          <w:w w:val="97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1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  <w:position w:val="0"/>
        </w:rPr>
        <w:t>Kemal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4"/>
          <w:w w:val="95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"/>
          <w:w w:val="9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7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81"/>
          <w:position w:val="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34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5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0"/>
        </w:sectPr>
      </w:pPr>
      <w:rPr/>
    </w:p>
    <w:p>
      <w:pPr>
        <w:spacing w:before="39" w:after="0" w:line="240" w:lineRule="auto"/>
        <w:ind w:left="2188" w:right="-74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4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314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6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B3D3D"/>
          <w:spacing w:val="0"/>
          <w:w w:val="47"/>
          <w:b/>
          <w:bCs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B3D3D"/>
          <w:spacing w:val="20"/>
          <w:w w:val="47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D3D"/>
          <w:spacing w:val="0"/>
          <w:w w:val="47"/>
          <w:b/>
          <w:bCs/>
          <w:position w:val="-1"/>
        </w:rPr>
        <w:t>Z</w:t>
      </w:r>
      <w:r>
        <w:rPr>
          <w:rFonts w:ascii="Times New Roman" w:hAnsi="Times New Roman" w:cs="Times New Roman" w:eastAsia="Times New Roman"/>
          <w:sz w:val="28"/>
          <w:szCs w:val="28"/>
          <w:color w:val="3B3D3D"/>
          <w:spacing w:val="0"/>
          <w:w w:val="47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3B3D3D"/>
          <w:spacing w:val="24"/>
          <w:w w:val="47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3D3D"/>
          <w:spacing w:val="0"/>
          <w:w w:val="83"/>
          <w:position w:val="-1"/>
        </w:rPr>
        <w:t>aziro/'</w:t>
      </w:r>
      <w:r>
        <w:rPr>
          <w:rFonts w:ascii="Times New Roman" w:hAnsi="Times New Roman" w:cs="Times New Roman" w:eastAsia="Times New Roman"/>
          <w:sz w:val="26"/>
          <w:szCs w:val="26"/>
          <w:color w:val="3B3D3D"/>
          <w:spacing w:val="1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3D3D"/>
          <w:spacing w:val="0"/>
          <w:w w:val="100"/>
          <w:position w:val="-1"/>
        </w:rPr>
        <w:t>'1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0"/>
          <w:cols w:num="2" w:equalWidth="0">
            <w:col w:w="6021" w:space="2157"/>
            <w:col w:w="3042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7.512512pt;margin-top:18.214911pt;width:388.609038pt;height:37pt;mso-position-horizontal-relative:page;mso-position-vertical-relative:paragraph;z-index:-15702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tabs>
                      <w:tab w:pos="6060" w:val="left"/>
                      <w:tab w:pos="7100" w:val="left"/>
                      <w:tab w:pos="7720" w:val="left"/>
                    </w:tabs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909193"/>
                      <w:w w:val="56"/>
                    </w:rPr>
                    <w:t>"'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707070"/>
                      <w:spacing w:val="-141"/>
                      <w:w w:val="8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707070"/>
                      <w:spacing w:val="0"/>
                      <w:w w:val="75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545456"/>
                      <w:spacing w:val="0"/>
                      <w:w w:val="42"/>
                    </w:rPr>
                    <w:t>g.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54545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54545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545456"/>
                      <w:spacing w:val="-19"/>
                      <w:w w:val="163"/>
                      <w:position w:val="4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B3D3D"/>
                      <w:spacing w:val="0"/>
                      <w:w w:val="193"/>
                      <w:position w:val="4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B3D3D"/>
                      <w:spacing w:val="0"/>
                      <w:w w:val="100"/>
                      <w:position w:val="4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B3D3D"/>
                      <w:spacing w:val="0"/>
                      <w:w w:val="100"/>
                      <w:position w:val="4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07070"/>
                      <w:spacing w:val="0"/>
                      <w:w w:val="78"/>
                      <w:position w:val="4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B3D3D"/>
                      <w:spacing w:val="0"/>
                      <w:w w:val="110"/>
                      <w:position w:val="4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B3D3D"/>
                      <w:spacing w:val="-13"/>
                      <w:w w:val="100"/>
                      <w:position w:val="4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545456"/>
                      <w:spacing w:val="0"/>
                      <w:w w:val="42"/>
                      <w:position w:val="43"/>
                    </w:rPr>
                    <w:t>......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545456"/>
                      <w:spacing w:val="0"/>
                      <w:w w:val="100"/>
                      <w:position w:val="4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545456"/>
                      <w:spacing w:val="0"/>
                      <w:w w:val="100"/>
                      <w:position w:val="4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B3D3D"/>
                      <w:spacing w:val="0"/>
                      <w:w w:val="100"/>
                      <w:position w:val="43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itfaiy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286"/>
        <w:jc w:val="right"/>
        <w:tabs>
          <w:tab w:pos="7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909193"/>
          <w:w w:val="109"/>
        </w:rPr>
        <w:t>.</w:t>
      </w:r>
      <w:r>
        <w:rPr>
          <w:rFonts w:ascii="Arial" w:hAnsi="Arial" w:cs="Arial" w:eastAsia="Arial"/>
          <w:sz w:val="25"/>
          <w:szCs w:val="25"/>
          <w:color w:val="909193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909193"/>
          <w:spacing w:val="0"/>
          <w:w w:val="127"/>
        </w:rPr>
        <w:t>'</w:t>
      </w:r>
      <w:r>
        <w:rPr>
          <w:rFonts w:ascii="Arial" w:hAnsi="Arial" w:cs="Arial" w:eastAsia="Arial"/>
          <w:sz w:val="25"/>
          <w:szCs w:val="25"/>
          <w:color w:val="909193"/>
          <w:spacing w:val="71"/>
          <w:w w:val="127"/>
        </w:rPr>
        <w:t> </w:t>
      </w:r>
      <w:r>
        <w:rPr>
          <w:rFonts w:ascii="Arial" w:hAnsi="Arial" w:cs="Arial" w:eastAsia="Arial"/>
          <w:sz w:val="25"/>
          <w:szCs w:val="25"/>
          <w:color w:val="909193"/>
          <w:spacing w:val="-29"/>
          <w:w w:val="74"/>
        </w:rPr>
        <w:t>.</w:t>
      </w:r>
      <w:r>
        <w:rPr>
          <w:rFonts w:ascii="Arial" w:hAnsi="Arial" w:cs="Arial" w:eastAsia="Arial"/>
          <w:sz w:val="25"/>
          <w:szCs w:val="25"/>
          <w:color w:val="5B6089"/>
          <w:spacing w:val="0"/>
          <w:w w:val="74"/>
        </w:rPr>
        <w:t>:</w:t>
      </w:r>
      <w:r>
        <w:rPr>
          <w:rFonts w:ascii="Arial" w:hAnsi="Arial" w:cs="Arial" w:eastAsia="Arial"/>
          <w:sz w:val="25"/>
          <w:szCs w:val="25"/>
          <w:color w:val="5B6089"/>
          <w:spacing w:val="0"/>
          <w:w w:val="74"/>
        </w:rPr>
        <w:t> </w:t>
      </w:r>
      <w:r>
        <w:rPr>
          <w:rFonts w:ascii="Arial" w:hAnsi="Arial" w:cs="Arial" w:eastAsia="Arial"/>
          <w:sz w:val="25"/>
          <w:szCs w:val="25"/>
          <w:color w:val="5B6089"/>
          <w:spacing w:val="37"/>
          <w:w w:val="74"/>
        </w:rPr>
        <w:t> </w:t>
      </w:r>
      <w:r>
        <w:rPr>
          <w:rFonts w:ascii="Arial" w:hAnsi="Arial" w:cs="Arial" w:eastAsia="Arial"/>
          <w:sz w:val="25"/>
          <w:szCs w:val="25"/>
          <w:color w:val="707070"/>
          <w:spacing w:val="0"/>
          <w:w w:val="114"/>
          <w:b/>
          <w:bCs/>
        </w:rPr>
        <w:t>OSt</w:t>
      </w:r>
      <w:r>
        <w:rPr>
          <w:rFonts w:ascii="Arial" w:hAnsi="Arial" w:cs="Arial" w:eastAsia="Arial"/>
          <w:sz w:val="25"/>
          <w:szCs w:val="25"/>
          <w:color w:val="707070"/>
          <w:spacing w:val="-19"/>
          <w:w w:val="114"/>
          <w:b/>
          <w:bCs/>
        </w:rPr>
        <w:t>ı</w:t>
      </w:r>
      <w:r>
        <w:rPr>
          <w:rFonts w:ascii="Arial" w:hAnsi="Arial" w:cs="Arial" w:eastAsia="Arial"/>
          <w:sz w:val="25"/>
          <w:szCs w:val="25"/>
          <w:color w:val="545456"/>
          <w:spacing w:val="0"/>
          <w:w w:val="61"/>
          <w:b/>
          <w:bCs/>
        </w:rPr>
        <w:t>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44" w:lineRule="exact"/>
        <w:ind w:left="2524" w:right="-20"/>
        <w:jc w:val="left"/>
        <w:tabs>
          <w:tab w:pos="4640" w:val="left"/>
          <w:tab w:pos="8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45456"/>
          <w:spacing w:val="1"/>
          <w:w w:val="98"/>
          <w:position w:val="-17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909193"/>
          <w:spacing w:val="8"/>
          <w:w w:val="115"/>
          <w:position w:val="-17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75"/>
          <w:position w:val="-17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-37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456"/>
          <w:spacing w:val="3"/>
          <w:w w:val="89"/>
          <w:position w:val="-17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2"/>
          <w:w w:val="89"/>
          <w:position w:val="-17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909193"/>
          <w:spacing w:val="0"/>
          <w:w w:val="89"/>
          <w:position w:val="-17"/>
        </w:rPr>
        <w:t>z</w:t>
      </w:r>
      <w:r>
        <w:rPr>
          <w:rFonts w:ascii="Times New Roman" w:hAnsi="Times New Roman" w:cs="Times New Roman" w:eastAsia="Times New Roman"/>
          <w:sz w:val="22"/>
          <w:szCs w:val="22"/>
          <w:color w:val="909193"/>
          <w:spacing w:val="11"/>
          <w:w w:val="89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"/>
          <w:w w:val="88"/>
          <w:position w:val="-1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3"/>
          <w:w w:val="122"/>
          <w:position w:val="-1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60"/>
          <w:position w:val="-1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8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4"/>
          <w:position w:val="-1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2"/>
          <w:position w:val="-14"/>
        </w:rPr>
        <w:t>Ahmet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7"/>
          <w:w w:val="92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4"/>
        </w:rPr>
        <w:t>ŞAHBAZ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29"/>
          <w:w w:val="125"/>
          <w:position w:val="-24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359"/>
          <w:position w:val="-24"/>
        </w:rPr>
        <w:t>fal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360"/>
          <w:position w:val="-2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17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6"/>
          <w:position w:val="-2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86"/>
          <w:position w:val="-2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9"/>
          <w:w w:val="84"/>
          <w:position w:val="-2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212"/>
          <w:position w:val="-2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0"/>
        </w:sectPr>
      </w:pPr>
      <w:rPr/>
    </w:p>
    <w:p>
      <w:pPr>
        <w:spacing w:before="0" w:after="0" w:line="198" w:lineRule="exact"/>
        <w:ind w:left="1956" w:right="318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FAFB1"/>
          <w:w w:val="8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FAFB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10"/>
          <w:w w:val="8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909193"/>
          <w:spacing w:val="0"/>
          <w:w w:val="12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" w:lineRule="exact"/>
        <w:ind w:left="2073" w:right="-71"/>
        <w:jc w:val="left"/>
        <w:tabs>
          <w:tab w:pos="4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003937pt;margin-top:.033456pt;width:15.11765pt;height:9pt;mso-position-horizontal-relative:page;mso-position-vertical-relative:paragraph;z-index:-15700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707070"/>
                      <w:spacing w:val="-13"/>
                      <w:w w:val="47"/>
                    </w:rPr>
                    <w:t>&amp;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2F6B"/>
                      <w:spacing w:val="0"/>
                      <w:w w:val="171"/>
                    </w:rPr>
                    <w:t>: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2F6B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32F6B"/>
                      <w:spacing w:val="1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D3D"/>
                      <w:spacing w:val="0"/>
                      <w:w w:val="108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B3D3D"/>
          <w:spacing w:val="0"/>
          <w:w w:val="100"/>
          <w:position w:val="-15"/>
        </w:rPr>
        <w:t>.Post</w:t>
      </w:r>
      <w:r>
        <w:rPr>
          <w:rFonts w:ascii="Arial" w:hAnsi="Arial" w:cs="Arial" w:eastAsia="Arial"/>
          <w:sz w:val="19"/>
          <w:szCs w:val="19"/>
          <w:color w:val="3B3D3D"/>
          <w:spacing w:val="0"/>
          <w:w w:val="100"/>
          <w:position w:val="-15"/>
        </w:rPr>
        <w:t>a</w:t>
      </w:r>
      <w:r>
        <w:rPr>
          <w:rFonts w:ascii="Arial" w:hAnsi="Arial" w:cs="Arial" w:eastAsia="Arial"/>
          <w:sz w:val="19"/>
          <w:szCs w:val="19"/>
          <w:color w:val="3B3D3D"/>
          <w:spacing w:val="-1"/>
          <w:w w:val="100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3B3D3D"/>
          <w:spacing w:val="0"/>
          <w:w w:val="104"/>
          <w:position w:val="-15"/>
        </w:rPr>
        <w:t>Gru</w:t>
      </w:r>
      <w:r>
        <w:rPr>
          <w:rFonts w:ascii="Arial" w:hAnsi="Arial" w:cs="Arial" w:eastAsia="Arial"/>
          <w:sz w:val="19"/>
          <w:szCs w:val="19"/>
          <w:color w:val="3B3D3D"/>
          <w:spacing w:val="-3"/>
          <w:w w:val="105"/>
          <w:position w:val="-15"/>
        </w:rPr>
        <w:t>p</w:t>
      </w:r>
      <w:r>
        <w:rPr>
          <w:rFonts w:ascii="Arial" w:hAnsi="Arial" w:cs="Arial" w:eastAsia="Arial"/>
          <w:sz w:val="19"/>
          <w:szCs w:val="19"/>
          <w:color w:val="545456"/>
          <w:spacing w:val="-9"/>
          <w:w w:val="164"/>
          <w:position w:val="-15"/>
        </w:rPr>
        <w:t>l</w:t>
      </w:r>
      <w:r>
        <w:rPr>
          <w:rFonts w:ascii="Arial" w:hAnsi="Arial" w:cs="Arial" w:eastAsia="Arial"/>
          <w:sz w:val="19"/>
          <w:szCs w:val="19"/>
          <w:color w:val="3B3D3D"/>
          <w:spacing w:val="0"/>
          <w:w w:val="95"/>
          <w:position w:val="-15"/>
        </w:rPr>
        <w:t>ar</w:t>
      </w:r>
      <w:r>
        <w:rPr>
          <w:rFonts w:ascii="Arial" w:hAnsi="Arial" w:cs="Arial" w:eastAsia="Arial"/>
          <w:sz w:val="19"/>
          <w:szCs w:val="19"/>
          <w:color w:val="3B3D3D"/>
          <w:spacing w:val="15"/>
          <w:w w:val="100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545456"/>
          <w:spacing w:val="6"/>
          <w:w w:val="100"/>
          <w:position w:val="-15"/>
        </w:rPr>
        <w:t>A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105"/>
          <w:position w:val="-15"/>
        </w:rPr>
        <w:t>r</w:t>
      </w:r>
      <w:r>
        <w:rPr>
          <w:rFonts w:ascii="Arial" w:hAnsi="Arial" w:cs="Arial" w:eastAsia="Arial"/>
          <w:sz w:val="19"/>
          <w:szCs w:val="19"/>
          <w:color w:val="707070"/>
          <w:spacing w:val="-5"/>
          <w:w w:val="105"/>
          <w:position w:val="-15"/>
        </w:rPr>
        <w:t>n</w:t>
      </w:r>
      <w:r>
        <w:rPr>
          <w:rFonts w:ascii="Arial" w:hAnsi="Arial" w:cs="Arial" w:eastAsia="Arial"/>
          <w:sz w:val="19"/>
          <w:szCs w:val="19"/>
          <w:color w:val="3B3D3D"/>
          <w:spacing w:val="0"/>
          <w:w w:val="136"/>
          <w:position w:val="-15"/>
        </w:rPr>
        <w:t>ı</w:t>
      </w:r>
      <w:r>
        <w:rPr>
          <w:rFonts w:ascii="Arial" w:hAnsi="Arial" w:cs="Arial" w:eastAsia="Arial"/>
          <w:sz w:val="19"/>
          <w:szCs w:val="19"/>
          <w:color w:val="3B3D3D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19"/>
          <w:szCs w:val="19"/>
          <w:color w:val="3B3D3D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4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12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4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6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B3D3D"/>
          <w:spacing w:val="0"/>
          <w:w w:val="51"/>
          <w:position w:val="-26"/>
        </w:rPr>
        <w:t>-....</w:t>
      </w:r>
      <w:r>
        <w:rPr>
          <w:rFonts w:ascii="Arial" w:hAnsi="Arial" w:cs="Arial" w:eastAsia="Arial"/>
          <w:sz w:val="18"/>
          <w:szCs w:val="18"/>
          <w:color w:val="3B3D3D"/>
          <w:spacing w:val="0"/>
          <w:w w:val="51"/>
          <w:position w:val="-26"/>
        </w:rPr>
        <w:t>    </w:t>
      </w:r>
      <w:r>
        <w:rPr>
          <w:rFonts w:ascii="Arial" w:hAnsi="Arial" w:cs="Arial" w:eastAsia="Arial"/>
          <w:sz w:val="18"/>
          <w:szCs w:val="18"/>
          <w:color w:val="3B3D3D"/>
          <w:spacing w:val="4"/>
          <w:w w:val="51"/>
          <w:position w:val="-26"/>
        </w:rPr>
        <w:t> </w:t>
      </w:r>
      <w:r>
        <w:rPr>
          <w:rFonts w:ascii="Arial" w:hAnsi="Arial" w:cs="Arial" w:eastAsia="Arial"/>
          <w:sz w:val="18"/>
          <w:szCs w:val="18"/>
          <w:color w:val="545456"/>
          <w:spacing w:val="0"/>
          <w:w w:val="101"/>
          <w:position w:val="-26"/>
        </w:rPr>
        <w:t>'-</w:t>
      </w:r>
      <w:r>
        <w:rPr>
          <w:rFonts w:ascii="Arial" w:hAnsi="Arial" w:cs="Arial" w:eastAsia="Arial"/>
          <w:sz w:val="18"/>
          <w:szCs w:val="18"/>
          <w:color w:val="545456"/>
          <w:spacing w:val="-29"/>
          <w:w w:val="101"/>
          <w:position w:val="-26"/>
        </w:rPr>
        <w:t>'</w:t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126"/>
          <w:position w:val="-26"/>
        </w:rPr>
        <w:t>.</w:t>
      </w:r>
      <w:r>
        <w:rPr>
          <w:rFonts w:ascii="Arial" w:hAnsi="Arial" w:cs="Arial" w:eastAsia="Arial"/>
          <w:sz w:val="18"/>
          <w:szCs w:val="18"/>
          <w:color w:val="909193"/>
          <w:spacing w:val="12"/>
          <w:w w:val="242"/>
          <w:i/>
          <w:position w:val="-26"/>
        </w:rPr>
        <w:t>\</w:t>
      </w:r>
      <w:r>
        <w:rPr>
          <w:rFonts w:ascii="Arial" w:hAnsi="Arial" w:cs="Arial" w:eastAsia="Arial"/>
          <w:sz w:val="18"/>
          <w:szCs w:val="18"/>
          <w:color w:val="AFAFB1"/>
          <w:spacing w:val="-30"/>
          <w:w w:val="121"/>
          <w:i/>
          <w:position w:val="-26"/>
        </w:rPr>
        <w:t>:</w:t>
      </w:r>
      <w:r>
        <w:rPr>
          <w:rFonts w:ascii="Arial" w:hAnsi="Arial" w:cs="Arial" w:eastAsia="Arial"/>
          <w:sz w:val="18"/>
          <w:szCs w:val="18"/>
          <w:color w:val="909193"/>
          <w:spacing w:val="0"/>
          <w:w w:val="129"/>
          <w:i/>
          <w:position w:val="-26"/>
        </w:rPr>
        <w:t>"</w:t>
      </w:r>
      <w:r>
        <w:rPr>
          <w:rFonts w:ascii="Arial" w:hAnsi="Arial" w:cs="Arial" w:eastAsia="Arial"/>
          <w:sz w:val="18"/>
          <w:szCs w:val="18"/>
          <w:color w:val="909193"/>
          <w:spacing w:val="3"/>
          <w:w w:val="100"/>
          <w:i/>
          <w:position w:val="-26"/>
        </w:rPr>
        <w:t> </w:t>
      </w:r>
      <w:r>
        <w:rPr>
          <w:rFonts w:ascii="Arial" w:hAnsi="Arial" w:cs="Arial" w:eastAsia="Arial"/>
          <w:sz w:val="18"/>
          <w:szCs w:val="18"/>
          <w:color w:val="AFAFB1"/>
          <w:spacing w:val="0"/>
          <w:w w:val="66"/>
          <w:position w:val="-26"/>
        </w:rPr>
        <w:t>..•</w:t>
      </w:r>
      <w:r>
        <w:rPr>
          <w:rFonts w:ascii="Arial" w:hAnsi="Arial" w:cs="Arial" w:eastAsia="Arial"/>
          <w:sz w:val="18"/>
          <w:szCs w:val="18"/>
          <w:color w:val="AFAFB1"/>
          <w:spacing w:val="0"/>
          <w:w w:val="66"/>
          <w:position w:val="-26"/>
        </w:rPr>
        <w:t>•</w:t>
      </w:r>
      <w:r>
        <w:rPr>
          <w:rFonts w:ascii="Arial" w:hAnsi="Arial" w:cs="Arial" w:eastAsia="Arial"/>
          <w:sz w:val="18"/>
          <w:szCs w:val="18"/>
          <w:color w:val="AFAFB1"/>
          <w:spacing w:val="0"/>
          <w:w w:val="66"/>
          <w:position w:val="-26"/>
        </w:rPr>
        <w:t> </w:t>
      </w:r>
      <w:r>
        <w:rPr>
          <w:rFonts w:ascii="Arial" w:hAnsi="Arial" w:cs="Arial" w:eastAsia="Arial"/>
          <w:sz w:val="18"/>
          <w:szCs w:val="18"/>
          <w:color w:val="AFAFB1"/>
          <w:spacing w:val="10"/>
          <w:w w:val="66"/>
          <w:position w:val="-26"/>
        </w:rPr>
        <w:t> </w:t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66"/>
          <w:position w:val="-26"/>
        </w:rPr>
        <w:t>....</w:t>
      </w:r>
      <w:r>
        <w:rPr>
          <w:rFonts w:ascii="Arial" w:hAnsi="Arial" w:cs="Arial" w:eastAsia="Arial"/>
          <w:sz w:val="18"/>
          <w:szCs w:val="18"/>
          <w:color w:val="707070"/>
          <w:spacing w:val="1"/>
          <w:w w:val="66"/>
          <w:position w:val="-26"/>
        </w:rPr>
        <w:t> </w:t>
      </w:r>
      <w:r>
        <w:rPr>
          <w:rFonts w:ascii="Arial" w:hAnsi="Arial" w:cs="Arial" w:eastAsia="Arial"/>
          <w:sz w:val="18"/>
          <w:szCs w:val="18"/>
          <w:color w:val="545456"/>
          <w:spacing w:val="0"/>
          <w:w w:val="100"/>
          <w:position w:val="-26"/>
        </w:rPr>
        <w:t>•</w:t>
      </w:r>
      <w:r>
        <w:rPr>
          <w:rFonts w:ascii="Arial" w:hAnsi="Arial" w:cs="Arial" w:eastAsia="Arial"/>
          <w:sz w:val="18"/>
          <w:szCs w:val="18"/>
          <w:color w:val="545456"/>
          <w:spacing w:val="50"/>
          <w:w w:val="100"/>
          <w:position w:val="-26"/>
        </w:rPr>
        <w:t> </w:t>
      </w:r>
      <w:r>
        <w:rPr>
          <w:rFonts w:ascii="Arial" w:hAnsi="Arial" w:cs="Arial" w:eastAsia="Arial"/>
          <w:sz w:val="18"/>
          <w:szCs w:val="18"/>
          <w:color w:val="3B3D3D"/>
          <w:spacing w:val="0"/>
          <w:w w:val="126"/>
          <w:position w:val="-26"/>
        </w:rPr>
        <w:t>.</w:t>
      </w:r>
      <w:r>
        <w:rPr>
          <w:rFonts w:ascii="Arial" w:hAnsi="Arial" w:cs="Arial" w:eastAsia="Arial"/>
          <w:sz w:val="18"/>
          <w:szCs w:val="18"/>
          <w:color w:val="3B3D3D"/>
          <w:spacing w:val="-29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D3D"/>
          <w:spacing w:val="0"/>
          <w:w w:val="109"/>
          <w:position w:val="-14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54"/>
          <w:position w:val="-14"/>
        </w:rPr>
        <w:t>it-I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1"/>
          <w:w w:val="55"/>
          <w:position w:val="-1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A1AC90"/>
          <w:spacing w:val="0"/>
          <w:w w:val="89"/>
          <w:position w:val="-1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0"/>
          <w:cols w:num="2" w:equalWidth="0">
            <w:col w:w="5722" w:space="2576"/>
            <w:col w:w="2922"/>
          </w:cols>
        </w:sectPr>
      </w:pPr>
      <w:rPr/>
    </w:p>
    <w:p>
      <w:pPr>
        <w:spacing w:before="0" w:after="0" w:line="153" w:lineRule="exact"/>
        <w:ind w:right="1996"/>
        <w:jc w:val="right"/>
        <w:tabs>
          <w:tab w:pos="5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045074pt;margin-top:1.436985pt;width:32.039044pt;height:16pt;mso-position-horizontal-relative:page;mso-position-vertical-relative:paragraph;z-index:-15697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440" w:val="left"/>
                    </w:tabs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AFAFB1"/>
                      <w:spacing w:val="-24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B3D3D"/>
                      <w:spacing w:val="0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B3D3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B3D3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B3D3D"/>
                      <w:spacing w:val="0"/>
                      <w:w w:val="100"/>
                      <w:position w:val="4"/>
                    </w:rPr>
                    <w:t>r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B3D3D"/>
                      <w:spacing w:val="-14"/>
                      <w:w w:val="100"/>
                      <w:position w:val="4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B3D3D"/>
                      <w:spacing w:val="0"/>
                      <w:w w:val="61"/>
                      <w:position w:val="4"/>
                    </w:rPr>
                    <w:t>...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909193"/>
          <w:w w:val="111"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909193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909193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3A4279"/>
          <w:spacing w:val="8"/>
          <w:w w:val="226"/>
          <w:position w:val="-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545456"/>
          <w:spacing w:val="6"/>
          <w:w w:val="128"/>
          <w:position w:val="-1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color w:val="3B3D3D"/>
          <w:spacing w:val="0"/>
          <w:w w:val="115"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3B3D3D"/>
          <w:spacing w:val="-1"/>
          <w:w w:val="115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45456"/>
          <w:spacing w:val="0"/>
          <w:w w:val="64"/>
          <w:position w:val="-1"/>
        </w:rPr>
        <w:t>ı:.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1078"/>
        <w:jc w:val="right"/>
        <w:tabs>
          <w:tab w:pos="17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374054pt;margin-top:6.118193pt;width:77.863529pt;height:10.836393pt;mso-position-horizontal-relative:page;mso-position-vertical-relative:paragraph;z-index:-15698" type="#_x0000_t202" filled="f" stroked="f">
            <v:textbox inset="0,0,0,0">
              <w:txbxContent>
                <w:p>
                  <w:pPr>
                    <w:spacing w:before="0" w:after="0" w:line="217" w:lineRule="exact"/>
                    <w:ind w:right="-73"/>
                    <w:jc w:val="left"/>
                    <w:tabs>
                      <w:tab w:pos="560" w:val="left"/>
                      <w:tab w:pos="146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FAFB1"/>
                      <w:spacing w:val="0"/>
                      <w:w w:val="100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FAFB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AFAFB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45456"/>
                      <w:spacing w:val="0"/>
                      <w:w w:val="50"/>
                      <w:position w:val="-1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45456"/>
                      <w:spacing w:val="0"/>
                      <w:w w:val="50"/>
                      <w:position w:val="-1"/>
                    </w:rPr>
                    <w:t>       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45456"/>
                      <w:spacing w:val="18"/>
                      <w:w w:val="5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09193"/>
                      <w:spacing w:val="0"/>
                      <w:w w:val="94"/>
                      <w:b/>
                      <w:bCs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09193"/>
                      <w:spacing w:val="-20"/>
                      <w:w w:val="100"/>
                      <w:b/>
                      <w:bCs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707070"/>
                      <w:spacing w:val="0"/>
                      <w:w w:val="100"/>
                      <w:b/>
                      <w:bCs/>
                      <w:position w:val="-1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707070"/>
                      <w:spacing w:val="15"/>
                      <w:w w:val="100"/>
                      <w:b/>
                      <w:bCs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07070"/>
                      <w:spacing w:val="0"/>
                      <w:w w:val="100"/>
                      <w:i/>
                      <w:position w:val="8"/>
                    </w:rPr>
                    <w:t>';.i"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07070"/>
                      <w:spacing w:val="-8"/>
                      <w:w w:val="100"/>
                      <w:i/>
                      <w:position w:val="8"/>
                    </w:rPr>
                    <w:t> 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07070"/>
                      <w:spacing w:val="0"/>
                      <w:w w:val="100"/>
                      <w:i/>
                      <w:position w:val="8"/>
                    </w:rPr>
                    <w:tab/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707070"/>
                      <w:spacing w:val="0"/>
                      <w:w w:val="100"/>
                      <w:i/>
                      <w:position w:val="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D3D"/>
                      <w:spacing w:val="0"/>
                      <w:w w:val="55"/>
                      <w:b/>
                      <w:bCs/>
                      <w:position w:val="-1"/>
                    </w:rPr>
                    <w:t>ve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757202pt;margin-top:6.118193pt;width:1.932pt;height:6pt;mso-position-horizontal-relative:page;mso-position-vertical-relative:paragraph;z-index:-15693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909193"/>
                      <w:spacing w:val="0"/>
                      <w:w w:val="100"/>
                    </w:rPr>
                    <w:t>•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59"/>
          <w:position w:val="-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10"/>
          <w:w w:val="5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0"/>
          <w:w w:val="182"/>
          <w:position w:val="-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B3D3D"/>
          <w:spacing w:val="-5"/>
          <w:w w:val="182"/>
          <w:position w:val="-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74"/>
          <w:position w:val="-4"/>
        </w:rPr>
        <w:t>1&gt;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0"/>
          <w:w w:val="268"/>
          <w:position w:val="-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-75"/>
          <w:w w:val="26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19"/>
          <w:w w:val="148"/>
          <w:position w:val="-4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909193"/>
          <w:spacing w:val="0"/>
          <w:w w:val="6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09193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909193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0"/>
          <w:w w:val="86"/>
          <w:position w:val="4"/>
        </w:rPr>
        <w:t>.,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-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07070"/>
          <w:spacing w:val="0"/>
          <w:w w:val="146"/>
          <w:position w:val="4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707070"/>
          <w:spacing w:val="24"/>
          <w:w w:val="146"/>
          <w:position w:val="4"/>
        </w:rPr>
        <w:t> </w:t>
      </w:r>
      <w:r>
        <w:rPr>
          <w:rFonts w:ascii="Arial" w:hAnsi="Arial" w:cs="Arial" w:eastAsia="Arial"/>
          <w:sz w:val="12"/>
          <w:szCs w:val="12"/>
          <w:color w:val="545456"/>
          <w:spacing w:val="0"/>
          <w:w w:val="146"/>
          <w:position w:val="-4"/>
        </w:rPr>
        <w:t>,'</w:t>
      </w:r>
      <w:r>
        <w:rPr>
          <w:rFonts w:ascii="Arial" w:hAnsi="Arial" w:cs="Arial" w:eastAsia="Arial"/>
          <w:sz w:val="12"/>
          <w:szCs w:val="12"/>
          <w:color w:val="545456"/>
          <w:spacing w:val="11"/>
          <w:w w:val="146"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545456"/>
          <w:spacing w:val="-18"/>
          <w:w w:val="251"/>
          <w:position w:val="-4"/>
        </w:rPr>
        <w:t>,</w:t>
      </w:r>
      <w:r>
        <w:rPr>
          <w:rFonts w:ascii="Arial" w:hAnsi="Arial" w:cs="Arial" w:eastAsia="Arial"/>
          <w:sz w:val="12"/>
          <w:szCs w:val="12"/>
          <w:color w:val="909193"/>
          <w:spacing w:val="0"/>
          <w:w w:val="114"/>
          <w:position w:val="-4"/>
        </w:rPr>
        <w:t>.</w:t>
      </w:r>
      <w:r>
        <w:rPr>
          <w:rFonts w:ascii="Arial" w:hAnsi="Arial" w:cs="Arial" w:eastAsia="Arial"/>
          <w:sz w:val="12"/>
          <w:szCs w:val="12"/>
          <w:color w:val="90919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2"/>
          <w:szCs w:val="12"/>
          <w:color w:val="909193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909193"/>
          <w:spacing w:val="0"/>
          <w:w w:val="126"/>
          <w:position w:val="4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right="161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376068pt;margin-top:3.498651pt;width:53.78546pt;height:23.0pt;mso-position-horizontal-relative:page;mso-position-vertical-relative:paragraph;z-index:-15699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380" w:val="left"/>
                      <w:tab w:pos="80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707070"/>
                      <w:spacing w:val="0"/>
                      <w:w w:val="50"/>
                    </w:rPr>
                    <w:t>..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70707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70707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909193"/>
                      <w:spacing w:val="0"/>
                      <w:w w:val="100"/>
                    </w:rPr>
                    <w:t>'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909193"/>
                      <w:spacing w:val="-10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90919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909193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B3D3D"/>
                      <w:spacing w:val="0"/>
                      <w:w w:val="5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B3D3D"/>
                      <w:spacing w:val="-35"/>
                      <w:w w:val="58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909193"/>
                      <w:spacing w:val="0"/>
                      <w:w w:val="59"/>
                    </w:rPr>
                    <w:t>.,,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909193"/>
                      <w:spacing w:val="-6"/>
                      <w:w w:val="59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AFAFB1"/>
                      <w:spacing w:val="0"/>
                      <w:w w:val="59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0"/>
          <w:w w:val="96"/>
          <w:b/>
          <w:bCs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0"/>
          <w:w w:val="96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22"/>
          <w:w w:val="96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B3D3D"/>
          <w:spacing w:val="0"/>
          <w:w w:val="96"/>
        </w:rPr>
        <w:t>,...•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30" w:lineRule="exact"/>
        <w:ind w:right="1305"/>
        <w:jc w:val="right"/>
        <w:tabs>
          <w:tab w:pos="12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07070"/>
          <w:spacing w:val="7"/>
          <w:w w:val="23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909193"/>
          <w:spacing w:val="0"/>
          <w:w w:val="70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90919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90919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0"/>
          <w:w w:val="100"/>
        </w:rPr>
        <w:t>•..,.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B3D3D"/>
          <w:spacing w:val="-6"/>
          <w:w w:val="179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B3D3D"/>
          <w:spacing w:val="0"/>
          <w:w w:val="75"/>
        </w:rPr>
        <w:t>1'!</w:t>
      </w:r>
      <w:r>
        <w:rPr>
          <w:rFonts w:ascii="Times New Roman" w:hAnsi="Times New Roman" w:cs="Times New Roman" w:eastAsia="Times New Roman"/>
          <w:sz w:val="14"/>
          <w:szCs w:val="14"/>
          <w:color w:val="3B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0"/>
          <w:w w:val="95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45456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3B3D3D"/>
          <w:spacing w:val="0"/>
          <w:w w:val="168"/>
          <w:b/>
          <w:bCs/>
        </w:rPr>
        <w:t>r</w:t>
      </w:r>
      <w:r>
        <w:rPr>
          <w:rFonts w:ascii="Arial" w:hAnsi="Arial" w:cs="Arial" w:eastAsia="Arial"/>
          <w:sz w:val="13"/>
          <w:szCs w:val="13"/>
          <w:color w:val="3B3D3D"/>
          <w:spacing w:val="61"/>
          <w:w w:val="168"/>
          <w:b/>
          <w:bCs/>
        </w:rPr>
        <w:t> </w:t>
      </w:r>
      <w:r>
        <w:rPr>
          <w:rFonts w:ascii="Arial" w:hAnsi="Arial" w:cs="Arial" w:eastAsia="Arial"/>
          <w:sz w:val="8"/>
          <w:szCs w:val="8"/>
          <w:color w:val="545456"/>
          <w:spacing w:val="0"/>
          <w:w w:val="82"/>
          <w:i/>
        </w:rPr>
        <w:t>!</w:t>
      </w:r>
      <w:r>
        <w:rPr>
          <w:rFonts w:ascii="Arial" w:hAnsi="Arial" w:cs="Arial" w:eastAsia="Arial"/>
          <w:sz w:val="8"/>
          <w:szCs w:val="8"/>
          <w:color w:val="545456"/>
          <w:spacing w:val="0"/>
          <w:w w:val="83"/>
          <w:i/>
        </w:rPr>
        <w:t>-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94" w:lineRule="exact"/>
        <w:ind w:right="1321"/>
        <w:jc w:val="right"/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393143pt;margin-top:.749276pt;width:5.20125pt;height:37.5pt;mso-position-horizontal-relative:page;mso-position-vertical-relative:paragraph;z-index:-15696" type="#_x0000_t202" filled="f" stroked="f">
            <v:textbox inset="0,0,0,0">
              <w:txbxContent>
                <w:p>
                  <w:pPr>
                    <w:spacing w:before="0" w:after="0" w:line="750" w:lineRule="exact"/>
                    <w:ind w:right="-153"/>
                    <w:jc w:val="left"/>
                    <w:rPr>
                      <w:rFonts w:ascii="Arial" w:hAnsi="Arial" w:cs="Arial" w:eastAsia="Arial"/>
                      <w:sz w:val="75"/>
                      <w:szCs w:val="75"/>
                    </w:rPr>
                  </w:pPr>
                  <w:rPr/>
                  <w:r>
                    <w:rPr>
                      <w:rFonts w:ascii="Arial" w:hAnsi="Arial" w:cs="Arial" w:eastAsia="Arial"/>
                      <w:sz w:val="75"/>
                      <w:szCs w:val="75"/>
                      <w:color w:val="161C85"/>
                      <w:spacing w:val="0"/>
                      <w:w w:val="72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3B3D3D"/>
          <w:spacing w:val="0"/>
          <w:w w:val="112"/>
          <w:b/>
          <w:bCs/>
        </w:rPr>
        <w:t>,ı.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79" w:lineRule="atLeast"/>
        <w:ind w:right="1843"/>
        <w:jc w:val="right"/>
        <w:tabs>
          <w:tab w:pos="7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07070"/>
          <w:w w:val="83"/>
        </w:rPr>
        <w:t>":,</w:t>
      </w:r>
      <w:r>
        <w:rPr>
          <w:rFonts w:ascii="Times New Roman" w:hAnsi="Times New Roman" w:cs="Times New Roman" w:eastAsia="Times New Roman"/>
          <w:sz w:val="14"/>
          <w:szCs w:val="14"/>
          <w:color w:val="70707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0707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AFAFB1"/>
          <w:spacing w:val="-19"/>
          <w:w w:val="131"/>
          <w:i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545456"/>
          <w:spacing w:val="0"/>
          <w:w w:val="76"/>
          <w:i/>
        </w:rPr>
        <w:t>'.: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46" w:lineRule="atLeast"/>
        <w:ind w:right="1656"/>
        <w:jc w:val="right"/>
        <w:tabs>
          <w:tab w:pos="10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AFAFB1"/>
          <w:w w:val="160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AFAFB1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FAFB1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545456"/>
          <w:spacing w:val="0"/>
          <w:w w:val="71"/>
        </w:rPr>
        <w:t>..ı,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3" w:after="0" w:line="109" w:lineRule="exact"/>
        <w:ind w:right="1684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28"/>
          <w:szCs w:val="28"/>
          <w:color w:val="909193"/>
          <w:w w:val="64"/>
          <w:position w:val="-18"/>
        </w:rPr>
        <w:t>.</w:t>
      </w:r>
      <w:r>
        <w:rPr>
          <w:rFonts w:ascii="Arial" w:hAnsi="Arial" w:cs="Arial" w:eastAsia="Arial"/>
          <w:sz w:val="28"/>
          <w:szCs w:val="28"/>
          <w:color w:val="909193"/>
          <w:spacing w:val="-41"/>
          <w:w w:val="100"/>
          <w:position w:val="-18"/>
        </w:rPr>
        <w:t> </w:t>
      </w:r>
      <w:r>
        <w:rPr>
          <w:rFonts w:ascii="Arial" w:hAnsi="Arial" w:cs="Arial" w:eastAsia="Arial"/>
          <w:sz w:val="13"/>
          <w:szCs w:val="13"/>
          <w:color w:val="AFAFB1"/>
          <w:spacing w:val="-11"/>
          <w:w w:val="93"/>
          <w:position w:val="-18"/>
        </w:rPr>
        <w:t>"</w:t>
      </w:r>
      <w:r>
        <w:rPr>
          <w:rFonts w:ascii="Arial" w:hAnsi="Arial" w:cs="Arial" w:eastAsia="Arial"/>
          <w:sz w:val="13"/>
          <w:szCs w:val="13"/>
          <w:color w:val="707070"/>
          <w:spacing w:val="-8"/>
          <w:w w:val="176"/>
          <w:position w:val="-18"/>
        </w:rPr>
        <w:t>·</w:t>
      </w:r>
      <w:r>
        <w:rPr>
          <w:rFonts w:ascii="Arial" w:hAnsi="Arial" w:cs="Arial" w:eastAsia="Arial"/>
          <w:sz w:val="13"/>
          <w:szCs w:val="13"/>
          <w:color w:val="909193"/>
          <w:spacing w:val="0"/>
          <w:w w:val="117"/>
          <w:position w:val="-18"/>
        </w:rPr>
        <w:t>-</w:t>
      </w:r>
      <w:r>
        <w:rPr>
          <w:rFonts w:ascii="Arial" w:hAnsi="Arial" w:cs="Arial" w:eastAsia="Arial"/>
          <w:sz w:val="13"/>
          <w:szCs w:val="13"/>
          <w:color w:val="909193"/>
          <w:spacing w:val="-15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FAFB1"/>
          <w:spacing w:val="0"/>
          <w:w w:val="134"/>
          <w:position w:val="-17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AFAFB1"/>
          <w:spacing w:val="-8"/>
          <w:w w:val="134"/>
          <w:position w:val="-17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09193"/>
          <w:spacing w:val="0"/>
          <w:w w:val="283"/>
          <w:position w:val="-17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09193"/>
          <w:spacing w:val="0"/>
          <w:w w:val="100"/>
          <w:position w:val="-17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909193"/>
          <w:spacing w:val="-2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B3D3D"/>
          <w:spacing w:val="0"/>
          <w:w w:val="57"/>
          <w:position w:val="-17"/>
        </w:rPr>
        <w:t>_</w:t>
      </w:r>
      <w:r>
        <w:rPr>
          <w:rFonts w:ascii="Times New Roman" w:hAnsi="Times New Roman" w:cs="Times New Roman" w:eastAsia="Times New Roman"/>
          <w:sz w:val="9"/>
          <w:szCs w:val="9"/>
          <w:color w:val="3B3D3D"/>
          <w:spacing w:val="0"/>
          <w:w w:val="57"/>
          <w:position w:val="-17"/>
        </w:rPr>
        <w:t>j</w:t>
      </w:r>
      <w:r>
        <w:rPr>
          <w:rFonts w:ascii="Times New Roman" w:hAnsi="Times New Roman" w:cs="Times New Roman" w:eastAsia="Times New Roman"/>
          <w:sz w:val="9"/>
          <w:szCs w:val="9"/>
          <w:color w:val="3B3D3D"/>
          <w:spacing w:val="0"/>
          <w:w w:val="57"/>
          <w:position w:val="-17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3B3D3D"/>
          <w:spacing w:val="8"/>
          <w:w w:val="57"/>
          <w:position w:val="-1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45456"/>
          <w:spacing w:val="0"/>
          <w:w w:val="310"/>
          <w:position w:val="-17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707070"/>
          <w:spacing w:val="0"/>
          <w:w w:val="142"/>
          <w:position w:val="-17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07070"/>
          <w:spacing w:val="-14"/>
          <w:w w:val="141"/>
          <w:position w:val="-17"/>
        </w:rPr>
        <w:t>;</w:t>
      </w:r>
      <w:r>
        <w:rPr>
          <w:rFonts w:ascii="Times New Roman" w:hAnsi="Times New Roman" w:cs="Times New Roman" w:eastAsia="Times New Roman"/>
          <w:sz w:val="9"/>
          <w:szCs w:val="9"/>
          <w:color w:val="545456"/>
          <w:spacing w:val="0"/>
          <w:w w:val="69"/>
          <w:position w:val="-17"/>
        </w:rPr>
        <w:t>1'4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5234" w:right="4767"/>
        <w:jc w:val="center"/>
        <w:tabs>
          <w:tab w:pos="5940" w:val="left"/>
        </w:tabs>
        <w:rPr>
          <w:rFonts w:ascii="Times New Roman" w:hAnsi="Times New Roman" w:cs="Times New Roman" w:eastAsia="Times New Roman"/>
          <w:sz w:val="68"/>
          <w:szCs w:val="68"/>
        </w:rPr>
      </w:pPr>
      <w:rPr/>
      <w:r>
        <w:rPr>
          <w:rFonts w:ascii="Courier New" w:hAnsi="Courier New" w:cs="Courier New" w:eastAsia="Courier New"/>
          <w:sz w:val="14"/>
          <w:szCs w:val="14"/>
          <w:color w:val="5B6089"/>
          <w:spacing w:val="-20"/>
          <w:w w:val="144"/>
          <w:i/>
          <w:position w:val="-27"/>
        </w:rPr>
        <w:t>F</w:t>
      </w:r>
      <w:r>
        <w:rPr>
          <w:rFonts w:ascii="Courier New" w:hAnsi="Courier New" w:cs="Courier New" w:eastAsia="Courier New"/>
          <w:sz w:val="14"/>
          <w:szCs w:val="14"/>
          <w:color w:val="AEB5E1"/>
          <w:spacing w:val="0"/>
          <w:w w:val="144"/>
          <w:i/>
          <w:position w:val="-27"/>
        </w:rPr>
        <w:t>'</w:t>
      </w:r>
      <w:r>
        <w:rPr>
          <w:rFonts w:ascii="Courier New" w:hAnsi="Courier New" w:cs="Courier New" w:eastAsia="Courier New"/>
          <w:sz w:val="14"/>
          <w:szCs w:val="14"/>
          <w:color w:val="AEB5E1"/>
          <w:spacing w:val="-114"/>
          <w:w w:val="144"/>
          <w:i/>
          <w:position w:val="-27"/>
        </w:rPr>
        <w:t> </w:t>
      </w:r>
      <w:r>
        <w:rPr>
          <w:rFonts w:ascii="Courier New" w:hAnsi="Courier New" w:cs="Courier New" w:eastAsia="Courier New"/>
          <w:sz w:val="14"/>
          <w:szCs w:val="14"/>
          <w:color w:val="AEB5E1"/>
          <w:spacing w:val="0"/>
          <w:w w:val="100"/>
          <w:i/>
          <w:position w:val="-27"/>
        </w:rPr>
        <w:tab/>
      </w:r>
      <w:r>
        <w:rPr>
          <w:rFonts w:ascii="Courier New" w:hAnsi="Courier New" w:cs="Courier New" w:eastAsia="Courier New"/>
          <w:sz w:val="14"/>
          <w:szCs w:val="14"/>
          <w:color w:val="AEB5E1"/>
          <w:spacing w:val="0"/>
          <w:w w:val="100"/>
          <w:i/>
          <w:position w:val="-27"/>
        </w:rPr>
      </w:r>
      <w:r>
        <w:rPr>
          <w:rFonts w:ascii="Times New Roman" w:hAnsi="Times New Roman" w:cs="Times New Roman" w:eastAsia="Times New Roman"/>
          <w:sz w:val="68"/>
          <w:szCs w:val="68"/>
          <w:color w:val="9EA3C6"/>
          <w:spacing w:val="0"/>
          <w:w w:val="144"/>
          <w:position w:val="-40"/>
        </w:rPr>
        <w:t>-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700" w:right="0"/>
        </w:sectPr>
      </w:pPr>
      <w:rPr/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82" w:lineRule="exact"/>
        <w:ind w:left="13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D3D"/>
          <w:w w:val="74"/>
          <w:position w:val="-1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-3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89"/>
          <w:position w:val="-1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3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-12"/>
        </w:rPr>
        <w:t>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3A4279"/>
          <w:spacing w:val="0"/>
          <w:w w:val="226"/>
          <w:i/>
        </w:rPr>
        <w:t>/</w:t>
      </w:r>
      <w:r>
        <w:rPr>
          <w:rFonts w:ascii="Arial" w:hAnsi="Arial" w:cs="Arial" w:eastAsia="Arial"/>
          <w:sz w:val="14"/>
          <w:szCs w:val="14"/>
          <w:color w:val="3A4279"/>
          <w:spacing w:val="0"/>
          <w:w w:val="226"/>
          <w:i/>
        </w:rPr>
        <w:t> </w:t>
      </w:r>
      <w:r>
        <w:rPr>
          <w:rFonts w:ascii="Arial" w:hAnsi="Arial" w:cs="Arial" w:eastAsia="Arial"/>
          <w:sz w:val="14"/>
          <w:szCs w:val="14"/>
          <w:color w:val="3A4279"/>
          <w:spacing w:val="17"/>
          <w:w w:val="226"/>
          <w:i/>
        </w:rPr>
        <w:t> </w:t>
      </w:r>
      <w:r>
        <w:rPr>
          <w:rFonts w:ascii="Arial" w:hAnsi="Arial" w:cs="Arial" w:eastAsia="Arial"/>
          <w:sz w:val="14"/>
          <w:szCs w:val="14"/>
          <w:color w:val="343F97"/>
          <w:spacing w:val="0"/>
          <w:w w:val="119"/>
          <w:i/>
        </w:rPr>
        <w:t>,ı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0"/>
          <w:cols w:num="2" w:equalWidth="0">
            <w:col w:w="484" w:space="4972"/>
            <w:col w:w="5764"/>
          </w:cols>
        </w:sectPr>
      </w:pPr>
      <w:rPr/>
    </w:p>
    <w:p>
      <w:pPr>
        <w:spacing w:before="26" w:after="0" w:line="199" w:lineRule="exac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2.493958pt;margin-top:6.529385pt;width:13.523131pt;height:31pt;mso-position-horizontal-relative:page;mso-position-vertical-relative:paragraph;z-index:-15695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2D3DBC"/>
                      <w:spacing w:val="0"/>
                      <w:w w:val="13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216"/>
          <w:position w:val="-8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-72"/>
          <w:w w:val="216"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80"/>
          <w:position w:val="-8"/>
        </w:rPr>
        <w:t>PÇ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91"/>
        </w:rPr>
        <w:t>Adenı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</w:rPr>
        <w:t>ÜNAL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0"/>
          <w:cols w:num="2" w:equalWidth="0">
            <w:col w:w="3197" w:space="1548"/>
            <w:col w:w="6475"/>
          </w:cols>
        </w:sectPr>
      </w:pPr>
      <w:rPr/>
    </w:p>
    <w:p>
      <w:pPr>
        <w:spacing w:before="0" w:after="0" w:line="280" w:lineRule="exact"/>
        <w:ind w:left="2591" w:right="-20"/>
        <w:jc w:val="left"/>
        <w:tabs>
          <w:tab w:pos="3620" w:val="left"/>
          <w:tab w:pos="4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9.993225pt;margin-top:40.416397pt;width:536.069630pt;height:761.309971pt;mso-position-horizontal-relative:page;mso-position-vertical-relative:page;z-index:-15705" coordorigin="800,808" coordsize="10721,15226">
            <v:group style="position:absolute;left:830;top:825;width:921;height:2" coordorigin="830,825" coordsize="921,2">
              <v:shape style="position:absolute;left:830;top:825;width:921;height:2" coordorigin="830,825" coordsize="921,0" path="m830,825l1751,825e" filled="f" stroked="t" strokeweight=".687563pt" strokecolor="#7C7C7C">
                <v:path arrowok="t"/>
              </v:shape>
            </v:group>
            <v:group style="position:absolute;left:837;top:815;width:2;height:1054" coordorigin="837,815" coordsize="2,1054">
              <v:shape style="position:absolute;left:837;top:815;width:2;height:1054" coordorigin="837,815" coordsize="0,1054" path="m837,1869l837,815e" filled="f" stroked="t" strokeweight=".458375pt" strokecolor="#838383">
                <v:path arrowok="t"/>
              </v:shape>
            </v:group>
            <v:group style="position:absolute;left:1558;top:827;width:9947;height:2" coordorigin="1558,827" coordsize="9947,2">
              <v:shape style="position:absolute;left:1558;top:827;width:9947;height:2" coordorigin="1558,827" coordsize="9947,0" path="m1558,827l11505,827e" filled="f" stroked="t" strokeweight=".687563pt" strokecolor="#676767">
                <v:path arrowok="t"/>
              </v:shape>
            </v:group>
            <v:group style="position:absolute;left:2750;top:825;width:2;height:1045" coordorigin="2750,825" coordsize="2,1045">
              <v:shape style="position:absolute;left:2750;top:825;width:2;height:1045" coordorigin="2750,825" coordsize="0,1045" path="m2750,1869l2750,825e" filled="f" stroked="t" strokeweight=".687563pt" strokecolor="#A3A3A3">
                <v:path arrowok="t"/>
              </v:shape>
            </v:group>
            <v:group style="position:absolute;left:4029;top:829;width:160;height:2" coordorigin="4029,829" coordsize="160,2">
              <v:shape style="position:absolute;left:4029;top:829;width:160;height:2" coordorigin="4029,829" coordsize="160,0" path="m4029,829l4190,829e" filled="f" stroked="t" strokeweight=".458375pt" strokecolor="#545454">
                <v:path arrowok="t"/>
              </v:shape>
            </v:group>
            <v:group style="position:absolute;left:9268;top:820;width:2;height:1509" coordorigin="9268,820" coordsize="2,1509">
              <v:shape style="position:absolute;left:9268;top:820;width:2;height:1509" coordorigin="9268,820" coordsize="0,1509" path="m9268,2328l9268,820e" filled="f" stroked="t" strokeweight=".687563pt" strokecolor="#5B5B5B">
                <v:path arrowok="t"/>
              </v:shape>
            </v:group>
            <v:group style="position:absolute;left:11503;top:820;width:2;height:8574" coordorigin="11503,820" coordsize="2,8574">
              <v:shape style="position:absolute;left:11503;top:820;width:2;height:8574" coordorigin="11503,820" coordsize="0,8574" path="m11503,9394l11503,820e" filled="f" stroked="t" strokeweight=".687563pt" strokecolor="#676767">
                <v:path arrowok="t"/>
              </v:shape>
            </v:group>
            <v:group style="position:absolute;left:2750;top:1476;width:2;height:131" coordorigin="2750,1476" coordsize="2,131">
              <v:shape style="position:absolute;left:2750;top:1476;width:2;height:131" coordorigin="2750,1476" coordsize="0,131" path="m2750,1607l2750,1476e" filled="f" stroked="t" strokeweight=".458375pt" strokecolor="#939393">
                <v:path arrowok="t"/>
              </v:shape>
            </v:group>
            <v:group style="position:absolute;left:839;top:1813;width:2;height:534" coordorigin="839,1813" coordsize="2,534">
              <v:shape style="position:absolute;left:839;top:1813;width:2;height:534" coordorigin="839,1813" coordsize="0,534" path="m839,2347l839,1813e" filled="f" stroked="t" strokeweight=".458375pt" strokecolor="#606060">
                <v:path arrowok="t"/>
              </v:shape>
            </v:group>
            <v:group style="position:absolute;left:2746;top:1293;width:2;height:1031" coordorigin="2746,1293" coordsize="2,1031">
              <v:shape style="position:absolute;left:2746;top:1293;width:2;height:1031" coordorigin="2746,1293" coordsize="0,1031" path="m2746,2324l2746,1293e" filled="f" stroked="t" strokeweight=".687563pt" strokecolor="#838383">
                <v:path arrowok="t"/>
              </v:shape>
            </v:group>
            <v:group style="position:absolute;left:839;top:2277;width:2;height:1035" coordorigin="839,2277" coordsize="2,1035">
              <v:shape style="position:absolute;left:839;top:2277;width:2;height:1035" coordorigin="839,2277" coordsize="0,1035" path="m839,3312l839,2277e" filled="f" stroked="t" strokeweight=".458375pt" strokecolor="#484848">
                <v:path arrowok="t"/>
              </v:shape>
            </v:group>
            <v:group style="position:absolute;left:834;top:3031;width:5913;height:2" coordorigin="834,3031" coordsize="5913,2">
              <v:shape style="position:absolute;left:834;top:3031;width:5913;height:2" coordorigin="834,3031" coordsize="5913,0" path="m834,3031l6747,3031e" filled="f" stroked="t" strokeweight=".458375pt" strokecolor="#747474">
                <v:path arrowok="t"/>
              </v:shape>
            </v:group>
            <v:group style="position:absolute;left:6660;top:3029;width:4850;height:2" coordorigin="6660,3029" coordsize="4850,2">
              <v:shape style="position:absolute;left:6660;top:3029;width:4850;height:2" coordorigin="6660,3029" coordsize="4850,0" path="m6660,3029l11510,3029e" filled="f" stroked="t" strokeweight=".687563pt" strokecolor="#7C7C7C">
                <v:path arrowok="t"/>
              </v:shape>
            </v:group>
            <v:group style="position:absolute;left:834;top:3504;width:10676;height:2" coordorigin="834,3504" coordsize="10676,2">
              <v:shape style="position:absolute;left:834;top:3504;width:10676;height:2" coordorigin="834,3504" coordsize="10676,0" path="m834,3504l11510,3504e" filled="f" stroked="t" strokeweight=".687563pt" strokecolor="#606060">
                <v:path arrowok="t"/>
              </v:shape>
            </v:group>
            <v:group style="position:absolute;left:4171;top:3495;width:2;height:281" coordorigin="4171,3495" coordsize="2,281">
              <v:shape style="position:absolute;left:4171;top:3495;width:2;height:281" coordorigin="4171,3495" coordsize="0,281" path="m4171,3776l4171,3495e" filled="f" stroked="t" strokeweight=".91675pt" strokecolor="#575757">
                <v:path arrowok="t"/>
              </v:shape>
            </v:group>
            <v:group style="position:absolute;left:7164;top:3495;width:2;height:768" coordorigin="7164,3495" coordsize="2,768">
              <v:shape style="position:absolute;left:7164;top:3495;width:2;height:768" coordorigin="7164,3495" coordsize="0,768" path="m7164,4263l7164,3495e" filled="f" stroked="t" strokeweight=".91675pt" strokecolor="#575757">
                <v:path arrowok="t"/>
              </v:shape>
            </v:group>
            <v:group style="position:absolute;left:7151;top:3748;width:2109;height:2" coordorigin="7151,3748" coordsize="2109,2">
              <v:shape style="position:absolute;left:7151;top:3748;width:2109;height:2" coordorigin="7151,3748" coordsize="2109,0" path="m7151,3748l9259,3748e" filled="f" stroked="t" strokeweight=".229188pt" strokecolor="#4B4B4B">
                <v:path arrowok="t"/>
              </v:shape>
            </v:group>
            <v:group style="position:absolute;left:9259;top:3748;width:408;height:2" coordorigin="9259,3748" coordsize="408,2">
              <v:shape style="position:absolute;left:9259;top:3748;width:408;height:2" coordorigin="9259,3748" coordsize="408,0" path="m9259,3748l9667,3748e" filled="f" stroked="t" strokeweight=".229188pt" strokecolor="#000000">
                <v:path arrowok="t"/>
              </v:shape>
            </v:group>
            <v:group style="position:absolute;left:9667;top:3748;width:1824;height:2" coordorigin="9667,3748" coordsize="1824,2">
              <v:shape style="position:absolute;left:9667;top:3748;width:1824;height:2" coordorigin="9667,3748" coordsize="1824,0" path="m9667,3748l11491,3748e" filled="f" stroked="t" strokeweight=".229188pt" strokecolor="#AFAFAF">
                <v:path arrowok="t"/>
              </v:shape>
            </v:group>
            <v:group style="position:absolute;left:4171;top:3720;width:2;height:239" coordorigin="4171,3720" coordsize="2,239">
              <v:shape style="position:absolute;left:4171;top:3720;width:2;height:239" coordorigin="4171,3720" coordsize="0,239" path="m4171,3959l4171,3720e" filled="f" stroked="t" strokeweight=".687563pt" strokecolor="#4B4B4B">
                <v:path arrowok="t"/>
              </v:shape>
            </v:group>
            <v:group style="position:absolute;left:4162;top:3947;width:1884;height:2" coordorigin="4162,3947" coordsize="1884,2">
              <v:shape style="position:absolute;left:4162;top:3947;width:1884;height:2" coordorigin="4162,3947" coordsize="1884,0" path="m4162,3947l6046,3947e" filled="f" stroked="t" strokeweight=".687563pt" strokecolor="#606060">
                <v:path arrowok="t"/>
              </v:shape>
            </v:group>
            <v:group style="position:absolute;left:830;top:4252;width:3369;height:2" coordorigin="830,4252" coordsize="3369,2">
              <v:shape style="position:absolute;left:830;top:4252;width:3369;height:2" coordorigin="830,4252" coordsize="3369,0" path="m830,4252l4199,4252e" filled="f" stroked="t" strokeweight=".687563pt" strokecolor="#606060">
                <v:path arrowok="t"/>
              </v:shape>
            </v:group>
            <v:group style="position:absolute;left:4171;top:3889;width:2;height:370" coordorigin="4171,3889" coordsize="2,370">
              <v:shape style="position:absolute;left:4171;top:3889;width:2;height:370" coordorigin="4171,3889" coordsize="0,370" path="m4171,4259l4171,3889e" filled="f" stroked="t" strokeweight=".687563pt" strokecolor="#4F4F4F">
                <v:path arrowok="t"/>
              </v:shape>
            </v:group>
            <v:group style="position:absolute;left:3997;top:4247;width:2888;height:2" coordorigin="3997,4247" coordsize="2888,2">
              <v:shape style="position:absolute;left:3997;top:4247;width:2888;height:2" coordorigin="3997,4247" coordsize="2888,0" path="m3997,4247l6885,4247e" filled="f" stroked="t" strokeweight=".91675pt" strokecolor="#484848">
                <v:path arrowok="t"/>
              </v:shape>
            </v:group>
            <v:group style="position:absolute;left:6692;top:4249;width:4822;height:2" coordorigin="6692,4249" coordsize="4822,2">
              <v:shape style="position:absolute;left:6692;top:4249;width:4822;height:2" coordorigin="6692,4249" coordsize="4822,0" path="m6692,4249l11514,4249e" filled="f" stroked="t" strokeweight=".687563pt" strokecolor="#676767">
                <v:path arrowok="t"/>
              </v:shape>
            </v:group>
            <v:group style="position:absolute;left:830;top:4523;width:10685;height:2" coordorigin="830,4523" coordsize="10685,2">
              <v:shape style="position:absolute;left:830;top:4523;width:10685;height:2" coordorigin="830,4523" coordsize="10685,0" path="m830,4523l11514,4523e" filled="f" stroked="t" strokeweight=".687563pt" strokecolor="#646464">
                <v:path arrowok="t"/>
              </v:shape>
            </v:group>
            <v:group style="position:absolute;left:837;top:815;width:2;height:5378" coordorigin="837,815" coordsize="2,5378">
              <v:shape style="position:absolute;left:837;top:815;width:2;height:5378" coordorigin="837,815" coordsize="0,5378" path="m837,6194l837,815e" filled="f" stroked="t" strokeweight=".687563pt" strokecolor="#606060">
                <v:path arrowok="t"/>
              </v:shape>
            </v:group>
            <v:group style="position:absolute;left:2732;top:4760;width:2608;height:2" coordorigin="2732,4760" coordsize="2608,2">
              <v:shape style="position:absolute;left:2732;top:4760;width:2608;height:2" coordorigin="2732,4760" coordsize="2608,0" path="m2732,4760l5340,4760e" filled="f" stroked="t" strokeweight=".458375pt" strokecolor="#5B5B5B">
                <v:path arrowok="t"/>
              </v:shape>
            </v:group>
            <v:group style="position:absolute;left:5285;top:4760;width:6229;height:2" coordorigin="5285,4760" coordsize="6229,2">
              <v:shape style="position:absolute;left:5285;top:4760;width:6229;height:2" coordorigin="5285,4760" coordsize="6229,0" path="m5285,4760l11514,4760e" filled="f" stroked="t" strokeweight=".687563pt" strokecolor="#646464">
                <v:path arrowok="t"/>
              </v:shape>
            </v:group>
            <v:group style="position:absolute;left:5313;top:4741;width:2;height:300" coordorigin="5313,4741" coordsize="2,300">
              <v:shape style="position:absolute;left:5313;top:4741;width:2;height:300" coordorigin="5313,4741" coordsize="0,300" path="m5313,5041l5313,4741e" filled="f" stroked="t" strokeweight=".229188pt" strokecolor="#777777">
                <v:path arrowok="t"/>
              </v:shape>
            </v:group>
            <v:group style="position:absolute;left:7902;top:4741;width:2;height:492" coordorigin="7902,4741" coordsize="2,492">
              <v:shape style="position:absolute;left:7902;top:4741;width:2;height:492" coordorigin="7902,4741" coordsize="0,492" path="m7902,5233l7902,4741e" filled="f" stroked="t" strokeweight=".229188pt" strokecolor="#444444">
                <v:path arrowok="t"/>
              </v:shape>
            </v:group>
            <v:group style="position:absolute;left:5313;top:5041;width:2;height:183" coordorigin="5313,5041" coordsize="2,183">
              <v:shape style="position:absolute;left:5313;top:5041;width:2;height:183" coordorigin="5313,5041" coordsize="0,183" path="m5313,5224l5313,5041e" filled="f" stroked="t" strokeweight=".229188pt" strokecolor="#000000">
                <v:path arrowok="t"/>
              </v:shape>
            </v:group>
            <v:group style="position:absolute;left:5285;top:5238;width:2649;height:2" coordorigin="5285,5238" coordsize="2649,2">
              <v:shape style="position:absolute;left:5285;top:5238;width:2649;height:2" coordorigin="5285,5238" coordsize="2649,0" path="m5285,5238l7934,5238e" filled="f" stroked="t" strokeweight=".687563pt" strokecolor="#606060">
                <v:path arrowok="t"/>
              </v:shape>
            </v:group>
            <v:group style="position:absolute;left:7875;top:5236;width:3639;height:2" coordorigin="7875,5236" coordsize="3639,2">
              <v:shape style="position:absolute;left:7875;top:5236;width:3639;height:2" coordorigin="7875,5236" coordsize="3639,0" path="m7875,5236l11514,5236e" filled="f" stroked="t" strokeweight=".687563pt" strokecolor="#747474">
                <v:path arrowok="t"/>
              </v:shape>
            </v:group>
            <v:group style="position:absolute;left:5335;top:5299;width:2;height:187" coordorigin="5335,5299" coordsize="2,187">
              <v:shape style="position:absolute;left:5335;top:5299;width:2;height:187" coordorigin="5335,5299" coordsize="0,187" path="m5335,5486l5335,5299e" filled="f" stroked="t" strokeweight=".91675pt" strokecolor="#545454">
                <v:path arrowok="t"/>
              </v:shape>
            </v:group>
            <v:group style="position:absolute;left:5285;top:5475;width:6229;height:2" coordorigin="5285,5475" coordsize="6229,2">
              <v:shape style="position:absolute;left:5285;top:5475;width:6229;height:2" coordorigin="5285,5475" coordsize="6229,0" path="m5285,5475l11514,5475e" filled="f" stroked="t" strokeweight=".687563pt" strokecolor="#676767">
                <v:path arrowok="t"/>
              </v:shape>
            </v:group>
            <v:group style="position:absolute;left:5338;top:5533;width:2;height:131" coordorigin="5338,5533" coordsize="2,131">
              <v:shape style="position:absolute;left:5338;top:5533;width:2;height:131" coordorigin="5338,5533" coordsize="0,131" path="m5338,5664l5338,5533e" filled="f" stroked="t" strokeweight=".687563pt" strokecolor="#444444">
                <v:path arrowok="t"/>
              </v:shape>
            </v:group>
            <v:group style="position:absolute;left:5285;top:5713;width:6229;height:2" coordorigin="5285,5713" coordsize="6229,2">
              <v:shape style="position:absolute;left:5285;top:5713;width:6229;height:2" coordorigin="5285,5713" coordsize="6229,0" path="m5285,5713l11514,5713e" filled="f" stroked="t" strokeweight=".687563pt" strokecolor="#6B6B6B">
                <v:path arrowok="t"/>
              </v:shape>
            </v:group>
            <v:group style="position:absolute;left:2736;top:5950;width:8778;height:2" coordorigin="2736,5950" coordsize="8778,2">
              <v:shape style="position:absolute;left:2736;top:5950;width:8778;height:2" coordorigin="2736,5950" coordsize="8778,0" path="m2736,5950l11514,5950e" filled="f" stroked="t" strokeweight=".687563pt" strokecolor="#676767">
                <v:path arrowok="t"/>
              </v:shape>
            </v:group>
            <v:group style="position:absolute;left:5313;top:5702;width:2;height:262" coordorigin="5313,5702" coordsize="2,262">
              <v:shape style="position:absolute;left:5313;top:5702;width:2;height:262" coordorigin="5313,5702" coordsize="0,262" path="m5313,5964l5313,5702e" filled="f" stroked="t" strokeweight=".229188pt" strokecolor="#646464">
                <v:path arrowok="t"/>
              </v:shape>
            </v:group>
            <v:group style="position:absolute;left:1013;top:6187;width:10501;height:2" coordorigin="1013,6187" coordsize="10501,2">
              <v:shape style="position:absolute;left:1013;top:6187;width:10501;height:2" coordorigin="1013,6187" coordsize="10501,0" path="m1013,6187l11514,6187e" filled="f" stroked="t" strokeweight=".687563pt" strokecolor="#646464">
                <v:path arrowok="t"/>
              </v:shape>
            </v:group>
            <v:group style="position:absolute;left:5313;top:6016;width:2;height:108" coordorigin="5313,6016" coordsize="2,108">
              <v:shape style="position:absolute;left:5313;top:6016;width:2;height:108" coordorigin="5313,6016" coordsize="0,108" path="m5313,6123l5313,6016e" filled="f" stroked="t" strokeweight=".687563pt" strokecolor="#383838">
                <v:path arrowok="t"/>
              </v:shape>
            </v:group>
            <v:group style="position:absolute;left:7403;top:6189;width:170;height:2" coordorigin="7403,6189" coordsize="170,2">
              <v:shape style="position:absolute;left:7403;top:6189;width:170;height:2" coordorigin="7403,6189" coordsize="170,0" path="m7403,6189l7572,6189e" filled="f" stroked="t" strokeweight=".458375pt" strokecolor="#545454">
                <v:path arrowok="t"/>
              </v:shape>
            </v:group>
            <v:group style="position:absolute;left:5313;top:6194;width:2;height:267" coordorigin="5313,6194" coordsize="2,267">
              <v:shape style="position:absolute;left:5313;top:6194;width:2;height:267" coordorigin="5313,6194" coordsize="0,267" path="m5313,6461l5313,6194e" filled="f" stroked="t" strokeweight=".229188pt" strokecolor="#6B6B6B">
                <v:path arrowok="t"/>
              </v:shape>
            </v:group>
            <v:group style="position:absolute;left:7902;top:6194;width:2;height:454" coordorigin="7902,6194" coordsize="2,454">
              <v:shape style="position:absolute;left:7902;top:6194;width:2;height:454" coordorigin="7902,6194" coordsize="0,454" path="m7902,6648l7902,6194e" filled="f" stroked="t" strokeweight=".229188pt" strokecolor="#777777">
                <v:path arrowok="t"/>
              </v:shape>
            </v:group>
            <v:group style="position:absolute;left:2732;top:6650;width:8778;height:2" coordorigin="2732,6650" coordsize="8778,2">
              <v:shape style="position:absolute;left:2732;top:6650;width:8778;height:2" coordorigin="2732,6650" coordsize="8778,0" path="m2732,6650l11510,6650e" filled="f" stroked="t" strokeweight=".687563pt" strokecolor="#646464">
                <v:path arrowok="t"/>
              </v:shape>
            </v:group>
            <v:group style="position:absolute;left:5313;top:6461;width:2;height:187" coordorigin="5313,6461" coordsize="2,187">
              <v:shape style="position:absolute;left:5313;top:6461;width:2;height:187" coordorigin="5313,6461" coordsize="0,187" path="m5313,6648l5313,6461e" filled="f" stroked="t" strokeweight=".229188pt" strokecolor="#4B4B4B">
                <v:path arrowok="t"/>
              </v:shape>
            </v:group>
            <v:group style="position:absolute;left:2736;top:6889;width:8773;height:2" coordorigin="2736,6889" coordsize="8773,2">
              <v:shape style="position:absolute;left:2736;top:6889;width:8773;height:2" coordorigin="2736,6889" coordsize="8773,0" path="m2736,6889l11510,6889e" filled="f" stroked="t" strokeweight=".687563pt" strokecolor="#646464">
                <v:path arrowok="t"/>
              </v:shape>
            </v:group>
            <v:group style="position:absolute;left:5313;top:6634;width:2;height:253" coordorigin="5313,6634" coordsize="2,253">
              <v:shape style="position:absolute;left:5313;top:6634;width:2;height:253" coordorigin="5313,6634" coordsize="0,253" path="m5313,6887l5313,6634e" filled="f" stroked="t" strokeweight=".229188pt" strokecolor="#676767">
                <v:path arrowok="t"/>
              </v:shape>
            </v:group>
            <v:group style="position:absolute;left:7902;top:6634;width:2;height:253" coordorigin="7902,6634" coordsize="2,253">
              <v:shape style="position:absolute;left:7902;top:6634;width:2;height:253" coordorigin="7902,6634" coordsize="0,253" path="m7902,6887l7902,6634e" filled="f" stroked="t" strokeweight=".229188pt" strokecolor="#575757">
                <v:path arrowok="t"/>
              </v:shape>
            </v:group>
            <v:group style="position:absolute;left:820;top:7124;width:10689;height:2" coordorigin="820,7124" coordsize="10689,2">
              <v:shape style="position:absolute;left:820;top:7124;width:10689;height:2" coordorigin="820,7124" coordsize="10689,0" path="m820,7124l11510,7124e" filled="f" stroked="t" strokeweight=".687563pt" strokecolor="#646464">
                <v:path arrowok="t"/>
              </v:shape>
            </v:group>
            <v:group style="position:absolute;left:820;top:7592;width:10694;height:2" coordorigin="820,7592" coordsize="10694,2">
              <v:shape style="position:absolute;left:820;top:7592;width:10694;height:2" coordorigin="820,7592" coordsize="10694,0" path="m820,7592l11514,7592e" filled="f" stroked="t" strokeweight=".687563pt" strokecolor="#646464">
                <v:path arrowok="t"/>
              </v:shape>
            </v:group>
            <v:group style="position:absolute;left:5313;top:7576;width:2;height:497" coordorigin="5313,7576" coordsize="2,497">
              <v:shape style="position:absolute;left:5313;top:7576;width:2;height:497" coordorigin="5313,7576" coordsize="0,497" path="m5313,8072l5313,7576e" filled="f" stroked="t" strokeweight=".687563pt" strokecolor="#5B5B5B">
                <v:path arrowok="t"/>
              </v:shape>
            </v:group>
            <v:group style="position:absolute;left:5280;top:7829;width:3204;height:2" coordorigin="5280,7829" coordsize="3204,2">
              <v:shape style="position:absolute;left:5280;top:7829;width:3204;height:2" coordorigin="5280,7829" coordsize="3204,0" path="m5280,7829l8485,7829e" filled="f" stroked="t" strokeweight=".687563pt" strokecolor="#646464">
                <v:path arrowok="t"/>
              </v:shape>
            </v:group>
            <v:group style="position:absolute;left:8430;top:7829;width:220;height:2" coordorigin="8430,7829" coordsize="220,2">
              <v:shape style="position:absolute;left:8430;top:7829;width:220;height:2" coordorigin="8430,7829" coordsize="220,0" path="m8430,7829l8650,7829e" filled="f" stroked="t" strokeweight=".458375pt" strokecolor="#545454">
                <v:path arrowok="t"/>
              </v:shape>
            </v:group>
            <v:group style="position:absolute;left:8595;top:7829;width:2915;height:2" coordorigin="8595,7829" coordsize="2915,2">
              <v:shape style="position:absolute;left:8595;top:7829;width:2915;height:2" coordorigin="8595,7829" coordsize="2915,0" path="m8595,7829l11510,7829e" filled="f" stroked="t" strokeweight=".687563pt" strokecolor="#6B6B6B">
                <v:path arrowok="t"/>
              </v:shape>
            </v:group>
            <v:group style="position:absolute;left:827;top:6409;width:2;height:2708" coordorigin="827,6409" coordsize="2,2708">
              <v:shape style="position:absolute;left:827;top:6409;width:2;height:2708" coordorigin="827,6409" coordsize="0,2708" path="m827,9117l827,6409e" filled="f" stroked="t" strokeweight=".687563pt" strokecolor="#575757">
                <v:path arrowok="t"/>
              </v:shape>
            </v:group>
            <v:group style="position:absolute;left:5280;top:8068;width:6229;height:2" coordorigin="5280,8068" coordsize="6229,2">
              <v:shape style="position:absolute;left:5280;top:8068;width:6229;height:2" coordorigin="5280,8068" coordsize="6229,0" path="m5280,8068l11510,8068e" filled="f" stroked="t" strokeweight=".687563pt" strokecolor="#646464">
                <v:path arrowok="t"/>
              </v:shape>
            </v:group>
            <v:group style="position:absolute;left:816;top:8300;width:4529;height:2" coordorigin="816,8300" coordsize="4529,2">
              <v:shape style="position:absolute;left:816;top:8300;width:4529;height:2" coordorigin="816,8300" coordsize="4529,0" path="m816,8300l5345,8300e" filled="f" stroked="t" strokeweight=".687563pt" strokecolor="#606060">
                <v:path arrowok="t"/>
              </v:shape>
            </v:group>
            <v:group style="position:absolute;left:5313;top:8072;width:2;height:225" coordorigin="5313,8072" coordsize="2,225">
              <v:shape style="position:absolute;left:5313;top:8072;width:2;height:225" coordorigin="5313,8072" coordsize="0,225" path="m5313,8297l5313,8072e" filled="f" stroked="t" strokeweight=".229188pt" strokecolor="#707070">
                <v:path arrowok="t"/>
              </v:shape>
            </v:group>
            <v:group style="position:absolute;left:5285;top:8302;width:669;height:2" coordorigin="5285,8302" coordsize="669,2">
              <v:shape style="position:absolute;left:5285;top:8302;width:669;height:2" coordorigin="5285,8302" coordsize="669,0" path="m5285,8302l5954,8302e" filled="f" stroked="t" strokeweight=".458375pt" strokecolor="#575757">
                <v:path arrowok="t"/>
              </v:shape>
            </v:group>
            <v:group style="position:absolute;left:5899;top:8304;width:5611;height:2" coordorigin="5899,8304" coordsize="5611,2">
              <v:shape style="position:absolute;left:5899;top:8304;width:5611;height:2" coordorigin="5899,8304" coordsize="5611,0" path="m5899,8304l11510,8304e" filled="f" stroked="t" strokeweight=".687563pt" strokecolor="#676767">
                <v:path arrowok="t"/>
              </v:shape>
            </v:group>
            <v:group style="position:absolute;left:820;top:9096;width:10694;height:2" coordorigin="820,9096" coordsize="10694,2">
              <v:shape style="position:absolute;left:820;top:9096;width:10694;height:2" coordorigin="820,9096" coordsize="10694,0" path="m820,9096l11514,9096e" filled="f" stroked="t" strokeweight=".687563pt" strokecolor="#646464">
                <v:path arrowok="t"/>
              </v:shape>
            </v:group>
            <v:group style="position:absolute;left:11505;top:9225;width:2;height:375" coordorigin="11505,9225" coordsize="2,375">
              <v:shape style="position:absolute;left:11505;top:9225;width:2;height:375" coordorigin="11505,9225" coordsize="0,375" path="m11505,9600l11505,9225e" filled="f" stroked="t" strokeweight=".687563pt" strokecolor="#676767">
                <v:path arrowok="t"/>
              </v:shape>
            </v:group>
            <v:group style="position:absolute;left:820;top:9923;width:10694;height:2" coordorigin="820,9923" coordsize="10694,2">
              <v:shape style="position:absolute;left:820;top:9923;width:10694;height:2" coordorigin="820,9923" coordsize="10694,0" path="m820,9923l11514,9923e" filled="f" stroked="t" strokeweight=".687563pt" strokecolor="#646464">
                <v:path arrowok="t"/>
              </v:shape>
            </v:group>
            <v:group style="position:absolute;left:816;top:10162;width:8920;height:2" coordorigin="816,10162" coordsize="8920,2">
              <v:shape style="position:absolute;left:816;top:10162;width:8920;height:2" coordorigin="816,10162" coordsize="8920,0" path="m816,10162l9736,10162e" filled="f" stroked="t" strokeweight=".687563pt" strokecolor="#646464">
                <v:path arrowok="t"/>
              </v:shape>
            </v:group>
            <v:group style="position:absolute;left:2739;top:4245;width:2;height:6887" coordorigin="2739,4245" coordsize="2,6887">
              <v:shape style="position:absolute;left:2739;top:4245;width:2;height:6887" coordorigin="2739,4245" coordsize="0,6887" path="m2739,11132l2739,4245e" filled="f" stroked="t" strokeweight=".687563pt" strokecolor="#4F4F4F">
                <v:path arrowok="t"/>
              </v:shape>
            </v:group>
            <v:group style="position:absolute;left:8430;top:10164;width:371;height:2" coordorigin="8430,10164" coordsize="371,2">
              <v:shape style="position:absolute;left:8430;top:10164;width:371;height:2" coordorigin="8430,10164" coordsize="371,0" path="m8430,10164l8801,10164e" filled="f" stroked="t" strokeweight=".458375pt" strokecolor="#676767">
                <v:path arrowok="t"/>
              </v:shape>
            </v:group>
            <v:group style="position:absolute;left:9640;top:10164;width:1875;height:2" coordorigin="9640,10164" coordsize="1875,2">
              <v:shape style="position:absolute;left:9640;top:10164;width:1875;height:2" coordorigin="9640,10164" coordsize="1875,0" path="m9640,10164l11514,10164e" filled="f" stroked="t" strokeweight=".687563pt" strokecolor="#747474">
                <v:path arrowok="t"/>
              </v:shape>
            </v:group>
            <v:group style="position:absolute;left:811;top:10399;width:10698;height:2" coordorigin="811,10399" coordsize="10698,2">
              <v:shape style="position:absolute;left:811;top:10399;width:10698;height:2" coordorigin="811,10399" coordsize="10698,0" path="m811,10399l11510,10399e" filled="f" stroked="t" strokeweight=".687563pt" strokecolor="#676767">
                <v:path arrowok="t"/>
              </v:shape>
            </v:group>
            <v:group style="position:absolute;left:825;top:6409;width:2;height:4226" coordorigin="825,6409" coordsize="2,4226">
              <v:shape style="position:absolute;left:825;top:6409;width:2;height:4226" coordorigin="825,6409" coordsize="0,4226" path="m825,10635l825,6409e" filled="f" stroked="t" strokeweight=".687563pt" strokecolor="#575757">
                <v:path arrowok="t"/>
              </v:shape>
            </v:group>
            <v:group style="position:absolute;left:1068;top:10865;width:3016;height:2" coordorigin="1068,10865" coordsize="3016,2">
              <v:shape style="position:absolute;left:1068;top:10865;width:3016;height:2" coordorigin="1068,10865" coordsize="3016,0" path="m1068,10865l4084,10865e" filled="f" stroked="t" strokeweight=".687563pt" strokecolor="#676767">
                <v:path arrowok="t"/>
              </v:shape>
            </v:group>
            <v:group style="position:absolute;left:4029;top:10865;width:160;height:2" coordorigin="4029,10865" coordsize="160,2">
              <v:shape style="position:absolute;left:4029;top:10865;width:160;height:2" coordorigin="4029,10865" coordsize="160,0" path="m4029,10865l4190,10865e" filled="f" stroked="t" strokeweight=".458375pt" strokecolor="#5B5B5B">
                <v:path arrowok="t"/>
              </v:shape>
            </v:group>
            <v:group style="position:absolute;left:4135;top:10867;width:7375;height:2" coordorigin="4135,10867" coordsize="7375,2">
              <v:shape style="position:absolute;left:4135;top:10867;width:7375;height:2" coordorigin="4135,10867" coordsize="7375,0" path="m4135,10867l11510,10867e" filled="f" stroked="t" strokeweight=".687563pt" strokecolor="#6B6B6B">
                <v:path arrowok="t"/>
              </v:shape>
            </v:group>
            <v:group style="position:absolute;left:7517;top:10867;width:413;height:2" coordorigin="7517,10867" coordsize="413,2">
              <v:shape style="position:absolute;left:7517;top:10867;width:413;height:2" coordorigin="7517,10867" coordsize="413,0" path="m7517,10867l7930,10867e" filled="f" stroked="t" strokeweight=".458375pt" strokecolor="#575757">
                <v:path arrowok="t"/>
              </v:shape>
            </v:group>
            <v:group style="position:absolute;left:11503;top:9497;width:2;height:3467" coordorigin="11503,9497" coordsize="2,3467">
              <v:shape style="position:absolute;left:11503;top:9497;width:2;height:3467" coordorigin="11503,9497" coordsize="0,3467" path="m11503,12964l11503,9497e" filled="f" stroked="t" strokeweight=".687563pt" strokecolor="#6B6B6B">
                <v:path arrowok="t"/>
              </v:shape>
            </v:group>
            <v:group style="position:absolute;left:811;top:11104;width:10698;height:2" coordorigin="811,11104" coordsize="10698,2">
              <v:shape style="position:absolute;left:811;top:11104;width:10698;height:2" coordorigin="811,11104" coordsize="10698,0" path="m811,11104l11510,11104e" filled="f" stroked="t" strokeweight=".687563pt" strokecolor="#676767">
                <v:path arrowok="t"/>
              </v:shape>
            </v:group>
            <v:group style="position:absolute;left:8306;top:11106;width:481;height:2" coordorigin="8306,11106" coordsize="481,2">
              <v:shape style="position:absolute;left:8306;top:11106;width:481;height:2" coordorigin="8306,11106" coordsize="481,0" path="m8306,11106l8787,11106e" filled="f" stroked="t" strokeweight=".687563pt" strokecolor="#707070">
                <v:path arrowok="t"/>
              </v:shape>
            </v:group>
            <v:group style="position:absolute;left:811;top:11340;width:6646;height:2" coordorigin="811,11340" coordsize="6646,2">
              <v:shape style="position:absolute;left:811;top:11340;width:6646;height:2" coordorigin="811,11340" coordsize="6646,0" path="m811,11340l7458,11340e" filled="f" stroked="t" strokeweight=".687563pt" strokecolor="#646464">
                <v:path arrowok="t"/>
              </v:shape>
            </v:group>
            <v:group style="position:absolute;left:2732;top:11061;width:2;height:305" coordorigin="2732,11061" coordsize="2,305">
              <v:shape style="position:absolute;left:2732;top:11061;width:2;height:305" coordorigin="2732,11061" coordsize="0,305" path="m2732,11366l2732,11061e" filled="f" stroked="t" strokeweight=".687563pt" strokecolor="#4F4F4F">
                <v:path arrowok="t"/>
              </v:shape>
            </v:group>
            <v:group style="position:absolute;left:7403;top:11343;width:179;height:2" coordorigin="7403,11343" coordsize="179,2">
              <v:shape style="position:absolute;left:7403;top:11343;width:179;height:2" coordorigin="7403,11343" coordsize="179,0" path="m7403,11343l7582,11343e" filled="f" stroked="t" strokeweight=".458375pt" strokecolor="#545454">
                <v:path arrowok="t"/>
              </v:shape>
            </v:group>
            <v:group style="position:absolute;left:7554;top:11099;width:2;height:4929" coordorigin="7554,11099" coordsize="2,4929">
              <v:shape style="position:absolute;left:7554;top:11099;width:2;height:4929" coordorigin="7554,11099" coordsize="0,4929" path="m7554,16028l7554,11099e" filled="f" stroked="t" strokeweight=".687563pt" strokecolor="#575757">
                <v:path arrowok="t"/>
              </v:shape>
            </v:group>
            <v:group style="position:absolute;left:7513;top:11343;width:972;height:2" coordorigin="7513,11343" coordsize="972,2">
              <v:shape style="position:absolute;left:7513;top:11343;width:972;height:2" coordorigin="7513,11343" coordsize="972,0" path="m7513,11343l8485,11343e" filled="f" stroked="t" strokeweight=".687563pt" strokecolor="#676767">
                <v:path arrowok="t"/>
              </v:shape>
            </v:group>
            <v:group style="position:absolute;left:8430;top:11343;width:220;height:2" coordorigin="8430,11343" coordsize="220,2">
              <v:shape style="position:absolute;left:8430;top:11343;width:220;height:2" coordorigin="8430,11343" coordsize="220,0" path="m8430,11343l8650,11343e" filled="f" stroked="t" strokeweight=".458375pt" strokecolor="#575757">
                <v:path arrowok="t"/>
              </v:shape>
            </v:group>
            <v:group style="position:absolute;left:8595;top:11343;width:2920;height:2" coordorigin="8595,11343" coordsize="2920,2">
              <v:shape style="position:absolute;left:8595;top:11343;width:2920;height:2" coordorigin="8595,11343" coordsize="2920,0" path="m8595,11343l11514,11343e" filled="f" stroked="t" strokeweight=".687563pt" strokecolor="#707070">
                <v:path arrowok="t"/>
              </v:shape>
            </v:group>
            <v:group style="position:absolute;left:2732;top:11150;width:2;height:2169" coordorigin="2732,11150" coordsize="2,2169">
              <v:shape style="position:absolute;left:2732;top:11150;width:2;height:2169" coordorigin="2732,11150" coordsize="0,2169" path="m2732,13320l2732,11150e" filled="f" stroked="t" strokeweight=".687563pt" strokecolor="#545454">
                <v:path arrowok="t"/>
              </v:shape>
            </v:group>
            <v:group style="position:absolute;left:820;top:10897;width:2;height:5121" coordorigin="820,10897" coordsize="2,5121">
              <v:shape style="position:absolute;left:820;top:10897;width:2;height:5121" coordorigin="820,10897" coordsize="0,5121" path="m820,16018l820,10897e" filled="f" stroked="t" strokeweight=".687563pt" strokecolor="#575757">
                <v:path arrowok="t"/>
              </v:shape>
            </v:group>
            <v:group style="position:absolute;left:3177;top:12298;width:2;height:539" coordorigin="3177,12298" coordsize="2,539">
              <v:shape style="position:absolute;left:3177;top:12298;width:2;height:539" coordorigin="3177,12298" coordsize="0,539" path="m3177,12837l3177,12298e" filled="f" stroked="t" strokeweight=".687563pt" strokecolor="#000000">
                <v:path arrowok="t"/>
              </v:shape>
            </v:group>
            <v:group style="position:absolute;left:3612;top:12294;width:2;height:693" coordorigin="3612,12294" coordsize="2,693">
              <v:shape style="position:absolute;left:3612;top:12294;width:2;height:693" coordorigin="3612,12294" coordsize="0,693" path="m3612,12987l3612,12294e" filled="f" stroked="t" strokeweight=".91675pt" strokecolor="#5B6BAF">
                <v:path arrowok="t"/>
              </v:shape>
            </v:group>
            <v:group style="position:absolute;left:3880;top:11975;width:2;height:956" coordorigin="3880,11975" coordsize="2,956">
              <v:shape style="position:absolute;left:3880;top:11975;width:2;height:956" coordorigin="3880,11975" coordsize="0,956" path="m3880,12931l3880,11975e" filled="f" stroked="t" strokeweight="1.375125pt" strokecolor="#3B4893">
                <v:path arrowok="t"/>
              </v:shape>
            </v:group>
            <v:group style="position:absolute;left:820;top:12809;width:2;height:178" coordorigin="820,12809" coordsize="2,178">
              <v:shape style="position:absolute;left:820;top:12809;width:2;height:178" coordorigin="820,12809" coordsize="0,178" path="m820,12987l820,12809e" filled="f" stroked="t" strokeweight=".458375pt" strokecolor="#484848">
                <v:path arrowok="t"/>
              </v:shape>
            </v:group>
            <v:group style="position:absolute;left:11491;top:12809;width:2;height:155" coordorigin="11491,12809" coordsize="2,155">
              <v:shape style="position:absolute;left:11491;top:12809;width:2;height:155" coordorigin="11491,12809" coordsize="0,155" path="m11491,12964l11491,12809e" filled="f" stroked="t" strokeweight=".229188pt" strokecolor="#B8B8B8">
                <v:path arrowok="t"/>
              </v:shape>
            </v:group>
            <v:group style="position:absolute;left:807;top:13460;width:788;height:2" coordorigin="807,13460" coordsize="788,2">
              <v:shape style="position:absolute;left:807;top:13460;width:788;height:2" coordorigin="807,13460" coordsize="788,0" path="m807,13460l1595,13460e" filled="f" stroked="t" strokeweight=".229188pt" strokecolor="#1F1F1F">
                <v:path arrowok="t"/>
              </v:shape>
            </v:group>
            <v:group style="position:absolute;left:1581;top:13460;width:495;height:2" coordorigin="1581,13460" coordsize="495,2">
              <v:shape style="position:absolute;left:1581;top:13460;width:495;height:2" coordorigin="1581,13460" coordsize="495,0" path="m1581,13460l2076,13460e" filled="f" stroked="t" strokeweight=".229188pt" strokecolor="#3F3F3F">
                <v:path arrowok="t"/>
              </v:shape>
            </v:group>
            <v:group style="position:absolute;left:2718;top:13535;width:2;height:136" coordorigin="2718,13535" coordsize="2,136">
              <v:shape style="position:absolute;left:2718;top:13535;width:2;height:136" coordorigin="2718,13535" coordsize="0,136" path="m2718,13671l2718,13535e" filled="f" stroked="t" strokeweight="1.375125pt" strokecolor="#747474">
                <v:path arrowok="t"/>
              </v:shape>
            </v:group>
            <v:group style="position:absolute;left:820;top:13680;width:2;height:75" coordorigin="820,13680" coordsize="2,75">
              <v:shape style="position:absolute;left:820;top:13680;width:2;height:75" coordorigin="820,13680" coordsize="0,75" path="m820,13755l820,13680e" filled="f" stroked="t" strokeweight=".458375pt" strokecolor="#2B2B2B">
                <v:path arrowok="t"/>
              </v:shape>
            </v:group>
            <v:group style="position:absolute;left:1597;top:11094;width:2;height:4924" coordorigin="1597,11094" coordsize="2,4924">
              <v:shape style="position:absolute;left:1597;top:11094;width:2;height:4924" coordorigin="1597,11094" coordsize="0,4924" path="m1597,16018l1597,11094e" filled="f" stroked="t" strokeweight=".687563pt" strokecolor="#575757">
                <v:path arrowok="t"/>
              </v:shape>
            </v:group>
            <v:group style="position:absolute;left:5698;top:14472;width:995;height:2" coordorigin="5698,14472" coordsize="995,2">
              <v:shape style="position:absolute;left:5698;top:14472;width:995;height:2" coordorigin="5698,14472" coordsize="995,0" path="m5698,14472l6692,14472e" filled="f" stroked="t" strokeweight="1.8335pt" strokecolor="#444F93">
                <v:path arrowok="t"/>
              </v:shape>
            </v:group>
            <v:group style="position:absolute;left:2079;top:11090;width:2;height:4933" coordorigin="2079,11090" coordsize="2,4933">
              <v:shape style="position:absolute;left:2079;top:11090;width:2;height:4933" coordorigin="2079,11090" coordsize="0,4933" path="m2079,16023l2079,11090e" filled="f" stroked="t" strokeweight=".687563pt" strokecolor="#676767">
                <v:path arrowok="t"/>
              </v:shape>
            </v:group>
            <v:group style="position:absolute;left:2730;top:13432;width:2;height:2596" coordorigin="2730,13432" coordsize="2,2596">
              <v:shape style="position:absolute;left:2730;top:13432;width:2;height:2596" coordorigin="2730,13432" coordsize="0,2596" path="m2730,16028l2730,13432e" filled="f" stroked="t" strokeweight=".687563pt" strokecolor="#545454">
                <v:path arrowok="t"/>
              </v:shape>
            </v:group>
            <v:group style="position:absolute;left:4057;top:14097;width:2;height:375" coordorigin="4057,14097" coordsize="2,375">
              <v:shape style="position:absolute;left:4057;top:14097;width:2;height:375" coordorigin="4057,14097" coordsize="0,375" path="m4057,14472l4057,14097e" filled="f" stroked="t" strokeweight=".687563pt" strokecolor="#232F9C">
                <v:path arrowok="t"/>
              </v:shape>
            </v:group>
            <v:group style="position:absolute;left:4050;top:14444;width:2;height:234" coordorigin="4050,14444" coordsize="2,234">
              <v:shape style="position:absolute;left:4050;top:14444;width:2;height:234" coordorigin="4050,14444" coordsize="0,234" path="m4050,14678l4050,14444e" filled="f" stroked="t" strokeweight=".687563pt" strokecolor="#2F3893">
                <v:path arrowok="t"/>
              </v:shape>
            </v:group>
            <v:group style="position:absolute;left:6212;top:14589;width:310;height:2" coordorigin="6212,14589" coordsize="310,2">
              <v:shape style="position:absolute;left:6212;top:14589;width:310;height:2" coordorigin="6212,14589" coordsize="310,0" path="m6212,14589l6523,14589e" filled="f" stroked="t" strokeweight="2.062688pt" strokecolor="#4854A0">
                <v:path arrowok="t"/>
              </v:shape>
            </v:group>
            <v:group style="position:absolute;left:5560;top:14589;width:525;height:2" coordorigin="5560,14589" coordsize="525,2">
              <v:shape style="position:absolute;left:5560;top:14589;width:525;height:2" coordorigin="5560,14589" coordsize="525,0" path="m5560,14589l6085,14589e" filled="f" stroked="t" strokeweight="2.062688pt" strokecolor="#4854A0">
                <v:path arrowok="t"/>
              </v:shape>
            </v:group>
            <v:group style="position:absolute;left:4066;top:14561;width:2;height:267" coordorigin="4066,14561" coordsize="2,267">
              <v:shape style="position:absolute;left:4066;top:14561;width:2;height:267" coordorigin="4066,14561" coordsize="0,267" path="m4066,14828l4066,14561e" filled="f" stroked="t" strokeweight=".91675pt" strokecolor="#2F3897">
                <v:path arrowok="t"/>
              </v:shape>
            </v:group>
            <v:group style="position:absolute;left:3291;top:14950;width:1999;height:2" coordorigin="3291,14950" coordsize="1999,2">
              <v:shape style="position:absolute;left:3291;top:14950;width:1999;height:2" coordorigin="3291,14950" coordsize="1999,0" path="m3291,14950l5290,14950e" filled="f" stroked="t" strokeweight=".91675pt" strokecolor="#546074">
                <v:path arrowok="t"/>
              </v:shape>
            </v:group>
            <v:group style="position:absolute;left:4254;top:15400;width:610;height:2" coordorigin="4254,15400" coordsize="610,2">
              <v:shape style="position:absolute;left:4254;top:15400;width:610;height:2" coordorigin="4254,15400" coordsize="610,0" path="m4254,15400l4863,15400e" filled="f" stroked="t" strokeweight=".229188pt" strokecolor="#4B57AF">
                <v:path arrowok="t"/>
              </v:shape>
            </v:group>
            <v:group style="position:absolute;left:4836;top:15419;width:321;height:2" coordorigin="4836,15419" coordsize="321,2">
              <v:shape style="position:absolute;left:4836;top:15419;width:321;height:2" coordorigin="4836,15419" coordsize="321,0" path="m4836,15419l5157,15419e" filled="f" stroked="t" strokeweight=".687563pt" strokecolor="#7474A8">
                <v:path arrowok="t"/>
              </v:shape>
            </v:group>
            <v:group style="position:absolute;left:807;top:16016;width:10588;height:2" coordorigin="807,16016" coordsize="10588,2">
              <v:shape style="position:absolute;left:807;top:16016;width:10588;height:2" coordorigin="807,16016" coordsize="10588,0" path="m807,16016l11395,16016e" filled="f" stroked="t" strokeweight=".687563pt" strokecolor="#707070">
                <v:path arrowok="t"/>
              </v:shape>
            </v:group>
            <v:group style="position:absolute;left:6085;top:14557;width:128;height:179" coordorigin="6085,14557" coordsize="128,179">
              <v:shape style="position:absolute;left:6085;top:14557;width:128;height:179" coordorigin="6085,14557" coordsize="128,179" path="m6085,14557l6212,14557,6212,14736,6085,14736,6085,14557e" filled="t" fillcolor="#D8E2F4" stroked="f">
                <v:path arrowok="t"/>
                <v:fill/>
              </v:shape>
            </v:group>
            <v:group style="position:absolute;left:6249;top:14594;width:187;height:2" coordorigin="6249,14594" coordsize="187,2">
              <v:shape style="position:absolute;left:6249;top:14594;width:187;height:2" coordorigin="6249,14594" coordsize="187,0" path="m6249,14594l6436,14594e" filled="f" stroked="t" strokeweight=".441pt" strokecolor="#333E96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3.622803pt;margin-top:619.490967pt;width:171.630145pt;height:43.5pt;mso-position-horizontal-relative:page;mso-position-vertical-relative:page;z-index:-15701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tabs>
                      <w:tab w:pos="1620" w:val="left"/>
                    </w:tabs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B3D3D"/>
                      <w:spacing w:val="0"/>
                      <w:w w:val="74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B3D3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B3D3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545456"/>
                      <w:spacing w:val="0"/>
                      <w:w w:val="600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B3D3D"/>
          <w:spacing w:val="0"/>
          <w:w w:val="51"/>
          <w:b/>
          <w:bCs/>
          <w:position w:val="-1"/>
        </w:rPr>
        <w:t>1</w:t>
      </w:r>
      <w:r>
        <w:rPr>
          <w:rFonts w:ascii="Arial" w:hAnsi="Arial" w:cs="Arial" w:eastAsia="Arial"/>
          <w:sz w:val="20"/>
          <w:szCs w:val="20"/>
          <w:color w:val="3B3D3D"/>
          <w:spacing w:val="20"/>
          <w:w w:val="51"/>
          <w:b/>
          <w:bCs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3B3D3D"/>
          <w:spacing w:val="-17"/>
          <w:w w:val="154"/>
          <w:position w:val="-1"/>
        </w:rPr>
        <w:t>r</w:t>
      </w:r>
      <w:r>
        <w:rPr>
          <w:rFonts w:ascii="Arial" w:hAnsi="Arial" w:cs="Arial" w:eastAsia="Arial"/>
          <w:sz w:val="13"/>
          <w:szCs w:val="13"/>
          <w:color w:val="545456"/>
          <w:spacing w:val="0"/>
          <w:w w:val="154"/>
          <w:position w:val="-1"/>
        </w:rPr>
        <w:t>MI'fl</w:t>
      </w:r>
      <w:r>
        <w:rPr>
          <w:rFonts w:ascii="Arial" w:hAnsi="Arial" w:cs="Arial" w:eastAsia="Arial"/>
          <w:sz w:val="13"/>
          <w:szCs w:val="13"/>
          <w:color w:val="545456"/>
          <w:spacing w:val="-54"/>
          <w:w w:val="154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54545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545456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161C85"/>
          <w:spacing w:val="0"/>
          <w:w w:val="96"/>
          <w:position w:val="-1"/>
        </w:rPr>
        <w:t>"'-......</w:t>
      </w:r>
      <w:r>
        <w:rPr>
          <w:rFonts w:ascii="Arial" w:hAnsi="Arial" w:cs="Arial" w:eastAsia="Arial"/>
          <w:sz w:val="13"/>
          <w:szCs w:val="13"/>
          <w:color w:val="161C85"/>
          <w:spacing w:val="-7"/>
          <w:w w:val="96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76"/>
          <w:b/>
          <w:bCs/>
          <w:position w:val="-1"/>
        </w:rPr>
        <w:t>g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77"/>
          <w:b/>
          <w:bCs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545456"/>
          <w:spacing w:val="-3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B3D3D"/>
          <w:spacing w:val="0"/>
          <w:w w:val="70"/>
          <w:b/>
          <w:bCs/>
          <w:position w:val="-1"/>
        </w:rPr>
        <w:t>Am</w:t>
      </w:r>
      <w:r>
        <w:rPr>
          <w:rFonts w:ascii="Arial" w:hAnsi="Arial" w:cs="Arial" w:eastAsia="Arial"/>
          <w:sz w:val="23"/>
          <w:szCs w:val="23"/>
          <w:color w:val="3B3D3D"/>
          <w:spacing w:val="-9"/>
          <w:w w:val="70"/>
          <w:b/>
          <w:bCs/>
          <w:position w:val="-1"/>
        </w:rPr>
        <w:t>ı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70"/>
          <w:b/>
          <w:bCs/>
          <w:position w:val="-1"/>
        </w:rPr>
        <w:t>rı</w:t>
      </w:r>
      <w:r>
        <w:rPr>
          <w:rFonts w:ascii="Arial" w:hAnsi="Arial" w:cs="Arial" w:eastAsia="Arial"/>
          <w:sz w:val="23"/>
          <w:szCs w:val="23"/>
          <w:color w:val="545456"/>
          <w:spacing w:val="-41"/>
          <w:w w:val="70"/>
          <w:b/>
          <w:bCs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6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6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6"/>
          <w:spacing w:val="-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D3D"/>
          <w:spacing w:val="0"/>
          <w:w w:val="100"/>
          <w:position w:val="6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240" w:lineRule="auto"/>
        <w:ind w:left="4838" w:right="6115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DDE1E4"/>
          <w:spacing w:val="0"/>
          <w:w w:val="136"/>
        </w:rPr>
        <w:t>,,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70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945" w:right="42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322056pt;margin-top:-15.558144pt;width:31.280001pt;height:46pt;mso-position-horizontal-relative:page;mso-position-vertical-relative:paragraph;z-index:-15685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36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2" w:lineRule="exact"/>
        <w:ind w:left="113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6" w:lineRule="exact"/>
        <w:ind w:left="864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90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-36"/>
          <w:w w:val="114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401" w:right="3415" w:firstLine="-29"/>
        <w:jc w:val="left"/>
        <w:tabs>
          <w:tab w:pos="1740" w:val="left"/>
          <w:tab w:pos="3160" w:val="left"/>
          <w:tab w:pos="3440" w:val="left"/>
          <w:tab w:pos="4800" w:val="left"/>
          <w:tab w:pos="582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4"/>
          <w:position w:val="1"/>
        </w:rPr>
        <w:t>!O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8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1"/>
        </w:rPr>
        <w:t>:29.05.2017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3B3B3B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u w:val="single" w:color="3B3B3B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u w:val="single" w:color="3B3B3B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]Bildirim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14:58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75"/>
          <w:position w:val="0"/>
        </w:rPr>
        <w:t>ı: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0"/>
        </w:rPr>
        <w:t>:29.05.2017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2"/>
          <w:w w:val="47"/>
          <w:position w:val="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3598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]Bildirim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Foru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kabul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396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Foıum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kabul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96" w:right="-20"/>
        <w:jc w:val="left"/>
        <w:tabs>
          <w:tab w:pos="1740" w:val="left"/>
          <w:tab w:pos="488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70" w:lineRule="exact"/>
        <w:ind w:left="396" w:right="-20"/>
        <w:jc w:val="left"/>
        <w:tabs>
          <w:tab w:pos="392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665924pt;margin-top:2.96181pt;width:23.023642pt;height:23.5pt;mso-position-horizontal-relative:page;mso-position-vertical-relative:paragraph;z-index:-15684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505050"/>
                      <w:spacing w:val="-16"/>
                      <w:w w:val="142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343434"/>
                      <w:spacing w:val="0"/>
                      <w:w w:val="39"/>
                    </w:rPr>
                    <w:t>ışap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84"/>
          <w:position w:val="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76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  <w:position w:val="5"/>
        </w:rPr>
        <w:t>pııı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5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95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0"/>
          <w:w w:val="145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4"/>
        </w:rPr>
        <w:t>ıllanır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4"/>
        </w:rPr>
        <w:t>Trafa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3891" w:right="4841"/>
        <w:jc w:val="center"/>
        <w:tabs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8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6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7"/>
        </w:rPr>
        <w:t>ın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3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6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05050"/>
          <w:spacing w:val="0"/>
          <w:w w:val="52"/>
        </w:rPr>
        <w:t>j</w:t>
      </w:r>
      <w:r>
        <w:rPr>
          <w:rFonts w:ascii="Arial" w:hAnsi="Arial" w:cs="Arial" w:eastAsia="Arial"/>
          <w:sz w:val="23"/>
          <w:szCs w:val="23"/>
          <w:color w:val="505050"/>
          <w:spacing w:val="7"/>
          <w:w w:val="5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</w:rPr>
        <w:t>agir</w:t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</w:rPr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205"/>
        </w:rPr>
        <w:t>_Qj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2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70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3" w:after="0" w:line="214" w:lineRule="exact"/>
        <w:ind w:left="396" w:right="-20"/>
        <w:jc w:val="left"/>
        <w:tabs>
          <w:tab w:pos="240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6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1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A.Ş.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ıKiracı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0" w:right="22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9" w:lineRule="exact"/>
        <w:ind w:left="3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3"/>
          <w:position w:val="-15"/>
        </w:rPr>
        <w:t>jGi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84"/>
          <w:position w:val="-1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5"/>
          <w:position w:val="-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İdri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3.777069pt;margin-top:-9.92128pt;width:21.335341pt;height:25.5pt;mso-position-horizontal-relative:page;mso-position-vertical-relative:paragraph;z-index:-15683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343434"/>
                      <w:spacing w:val="0"/>
                      <w:w w:val="51"/>
                    </w:rPr>
                    <w:t>ıanş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3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14:59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9" w:lineRule="exact"/>
        <w:ind w:left="12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5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5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5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15:03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4" w:equalWidth="0">
            <w:col w:w="859" w:space="1556"/>
            <w:col w:w="5888" w:space="55"/>
            <w:col w:w="448" w:space="0"/>
            <w:col w:w="2894"/>
          </w:cols>
        </w:sectPr>
      </w:pPr>
      <w:rPr/>
    </w:p>
    <w:p>
      <w:pPr>
        <w:spacing w:before="0" w:after="0" w:line="194" w:lineRule="exact"/>
        <w:ind w:left="24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9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401" w:right="-20"/>
        <w:jc w:val="left"/>
        <w:tabs>
          <w:tab w:pos="498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15:45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5012" w:right="-20"/>
        <w:jc w:val="left"/>
        <w:tabs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9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429" w:right="-20"/>
        <w:jc w:val="left"/>
        <w:tabs>
          <w:tab w:pos="498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10" w:lineRule="exact"/>
        <w:ind w:left="2434" w:right="2454" w:firstLine="-2033"/>
        <w:jc w:val="left"/>
        <w:tabs>
          <w:tab w:pos="498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2"/>
        </w:rPr>
        <w:t>Yarrlırncı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8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8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2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9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4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4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72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trafoya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otomati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sistemi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sönmli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01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lgörüldi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çalışması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yapılmadı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tedbirle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alındı.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958" w:right="38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391" w:right="-20"/>
        <w:jc w:val="left"/>
        <w:tabs>
          <w:tab w:pos="4980" w:val="left"/>
          <w:tab w:pos="6840" w:val="left"/>
          <w:tab w:pos="8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0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7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6907" w:right="-20"/>
        <w:jc w:val="left"/>
        <w:tabs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3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24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trafoda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14000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toplamda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91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4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5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betona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8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kiremit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içeri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trafoda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2470" w:right="159" w:firstLine="-2069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öıülmü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trafanu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birinci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sarmal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391" w:right="-20"/>
        <w:jc w:val="left"/>
        <w:tabs>
          <w:tab w:pos="240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rk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2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2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i</w:t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8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GEDİZ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24" w:lineRule="exact"/>
        <w:ind w:left="-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-210"/>
          <w:w w:val="287"/>
          <w:position w:val="-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0"/>
        </w:rPr>
        <w:t>Ediirliği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</w:sectPr>
      </w:pPr>
      <w:rPr/>
    </w:p>
    <w:p>
      <w:pPr>
        <w:spacing w:before="25" w:after="0" w:line="240" w:lineRule="auto"/>
        <w:ind w:left="406" w:right="-68"/>
        <w:jc w:val="left"/>
        <w:tabs>
          <w:tab w:pos="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05050"/>
          <w:spacing w:val="-20"/>
          <w:w w:val="132"/>
        </w:rPr>
        <w:t>.</w:t>
      </w:r>
      <w:r>
        <w:rPr>
          <w:rFonts w:ascii="Arial" w:hAnsi="Arial" w:cs="Arial" w:eastAsia="Arial"/>
          <w:sz w:val="18"/>
          <w:szCs w:val="18"/>
          <w:color w:val="343434"/>
          <w:spacing w:val="-6"/>
          <w:w w:val="24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right="-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29.05.20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11"/>
          <w:w w:val="17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5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15:55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4" w:equalWidth="0">
            <w:col w:w="1596" w:space="838"/>
            <w:col w:w="411" w:space="161"/>
            <w:col w:w="1005" w:space="2410"/>
            <w:col w:w="5279"/>
          </w:cols>
        </w:sectPr>
      </w:pPr>
      <w:rPr/>
    </w:p>
    <w:p>
      <w:pPr>
        <w:spacing w:before="24" w:after="0" w:line="240" w:lineRule="auto"/>
        <w:ind w:left="492" w:right="-20"/>
        <w:jc w:val="left"/>
        <w:tabs>
          <w:tab w:pos="1300" w:val="left"/>
          <w:tab w:pos="1800" w:val="left"/>
          <w:tab w:pos="8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9" w:lineRule="exact"/>
        <w:ind w:left="749" w:right="-20"/>
        <w:jc w:val="left"/>
        <w:tabs>
          <w:tab w:pos="2560" w:val="left"/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343434"/>
          <w:spacing w:val="0"/>
          <w:w w:val="78"/>
          <w:position w:val="-5"/>
        </w:rPr>
        <w:t>·o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</w:sectPr>
      </w:pPr>
      <w:rPr/>
    </w:p>
    <w:p>
      <w:pPr>
        <w:spacing w:before="2" w:after="0" w:line="121" w:lineRule="exact"/>
        <w:ind w:right="44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215.742111pt;margin-top:5.474154pt;width:.1pt;height:74.688274pt;mso-position-horizontal-relative:page;mso-position-vertical-relative:paragraph;z-index:-15691" coordorigin="4315,109" coordsize="2,1494">
            <v:shape style="position:absolute;left:4315;top:109;width:2;height:1494" coordorigin="4315,109" coordsize="0,1494" path="m4315,1603l4315,109e" filled="f" stroked="t" strokeweight=".238653pt" strokecolor="#4444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468487pt;margin-top:2.121634pt;width:10.2453pt;height:13pt;mso-position-horizontal-relative:page;mso-position-vertical-relative:paragraph;z-index:-15682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343434"/>
                      <w:spacing w:val="-2"/>
                      <w:w w:val="70"/>
                    </w:rPr>
                    <w:t>.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434"/>
                      <w:spacing w:val="-19"/>
                      <w:w w:val="71"/>
                    </w:rPr>
                    <w:t>c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43434"/>
                      <w:spacing w:val="0"/>
                      <w:w w:val="71"/>
                    </w:rPr>
                    <w:t>-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-12"/>
          <w:w w:val="55"/>
          <w:position w:val="-1"/>
        </w:rPr>
        <w:t>&lt;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55"/>
          <w:position w:val="-1"/>
        </w:rPr>
        <w:t>1.l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-98"/>
        <w:jc w:val="left"/>
        <w:tabs>
          <w:tab w:pos="358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62"/>
          <w:b/>
          <w:bCs/>
          <w:position w:val="-23"/>
        </w:rPr>
        <w:t>2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4"/>
          <w:w w:val="62"/>
          <w:b/>
          <w:bCs/>
          <w:position w:val="-23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62"/>
          <w:b/>
          <w:bCs/>
          <w:position w:val="-23"/>
        </w:rPr>
        <w:t>2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17" w:after="0" w:line="106" w:lineRule="exact"/>
        <w:ind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55"/>
          <w:b/>
          <w:bCs/>
          <w:position w:val="-22"/>
        </w:rPr>
        <w:t>0c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42"/>
          <w:w w:val="55"/>
          <w:b/>
          <w:bCs/>
          <w:position w:val="-2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55"/>
          <w:b/>
          <w:bCs/>
          <w:position w:val="-22"/>
        </w:rPr>
        <w:t>JJ1;18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3" w:equalWidth="0">
            <w:col w:w="955" w:space="4396"/>
            <w:col w:w="3843" w:space="104"/>
            <w:col w:w="2402"/>
          </w:cols>
        </w:sectPr>
      </w:pPr>
      <w:rPr/>
    </w:p>
    <w:p>
      <w:pPr>
        <w:spacing w:before="0" w:after="0" w:line="130" w:lineRule="exact"/>
        <w:ind w:left="726" w:right="-20"/>
        <w:jc w:val="left"/>
        <w:tabs>
          <w:tab w:pos="8240" w:val="left"/>
        </w:tabs>
        <w:rPr>
          <w:rFonts w:ascii="Arial" w:hAnsi="Arial" w:cs="Arial" w:eastAsia="Arial"/>
          <w:sz w:val="97"/>
          <w:szCs w:val="9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-30"/>
        </w:rPr>
        <w:t>.......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0"/>
        </w:rPr>
      </w:r>
      <w:r>
        <w:rPr>
          <w:rFonts w:ascii="Arial" w:hAnsi="Arial" w:cs="Arial" w:eastAsia="Arial"/>
          <w:sz w:val="97"/>
          <w:szCs w:val="97"/>
          <w:color w:val="333B77"/>
          <w:spacing w:val="0"/>
          <w:w w:val="83"/>
          <w:position w:val="-68"/>
        </w:rPr>
        <w:t>c:;</w:t>
      </w:r>
      <w:r>
        <w:rPr>
          <w:rFonts w:ascii="Arial" w:hAnsi="Arial" w:cs="Arial" w:eastAsia="Arial"/>
          <w:sz w:val="97"/>
          <w:szCs w:val="97"/>
          <w:color w:val="333B77"/>
          <w:spacing w:val="-145"/>
          <w:w w:val="83"/>
          <w:position w:val="-68"/>
        </w:rPr>
        <w:t>ı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83"/>
          <w:b/>
          <w:bCs/>
          <w:position w:val="-16"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15"/>
          <w:w w:val="83"/>
          <w:b/>
          <w:bCs/>
          <w:position w:val="-16"/>
        </w:rPr>
        <w:t> </w:t>
      </w:r>
      <w:r>
        <w:rPr>
          <w:rFonts w:ascii="Arial" w:hAnsi="Arial" w:cs="Arial" w:eastAsia="Arial"/>
          <w:sz w:val="97"/>
          <w:szCs w:val="97"/>
          <w:color w:val="333B77"/>
          <w:spacing w:val="-255"/>
          <w:w w:val="85"/>
          <w:position w:val="-68"/>
        </w:rPr>
        <w:t>t</w:t>
      </w:r>
      <w:r>
        <w:rPr>
          <w:rFonts w:ascii="Arial" w:hAnsi="Arial" w:cs="Arial" w:eastAsia="Arial"/>
          <w:sz w:val="97"/>
          <w:szCs w:val="97"/>
          <w:color w:val="343434"/>
          <w:spacing w:val="0"/>
          <w:w w:val="44"/>
          <w:position w:val="-68"/>
        </w:rPr>
        <w:t>iriı</w:t>
      </w:r>
      <w:r>
        <w:rPr>
          <w:rFonts w:ascii="Arial" w:hAnsi="Arial" w:cs="Arial" w:eastAsia="Arial"/>
          <w:sz w:val="97"/>
          <w:szCs w:val="9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</w:sectPr>
      </w:pPr>
      <w:rPr/>
    </w:p>
    <w:p>
      <w:pPr>
        <w:spacing w:before="0" w:after="0" w:line="264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6"/>
          <w:w w:val="53"/>
          <w:position w:val="5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2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53"/>
          <w:position w:val="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53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53"/>
          <w:position w:val="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28" w:lineRule="exact"/>
        <w:ind w:right="-256"/>
        <w:jc w:val="lef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4"/>
          <w:szCs w:val="144"/>
          <w:color w:val="4D4F7C"/>
          <w:w w:val="116"/>
          <w:i/>
          <w:position w:val="-50"/>
        </w:rPr>
        <w:t>if</w:t>
      </w:r>
      <w:r>
        <w:rPr>
          <w:rFonts w:ascii="Times New Roman" w:hAnsi="Times New Roman" w:cs="Times New Roman" w:eastAsia="Times New Roman"/>
          <w:sz w:val="144"/>
          <w:szCs w:val="144"/>
          <w:color w:val="4D4F7C"/>
          <w:spacing w:val="-220"/>
          <w:w w:val="117"/>
          <w:i/>
          <w:position w:val="-50"/>
        </w:rPr>
        <w:t>;</w:t>
      </w:r>
      <w:r>
        <w:rPr>
          <w:rFonts w:ascii="Arial" w:hAnsi="Arial" w:cs="Arial" w:eastAsia="Arial"/>
          <w:sz w:val="111"/>
          <w:szCs w:val="111"/>
          <w:color w:val="505050"/>
          <w:spacing w:val="0"/>
          <w:w w:val="18"/>
          <w:position w:val="-37"/>
        </w:rPr>
        <w:t>E</w:t>
      </w:r>
      <w:r>
        <w:rPr>
          <w:rFonts w:ascii="Arial" w:hAnsi="Arial" w:cs="Arial" w:eastAsia="Arial"/>
          <w:sz w:val="111"/>
          <w:szCs w:val="111"/>
          <w:color w:val="505050"/>
          <w:spacing w:val="-212"/>
          <w:w w:val="100"/>
          <w:position w:val="-37"/>
        </w:rPr>
        <w:t> </w:t>
      </w:r>
      <w:r>
        <w:rPr>
          <w:rFonts w:ascii="Arial" w:hAnsi="Arial" w:cs="Arial" w:eastAsia="Arial"/>
          <w:sz w:val="111"/>
          <w:szCs w:val="111"/>
          <w:color w:val="5B5999"/>
          <w:spacing w:val="-322"/>
          <w:w w:val="65"/>
          <w:position w:val="-37"/>
        </w:rPr>
        <w:t>"</w:t>
      </w:r>
      <w:r>
        <w:rPr>
          <w:rFonts w:ascii="Times New Roman" w:hAnsi="Times New Roman" w:cs="Times New Roman" w:eastAsia="Times New Roman"/>
          <w:sz w:val="144"/>
          <w:szCs w:val="144"/>
          <w:color w:val="5B5999"/>
          <w:spacing w:val="0"/>
          <w:w w:val="23"/>
          <w:i/>
          <w:position w:val="-50"/>
        </w:rPr>
        <w:t>,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right="840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492.488312pt;margin-top:10.834141pt;width:.1pt;height:7.503418pt;mso-position-horizontal-relative:page;mso-position-vertical-relative:paragraph;z-index:-15688" coordorigin="9850,217" coordsize="2,150">
            <v:shape style="position:absolute;left:9850;top:217;width:2;height:150" coordorigin="9850,217" coordsize="0,150" path="m9850,367l9850,217e" filled="f" stroked="t" strokeweight="3.2768pt" strokecolor="#DDDFD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5.227905pt;margin-top:-.209835pt;width:15.684927pt;height:52pt;mso-position-horizontal-relative:page;mso-position-vertical-relative:paragraph;z-index:-15681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rPr>
                      <w:rFonts w:ascii="Arial" w:hAnsi="Arial" w:cs="Arial" w:eastAsia="Arial"/>
                      <w:sz w:val="104"/>
                      <w:szCs w:val="104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676767"/>
                      <w:spacing w:val="-31"/>
                      <w:w w:val="51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676767"/>
                      <w:spacing w:val="-16"/>
                      <w:w w:val="51"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676767"/>
                      <w:spacing w:val="-170"/>
                      <w:w w:val="51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505050"/>
          <w:spacing w:val="0"/>
          <w:w w:val="413"/>
          <w:position w:val="-3"/>
        </w:rPr>
        <w:t>i</w:t>
      </w:r>
      <w:r>
        <w:rPr>
          <w:rFonts w:ascii="Arial" w:hAnsi="Arial" w:cs="Arial" w:eastAsia="Arial"/>
          <w:sz w:val="21"/>
          <w:szCs w:val="21"/>
          <w:color w:val="505050"/>
          <w:spacing w:val="-151"/>
          <w:w w:val="413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A5A3A5"/>
          <w:spacing w:val="0"/>
          <w:w w:val="234"/>
          <w:position w:val="-3"/>
        </w:rPr>
        <w:t>-</w:t>
      </w:r>
      <w:r>
        <w:rPr>
          <w:rFonts w:ascii="Arial" w:hAnsi="Arial" w:cs="Arial" w:eastAsia="Arial"/>
          <w:sz w:val="21"/>
          <w:szCs w:val="21"/>
          <w:color w:val="A5A3A5"/>
          <w:spacing w:val="-32"/>
          <w:w w:val="234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A5A3A5"/>
          <w:spacing w:val="0"/>
          <w:w w:val="136"/>
          <w:position w:val="-3"/>
        </w:rPr>
        <w:t>·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2826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1"/>
          <w:szCs w:val="11"/>
          <w:color w:val="B6B6B6"/>
          <w:spacing w:val="0"/>
          <w:w w:val="246"/>
        </w:rPr>
        <w:t>'</w:t>
      </w:r>
      <w:r>
        <w:rPr>
          <w:rFonts w:ascii="Arial" w:hAnsi="Arial" w:cs="Arial" w:eastAsia="Arial"/>
          <w:sz w:val="11"/>
          <w:szCs w:val="11"/>
          <w:color w:val="B6B6B6"/>
          <w:spacing w:val="0"/>
          <w:w w:val="246"/>
        </w:rPr>
        <w:t> </w:t>
      </w:r>
      <w:r>
        <w:rPr>
          <w:rFonts w:ascii="Arial" w:hAnsi="Arial" w:cs="Arial" w:eastAsia="Arial"/>
          <w:sz w:val="11"/>
          <w:szCs w:val="11"/>
          <w:color w:val="B6B6B6"/>
          <w:spacing w:val="27"/>
          <w:w w:val="2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B7B7C"/>
          <w:spacing w:val="0"/>
          <w:w w:val="24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7B7B7C"/>
          <w:spacing w:val="58"/>
          <w:w w:val="24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76767"/>
          <w:spacing w:val="0"/>
          <w:w w:val="246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6" w:lineRule="exact"/>
        <w:ind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60"/>
          <w:szCs w:val="60"/>
        </w:rPr>
      </w:pPr>
      <w:rPr/>
      <w:r>
        <w:rPr>
          <w:rFonts w:ascii="Arial" w:hAnsi="Arial" w:cs="Arial" w:eastAsia="Arial"/>
          <w:sz w:val="21"/>
          <w:szCs w:val="21"/>
          <w:color w:val="4B57CF"/>
          <w:spacing w:val="0"/>
          <w:w w:val="80"/>
          <w:i/>
          <w:position w:val="-55"/>
        </w:rPr>
        <w:t>1</w:t>
      </w:r>
      <w:r>
        <w:rPr>
          <w:rFonts w:ascii="Arial" w:hAnsi="Arial" w:cs="Arial" w:eastAsia="Arial"/>
          <w:sz w:val="21"/>
          <w:szCs w:val="21"/>
          <w:color w:val="4B57CF"/>
          <w:spacing w:val="0"/>
          <w:w w:val="100"/>
          <w:i/>
          <w:position w:val="-55"/>
        </w:rPr>
        <w:tab/>
      </w:r>
      <w:r>
        <w:rPr>
          <w:rFonts w:ascii="Arial" w:hAnsi="Arial" w:cs="Arial" w:eastAsia="Arial"/>
          <w:sz w:val="21"/>
          <w:szCs w:val="21"/>
          <w:color w:val="4B57CF"/>
          <w:spacing w:val="0"/>
          <w:w w:val="100"/>
          <w:i/>
          <w:position w:val="-55"/>
        </w:rPr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0"/>
          <w:position w:val="-55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-6"/>
          <w:w w:val="80"/>
          <w:position w:val="-55"/>
        </w:rPr>
        <w:t>l</w:t>
      </w:r>
      <w:r>
        <w:rPr>
          <w:rFonts w:ascii="Arial" w:hAnsi="Arial" w:cs="Arial" w:eastAsia="Arial"/>
          <w:sz w:val="20"/>
          <w:szCs w:val="20"/>
          <w:color w:val="343434"/>
          <w:spacing w:val="2"/>
          <w:w w:val="80"/>
          <w:position w:val="-55"/>
        </w:rPr>
        <w:t>y</w:t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80"/>
          <w:position w:val="-55"/>
        </w:rPr>
        <w:t>e</w:t>
      </w:r>
      <w:r>
        <w:rPr>
          <w:rFonts w:ascii="Arial" w:hAnsi="Arial" w:cs="Arial" w:eastAsia="Arial"/>
          <w:sz w:val="20"/>
          <w:szCs w:val="20"/>
          <w:color w:val="505050"/>
          <w:spacing w:val="13"/>
          <w:w w:val="80"/>
          <w:position w:val="-5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-11"/>
          <w:w w:val="95"/>
          <w:position w:val="-55"/>
        </w:rPr>
        <w:t>v</w:t>
      </w:r>
      <w:r>
        <w:rPr>
          <w:rFonts w:ascii="Arial" w:hAnsi="Arial" w:cs="Arial" w:eastAsia="Arial"/>
          <w:sz w:val="20"/>
          <w:szCs w:val="20"/>
          <w:color w:val="B6B6B6"/>
          <w:spacing w:val="0"/>
          <w:w w:val="119"/>
          <w:position w:val="-55"/>
        </w:rPr>
        <w:t>·</w:t>
      </w:r>
      <w:r>
        <w:rPr>
          <w:rFonts w:ascii="Arial" w:hAnsi="Arial" w:cs="Arial" w:eastAsia="Arial"/>
          <w:sz w:val="20"/>
          <w:szCs w:val="20"/>
          <w:color w:val="B6B6B6"/>
          <w:spacing w:val="-39"/>
          <w:w w:val="100"/>
          <w:position w:val="-5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2"/>
          <w:w w:val="76"/>
          <w:position w:val="-55"/>
        </w:rPr>
        <w:t>n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76"/>
          <w:position w:val="-55"/>
        </w:rPr>
        <w:t>ğ%</w:t>
      </w:r>
      <w:r>
        <w:rPr>
          <w:rFonts w:ascii="Arial" w:hAnsi="Arial" w:cs="Arial" w:eastAsia="Arial"/>
          <w:sz w:val="20"/>
          <w:szCs w:val="20"/>
          <w:color w:val="676767"/>
          <w:spacing w:val="26"/>
          <w:w w:val="76"/>
          <w:position w:val="-5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76"/>
          <w:i/>
          <w:position w:val="-55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34"/>
          <w:w w:val="76"/>
          <w:i/>
          <w:position w:val="-5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09090"/>
          <w:spacing w:val="0"/>
          <w:w w:val="100"/>
          <w:position w:val="-55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909090"/>
          <w:spacing w:val="29"/>
          <w:w w:val="100"/>
          <w:position w:val="-5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-7"/>
          <w:w w:val="81"/>
          <w:position w:val="-55"/>
        </w:rPr>
        <w:t>c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1"/>
          <w:position w:val="-55"/>
        </w:rPr>
        <w:t>ıı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1"/>
          <w:position w:val="-5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16"/>
          <w:w w:val="81"/>
          <w:position w:val="-55"/>
        </w:rPr>
        <w:t> </w:t>
      </w:r>
      <w:r>
        <w:rPr>
          <w:rFonts w:ascii="Arial" w:hAnsi="Arial" w:cs="Arial" w:eastAsia="Arial"/>
          <w:sz w:val="20"/>
          <w:szCs w:val="20"/>
          <w:color w:val="A5A3A5"/>
          <w:spacing w:val="0"/>
          <w:w w:val="143"/>
          <w:position w:val="-55"/>
        </w:rPr>
        <w:t>·</w:t>
      </w:r>
      <w:r>
        <w:rPr>
          <w:rFonts w:ascii="Arial" w:hAnsi="Arial" w:cs="Arial" w:eastAsia="Arial"/>
          <w:sz w:val="20"/>
          <w:szCs w:val="20"/>
          <w:color w:val="A5A3A5"/>
          <w:spacing w:val="0"/>
          <w:w w:val="143"/>
          <w:position w:val="-55"/>
        </w:rPr>
        <w:t> </w:t>
      </w:r>
      <w:r>
        <w:rPr>
          <w:rFonts w:ascii="Arial" w:hAnsi="Arial" w:cs="Arial" w:eastAsia="Arial"/>
          <w:sz w:val="20"/>
          <w:szCs w:val="20"/>
          <w:color w:val="A5A3A5"/>
          <w:spacing w:val="39"/>
          <w:w w:val="143"/>
          <w:position w:val="-55"/>
        </w:rPr>
        <w:t> </w:t>
      </w:r>
      <w:r>
        <w:rPr>
          <w:rFonts w:ascii="Arial" w:hAnsi="Arial" w:cs="Arial" w:eastAsia="Arial"/>
          <w:sz w:val="20"/>
          <w:szCs w:val="20"/>
          <w:color w:val="A5A3A5"/>
          <w:spacing w:val="-27"/>
          <w:w w:val="118"/>
          <w:position w:val="-55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62"/>
          <w:position w:val="-55"/>
        </w:rPr>
        <w:t>'</w:t>
      </w:r>
      <w:r>
        <w:rPr>
          <w:rFonts w:ascii="Arial" w:hAnsi="Arial" w:cs="Arial" w:eastAsia="Arial"/>
          <w:sz w:val="20"/>
          <w:szCs w:val="20"/>
          <w:color w:val="343434"/>
          <w:spacing w:val="-21"/>
          <w:w w:val="100"/>
          <w:position w:val="-5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66"/>
          <w:position w:val="-55"/>
        </w:rPr>
        <w:t>fı.</w:t>
      </w:r>
      <w:r>
        <w:rPr>
          <w:rFonts w:ascii="Arial" w:hAnsi="Arial" w:cs="Arial" w:eastAsia="Arial"/>
          <w:sz w:val="20"/>
          <w:szCs w:val="20"/>
          <w:color w:val="343434"/>
          <w:spacing w:val="27"/>
          <w:w w:val="66"/>
          <w:position w:val="-5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66"/>
          <w:position w:val="-55"/>
        </w:rPr>
        <w:t>""'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66"/>
          <w:position w:val="-5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7"/>
          <w:w w:val="66"/>
          <w:position w:val="-55"/>
        </w:rPr>
        <w:t> </w:t>
      </w:r>
      <w:r>
        <w:rPr>
          <w:rFonts w:ascii="Times New Roman" w:hAnsi="Times New Roman" w:cs="Times New Roman" w:eastAsia="Times New Roman"/>
          <w:sz w:val="60"/>
          <w:szCs w:val="60"/>
          <w:color w:val="909090"/>
          <w:spacing w:val="-38"/>
          <w:w w:val="56"/>
          <w:position w:val="-47"/>
        </w:rPr>
        <w:t>'</w:t>
      </w:r>
      <w:r>
        <w:rPr>
          <w:rFonts w:ascii="Times New Roman" w:hAnsi="Times New Roman" w:cs="Times New Roman" w:eastAsia="Times New Roman"/>
          <w:sz w:val="60"/>
          <w:szCs w:val="60"/>
          <w:color w:val="505050"/>
          <w:spacing w:val="0"/>
          <w:w w:val="83"/>
          <w:position w:val="-47"/>
        </w:rPr>
        <w:t>l</w:t>
      </w:r>
      <w:r>
        <w:rPr>
          <w:rFonts w:ascii="Times New Roman" w:hAnsi="Times New Roman" w:cs="Times New Roman" w:eastAsia="Times New Roman"/>
          <w:sz w:val="60"/>
          <w:szCs w:val="6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3" w:equalWidth="0">
            <w:col w:w="904" w:space="2373"/>
            <w:col w:w="1594" w:space="2127"/>
            <w:col w:w="4702"/>
          </w:cols>
        </w:sectPr>
      </w:pPr>
      <w:rPr/>
    </w:p>
    <w:p>
      <w:pPr>
        <w:spacing w:before="0" w:after="0" w:line="210" w:lineRule="exact"/>
        <w:ind w:left="2277" w:right="-20"/>
        <w:jc w:val="left"/>
        <w:tabs>
          <w:tab w:pos="5380" w:val="left"/>
          <w:tab w:pos="101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79"/>
          <w:i/>
          <w:position w:val="-3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2"/>
          <w:w w:val="112"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-16"/>
          <w:w w:val="112"/>
          <w:position w:val="-2"/>
        </w:rPr>
        <w:t>.</w:t>
      </w:r>
      <w:r>
        <w:rPr>
          <w:rFonts w:ascii="Arial" w:hAnsi="Arial" w:cs="Arial" w:eastAsia="Arial"/>
          <w:sz w:val="9"/>
          <w:szCs w:val="9"/>
          <w:color w:val="7B7B7C"/>
          <w:spacing w:val="-9"/>
          <w:w w:val="159"/>
          <w:i/>
          <w:position w:val="5"/>
        </w:rPr>
        <w:t>f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112"/>
          <w:position w:val="-2"/>
        </w:rPr>
        <w:t>.,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77"/>
          <w:b/>
          <w:bCs/>
          <w:position w:val="-2"/>
        </w:rPr>
        <w:t>Y.:J.llı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-2"/>
          <w:w w:val="77"/>
          <w:b/>
          <w:bCs/>
          <w:position w:val="-2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77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77"/>
          <w:b/>
          <w:bCs/>
          <w:position w:val="-2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12"/>
          <w:w w:val="77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-10"/>
          <w:w w:val="63"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B7B7C"/>
          <w:spacing w:val="-10"/>
          <w:w w:val="93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7B7B7C"/>
          <w:spacing w:val="0"/>
          <w:w w:val="93"/>
          <w:emboss/>
          <w:position w:val="-2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7B7B7C"/>
          <w:spacing w:val="0"/>
          <w:w w:val="93"/>
          <w:emboss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7B7B7C"/>
          <w:spacing w:val="0"/>
          <w:w w:val="93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7B7B7C"/>
          <w:spacing w:val="-20"/>
          <w:w w:val="100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505050"/>
          <w:spacing w:val="-5"/>
          <w:w w:val="258"/>
          <w:position w:val="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0"/>
          <w:w w:val="258"/>
          <w:position w:val="-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24"/>
          <w:w w:val="258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B6B6B6"/>
          <w:spacing w:val="0"/>
          <w:w w:val="79"/>
          <w:position w:val="-2"/>
        </w:rPr>
        <w:t>'</w:t>
      </w:r>
      <w:r>
        <w:rPr>
          <w:rFonts w:ascii="Arial" w:hAnsi="Arial" w:cs="Arial" w:eastAsia="Arial"/>
          <w:sz w:val="16"/>
          <w:szCs w:val="16"/>
          <w:color w:val="B6B6B6"/>
          <w:spacing w:val="0"/>
          <w:w w:val="80"/>
          <w:position w:val="-2"/>
        </w:rPr>
        <w:t>-</w:t>
      </w:r>
      <w:r>
        <w:rPr>
          <w:rFonts w:ascii="Arial" w:hAnsi="Arial" w:cs="Arial" w:eastAsia="Arial"/>
          <w:sz w:val="16"/>
          <w:szCs w:val="16"/>
          <w:color w:val="B6B6B6"/>
          <w:spacing w:val="-32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43434"/>
          <w:spacing w:val="-2"/>
          <w:w w:val="57"/>
          <w:position w:val="-2"/>
        </w:rPr>
        <w:t>&lt;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57"/>
          <w:position w:val="-2"/>
        </w:rPr>
        <w:t>ll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57"/>
          <w:position w:val="-2"/>
        </w:rPr>
        <w:t>    </w:t>
      </w:r>
      <w:r>
        <w:rPr>
          <w:rFonts w:ascii="Arial" w:hAnsi="Arial" w:cs="Arial" w:eastAsia="Arial"/>
          <w:sz w:val="16"/>
          <w:szCs w:val="16"/>
          <w:color w:val="343434"/>
          <w:spacing w:val="3"/>
          <w:w w:val="57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B6B6B6"/>
          <w:spacing w:val="0"/>
          <w:w w:val="57"/>
          <w:position w:val="-2"/>
        </w:rPr>
        <w:t>•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</w:sectPr>
      </w:pPr>
      <w:rPr/>
    </w:p>
    <w:p>
      <w:pPr>
        <w:spacing w:before="0" w:after="0" w:line="286" w:lineRule="exact"/>
        <w:ind w:left="2205" w:right="-86"/>
        <w:jc w:val="left"/>
        <w:tabs>
          <w:tab w:pos="95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425.517883pt;margin-top:12.127189pt;width:19.80818pt;height:.1pt;mso-position-horizontal-relative:page;mso-position-vertical-relative:paragraph;z-index:-15690" coordorigin="8510,243" coordsize="396,2">
            <v:shape style="position:absolute;left:8510;top:243;width:396;height:2" coordorigin="8510,243" coordsize="396,0" path="m8510,243l8907,243e" filled="f" stroked="t" strokeweight=".954611pt" strokecolor="#2B3FB8">
              <v:path arrowok="t"/>
            </v:shape>
          </v:group>
          <w10:wrap type="none"/>
        </w:pict>
      </w:r>
      <w:r>
        <w:rPr/>
        <w:pict>
          <v:group style="position:absolute;margin-left:447.473938pt;margin-top:10.810569pt;width:13.603208pt;height:.1pt;mso-position-horizontal-relative:page;mso-position-vertical-relative:paragraph;z-index:-15689" coordorigin="8949,216" coordsize="272,2">
            <v:shape style="position:absolute;left:8949;top:216;width:272;height:2" coordorigin="8949,216" coordsize="272,0" path="m8949,216l9222,216e" filled="f" stroked="t" strokeweight="1.670569pt" strokecolor="#384883">
              <v:path arrowok="t"/>
            </v:shape>
          </v:group>
          <w10:wrap type="none"/>
        </w:pict>
      </w:r>
      <w:r>
        <w:rPr/>
        <w:pict>
          <v:group style="position:absolute;margin-left:479.32016pt;margin-top:6.639083pt;width:.1pt;height:13.642579pt;mso-position-horizontal-relative:page;mso-position-vertical-relative:paragraph;z-index:-15687" coordorigin="9586,133" coordsize="2,273">
            <v:shape style="position:absolute;left:9586;top:133;width:2;height:273" coordorigin="9586,133" coordsize="0,273" path="m9586,406l9586,133e" filled="f" stroked="t" strokeweight="4.062700pt" strokecolor="#DDDFD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4478pt;margin-top:19.503895pt;width:45.254791pt;height:60pt;mso-position-horizontal-relative:page;mso-position-vertical-relative:paragraph;z-index:-15680" type="#_x0000_t202" filled="f" stroked="f">
            <v:textbox inset="0,0,0,0">
              <w:txbxContent>
                <w:p>
                  <w:pPr>
                    <w:spacing w:before="0" w:after="0" w:line="1200" w:lineRule="exact"/>
                    <w:ind w:right="-220"/>
                    <w:jc w:val="left"/>
                    <w:rPr>
                      <w:rFonts w:ascii="Times New Roman" w:hAnsi="Times New Roman" w:cs="Times New Roman" w:eastAsia="Times New Roman"/>
                      <w:sz w:val="120"/>
                      <w:szCs w:val="1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333B77"/>
                      <w:w w:val="102"/>
                      <w:position w:val="-1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333B77"/>
                      <w:spacing w:val="-100"/>
                      <w:w w:val="101"/>
                      <w:position w:val="-1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343434"/>
                      <w:spacing w:val="0"/>
                      <w:w w:val="22"/>
                      <w:position w:val="-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343434"/>
                      <w:spacing w:val="0"/>
                      <w:w w:val="23"/>
                      <w:position w:val="-1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  <w:t>itf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505050"/>
          <w:spacing w:val="0"/>
          <w:w w:val="68"/>
          <w:i/>
          <w:position w:val="-3"/>
        </w:rPr>
        <w:t>.ı</w:t>
      </w:r>
      <w:r>
        <w:rPr>
          <w:rFonts w:ascii="Times New Roman" w:hAnsi="Times New Roman" w:cs="Times New Roman" w:eastAsia="Times New Roman"/>
          <w:sz w:val="31"/>
          <w:szCs w:val="31"/>
          <w:color w:val="505050"/>
          <w:spacing w:val="0"/>
          <w:w w:val="69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909090"/>
          <w:spacing w:val="0"/>
          <w:w w:val="137"/>
          <w:i/>
          <w:position w:val="-3"/>
        </w:rPr>
        <w:t>,.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right="-20"/>
        <w:jc w:val="left"/>
        <w:tabs>
          <w:tab w:pos="40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-14"/>
          <w:w w:val="266"/>
          <w:position w:val="-3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B6B6B6"/>
          <w:spacing w:val="0"/>
          <w:w w:val="206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6B6B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6B6B6"/>
          <w:spacing w:val="0"/>
          <w:w w:val="100"/>
          <w:position w:val="-3"/>
        </w:rPr>
      </w:r>
      <w:r>
        <w:rPr>
          <w:rFonts w:ascii="Arial" w:hAnsi="Arial" w:cs="Arial" w:eastAsia="Arial"/>
          <w:sz w:val="32"/>
          <w:szCs w:val="32"/>
          <w:color w:val="343434"/>
          <w:spacing w:val="0"/>
          <w:w w:val="46"/>
          <w:position w:val="-3"/>
        </w:rPr>
        <w:t>if</w:t>
      </w:r>
      <w:r>
        <w:rPr>
          <w:rFonts w:ascii="Arial" w:hAnsi="Arial" w:cs="Arial" w:eastAsia="Arial"/>
          <w:sz w:val="32"/>
          <w:szCs w:val="32"/>
          <w:color w:val="343434"/>
          <w:spacing w:val="0"/>
          <w:w w:val="46"/>
          <w:position w:val="-3"/>
        </w:rPr>
        <w:t>-</w:t>
      </w:r>
      <w:r>
        <w:rPr>
          <w:rFonts w:ascii="Arial" w:hAnsi="Arial" w:cs="Arial" w:eastAsia="Arial"/>
          <w:sz w:val="32"/>
          <w:szCs w:val="32"/>
          <w:color w:val="343434"/>
          <w:spacing w:val="0"/>
          <w:w w:val="46"/>
          <w:position w:val="-3"/>
        </w:rPr>
        <w:t>  </w:t>
      </w:r>
      <w:r>
        <w:rPr>
          <w:rFonts w:ascii="Arial" w:hAnsi="Arial" w:cs="Arial" w:eastAsia="Arial"/>
          <w:sz w:val="32"/>
          <w:szCs w:val="32"/>
          <w:color w:val="343434"/>
          <w:spacing w:val="22"/>
          <w:w w:val="46"/>
          <w:position w:val="-3"/>
        </w:rPr>
        <w:t> </w:t>
      </w:r>
      <w:r>
        <w:rPr>
          <w:rFonts w:ascii="Arial" w:hAnsi="Arial" w:cs="Arial" w:eastAsia="Arial"/>
          <w:sz w:val="32"/>
          <w:szCs w:val="32"/>
          <w:color w:val="343434"/>
          <w:spacing w:val="0"/>
          <w:w w:val="39"/>
          <w:position w:val="-3"/>
        </w:rPr>
        <w:t>.</w:t>
      </w:r>
      <w:r>
        <w:rPr>
          <w:rFonts w:ascii="Arial" w:hAnsi="Arial" w:cs="Arial" w:eastAsia="Arial"/>
          <w:sz w:val="32"/>
          <w:szCs w:val="32"/>
          <w:color w:val="343434"/>
          <w:spacing w:val="-37"/>
          <w:w w:val="39"/>
          <w:position w:val="-3"/>
        </w:rPr>
        <w:t>.</w:t>
      </w:r>
      <w:r>
        <w:rPr>
          <w:rFonts w:ascii="Arial" w:hAnsi="Arial" w:cs="Arial" w:eastAsia="Arial"/>
          <w:sz w:val="32"/>
          <w:szCs w:val="32"/>
          <w:color w:val="505050"/>
          <w:spacing w:val="0"/>
          <w:w w:val="163"/>
          <w:position w:val="-3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2" w:equalWidth="0">
            <w:col w:w="9916" w:space="599"/>
            <w:col w:w="1185"/>
          </w:cols>
        </w:sectPr>
      </w:pPr>
      <w:rPr/>
    </w:p>
    <w:p>
      <w:pPr>
        <w:spacing w:before="0" w:after="0" w:line="104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2"/>
          <w:position w:val="-6"/>
        </w:rPr>
        <w:t>1.F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10"/>
          <w:position w:val="-7"/>
        </w:rPr>
        <w:t>ost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right="-20"/>
        <w:jc w:val="left"/>
        <w:tabs>
          <w:tab w:pos="5880" w:val="left"/>
          <w:tab w:pos="82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7"/>
        </w:rPr>
        <w:t>a</w:t>
      </w:r>
      <w:r>
        <w:rPr>
          <w:rFonts w:ascii="Arial" w:hAnsi="Arial" w:cs="Arial" w:eastAsia="Arial"/>
          <w:sz w:val="18"/>
          <w:szCs w:val="18"/>
          <w:color w:val="343434"/>
          <w:spacing w:val="31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18"/>
          <w:position w:val="-7"/>
        </w:rPr>
        <w:t>Grupla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18"/>
          <w:position w:val="-7"/>
        </w:rPr>
        <w:t>r</w:t>
      </w:r>
      <w:r>
        <w:rPr>
          <w:rFonts w:ascii="Arial" w:hAnsi="Arial" w:cs="Arial" w:eastAsia="Arial"/>
          <w:sz w:val="18"/>
          <w:szCs w:val="18"/>
          <w:color w:val="343434"/>
          <w:spacing w:val="-13"/>
          <w:w w:val="118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18"/>
          <w:position w:val="-7"/>
        </w:rPr>
        <w:t>/\nrir!</w:t>
      </w:r>
      <w:r>
        <w:rPr>
          <w:rFonts w:ascii="Arial" w:hAnsi="Arial" w:cs="Arial" w:eastAsia="Arial"/>
          <w:sz w:val="18"/>
          <w:szCs w:val="18"/>
          <w:color w:val="343434"/>
          <w:spacing w:val="-43"/>
          <w:w w:val="118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333B77"/>
          <w:spacing w:val="0"/>
          <w:w w:val="249"/>
          <w:position w:val="-2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333B77"/>
          <w:spacing w:val="-9"/>
          <w:w w:val="250"/>
          <w:position w:val="-2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4"/>
          <w:position w:val="-2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3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4"/>
          <w:position w:val="-20"/>
        </w:rPr>
        <w:t>hale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1"/>
          <w:w w:val="94"/>
          <w:position w:val="-2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0"/>
          <w:w w:val="94"/>
          <w:position w:val="-2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-19"/>
          <w:w w:val="94"/>
          <w:position w:val="-2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7B7B7C"/>
          <w:spacing w:val="0"/>
          <w:w w:val="94"/>
          <w:position w:val="-2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7B7B7C"/>
          <w:spacing w:val="0"/>
          <w:w w:val="94"/>
          <w:position w:val="-2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7B7B7C"/>
          <w:spacing w:val="8"/>
          <w:w w:val="94"/>
          <w:position w:val="-2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56"/>
          <w:position w:val="-2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56"/>
          <w:position w:val="-2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12"/>
          <w:w w:val="56"/>
          <w:position w:val="-2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76767"/>
          <w:spacing w:val="0"/>
          <w:w w:val="198"/>
          <w:position w:val="-20"/>
        </w:rPr>
        <w:t>:</w:t>
      </w:r>
      <w:r>
        <w:rPr>
          <w:rFonts w:ascii="Arial" w:hAnsi="Arial" w:cs="Arial" w:eastAsia="Arial"/>
          <w:sz w:val="23"/>
          <w:szCs w:val="23"/>
          <w:color w:val="676767"/>
          <w:spacing w:val="0"/>
          <w:w w:val="88"/>
          <w:position w:val="-20"/>
        </w:rPr>
        <w:t>urü</w:t>
      </w:r>
      <w:r>
        <w:rPr>
          <w:rFonts w:ascii="Arial" w:hAnsi="Arial" w:cs="Arial" w:eastAsia="Arial"/>
          <w:sz w:val="23"/>
          <w:szCs w:val="23"/>
          <w:color w:val="7B7B7C"/>
          <w:spacing w:val="-55"/>
          <w:w w:val="83"/>
          <w:position w:val="-20"/>
        </w:rPr>
        <w:t>·</w:t>
      </w:r>
      <w:r>
        <w:rPr>
          <w:rFonts w:ascii="Arial" w:hAnsi="Arial" w:cs="Arial" w:eastAsia="Arial"/>
          <w:sz w:val="23"/>
          <w:szCs w:val="23"/>
          <w:color w:val="B6B6B6"/>
          <w:spacing w:val="0"/>
          <w:w w:val="62"/>
          <w:position w:val="-20"/>
        </w:rPr>
        <w:t>·</w:t>
      </w:r>
      <w:r>
        <w:rPr>
          <w:rFonts w:ascii="Arial" w:hAnsi="Arial" w:cs="Arial" w:eastAsia="Arial"/>
          <w:sz w:val="23"/>
          <w:szCs w:val="23"/>
          <w:color w:val="B6B6B6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23"/>
          <w:szCs w:val="23"/>
          <w:color w:val="B6B6B6"/>
          <w:spacing w:val="0"/>
          <w:w w:val="100"/>
          <w:position w:val="-20"/>
        </w:rPr>
      </w:r>
      <w:r>
        <w:rPr>
          <w:rFonts w:ascii="Arial" w:hAnsi="Arial" w:cs="Arial" w:eastAsia="Arial"/>
          <w:sz w:val="16"/>
          <w:szCs w:val="16"/>
          <w:color w:val="676767"/>
          <w:spacing w:val="-12"/>
          <w:w w:val="156"/>
          <w:i/>
          <w:position w:val="-20"/>
        </w:rPr>
        <w:t>,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44"/>
          <w:i/>
          <w:position w:val="-20"/>
        </w:rPr>
        <w:t>.':1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45"/>
          <w:i/>
          <w:position w:val="-20"/>
        </w:rPr>
        <w:t>-</w:t>
      </w:r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  <w:i/>
          <w:position w:val="-20"/>
        </w:rPr>
        <w:t>  </w:t>
      </w:r>
      <w:r>
        <w:rPr>
          <w:rFonts w:ascii="Arial" w:hAnsi="Arial" w:cs="Arial" w:eastAsia="Arial"/>
          <w:sz w:val="16"/>
          <w:szCs w:val="16"/>
          <w:color w:val="343434"/>
          <w:spacing w:val="17"/>
          <w:w w:val="100"/>
          <w:i/>
          <w:position w:val="-20"/>
        </w:rPr>
        <w:t> </w:t>
      </w:r>
      <w:r>
        <w:rPr>
          <w:rFonts w:ascii="Arial" w:hAnsi="Arial" w:cs="Arial" w:eastAsia="Arial"/>
          <w:sz w:val="41"/>
          <w:szCs w:val="41"/>
          <w:color w:val="676767"/>
          <w:spacing w:val="-101"/>
          <w:w w:val="130"/>
          <w:i/>
          <w:position w:val="-34"/>
        </w:rPr>
        <w:t>1</w:t>
      </w:r>
      <w:r>
        <w:rPr>
          <w:rFonts w:ascii="Arial" w:hAnsi="Arial" w:cs="Arial" w:eastAsia="Arial"/>
          <w:sz w:val="16"/>
          <w:szCs w:val="16"/>
          <w:color w:val="676767"/>
          <w:spacing w:val="0"/>
          <w:w w:val="120"/>
          <w:i/>
          <w:position w:val="-20"/>
        </w:rPr>
        <w:t>{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3" w:equalWidth="0">
            <w:col w:w="2430" w:space="9"/>
            <w:col w:w="267" w:space="0"/>
            <w:col w:w="8994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7.779633pt;margin-top:36.507389pt;width:564.294478pt;height:732.27802pt;mso-position-horizontal-relative:page;mso-position-vertical-relative:page;z-index:-15692" coordorigin="356,730" coordsize="11286,14646">
            <v:group style="position:absolute;left:368;top:754;width:1809;height:2" coordorigin="368,754" coordsize="1809,2">
              <v:shape style="position:absolute;left:368;top:754;width:1809;height:2" coordorigin="368,754" coordsize="1809,0" path="m368,754l2177,754e" filled="f" stroked="t" strokeweight=".954611pt" strokecolor="#7C7C7C">
                <v:path arrowok="t"/>
              </v:shape>
            </v:group>
            <v:group style="position:absolute;left:372;top:737;width:2;height:1087" coordorigin="372,737" coordsize="2,1087">
              <v:shape style="position:absolute;left:372;top:737;width:2;height:1087" coordorigin="372,737" coordsize="0,1087" path="m372,1824l372,737e" filled="f" stroked="t" strokeweight=".477306pt" strokecolor="#676767">
                <v:path arrowok="t"/>
              </v:shape>
            </v:group>
            <v:group style="position:absolute;left:2009;top:756;width:1217;height:2" coordorigin="2009,756" coordsize="1217,2">
              <v:shape style="position:absolute;left:2009;top:756;width:1217;height:2" coordorigin="2009,756" coordsize="1217,0" path="m2009,756l3227,756e" filled="f" stroked="t" strokeweight=".715958pt" strokecolor="#606060">
                <v:path arrowok="t"/>
              </v:shape>
            </v:group>
            <v:group style="position:absolute;left:3169;top:756;width:420;height:2" coordorigin="3169,756" coordsize="420,2">
              <v:shape style="position:absolute;left:3169;top:756;width:420;height:2" coordorigin="3169,756" coordsize="420,0" path="m3169,756l3589,756e" filled="f" stroked="t" strokeweight=".477306pt" strokecolor="#383838">
                <v:path arrowok="t"/>
              </v:shape>
            </v:group>
            <v:group style="position:absolute;left:3532;top:759;width:8047;height:2" coordorigin="3532,759" coordsize="8047,2">
              <v:shape style="position:absolute;left:3532;top:759;width:8047;height:2" coordorigin="3532,759" coordsize="8047,0" path="m3532,759l11579,759e" filled="f" stroked="t" strokeweight=".715958pt" strokecolor="#545454">
                <v:path arrowok="t"/>
              </v:shape>
            </v:group>
            <v:group style="position:absolute;left:7365;top:761;width:468;height:2" coordorigin="7365,761" coordsize="468,2">
              <v:shape style="position:absolute;left:7365;top:761;width:468;height:2" coordorigin="7365,761" coordsize="468,0" path="m7365,761l7833,761e" filled="f" stroked="t" strokeweight=".477306pt" strokecolor="#232323">
                <v:path arrowok="t"/>
              </v:shape>
            </v:group>
            <v:group style="position:absolute;left:9198;top:756;width:2;height:546" coordorigin="9198,756" coordsize="2,546">
              <v:shape style="position:absolute;left:9198;top:756;width:2;height:546" coordorigin="9198,756" coordsize="0,546" path="m9198,1302l9198,756e" filled="f" stroked="t" strokeweight=".715958pt" strokecolor="#545454">
                <v:path arrowok="t"/>
              </v:shape>
            </v:group>
            <v:group style="position:absolute;left:7957;top:766;width:3632;height:2" coordorigin="7957,766" coordsize="3632,2">
              <v:shape style="position:absolute;left:7957;top:766;width:3632;height:2" coordorigin="7957,766" coordsize="3632,0" path="m7957,766l11589,766e" filled="f" stroked="t" strokeweight=".715958pt" strokecolor="#545454">
                <v:path arrowok="t"/>
              </v:shape>
            </v:group>
            <v:group style="position:absolute;left:11577;top:761;width:2;height:2504" coordorigin="11577,761" coordsize="2,2504">
              <v:shape style="position:absolute;left:11577;top:761;width:2;height:2504" coordorigin="11577,761" coordsize="0,2504" path="m11577,3265l11577,761e" filled="f" stroked="t" strokeweight=".715958pt" strokecolor="#545454">
                <v:path arrowok="t"/>
              </v:shape>
            </v:group>
            <v:group style="position:absolute;left:9202;top:1245;width:2;height:230" coordorigin="9202,1245" coordsize="2,230">
              <v:shape style="position:absolute;left:9202;top:1245;width:2;height:230" coordorigin="9202,1245" coordsize="0,230" path="m9202,1475l9202,1245e" filled="f" stroked="t" strokeweight=".477306pt" strokecolor="#383838">
                <v:path arrowok="t"/>
              </v:shape>
            </v:group>
            <v:group style="position:absolute;left:9207;top:1417;width:2;height:187" coordorigin="9207,1417" coordsize="2,187">
              <v:shape style="position:absolute;left:9207;top:1417;width:2;height:187" coordorigin="9207,1417" coordsize="0,187" path="m9207,1604l9207,1417e" filled="f" stroked="t" strokeweight=".715958pt" strokecolor="#575757">
                <v:path arrowok="t"/>
              </v:shape>
            </v:group>
            <v:group style="position:absolute;left:372;top:2277;width:2682;height:2" coordorigin="372,2277" coordsize="2682,2">
              <v:shape style="position:absolute;left:372;top:2277;width:2682;height:2" coordorigin="372,2277" coordsize="2682,0" path="m372,2277l3055,2277e" filled="f" stroked="t" strokeweight=".715958pt" strokecolor="#606060">
                <v:path arrowok="t"/>
              </v:shape>
            </v:group>
            <v:group style="position:absolute;left:372;top:737;width:2;height:1570" coordorigin="372,737" coordsize="2,1570">
              <v:shape style="position:absolute;left:372;top:737;width:2;height:1570" coordorigin="372,737" coordsize="0,1570" path="m372,2308l372,737e" filled="f" stroked="t" strokeweight=".715958pt" strokecolor="#606060">
                <v:path arrowok="t"/>
              </v:shape>
            </v:group>
            <v:group style="position:absolute;left:2408;top:747;width:2;height:1542" coordorigin="2408,747" coordsize="2,1542">
              <v:shape style="position:absolute;left:2408;top:747;width:2;height:1542" coordorigin="2408,747" coordsize="0,1542" path="m2408,2289l2408,747e" filled="f" stroked="t" strokeweight=".954611pt" strokecolor="#5B5B5B">
                <v:path arrowok="t"/>
              </v:shape>
            </v:group>
            <v:group style="position:absolute;left:2907;top:2277;width:1026;height:2" coordorigin="2907,2277" coordsize="1026,2">
              <v:shape style="position:absolute;left:2907;top:2277;width:1026;height:2" coordorigin="2907,2277" coordsize="1026,0" path="m2907,2277l3933,2277e" filled="f" stroked="t" strokeweight=".477306pt" strokecolor="#444444">
                <v:path arrowok="t"/>
              </v:shape>
            </v:group>
            <v:group style="position:absolute;left:3795;top:2279;width:6668;height:2" coordorigin="3795,2279" coordsize="6668,2">
              <v:shape style="position:absolute;left:3795;top:2279;width:6668;height:2" coordorigin="3795,2279" coordsize="6668,0" path="m3795,2279l10463,2279e" filled="f" stroked="t" strokeweight=".715958pt" strokecolor="#545454">
                <v:path arrowok="t"/>
              </v:shape>
            </v:group>
            <v:group style="position:absolute;left:9205;top:1494;width:2;height:804" coordorigin="9205,1494" coordsize="2,804">
              <v:shape style="position:absolute;left:9205;top:1494;width:2;height:804" coordorigin="9205,1494" coordsize="0,804" path="m9205,2298l9205,1494e" filled="f" stroked="t" strokeweight=".954611pt" strokecolor="#6B6B6B">
                <v:path arrowok="t"/>
              </v:shape>
            </v:group>
            <v:group style="position:absolute;left:9159;top:2289;width:2429;height:2" coordorigin="9159,2289" coordsize="2429,2">
              <v:shape style="position:absolute;left:9159;top:2289;width:2429;height:2" coordorigin="9159,2289" coordsize="2429,0" path="m9159,2289l11589,2289e" filled="f" stroked="t" strokeweight=".715958pt" strokecolor="#484848">
                <v:path arrowok="t"/>
              </v:shape>
            </v:group>
            <v:group style="position:absolute;left:372;top:2518;width:8549;height:2" coordorigin="372,2518" coordsize="8549,2">
              <v:shape style="position:absolute;left:372;top:2518;width:8549;height:2" coordorigin="372,2518" coordsize="8549,0" path="m372,2518l8921,2518e" filled="f" stroked="t" strokeweight=".954611pt" strokecolor="#575757">
                <v:path arrowok="t"/>
              </v:shape>
            </v:group>
            <v:group style="position:absolute;left:377;top:2236;width:2;height:795" coordorigin="377,2236" coordsize="2,795">
              <v:shape style="position:absolute;left:377;top:2236;width:2;height:795" coordorigin="377,2236" coordsize="0,795" path="m377,3031l377,2236e" filled="f" stroked="t" strokeweight=".477306pt" strokecolor="#343434">
                <v:path arrowok="t"/>
              </v:shape>
            </v:group>
            <v:group style="position:absolute;left:8849;top:2523;width:2740;height:2" coordorigin="8849,2523" coordsize="2740,2">
              <v:shape style="position:absolute;left:8849;top:2523;width:2740;height:2" coordorigin="8849,2523" coordsize="2740,0" path="m8849,2523l11589,2523e" filled="f" stroked="t" strokeweight=".477306pt" strokecolor="#343434">
                <v:path arrowok="t"/>
              </v:shape>
            </v:group>
            <v:group style="position:absolute;left:372;top:2755;width:7990;height:2" coordorigin="372,2755" coordsize="7990,2">
              <v:shape style="position:absolute;left:372;top:2755;width:7990;height:2" coordorigin="372,2755" coordsize="7990,0" path="m372,2755l8362,2755e" filled="f" stroked="t" strokeweight=".715958pt" strokecolor="#575757">
                <v:path arrowok="t"/>
              </v:shape>
            </v:group>
            <v:group style="position:absolute;left:8305;top:2763;width:3284;height:2" coordorigin="8305,2763" coordsize="3284,2">
              <v:shape style="position:absolute;left:8305;top:2763;width:3284;height:2" coordorigin="8305,2763" coordsize="3284,0" path="m8305,2763l11589,2763e" filled="f" stroked="t" strokeweight=".477306pt" strokecolor="#383838">
                <v:path arrowok="t"/>
              </v:shape>
            </v:group>
            <v:group style="position:absolute;left:372;top:3000;width:6453;height:2" coordorigin="372,3000" coordsize="6453,2">
              <v:shape style="position:absolute;left:372;top:3000;width:6453;height:2" coordorigin="372,3000" coordsize="6453,0" path="m372,3000l6825,3000e" filled="f" stroked="t" strokeweight=".715958pt" strokecolor="#575757">
                <v:path arrowok="t"/>
              </v:shape>
            </v:group>
            <v:group style="position:absolute;left:6768;top:3002;width:277;height:2" coordorigin="6768,3002" coordsize="277,2">
              <v:shape style="position:absolute;left:6768;top:3002;width:277;height:2" coordorigin="6768,3002" coordsize="277,0" path="m6768,3002l7045,3002e" filled="f" stroked="t" strokeweight=".477306pt" strokecolor="#3F3F3F">
                <v:path arrowok="t"/>
              </v:shape>
            </v:group>
            <v:group style="position:absolute;left:6988;top:3002;width:434;height:2" coordorigin="6988,3002" coordsize="434,2">
              <v:shape style="position:absolute;left:6988;top:3002;width:434;height:2" coordorigin="6988,3002" coordsize="434,0" path="m6988,3002l7422,3002e" filled="f" stroked="t" strokeweight=".477306pt" strokecolor="#2B2B2B">
                <v:path arrowok="t"/>
              </v:shape>
            </v:group>
            <v:group style="position:absolute;left:7365;top:3002;width:4224;height:2" coordorigin="7365,3002" coordsize="4224,2">
              <v:shape style="position:absolute;left:7365;top:3002;width:4224;height:2" coordorigin="7365,3002" coordsize="4224,0" path="m7365,3002l11589,3002e" filled="f" stroked="t" strokeweight=".954611pt" strokecolor="#575757">
                <v:path arrowok="t"/>
              </v:shape>
            </v:group>
            <v:group style="position:absolute;left:368;top:3239;width:6482;height:2" coordorigin="368,3239" coordsize="6482,2">
              <v:shape style="position:absolute;left:368;top:3239;width:6482;height:2" coordorigin="368,3239" coordsize="6482,0" path="m368,3239l6849,3239e" filled="f" stroked="t" strokeweight=".715958pt" strokecolor="#606060">
                <v:path arrowok="t"/>
              </v:shape>
            </v:group>
            <v:group style="position:absolute;left:6768;top:3241;width:277;height:2" coordorigin="6768,3241" coordsize="277,2">
              <v:shape style="position:absolute;left:6768;top:3241;width:277;height:2" coordorigin="6768,3241" coordsize="277,0" path="m6768,3241l7045,3241e" filled="f" stroked="t" strokeweight=".477306pt" strokecolor="#444444">
                <v:path arrowok="t"/>
              </v:shape>
            </v:group>
            <v:group style="position:absolute;left:6988;top:3241;width:845;height:2" coordorigin="6988,3241" coordsize="845,2">
              <v:shape style="position:absolute;left:6988;top:3241;width:845;height:2" coordorigin="6988,3241" coordsize="845,0" path="m6988,3241l7833,3241e" filled="f" stroked="t" strokeweight=".477306pt" strokecolor="#2F2F2F">
                <v:path arrowok="t"/>
              </v:shape>
            </v:group>
            <v:group style="position:absolute;left:7766;top:3244;width:2654;height:2" coordorigin="7766,3244" coordsize="2654,2">
              <v:shape style="position:absolute;left:7766;top:3244;width:2654;height:2" coordorigin="7766,3244" coordsize="2654,0" path="m7766,3244l10420,3244e" filled="f" stroked="t" strokeweight=".954611pt" strokecolor="#575757">
                <v:path arrowok="t"/>
              </v:shape>
            </v:group>
            <v:group style="position:absolute;left:9580;top:3244;width:2009;height:2" coordorigin="9580,3244" coordsize="2009,2">
              <v:shape style="position:absolute;left:9580;top:3244;width:2009;height:2" coordorigin="9580,3244" coordsize="2009,0" path="m9580,3244l11589,3244e" filled="f" stroked="t" strokeweight=".477306pt" strokecolor="#444444">
                <v:path arrowok="t"/>
              </v:shape>
            </v:group>
            <v:group style="position:absolute;left:368;top:3481;width:1441;height:2" coordorigin="368,3481" coordsize="1441,2">
              <v:shape style="position:absolute;left:368;top:3481;width:1441;height:2" coordorigin="368,3481" coordsize="1441,0" path="m368,3481l1809,3481e" filled="f" stroked="t" strokeweight=".954611pt" strokecolor="#6B6B6B">
                <v:path arrowok="t"/>
              </v:shape>
            </v:group>
            <v:group style="position:absolute;left:1714;top:3481;width:1251;height:2" coordorigin="1714,3481" coordsize="1251,2">
              <v:shape style="position:absolute;left:1714;top:3481;width:1251;height:2" coordorigin="1714,3481" coordsize="1251,0" path="m1714,3481l2964,3481e" filled="f" stroked="t" strokeweight=".477306pt" strokecolor="#545454">
                <v:path arrowok="t"/>
              </v:shape>
            </v:group>
            <v:group style="position:absolute;left:2730;top:3478;width:4095;height:2" coordorigin="2730,3478" coordsize="4095,2">
              <v:shape style="position:absolute;left:2730;top:3478;width:4095;height:2" coordorigin="2730,3478" coordsize="4095,0" path="m2730,3478l6825,3478e" filled="f" stroked="t" strokeweight=".954611pt" strokecolor="#606060">
                <v:path arrowok="t"/>
              </v:shape>
            </v:group>
            <v:group style="position:absolute;left:6768;top:3481;width:277;height:2" coordorigin="6768,3481" coordsize="277,2">
              <v:shape style="position:absolute;left:6768;top:3481;width:277;height:2" coordorigin="6768,3481" coordsize="277,0" path="m6768,3481l7045,3481e" filled="f" stroked="t" strokeweight=".477306pt" strokecolor="#3F3F3F">
                <v:path arrowok="t"/>
              </v:shape>
            </v:group>
            <v:group style="position:absolute;left:6988;top:3481;width:434;height:2" coordorigin="6988,3481" coordsize="434,2">
              <v:shape style="position:absolute;left:6988;top:3481;width:434;height:2" coordorigin="6988,3481" coordsize="434,0" path="m6988,3481l7422,3481e" filled="f" stroked="t" strokeweight=".477306pt" strokecolor="#282828">
                <v:path arrowok="t"/>
              </v:shape>
            </v:group>
            <v:group style="position:absolute;left:7365;top:3485;width:4219;height:2" coordorigin="7365,3485" coordsize="4219,2">
              <v:shape style="position:absolute;left:7365;top:3485;width:4219;height:2" coordorigin="7365,3485" coordsize="4219,0" path="m7365,3485l11584,3485e" filled="f" stroked="t" strokeweight=".715958pt" strokecolor="#5B5B5B">
                <v:path arrowok="t"/>
              </v:shape>
            </v:group>
            <v:group style="position:absolute;left:11579;top:3193;width:2;height:1049" coordorigin="11579,3193" coordsize="2,1049">
              <v:shape style="position:absolute;left:11579;top:3193;width:2;height:1049" coordorigin="11579,3193" coordsize="0,1049" path="m11579,4242l11579,3193e" filled="f" stroked="t" strokeweight=".477306pt" strokecolor="#3B3B3B">
                <v:path arrowok="t"/>
              </v:shape>
            </v:group>
            <v:group style="position:absolute;left:3914;top:3471;width:2;height:747" coordorigin="3914,3471" coordsize="2,747">
              <v:shape style="position:absolute;left:3914;top:3471;width:2;height:747" coordorigin="3914,3471" coordsize="0,747" path="m3914,4218l3914,3471e" filled="f" stroked="t" strokeweight=".477306pt" strokecolor="#343434">
                <v:path arrowok="t"/>
              </v:shape>
            </v:group>
            <v:group style="position:absolute;left:3909;top:3830;width:1737;height:2" coordorigin="3909,3830" coordsize="1737,2">
              <v:shape style="position:absolute;left:3909;top:3830;width:1737;height:2" coordorigin="3909,3830" coordsize="1737,0" path="m3909,3830l5647,3830e" filled="f" stroked="t" strokeweight=".954611pt" strokecolor="#4F4F4F">
                <v:path arrowok="t"/>
              </v:shape>
            </v:group>
            <v:group style="position:absolute;left:6797;top:3840;width:229;height:2" coordorigin="6797,3840" coordsize="229,2">
              <v:shape style="position:absolute;left:6797;top:3840;width:229;height:2" coordorigin="6797,3840" coordsize="229,0" path="m6797,3840l7026,3840e" filled="f" stroked="t" strokeweight=".238653pt" strokecolor="#484848">
                <v:path arrowok="t"/>
              </v:shape>
            </v:group>
            <v:group style="position:absolute;left:7026;top:3476;width:2;height:397" coordorigin="7026,3476" coordsize="2,397">
              <v:shape style="position:absolute;left:7026;top:3476;width:2;height:397" coordorigin="7026,3476" coordsize="0,397" path="m7026,3873l7026,3476e" filled="f" stroked="t" strokeweight=".477306pt" strokecolor="#282828">
                <v:path arrowok="t"/>
              </v:shape>
            </v:group>
            <v:group style="position:absolute;left:7021;top:3852;width:4563;height:2" coordorigin="7021,3852" coordsize="4563,2">
              <v:shape style="position:absolute;left:7021;top:3852;width:4563;height:2" coordorigin="7021,3852" coordsize="4563,0" path="m7021,3852l11584,3852e" filled="f" stroked="t" strokeweight=".954611pt" strokecolor="#545454">
                <v:path arrowok="t"/>
              </v:shape>
            </v:group>
            <v:group style="position:absolute;left:620;top:4213;width:1150;height:2" coordorigin="620,4213" coordsize="1150,2">
              <v:shape style="position:absolute;left:620;top:4213;width:1150;height:2" coordorigin="620,4213" coordsize="1150,0" path="m620,4213l1771,4213e" filled="f" stroked="t" strokeweight=".477306pt" strokecolor="#606060">
                <v:path arrowok="t"/>
              </v:shape>
            </v:group>
            <v:group style="position:absolute;left:1651;top:4213;width:1379;height:2" coordorigin="1651,4213" coordsize="1379,2">
              <v:shape style="position:absolute;left:1651;top:4213;width:1379;height:2" coordorigin="1651,4213" coordsize="1379,0" path="m1651,4213l3031,4213e" filled="f" stroked="t" strokeweight=".954611pt" strokecolor="#747474">
                <v:path arrowok="t"/>
              </v:shape>
            </v:group>
            <v:group style="position:absolute;left:3169;top:4213;width:420;height:2" coordorigin="3169,4213" coordsize="420,2">
              <v:shape style="position:absolute;left:3169;top:4213;width:420;height:2" coordorigin="3169,4213" coordsize="420,0" path="m3169,4213l3589,4213e" filled="f" stroked="t" strokeweight=".477306pt" strokecolor="#5B5B5B">
                <v:path arrowok="t"/>
              </v:shape>
            </v:group>
            <v:group style="position:absolute;left:368;top:4208;width:7713;height:2" coordorigin="368,4208" coordsize="7713,2">
              <v:shape style="position:absolute;left:368;top:4208;width:7713;height:2" coordorigin="368,4208" coordsize="7713,0" path="m368,4208l8081,4208e" filled="f" stroked="t" strokeweight=".715958pt" strokecolor="#606060">
                <v:path arrowok="t"/>
              </v:shape>
            </v:group>
            <v:group style="position:absolute;left:7031;top:3806;width:2;height:417" coordorigin="7031,3806" coordsize="2,417">
              <v:shape style="position:absolute;left:7031;top:3806;width:2;height:417" coordorigin="7031,3806" coordsize="0,417" path="m7031,4223l7031,3806e" filled="f" stroked="t" strokeweight=".715958pt" strokecolor="#4B4B4B">
                <v:path arrowok="t"/>
              </v:shape>
            </v:group>
            <v:group style="position:absolute;left:6358;top:4218;width:5226;height:2" coordorigin="6358,4218" coordsize="5226,2">
              <v:shape style="position:absolute;left:6358;top:4218;width:5226;height:2" coordorigin="6358,4218" coordsize="5226,0" path="m6358,4218l11584,4218e" filled="f" stroked="t" strokeweight=".477306pt" strokecolor="#545454">
                <v:path arrowok="t"/>
              </v:shape>
            </v:group>
            <v:group style="position:absolute;left:363;top:4488;width:4639;height:2" coordorigin="363,4488" coordsize="4639,2">
              <v:shape style="position:absolute;left:363;top:4488;width:4639;height:2" coordorigin="363,4488" coordsize="4639,0" path="m363,4488l5002,4488e" filled="f" stroked="t" strokeweight=".715958pt" strokecolor="#6B6B6B">
                <v:path arrowok="t"/>
              </v:shape>
            </v:group>
            <v:group style="position:absolute;left:375;top:2911;width:2;height:1838" coordorigin="375,2911" coordsize="2,1838">
              <v:shape style="position:absolute;left:375;top:2911;width:2;height:1838" coordorigin="375,2911" coordsize="0,1838" path="m375,4749l375,2911e" filled="f" stroked="t" strokeweight=".954611pt" strokecolor="#606060">
                <v:path arrowok="t"/>
              </v:shape>
            </v:group>
            <v:group style="position:absolute;left:2095;top:4486;width:348;height:2" coordorigin="2095,4486" coordsize="348,2">
              <v:shape style="position:absolute;left:2095;top:4486;width:348;height:2" coordorigin="2095,4486" coordsize="348,0" path="m2095,4486l2444,4486e" filled="f" stroked="t" strokeweight=".477306pt" strokecolor="#4B4B4B">
                <v:path arrowok="t"/>
              </v:shape>
            </v:group>
            <v:group style="position:absolute;left:2418;top:4204;width:2;height:11165" coordorigin="2418,4204" coordsize="2,11165">
              <v:shape style="position:absolute;left:2418;top:4204;width:2;height:11165" coordorigin="2418,4204" coordsize="0,11165" path="m2418,15369l2418,4204e" filled="f" stroked="t" strokeweight=".715958pt" strokecolor="#545454">
                <v:path arrowok="t"/>
              </v:shape>
            </v:group>
            <v:group style="position:absolute;left:4945;top:4486;width:711;height:2" coordorigin="4945,4486" coordsize="711,2">
              <v:shape style="position:absolute;left:4945;top:4486;width:711;height:2" coordorigin="4945,4486" coordsize="711,0" path="m4945,4486l5656,4486e" filled="f" stroked="t" strokeweight=".477306pt" strokecolor="#484848">
                <v:path arrowok="t"/>
              </v:shape>
            </v:group>
            <v:group style="position:absolute;left:5599;top:4493;width:5990;height:2" coordorigin="5599,4493" coordsize="5990,2">
              <v:shape style="position:absolute;left:5599;top:4493;width:5990;height:2" coordorigin="5599,4493" coordsize="5990,0" path="m5599,4493l11589,4493e" filled="f" stroked="t" strokeweight=".715958pt" strokecolor="#606060">
                <v:path arrowok="t"/>
              </v:shape>
            </v:group>
            <v:group style="position:absolute;left:11582;top:4170;width:2;height:2040" coordorigin="11582,4170" coordsize="2,2040">
              <v:shape style="position:absolute;left:11582;top:4170;width:2;height:2040" coordorigin="11582,4170" coordsize="0,2040" path="m11582,6210l11582,4170e" filled="f" stroked="t" strokeweight=".954611pt" strokecolor="#575757">
                <v:path arrowok="t"/>
              </v:shape>
            </v:group>
            <v:group style="position:absolute;left:2410;top:4443;width:2;height:603" coordorigin="2410,4443" coordsize="2,603">
              <v:shape style="position:absolute;left:2410;top:4443;width:2;height:603" coordorigin="2410,4443" coordsize="0,603" path="m2410,5046l2410,4443e" filled="f" stroked="t" strokeweight=".477306pt" strokecolor="#2F2F2F">
                <v:path arrowok="t"/>
              </v:shape>
            </v:group>
            <v:group style="position:absolute;left:2406;top:4733;width:4639;height:2" coordorigin="2406,4733" coordsize="4639,2">
              <v:shape style="position:absolute;left:2406;top:4733;width:4639;height:2" coordorigin="2406,4733" coordsize="4639,0" path="m2406,4733l7045,4733e" filled="f" stroked="t" strokeweight=".715958pt" strokecolor="#4F4F4F">
                <v:path arrowok="t"/>
              </v:shape>
            </v:group>
            <v:group style="position:absolute;left:6988;top:4735;width:434;height:2" coordorigin="6988,4735" coordsize="434,2">
              <v:shape style="position:absolute;left:6988;top:4735;width:434;height:2" coordorigin="6988,4735" coordsize="434,0" path="m6988,4735l7422,4735e" filled="f" stroked="t" strokeweight=".477306pt" strokecolor="#232323">
                <v:path arrowok="t"/>
              </v:shape>
            </v:group>
            <v:group style="position:absolute;left:7365;top:4730;width:468;height:2" coordorigin="7365,4730" coordsize="468,2">
              <v:shape style="position:absolute;left:7365;top:4730;width:468;height:2" coordorigin="7365,4730" coordsize="468,0" path="m7365,4730l7833,4730e" filled="f" stroked="t" strokeweight=".715958pt" strokecolor="#3B3B3B">
                <v:path arrowok="t"/>
              </v:shape>
            </v:group>
            <v:group style="position:absolute;left:7656;top:4737;width:3933;height:2" coordorigin="7656,4737" coordsize="3933,2">
              <v:shape style="position:absolute;left:7656;top:4737;width:3933;height:2" coordorigin="7656,4737" coordsize="3933,0" path="m7656,4737l11589,4737e" filled="f" stroked="t" strokeweight=".715958pt" strokecolor="#4F4F4F">
                <v:path arrowok="t"/>
              </v:shape>
            </v:group>
            <v:group style="position:absolute;left:377;top:4692;width:2;height:546" coordorigin="377,4692" coordsize="2,546">
              <v:shape style="position:absolute;left:377;top:4692;width:2;height:546" coordorigin="377,4692" coordsize="0,546" path="m377,5238l377,4692e" filled="f" stroked="t" strokeweight=".477306pt" strokecolor="#2F2F2F">
                <v:path arrowok="t"/>
              </v:shape>
            </v:group>
            <v:group style="position:absolute;left:4976;top:4721;width:2;height:2174" coordorigin="4976,4721" coordsize="2,2174">
              <v:shape style="position:absolute;left:4976;top:4721;width:2;height:2174" coordorigin="4976,4721" coordsize="0,2174" path="m4976,6894l4976,4721e" filled="f" stroked="t" strokeweight=".715958pt" strokecolor="#606060">
                <v:path arrowok="t"/>
              </v:shape>
            </v:group>
            <v:group style="position:absolute;left:4964;top:5219;width:692;height:2" coordorigin="4964,5219" coordsize="692,2">
              <v:shape style="position:absolute;left:4964;top:5219;width:692;height:2" coordorigin="4964,5219" coordsize="692,0" path="m4964,5219l5656,5219e" filled="f" stroked="t" strokeweight=".954611pt" strokecolor="#545454">
                <v:path arrowok="t"/>
              </v:shape>
            </v:group>
            <v:group style="position:absolute;left:5599;top:5219;width:578;height:2" coordorigin="5599,5219" coordsize="578,2">
              <v:shape style="position:absolute;left:5599;top:5219;width:578;height:2" coordorigin="5599,5219" coordsize="578,0" path="m5599,5219l6176,5219e" filled="f" stroked="t" strokeweight=".477306pt" strokecolor="#3B3B3B">
                <v:path arrowok="t"/>
              </v:shape>
            </v:group>
            <v:group style="position:absolute;left:6119;top:5219;width:5470;height:2" coordorigin="6119,5219" coordsize="5470,2">
              <v:shape style="position:absolute;left:6119;top:5219;width:5470;height:2" coordorigin="6119,5219" coordsize="5470,0" path="m6119,5219l11589,5219e" filled="f" stroked="t" strokeweight=".954611pt" strokecolor="#575757">
                <v:path arrowok="t"/>
              </v:shape>
            </v:group>
            <v:group style="position:absolute;left:4969;top:5463;width:2076;height:2" coordorigin="4969,5463" coordsize="2076,2">
              <v:shape style="position:absolute;left:4969;top:5463;width:2076;height:2" coordorigin="4969,5463" coordsize="2076,0" path="m4969,5463l7045,5463e" filled="f" stroked="t" strokeweight=".715958pt" strokecolor="#575757">
                <v:path arrowok="t"/>
              </v:shape>
            </v:group>
            <v:group style="position:absolute;left:6988;top:5463;width:434;height:2" coordorigin="6988,5463" coordsize="434,2">
              <v:shape style="position:absolute;left:6988;top:5463;width:434;height:2" coordorigin="6988,5463" coordsize="434,0" path="m6988,5463l7422,5463e" filled="f" stroked="t" strokeweight=".477306pt" strokecolor="#2B2B2B">
                <v:path arrowok="t"/>
              </v:shape>
            </v:group>
            <v:group style="position:absolute;left:7365;top:5465;width:4224;height:2" coordorigin="7365,5465" coordsize="4224,2">
              <v:shape style="position:absolute;left:7365;top:5465;width:4224;height:2" coordorigin="7365,5465" coordsize="4224,0" path="m7365,5465l11589,5465e" filled="f" stroked="t" strokeweight=".715958pt" strokecolor="#545454">
                <v:path arrowok="t"/>
              </v:shape>
            </v:group>
            <v:group style="position:absolute;left:4969;top:5702;width:5556;height:2" coordorigin="4969,5702" coordsize="5556,2">
              <v:shape style="position:absolute;left:4969;top:5702;width:5556;height:2" coordorigin="4969,5702" coordsize="5556,0" path="m4969,5702l10525,5702e" filled="f" stroked="t" strokeweight=".954611pt" strokecolor="#575757">
                <v:path arrowok="t"/>
              </v:shape>
            </v:group>
            <v:group style="position:absolute;left:9580;top:5705;width:2009;height:2" coordorigin="9580,5705" coordsize="2009,2">
              <v:shape style="position:absolute;left:9580;top:5705;width:2009;height:2" coordorigin="9580,5705" coordsize="2009,0" path="m9580,5705l11589,5705e" filled="f" stroked="t" strokeweight=".477306pt" strokecolor="#444444">
                <v:path arrowok="t"/>
              </v:shape>
            </v:group>
            <v:group style="position:absolute;left:2401;top:5942;width:563;height:2" coordorigin="2401,5942" coordsize="563,2">
              <v:shape style="position:absolute;left:2401;top:5942;width:563;height:2" coordorigin="2401,5942" coordsize="563,0" path="m2401,5942l2964,5942e" filled="f" stroked="t" strokeweight=".477306pt" strokecolor="#484848">
                <v:path arrowok="t"/>
              </v:shape>
            </v:group>
            <v:group style="position:absolute;left:2907;top:5944;width:8687;height:2" coordorigin="2907,5944" coordsize="8687,2">
              <v:shape style="position:absolute;left:2907;top:5944;width:8687;height:2" coordorigin="2907,5944" coordsize="8687,0" path="m2907,5944l11594,5944e" filled="f" stroked="t" strokeweight=".715958pt" strokecolor="#575757">
                <v:path arrowok="t"/>
              </v:shape>
            </v:group>
            <v:group style="position:absolute;left:4974;top:4721;width:2;height:2154" coordorigin="4974,4721" coordsize="2,2154">
              <v:shape style="position:absolute;left:4974;top:4721;width:2;height:2154" coordorigin="4974,4721" coordsize="0,2154" path="m4974,6875l4974,4721e" filled="f" stroked="t" strokeweight=".715958pt" strokecolor="#5B5B5B">
                <v:path arrowok="t"/>
              </v:shape>
            </v:group>
            <v:group style="position:absolute;left:368;top:6181;width:1465;height:2" coordorigin="368,6181" coordsize="1465,2">
              <v:shape style="position:absolute;left:368;top:6181;width:1465;height:2" coordorigin="368,6181" coordsize="1465,0" path="m368,6181l1833,6181e" filled="f" stroked="t" strokeweight=".954611pt" strokecolor="#747474">
                <v:path arrowok="t"/>
              </v:shape>
            </v:group>
            <v:group style="position:absolute;left:1714;top:6181;width:730;height:2" coordorigin="1714,6181" coordsize="730,2">
              <v:shape style="position:absolute;left:1714;top:6181;width:730;height:2" coordorigin="1714,6181" coordsize="730,0" path="m1714,6181l2444,6181e" filled="f" stroked="t" strokeweight=".477306pt" strokecolor="#484848">
                <v:path arrowok="t"/>
              </v:shape>
            </v:group>
            <v:group style="position:absolute;left:2372;top:6183;width:9222;height:2" coordorigin="2372,6183" coordsize="9222,2">
              <v:shape style="position:absolute;left:2372;top:6183;width:9222;height:2" coordorigin="2372,6183" coordsize="9222,0" path="m2372,6183l11594,6183e" filled="f" stroked="t" strokeweight=".715958pt" strokecolor="#4F4F4F">
                <v:path arrowok="t"/>
              </v:shape>
            </v:group>
            <v:group style="position:absolute;left:4267;top:6181;width:745;height:2" coordorigin="4267,6181" coordsize="745,2">
              <v:shape style="position:absolute;left:4267;top:6181;width:745;height:2" coordorigin="4267,6181" coordsize="745,0" path="m4267,6181l5012,6181e" filled="f" stroked="t" strokeweight=".477306pt" strokecolor="#343434">
                <v:path arrowok="t"/>
              </v:shape>
            </v:group>
            <v:group style="position:absolute;left:379;top:5180;width:2;height:1561" coordorigin="379,5180" coordsize="2,1561">
              <v:shape style="position:absolute;left:379;top:5180;width:2;height:1561" coordorigin="379,5180" coordsize="0,1561" path="m379,6741l379,5180e" filled="f" stroked="t" strokeweight=".954611pt" strokecolor="#5B5B5B">
                <v:path arrowok="t"/>
              </v:shape>
            </v:group>
            <v:group style="position:absolute;left:7365;top:6653;width:4229;height:2" coordorigin="7365,6653" coordsize="4229,2">
              <v:shape style="position:absolute;left:7365;top:6653;width:4229;height:2" coordorigin="7365,6653" coordsize="4229,0" path="m7365,6653l11594,6653e" filled="f" stroked="t" strokeweight=".715958pt" strokecolor="#4B4B4B">
                <v:path arrowok="t"/>
              </v:shape>
            </v:group>
            <v:group style="position:absolute;left:11589;top:6138;width:2;height:575" coordorigin="11589,6138" coordsize="2,575">
              <v:shape style="position:absolute;left:11589;top:6138;width:2;height:575" coordorigin="11589,6138" coordsize="0,575" path="m11589,6712l11589,6138e" filled="f" stroked="t" strokeweight=".477306pt" strokecolor="#343434">
                <v:path arrowok="t"/>
              </v:shape>
            </v:group>
            <v:group style="position:absolute;left:2406;top:6650;width:1995;height:2" coordorigin="2406,6650" coordsize="1995,2">
              <v:shape style="position:absolute;left:2406;top:6650;width:1995;height:2" coordorigin="2406,6650" coordsize="1995,0" path="m2406,6650l4401,6650e" filled="f" stroked="t" strokeweight=".715958pt" strokecolor="#545454">
                <v:path arrowok="t"/>
              </v:shape>
            </v:group>
            <v:group style="position:absolute;left:4286;top:6650;width:1370;height:2" coordorigin="4286,6650" coordsize="1370,2">
              <v:shape style="position:absolute;left:4286;top:6650;width:1370;height:2" coordorigin="4286,6650" coordsize="1370,0" path="m4286,6650l5656,6650e" filled="f" stroked="t" strokeweight=".477306pt" strokecolor="#383838">
                <v:path arrowok="t"/>
              </v:shape>
            </v:group>
            <v:group style="position:absolute;left:5499;top:6650;width:1327;height:2" coordorigin="5499,6650" coordsize="1327,2">
              <v:shape style="position:absolute;left:5499;top:6650;width:1327;height:2" coordorigin="5499,6650" coordsize="1327,0" path="m5499,6650l6825,6650e" filled="f" stroked="t" strokeweight=".954611pt" strokecolor="#545454">
                <v:path arrowok="t"/>
              </v:shape>
            </v:group>
            <v:group style="position:absolute;left:6768;top:6650;width:277;height:2" coordorigin="6768,6650" coordsize="277,2">
              <v:shape style="position:absolute;left:6768;top:6650;width:277;height:2" coordorigin="6768,6650" coordsize="277,0" path="m6768,6650l7045,6650e" filled="f" stroked="t" strokeweight=".477306pt" strokecolor="#3F3F3F">
                <v:path arrowok="t"/>
              </v:shape>
            </v:group>
            <v:group style="position:absolute;left:6988;top:6650;width:434;height:2" coordorigin="6988,6650" coordsize="434,2">
              <v:shape style="position:absolute;left:6988;top:6650;width:434;height:2" coordorigin="6988,6650" coordsize="434,0" path="m6988,6650l7422,6650e" filled="f" stroked="t" strokeweight=".477306pt" strokecolor="#181818">
                <v:path arrowok="t"/>
              </v:shape>
            </v:group>
            <v:group style="position:absolute;left:379;top:6645;width:2;height:522" coordorigin="379,6645" coordsize="2,522">
              <v:shape style="position:absolute;left:379;top:6645;width:2;height:522" coordorigin="379,6645" coordsize="0,522" path="m379,7167l379,6645e" filled="f" stroked="t" strokeweight=".477306pt" strokecolor="#3B3B3B">
                <v:path arrowok="t"/>
              </v:shape>
            </v:group>
            <v:group style="position:absolute;left:2406;top:6892;width:4639;height:2" coordorigin="2406,6892" coordsize="4639,2">
              <v:shape style="position:absolute;left:2406;top:6892;width:4639;height:2" coordorigin="2406,6892" coordsize="4639,0" path="m2406,6892l7045,6892e" filled="f" stroked="t" strokeweight=".954611pt" strokecolor="#575757">
                <v:path arrowok="t"/>
              </v:shape>
            </v:group>
            <v:group style="position:absolute;left:6988;top:6890;width:434;height:2" coordorigin="6988,6890" coordsize="434,2">
              <v:shape style="position:absolute;left:6988;top:6890;width:434;height:2" coordorigin="6988,6890" coordsize="434,0" path="m6988,6890l7422,6890e" filled="f" stroked="t" strokeweight=".477306pt" strokecolor="#1F1F1F">
                <v:path arrowok="t"/>
              </v:shape>
            </v:group>
            <v:group style="position:absolute;left:7365;top:6890;width:468;height:2" coordorigin="7365,6890" coordsize="468,2">
              <v:shape style="position:absolute;left:7365;top:6890;width:468;height:2" coordorigin="7365,6890" coordsize="468,0" path="m7365,6890l7833,6890e" filled="f" stroked="t" strokeweight=".477306pt" strokecolor="#343434">
                <v:path arrowok="t"/>
              </v:shape>
            </v:group>
            <v:group style="position:absolute;left:7775;top:6892;width:3818;height:2" coordorigin="7775,6892" coordsize="3818,2">
              <v:shape style="position:absolute;left:7775;top:6892;width:3818;height:2" coordorigin="7775,6892" coordsize="3818,0" path="m7775,6892l11594,6892e" filled="f" stroked="t" strokeweight=".715958pt" strokecolor="#484848">
                <v:path arrowok="t"/>
              </v:shape>
            </v:group>
            <v:group style="position:absolute;left:372;top:7138;width:1461;height:2" coordorigin="372,7138" coordsize="1461,2">
              <v:shape style="position:absolute;left:372;top:7138;width:1461;height:2" coordorigin="372,7138" coordsize="1461,0" path="m372,7138l1833,7138e" filled="f" stroked="t" strokeweight=".954611pt" strokecolor="#646464">
                <v:path arrowok="t"/>
              </v:shape>
            </v:group>
            <v:group style="position:absolute;left:1714;top:7136;width:439;height:2" coordorigin="1714,7136" coordsize="439,2">
              <v:shape style="position:absolute;left:1714;top:7136;width:439;height:2" coordorigin="1714,7136" coordsize="439,0" path="m1714,7136l2153,7136e" filled="f" stroked="t" strokeweight=".715958pt" strokecolor="#484848">
                <v:path arrowok="t"/>
              </v:shape>
            </v:group>
            <v:group style="position:absolute;left:2095;top:7138;width:348;height:2" coordorigin="2095,7138" coordsize="348,2">
              <v:shape style="position:absolute;left:2095;top:7138;width:348;height:2" coordorigin="2095,7138" coordsize="348,0" path="m2095,7138l2444,7138e" filled="f" stroked="t" strokeweight=".477306pt" strokecolor="#343434">
                <v:path arrowok="t"/>
              </v:shape>
            </v:group>
            <v:group style="position:absolute;left:2406;top:6880;width:2;height:259" coordorigin="2406,6880" coordsize="2,259">
              <v:shape style="position:absolute;left:2406;top:6880;width:2;height:259" coordorigin="2406,6880" coordsize="0,259" path="m2406,7138l2406,6880e" filled="f" stroked="t" strokeweight=".715958pt" strokecolor="#4F4F4F">
                <v:path arrowok="t"/>
              </v:shape>
            </v:group>
            <v:group style="position:absolute;left:6119;top:7134;width:706;height:2" coordorigin="6119,7134" coordsize="706,2">
              <v:shape style="position:absolute;left:6119;top:7134;width:706;height:2" coordorigin="6119,7134" coordsize="706,0" path="m6119,7134l6825,7134e" filled="f" stroked="t" strokeweight=".477306pt" strokecolor="#3B3B3B">
                <v:path arrowok="t"/>
              </v:shape>
            </v:group>
            <v:group style="position:absolute;left:2372;top:7136;width:9226;height:2" coordorigin="2372,7136" coordsize="9226,2">
              <v:shape style="position:absolute;left:2372;top:7136;width:9226;height:2" coordorigin="2372,7136" coordsize="9226,0" path="m2372,7136l11599,7136e" filled="f" stroked="t" strokeweight=".954611pt" strokecolor="#545454">
                <v:path arrowok="t"/>
              </v:shape>
            </v:group>
            <v:group style="position:absolute;left:377;top:7095;width:2;height:776" coordorigin="377,7095" coordsize="2,776">
              <v:shape style="position:absolute;left:377;top:7095;width:2;height:776" coordorigin="377,7095" coordsize="0,776" path="m377,7871l377,7095e" filled="f" stroked="t" strokeweight=".477306pt" strokecolor="#232323">
                <v:path arrowok="t"/>
              </v:shape>
            </v:group>
            <v:group style="position:absolute;left:372;top:7610;width:11226;height:2" coordorigin="372,7610" coordsize="11226,2">
              <v:shape style="position:absolute;left:372;top:7610;width:11226;height:2" coordorigin="372,7610" coordsize="11226,0" path="m372,7610l11599,7610e" filled="f" stroked="t" strokeweight=".715958pt" strokecolor="#545454">
                <v:path arrowok="t"/>
              </v:shape>
            </v:group>
            <v:group style="position:absolute;left:4978;top:7593;width:2;height:278" coordorigin="4978,7593" coordsize="2,278">
              <v:shape style="position:absolute;left:4978;top:7593;width:2;height:278" coordorigin="4978,7593" coordsize="0,278" path="m4978,7871l4978,7593e" filled="f" stroked="t" strokeweight=".715958pt" strokecolor="#4B4B4B">
                <v:path arrowok="t"/>
              </v:shape>
            </v:group>
            <v:group style="position:absolute;left:4974;top:7849;width:6625;height:2" coordorigin="4974,7849" coordsize="6625,2">
              <v:shape style="position:absolute;left:4974;top:7849;width:6625;height:2" coordorigin="4974,7849" coordsize="6625,0" path="m4974,7849l11599,7849e" filled="f" stroked="t" strokeweight=".715958pt" strokecolor="#5B5B5B">
                <v:path arrowok="t"/>
              </v:shape>
            </v:group>
            <v:group style="position:absolute;left:382;top:7814;width:2;height:7555" coordorigin="382,7814" coordsize="2,7555">
              <v:shape style="position:absolute;left:382;top:7814;width:2;height:7555" coordorigin="382,7814" coordsize="0,7555" path="m382,15369l382,7814e" filled="f" stroked="t" strokeweight=".715958pt" strokecolor="#545454">
                <v:path arrowok="t"/>
              </v:shape>
            </v:group>
            <v:group style="position:absolute;left:4978;top:7603;width:2;height:756" coordorigin="4978,7603" coordsize="2,756">
              <v:shape style="position:absolute;left:4978;top:7603;width:2;height:756" coordorigin="4978,7603" coordsize="0,756" path="m4978,8359l4978,7603e" filled="f" stroked="t" strokeweight=".954611pt" strokecolor="#606060">
                <v:path arrowok="t"/>
              </v:shape>
            </v:group>
            <v:group style="position:absolute;left:4969;top:8089;width:6630;height:2" coordorigin="4969,8089" coordsize="6630,2">
              <v:shape style="position:absolute;left:4969;top:8089;width:6630;height:2" coordorigin="4969,8089" coordsize="6630,0" path="m4969,8089l11599,8089e" filled="f" stroked="t" strokeweight=".715958pt" strokecolor="#545454">
                <v:path arrowok="t"/>
              </v:shape>
            </v:group>
            <v:group style="position:absolute;left:368;top:8355;width:1527;height:2" coordorigin="368,8355" coordsize="1527,2">
              <v:shape style="position:absolute;left:368;top:8355;width:1527;height:2" coordorigin="368,8355" coordsize="1527,0" path="m368,8355l1895,8355e" filled="f" stroked="t" strokeweight=".715958pt" strokecolor="#6B6B6B">
                <v:path arrowok="t"/>
              </v:shape>
            </v:group>
            <v:group style="position:absolute;left:1714;top:8352;width:730;height:2" coordorigin="1714,8352" coordsize="730,2">
              <v:shape style="position:absolute;left:1714;top:8352;width:730;height:2" coordorigin="1714,8352" coordsize="730,0" path="m1714,8352l2444,8352e" filled="f" stroked="t" strokeweight=".477306pt" strokecolor="#4F4F4F">
                <v:path arrowok="t"/>
              </v:shape>
            </v:group>
            <v:group style="position:absolute;left:2372;top:8352;width:1217;height:2" coordorigin="2372,8352" coordsize="1217,2">
              <v:shape style="position:absolute;left:2372;top:8352;width:1217;height:2" coordorigin="2372,8352" coordsize="1217,0" path="m2372,8352l3589,8352e" filled="f" stroked="t" strokeweight=".954611pt" strokecolor="#6B6B6B">
                <v:path arrowok="t"/>
              </v:shape>
            </v:group>
            <v:group style="position:absolute;left:3532;top:8350;width:811;height:2" coordorigin="3532,8350" coordsize="811,2">
              <v:shape style="position:absolute;left:3532;top:8350;width:811;height:2" coordorigin="3532,8350" coordsize="811,0" path="m3532,8350l4343,8350e" filled="f" stroked="t" strokeweight=".477306pt" strokecolor="#3F3F3F">
                <v:path arrowok="t"/>
              </v:shape>
            </v:group>
            <v:group style="position:absolute;left:4286;top:8352;width:3546;height:2" coordorigin="4286,8352" coordsize="3546,2">
              <v:shape style="position:absolute;left:4286;top:8352;width:3546;height:2" coordorigin="4286,8352" coordsize="3546,0" path="m4286,8352l7833,8352e" filled="f" stroked="t" strokeweight=".954611pt" strokecolor="#5B5B5B">
                <v:path arrowok="t"/>
              </v:shape>
            </v:group>
            <v:group style="position:absolute;left:4978;top:7991;width:2;height:369" coordorigin="4978,7991" coordsize="2,369">
              <v:shape style="position:absolute;left:4978;top:7991;width:2;height:369" coordorigin="4978,7991" coordsize="0,369" path="m4978,8359l4978,7991e" filled="f" stroked="t" strokeweight=".954611pt" strokecolor="#676767">
                <v:path arrowok="t"/>
              </v:shape>
            </v:group>
            <v:group style="position:absolute;left:7775;top:8352;width:1957;height:2" coordorigin="7775,8352" coordsize="1957,2">
              <v:shape style="position:absolute;left:7775;top:8352;width:1957;height:2" coordorigin="7775,8352" coordsize="1957,0" path="m7775,8352l9732,8352e" filled="f" stroked="t" strokeweight=".477306pt" strokecolor="#383838">
                <v:path arrowok="t"/>
              </v:shape>
            </v:group>
            <v:group style="position:absolute;left:9078;top:8355;width:2515;height:2" coordorigin="9078,8355" coordsize="2515,2">
              <v:shape style="position:absolute;left:9078;top:8355;width:2515;height:2" coordorigin="9078,8355" coordsize="2515,0" path="m9078,8355l11594,8355e" filled="f" stroked="t" strokeweight=".715958pt" strokecolor="#545454">
                <v:path arrowok="t"/>
              </v:shape>
            </v:group>
            <v:group style="position:absolute;left:11587;top:6641;width:2;height:2226" coordorigin="11587,6641" coordsize="2,2226">
              <v:shape style="position:absolute;left:11587;top:6641;width:2;height:2226" coordorigin="11587,6641" coordsize="0,2226" path="m11587,8867l11587,6641e" filled="f" stroked="t" strokeweight=".954611pt" strokecolor="#606060">
                <v:path arrowok="t"/>
              </v:shape>
            </v:group>
            <v:group style="position:absolute;left:2415;top:8570;width:2;height:297" coordorigin="2415,8570" coordsize="2,297">
              <v:shape style="position:absolute;left:2415;top:8570;width:2;height:297" coordorigin="2415,8570" coordsize="0,297" path="m2415,8867l2415,8570e" filled="f" stroked="t" strokeweight=".477306pt" strokecolor="#232323">
                <v:path arrowok="t"/>
              </v:shape>
            </v:group>
            <v:group style="position:absolute;left:372;top:9161;width:1780;height:2" coordorigin="372,9161" coordsize="1780,2">
              <v:shape style="position:absolute;left:372;top:9161;width:1780;height:2" coordorigin="372,9161" coordsize="1780,0" path="m372,9161l2153,9161e" filled="f" stroked="t" strokeweight=".954611pt" strokecolor="#6B6B6B">
                <v:path arrowok="t"/>
              </v:shape>
            </v:group>
            <v:group style="position:absolute;left:2095;top:9161;width:1131;height:2" coordorigin="2095,9161" coordsize="1131,2">
              <v:shape style="position:absolute;left:2095;top:9161;width:1131;height:2" coordorigin="2095,9161" coordsize="1131,0" path="m2095,9161l3227,9161e" filled="f" stroked="t" strokeweight=".477306pt" strokecolor="#444444">
                <v:path arrowok="t"/>
              </v:shape>
            </v:group>
            <v:group style="position:absolute;left:3093;top:9161;width:3733;height:2" coordorigin="3093,9161" coordsize="3733,2">
              <v:shape style="position:absolute;left:3093;top:9161;width:3733;height:2" coordorigin="3093,9161" coordsize="3733,0" path="m3093,9161l6825,9161e" filled="f" stroked="t" strokeweight=".954611pt" strokecolor="#575757">
                <v:path arrowok="t"/>
              </v:shape>
            </v:group>
            <v:group style="position:absolute;left:6768;top:9159;width:654;height:2" coordorigin="6768,9159" coordsize="654,2">
              <v:shape style="position:absolute;left:6768;top:9159;width:654;height:2" coordorigin="6768,9159" coordsize="654,0" path="m6768,9159l7422,9159e" filled="f" stroked="t" strokeweight=".477306pt" strokecolor="#2F2F2F">
                <v:path arrowok="t"/>
              </v:shape>
            </v:group>
            <v:group style="position:absolute;left:7365;top:9156;width:1857;height:2" coordorigin="7365,9156" coordsize="1857,2">
              <v:shape style="position:absolute;left:7365;top:9156;width:1857;height:2" coordorigin="7365,9156" coordsize="1857,0" path="m7365,9156l9222,9156e" filled="f" stroked="t" strokeweight=".954611pt" strokecolor="#545454">
                <v:path arrowok="t"/>
              </v:shape>
            </v:group>
            <v:group style="position:absolute;left:9164;top:9159;width:473;height:2" coordorigin="9164,9159" coordsize="473,2">
              <v:shape style="position:absolute;left:9164;top:9159;width:473;height:2" coordorigin="9164,9159" coordsize="473,0" path="m9164,9159l9637,9159e" filled="f" stroked="t" strokeweight=".477306pt" strokecolor="#2F2F2F">
                <v:path arrowok="t"/>
              </v:shape>
            </v:group>
            <v:group style="position:absolute;left:9580;top:9159;width:2014;height:2" coordorigin="9580,9159" coordsize="2014,2">
              <v:shape style="position:absolute;left:9580;top:9159;width:2014;height:2" coordorigin="9580,9159" coordsize="2014,0" path="m9580,9159l11594,9159e" filled="f" stroked="t" strokeweight=".715958pt" strokecolor="#4F4F4F">
                <v:path arrowok="t"/>
              </v:shape>
            </v:group>
            <v:group style="position:absolute;left:11589;top:8809;width:2;height:373" coordorigin="11589,8809" coordsize="2,373">
              <v:shape style="position:absolute;left:11589;top:8809;width:2;height:373" coordorigin="11589,8809" coordsize="0,373" path="m11589,9183l11589,8809e" filled="f" stroked="t" strokeweight=".477306pt" strokecolor="#3F3F3F">
                <v:path arrowok="t"/>
              </v:shape>
            </v:group>
            <v:group style="position:absolute;left:2415;top:8972;width:2;height:728" coordorigin="2415,8972" coordsize="2,728">
              <v:shape style="position:absolute;left:2415;top:8972;width:2;height:728" coordorigin="2415,8972" coordsize="0,728" path="m2415,9700l2415,8972e" filled="f" stroked="t" strokeweight=".954611pt" strokecolor="#676767">
                <v:path arrowok="t"/>
              </v:shape>
            </v:group>
            <v:group style="position:absolute;left:11589;top:9111;width:2;height:929" coordorigin="11589,9111" coordsize="2,929">
              <v:shape style="position:absolute;left:11589;top:9111;width:2;height:929" coordorigin="11589,9111" coordsize="0,929" path="m11589,10040l11589,9111e" filled="f" stroked="t" strokeweight=".715958pt" strokecolor="#575757">
                <v:path arrowok="t"/>
              </v:shape>
            </v:group>
            <v:group style="position:absolute;left:372;top:10011;width:1780;height:2" coordorigin="372,10011" coordsize="1780,2">
              <v:shape style="position:absolute;left:372;top:10011;width:1780;height:2" coordorigin="372,10011" coordsize="1780,0" path="m372,10011l2153,10011e" filled="f" stroked="t" strokeweight=".715958pt" strokecolor="#575757">
                <v:path arrowok="t"/>
              </v:shape>
            </v:group>
            <v:group style="position:absolute;left:2095;top:10011;width:348;height:2" coordorigin="2095,10011" coordsize="348,2">
              <v:shape style="position:absolute;left:2095;top:10011;width:348;height:2" coordorigin="2095,10011" coordsize="348,0" path="m2095,10011l2444,10011e" filled="f" stroked="t" strokeweight=".477306pt" strokecolor="#2B2B2B">
                <v:path arrowok="t"/>
              </v:shape>
            </v:group>
            <v:group style="position:absolute;left:2372;top:10009;width:9226;height:2" coordorigin="2372,10009" coordsize="9226,2">
              <v:shape style="position:absolute;left:2372;top:10009;width:9226;height:2" coordorigin="2372,10009" coordsize="9226,0" path="m2372,10009l11599,10009e" filled="f" stroked="t" strokeweight=".715958pt" strokecolor="#575757">
                <v:path arrowok="t"/>
              </v:shape>
            </v:group>
            <v:group style="position:absolute;left:372;top:10250;width:1484;height:2" coordorigin="372,10250" coordsize="1484,2">
              <v:shape style="position:absolute;left:372;top:10250;width:1484;height:2" coordorigin="372,10250" coordsize="1484,0" path="m372,10250l1857,10250e" filled="f" stroked="t" strokeweight=".954611pt" strokecolor="#606060">
                <v:path arrowok="t"/>
              </v:shape>
            </v:group>
            <v:group style="position:absolute;left:1714;top:10250;width:730;height:2" coordorigin="1714,10250" coordsize="730,2">
              <v:shape style="position:absolute;left:1714;top:10250;width:730;height:2" coordorigin="1714,10250" coordsize="730,0" path="m1714,10250l2444,10250e" filled="f" stroked="t" strokeweight=".477306pt" strokecolor="#484848">
                <v:path arrowok="t"/>
              </v:shape>
            </v:group>
            <v:group style="position:absolute;left:2372;top:10246;width:3413;height:2" coordorigin="2372,10246" coordsize="3413,2">
              <v:shape style="position:absolute;left:2372;top:10246;width:3413;height:2" coordorigin="2372,10246" coordsize="3413,0" path="m2372,10246l5785,10246e" filled="f" stroked="t" strokeweight=".715958pt" strokecolor="#5B5B5B">
                <v:path arrowok="t"/>
              </v:shape>
            </v:group>
            <v:group style="position:absolute;left:5599;top:10246;width:1227;height:2" coordorigin="5599,10246" coordsize="1227,2">
              <v:shape style="position:absolute;left:5599;top:10246;width:1227;height:2" coordorigin="5599,10246" coordsize="1227,0" path="m5599,10246l6825,10246e" filled="f" stroked="t" strokeweight=".477306pt" strokecolor="#383838">
                <v:path arrowok="t"/>
              </v:shape>
            </v:group>
            <v:group style="position:absolute;left:6749;top:10248;width:2749;height:2" coordorigin="6749,10248" coordsize="2749,2">
              <v:shape style="position:absolute;left:6749;top:10248;width:2749;height:2" coordorigin="6749,10248" coordsize="2749,0" path="m6749,10248l9498,10248e" filled="f" stroked="t" strokeweight=".715958pt" strokecolor="#545454">
                <v:path arrowok="t"/>
              </v:shape>
            </v:group>
            <v:group style="position:absolute;left:9164;top:10248;width:473;height:2" coordorigin="9164,10248" coordsize="473,2">
              <v:shape style="position:absolute;left:9164;top:10248;width:473;height:2" coordorigin="9164,10248" coordsize="473,0" path="m9164,10248l9637,10248e" filled="f" stroked="t" strokeweight=".715958pt" strokecolor="#3F3F3F">
                <v:path arrowok="t"/>
              </v:shape>
            </v:group>
            <v:group style="position:absolute;left:9580;top:10248;width:2024;height:2" coordorigin="9580,10248" coordsize="2024,2">
              <v:shape style="position:absolute;left:9580;top:10248;width:2024;height:2" coordorigin="9580,10248" coordsize="2024,0" path="m9580,10248l11603,10248e" filled="f" stroked="t" strokeweight=".954611pt" strokecolor="#575757">
                <v:path arrowok="t"/>
              </v:shape>
            </v:group>
            <v:group style="position:absolute;left:11596;top:4256;width:2;height:6013" coordorigin="11596,4256" coordsize="2,6013">
              <v:shape style="position:absolute;left:11596;top:4256;width:2;height:6013" coordorigin="11596,4256" coordsize="0,6013" path="m11596,10270l11596,4256e" filled="f" stroked="t" strokeweight=".715958pt" strokecolor="#4F4F4F">
                <v:path arrowok="t"/>
              </v:shape>
            </v:group>
            <v:group style="position:absolute;left:368;top:10487;width:2859;height:2" coordorigin="368,10487" coordsize="2859,2">
              <v:shape style="position:absolute;left:368;top:10487;width:2859;height:2" coordorigin="368,10487" coordsize="2859,0" path="m368,10487l3227,10487e" filled="f" stroked="t" strokeweight=".954611pt" strokecolor="#6B6B6B">
                <v:path arrowok="t"/>
              </v:shape>
            </v:group>
            <v:group style="position:absolute;left:3169;top:10485;width:181;height:2" coordorigin="3169,10485" coordsize="181,2">
              <v:shape style="position:absolute;left:3169;top:10485;width:181;height:2" coordorigin="3169,10485" coordsize="181,0" path="m3169,10485l3351,10485e" filled="f" stroked="t" strokeweight=".477306pt" strokecolor="#4B4B4B">
                <v:path arrowok="t"/>
              </v:shape>
            </v:group>
            <v:group style="position:absolute;left:3293;top:10485;width:640;height:2" coordorigin="3293,10485" coordsize="640,2">
              <v:shape style="position:absolute;left:3293;top:10485;width:640;height:2" coordorigin="3293,10485" coordsize="640,0" path="m3293,10485l3933,10485e" filled="f" stroked="t" strokeweight=".477306pt" strokecolor="#2B2B2B">
                <v:path arrowok="t"/>
              </v:shape>
            </v:group>
            <v:group style="position:absolute;left:3876;top:10483;width:1780;height:2" coordorigin="3876,10483" coordsize="1780,2">
              <v:shape style="position:absolute;left:3876;top:10483;width:1780;height:2" coordorigin="3876,10483" coordsize="1780,0" path="m3876,10483l5656,10483e" filled="f" stroked="t" strokeweight=".954611pt" strokecolor="#606060">
                <v:path arrowok="t"/>
              </v:shape>
            </v:group>
            <v:group style="position:absolute;left:5599;top:10485;width:578;height:2" coordorigin="5599,10485" coordsize="578,2">
              <v:shape style="position:absolute;left:5599;top:10485;width:578;height:2" coordorigin="5599,10485" coordsize="578,0" path="m5599,10485l6176,10485e" filled="f" stroked="t" strokeweight=".477306pt" strokecolor="#282828">
                <v:path arrowok="t"/>
              </v:shape>
            </v:group>
            <v:group style="position:absolute;left:6119;top:10485;width:706;height:2" coordorigin="6119,10485" coordsize="706,2">
              <v:shape style="position:absolute;left:6119;top:10485;width:706;height:2" coordorigin="6119,10485" coordsize="706,0" path="m6119,10485l6825,10485e" filled="f" stroked="t" strokeweight=".477306pt" strokecolor="#444444">
                <v:path arrowok="t"/>
              </v:shape>
            </v:group>
            <v:group style="position:absolute;left:6663;top:10485;width:1332;height:2" coordorigin="6663,10485" coordsize="1332,2">
              <v:shape style="position:absolute;left:6663;top:10485;width:1332;height:2" coordorigin="6663,10485" coordsize="1332,0" path="m6663,10485l7995,10485e" filled="f" stroked="t" strokeweight=".954611pt" strokecolor="#5B5B5B">
                <v:path arrowok="t"/>
              </v:shape>
            </v:group>
            <v:group style="position:absolute;left:7775;top:10483;width:587;height:2" coordorigin="7775,10483" coordsize="587,2">
              <v:shape style="position:absolute;left:7775;top:10483;width:587;height:2" coordorigin="7775,10483" coordsize="587,0" path="m7775,10483l8362,10483e" filled="f" stroked="t" strokeweight=".477306pt" strokecolor="#3F3F3F">
                <v:path arrowok="t"/>
              </v:shape>
            </v:group>
            <v:group style="position:absolute;left:8305;top:10485;width:916;height:2" coordorigin="8305,10485" coordsize="916,2">
              <v:shape style="position:absolute;left:8305;top:10485;width:916;height:2" coordorigin="8305,10485" coordsize="916,0" path="m8305,10485l9222,10485e" filled="f" stroked="t" strokeweight=".477306pt" strokecolor="#2B2B2B">
                <v:path arrowok="t"/>
              </v:shape>
            </v:group>
            <v:group style="position:absolute;left:9164;top:10487;width:2439;height:2" coordorigin="9164,10487" coordsize="2439,2">
              <v:shape style="position:absolute;left:9164;top:10487;width:2439;height:2" coordorigin="9164,10487" coordsize="2439,0" path="m9164,10487l11603,10487e" filled="f" stroked="t" strokeweight=".954611pt" strokecolor="#575757">
                <v:path arrowok="t"/>
              </v:shape>
            </v:group>
            <v:group style="position:absolute;left:11594;top:10160;width:2;height:622" coordorigin="11594,10160" coordsize="2,622">
              <v:shape style="position:absolute;left:11594;top:10160;width:2;height:622" coordorigin="11594,10160" coordsize="0,622" path="m11594,10782l11594,10160e" filled="f" stroked="t" strokeweight=".954611pt" strokecolor="#676767">
                <v:path arrowok="t"/>
              </v:shape>
            </v:group>
            <v:group style="position:absolute;left:382;top:10696;width:2;height:531" coordorigin="382,10696" coordsize="2,531">
              <v:shape style="position:absolute;left:382;top:10696;width:2;height:531" coordorigin="382,10696" coordsize="0,531" path="m382,11227l382,10696e" filled="f" stroked="t" strokeweight=".477306pt" strokecolor="#282828">
                <v:path arrowok="t"/>
              </v:shape>
            </v:group>
            <v:group style="position:absolute;left:6988;top:10959;width:434;height:2" coordorigin="6988,10959" coordsize="434,2">
              <v:shape style="position:absolute;left:6988;top:10959;width:434;height:2" coordorigin="6988,10959" coordsize="434,0" path="m6988,10959l7422,10959e" filled="f" stroked="t" strokeweight=".477306pt" strokecolor="#232323">
                <v:path arrowok="t"/>
              </v:shape>
            </v:group>
            <v:group style="position:absolute;left:864;top:10959;width:8109;height:2" coordorigin="864,10959" coordsize="8109,2">
              <v:shape style="position:absolute;left:864;top:10959;width:8109;height:2" coordorigin="864,10959" coordsize="8109,0" path="m864,10959l8973,10959e" filled="f" stroked="t" strokeweight=".954611pt" strokecolor="#5B5B5B">
                <v:path arrowok="t"/>
              </v:shape>
            </v:group>
            <v:group style="position:absolute;left:8849;top:10957;width:372;height:2" coordorigin="8849,10957" coordsize="372,2">
              <v:shape style="position:absolute;left:8849;top:10957;width:372;height:2" coordorigin="8849,10957" coordsize="372,0" path="m8849,10957l9222,10957e" filled="f" stroked="t" strokeweight=".715958pt" strokecolor="#4B4B4B">
                <v:path arrowok="t"/>
              </v:shape>
            </v:group>
            <v:group style="position:absolute;left:9164;top:10959;width:473;height:2" coordorigin="9164,10959" coordsize="473,2">
              <v:shape style="position:absolute;left:9164;top:10959;width:473;height:2" coordorigin="9164,10959" coordsize="473,0" path="m9164,10959l9637,10959e" filled="f" stroked="t" strokeweight=".477306pt" strokecolor="#282828">
                <v:path arrowok="t"/>
              </v:shape>
            </v:group>
            <v:group style="position:absolute;left:9580;top:10959;width:2024;height:2" coordorigin="9580,10959" coordsize="2024,2">
              <v:shape style="position:absolute;left:9580;top:10959;width:2024;height:2" coordorigin="9580,10959" coordsize="2024,0" path="m9580,10959l11603,10959e" filled="f" stroked="t" strokeweight=".715958pt" strokecolor="#4B4B4B">
                <v:path arrowok="t"/>
              </v:shape>
            </v:group>
            <v:group style="position:absolute;left:11596;top:10696;width:2;height:900" coordorigin="11596,10696" coordsize="2,900">
              <v:shape style="position:absolute;left:11596;top:10696;width:2;height:900" coordorigin="11596,10696" coordsize="0,900" path="m11596,11596l11596,10696e" filled="f" stroked="t" strokeweight=".477306pt" strokecolor="#484848">
                <v:path arrowok="t"/>
              </v:shape>
            </v:group>
            <v:group style="position:absolute;left:2372;top:11198;width:592;height:2" coordorigin="2372,11198" coordsize="592,2">
              <v:shape style="position:absolute;left:2372;top:11198;width:592;height:2" coordorigin="2372,11198" coordsize="592,0" path="m2372,11198l2964,11198e" filled="f" stroked="t" strokeweight=".477306pt" strokecolor="#484848">
                <v:path arrowok="t"/>
              </v:shape>
            </v:group>
            <v:group style="position:absolute;left:377;top:11203;width:2067;height:2" coordorigin="377,11203" coordsize="2067,2">
              <v:shape style="position:absolute;left:377;top:11203;width:2067;height:2" coordorigin="377,11203" coordsize="2067,0" path="m377,11203l2444,11203e" filled="f" stroked="t" strokeweight=".715958pt" strokecolor="#606060">
                <v:path arrowok="t"/>
              </v:shape>
            </v:group>
            <v:group style="position:absolute;left:2907;top:11201;width:2095;height:2" coordorigin="2907,11201" coordsize="2095,2">
              <v:shape style="position:absolute;left:2907;top:11201;width:2095;height:2" coordorigin="2907,11201" coordsize="2095,0" path="m2907,11201l5002,11201e" filled="f" stroked="t" strokeweight=".954611pt" strokecolor="#606060">
                <v:path arrowok="t"/>
              </v:shape>
            </v:group>
            <v:group style="position:absolute;left:4945;top:11198;width:711;height:2" coordorigin="4945,11198" coordsize="711,2">
              <v:shape style="position:absolute;left:4945;top:11198;width:711;height:2" coordorigin="4945,11198" coordsize="711,0" path="m4945,11198l5656,11198e" filled="f" stroked="t" strokeweight=".477306pt" strokecolor="#3F3F3F">
                <v:path arrowok="t"/>
              </v:shape>
            </v:group>
            <v:group style="position:absolute;left:5599;top:11196;width:3623;height:2" coordorigin="5599,11196" coordsize="3623,2">
              <v:shape style="position:absolute;left:5599;top:11196;width:3623;height:2" coordorigin="5599,11196" coordsize="3623,0" path="m5599,11196l9222,11196e" filled="f" stroked="t" strokeweight=".954611pt" strokecolor="#5B5B5B">
                <v:path arrowok="t"/>
              </v:shape>
            </v:group>
            <v:group style="position:absolute;left:9164;top:11198;width:473;height:2" coordorigin="9164,11198" coordsize="473,2">
              <v:shape style="position:absolute;left:9164;top:11198;width:473;height:2" coordorigin="9164,11198" coordsize="473,0" path="m9164,11198l9637,11198e" filled="f" stroked="t" strokeweight=".477306pt" strokecolor="#343434">
                <v:path arrowok="t"/>
              </v:shape>
            </v:group>
            <v:group style="position:absolute;left:9580;top:11198;width:2024;height:2" coordorigin="9580,11198" coordsize="2024,2">
              <v:shape style="position:absolute;left:9580;top:11198;width:2024;height:2" coordorigin="9580,11198" coordsize="2024,0" path="m9580,11198l11603,11198e" filled="f" stroked="t" strokeweight=".715958pt" strokecolor="#575757">
                <v:path arrowok="t"/>
              </v:shape>
            </v:group>
            <v:group style="position:absolute;left:368;top:11562;width:2048;height:2" coordorigin="368,11562" coordsize="2048,2">
              <v:shape style="position:absolute;left:368;top:11562;width:2048;height:2" coordorigin="368,11562" coordsize="2048,0" path="m368,11562l2415,11562e" filled="f" stroked="t" strokeweight=".238653pt" strokecolor="#676767">
                <v:path arrowok="t"/>
              </v:shape>
            </v:group>
            <v:group style="position:absolute;left:1074;top:11184;width:2;height:383" coordorigin="1074,11184" coordsize="2,383">
              <v:shape style="position:absolute;left:1074;top:11184;width:2;height:383" coordorigin="1074,11184" coordsize="0,383" path="m1074,11567l1074,11184e" filled="f" stroked="t" strokeweight=".238653pt" strokecolor="#606060">
                <v:path arrowok="t"/>
              </v:shape>
            </v:group>
            <v:group style="position:absolute;left:1754;top:11189;width:2;height:2681" coordorigin="1754,11189" coordsize="2,2681">
              <v:shape style="position:absolute;left:1754;top:11189;width:2;height:2681" coordorigin="1754,11189" coordsize="0,2681" path="m1754,13870l1754,11189e" filled="f" stroked="t" strokeweight=".715958pt" strokecolor="#4B4B4B">
                <v:path arrowok="t"/>
              </v:shape>
            </v:group>
            <v:group style="position:absolute;left:2401;top:11562;width:3747;height:2" coordorigin="2401,11562" coordsize="3747,2">
              <v:shape style="position:absolute;left:2401;top:11562;width:3747;height:2" coordorigin="2401,11562" coordsize="3747,0" path="m2401,11562l6148,11562e" filled="f" stroked="t" strokeweight=".238653pt" strokecolor="#484848">
                <v:path arrowok="t"/>
              </v:shape>
            </v:group>
            <v:group style="position:absolute;left:6148;top:11562;width:1251;height:2" coordorigin="6148,11562" coordsize="1251,2">
              <v:shape style="position:absolute;left:6148;top:11562;width:1251;height:2" coordorigin="6148,11562" coordsize="1251,0" path="m6148,11562l7398,11562e" filled="f" stroked="t" strokeweight=".238653pt" strokecolor="#000000">
                <v:path arrowok="t"/>
              </v:shape>
            </v:group>
            <v:group style="position:absolute;left:7393;top:11184;width:2;height:383" coordorigin="7393,11184" coordsize="2,383">
              <v:shape style="position:absolute;left:7393;top:11184;width:2;height:383" coordorigin="7393,11184" coordsize="0,383" path="m7393,11567l7393,11184e" filled="f" stroked="t" strokeweight=".238653pt" strokecolor="#575757">
                <v:path arrowok="t"/>
              </v:shape>
            </v:group>
            <v:group style="position:absolute;left:7393;top:11562;width:410;height:2" coordorigin="7393,11562" coordsize="410,2">
              <v:shape style="position:absolute;left:7393;top:11562;width:410;height:2" coordorigin="7393,11562" coordsize="410,0" path="m7393,11562l7804,11562e" filled="f" stroked="t" strokeweight=".238653pt" strokecolor="#4B4B4B">
                <v:path arrowok="t"/>
              </v:shape>
            </v:group>
            <v:group style="position:absolute;left:7804;top:11562;width:3771;height:2" coordorigin="7804,11562" coordsize="3771,2">
              <v:shape style="position:absolute;left:7804;top:11562;width:3771;height:2" coordorigin="7804,11562" coordsize="3771,0" path="m7804,11562l11575,11562e" filled="f" stroked="t" strokeweight=".238653pt" strokecolor="#000000">
                <v:path arrowok="t"/>
              </v:shape>
            </v:group>
            <v:group style="position:absolute;left:1074;top:11562;width:2;height:1288" coordorigin="1074,11562" coordsize="2,1288">
              <v:shape style="position:absolute;left:1074;top:11562;width:2;height:1288" coordorigin="1074,11562" coordsize="0,1288" path="m1074,12850l1074,11562e" filled="f" stroked="t" strokeweight=".238653pt" strokecolor="#000000">
                <v:path arrowok="t"/>
              </v:shape>
            </v:group>
            <v:group style="position:absolute;left:1752;top:11534;width:2;height:460" coordorigin="1752,11534" coordsize="2,460">
              <v:shape style="position:absolute;left:1752;top:11534;width:2;height:460" coordorigin="1752,11534" coordsize="0,460" path="m1752,11993l1752,11534e" filled="f" stroked="t" strokeweight=".477306pt" strokecolor="#343434">
                <v:path arrowok="t"/>
              </v:shape>
            </v:group>
            <v:group style="position:absolute;left:7393;top:11562;width:2;height:3117" coordorigin="7393,11562" coordsize="2,3117">
              <v:shape style="position:absolute;left:7393;top:11562;width:2;height:3117" coordorigin="7393,11562" coordsize="0,3117" path="m7393,14679l7393,11562e" filled="f" stroked="t" strokeweight=".238653pt" strokecolor="#000000">
                <v:path arrowok="t"/>
              </v:shape>
            </v:group>
            <v:group style="position:absolute;left:11596;top:11534;width:2;height:1618" coordorigin="11596,11534" coordsize="2,1618">
              <v:shape style="position:absolute;left:11596;top:11534;width:2;height:1618" coordorigin="11596,11534" coordsize="0,1618" path="m11596,13152l11596,11534e" filled="f" stroked="t" strokeweight=".954611pt" strokecolor="#5B5B5B">
                <v:path arrowok="t"/>
              </v:shape>
            </v:group>
            <v:group style="position:absolute;left:1752;top:11936;width:2;height:646" coordorigin="1752,11936" coordsize="2,646">
              <v:shape style="position:absolute;left:1752;top:11936;width:2;height:646" coordorigin="1752,11936" coordsize="0,646" path="m1752,12582l1752,11936e" filled="f" stroked="t" strokeweight=".477306pt" strokecolor="#1F1F1F">
                <v:path arrowok="t"/>
              </v:shape>
            </v:group>
            <v:group style="position:absolute;left:2420;top:11936;width:2;height:646" coordorigin="2420,11936" coordsize="2,646">
              <v:shape style="position:absolute;left:2420;top:11936;width:2;height:646" coordorigin="2420,11936" coordsize="0,646" path="m2420,12582l2420,11936e" filled="f" stroked="t" strokeweight=".477306pt" strokecolor="#232323">
                <v:path arrowok="t"/>
              </v:shape>
            </v:group>
            <v:group style="position:absolute;left:2420;top:12525;width:2;height:354" coordorigin="2420,12525" coordsize="2,354">
              <v:shape style="position:absolute;left:2420;top:12525;width:2;height:354" coordorigin="2420,12525" coordsize="0,354" path="m2420,12879l2420,12525e" filled="f" stroked="t" strokeweight=".477306pt" strokecolor="#3B3B3B">
                <v:path arrowok="t"/>
              </v:shape>
            </v:group>
            <v:group style="position:absolute;left:377;top:13008;width:1456;height:2" coordorigin="377,13008" coordsize="1456,2">
              <v:shape style="position:absolute;left:377;top:13008;width:1456;height:2" coordorigin="377,13008" coordsize="1456,0" path="m377,13008l1833,13008e" filled="f" stroked="t" strokeweight=".954611pt" strokecolor="#7C7C7C">
                <v:path arrowok="t"/>
              </v:shape>
            </v:group>
            <v:group style="position:absolute;left:1074;top:12850;width:2;height:273" coordorigin="1074,12850" coordsize="2,273">
              <v:shape style="position:absolute;left:1074;top:12850;width:2;height:273" coordorigin="1074,12850" coordsize="0,273" path="m1074,13123l1074,12850e" filled="f" stroked="t" strokeweight=".238653pt" strokecolor="#7C7C7C">
                <v:path arrowok="t"/>
              </v:shape>
            </v:group>
            <v:group style="position:absolute;left:1709;top:13008;width:444;height:2" coordorigin="1709,13008" coordsize="444,2">
              <v:shape style="position:absolute;left:1709;top:13008;width:444;height:2" coordorigin="1709,13008" coordsize="444,0" path="m1709,13008l2153,13008e" filled="f" stroked="t" strokeweight=".477306pt" strokecolor="#575757">
                <v:path arrowok="t"/>
              </v:shape>
            </v:group>
            <v:group style="position:absolute;left:1771;top:13003;width:659;height:2" coordorigin="1771,13003" coordsize="659,2">
              <v:shape style="position:absolute;left:1771;top:13003;width:659;height:2" coordorigin="1771,13003" coordsize="659,0" path="m1771,13003l2429,13003e" filled="f" stroked="t" strokeweight=".715958pt" strokecolor="#646464">
                <v:path arrowok="t"/>
              </v:shape>
            </v:group>
            <v:group style="position:absolute;left:382;top:12984;width:2;height:498" coordorigin="382,12984" coordsize="2,498">
              <v:shape style="position:absolute;left:382;top:12984;width:2;height:498" coordorigin="382,12984" coordsize="0,498" path="m382,13482l382,12984e" filled="f" stroked="t" strokeweight=".477306pt" strokecolor="#343434">
                <v:path arrowok="t"/>
              </v:shape>
            </v:group>
            <v:group style="position:absolute;left:1074;top:13123;width:2;height:1556" coordorigin="1074,13123" coordsize="2,1556">
              <v:shape style="position:absolute;left:1074;top:13123;width:2;height:1556" coordorigin="1074,13123" coordsize="0,1556" path="m1074,14679l1074,13123e" filled="f" stroked="t" strokeweight=".238653pt" strokecolor="#000000">
                <v:path arrowok="t"/>
              </v:shape>
            </v:group>
            <v:group style="position:absolute;left:8854;top:13272;width:2749;height:2" coordorigin="8854,13272" coordsize="2749,2">
              <v:shape style="position:absolute;left:8854;top:13272;width:2749;height:2" coordorigin="8854,13272" coordsize="2749,0" path="m8854,13272l11603,13272e" filled="f" stroked="t" strokeweight="3.818444pt" strokecolor="#444B6B">
                <v:path arrowok="t"/>
              </v:shape>
            </v:group>
            <v:group style="position:absolute;left:11599;top:13094;width:2;height:776" coordorigin="11599,13094" coordsize="2,776">
              <v:shape style="position:absolute;left:11599;top:13094;width:2;height:776" coordorigin="11599,13094" coordsize="0,776" path="m11599,13870l11599,13094e" filled="f" stroked="t" strokeweight=".715958pt" strokecolor="#444444">
                <v:path arrowok="t"/>
              </v:shape>
            </v:group>
            <v:group style="position:absolute;left:2425;top:13425;width:2;height:598" coordorigin="2425,13425" coordsize="2,598">
              <v:shape style="position:absolute;left:2425;top:13425;width:2;height:598" coordorigin="2425,13425" coordsize="0,598" path="m2425,14023l2425,13425e" filled="f" stroked="t" strokeweight=".477306pt" strokecolor="#383838">
                <v:path arrowok="t"/>
              </v:shape>
            </v:group>
            <v:group style="position:absolute;left:1756;top:13813;width:2;height:211" coordorigin="1756,13813" coordsize="2,211">
              <v:shape style="position:absolute;left:1756;top:13813;width:2;height:211" coordorigin="1756,13813" coordsize="0,211" path="m1756,14023l1756,13813e" filled="f" stroked="t" strokeweight=".477306pt" strokecolor="#444444">
                <v:path arrowok="t"/>
              </v:shape>
            </v:group>
            <v:group style="position:absolute;left:11599;top:13578;width:2;height:1724" coordorigin="11599,13578" coordsize="2,1724">
              <v:shape style="position:absolute;left:11599;top:13578;width:2;height:1724" coordorigin="11599,13578" coordsize="0,1724" path="m11599,15302l11599,13578e" filled="f" stroked="t" strokeweight=".477306pt" strokecolor="#575757">
                <v:path arrowok="t"/>
              </v:shape>
            </v:group>
            <v:group style="position:absolute;left:1756;top:13966;width:2;height:1398" coordorigin="1756,13966" coordsize="2,1398">
              <v:shape style="position:absolute;left:1756;top:13966;width:2;height:1398" coordorigin="1756,13966" coordsize="0,1398" path="m1756,15364l1756,13966e" filled="f" stroked="t" strokeweight=".954611pt" strokecolor="#545454">
                <v:path arrowok="t"/>
              </v:shape>
            </v:group>
            <v:group style="position:absolute;left:387;top:14191;width:2;height:517" coordorigin="387,14191" coordsize="2,517">
              <v:shape style="position:absolute;left:387;top:14191;width:2;height:517" coordorigin="387,14191" coordsize="0,517" path="m387,14708l387,14191e" filled="f" stroked="t" strokeweight=".477306pt" strokecolor="#282828">
                <v:path arrowok="t"/>
              </v:shape>
            </v:group>
            <v:group style="position:absolute;left:377;top:15359;width:730;height:2" coordorigin="377,15359" coordsize="730,2">
              <v:shape style="position:absolute;left:377;top:15359;width:730;height:2" coordorigin="377,15359" coordsize="730,0" path="m377,15359l1107,15359e" filled="f" stroked="t" strokeweight=".477306pt" strokecolor="#707070">
                <v:path arrowok="t"/>
              </v:shape>
            </v:group>
            <v:group style="position:absolute;left:391;top:14650;width:2;height:718" coordorigin="391,14650" coordsize="2,718">
              <v:shape style="position:absolute;left:391;top:14650;width:2;height:718" coordorigin="391,14650" coordsize="0,718" path="m391,15369l391,14650e" filled="f" stroked="t" strokeweight=".715958pt" strokecolor="#545454">
                <v:path arrowok="t"/>
              </v:shape>
            </v:group>
            <v:group style="position:absolute;left:1074;top:14679;width:2;height:675" coordorigin="1074,14679" coordsize="2,675">
              <v:shape style="position:absolute;left:1074;top:14679;width:2;height:675" coordorigin="1074,14679" coordsize="0,675" path="m1074,15354l1074,14679e" filled="f" stroked="t" strokeweight=".238653pt" strokecolor="#444444">
                <v:path arrowok="t"/>
              </v:shape>
            </v:group>
            <v:group style="position:absolute;left:1045;top:15359;width:735;height:2" coordorigin="1045,15359" coordsize="735,2">
              <v:shape style="position:absolute;left:1045;top:15359;width:735;height:2" coordorigin="1045,15359" coordsize="735,0" path="m1045,15359l1780,15359e" filled="f" stroked="t" strokeweight=".477306pt" strokecolor="#575757">
                <v:path arrowok="t"/>
              </v:shape>
            </v:group>
            <v:group style="position:absolute;left:2907;top:15357;width:320;height:2" coordorigin="2907,15357" coordsize="320,2">
              <v:shape style="position:absolute;left:2907;top:15357;width:320;height:2" coordorigin="2907,15357" coordsize="320,0" path="m2907,15357l3227,15357e" filled="f" stroked="t" strokeweight=".477306pt" strokecolor="#747474">
                <v:path arrowok="t"/>
              </v:shape>
            </v:group>
            <v:group style="position:absolute;left:4286;top:15354;width:716;height:2" coordorigin="4286,15354" coordsize="716,2">
              <v:shape style="position:absolute;left:4286;top:15354;width:716;height:2" coordorigin="4286,15354" coordsize="716,0" path="m4286,15354l5002,15354e" filled="f" stroked="t" strokeweight=".477306pt" strokecolor="#646464">
                <v:path arrowok="t"/>
              </v:shape>
            </v:group>
            <v:group style="position:absolute;left:1680;top:15354;width:5198;height:2" coordorigin="1680,15354" coordsize="5198,2">
              <v:shape style="position:absolute;left:1680;top:15354;width:5198;height:2" coordorigin="1680,15354" coordsize="5198,0" path="m1680,15354l6878,15354e" filled="f" stroked="t" strokeweight=".954611pt" strokecolor="#777777">
                <v:path arrowok="t"/>
              </v:shape>
            </v:group>
            <v:group style="position:absolute;left:6725;top:15354;width:702;height:2" coordorigin="6725,15354" coordsize="702,2">
              <v:shape style="position:absolute;left:6725;top:15354;width:702;height:2" coordorigin="6725,15354" coordsize="702,0" path="m6725,15354l7427,15354e" filled="f" stroked="t" strokeweight=".477306pt" strokecolor="#575757">
                <v:path arrowok="t"/>
              </v:shape>
            </v:group>
            <v:group style="position:absolute;left:7393;top:14679;width:2;height:675" coordorigin="7393,14679" coordsize="2,675">
              <v:shape style="position:absolute;left:7393;top:14679;width:2;height:675" coordorigin="7393,14679" coordsize="0,675" path="m7393,15354l7393,14679e" filled="f" stroked="t" strokeweight=".238653pt" strokecolor="#747474">
                <v:path arrowok="t"/>
              </v:shape>
            </v:group>
            <v:group style="position:absolute;left:6888;top:15352;width:4730;height:2" coordorigin="6888,15352" coordsize="4730,2">
              <v:shape style="position:absolute;left:6888;top:15352;width:4730;height:2" coordorigin="6888,15352" coordsize="4730,0" path="m6888,15352l11618,15352e" filled="f" stroked="t" strokeweight=".715958pt" strokecolor="#676767">
                <v:path arrowok="t"/>
              </v:shape>
            </v:group>
            <v:group style="position:absolute;left:8849;top:15352;width:788;height:2" coordorigin="8849,15352" coordsize="788,2">
              <v:shape style="position:absolute;left:8849;top:15352;width:788;height:2" coordorigin="8849,15352" coordsize="788,0" path="m8849,15352l9637,15352e" filled="f" stroked="t" strokeweight=".477306pt" strokecolor="#4F4F4F">
                <v:path arrowok="t"/>
              </v:shape>
            </v:group>
            <v:group style="position:absolute;left:11601;top:14650;width:2;height:709" coordorigin="11601,14650" coordsize="2,709">
              <v:shape style="position:absolute;left:11601;top:14650;width:2;height:709" coordorigin="11601,14650" coordsize="0,709" path="m11601,15359l11601,14650e" filled="f" stroked="t" strokeweight=".477306pt" strokecolor="#6B6B6B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43434"/>
          <w:spacing w:val="-4"/>
          <w:w w:val="56"/>
        </w:rPr>
        <w:t>:</w:t>
      </w:r>
      <w:r>
        <w:rPr>
          <w:rFonts w:ascii="Arial" w:hAnsi="Arial" w:cs="Arial" w:eastAsia="Arial"/>
          <w:sz w:val="15"/>
          <w:szCs w:val="15"/>
          <w:color w:val="343434"/>
          <w:spacing w:val="-46"/>
          <w:w w:val="85"/>
          <w:position w:val="15"/>
        </w:rPr>
        <w:t>r</w:t>
      </w:r>
      <w:r>
        <w:rPr>
          <w:rFonts w:ascii="Arial" w:hAnsi="Arial" w:cs="Arial" w:eastAsia="Arial"/>
          <w:sz w:val="26"/>
          <w:szCs w:val="26"/>
          <w:color w:val="343434"/>
          <w:spacing w:val="-2"/>
          <w:w w:val="56"/>
          <w:position w:val="0"/>
        </w:rPr>
        <w:t>ı</w:t>
      </w:r>
      <w:r>
        <w:rPr>
          <w:rFonts w:ascii="Arial" w:hAnsi="Arial" w:cs="Arial" w:eastAsia="Arial"/>
          <w:sz w:val="15"/>
          <w:szCs w:val="15"/>
          <w:color w:val="343434"/>
          <w:spacing w:val="-80"/>
          <w:w w:val="85"/>
          <w:position w:val="15"/>
        </w:rPr>
        <w:t>o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56"/>
          <w:position w:val="0"/>
        </w:rPr>
        <w:t>::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5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28" w:lineRule="exact"/>
        <w:ind w:left="-2" w:right="372"/>
        <w:jc w:val="center"/>
        <w:tabs>
          <w:tab w:pos="600" w:val="left"/>
          <w:tab w:pos="10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503.212189pt;margin-top:5.006597pt;width:2.351250pt;height:2.019287pt;mso-position-horizontal-relative:page;mso-position-vertical-relative:paragraph;z-index:-15686" coordorigin="10064,100" coordsize="47,40">
            <v:shape style="position:absolute;left:10064;top:100;width:47;height:40" coordorigin="10064,100" coordsize="47,40" path="m10064,120l10111,120e" filled="f" stroked="t" strokeweight="2.119287pt" strokecolor="#DDDFD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806274pt;margin-top:1.029801pt;width:65.205143pt;height:4.5pt;mso-position-horizontal-relative:page;mso-position-vertical-relative:paragraph;z-index:-15679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tabs>
                      <w:tab w:pos="480" w:val="left"/>
                      <w:tab w:pos="780" w:val="left"/>
                    </w:tabs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343434"/>
                      <w:spacing w:val="0"/>
                      <w:w w:val="100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343434"/>
                      <w:spacing w:val="0"/>
                      <w:w w:val="100"/>
                    </w:rPr>
                    <w:t>\}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343434"/>
                      <w:spacing w:val="-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34343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343434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6B6B6"/>
                      <w:spacing w:val="0"/>
                      <w:w w:val="31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6B6B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6B6B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09090"/>
                      <w:spacing w:val="0"/>
                      <w:w w:val="208"/>
                    </w:rPr>
                    <w:t>';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09090"/>
                      <w:spacing w:val="-9"/>
                      <w:w w:val="208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B6B6B6"/>
                      <w:spacing w:val="-20"/>
                      <w:w w:val="269"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7B7B7C"/>
                      <w:spacing w:val="0"/>
                      <w:w w:val="176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7B7B7C"/>
                      <w:spacing w:val="0"/>
                      <w:w w:val="100"/>
                      <w:i/>
                    </w:rPr>
                    <w:t>      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7B7B7C"/>
                      <w:spacing w:val="-2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09090"/>
                      <w:spacing w:val="0"/>
                      <w:w w:val="133"/>
                    </w:rPr>
                    <w:t>.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09090"/>
                      <w:spacing w:val="19"/>
                      <w:w w:val="133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43434"/>
                      <w:spacing w:val="0"/>
                      <w:w w:val="133"/>
                    </w:rPr>
                    <w:t>·•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0"/>
          <w:w w:val="195"/>
          <w:i/>
          <w:position w:val="-3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0"/>
          <w:w w:val="195"/>
          <w:i/>
          <w:position w:val="-3"/>
        </w:rPr>
        <w:t>      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11"/>
          <w:w w:val="19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A5A3A5"/>
          <w:spacing w:val="0"/>
          <w:w w:val="600"/>
          <w:position w:val="-3"/>
        </w:rPr>
        <w:t>.</w:t>
      </w:r>
      <w:r>
        <w:rPr>
          <w:rFonts w:ascii="Times New Roman" w:hAnsi="Times New Roman" w:cs="Times New Roman" w:eastAsia="Times New Roman"/>
          <w:sz w:val="3"/>
          <w:szCs w:val="3"/>
          <w:color w:val="A5A3A5"/>
          <w:spacing w:val="0"/>
          <w:w w:val="600"/>
          <w:position w:val="-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A5A3A5"/>
          <w:spacing w:val="3"/>
          <w:w w:val="600"/>
          <w:position w:val="-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A5A3A5"/>
          <w:spacing w:val="0"/>
          <w:w w:val="176"/>
          <w:position w:val="-3"/>
        </w:rPr>
        <w:t>...</w:t>
      </w:r>
      <w:r>
        <w:rPr>
          <w:rFonts w:ascii="Times New Roman" w:hAnsi="Times New Roman" w:cs="Times New Roman" w:eastAsia="Times New Roman"/>
          <w:sz w:val="3"/>
          <w:szCs w:val="3"/>
          <w:color w:val="A5A3A5"/>
          <w:spacing w:val="-6"/>
          <w:w w:val="176"/>
          <w:position w:val="-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A5A3A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"/>
          <w:szCs w:val="3"/>
          <w:color w:val="A5A3A5"/>
          <w:spacing w:val="0"/>
          <w:w w:val="176"/>
          <w:position w:val="-3"/>
        </w:rPr>
        <w:t>0-</w:t>
      </w:r>
      <w:r>
        <w:rPr>
          <w:rFonts w:ascii="Times New Roman" w:hAnsi="Times New Roman" w:cs="Times New Roman" w:eastAsia="Times New Roman"/>
          <w:sz w:val="3"/>
          <w:szCs w:val="3"/>
          <w:color w:val="A5A3A5"/>
          <w:spacing w:val="0"/>
          <w:w w:val="176"/>
          <w:position w:val="-3"/>
        </w:rPr>
        <w:t>  </w:t>
      </w:r>
      <w:r>
        <w:rPr>
          <w:rFonts w:ascii="Times New Roman" w:hAnsi="Times New Roman" w:cs="Times New Roman" w:eastAsia="Times New Roman"/>
          <w:sz w:val="3"/>
          <w:szCs w:val="3"/>
          <w:color w:val="A5A3A5"/>
          <w:spacing w:val="3"/>
          <w:w w:val="176"/>
          <w:position w:val="-3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B6B6B6"/>
          <w:spacing w:val="0"/>
          <w:w w:val="267"/>
          <w:position w:val="-3"/>
        </w:rPr>
        <w:t>.......</w:t>
      </w:r>
      <w:r>
        <w:rPr>
          <w:rFonts w:ascii="Times New Roman" w:hAnsi="Times New Roman" w:cs="Times New Roman" w:eastAsia="Times New Roman"/>
          <w:sz w:val="3"/>
          <w:szCs w:val="3"/>
          <w:color w:val="B6B6B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"/>
          <w:szCs w:val="3"/>
          <w:color w:val="B6B6B6"/>
          <w:spacing w:val="0"/>
          <w:w w:val="100"/>
          <w:position w:val="-3"/>
        </w:rPr>
      </w:r>
      <w:r>
        <w:rPr>
          <w:rFonts w:ascii="Arial" w:hAnsi="Arial" w:cs="Arial" w:eastAsia="Arial"/>
          <w:sz w:val="12"/>
          <w:szCs w:val="12"/>
          <w:color w:val="909090"/>
          <w:spacing w:val="0"/>
          <w:w w:val="73"/>
          <w:position w:val="-3"/>
        </w:rPr>
        <w:t>.</w:t>
      </w:r>
      <w:r>
        <w:rPr>
          <w:rFonts w:ascii="Arial" w:hAnsi="Arial" w:cs="Arial" w:eastAsia="Arial"/>
          <w:sz w:val="12"/>
          <w:szCs w:val="12"/>
          <w:color w:val="909090"/>
          <w:spacing w:val="7"/>
          <w:w w:val="73"/>
          <w:position w:val="-3"/>
        </w:rPr>
        <w:t>,</w:t>
      </w:r>
      <w:r>
        <w:rPr>
          <w:rFonts w:ascii="Arial" w:hAnsi="Arial" w:cs="Arial" w:eastAsia="Arial"/>
          <w:sz w:val="12"/>
          <w:szCs w:val="12"/>
          <w:color w:val="505050"/>
          <w:spacing w:val="0"/>
          <w:w w:val="33"/>
          <w:position w:val="-3"/>
        </w:rPr>
        <w:t>loii.</w:t>
      </w:r>
      <w:r>
        <w:rPr>
          <w:rFonts w:ascii="Arial" w:hAnsi="Arial" w:cs="Arial" w:eastAsia="Arial"/>
          <w:sz w:val="12"/>
          <w:szCs w:val="12"/>
          <w:color w:val="505050"/>
          <w:spacing w:val="-4"/>
          <w:w w:val="33"/>
          <w:position w:val="-3"/>
        </w:rPr>
        <w:t>.</w:t>
      </w:r>
      <w:r>
        <w:rPr>
          <w:rFonts w:ascii="Arial" w:hAnsi="Arial" w:cs="Arial" w:eastAsia="Arial"/>
          <w:sz w:val="12"/>
          <w:szCs w:val="12"/>
          <w:color w:val="7B7B7C"/>
          <w:spacing w:val="0"/>
          <w:w w:val="198"/>
          <w:position w:val="-3"/>
        </w:rPr>
        <w:t>.</w:t>
      </w:r>
      <w:r>
        <w:rPr>
          <w:rFonts w:ascii="Arial" w:hAnsi="Arial" w:cs="Arial" w:eastAsia="Arial"/>
          <w:sz w:val="12"/>
          <w:szCs w:val="12"/>
          <w:color w:val="7B7B7C"/>
          <w:spacing w:val="0"/>
          <w:w w:val="100"/>
          <w:position w:val="-3"/>
        </w:rPr>
        <w:t>   </w:t>
      </w:r>
      <w:r>
        <w:rPr>
          <w:rFonts w:ascii="Arial" w:hAnsi="Arial" w:cs="Arial" w:eastAsia="Arial"/>
          <w:sz w:val="12"/>
          <w:szCs w:val="12"/>
          <w:color w:val="7B7B7C"/>
          <w:spacing w:val="-13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56"/>
          <w:b/>
          <w:bCs/>
          <w:position w:val="-3"/>
        </w:rPr>
        <w:t>•"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55"/>
          <w:b/>
          <w:bCs/>
          <w:position w:val="-3"/>
        </w:rPr>
        <w:t>\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56"/>
          <w:b/>
          <w:bCs/>
          <w:position w:val="-3"/>
        </w:rPr>
        <w:t>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57"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B6B6B6"/>
          <w:w w:val="55"/>
          <w:i/>
          <w:position w:val="1"/>
        </w:rPr>
        <w:t>.</w:t>
      </w:r>
      <w:r>
        <w:rPr>
          <w:rFonts w:ascii="Arial" w:hAnsi="Arial" w:cs="Arial" w:eastAsia="Arial"/>
          <w:sz w:val="24"/>
          <w:szCs w:val="24"/>
          <w:color w:val="B6B6B6"/>
          <w:spacing w:val="-29"/>
          <w:w w:val="100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B6B6B6"/>
          <w:spacing w:val="0"/>
          <w:w w:val="55"/>
          <w:i/>
          <w:position w:val="1"/>
        </w:rPr>
        <w:t>':</w:t>
      </w:r>
      <w:r>
        <w:rPr>
          <w:rFonts w:ascii="Arial" w:hAnsi="Arial" w:cs="Arial" w:eastAsia="Arial"/>
          <w:sz w:val="24"/>
          <w:szCs w:val="24"/>
          <w:color w:val="B6B6B6"/>
          <w:spacing w:val="-18"/>
          <w:w w:val="55"/>
          <w:i/>
          <w:position w:val="1"/>
        </w:rPr>
        <w:t>.</w:t>
      </w:r>
      <w:r>
        <w:rPr>
          <w:rFonts w:ascii="Arial" w:hAnsi="Arial" w:cs="Arial" w:eastAsia="Arial"/>
          <w:sz w:val="24"/>
          <w:szCs w:val="24"/>
          <w:color w:val="909090"/>
          <w:spacing w:val="0"/>
          <w:w w:val="79"/>
          <w:i/>
          <w:position w:val="1"/>
        </w:rPr>
        <w:t>!</w:t>
      </w:r>
      <w:r>
        <w:rPr>
          <w:rFonts w:ascii="Arial" w:hAnsi="Arial" w:cs="Arial" w:eastAsia="Arial"/>
          <w:sz w:val="24"/>
          <w:szCs w:val="24"/>
          <w:color w:val="909090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909090"/>
          <w:spacing w:val="2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100"/>
          <w:b/>
          <w:bCs/>
          <w:position w:val="1"/>
        </w:rPr>
        <w:t>J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100"/>
          <w:b/>
          <w:bCs/>
          <w:position w:val="1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-18"/>
          <w:w w:val="100"/>
          <w:b/>
          <w:bCs/>
          <w:position w:val="1"/>
        </w:rPr>
        <w:t>·</w:t>
      </w:r>
      <w:r>
        <w:rPr>
          <w:rFonts w:ascii="Arial" w:hAnsi="Arial" w:cs="Arial" w:eastAsia="Arial"/>
          <w:sz w:val="13"/>
          <w:szCs w:val="13"/>
          <w:color w:val="676767"/>
          <w:spacing w:val="0"/>
          <w:w w:val="100"/>
          <w:i/>
          <w:position w:val="1"/>
        </w:rPr>
        <w:t>'-:if</w:t>
      </w:r>
      <w:r>
        <w:rPr>
          <w:rFonts w:ascii="Arial" w:hAnsi="Arial" w:cs="Arial" w:eastAsia="Arial"/>
          <w:sz w:val="13"/>
          <w:szCs w:val="13"/>
          <w:color w:val="676767"/>
          <w:spacing w:val="-32"/>
          <w:w w:val="100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676767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676767"/>
          <w:spacing w:val="0"/>
          <w:w w:val="156"/>
          <w:i/>
          <w:position w:val="1"/>
        </w:rPr>
        <w:t>)</w:t>
      </w:r>
      <w:r>
        <w:rPr>
          <w:rFonts w:ascii="Arial" w:hAnsi="Arial" w:cs="Arial" w:eastAsia="Arial"/>
          <w:sz w:val="13"/>
          <w:szCs w:val="13"/>
          <w:color w:val="676767"/>
          <w:spacing w:val="53"/>
          <w:w w:val="156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676767"/>
          <w:spacing w:val="0"/>
          <w:w w:val="60"/>
          <w:position w:val="1"/>
        </w:rPr>
        <w:t>.,</w:t>
      </w:r>
      <w:r>
        <w:rPr>
          <w:rFonts w:ascii="Arial" w:hAnsi="Arial" w:cs="Arial" w:eastAsia="Arial"/>
          <w:sz w:val="13"/>
          <w:szCs w:val="13"/>
          <w:color w:val="676767"/>
          <w:spacing w:val="0"/>
          <w:w w:val="60"/>
          <w:position w:val="1"/>
        </w:rPr>
        <w:t>   </w:t>
      </w:r>
      <w:r>
        <w:rPr>
          <w:rFonts w:ascii="Arial" w:hAnsi="Arial" w:cs="Arial" w:eastAsia="Arial"/>
          <w:sz w:val="13"/>
          <w:szCs w:val="13"/>
          <w:color w:val="676767"/>
          <w:spacing w:val="12"/>
          <w:w w:val="6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0"/>
          <w:w w:val="60"/>
          <w:b/>
          <w:bCs/>
          <w:position w:val="1"/>
        </w:rPr>
        <w:t>'Ort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393" w:right="-20"/>
        <w:jc w:val="left"/>
        <w:tabs>
          <w:tab w:pos="8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05050"/>
          <w:spacing w:val="0"/>
          <w:w w:val="166"/>
          <w:position w:val="-2"/>
        </w:rPr>
        <w:t>,"</w:t>
      </w:r>
      <w:r>
        <w:rPr>
          <w:rFonts w:ascii="Arial" w:hAnsi="Arial" w:cs="Arial" w:eastAsia="Arial"/>
          <w:sz w:val="23"/>
          <w:szCs w:val="23"/>
          <w:color w:val="50505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505050"/>
          <w:spacing w:val="0"/>
          <w:w w:val="166"/>
          <w:position w:val="-2"/>
        </w:rPr>
        <w:t>'</w:t>
      </w:r>
      <w:r>
        <w:rPr>
          <w:rFonts w:ascii="Arial" w:hAnsi="Arial" w:cs="Arial" w:eastAsia="Arial"/>
          <w:sz w:val="23"/>
          <w:szCs w:val="23"/>
          <w:color w:val="505050"/>
          <w:spacing w:val="0"/>
          <w:w w:val="166"/>
          <w:position w:val="-2"/>
        </w:rPr>
        <w:t>n</w:t>
      </w:r>
      <w:r>
        <w:rPr>
          <w:rFonts w:ascii="Arial" w:hAnsi="Arial" w:cs="Arial" w:eastAsia="Arial"/>
          <w:sz w:val="23"/>
          <w:szCs w:val="23"/>
          <w:color w:val="505050"/>
          <w:spacing w:val="-13"/>
          <w:w w:val="166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3"/>
          <w:position w:val="-2"/>
        </w:rPr>
        <w:t>'&gt;</w:t>
      </w:r>
      <w:r>
        <w:rPr>
          <w:rFonts w:ascii="Arial" w:hAnsi="Arial" w:cs="Arial" w:eastAsia="Arial"/>
          <w:sz w:val="23"/>
          <w:szCs w:val="23"/>
          <w:color w:val="343434"/>
          <w:spacing w:val="-3"/>
          <w:w w:val="83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7B7B7C"/>
          <w:spacing w:val="0"/>
          <w:w w:val="148"/>
          <w:position w:val="-2"/>
        </w:rPr>
        <w:t>;:/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43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61"/>
          <w:position w:val="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7"/>
          <w:w w:val="16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6B6B6"/>
          <w:spacing w:val="0"/>
          <w:w w:val="53"/>
          <w:position w:val="1"/>
        </w:rPr>
        <w:t>,,...,..</w:t>
      </w:r>
      <w:r>
        <w:rPr>
          <w:rFonts w:ascii="Times New Roman" w:hAnsi="Times New Roman" w:cs="Times New Roman" w:eastAsia="Times New Roman"/>
          <w:sz w:val="21"/>
          <w:szCs w:val="21"/>
          <w:color w:val="B6B6B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8"/>
          <w:w w:val="126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05050"/>
          <w:spacing w:val="0"/>
          <w:w w:val="575"/>
          <w:position w:val="1"/>
        </w:rPr>
        <w:t>/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3" w:equalWidth="0">
            <w:col w:w="957" w:space="3692"/>
            <w:col w:w="1227" w:space="3880"/>
            <w:col w:w="1944"/>
          </w:cols>
        </w:sectPr>
      </w:pPr>
      <w:rPr/>
    </w:p>
    <w:p>
      <w:pPr>
        <w:spacing w:before="0" w:after="0" w:line="915" w:lineRule="exact"/>
        <w:ind w:left="873" w:right="-20"/>
        <w:jc w:val="left"/>
        <w:tabs>
          <w:tab w:pos="3620" w:val="left"/>
          <w:tab w:pos="9460" w:val="left"/>
        </w:tabs>
        <w:rPr>
          <w:rFonts w:ascii="Arial" w:hAnsi="Arial" w:cs="Arial" w:eastAsia="Arial"/>
          <w:sz w:val="124"/>
          <w:szCs w:val="124"/>
        </w:rPr>
      </w:pPr>
      <w:rPr/>
      <w:r>
        <w:rPr/>
        <w:pict>
          <v:group style="position:absolute;margin-left:486.504211pt;margin-top:44.236519pt;width:80.558652pt;height:24.013075pt;mso-position-horizontal-relative:page;mso-position-vertical-relative:paragraph;z-index:-15677" coordorigin="9730,885" coordsize="1611,480">
            <v:group style="position:absolute;left:9737;top:922;width:1597;height:2" coordorigin="9737,922" coordsize="1597,2">
              <v:shape style="position:absolute;left:9737;top:922;width:1597;height:2" coordorigin="9737,922" coordsize="1597,0" path="m9737,922l11334,922e" filled="f" stroked="t" strokeweight=".70051pt" strokecolor="#8C9093">
                <v:path arrowok="t"/>
              </v:shape>
            </v:group>
            <v:group style="position:absolute;left:9968;top:894;width:2;height:185" coordorigin="9968,894" coordsize="2,185">
              <v:shape style="position:absolute;left:9968;top:894;width:2;height:185" coordorigin="9968,894" coordsize="0,185" path="m9968,1079l9968,894e" filled="f" stroked="t" strokeweight=".934013pt" strokecolor="#9CA3A8">
                <v:path arrowok="t"/>
              </v:shape>
            </v:group>
            <v:group style="position:absolute;left:10657;top:904;width:2;height:161" coordorigin="10657,904" coordsize="2,161">
              <v:shape style="position:absolute;left:10657;top:904;width:2;height:161" coordorigin="10657,904" coordsize="0,161" path="m10657,1064l10657,904e" filled="f" stroked="t" strokeweight="1.40102pt" strokecolor="#9CA3A8">
                <v:path arrowok="t"/>
              </v:shape>
            </v:group>
            <v:group style="position:absolute;left:9938;top:1064;width:2;height:293" coordorigin="9938,1064" coordsize="2,293">
              <v:shape style="position:absolute;left:9938;top:1064;width:2;height:293" coordorigin="9938,1064" coordsize="0,293" path="m9938,1358l9938,1064e" filled="f" stroked="t" strokeweight=".70051pt" strokecolor="#9CA3A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88"/>
          <w:szCs w:val="88"/>
          <w:color w:val="3D3D3D"/>
          <w:spacing w:val="0"/>
          <w:w w:val="171"/>
          <w:b/>
          <w:bCs/>
          <w:i/>
          <w:position w:val="-33"/>
        </w:rPr>
        <w:t>l</w:t>
      </w:r>
      <w:r>
        <w:rPr>
          <w:rFonts w:ascii="Arial" w:hAnsi="Arial" w:cs="Arial" w:eastAsia="Arial"/>
          <w:sz w:val="88"/>
          <w:szCs w:val="88"/>
          <w:color w:val="3D3D3D"/>
          <w:spacing w:val="0"/>
          <w:w w:val="100"/>
          <w:b/>
          <w:bCs/>
          <w:i/>
          <w:position w:val="-33"/>
        </w:rPr>
        <w:tab/>
      </w:r>
      <w:r>
        <w:rPr>
          <w:rFonts w:ascii="Arial" w:hAnsi="Arial" w:cs="Arial" w:eastAsia="Arial"/>
          <w:sz w:val="88"/>
          <w:szCs w:val="88"/>
          <w:color w:val="3D3D3D"/>
          <w:spacing w:val="0"/>
          <w:w w:val="100"/>
          <w:b/>
          <w:bCs/>
          <w:i/>
          <w:position w:val="-3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  <w:position w:val="-1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6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0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0"/>
        </w:rPr>
      </w:r>
      <w:r>
        <w:rPr>
          <w:rFonts w:ascii="Arial" w:hAnsi="Arial" w:cs="Arial" w:eastAsia="Arial"/>
          <w:sz w:val="124"/>
          <w:szCs w:val="124"/>
          <w:color w:val="95999A"/>
          <w:spacing w:val="0"/>
          <w:w w:val="101"/>
          <w:position w:val="-38"/>
        </w:rPr>
        <w:t>r</w:t>
      </w:r>
      <w:r>
        <w:rPr>
          <w:rFonts w:ascii="Arial" w:hAnsi="Arial" w:cs="Arial" w:eastAsia="Arial"/>
          <w:sz w:val="124"/>
          <w:szCs w:val="1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360" w:right="18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45" w:lineRule="exact"/>
        <w:ind w:left="868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D3D3D"/>
          <w:w w:val="92"/>
          <w:position w:val="-4"/>
        </w:rPr>
        <w:t>IZ</w:t>
      </w:r>
      <w:r>
        <w:rPr>
          <w:rFonts w:ascii="Arial" w:hAnsi="Arial" w:cs="Arial" w:eastAsia="Arial"/>
          <w:sz w:val="17"/>
          <w:szCs w:val="17"/>
          <w:color w:val="3D3D3D"/>
          <w:spacing w:val="-25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-4"/>
        </w:rPr>
        <w:t>MIR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9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9" w:lineRule="exact"/>
        <w:ind w:right="-20"/>
        <w:jc w:val="left"/>
        <w:tabs>
          <w:tab w:pos="102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8"/>
          <w:szCs w:val="48"/>
          <w:color w:val="797979"/>
          <w:spacing w:val="-449"/>
          <w:w w:val="208"/>
          <w:i/>
          <w:position w:val="-19"/>
        </w:rPr>
        <w:t>4</w:t>
      </w:r>
      <w:r>
        <w:rPr>
          <w:rFonts w:ascii="Times New Roman" w:hAnsi="Times New Roman" w:cs="Times New Roman" w:eastAsia="Times New Roman"/>
          <w:sz w:val="48"/>
          <w:szCs w:val="48"/>
          <w:color w:val="95999A"/>
          <w:spacing w:val="0"/>
          <w:w w:val="65"/>
          <w:i/>
          <w:position w:val="-19"/>
        </w:rPr>
        <w:t>l</w:t>
      </w:r>
      <w:r>
        <w:rPr>
          <w:rFonts w:ascii="Times New Roman" w:hAnsi="Times New Roman" w:cs="Times New Roman" w:eastAsia="Times New Roman"/>
          <w:sz w:val="48"/>
          <w:szCs w:val="48"/>
          <w:color w:val="95999A"/>
          <w:spacing w:val="0"/>
          <w:w w:val="100"/>
          <w:i/>
          <w:position w:val="-19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95999A"/>
          <w:spacing w:val="0"/>
          <w:w w:val="123"/>
          <w:i/>
          <w:position w:val="-19"/>
        </w:rPr>
        <w:t>)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80"/>
          <w:cols w:num="3" w:equalWidth="0">
            <w:col w:w="1327" w:space="2414"/>
            <w:col w:w="3078" w:space="2276"/>
            <w:col w:w="2285"/>
          </w:cols>
        </w:sectPr>
      </w:pPr>
      <w:rPr/>
    </w:p>
    <w:p>
      <w:pPr>
        <w:spacing w:before="0" w:after="0" w:line="201" w:lineRule="exact"/>
        <w:ind w:left="602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649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1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5" w:right="-20"/>
        <w:jc w:val="left"/>
        <w:tabs>
          <w:tab w:pos="1480" w:val="left"/>
          <w:tab w:pos="3100" w:val="left"/>
          <w:tab w:pos="544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1"/>
        </w:rPr>
        <w:t>Oja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29.05.20ı7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4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54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54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3D3D3D"/>
          <w:spacing w:val="-14"/>
          <w:w w:val="54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29</w:t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tfeı: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28" w:lineRule="exact"/>
        <w:ind w:left="144" w:right="2423"/>
        <w:jc w:val="left"/>
        <w:tabs>
          <w:tab w:pos="1480" w:val="left"/>
          <w:tab w:pos="3100" w:val="left"/>
          <w:tab w:pos="4440" w:val="left"/>
          <w:tab w:pos="5440" w:val="left"/>
          <w:tab w:pos="8700" w:val="left"/>
          <w:tab w:pos="8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2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1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9"/>
          <w:position w:val="2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7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:29.05.2017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0"/>
        </w:rPr>
        <w:t>lKayıt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3597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7"/>
          <w:position w:val="0"/>
        </w:rPr>
        <w:t>!Bi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0"/>
        </w:rPr>
        <w:t>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0"/>
        </w:rPr>
        <w:t>Merkez-2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u w:val="single" w:color="54545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u w:val="single" w:color="545454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u w:val="single" w:color="545454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0"/>
        </w:rPr>
        <w:t>Karabağla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5ı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sok.no:30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4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8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4"/>
          <w:w w:val="83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Karab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3"/>
          <w:w w:val="10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370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No:6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D.1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44" w:right="-20"/>
        <w:jc w:val="left"/>
        <w:tabs>
          <w:tab w:pos="1480" w:val="left"/>
          <w:tab w:pos="3480" w:val="left"/>
          <w:tab w:pos="4900" w:val="left"/>
          <w:tab w:pos="7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88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3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Tüıii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:E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0"/>
        </w:rPr>
        <w:t>Yanı!,ı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1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31"/>
          <w:position w:val="0"/>
        </w:rPr>
        <w:t>Yaı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3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:Elektri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44" w:right="-20"/>
        <w:jc w:val="left"/>
        <w:tabs>
          <w:tab w:pos="3600" w:val="left"/>
          <w:tab w:pos="6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4.762512pt;margin-top:12.44104pt;width:3.67302pt;height:25.5pt;mso-position-horizontal-relative:page;mso-position-vertical-relative:paragraph;z-index:-15676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2D2D2D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92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4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4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84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97"/>
          <w:position w:val="4"/>
        </w:rPr>
        <w:t>Şekl</w:t>
      </w:r>
      <w:r>
        <w:rPr>
          <w:rFonts w:ascii="Arial" w:hAnsi="Arial" w:cs="Arial" w:eastAsia="Arial"/>
          <w:sz w:val="17"/>
          <w:szCs w:val="17"/>
          <w:color w:val="3D3D3D"/>
          <w:spacing w:val="-29"/>
          <w:w w:val="98"/>
          <w:position w:val="4"/>
        </w:rPr>
        <w:t>i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64"/>
          <w:position w:val="4"/>
        </w:rPr>
        <w:t>: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5"/>
        </w:rPr>
        <w:t>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3594" w:right="4841"/>
        <w:jc w:val="center"/>
        <w:tabs>
          <w:tab w:pos="60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85"/>
          <w:position w:val="-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"/>
          <w:w w:val="103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65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"/>
          <w:w w:val="97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96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9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17"/>
          <w:szCs w:val="17"/>
          <w:color w:val="3D3D3D"/>
          <w:spacing w:val="-2"/>
          <w:w w:val="100"/>
          <w:position w:val="-3"/>
        </w:rPr>
        <w:t>K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position w:val="-3"/>
        </w:rPr>
        <w:t>nl!i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position w:val="-3"/>
        </w:rPr>
        <w:t>r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626262"/>
          <w:spacing w:val="1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99"/>
          <w:position w:val="-3"/>
        </w:rPr>
        <w:t>A</w:t>
      </w:r>
      <w:r>
        <w:rPr>
          <w:rFonts w:ascii="Arial" w:hAnsi="Arial" w:cs="Arial" w:eastAsia="Arial"/>
          <w:sz w:val="17"/>
          <w:szCs w:val="17"/>
          <w:color w:val="3D3D3D"/>
          <w:spacing w:val="-16"/>
          <w:w w:val="99"/>
          <w:position w:val="-3"/>
        </w:rPr>
        <w:t>I</w:t>
      </w:r>
      <w:r>
        <w:rPr>
          <w:rFonts w:ascii="Arial" w:hAnsi="Arial" w:cs="Arial" w:eastAsia="Arial"/>
          <w:sz w:val="17"/>
          <w:szCs w:val="17"/>
          <w:color w:val="626262"/>
          <w:spacing w:val="-6"/>
          <w:w w:val="132"/>
          <w:position w:val="-3"/>
        </w:rPr>
        <w:t>J</w:t>
      </w:r>
      <w:r>
        <w:rPr>
          <w:rFonts w:ascii="Arial" w:hAnsi="Arial" w:cs="Arial" w:eastAsia="Arial"/>
          <w:sz w:val="17"/>
          <w:szCs w:val="17"/>
          <w:color w:val="626262"/>
          <w:spacing w:val="-34"/>
          <w:w w:val="132"/>
          <w:position w:val="-3"/>
        </w:rPr>
        <w:t>i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90"/>
          <w:position w:val="-3"/>
        </w:rPr>
        <w:t>ap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-13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ACACAC"/>
          <w:spacing w:val="0"/>
          <w:w w:val="33"/>
          <w:position w:val="-3"/>
        </w:rPr>
        <w:t>_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3"/>
          <w:position w:val="-3"/>
        </w:rPr>
        <w:t>Ç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6"/>
          <w:position w:val="-3"/>
        </w:rPr>
        <w:t>Iik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7"/>
          <w:position w:val="-3"/>
        </w:rPr>
        <w:t>D</w:t>
      </w:r>
      <w:r>
        <w:rPr>
          <w:rFonts w:ascii="Arial" w:hAnsi="Arial" w:cs="Arial" w:eastAsia="Arial"/>
          <w:sz w:val="17"/>
          <w:szCs w:val="17"/>
          <w:color w:val="3D3D3D"/>
          <w:spacing w:val="-4"/>
          <w:w w:val="107"/>
          <w:position w:val="-3"/>
        </w:rPr>
        <w:t>i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90"/>
          <w:position w:val="-3"/>
        </w:rPr>
        <w:t>ğer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left="3946" w:right="-20"/>
        <w:jc w:val="left"/>
        <w:tabs>
          <w:tab w:pos="4380" w:val="left"/>
          <w:tab w:pos="4680" w:val="left"/>
          <w:tab w:pos="4960" w:val="left"/>
          <w:tab w:pos="5220" w:val="left"/>
          <w:tab w:pos="6080" w:val="left"/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57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57"/>
          <w:position w:val="1"/>
        </w:rPr>
        <w:t>-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57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57"/>
          <w:position w:val="1"/>
        </w:rPr>
        <w:t>-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57"/>
          <w:position w:val="1"/>
        </w:rPr>
        <w:t> </w:t>
      </w:r>
      <w:r>
        <w:rPr>
          <w:rFonts w:ascii="Arial" w:hAnsi="Arial" w:cs="Arial" w:eastAsia="Arial"/>
          <w:sz w:val="42"/>
          <w:szCs w:val="42"/>
          <w:color w:val="3D3D3D"/>
          <w:spacing w:val="25"/>
          <w:w w:val="57"/>
          <w:position w:val="1"/>
        </w:rPr>
        <w:t> </w:t>
      </w:r>
      <w:r>
        <w:rPr>
          <w:rFonts w:ascii="Arial" w:hAnsi="Arial" w:cs="Arial" w:eastAsia="Arial"/>
          <w:sz w:val="42"/>
          <w:szCs w:val="42"/>
          <w:color w:val="ACACAC"/>
          <w:spacing w:val="0"/>
          <w:w w:val="57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ACACA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ACACA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57"/>
          <w:position w:val="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-30"/>
          <w:w w:val="57"/>
          <w:position w:val="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6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5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6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94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6"/>
        </w:rPr>
        <w:t>14:45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40" w:right="-20"/>
        <w:jc w:val="left"/>
        <w:tabs>
          <w:tab w:pos="216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28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0"/>
        </w:rPr>
        <w:t>Hikmet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ŞIRiNBURSA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5"/>
          <w:position w:val="0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Veli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ŞEN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1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23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47"/>
          <w:w w:val="1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:Ami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ÖZGÖNÜL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8" w:lineRule="exact"/>
        <w:ind w:left="116" w:right="2381" w:firstLine="1999"/>
        <w:jc w:val="left"/>
        <w:tabs>
          <w:tab w:pos="2100" w:val="left"/>
          <w:tab w:pos="460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0"/>
        </w:rPr>
        <w:t>ft\raç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14:30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14:34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3" w:lineRule="exact"/>
        <w:ind w:left="144" w:right="-20"/>
        <w:jc w:val="left"/>
        <w:tabs>
          <w:tab w:pos="2100" w:val="left"/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9"/>
          <w:w w:val="88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9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3"/>
        </w:rPr>
      </w:r>
      <w:r>
        <w:rPr>
          <w:rFonts w:ascii="Arial" w:hAnsi="Arial" w:cs="Arial" w:eastAsia="Arial"/>
          <w:sz w:val="29"/>
          <w:szCs w:val="29"/>
          <w:color w:val="505252"/>
          <w:spacing w:val="0"/>
          <w:w w:val="57"/>
          <w:i/>
          <w:position w:val="2"/>
        </w:rPr>
        <w:t>ps</w:t>
      </w:r>
      <w:r>
        <w:rPr>
          <w:rFonts w:ascii="Arial" w:hAnsi="Arial" w:cs="Arial" w:eastAsia="Arial"/>
          <w:sz w:val="29"/>
          <w:szCs w:val="29"/>
          <w:color w:val="505252"/>
          <w:spacing w:val="27"/>
          <w:w w:val="57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974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5"/>
          <w:w w:val="8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7"/>
          <w:position w:val="-1"/>
        </w:rPr>
        <w:t>ektri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8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37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607" w:right="45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46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4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mniyet-Jandarma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14:40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0" w:lineRule="exact"/>
        <w:ind w:left="2129" w:right="-20"/>
        <w:jc w:val="left"/>
        <w:tabs>
          <w:tab w:pos="3560" w:val="left"/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74"/>
          <w:position w:val="-1"/>
        </w:rPr>
        <w:t>Say_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74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7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1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6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4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84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4"/>
          <w:position w:val="-1"/>
        </w:rPr>
        <w:t>galg_az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8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6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6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40" w:right="-20"/>
        <w:jc w:val="left"/>
        <w:tabs>
          <w:tab w:pos="560" w:val="left"/>
          <w:tab w:pos="460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llcı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-1"/>
        </w:rPr>
        <w:t>pıkı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8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-1"/>
        </w:rPr>
        <w:t>fl.raç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2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  <w:position w:val="-1"/>
        </w:rPr>
        <w:t>Perso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1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3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4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-2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  <w:position w:val="-2"/>
        </w:rPr>
        <w:t>:15: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8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2115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9"/>
          <w:szCs w:val="29"/>
          <w:color w:val="3D3D3D"/>
          <w:w w:val="51"/>
          <w:position w:val="1"/>
        </w:rPr>
        <w:t>I</w:t>
      </w:r>
      <w:r>
        <w:rPr>
          <w:rFonts w:ascii="Arial" w:hAnsi="Arial" w:cs="Arial" w:eastAsia="Arial"/>
          <w:sz w:val="29"/>
          <w:szCs w:val="29"/>
          <w:color w:val="3D3D3D"/>
          <w:spacing w:val="3"/>
          <w:w w:val="51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ardıma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61"/>
          <w:position w:val="1"/>
        </w:rPr>
        <w:t>llS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12"/>
          <w:w w:val="6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CE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713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4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6"/>
        </w:rPr>
        <w:t>Adı-Soyadı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Gali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GEVEK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2" w:lineRule="auto"/>
        <w:ind w:left="140" w:right="2599" w:firstLine="-23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varıldığınd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göıiildü.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87" w:lineRule="exact"/>
        <w:ind w:left="4635" w:right="396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4"/>
        </w:rPr>
        <w:t>öndtırme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  <w:position w:val="-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4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-4"/>
        </w:rPr>
        <w:t>söndüıiici.i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left="164" w:right="-20"/>
        <w:jc w:val="left"/>
        <w:tabs>
          <w:tab w:pos="5320" w:val="left"/>
          <w:tab w:pos="6500" w:val="left"/>
          <w:tab w:pos="6840" w:val="left"/>
          <w:tab w:pos="8040" w:val="left"/>
          <w:tab w:pos="9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4"/>
          <w:position w:val="2"/>
        </w:rPr>
        <w:t>öncli.lrme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Tüıü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u w:val="single" w:color="544F54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4"/>
          <w:w w:val="100"/>
          <w:u w:val="single" w:color="544F5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55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69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4656" w:right="-20"/>
        <w:jc w:val="left"/>
        <w:tabs>
          <w:tab w:pos="6500" w:val="left"/>
          <w:tab w:pos="7980" w:val="left"/>
          <w:tab w:pos="8700" w:val="left"/>
          <w:tab w:pos="88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6"/>
          <w:szCs w:val="26"/>
          <w:color w:val="3D3D3D"/>
          <w:w w:val="101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3D3D3D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3D3D3D"/>
          <w:w w:val="100"/>
          <w:position w:val="3"/>
        </w:rPr>
      </w:r>
      <w:r>
        <w:rPr>
          <w:rFonts w:ascii="Arial" w:hAnsi="Arial" w:cs="Arial" w:eastAsia="Arial"/>
          <w:sz w:val="27"/>
          <w:szCs w:val="27"/>
          <w:color w:val="3D3D3D"/>
          <w:w w:val="50"/>
          <w:position w:val="-1"/>
        </w:rPr>
        <w:t>L</w:t>
      </w:r>
      <w:r>
        <w:rPr>
          <w:rFonts w:ascii="Arial" w:hAnsi="Arial" w:cs="Arial" w:eastAsia="Arial"/>
          <w:sz w:val="27"/>
          <w:szCs w:val="27"/>
          <w:color w:val="3D3D3D"/>
          <w:w w:val="100"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3D3D3D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3D3D3D"/>
          <w:w w:val="146"/>
          <w:i/>
          <w:position w:val="-1"/>
        </w:rPr>
        <w:t>l</w:t>
      </w:r>
      <w:r>
        <w:rPr>
          <w:rFonts w:ascii="Arial" w:hAnsi="Arial" w:cs="Arial" w:eastAsia="Arial"/>
          <w:sz w:val="27"/>
          <w:szCs w:val="27"/>
          <w:color w:val="3D3D3D"/>
          <w:w w:val="100"/>
          <w:i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3D3D3D"/>
          <w:w w:val="99"/>
          <w:i/>
          <w:position w:val="-1"/>
        </w:rPr>
      </w:r>
      <w:r>
        <w:rPr>
          <w:rFonts w:ascii="Arial" w:hAnsi="Arial" w:cs="Arial" w:eastAsia="Arial"/>
          <w:sz w:val="27"/>
          <w:szCs w:val="27"/>
          <w:color w:val="3D3D3D"/>
          <w:w w:val="99"/>
          <w:i/>
          <w:u w:val="single" w:color="484848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D3D3D"/>
          <w:w w:val="100"/>
          <w:i/>
          <w:u w:val="single" w:color="484848"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3D3D3D"/>
          <w:w w:val="100"/>
          <w:i/>
          <w:u w:val="single" w:color="484848"/>
          <w:position w:val="-1"/>
        </w:rPr>
      </w:r>
      <w:r>
        <w:rPr>
          <w:rFonts w:ascii="Arial" w:hAnsi="Arial" w:cs="Arial" w:eastAsia="Arial"/>
          <w:sz w:val="27"/>
          <w:szCs w:val="27"/>
          <w:color w:val="3D3D3D"/>
          <w:w w:val="100"/>
          <w:i/>
          <w:position w:val="-1"/>
        </w:rPr>
      </w:r>
      <w:r>
        <w:rPr>
          <w:rFonts w:ascii="Arial" w:hAnsi="Arial" w:cs="Arial" w:eastAsia="Arial"/>
          <w:sz w:val="27"/>
          <w:szCs w:val="27"/>
          <w:color w:val="000000"/>
          <w:w w:val="100"/>
          <w:position w:val="0"/>
        </w:rPr>
      </w:r>
    </w:p>
    <w:p>
      <w:pPr>
        <w:spacing w:before="0" w:after="0" w:line="192" w:lineRule="exact"/>
        <w:ind w:right="117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kırılmak,daire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kısmen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yanmak,ufo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ısıtıcı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5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salon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kapısı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95"/>
        </w:rPr>
        <w:t>,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5"/>
        </w:rPr>
        <w:t>üçlü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3" w:lineRule="exact"/>
        <w:ind w:left="116" w:right="-20"/>
        <w:jc w:val="left"/>
        <w:tabs>
          <w:tab w:pos="2100" w:val="left"/>
        </w:tabs>
        <w:rPr>
          <w:rFonts w:ascii="Courier New" w:hAnsi="Courier New" w:cs="Courier New" w:eastAsia="Courier New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6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ndilrme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6"/>
          <w:position w:val="1"/>
        </w:rPr>
        <w:t>1&lt;ol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1"/>
        </w:rPr>
        <w:t>tu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3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19"/>
          <w:w w:val="103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1"/>
          <w:position w:val="1"/>
        </w:rPr>
        <w:t>i.l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05252"/>
          <w:spacing w:val="12"/>
          <w:w w:val="87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1"/>
        </w:rPr>
        <w:t>lü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3"/>
          <w:position w:val="1"/>
        </w:rPr>
        <w:t>,p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2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rd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9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"/>
          <w:w w:val="128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0"/>
          <w:position w:val="1"/>
        </w:rPr>
        <w:t>halı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lar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tamamen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yanmak,televizyon,daire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duvarları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muhtelif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ev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eşyaları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2"/>
        </w:rPr>
        <w:t>islenmek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8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626262"/>
          <w:spacing w:val="0"/>
          <w:w w:val="68"/>
          <w:position w:val="2"/>
        </w:rPr>
        <w:t>ve</w:t>
      </w:r>
      <w:r>
        <w:rPr>
          <w:rFonts w:ascii="Courier New" w:hAnsi="Courier New" w:cs="Courier New" w:eastAsia="Courier New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35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  <w:position w:val="0"/>
        </w:rPr>
        <w:t>ııslaııma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28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1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iya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Binada:500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4"/>
        </w:rPr>
        <w:t>Eşy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da:500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94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Topla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7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10000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</w:rPr>
        <w:t>tl</w:t>
      </w:r>
      <w:r>
        <w:rPr>
          <w:rFonts w:ascii="Arial" w:hAnsi="Arial" w:cs="Arial" w:eastAsia="Arial"/>
          <w:sz w:val="20"/>
          <w:szCs w:val="20"/>
          <w:color w:val="3D3D3D"/>
          <w:spacing w:val="-5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39" w:lineRule="auto"/>
        <w:ind w:left="105" w:right="94" w:firstLine="2036"/>
        <w:jc w:val="righ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tetkikt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5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başlangıcının,zemi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!.katında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'i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1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8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8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1"/>
        </w:rPr>
        <w:t>ının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salo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6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4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uluna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ufo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ısıtıcısını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nedenden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yüklenme,ar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vb)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son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7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1"/>
        </w:rPr>
        <w:t>priziıı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right="154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8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2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9"/>
          <w:w w:val="8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3"/>
          <w:w w:val="8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bitişiğinde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3'l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koltuğu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kısımlarını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kumaş,sünge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vb)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3"/>
        </w:rPr>
        <w:t>yangıı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klığı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3"/>
        </w:rPr>
        <w:t>varılm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8" w:lineRule="exact"/>
        <w:ind w:left="116" w:right="-20"/>
        <w:jc w:val="left"/>
        <w:tabs>
          <w:tab w:pos="216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67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w w:val="6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7"/>
          <w:w w:val="9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1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22"/>
        </w:rPr>
        <w:t>rketi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"/>
          <w:w w:val="1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19"/>
          <w:w w:val="10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"/>
          <w:w w:val="8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2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5"/>
        </w:rPr>
        <w:t>del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1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53"/>
        </w:rPr>
        <w:t>:-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4" w:lineRule="exact"/>
        <w:ind w:left="116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8"/>
          <w:w w:val="231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58"/>
          <w:position w:val="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'le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74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1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8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2"/>
        </w:rPr>
        <w:t>_,.ıı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Veli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ŞEN'e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edildi.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7"/>
          <w:w w:val="6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95999A"/>
          <w:spacing w:val="12"/>
          <w:w w:val="23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88"/>
        </w:rPr>
        <w:t>csl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40" w:lineRule="auto"/>
        <w:ind w:left="144" w:right="-20"/>
        <w:jc w:val="left"/>
        <w:tabs>
          <w:tab w:pos="2100" w:val="left"/>
          <w:tab w:pos="5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26262"/>
          <w:w w:val="91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w w:val="92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Döıü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  <w:t>şü</w:t>
        <w:tab/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rrarilı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29.05.20ı7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79"/>
          <w:position w:val="1"/>
        </w:rPr>
        <w:t>ISaa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ri: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15:14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33" w:right="-20"/>
        <w:jc w:val="left"/>
        <w:tabs>
          <w:tab w:pos="1000" w:val="left"/>
          <w:tab w:pos="1500" w:val="left"/>
          <w:tab w:pos="8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1"/>
          <w:position w:val="-1"/>
        </w:rPr>
        <w:t>Q.iDE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2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KiP: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6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.Posta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8"/>
          <w:w w:val="89"/>
          <w:position w:val="-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80"/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4" w:lineRule="exact"/>
        <w:ind w:right="-20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0"/>
          <w:w w:val="77"/>
          <w:position w:val="-2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right="5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341297pt;margin-top:.167339pt;width:.1pt;height:10pt;mso-position-horizontal-relative:page;mso-position-vertical-relative:paragraph;z-index:-1567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D3D3D"/>
                      <w:spacing w:val="-100"/>
                      <w:w w:val="150"/>
                    </w:rPr>
                    <w:t>»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1"/>
          <w:w w:val="101"/>
          <w:i/>
        </w:rPr>
        <w:t>C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0"/>
          <w:w w:val="101"/>
          <w:i/>
        </w:rPr>
        <w:t>l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0"/>
          <w:w w:val="102"/>
          <w:i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58" w:after="0" w:line="28" w:lineRule="exact"/>
        <w:ind w:right="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41"/>
          <w:w w:val="77"/>
          <w:i/>
          <w:position w:val="-18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6"/>
          <w:position w:val="-2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56"/>
          <w:position w:val="-24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83"/>
          <w:w w:val="77"/>
          <w:i/>
          <w:position w:val="-18"/>
        </w:rPr>
        <w:t>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6"/>
          <w:position w:val="-24"/>
        </w:rPr>
        <w:t>_.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74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right="324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9.474701pt;margin-top:5.346041pt;width:74.295004pt;height:58.5pt;mso-position-horizontal-relative:page;mso-position-vertical-relative:paragraph;z-index:-15674" type="#_x0000_t202" filled="f" stroked="f">
            <v:textbox inset="0,0,0,0">
              <w:txbxContent>
                <w:p>
                  <w:pPr>
                    <w:spacing w:before="0" w:after="0" w:line="1170" w:lineRule="exact"/>
                    <w:ind w:right="-215"/>
                    <w:jc w:val="left"/>
                    <w:rPr>
                      <w:rFonts w:ascii="Arial" w:hAnsi="Arial" w:cs="Arial" w:eastAsia="Arial"/>
                      <w:sz w:val="117"/>
                      <w:szCs w:val="117"/>
                    </w:rPr>
                  </w:pPr>
                  <w:rPr/>
                  <w:r>
                    <w:rPr>
                      <w:rFonts w:ascii="Arial" w:hAnsi="Arial" w:cs="Arial" w:eastAsia="Arial"/>
                      <w:sz w:val="117"/>
                      <w:szCs w:val="117"/>
                      <w:color w:val="2D3874"/>
                      <w:spacing w:val="0"/>
                      <w:w w:val="254"/>
                      <w:position w:val="-1"/>
                    </w:rPr>
                    <w:t>k</w:t>
                  </w:r>
                  <w:r>
                    <w:rPr>
                      <w:rFonts w:ascii="Arial" w:hAnsi="Arial" w:cs="Arial" w:eastAsia="Arial"/>
                      <w:sz w:val="117"/>
                      <w:szCs w:val="1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-40" w:right="1632"/>
        <w:jc w:val="center"/>
        <w:tabs>
          <w:tab w:pos="7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52"/>
        </w:rPr>
        <w:t>"ai1r&lt;ın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505252"/>
          <w:spacing w:val="0"/>
          <w:w w:val="78"/>
        </w:rPr>
        <w:t>?0'7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34" w:after="0" w:line="240" w:lineRule="auto"/>
        <w:ind w:left="222" w:right="174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505252"/>
          <w:spacing w:val="0"/>
          <w:w w:val="74"/>
          <w:i/>
        </w:rPr>
        <w:t>1</w:t>
      </w:r>
      <w:r>
        <w:rPr>
          <w:rFonts w:ascii="Arial" w:hAnsi="Arial" w:cs="Arial" w:eastAsia="Arial"/>
          <w:sz w:val="19"/>
          <w:szCs w:val="19"/>
          <w:color w:val="505252"/>
          <w:spacing w:val="0"/>
          <w:w w:val="74"/>
          <w:i/>
        </w:rPr>
        <w:t>   </w:t>
      </w:r>
      <w:r>
        <w:rPr>
          <w:rFonts w:ascii="Arial" w:hAnsi="Arial" w:cs="Arial" w:eastAsia="Arial"/>
          <w:sz w:val="19"/>
          <w:szCs w:val="19"/>
          <w:color w:val="505252"/>
          <w:spacing w:val="13"/>
          <w:w w:val="74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6"/>
        </w:rPr>
        <w:t>/2017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60" w:right="180"/>
          <w:cols w:num="3" w:equalWidth="0">
            <w:col w:w="652" w:space="1617"/>
            <w:col w:w="3920" w:space="2380"/>
            <w:col w:w="2811"/>
          </w:cols>
        </w:sectPr>
      </w:pPr>
      <w:rPr/>
    </w:p>
    <w:p>
      <w:pPr>
        <w:spacing w:before="0" w:after="0" w:line="367" w:lineRule="exact"/>
        <w:ind w:left="453" w:right="-164"/>
        <w:jc w:val="left"/>
        <w:tabs>
          <w:tab w:pos="2300" w:val="left"/>
        </w:tabs>
        <w:rPr>
          <w:rFonts w:ascii="Times New Roman" w:hAnsi="Times New Roman" w:cs="Times New Roman" w:eastAsia="Times New Roman"/>
          <w:sz w:val="49"/>
          <w:szCs w:val="4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5.482941pt;margin-top:18.339258pt;width:13.545035pt;height:19pt;mso-position-horizontal-relative:page;mso-position-vertical-relative:paragraph;z-index:-15673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Times New Roman" w:hAnsi="Times New Roman" w:cs="Times New Roman" w:eastAsia="Times New Roman"/>
                      <w:sz w:val="38"/>
                      <w:szCs w:val="3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626262"/>
                      <w:spacing w:val="-30"/>
                      <w:w w:val="11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3D3D3D"/>
                      <w:spacing w:val="0"/>
                      <w:w w:val="104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797979"/>
          <w:spacing w:val="4"/>
          <w:w w:val="69"/>
          <w:position w:val="-4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12"/>
          <w:position w:val="-4"/>
        </w:rPr>
        <w:t>ı-&lt;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00"/>
          <w:position w:val="-4"/>
        </w:rPr>
      </w:r>
      <w:r>
        <w:rPr>
          <w:rFonts w:ascii="Arial" w:hAnsi="Arial" w:cs="Arial" w:eastAsia="Arial"/>
          <w:sz w:val="83"/>
          <w:szCs w:val="83"/>
          <w:color w:val="BABABC"/>
          <w:spacing w:val="-4"/>
          <w:w w:val="44"/>
          <w:position w:val="-38"/>
        </w:rPr>
        <w:t>.</w:t>
      </w:r>
      <w:r>
        <w:rPr>
          <w:rFonts w:ascii="Arial" w:hAnsi="Arial" w:cs="Arial" w:eastAsia="Arial"/>
          <w:sz w:val="83"/>
          <w:szCs w:val="83"/>
          <w:color w:val="42497B"/>
          <w:spacing w:val="-48"/>
          <w:w w:val="108"/>
          <w:position w:val="-38"/>
        </w:rPr>
        <w:t>J</w:t>
      </w:r>
      <w:r>
        <w:rPr>
          <w:rFonts w:ascii="Times New Roman" w:hAnsi="Times New Roman" w:cs="Times New Roman" w:eastAsia="Times New Roman"/>
          <w:sz w:val="49"/>
          <w:szCs w:val="49"/>
          <w:color w:val="626262"/>
          <w:spacing w:val="0"/>
          <w:w w:val="60"/>
          <w:i/>
          <w:position w:val="-38"/>
        </w:rPr>
        <w:t>..</w:t>
      </w:r>
      <w:r>
        <w:rPr>
          <w:rFonts w:ascii="Times New Roman" w:hAnsi="Times New Roman" w:cs="Times New Roman" w:eastAsia="Times New Roman"/>
          <w:sz w:val="49"/>
          <w:szCs w:val="49"/>
          <w:color w:val="626262"/>
          <w:spacing w:val="-98"/>
          <w:w w:val="60"/>
          <w:i/>
          <w:position w:val="-38"/>
        </w:rPr>
        <w:t>,</w:t>
      </w:r>
      <w:r>
        <w:rPr>
          <w:rFonts w:ascii="Times New Roman" w:hAnsi="Times New Roman" w:cs="Times New Roman" w:eastAsia="Times New Roman"/>
          <w:sz w:val="49"/>
          <w:szCs w:val="49"/>
          <w:color w:val="2D3874"/>
          <w:spacing w:val="0"/>
          <w:w w:val="43"/>
          <w:i/>
          <w:position w:val="-38"/>
        </w:rPr>
        <w:t>!JA</w:t>
      </w:r>
      <w:r>
        <w:rPr>
          <w:rFonts w:ascii="Times New Roman" w:hAnsi="Times New Roman" w:cs="Times New Roman" w:eastAsia="Times New Roman"/>
          <w:sz w:val="49"/>
          <w:szCs w:val="49"/>
          <w:color w:val="2D3874"/>
          <w:spacing w:val="-72"/>
          <w:w w:val="100"/>
          <w:i/>
          <w:position w:val="-38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626262"/>
          <w:spacing w:val="0"/>
          <w:w w:val="58"/>
          <w:i/>
          <w:position w:val="-38"/>
        </w:rPr>
        <w:t>uT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76" w:lineRule="exact"/>
        <w:ind w:left="47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lıfoiye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4"/>
        </w:rPr>
        <w:t>Bidm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7" w:lineRule="atLeast"/>
        <w:ind w:left="1298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Arial" w:hAnsi="Arial" w:cs="Arial" w:eastAsia="Arial"/>
          <w:sz w:val="106"/>
          <w:szCs w:val="106"/>
          <w:color w:val="42497B"/>
          <w:w w:val="34"/>
          <w:i/>
        </w:rPr>
        <w:t>v</w:t>
      </w:r>
      <w:r>
        <w:rPr>
          <w:rFonts w:ascii="Arial" w:hAnsi="Arial" w:cs="Arial" w:eastAsia="Arial"/>
          <w:sz w:val="106"/>
          <w:szCs w:val="106"/>
          <w:color w:val="42497B"/>
          <w:spacing w:val="-208"/>
          <w:w w:val="34"/>
          <w:i/>
        </w:rPr>
        <w:t>U</w:t>
      </w:r>
      <w:r>
        <w:rPr>
          <w:rFonts w:ascii="Arial" w:hAnsi="Arial" w:cs="Arial" w:eastAsia="Arial"/>
          <w:sz w:val="106"/>
          <w:szCs w:val="106"/>
          <w:color w:val="505252"/>
          <w:spacing w:val="0"/>
          <w:w w:val="188"/>
          <w:i/>
        </w:rPr>
        <w:t>·</w:t>
      </w:r>
      <w:r>
        <w:rPr>
          <w:rFonts w:ascii="Arial" w:hAnsi="Arial" w:cs="Arial" w:eastAsia="Arial"/>
          <w:sz w:val="106"/>
          <w:szCs w:val="106"/>
          <w:color w:val="595DA7"/>
          <w:spacing w:val="0"/>
          <w:w w:val="37"/>
          <w:i/>
        </w:rPr>
        <w:t>1</w:t>
      </w:r>
      <w:r>
        <w:rPr>
          <w:rFonts w:ascii="Arial" w:hAnsi="Arial" w:cs="Arial" w:eastAsia="Arial"/>
          <w:sz w:val="106"/>
          <w:szCs w:val="106"/>
          <w:color w:val="595DA7"/>
          <w:spacing w:val="0"/>
          <w:w w:val="100"/>
          <w:i/>
        </w:rPr>
        <w:tab/>
      </w:r>
      <w:r>
        <w:rPr>
          <w:rFonts w:ascii="Arial" w:hAnsi="Arial" w:cs="Arial" w:eastAsia="Arial"/>
          <w:sz w:val="106"/>
          <w:szCs w:val="106"/>
          <w:color w:val="595DA7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35"/>
          <w:szCs w:val="35"/>
          <w:color w:val="797979"/>
          <w:spacing w:val="0"/>
          <w:w w:val="22"/>
          <w:position w:val="52"/>
        </w:rPr>
        <w:t>•</w:t>
      </w:r>
      <w:r>
        <w:rPr>
          <w:rFonts w:ascii="Times New Roman" w:hAnsi="Times New Roman" w:cs="Times New Roman" w:eastAsia="Times New Roman"/>
          <w:sz w:val="35"/>
          <w:szCs w:val="35"/>
          <w:color w:val="797979"/>
          <w:spacing w:val="0"/>
          <w:w w:val="22"/>
          <w:position w:val="52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797979"/>
          <w:spacing w:val="15"/>
          <w:w w:val="22"/>
          <w:position w:val="52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ACACAC"/>
          <w:spacing w:val="9"/>
          <w:w w:val="94"/>
          <w:position w:val="52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505252"/>
          <w:spacing w:val="0"/>
          <w:w w:val="140"/>
          <w:position w:val="52"/>
        </w:rPr>
        <w:t>l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80"/>
          <w:cols w:num="2" w:equalWidth="0">
            <w:col w:w="3614" w:space="136"/>
            <w:col w:w="7630"/>
          </w:cols>
        </w:sectPr>
      </w:pPr>
      <w:rPr/>
    </w:p>
    <w:p>
      <w:pPr>
        <w:spacing w:before="0" w:after="0" w:line="455" w:lineRule="atLeast"/>
        <w:ind w:left="2213" w:right="-142"/>
        <w:jc w:val="left"/>
        <w:tabs>
          <w:tab w:pos="7780" w:val="left"/>
        </w:tabs>
        <w:rPr>
          <w:rFonts w:ascii="Times New Roman" w:hAnsi="Times New Roman" w:cs="Times New Roman" w:eastAsia="Times New Roman"/>
          <w:sz w:val="68"/>
          <w:szCs w:val="6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8.477844pt;margin-top:26.134209pt;width:5.2275pt;height:20.5pt;mso-position-horizontal-relative:page;mso-position-vertical-relative:paragraph;z-index:-15672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42497B"/>
                      <w:spacing w:val="0"/>
                      <w:w w:val="51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05252"/>
          <w:spacing w:val="0"/>
          <w:w w:val="100"/>
          <w:position w:val="1"/>
        </w:rPr>
        <w:t>U&lt;ıiy</w:t>
      </w:r>
      <w:r>
        <w:rPr>
          <w:rFonts w:ascii="Arial" w:hAnsi="Arial" w:cs="Arial" w:eastAsia="Arial"/>
          <w:sz w:val="19"/>
          <w:szCs w:val="19"/>
          <w:color w:val="505252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505252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5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0"/>
          <w:position w:val="1"/>
        </w:rPr>
        <w:t>lge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68"/>
          <w:szCs w:val="68"/>
          <w:color w:val="42497B"/>
          <w:spacing w:val="-273"/>
          <w:w w:val="164"/>
          <w:i/>
          <w:position w:val="0"/>
        </w:rPr>
        <w:t>Q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217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l.Post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Gruplar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  </w:t>
      </w:r>
      <w:r>
        <w:rPr>
          <w:rFonts w:ascii="Arial" w:hAnsi="Arial" w:cs="Arial" w:eastAsia="Arial"/>
          <w:sz w:val="19"/>
          <w:szCs w:val="19"/>
          <w:color w:val="3D3D3D"/>
          <w:spacing w:val="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26262"/>
          <w:spacing w:val="5"/>
          <w:w w:val="115"/>
        </w:rPr>
        <w:t>m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26"/>
        </w:rPr>
        <w:t>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14" w:lineRule="atLeast"/>
        <w:ind w:right="-20"/>
        <w:jc w:val="left"/>
        <w:tabs>
          <w:tab w:pos="980" w:val="left"/>
        </w:tabs>
        <w:rPr>
          <w:rFonts w:ascii="Times New Roman" w:hAnsi="Times New Roman" w:cs="Times New Roman" w:eastAsia="Times New Roman"/>
          <w:sz w:val="68"/>
          <w:szCs w:val="68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17"/>
          <w:szCs w:val="17"/>
          <w:color w:val="BABABC"/>
          <w:w w:val="23"/>
          <w:position w:val="-4"/>
        </w:rPr>
        <w:t>•</w:t>
      </w:r>
      <w:r>
        <w:rPr>
          <w:rFonts w:ascii="Courier New" w:hAnsi="Courier New" w:cs="Courier New" w:eastAsia="Courier New"/>
          <w:sz w:val="17"/>
          <w:szCs w:val="17"/>
          <w:color w:val="BABABC"/>
          <w:spacing w:val="-59"/>
          <w:w w:val="100"/>
          <w:position w:val="-4"/>
        </w:rPr>
        <w:t> </w:t>
      </w:r>
      <w:r>
        <w:rPr>
          <w:rFonts w:ascii="Courier New" w:hAnsi="Courier New" w:cs="Courier New" w:eastAsia="Courier New"/>
          <w:sz w:val="17"/>
          <w:szCs w:val="17"/>
          <w:color w:val="626262"/>
          <w:spacing w:val="-2"/>
          <w:w w:val="50"/>
          <w:position w:val="-4"/>
        </w:rPr>
        <w:t>ı</w:t>
      </w:r>
      <w:r>
        <w:rPr>
          <w:rFonts w:ascii="Times New Roman" w:hAnsi="Times New Roman" w:cs="Times New Roman" w:eastAsia="Times New Roman"/>
          <w:sz w:val="68"/>
          <w:szCs w:val="68"/>
          <w:color w:val="797979"/>
          <w:spacing w:val="-160"/>
          <w:w w:val="64"/>
          <w:i/>
          <w:position w:val="0"/>
        </w:rPr>
        <w:t>·</w:t>
      </w:r>
      <w:r>
        <w:rPr>
          <w:rFonts w:ascii="Courier New" w:hAnsi="Courier New" w:cs="Courier New" w:eastAsia="Courier New"/>
          <w:sz w:val="17"/>
          <w:szCs w:val="17"/>
          <w:color w:val="626262"/>
          <w:spacing w:val="0"/>
          <w:w w:val="50"/>
          <w:position w:val="-4"/>
        </w:rPr>
        <w:t>tt</w:t>
      </w:r>
      <w:r>
        <w:rPr>
          <w:rFonts w:ascii="Courier New" w:hAnsi="Courier New" w:cs="Courier New" w:eastAsia="Courier New"/>
          <w:sz w:val="17"/>
          <w:szCs w:val="17"/>
          <w:color w:val="626262"/>
          <w:spacing w:val="-14"/>
          <w:w w:val="50"/>
          <w:position w:val="-4"/>
        </w:rPr>
        <w:t>.</w:t>
      </w:r>
      <w:r>
        <w:rPr>
          <w:rFonts w:ascii="Times New Roman" w:hAnsi="Times New Roman" w:cs="Times New Roman" w:eastAsia="Times New Roman"/>
          <w:sz w:val="68"/>
          <w:szCs w:val="68"/>
          <w:color w:val="2D3874"/>
          <w:spacing w:val="-225"/>
          <w:w w:val="43"/>
          <w:i/>
          <w:position w:val="0"/>
        </w:rPr>
        <w:t>{</w:t>
      </w:r>
      <w:r>
        <w:rPr>
          <w:rFonts w:ascii="Courier New" w:hAnsi="Courier New" w:cs="Courier New" w:eastAsia="Courier New"/>
          <w:sz w:val="17"/>
          <w:szCs w:val="17"/>
          <w:color w:val="626262"/>
          <w:spacing w:val="0"/>
          <w:w w:val="50"/>
          <w:position w:val="-4"/>
        </w:rPr>
        <w:t>;</w:t>
      </w:r>
      <w:r>
        <w:rPr>
          <w:rFonts w:ascii="Courier New" w:hAnsi="Courier New" w:cs="Courier New" w:eastAsia="Courier New"/>
          <w:sz w:val="17"/>
          <w:szCs w:val="17"/>
          <w:color w:val="626262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68"/>
          <w:szCs w:val="68"/>
          <w:color w:val="505252"/>
          <w:spacing w:val="0"/>
          <w:w w:val="35"/>
          <w:i/>
          <w:position w:val="0"/>
        </w:rPr>
        <w:t>J.'</w:t>
      </w:r>
      <w:r>
        <w:rPr>
          <w:rFonts w:ascii="Times New Roman" w:hAnsi="Times New Roman" w:cs="Times New Roman" w:eastAsia="Times New Roman"/>
          <w:sz w:val="68"/>
          <w:szCs w:val="68"/>
          <w:color w:val="505252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68"/>
          <w:szCs w:val="68"/>
          <w:color w:val="505252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68"/>
          <w:szCs w:val="68"/>
          <w:color w:val="505252"/>
          <w:spacing w:val="-14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68"/>
          <w:szCs w:val="68"/>
          <w:color w:val="95999A"/>
          <w:spacing w:val="0"/>
          <w:w w:val="40"/>
          <w:position w:val="0"/>
        </w:rPr>
        <w:t>·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80"/>
          <w:cols w:num="2" w:equalWidth="0">
            <w:col w:w="8143" w:space="174"/>
            <w:col w:w="3063"/>
          </w:cols>
        </w:sectPr>
      </w:pPr>
      <w:rPr/>
    </w:p>
    <w:p>
      <w:pPr>
        <w:spacing w:before="0" w:after="0" w:line="183" w:lineRule="atLeas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11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7"/>
        </w:rPr>
        <w:t>NUL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3" w:lineRule="atLeast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505252"/>
          <w:spacing w:val="0"/>
          <w:w w:val="190"/>
        </w:rPr>
        <w:t>JI';v</w:t>
      </w:r>
      <w:r>
        <w:rPr>
          <w:rFonts w:ascii="Times New Roman" w:hAnsi="Times New Roman" w:cs="Times New Roman" w:eastAsia="Times New Roman"/>
          <w:sz w:val="32"/>
          <w:szCs w:val="32"/>
          <w:color w:val="505252"/>
          <w:spacing w:val="-5"/>
          <w:w w:val="19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05252"/>
          <w:spacing w:val="0"/>
          <w:w w:val="190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80"/>
          <w:cols w:num="2" w:equalWidth="0">
            <w:col w:w="6523" w:space="1778"/>
            <w:col w:w="3079"/>
          </w:cols>
        </w:sectPr>
      </w:pPr>
      <w:rPr/>
    </w:p>
    <w:p>
      <w:pPr>
        <w:spacing w:before="0" w:after="0" w:line="5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4.579208pt;margin-top:.236284pt;width:70.417550pt;height:61.0pt;mso-position-horizontal-relative:page;mso-position-vertical-relative:paragraph;z-index:-15671" type="#_x0000_t202" filled="f" stroked="f">
            <v:textbox inset="0,0,0,0">
              <w:txbxContent>
                <w:p>
                  <w:pPr>
                    <w:spacing w:before="0" w:after="0" w:line="1220" w:lineRule="exact"/>
                    <w:ind w:right="-223"/>
                    <w:jc w:val="left"/>
                    <w:rPr>
                      <w:rFonts w:ascii="Times New Roman" w:hAnsi="Times New Roman" w:cs="Times New Roman" w:eastAsia="Times New Roman"/>
                      <w:sz w:val="122"/>
                      <w:szCs w:val="1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2"/>
                      <w:szCs w:val="122"/>
                      <w:color w:val="505252"/>
                      <w:spacing w:val="-221"/>
                      <w:w w:val="99"/>
                      <w:i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22"/>
                      <w:szCs w:val="122"/>
                      <w:color w:val="3D3D3D"/>
                      <w:spacing w:val="-359"/>
                      <w:w w:val="17"/>
                      <w:i/>
                      <w:position w:val="-1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22"/>
                      <w:szCs w:val="122"/>
                      <w:color w:val="42497B"/>
                      <w:spacing w:val="0"/>
                      <w:w w:val="207"/>
                      <w:i/>
                      <w:position w:val="-1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22"/>
                      <w:szCs w:val="1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-9"/>
        </w:rPr>
        <w:t>İtf.Amiri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" w:lineRule="exact"/>
        <w:ind w:right="-129"/>
        <w:jc w:val="left"/>
        <w:rPr>
          <w:rFonts w:ascii="Times New Roman" w:hAnsi="Times New Roman" w:cs="Times New Roman" w:eastAsia="Times New Roman"/>
          <w:sz w:val="59"/>
          <w:szCs w:val="5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9"/>
          <w:szCs w:val="59"/>
          <w:color w:val="626262"/>
          <w:spacing w:val="-154"/>
          <w:w w:val="100"/>
          <w:position w:val="-29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3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59"/>
          <w:szCs w:val="59"/>
          <w:color w:val="626262"/>
          <w:spacing w:val="0"/>
          <w:w w:val="103"/>
          <w:position w:val="-29"/>
        </w:rPr>
        <w:t>\</w:t>
      </w:r>
      <w:r>
        <w:rPr>
          <w:rFonts w:ascii="Times New Roman" w:hAnsi="Times New Roman" w:cs="Times New Roman" w:eastAsia="Times New Roman"/>
          <w:sz w:val="59"/>
          <w:szCs w:val="59"/>
          <w:color w:val="626262"/>
          <w:spacing w:val="-110"/>
          <w:w w:val="104"/>
          <w:position w:val="-29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"/>
          <w:w w:val="192"/>
          <w:position w:val="-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ABABC"/>
          <w:spacing w:val="-5"/>
          <w:w w:val="105"/>
          <w:position w:val="-10"/>
        </w:rPr>
        <w:t>'</w:t>
      </w:r>
      <w:r>
        <w:rPr>
          <w:rFonts w:ascii="Times New Roman" w:hAnsi="Times New Roman" w:cs="Times New Roman" w:eastAsia="Times New Roman"/>
          <w:sz w:val="59"/>
          <w:szCs w:val="59"/>
          <w:color w:val="BABABC"/>
          <w:spacing w:val="-74"/>
          <w:w w:val="69"/>
          <w:position w:val="-29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-49"/>
          <w:w w:val="103"/>
          <w:b/>
          <w:bCs/>
          <w:position w:val="-10"/>
        </w:rPr>
        <w:t>8</w:t>
      </w:r>
      <w:r>
        <w:rPr>
          <w:rFonts w:ascii="Times New Roman" w:hAnsi="Times New Roman" w:cs="Times New Roman" w:eastAsia="Times New Roman"/>
          <w:sz w:val="59"/>
          <w:szCs w:val="59"/>
          <w:color w:val="95999A"/>
          <w:spacing w:val="-61"/>
          <w:w w:val="69"/>
          <w:position w:val="-29"/>
        </w:rPr>
        <w:t>·</w:t>
      </w:r>
      <w:r>
        <w:rPr>
          <w:rFonts w:ascii="Times New Roman" w:hAnsi="Times New Roman" w:cs="Times New Roman" w:eastAsia="Times New Roman"/>
          <w:sz w:val="59"/>
          <w:szCs w:val="59"/>
          <w:color w:val="797979"/>
          <w:spacing w:val="-43"/>
          <w:w w:val="44"/>
          <w:position w:val="-29"/>
        </w:rPr>
        <w:t>.</w:t>
      </w:r>
      <w:r>
        <w:rPr>
          <w:rFonts w:ascii="Times New Roman" w:hAnsi="Times New Roman" w:cs="Times New Roman" w:eastAsia="Times New Roman"/>
          <w:sz w:val="59"/>
          <w:szCs w:val="59"/>
          <w:color w:val="ACACAC"/>
          <w:spacing w:val="0"/>
          <w:w w:val="37"/>
          <w:position w:val="-29"/>
        </w:rPr>
        <w:t>.</w:t>
      </w:r>
      <w:r>
        <w:rPr>
          <w:rFonts w:ascii="Times New Roman" w:hAnsi="Times New Roman" w:cs="Times New Roman" w:eastAsia="Times New Roman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5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60"/>
          <w:position w:val="-10"/>
        </w:rPr>
        <w:t>IJ</w:t>
      </w:r>
      <w:r>
        <w:rPr>
          <w:rFonts w:ascii="Arial" w:hAnsi="Arial" w:cs="Arial" w:eastAsia="Arial"/>
          <w:sz w:val="25"/>
          <w:szCs w:val="25"/>
          <w:color w:val="626262"/>
          <w:spacing w:val="-20"/>
          <w:w w:val="60"/>
          <w:position w:val="-10"/>
        </w:rPr>
        <w:t>9</w:t>
      </w:r>
      <w:r>
        <w:rPr>
          <w:rFonts w:ascii="Times New Roman" w:hAnsi="Times New Roman" w:cs="Times New Roman" w:eastAsia="Times New Roman"/>
          <w:sz w:val="10"/>
          <w:szCs w:val="10"/>
          <w:color w:val="95999A"/>
          <w:spacing w:val="-10"/>
          <w:w w:val="60"/>
          <w:position w:val="3"/>
        </w:rPr>
        <w:t>1</w:t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60"/>
          <w:position w:val="-10"/>
        </w:rPr>
        <w:t>G'f&lt;Aü4;</w:t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60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626262"/>
          <w:spacing w:val="38"/>
          <w:w w:val="60"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60"/>
          <w:position w:val="-10"/>
        </w:rPr>
        <w:t>V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80"/>
          <w:cols w:num="3" w:equalWidth="0">
            <w:col w:w="5976" w:space="2159"/>
            <w:col w:w="949" w:space="134"/>
            <w:col w:w="2162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67" w:lineRule="exact"/>
        <w:ind w:right="1349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ACACAC"/>
          <w:spacing w:val="0"/>
          <w:w w:val="100"/>
          <w:position w:val="-2"/>
        </w:rPr>
        <w:t>..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ACACAC"/>
          <w:spacing w:val="19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626262"/>
          <w:spacing w:val="0"/>
          <w:w w:val="131"/>
          <w:b/>
          <w:bCs/>
          <w:i/>
          <w:position w:val="-2"/>
        </w:rPr>
        <w:t>ll</w:t>
      </w:r>
      <w:r>
        <w:rPr>
          <w:rFonts w:ascii="Arial" w:hAnsi="Arial" w:cs="Arial" w:eastAsia="Arial"/>
          <w:sz w:val="10"/>
          <w:szCs w:val="10"/>
          <w:color w:val="626262"/>
          <w:spacing w:val="35"/>
          <w:w w:val="131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BABABC"/>
          <w:spacing w:val="0"/>
          <w:w w:val="63"/>
          <w:position w:val="-2"/>
        </w:rPr>
        <w:t>..</w:t>
      </w:r>
      <w:r>
        <w:rPr>
          <w:rFonts w:ascii="Arial" w:hAnsi="Arial" w:cs="Arial" w:eastAsia="Arial"/>
          <w:sz w:val="10"/>
          <w:szCs w:val="10"/>
          <w:color w:val="BABABC"/>
          <w:spacing w:val="-8"/>
          <w:w w:val="63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626262"/>
          <w:spacing w:val="-5"/>
          <w:w w:val="186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BABABC"/>
          <w:spacing w:val="-22"/>
          <w:w w:val="78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ACACAC"/>
          <w:spacing w:val="-33"/>
          <w:w w:val="148"/>
          <w:position w:val="-2"/>
        </w:rPr>
        <w:t>•</w:t>
      </w:r>
      <w:r>
        <w:rPr>
          <w:rFonts w:ascii="Arial" w:hAnsi="Arial" w:cs="Arial" w:eastAsia="Arial"/>
          <w:sz w:val="10"/>
          <w:szCs w:val="10"/>
          <w:color w:val="BABABC"/>
          <w:spacing w:val="0"/>
          <w:w w:val="78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BABABC"/>
          <w:spacing w:val="-1"/>
          <w:w w:val="78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148"/>
          <w:position w:val="-2"/>
        </w:rPr>
        <w:t>•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ACACAC"/>
          <w:spacing w:val="10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95999A"/>
          <w:spacing w:val="0"/>
          <w:w w:val="139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95999A"/>
          <w:spacing w:val="-18"/>
          <w:w w:val="139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95999A"/>
          <w:spacing w:val="-24"/>
          <w:w w:val="464"/>
          <w:position w:val="-2"/>
        </w:rPr>
        <w:t>'</w:t>
      </w:r>
      <w:r>
        <w:rPr>
          <w:rFonts w:ascii="Arial" w:hAnsi="Arial" w:cs="Arial" w:eastAsia="Arial"/>
          <w:sz w:val="10"/>
          <w:szCs w:val="10"/>
          <w:color w:val="797979"/>
          <w:spacing w:val="0"/>
          <w:w w:val="302"/>
          <w:position w:val="-2"/>
        </w:rPr>
        <w:t>"</w:t>
      </w:r>
      <w:r>
        <w:rPr>
          <w:rFonts w:ascii="Arial" w:hAnsi="Arial" w:cs="Arial" w:eastAsia="Arial"/>
          <w:sz w:val="10"/>
          <w:szCs w:val="10"/>
          <w:color w:val="79797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-31"/>
          <w:w w:val="88"/>
          <w:i/>
          <w:position w:val="1"/>
        </w:rPr>
        <w:t>•</w:t>
      </w:r>
      <w:r>
        <w:rPr>
          <w:rFonts w:ascii="Arial" w:hAnsi="Arial" w:cs="Arial" w:eastAsia="Arial"/>
          <w:sz w:val="10"/>
          <w:szCs w:val="10"/>
          <w:color w:val="ACACAC"/>
          <w:spacing w:val="0"/>
          <w:w w:val="233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ACACAC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0"/>
          <w:w w:val="100"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31"/>
          <w:w w:val="100"/>
          <w:i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BABABC"/>
          <w:spacing w:val="-36"/>
          <w:w w:val="234"/>
          <w:position w:val="-2"/>
        </w:rPr>
        <w:t>·</w:t>
      </w:r>
      <w:r>
        <w:rPr>
          <w:rFonts w:ascii="Arial" w:hAnsi="Arial" w:cs="Arial" w:eastAsia="Arial"/>
          <w:sz w:val="10"/>
          <w:szCs w:val="10"/>
          <w:color w:val="797979"/>
          <w:spacing w:val="0"/>
          <w:w w:val="465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797979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797979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D3D3D"/>
          <w:spacing w:val="0"/>
          <w:w w:val="73"/>
          <w:b/>
          <w:bCs/>
          <w:i/>
          <w:position w:val="-2"/>
        </w:rPr>
        <w:t>'1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right="1480"/>
        <w:jc w:val="right"/>
        <w:tabs>
          <w:tab w:pos="660" w:val="left"/>
          <w:tab w:pos="12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9"/>
          <w:szCs w:val="9"/>
          <w:color w:val="ACACAC"/>
          <w:spacing w:val="0"/>
          <w:w w:val="86"/>
          <w:b/>
          <w:bCs/>
          <w:position w:val="-2"/>
        </w:rPr>
        <w:t>'4.</w:t>
      </w:r>
      <w:r>
        <w:rPr>
          <w:rFonts w:ascii="Arial" w:hAnsi="Arial" w:cs="Arial" w:eastAsia="Arial"/>
          <w:sz w:val="9"/>
          <w:szCs w:val="9"/>
          <w:color w:val="ACACAC"/>
          <w:spacing w:val="4"/>
          <w:w w:val="86"/>
          <w:b/>
          <w:bCs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95999A"/>
          <w:spacing w:val="0"/>
          <w:w w:val="100"/>
          <w:b/>
          <w:bCs/>
          <w:position w:val="-2"/>
        </w:rPr>
        <w:t>..</w:t>
      </w:r>
      <w:r>
        <w:rPr>
          <w:rFonts w:ascii="Arial" w:hAnsi="Arial" w:cs="Arial" w:eastAsia="Arial"/>
          <w:sz w:val="9"/>
          <w:szCs w:val="9"/>
          <w:color w:val="95999A"/>
          <w:spacing w:val="0"/>
          <w:w w:val="100"/>
          <w:b/>
          <w:bCs/>
          <w:position w:val="-2"/>
        </w:rPr>
        <w:t>     </w:t>
      </w:r>
      <w:r>
        <w:rPr>
          <w:rFonts w:ascii="Arial" w:hAnsi="Arial" w:cs="Arial" w:eastAsia="Arial"/>
          <w:sz w:val="9"/>
          <w:szCs w:val="9"/>
          <w:color w:val="95999A"/>
          <w:spacing w:val="1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89"/>
          <w:b/>
          <w:bCs/>
          <w:position w:val="-2"/>
        </w:rPr>
        <w:t>:ı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4"/>
          <w:szCs w:val="14"/>
          <w:color w:val="626262"/>
          <w:spacing w:val="0"/>
          <w:w w:val="100"/>
          <w:b/>
          <w:bCs/>
          <w:position w:val="-2"/>
        </w:rPr>
        <w:t>j'</w:t>
      </w:r>
      <w:r>
        <w:rPr>
          <w:rFonts w:ascii="Arial" w:hAnsi="Arial" w:cs="Arial" w:eastAsia="Arial"/>
          <w:sz w:val="14"/>
          <w:szCs w:val="14"/>
          <w:color w:val="626262"/>
          <w:spacing w:val="0"/>
          <w:w w:val="100"/>
          <w:b/>
          <w:bCs/>
          <w:position w:val="-2"/>
        </w:rPr>
        <w:t>   </w:t>
      </w:r>
      <w:r>
        <w:rPr>
          <w:rFonts w:ascii="Arial" w:hAnsi="Arial" w:cs="Arial" w:eastAsia="Arial"/>
          <w:sz w:val="14"/>
          <w:szCs w:val="14"/>
          <w:color w:val="626262"/>
          <w:spacing w:val="26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86"/>
          <w:position w:val="-2"/>
        </w:rPr>
        <w:t>-</w:t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166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797979"/>
          <w:spacing w:val="29"/>
          <w:w w:val="166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99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right="1445"/>
        <w:jc w:val="right"/>
        <w:tabs>
          <w:tab w:pos="1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-25"/>
          <w:w w:val="82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64"/>
          <w:position w:val="-3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36"/>
          <w:position w:val="-3"/>
        </w:rPr>
        <w:t>..::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36"/>
          <w:position w:val="-3"/>
        </w:rPr>
        <w:t>     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12"/>
          <w:w w:val="36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120"/>
          <w:position w:val="-3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77"/>
          <w:position w:val="-3"/>
        </w:rPr>
        <w:t>,.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0"/>
          <w:w w:val="77"/>
          <w:position w:val="-3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ACACAC"/>
          <w:spacing w:val="20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5999A"/>
          <w:spacing w:val="-17"/>
          <w:w w:val="171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2"/>
          <w:w w:val="192"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95999A"/>
          <w:spacing w:val="0"/>
          <w:w w:val="153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523" w:right="-20"/>
        <w:jc w:val="left"/>
        <w:tabs>
          <w:tab w:pos="8420" w:val="left"/>
          <w:tab w:pos="9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65"/>
          <w:position w:val="-3"/>
        </w:rPr>
        <w:t>.o&lt;: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BABABC"/>
          <w:spacing w:val="0"/>
          <w:w w:val="65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ABABC"/>
          <w:spacing w:val="0"/>
          <w:w w:val="65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BC"/>
          <w:spacing w:val="23"/>
          <w:w w:val="65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18"/>
          <w:w w:val="124"/>
          <w:position w:val="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5999A"/>
          <w:spacing w:val="0"/>
          <w:w w:val="53"/>
          <w:position w:val="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5999A"/>
          <w:spacing w:val="0"/>
          <w:w w:val="100"/>
          <w:position w:val="4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95999A"/>
          <w:spacing w:val="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5999A"/>
          <w:spacing w:val="0"/>
          <w:w w:val="71"/>
          <w:position w:val="4"/>
        </w:rPr>
        <w:t>'&lt;</w:t>
      </w:r>
      <w:r>
        <w:rPr>
          <w:rFonts w:ascii="Times New Roman" w:hAnsi="Times New Roman" w:cs="Times New Roman" w:eastAsia="Times New Roman"/>
          <w:sz w:val="18"/>
          <w:szCs w:val="18"/>
          <w:color w:val="95999A"/>
          <w:spacing w:val="0"/>
          <w:w w:val="71"/>
          <w:position w:val="4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95999A"/>
          <w:spacing w:val="5"/>
          <w:w w:val="71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-20"/>
          <w:w w:val="178"/>
          <w:position w:val="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68"/>
          <w:position w:val="4"/>
        </w:rPr>
        <w:t>•.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8"/>
          <w:w w:val="68"/>
          <w:position w:val="4"/>
        </w:rPr>
        <w:t>.</w:t>
      </w:r>
      <w:r>
        <w:rPr>
          <w:rFonts w:ascii="Arial" w:hAnsi="Arial" w:cs="Arial" w:eastAsia="Arial"/>
          <w:sz w:val="32"/>
          <w:szCs w:val="32"/>
          <w:color w:val="ACACAC"/>
          <w:spacing w:val="-49"/>
          <w:w w:val="130"/>
          <w:position w:val="-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95999A"/>
          <w:spacing w:val="9"/>
          <w:w w:val="248"/>
          <w:position w:val="4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BABABC"/>
          <w:spacing w:val="0"/>
          <w:w w:val="76"/>
          <w:position w:val="4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ABABC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ABABC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48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80"/>
        </w:sectPr>
      </w:pPr>
      <w:rPr/>
    </w:p>
    <w:p>
      <w:pPr>
        <w:spacing w:before="66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2.883327pt;margin-top:37.047077pt;width:557.839477pt;height:786.754589pt;mso-position-horizontal-relative:page;mso-position-vertical-relative:page;z-index:-15678" coordorigin="458,741" coordsize="11157,15735">
            <v:group style="position:absolute;left:476;top:755;width:257;height:2" coordorigin="476,755" coordsize="257,2">
              <v:shape style="position:absolute;left:476;top:755;width:257;height:2" coordorigin="476,755" coordsize="257,0" path="m476,755l733,755e" filled="f" stroked="t" strokeweight=".467007pt" strokecolor="#7C7C7C">
                <v:path arrowok="t"/>
              </v:shape>
            </v:group>
            <v:group style="position:absolute;left:677;top:762;width:10909;height:2" coordorigin="677,762" coordsize="10909,2">
              <v:shape style="position:absolute;left:677;top:762;width:10909;height:2" coordorigin="677,762" coordsize="10909,0" path="m677,762l11586,762e" filled="f" stroked="t" strokeweight=".70051pt" strokecolor="#6B6B6B">
                <v:path arrowok="t"/>
              </v:shape>
            </v:group>
            <v:group style="position:absolute;left:2428;top:765;width:715;height:2" coordorigin="2428,765" coordsize="715,2">
              <v:shape style="position:absolute;left:2428;top:765;width:715;height:2" coordorigin="2428,765" coordsize="715,0" path="m2428,765l3143,765e" filled="f" stroked="t" strokeweight=".70051pt" strokecolor="#5B5B5B">
                <v:path arrowok="t"/>
              </v:shape>
            </v:group>
            <v:group style="position:absolute;left:8210;top:767;width:304;height:2" coordorigin="8210,767" coordsize="304,2">
              <v:shape style="position:absolute;left:8210;top:767;width:304;height:2" coordorigin="8210,767" coordsize="304,0" path="m8210,767l8514,767e" filled="f" stroked="t" strokeweight=".467007pt" strokecolor="#57575B">
                <v:path arrowok="t"/>
              </v:shape>
            </v:group>
            <v:group style="position:absolute;left:8490;top:772;width:481;height:2" coordorigin="8490,772" coordsize="481,2">
              <v:shape style="position:absolute;left:8490;top:772;width:481;height:2" coordorigin="8490,772" coordsize="481,0" path="m8490,772l8971,772e" filled="f" stroked="t" strokeweight=".70051pt" strokecolor="#707070">
                <v:path arrowok="t"/>
              </v:shape>
            </v:group>
            <v:group style="position:absolute;left:9191;top:769;width:257;height:2" coordorigin="9191,769" coordsize="257,2">
              <v:shape style="position:absolute;left:9191;top:769;width:257;height:2" coordorigin="9191,769" coordsize="257,0" path="m9191,769l9448,769e" filled="f" stroked="t" strokeweight=".467007pt" strokecolor="#676767">
                <v:path arrowok="t"/>
              </v:shape>
            </v:group>
            <v:group style="position:absolute;left:9709;top:769;width:1653;height:2" coordorigin="9709,769" coordsize="1653,2">
              <v:shape style="position:absolute;left:9709;top:769;width:1653;height:2" coordorigin="9709,769" coordsize="1653,0" path="m9709,769l11362,769e" filled="f" stroked="t" strokeweight=".70051pt" strokecolor="#707070">
                <v:path arrowok="t"/>
              </v:shape>
            </v:group>
            <v:group style="position:absolute;left:11589;top:757;width:2;height:7541" coordorigin="11589,757" coordsize="2,7541">
              <v:shape style="position:absolute;left:11589;top:757;width:2;height:7541" coordorigin="11589,757" coordsize="0,7541" path="m11589,8298l11589,757e" filled="f" stroked="t" strokeweight=".70051pt" strokecolor="#646464">
                <v:path arrowok="t"/>
              </v:shape>
            </v:group>
            <v:group style="position:absolute;left:483;top:748;width:2;height:734" coordorigin="483,748" coordsize="2,734">
              <v:shape style="position:absolute;left:483;top:748;width:2;height:734" coordorigin="483,748" coordsize="0,734" path="m483,1482l483,748e" filled="f" stroked="t" strokeweight=".70051pt" strokecolor="#777777">
                <v:path arrowok="t"/>
              </v:shape>
            </v:group>
            <v:group style="position:absolute;left:2473;top:757;width:2;height:1505" coordorigin="2473,757" coordsize="2,1505">
              <v:shape style="position:absolute;left:2473;top:757;width:2;height:1505" coordorigin="2473,757" coordsize="0,1505" path="m2473,2263l2473,757e" filled="f" stroked="t" strokeweight=".70051pt" strokecolor="#646464">
                <v:path arrowok="t"/>
              </v:shape>
            </v:group>
            <v:group style="position:absolute;left:9114;top:757;width:2;height:847" coordorigin="9114,757" coordsize="2,847">
              <v:shape style="position:absolute;left:9114;top:757;width:2;height:847" coordorigin="9114,757" coordsize="0,847" path="m9114,1605l9114,757e" filled="f" stroked="t" strokeweight=".70051pt" strokecolor="#606060">
                <v:path arrowok="t"/>
              </v:shape>
            </v:group>
            <v:group style="position:absolute;left:11586;top:1425;width:2;height:180" coordorigin="11586,1425" coordsize="2,180">
              <v:shape style="position:absolute;left:11586;top:1425;width:2;height:180" coordorigin="11586,1425" coordsize="0,180" path="m11586,1605l11586,1425e" filled="f" stroked="t" strokeweight=".467007pt" strokecolor="#575757">
                <v:path arrowok="t"/>
              </v:shape>
            </v:group>
            <v:group style="position:absolute;left:9116;top:1548;width:2;height:227" coordorigin="9116,1548" coordsize="2,227">
              <v:shape style="position:absolute;left:9116;top:1548;width:2;height:227" coordorigin="9116,1548" coordsize="0,227" path="m9116,1775l9116,1548e" filled="f" stroked="t" strokeweight=".467007pt" strokecolor="#484848">
                <v:path arrowok="t"/>
              </v:shape>
            </v:group>
            <v:group style="position:absolute;left:476;top:2251;width:8037;height:2" coordorigin="476,2251" coordsize="8037,2">
              <v:shape style="position:absolute;left:476;top:2251;width:8037;height:2" coordorigin="476,2251" coordsize="8037,0" path="m476,2251l8514,2251e" filled="f" stroked="t" strokeweight=".70051pt" strokecolor="#646464">
                <v:path arrowok="t"/>
              </v:shape>
            </v:group>
            <v:group style="position:absolute;left:4226;top:2253;width:336;height:2" coordorigin="4226,2253" coordsize="336,2">
              <v:shape style="position:absolute;left:4226;top:2253;width:336;height:2" coordorigin="4226,2253" coordsize="336,0" path="m4226,2253l4563,2253e" filled="f" stroked="t" strokeweight=".70051pt" strokecolor="#606060">
                <v:path arrowok="t"/>
              </v:shape>
            </v:group>
            <v:group style="position:absolute;left:8457;top:2258;width:294;height:2" coordorigin="8457,2258" coordsize="294,2">
              <v:shape style="position:absolute;left:8457;top:2258;width:294;height:2" coordorigin="8457,2258" coordsize="294,0" path="m8457,2258l8752,2258e" filled="f" stroked="t" strokeweight=".467007pt" strokecolor="#4F4F4F">
                <v:path arrowok="t"/>
              </v:shape>
            </v:group>
            <v:group style="position:absolute;left:9116;top:1718;width:2;height:544" coordorigin="9116,1718" coordsize="2,544">
              <v:shape style="position:absolute;left:9116;top:1718;width:2;height:544" coordorigin="9116,1718" coordsize="0,544" path="m9116,2263l9116,1718e" filled="f" stroked="t" strokeweight=".70051pt" strokecolor="#575757">
                <v:path arrowok="t"/>
              </v:shape>
            </v:group>
            <v:group style="position:absolute;left:8696;top:2256;width:2900;height:2" coordorigin="8696,2256" coordsize="2900,2">
              <v:shape style="position:absolute;left:8696;top:2256;width:2900;height:2" coordorigin="8696,2256" coordsize="2900,0" path="m8696,2256l11596,2256e" filled="f" stroked="t" strokeweight=".70051pt" strokecolor="#6B6B6B">
                <v:path arrowok="t"/>
              </v:shape>
            </v:group>
            <v:group style="position:absolute;left:481;top:2488;width:1359;height:2" coordorigin="481,2488" coordsize="1359,2">
              <v:shape style="position:absolute;left:481;top:2488;width:1359;height:2" coordorigin="481,2488" coordsize="1359,0" path="m481,2488l1840,2488e" filled="f" stroked="t" strokeweight=".70051pt" strokecolor="#676767">
                <v:path arrowok="t"/>
              </v:shape>
            </v:group>
            <v:group style="position:absolute;left:1784;top:2497;width:8784;height:2" coordorigin="1784,2497" coordsize="8784,2">
              <v:shape style="position:absolute;left:1784;top:2497;width:8784;height:2" coordorigin="1784,2497" coordsize="8784,0" path="m1784,2497l10568,2497e" filled="f" stroked="t" strokeweight=".70051pt" strokecolor="#676767">
                <v:path arrowok="t"/>
              </v:shape>
            </v:group>
            <v:group style="position:absolute;left:8915;top:2495;width:332;height:2" coordorigin="8915,2495" coordsize="332,2">
              <v:shape style="position:absolute;left:8915;top:2495;width:332;height:2" coordorigin="8915,2495" coordsize="332,0" path="m8915,2495l9247,2495e" filled="f" stroked="t" strokeweight=".467007pt" strokecolor="#575757">
                <v:path arrowok="t"/>
              </v:shape>
            </v:group>
            <v:group style="position:absolute;left:9690;top:2495;width:813;height:2" coordorigin="9690,2495" coordsize="813,2">
              <v:shape style="position:absolute;left:9690;top:2495;width:813;height:2" coordorigin="9690,2495" coordsize="813,0" path="m9690,2495l10503,2495e" filled="f" stroked="t" strokeweight=".70051pt" strokecolor="#7C7C7C">
                <v:path arrowok="t"/>
              </v:shape>
            </v:group>
            <v:group style="position:absolute;left:10512;top:2495;width:173;height:2" coordorigin="10512,2495" coordsize="173,2">
              <v:shape style="position:absolute;left:10512;top:2495;width:173;height:2" coordorigin="10512,2495" coordsize="173,0" path="m10512,2495l10685,2495e" filled="f" stroked="t" strokeweight=".467007pt" strokecolor="#676767">
                <v:path arrowok="t"/>
              </v:shape>
            </v:group>
            <v:group style="position:absolute;left:10629;top:2495;width:962;height:2" coordorigin="10629,2495" coordsize="962,2">
              <v:shape style="position:absolute;left:10629;top:2495;width:962;height:2" coordorigin="10629,2495" coordsize="962,0" path="m10629,2495l11591,2495e" filled="f" stroked="t" strokeweight=".70051pt" strokecolor="#777777">
                <v:path arrowok="t"/>
              </v:shape>
            </v:group>
            <v:group style="position:absolute;left:476;top:2731;width:11119;height:2" coordorigin="476,2731" coordsize="11119,2">
              <v:shape style="position:absolute;left:476;top:2731;width:11119;height:2" coordorigin="476,2731" coordsize="11119,0" path="m476,2731l11596,2731e" filled="f" stroked="t" strokeweight=".70051pt" strokecolor="#676767">
                <v:path arrowok="t"/>
              </v:shape>
            </v:group>
            <v:group style="position:absolute;left:481;top:2973;width:11115;height:2" coordorigin="481,2973" coordsize="11115,2">
              <v:shape style="position:absolute;left:481;top:2973;width:11115;height:2" coordorigin="481,2973" coordsize="11115,0" path="m481,2973l11596,2973e" filled="f" stroked="t" strokeweight=".70051pt" strokecolor="#646464">
                <v:path arrowok="t"/>
              </v:shape>
            </v:group>
            <v:group style="position:absolute;left:4936;top:2973;width:196;height:2" coordorigin="4936,2973" coordsize="196,2">
              <v:shape style="position:absolute;left:4936;top:2973;width:196;height:2" coordorigin="4936,2973" coordsize="196,0" path="m4936,2973l5132,2973e" filled="f" stroked="t" strokeweight=".467007pt" strokecolor="#3F3F3F">
                <v:path arrowok="t"/>
              </v:shape>
            </v:group>
            <v:group style="position:absolute;left:8210;top:2973;width:304;height:2" coordorigin="8210,2973" coordsize="304,2">
              <v:shape style="position:absolute;left:8210;top:2973;width:304;height:2" coordorigin="8210,2973" coordsize="304,0" path="m8210,2973l8514,2973e" filled="f" stroked="t" strokeweight=".467007pt" strokecolor="#575757">
                <v:path arrowok="t"/>
              </v:shape>
            </v:group>
            <v:group style="position:absolute;left:8696;top:2975;width:430;height:2" coordorigin="8696,2975" coordsize="430,2">
              <v:shape style="position:absolute;left:8696;top:2975;width:430;height:2" coordorigin="8696,2975" coordsize="430,0" path="m8696,2975l9125,2975e" filled="f" stroked="t" strokeweight=".467007pt" strokecolor="#606060">
                <v:path arrowok="t"/>
              </v:shape>
            </v:group>
            <v:group style="position:absolute;left:9709;top:2975;width:859;height:2" coordorigin="9709,2975" coordsize="859,2">
              <v:shape style="position:absolute;left:9709;top:2975;width:859;height:2" coordorigin="9709,2975" coordsize="859,0" path="m9709,2975l10568,2975e" filled="f" stroked="t" strokeweight=".467007pt" strokecolor="#646464">
                <v:path arrowok="t"/>
              </v:shape>
            </v:group>
            <v:group style="position:absolute;left:476;top:3205;width:1639;height:2" coordorigin="476,3205" coordsize="1639,2">
              <v:shape style="position:absolute;left:476;top:3205;width:1639;height:2" coordorigin="476,3205" coordsize="1639,0" path="m476,3205l2116,3205e" filled="f" stroked="t" strokeweight=".70051pt" strokecolor="#676767">
                <v:path arrowok="t"/>
              </v:shape>
            </v:group>
            <v:group style="position:absolute;left:1784;top:3214;width:3353;height:2" coordorigin="1784,3214" coordsize="3353,2">
              <v:shape style="position:absolute;left:1784;top:3214;width:3353;height:2" coordorigin="1784,3214" coordsize="3353,0" path="m1784,3214l5137,3214e" filled="f" stroked="t" strokeweight=".70051pt" strokecolor="#606060">
                <v:path arrowok="t"/>
              </v:shape>
            </v:group>
            <v:group style="position:absolute;left:5076;top:3214;width:290;height:2" coordorigin="5076,3214" coordsize="290,2">
              <v:shape style="position:absolute;left:5076;top:3214;width:290;height:2" coordorigin="5076,3214" coordsize="290,0" path="m5076,3214l5366,3214e" filled="f" stroked="t" strokeweight=".467007pt" strokecolor="#4F4F4F">
                <v:path arrowok="t"/>
              </v:shape>
            </v:group>
            <v:group style="position:absolute;left:5310;top:3214;width:5258;height:2" coordorigin="5310,3214" coordsize="5258,2">
              <v:shape style="position:absolute;left:5310;top:3214;width:5258;height:2" coordorigin="5310,3214" coordsize="5258,0" path="m5310,3214l10568,3214e" filled="f" stroked="t" strokeweight=".70051pt" strokecolor="#646464">
                <v:path arrowok="t"/>
              </v:shape>
            </v:group>
            <v:group style="position:absolute;left:10512;top:3214;width:173;height:2" coordorigin="10512,3214" coordsize="173,2">
              <v:shape style="position:absolute;left:10512;top:3214;width:173;height:2" coordorigin="10512,3214" coordsize="173,0" path="m10512,3214l10685,3214e" filled="f" stroked="t" strokeweight=".467007pt" strokecolor="#676767">
                <v:path arrowok="t"/>
              </v:shape>
            </v:group>
            <v:group style="position:absolute;left:10629;top:3214;width:967;height:2" coordorigin="10629,3214" coordsize="967,2">
              <v:shape style="position:absolute;left:10629;top:3214;width:967;height:2" coordorigin="10629,3214" coordsize="967,0" path="m10629,3214l11596,3214e" filled="f" stroked="t" strokeweight=".70051pt" strokecolor="#707070">
                <v:path arrowok="t"/>
              </v:shape>
            </v:group>
            <v:group style="position:absolute;left:481;top:3444;width:3190;height:2" coordorigin="481,3444" coordsize="3190,2">
              <v:shape style="position:absolute;left:481;top:3444;width:3190;height:2" coordorigin="481,3444" coordsize="3190,0" path="m481,3444l3671,3444e" filled="f" stroked="t" strokeweight=".70051pt" strokecolor="#606060">
                <v:path arrowok="t"/>
              </v:shape>
            </v:group>
            <v:group style="position:absolute;left:483;top:1425;width:2;height:3531" coordorigin="483,1425" coordsize="2,3531">
              <v:shape style="position:absolute;left:483;top:1425;width:2;height:3531" coordorigin="483,1425" coordsize="0,3531" path="m483,4956l483,1425e" filled="f" stroked="t" strokeweight=".70051pt" strokecolor="#5B5B5B">
                <v:path arrowok="t"/>
              </v:shape>
            </v:group>
            <v:group style="position:absolute;left:3615;top:3449;width:182;height:2" coordorigin="3615,3449" coordsize="182,2">
              <v:shape style="position:absolute;left:3615;top:3449;width:182;height:2" coordorigin="3615,3449" coordsize="182,0" path="m3615,3449l3797,3449e" filled="f" stroked="t" strokeweight=".467007pt" strokecolor="#484848">
                <v:path arrowok="t"/>
              </v:shape>
            </v:group>
            <v:group style="position:absolute;left:3741;top:3453;width:6828;height:2" coordorigin="3741,3453" coordsize="6828,2">
              <v:shape style="position:absolute;left:3741;top:3453;width:6828;height:2" coordorigin="3741,3453" coordsize="6828,0" path="m3741,3453l10568,3453e" filled="f" stroked="t" strokeweight=".70051pt" strokecolor="#606060">
                <v:path arrowok="t"/>
              </v:shape>
            </v:group>
            <v:group style="position:absolute;left:10512;top:3451;width:173;height:2" coordorigin="10512,3451" coordsize="173,2">
              <v:shape style="position:absolute;left:10512;top:3451;width:173;height:2" coordorigin="10512,3451" coordsize="173,0" path="m10512,3451l10685,3451e" filled="f" stroked="t" strokeweight=".467007pt" strokecolor="#676767">
                <v:path arrowok="t"/>
              </v:shape>
            </v:group>
            <v:group style="position:absolute;left:10629;top:3451;width:971;height:2" coordorigin="10629,3451" coordsize="971,2">
              <v:shape style="position:absolute;left:10629;top:3451;width:971;height:2" coordorigin="10629,3451" coordsize="971,0" path="m10629,3451l11600,3451e" filled="f" stroked="t" strokeweight=".70051pt" strokecolor="#6B6B6B">
                <v:path arrowok="t"/>
              </v:shape>
            </v:group>
            <v:group style="position:absolute;left:3942;top:3437;width:2;height:743" coordorigin="3942,3437" coordsize="2,743">
              <v:shape style="position:absolute;left:3942;top:3437;width:2;height:743" coordorigin="3942,3437" coordsize="0,743" path="m3942,4180l3942,3437e" filled="f" stroked="t" strokeweight=".70051pt" strokecolor="#575757">
                <v:path arrowok="t"/>
              </v:shape>
            </v:group>
            <v:group style="position:absolute;left:6986;top:3442;width:2;height:275" coordorigin="6986,3442" coordsize="2,275">
              <v:shape style="position:absolute;left:6986;top:3442;width:2;height:275" coordorigin="6986,3442" coordsize="0,275" path="m6986,3716l6986,3442e" filled="f" stroked="t" strokeweight=".467007pt" strokecolor="#575757">
                <v:path arrowok="t"/>
              </v:shape>
            </v:group>
            <v:group style="position:absolute;left:3928;top:3868;width:2363;height:2" coordorigin="3928,3868" coordsize="2363,2">
              <v:shape style="position:absolute;left:3928;top:3868;width:2363;height:2" coordorigin="3928,3868" coordsize="2363,0" path="m3928,3868l6291,3868e" filled="f" stroked="t" strokeweight=".70051pt" strokecolor="#808080">
                <v:path arrowok="t"/>
              </v:shape>
            </v:group>
            <v:group style="position:absolute;left:6972;top:3877;width:1971;height:2" coordorigin="6972,3877" coordsize="1971,2">
              <v:shape style="position:absolute;left:6972;top:3877;width:1971;height:2" coordorigin="6972,3877" coordsize="1971,0" path="m6972,3877l8943,3877e" filled="f" stroked="t" strokeweight=".233503pt" strokecolor="#747474">
                <v:path arrowok="t"/>
              </v:shape>
            </v:group>
            <v:group style="position:absolute;left:6986;top:3659;width:2;height:521" coordorigin="6986,3659" coordsize="2,521">
              <v:shape style="position:absolute;left:6986;top:3659;width:2;height:521" coordorigin="6986,3659" coordsize="0,521" path="m6986,4180l6986,3659e" filled="f" stroked="t" strokeweight=".70051pt" strokecolor="#676767">
                <v:path arrowok="t"/>
              </v:shape>
            </v:group>
            <v:group style="position:absolute;left:8943;top:3877;width:2391;height:2" coordorigin="8943,3877" coordsize="2391,2">
              <v:shape style="position:absolute;left:8943;top:3877;width:2391;height:2" coordorigin="8943,3877" coordsize="2391,0" path="m8943,3877l11334,3877e" filled="f" stroked="t" strokeweight=".233503pt" strokecolor="#000000">
                <v:path arrowok="t"/>
              </v:shape>
            </v:group>
            <v:group style="position:absolute;left:11334;top:3877;width:252;height:2" coordorigin="11334,3877" coordsize="252,2">
              <v:shape style="position:absolute;left:11334;top:3877;width:252;height:2" coordorigin="11334,3877" coordsize="252,0" path="m11334,3877l11586,3877e" filled="f" stroked="t" strokeweight=".233503pt" strokecolor="#7C7C7C">
                <v:path arrowok="t"/>
              </v:shape>
            </v:group>
            <v:group style="position:absolute;left:476;top:4171;width:3601;height:2" coordorigin="476,4171" coordsize="3601,2">
              <v:shape style="position:absolute;left:476;top:4171;width:3601;height:2" coordorigin="476,4171" coordsize="3601,0" path="m476,4171l4077,4171e" filled="f" stroked="t" strokeweight=".70051pt" strokecolor="#6B6B6B">
                <v:path arrowok="t"/>
              </v:shape>
            </v:group>
            <v:group style="position:absolute;left:2433;top:4173;width:710;height:2" coordorigin="2433,4173" coordsize="710,2">
              <v:shape style="position:absolute;left:2433;top:4173;width:710;height:2" coordorigin="2433,4173" coordsize="710,0" path="m2433,4173l3143,4173e" filled="f" stroked="t" strokeweight=".70051pt" strokecolor="#676767">
                <v:path arrowok="t"/>
              </v:shape>
            </v:group>
            <v:group style="position:absolute;left:3932;top:4171;width:364;height:2" coordorigin="3932,4171" coordsize="364,2">
              <v:shape style="position:absolute;left:3932;top:4171;width:364;height:2" coordorigin="3932,4171" coordsize="364,0" path="m3932,4171l4296,4171e" filled="f" stroked="t" strokeweight=".934013pt" strokecolor="#3F3F3F">
                <v:path arrowok="t"/>
              </v:shape>
            </v:group>
            <v:group style="position:absolute;left:3741;top:4171;width:3022;height:2" coordorigin="3741,4171" coordsize="3022,2">
              <v:shape style="position:absolute;left:3741;top:4171;width:3022;height:2" coordorigin="3741,4171" coordsize="3022,0" path="m3741,4171l6762,4171e" filled="f" stroked="t" strokeweight=".70051pt" strokecolor="#545454">
                <v:path arrowok="t"/>
              </v:shape>
            </v:group>
            <v:group style="position:absolute;left:6398;top:4173;width:5048;height:2" coordorigin="6398,4173" coordsize="5048,2">
              <v:shape style="position:absolute;left:6398;top:4173;width:5048;height:2" coordorigin="6398,4173" coordsize="5048,0" path="m6398,4173l11446,4173e" filled="f" stroked="t" strokeweight=".70051pt" strokecolor="#808080">
                <v:path arrowok="t"/>
              </v:shape>
            </v:group>
            <v:group style="position:absolute;left:11232;top:4175;width:364;height:2" coordorigin="11232,4175" coordsize="364,2">
              <v:shape style="position:absolute;left:11232;top:4175;width:364;height:2" coordorigin="11232,4175" coordsize="364,0" path="m11232,4175l11596,4175e" filled="f" stroked="t" strokeweight=".934013pt" strokecolor="#939393">
                <v:path arrowok="t"/>
              </v:shape>
            </v:group>
            <v:group style="position:absolute;left:472;top:4443;width:10895;height:2" coordorigin="472,4443" coordsize="10895,2">
              <v:shape style="position:absolute;left:472;top:4443;width:10895;height:2" coordorigin="472,4443" coordsize="10895,0" path="m472,4443l11367,4443e" filled="f" stroked="t" strokeweight=".70051pt" strokecolor="#777777">
                <v:path arrowok="t"/>
              </v:shape>
            </v:group>
            <v:group style="position:absolute;left:5076;top:4445;width:290;height:2" coordorigin="5076,4445" coordsize="290,2">
              <v:shape style="position:absolute;left:5076;top:4445;width:290;height:2" coordorigin="5076,4445" coordsize="290,0" path="m5076,4445l5366,4445e" filled="f" stroked="t" strokeweight=".467007pt" strokecolor="#646464">
                <v:path arrowok="t"/>
              </v:shape>
            </v:group>
            <v:group style="position:absolute;left:8915;top:4445;width:332;height:2" coordorigin="8915,4445" coordsize="332,2">
              <v:shape style="position:absolute;left:8915;top:4445;width:332;height:2" coordorigin="8915,4445" coordsize="332,0" path="m8915,4445l9247,4445e" filled="f" stroked="t" strokeweight=".467007pt" strokecolor="#747474">
                <v:path arrowok="t"/>
              </v:shape>
            </v:group>
            <v:group style="position:absolute;left:11073;top:4440;width:528;height:2" coordorigin="11073,4440" coordsize="528,2">
              <v:shape style="position:absolute;left:11073;top:4440;width:528;height:2" coordorigin="11073,4440" coordsize="528,0" path="m11073,4440l11600,4440e" filled="f" stroked="t" strokeweight=".70051pt" strokecolor="#909090">
                <v:path arrowok="t"/>
              </v:shape>
            </v:group>
            <v:group style="position:absolute;left:481;top:4402;width:2;height:317" coordorigin="481,4402" coordsize="2,317">
              <v:shape style="position:absolute;left:481;top:4402;width:2;height:317" coordorigin="481,4402" coordsize="0,317" path="m481,4720l481,4402e" filled="f" stroked="t" strokeweight=".467007pt" strokecolor="#444444">
                <v:path arrowok="t"/>
              </v:shape>
            </v:group>
            <v:group style="position:absolute;left:2466;top:4679;width:8896;height:2" coordorigin="2466,4679" coordsize="8896,2">
              <v:shape style="position:absolute;left:2466;top:4679;width:8896;height:2" coordorigin="2466,4679" coordsize="8896,0" path="m2466,4679l11362,4679e" filled="f" stroked="t" strokeweight=".70051pt" strokecolor="#7C7C7C">
                <v:path arrowok="t"/>
              </v:shape>
            </v:group>
            <v:group style="position:absolute;left:8915;top:4682;width:332;height:2" coordorigin="8915,4682" coordsize="332,2">
              <v:shape style="position:absolute;left:8915;top:4682;width:332;height:2" coordorigin="8915,4682" coordsize="332,0" path="m8915,4682l9247,4682e" filled="f" stroked="t" strokeweight=".467007pt" strokecolor="#707070">
                <v:path arrowok="t"/>
              </v:shape>
            </v:group>
            <v:group style="position:absolute;left:10344;top:4682;width:224;height:2" coordorigin="10344,4682" coordsize="224,2">
              <v:shape style="position:absolute;left:10344;top:4682;width:224;height:2" coordorigin="10344,4682" coordsize="224,0" path="m10344,4682l10568,4682e" filled="f" stroked="t" strokeweight=".467007pt" strokecolor="#707070">
                <v:path arrowok="t"/>
              </v:shape>
            </v:group>
            <v:group style="position:absolute;left:11124;top:4679;width:472;height:2" coordorigin="11124,4679" coordsize="472,2">
              <v:shape style="position:absolute;left:11124;top:4679;width:472;height:2" coordorigin="11124,4679" coordsize="472,0" path="m11124,4679l11596,4679e" filled="f" stroked="t" strokeweight=".467007pt" strokecolor="#909090">
                <v:path arrowok="t"/>
              </v:shape>
            </v:group>
            <v:group style="position:absolute;left:2475;top:4166;width:2;height:12303" coordorigin="2475,4166" coordsize="2,12303">
              <v:shape style="position:absolute;left:2475;top:4166;width:2;height:12303" coordorigin="2475,4166" coordsize="0,12303" path="m2475,16469l2475,4166e" filled="f" stroked="t" strokeweight=".70051pt" strokecolor="#676767">
                <v:path arrowok="t"/>
              </v:shape>
            </v:group>
            <v:group style="position:absolute;left:4974;top:4672;width:2;height:284" coordorigin="4974,4672" coordsize="2,284">
              <v:shape style="position:absolute;left:4974;top:4672;width:2;height:284" coordorigin="4974,4672" coordsize="0,284" path="m4974,4956l4974,4672e" filled="f" stroked="t" strokeweight=".467007pt" strokecolor="#545454">
                <v:path arrowok="t"/>
              </v:shape>
            </v:group>
            <v:group style="position:absolute;left:4969;top:5165;width:3545;height:2" coordorigin="4969,5165" coordsize="3545,2">
              <v:shape style="position:absolute;left:4969;top:5165;width:3545;height:2" coordorigin="4969,5165" coordsize="3545,0" path="m4969,5165l8514,5165e" filled="f" stroked="t" strokeweight=".70051pt" strokecolor="#6B6B6B">
                <v:path arrowok="t"/>
              </v:shape>
            </v:group>
            <v:group style="position:absolute;left:7748;top:4687;width:2;height:478" coordorigin="7748,4687" coordsize="2,478">
              <v:shape style="position:absolute;left:7748;top:4687;width:2;height:478" coordorigin="7748,4687" coordsize="0,478" path="m7748,5165l7748,4687e" filled="f" stroked="t" strokeweight=".233503pt" strokecolor="#676767">
                <v:path arrowok="t"/>
              </v:shape>
            </v:group>
            <v:group style="position:absolute;left:481;top:4900;width:2;height:284" coordorigin="481,4900" coordsize="2,284">
              <v:shape style="position:absolute;left:481;top:4900;width:2;height:284" coordorigin="481,4900" coordsize="0,284" path="m481,5184l481,4900e" filled="f" stroked="t" strokeweight=".467007pt" strokecolor="#545454">
                <v:path arrowok="t"/>
              </v:shape>
            </v:group>
            <v:group style="position:absolute;left:4974;top:4900;width:2;height:284" coordorigin="4974,4900" coordsize="2,284">
              <v:shape style="position:absolute;left:4974;top:4900;width:2;height:284" coordorigin="4974,4900" coordsize="0,284" path="m4974,5184l4974,4900e" filled="f" stroked="t" strokeweight=".70051pt" strokecolor="#606060">
                <v:path arrowok="t"/>
              </v:shape>
            </v:group>
            <v:group style="position:absolute;left:8457;top:5165;width:294;height:2" coordorigin="8457,5165" coordsize="294,2">
              <v:shape style="position:absolute;left:8457;top:5165;width:294;height:2" coordorigin="8457,5165" coordsize="294,0" path="m8457,5165l8752,5165e" filled="f" stroked="t" strokeweight=".467007pt" strokecolor="#606060">
                <v:path arrowok="t"/>
              </v:shape>
            </v:group>
            <v:group style="position:absolute;left:8696;top:5165;width:430;height:2" coordorigin="8696,5165" coordsize="430,2">
              <v:shape style="position:absolute;left:8696;top:5165;width:430;height:2" coordorigin="8696,5165" coordsize="430,0" path="m8696,5165l9125,5165e" filled="f" stroked="t" strokeweight=".70051pt" strokecolor="#707070">
                <v:path arrowok="t"/>
              </v:shape>
            </v:group>
            <v:group style="position:absolute;left:9069;top:5165;width:177;height:2" coordorigin="9069,5165" coordsize="177,2">
              <v:shape style="position:absolute;left:9069;top:5165;width:177;height:2" coordorigin="9069,5165" coordsize="177,0" path="m9069,5165l9247,5165e" filled="f" stroked="t" strokeweight=".467007pt" strokecolor="#676767">
                <v:path arrowok="t"/>
              </v:shape>
            </v:group>
            <v:group style="position:absolute;left:9191;top:5165;width:1378;height:2" coordorigin="9191,5165" coordsize="1378,2">
              <v:shape style="position:absolute;left:9191;top:5165;width:1378;height:2" coordorigin="9191,5165" coordsize="1378,0" path="m9191,5165l10568,5165e" filled="f" stroked="t" strokeweight=".70051pt" strokecolor="#7C7C7C">
                <v:path arrowok="t"/>
              </v:shape>
            </v:group>
            <v:group style="position:absolute;left:10512;top:5165;width:173;height:2" coordorigin="10512,5165" coordsize="173,2">
              <v:shape style="position:absolute;left:10512;top:5165;width:173;height:2" coordorigin="10512,5165" coordsize="173,0" path="m10512,5165l10685,5165e" filled="f" stroked="t" strokeweight=".467007pt" strokecolor="#646464">
                <v:path arrowok="t"/>
              </v:shape>
            </v:group>
            <v:group style="position:absolute;left:10629;top:5165;width:967;height:2" coordorigin="10629,5165" coordsize="967,2">
              <v:shape style="position:absolute;left:10629;top:5165;width:967;height:2" coordorigin="10629,5165" coordsize="967,0" path="m10629,5165l11596,5165e" filled="f" stroked="t" strokeweight=".70051pt" strokecolor="#777777">
                <v:path arrowok="t"/>
              </v:shape>
            </v:group>
            <v:group style="position:absolute;left:4974;top:5127;width:2;height:327" coordorigin="4974,5127" coordsize="2,327">
              <v:shape style="position:absolute;left:4974;top:5127;width:2;height:327" coordorigin="4974,5127" coordsize="0,327" path="m4974,5453l4974,5127e" filled="f" stroked="t" strokeweight=".467007pt" strokecolor="#4F4F4F">
                <v:path arrowok="t"/>
              </v:shape>
            </v:group>
            <v:group style="position:absolute;left:4964;top:5404;width:6636;height:2" coordorigin="4964,5404" coordsize="6636,2">
              <v:shape style="position:absolute;left:4964;top:5404;width:6636;height:2" coordorigin="4964,5404" coordsize="6636,0" path="m4964,5404l11600,5404e" filled="f" stroked="t" strokeweight=".70051pt" strokecolor="#676767">
                <v:path arrowok="t"/>
              </v:shape>
            </v:group>
            <v:group style="position:absolute;left:2473;top:5397;width:2;height:260" coordorigin="2473,5397" coordsize="2,260">
              <v:shape style="position:absolute;left:2473;top:5397;width:2;height:260" coordorigin="2473,5397" coordsize="0,260" path="m2473,5657l2473,5397e" filled="f" stroked="t" strokeweight=".467007pt" strokecolor="#575757">
                <v:path arrowok="t"/>
              </v:shape>
            </v:group>
            <v:group style="position:absolute;left:4974;top:5397;width:2;height:260" coordorigin="4974,5397" coordsize="2,260">
              <v:shape style="position:absolute;left:4974;top:5397;width:2;height:260" coordorigin="4974,5397" coordsize="0,260" path="m4974,5657l4974,5397e" filled="f" stroked="t" strokeweight=".70051pt" strokecolor="#545454">
                <v:path arrowok="t"/>
              </v:shape>
            </v:group>
            <v:group style="position:absolute;left:4969;top:5643;width:2442;height:2" coordorigin="4969,5643" coordsize="2442,2">
              <v:shape style="position:absolute;left:4969;top:5643;width:2442;height:2" coordorigin="4969,5643" coordsize="2442,0" path="m4969,5643l7411,5643e" filled="f" stroked="t" strokeweight=".467007pt" strokecolor="#646464">
                <v:path arrowok="t"/>
              </v:shape>
            </v:group>
            <v:group style="position:absolute;left:6122;top:5645;width:3148;height:2" coordorigin="6122,5645" coordsize="3148,2">
              <v:shape style="position:absolute;left:6122;top:5645;width:3148;height:2" coordorigin="6122,5645" coordsize="3148,0" path="m6122,5645l9270,5645e" filled="f" stroked="t" strokeweight=".70051pt" strokecolor="#676767">
                <v:path arrowok="t"/>
              </v:shape>
            </v:group>
            <v:group style="position:absolute;left:9191;top:5643;width:257;height:2" coordorigin="9191,5643" coordsize="257,2">
              <v:shape style="position:absolute;left:9191;top:5643;width:257;height:2" coordorigin="9191,5643" coordsize="257,0" path="m9191,5643l9448,5643e" filled="f" stroked="t" strokeweight=".467007pt" strokecolor="#575757">
                <v:path arrowok="t"/>
              </v:shape>
            </v:group>
            <v:group style="position:absolute;left:9392;top:5643;width:2209;height:2" coordorigin="9392,5643" coordsize="2209,2">
              <v:shape style="position:absolute;left:9392;top:5643;width:2209;height:2" coordorigin="9392,5643" coordsize="2209,0" path="m9392,5643l11600,5643e" filled="f" stroked="t" strokeweight=".70051pt" strokecolor="#707070">
                <v:path arrowok="t"/>
              </v:shape>
            </v:group>
            <v:group style="position:absolute;left:2461;top:5882;width:1210;height:2" coordorigin="2461,5882" coordsize="1210,2">
              <v:shape style="position:absolute;left:2461;top:5882;width:1210;height:2" coordorigin="2461,5882" coordsize="1210,0" path="m2461,5882l3671,5882e" filled="f" stroked="t" strokeweight=".70051pt" strokecolor="#646464">
                <v:path arrowok="t"/>
              </v:shape>
            </v:group>
            <v:group style="position:absolute;left:3615;top:5882;width:182;height:2" coordorigin="3615,5882" coordsize="182,2">
              <v:shape style="position:absolute;left:3615;top:5882;width:182;height:2" coordorigin="3615,5882" coordsize="182,0" path="m3615,5882l3797,5882e" filled="f" stroked="t" strokeweight=".467007pt" strokecolor="#4B4B4B">
                <v:path arrowok="t"/>
              </v:shape>
            </v:group>
            <v:group style="position:absolute;left:3741;top:5879;width:224;height:2" coordorigin="3741,5879" coordsize="224,2">
              <v:shape style="position:absolute;left:3741;top:5879;width:224;height:2" coordorigin="3741,5879" coordsize="224,0" path="m3741,5879l3965,5879e" filled="f" stroked="t" strokeweight=".70051pt" strokecolor="#606060">
                <v:path arrowok="t"/>
              </v:shape>
            </v:group>
            <v:group style="position:absolute;left:3909;top:5882;width:374;height:2" coordorigin="3909,5882" coordsize="374,2">
              <v:shape style="position:absolute;left:3909;top:5882;width:374;height:2" coordorigin="3909,5882" coordsize="374,0" path="m3909,5882l4282,5882e" filled="f" stroked="t" strokeweight=".467007pt" strokecolor="#4B4B4B">
                <v:path arrowok="t"/>
              </v:shape>
            </v:group>
            <v:group style="position:absolute;left:4226;top:5879;width:4058;height:2" coordorigin="4226,5879" coordsize="4058,2">
              <v:shape style="position:absolute;left:4226;top:5879;width:4058;height:2" coordorigin="4226,5879" coordsize="4058,0" path="m4226,5879l8285,5879e" filled="f" stroked="t" strokeweight=".70051pt" strokecolor="#646464">
                <v:path arrowok="t"/>
              </v:shape>
            </v:group>
            <v:group style="position:absolute;left:4974;top:5600;width:2;height:308" coordorigin="4974,5600" coordsize="2,308">
              <v:shape style="position:absolute;left:4974;top:5600;width:2;height:308" coordorigin="4974,5600" coordsize="0,308" path="m4974,5908l4974,5600e" filled="f" stroked="t" strokeweight=".467007pt" strokecolor="#4B4B4B">
                <v:path arrowok="t"/>
              </v:shape>
            </v:group>
            <v:group style="position:absolute;left:8210;top:5879;width:304;height:2" coordorigin="8210,5879" coordsize="304,2">
              <v:shape style="position:absolute;left:8210;top:5879;width:304;height:2" coordorigin="8210,5879" coordsize="304,0" path="m8210,5879l8514,5879e" filled="f" stroked="t" strokeweight=".467007pt" strokecolor="#545454">
                <v:path arrowok="t"/>
              </v:shape>
            </v:group>
            <v:group style="position:absolute;left:8457;top:5882;width:3143;height:2" coordorigin="8457,5882" coordsize="3143,2">
              <v:shape style="position:absolute;left:8457;top:5882;width:3143;height:2" coordorigin="8457,5882" coordsize="3143,0" path="m8457,5882l11600,5882e" filled="f" stroked="t" strokeweight=".70051pt" strokecolor="#707070">
                <v:path arrowok="t"/>
              </v:shape>
            </v:group>
            <v:group style="position:absolute;left:9709;top:5879;width:257;height:2" coordorigin="9709,5879" coordsize="257,2">
              <v:shape style="position:absolute;left:9709;top:5879;width:257;height:2" coordorigin="9709,5879" coordsize="257,0" path="m9709,5879l9966,5879e" filled="f" stroked="t" strokeweight=".467007pt" strokecolor="#5B5B5B">
                <v:path arrowok="t"/>
              </v:shape>
            </v:group>
            <v:group style="position:absolute;left:476;top:6118;width:8275;height:2" coordorigin="476,6118" coordsize="8275,2">
              <v:shape style="position:absolute;left:476;top:6118;width:8275;height:2" coordorigin="476,6118" coordsize="8275,0" path="m476,6118l8752,6118e" filled="f" stroked="t" strokeweight=".70051pt" strokecolor="#646464">
                <v:path arrowok="t"/>
              </v:shape>
            </v:group>
            <v:group style="position:absolute;left:4974;top:5837;width:2;height:994" coordorigin="4974,5837" coordsize="2,994">
              <v:shape style="position:absolute;left:4974;top:5837;width:2;height:994" coordorigin="4974,5837" coordsize="0,994" path="m4974,6831l4974,5837e" filled="f" stroked="t" strokeweight=".70051pt" strokecolor="#5B5B5B">
                <v:path arrowok="t"/>
              </v:shape>
            </v:group>
            <v:group style="position:absolute;left:8696;top:6121;width:276;height:2" coordorigin="8696,6121" coordsize="276,2">
              <v:shape style="position:absolute;left:8696;top:6121;width:276;height:2" coordorigin="8696,6121" coordsize="276,0" path="m8696,6121l8971,6121e" filled="f" stroked="t" strokeweight=".934013pt" strokecolor="#777777">
                <v:path arrowok="t"/>
              </v:shape>
            </v:group>
            <v:group style="position:absolute;left:8915;top:6121;width:210;height:2" coordorigin="8915,6121" coordsize="210,2">
              <v:shape style="position:absolute;left:8915;top:6121;width:210;height:2" coordorigin="8915,6121" coordsize="210,0" path="m8915,6121l9125,6121e" filled="f" stroked="t" strokeweight=".467007pt" strokecolor="#4F4F4F">
                <v:path arrowok="t"/>
              </v:shape>
            </v:group>
            <v:group style="position:absolute;left:9069;top:6121;width:1331;height:2" coordorigin="9069,6121" coordsize="1331,2">
              <v:shape style="position:absolute;left:9069;top:6121;width:1331;height:2" coordorigin="9069,6121" coordsize="1331,0" path="m9069,6121l10400,6121e" filled="f" stroked="t" strokeweight=".70051pt" strokecolor="#747474">
                <v:path arrowok="t"/>
              </v:shape>
            </v:group>
            <v:group style="position:absolute;left:10344;top:6121;width:224;height:2" coordorigin="10344,6121" coordsize="224,2">
              <v:shape style="position:absolute;left:10344;top:6121;width:224;height:2" coordorigin="10344,6121" coordsize="224,0" path="m10344,6121l10568,6121e" filled="f" stroked="t" strokeweight=".467007pt" strokecolor="#606060">
                <v:path arrowok="t"/>
              </v:shape>
            </v:group>
            <v:group style="position:absolute;left:10512;top:6121;width:1083;height:2" coordorigin="10512,6121" coordsize="1083,2">
              <v:shape style="position:absolute;left:10512;top:6121;width:1083;height:2" coordorigin="10512,6121" coordsize="1083,0" path="m10512,6121l11596,6121e" filled="f" stroked="t" strokeweight=".70051pt" strokecolor="#747474">
                <v:path arrowok="t"/>
              </v:shape>
            </v:group>
            <v:group style="position:absolute;left:7748;top:6126;width:2;height:724" coordorigin="7748,6126" coordsize="2,724">
              <v:shape style="position:absolute;left:7748;top:6126;width:2;height:724" coordorigin="7748,6126" coordsize="0,724" path="m7748,6850l7748,6126e" filled="f" stroked="t" strokeweight=".233503pt" strokecolor="#606060">
                <v:path arrowok="t"/>
              </v:shape>
            </v:group>
            <v:group style="position:absolute;left:11591;top:6097;width:2;height:327" coordorigin="11591,6097" coordsize="2,327">
              <v:shape style="position:absolute;left:11591;top:6097;width:2;height:327" coordorigin="11591,6097" coordsize="0,327" path="m11591,6424l11591,6097e" filled="f" stroked="t" strokeweight=".934013pt" strokecolor="#707070">
                <v:path arrowok="t"/>
              </v:shape>
            </v:group>
            <v:group style="position:absolute;left:481;top:5397;width:2;height:260" coordorigin="481,5397" coordsize="2,260">
              <v:shape style="position:absolute;left:481;top:5397;width:2;height:260" coordorigin="481,5397" coordsize="0,260" path="m481,5657l481,5397e" filled="f" stroked="t" strokeweight=".467007pt" strokecolor="#4F4F4F">
                <v:path arrowok="t"/>
              </v:shape>
            </v:group>
            <v:group style="position:absolute;left:481;top:5018;width:2;height:11446" coordorigin="481,5018" coordsize="2,11446">
              <v:shape style="position:absolute;left:481;top:5018;width:2;height:11446" coordorigin="481,5018" coordsize="0,11446" path="m481,16464l481,5018e" filled="f" stroked="t" strokeweight=".70051pt" strokecolor="#606060">
                <v:path arrowok="t"/>
              </v:shape>
            </v:group>
            <v:group style="position:absolute;left:2466;top:6582;width:9135;height:2" coordorigin="2466,6582" coordsize="9135,2">
              <v:shape style="position:absolute;left:2466;top:6582;width:9135;height:2" coordorigin="2466,6582" coordsize="9135,0" path="m2466,6582l11600,6582e" filled="f" stroked="t" strokeweight=".70051pt" strokecolor="#676767">
                <v:path arrowok="t"/>
              </v:shape>
            </v:group>
            <v:group style="position:absolute;left:2470;top:6824;width:9102;height:2" coordorigin="2470,6824" coordsize="9102,2">
              <v:shape style="position:absolute;left:2470;top:6824;width:9102;height:2" coordorigin="2470,6824" coordsize="9102,0" path="m2470,6824l11572,6824e" filled="f" stroked="t" strokeweight=".70051pt" strokecolor="#676767">
                <v:path arrowok="t"/>
              </v:shape>
            </v:group>
            <v:group style="position:absolute;left:9069;top:6821;width:177;height:2" coordorigin="9069,6821" coordsize="177,2">
              <v:shape style="position:absolute;left:9069;top:6821;width:177;height:2" coordorigin="9069,6821" coordsize="177,0" path="m9069,6821l9247,6821e" filled="f" stroked="t" strokeweight=".467007pt" strokecolor="#575757">
                <v:path arrowok="t"/>
              </v:shape>
            </v:group>
            <v:group style="position:absolute;left:9676;top:6821;width:308;height:2" coordorigin="9676,6821" coordsize="308,2">
              <v:shape style="position:absolute;left:9676;top:6821;width:308;height:2" coordorigin="9676,6821" coordsize="308,0" path="m9676,6821l9985,6821e" filled="f" stroked="t" strokeweight=".934013pt" strokecolor="#7C7C7C">
                <v:path arrowok="t"/>
              </v:shape>
            </v:group>
            <v:group style="position:absolute;left:10512;top:6821;width:173;height:2" coordorigin="10512,6821" coordsize="173,2">
              <v:shape style="position:absolute;left:10512;top:6821;width:173;height:2" coordorigin="10512,6821" coordsize="173,0" path="m10512,6821l10685,6821e" filled="f" stroked="t" strokeweight=".467007pt" strokecolor="#646464">
                <v:path arrowok="t"/>
              </v:shape>
            </v:group>
            <v:group style="position:absolute;left:11306;top:6821;width:294;height:2" coordorigin="11306,6821" coordsize="294,2">
              <v:shape style="position:absolute;left:11306;top:6821;width:294;height:2" coordorigin="11306,6821" coordsize="294,0" path="m11306,6821l11600,6821e" filled="f" stroked="t" strokeweight=".467007pt" strokecolor="#6B6B6B">
                <v:path arrowok="t"/>
              </v:shape>
            </v:group>
            <v:group style="position:absolute;left:11591;top:6537;width:2;height:819" coordorigin="11591,6537" coordsize="2,819">
              <v:shape style="position:absolute;left:11591;top:6537;width:2;height:819" coordorigin="11591,6537" coordsize="0,819" path="m11591,7356l11591,6537e" filled="f" stroked="t" strokeweight=".70051pt" strokecolor="#646464">
                <v:path arrowok="t"/>
              </v:shape>
            </v:group>
            <v:group style="position:absolute;left:476;top:7061;width:11119;height:2" coordorigin="476,7061" coordsize="11119,2">
              <v:shape style="position:absolute;left:476;top:7061;width:11119;height:2" coordorigin="476,7061" coordsize="11119,0" path="m476,7061l11596,7061e" filled="f" stroked="t" strokeweight=".70051pt" strokecolor="#676767">
                <v:path arrowok="t"/>
              </v:shape>
            </v:group>
            <v:group style="position:absolute;left:2473;top:6646;width:2;height:677" coordorigin="2473,6646" coordsize="2,677">
              <v:shape style="position:absolute;left:2473;top:6646;width:2;height:677" coordorigin="2473,6646" coordsize="0,677" path="m2473,7323l2473,6646e" filled="f" stroked="t" strokeweight=".70051pt" strokecolor="#606060">
                <v:path arrowok="t"/>
              </v:shape>
            </v:group>
            <v:group style="position:absolute;left:6739;top:7063;width:266;height:2" coordorigin="6739,7063" coordsize="266,2">
              <v:shape style="position:absolute;left:6739;top:7063;width:266;height:2" coordorigin="6739,7063" coordsize="266,0" path="m6739,7063l7005,7063e" filled="f" stroked="t" strokeweight=".467007pt" strokecolor="#4B4B4B">
                <v:path arrowok="t"/>
              </v:shape>
            </v:group>
            <v:group style="position:absolute;left:8696;top:7063;width:276;height:2" coordorigin="8696,7063" coordsize="276,2">
              <v:shape style="position:absolute;left:8696;top:7063;width:276;height:2" coordorigin="8696,7063" coordsize="276,0" path="m8696,7063l8971,7063e" filled="f" stroked="t" strokeweight=".467007pt" strokecolor="#545454">
                <v:path arrowok="t"/>
              </v:shape>
            </v:group>
            <v:group style="position:absolute;left:9191;top:7063;width:257;height:2" coordorigin="9191,7063" coordsize="257,2">
              <v:shape style="position:absolute;left:9191;top:7063;width:257;height:2" coordorigin="9191,7063" coordsize="257,0" path="m9191,7063l9448,7063e" filled="f" stroked="t" strokeweight=".467007pt" strokecolor="#676767">
                <v:path arrowok="t"/>
              </v:shape>
            </v:group>
            <v:group style="position:absolute;left:481;top:7016;width:2;height:549" coordorigin="481,7016" coordsize="2,549">
              <v:shape style="position:absolute;left:481;top:7016;width:2;height:549" coordorigin="481,7016" coordsize="0,549" path="m481,7565l481,7016e" filled="f" stroked="t" strokeweight=".467007pt" strokecolor="#575757">
                <v:path arrowok="t"/>
              </v:shape>
            </v:group>
            <v:group style="position:absolute;left:476;top:7534;width:11101;height:2" coordorigin="476,7534" coordsize="11101,2">
              <v:shape style="position:absolute;left:476;top:7534;width:11101;height:2" coordorigin="476,7534" coordsize="11101,0" path="m476,7534l11577,7534e" filled="f" stroked="t" strokeweight=".70051pt" strokecolor="#676767">
                <v:path arrowok="t"/>
              </v:shape>
            </v:group>
            <v:group style="position:absolute;left:2473;top:7300;width:2;height:265" coordorigin="2473,7300" coordsize="2,265">
              <v:shape style="position:absolute;left:2473;top:7300;width:2;height:265" coordorigin="2473,7300" coordsize="0,265" path="m2473,7565l2473,7300e" filled="f" stroked="t" strokeweight=".467007pt" strokecolor="#4B4B4B">
                <v:path arrowok="t"/>
              </v:shape>
            </v:group>
            <v:group style="position:absolute;left:3909;top:7536;width:168;height:2" coordorigin="3909,7536" coordsize="168,2">
              <v:shape style="position:absolute;left:3909;top:7536;width:168;height:2" coordorigin="3909,7536" coordsize="168,0" path="m3909,7536l4077,7536e" filled="f" stroked="t" strokeweight=".467007pt" strokecolor="#444444">
                <v:path arrowok="t"/>
              </v:shape>
            </v:group>
            <v:group style="position:absolute;left:11241;top:7536;width:364;height:2" coordorigin="11241,7536" coordsize="364,2">
              <v:shape style="position:absolute;left:11241;top:7536;width:364;height:2" coordorigin="11241,7536" coordsize="364,0" path="m11241,7536l11605,7536e" filled="f" stroked="t" strokeweight=".934013pt" strokecolor="#7C7C7C">
                <v:path arrowok="t"/>
              </v:shape>
            </v:group>
            <v:group style="position:absolute;left:4964;top:7771;width:6636;height:2" coordorigin="4964,7771" coordsize="6636,2">
              <v:shape style="position:absolute;left:4964;top:7771;width:6636;height:2" coordorigin="4964,7771" coordsize="6636,0" path="m4964,7771l11600,7771e" filled="f" stroked="t" strokeweight=".70051pt" strokecolor="#6B6B6B">
                <v:path arrowok="t"/>
              </v:shape>
            </v:group>
            <v:group style="position:absolute;left:4976;top:7532;width:2;height:720" coordorigin="4976,7532" coordsize="2,720">
              <v:shape style="position:absolute;left:4976;top:7532;width:2;height:720" coordorigin="4976,7532" coordsize="0,720" path="m4976,8251l4976,7532e" filled="f" stroked="t" strokeweight=".70051pt" strokecolor="#5B5B5B">
                <v:path arrowok="t"/>
              </v:shape>
            </v:group>
            <v:group style="position:absolute;left:4969;top:8007;width:6636;height:2" coordorigin="4969,8007" coordsize="6636,2">
              <v:shape style="position:absolute;left:4969;top:8007;width:6636;height:2" coordorigin="4969,8007" coordsize="6636,0" path="m4969,8007l11605,8007e" filled="f" stroked="t" strokeweight=".70051pt" strokecolor="#6B6B6B">
                <v:path arrowok="t"/>
              </v:shape>
            </v:group>
            <v:group style="position:absolute;left:9191;top:8010;width:257;height:2" coordorigin="9191,8010" coordsize="257,2">
              <v:shape style="position:absolute;left:9191;top:8010;width:257;height:2" coordorigin="9191,8010" coordsize="257,0" path="m9191,8010l9448,8010e" filled="f" stroked="t" strokeweight=".467007pt" strokecolor="#5B5B5B">
                <v:path arrowok="t"/>
              </v:shape>
            </v:group>
            <v:group style="position:absolute;left:472;top:8242;width:11129;height:2" coordorigin="472,8242" coordsize="11129,2">
              <v:shape style="position:absolute;left:472;top:8242;width:11129;height:2" coordorigin="472,8242" coordsize="11129,0" path="m472,8242l11600,8242e" filled="f" stroked="t" strokeweight=".70051pt" strokecolor="#676767">
                <v:path arrowok="t"/>
              </v:shape>
            </v:group>
            <v:group style="position:absolute;left:5782;top:8244;width:509;height:2" coordorigin="5782,8244" coordsize="509,2">
              <v:shape style="position:absolute;left:5782;top:8244;width:509;height:2" coordorigin="5782,8244" coordsize="509,0" path="m5782,8244l6291,8244e" filled="f" stroked="t" strokeweight=".70051pt" strokecolor="#676767">
                <v:path arrowok="t"/>
              </v:shape>
            </v:group>
            <v:group style="position:absolute;left:10512;top:8242;width:173;height:2" coordorigin="10512,8242" coordsize="173,2">
              <v:shape style="position:absolute;left:10512;top:8242;width:173;height:2" coordorigin="10512,8242" coordsize="173,0" path="m10512,8242l10685,8242e" filled="f" stroked="t" strokeweight=".467007pt" strokecolor="#5B5B5B">
                <v:path arrowok="t"/>
              </v:shape>
            </v:group>
            <v:group style="position:absolute;left:11596;top:8227;width:2;height:275" coordorigin="11596,8227" coordsize="2,275">
              <v:shape style="position:absolute;left:11596;top:8227;width:2;height:275" coordorigin="11596,8227" coordsize="0,275" path="m11596,8502l11596,8227e" filled="f" stroked="t" strokeweight=".467007pt" strokecolor="#606060">
                <v:path arrowok="t"/>
              </v:shape>
            </v:group>
            <v:group style="position:absolute;left:2470;top:8445;width:2;height:312" coordorigin="2470,8445" coordsize="2,312">
              <v:shape style="position:absolute;left:2470;top:8445;width:2;height:312" coordorigin="2470,8445" coordsize="0,312" path="m2470,8758l2470,8445e" filled="f" stroked="t" strokeweight=".467007pt" strokecolor="#606060">
                <v:path arrowok="t"/>
              </v:shape>
            </v:group>
            <v:group style="position:absolute;left:11596;top:8445;width:2;height:743" coordorigin="11596,8445" coordsize="2,743">
              <v:shape style="position:absolute;left:11596;top:8445;width:2;height:743" coordorigin="11596,8445" coordsize="0,743" path="m11596,9188l11596,8445e" filled="f" stroked="t" strokeweight=".70051pt" strokecolor="#707070">
                <v:path arrowok="t"/>
              </v:shape>
            </v:group>
            <v:group style="position:absolute;left:472;top:9162;width:11129;height:2" coordorigin="472,9162" coordsize="11129,2">
              <v:shape style="position:absolute;left:472;top:9162;width:11129;height:2" coordorigin="472,9162" coordsize="11129,0" path="m472,9162l11600,9162e" filled="f" stroked="t" strokeweight=".70051pt" strokecolor="#676767">
                <v:path arrowok="t"/>
              </v:shape>
            </v:group>
            <v:group style="position:absolute;left:479;top:8928;width:2;height:260" coordorigin="479,8928" coordsize="2,260">
              <v:shape style="position:absolute;left:479;top:8928;width:2;height:260" coordorigin="479,8928" coordsize="0,260" path="m479,9188l479,8928e" filled="f" stroked="t" strokeweight=".467007pt" strokecolor="#4B4B4B">
                <v:path arrowok="t"/>
              </v:shape>
            </v:group>
            <v:group style="position:absolute;left:9069;top:9160;width:177;height:2" coordorigin="9069,9160" coordsize="177,2">
              <v:shape style="position:absolute;left:9069;top:9160;width:177;height:2" coordorigin="9069,9160" coordsize="177,0" path="m9069,9160l9247,9160e" filled="f" stroked="t" strokeweight=".467007pt" strokecolor="#4B4B4B">
                <v:path arrowok="t"/>
              </v:shape>
            </v:group>
            <v:group style="position:absolute;left:11596;top:9117;width:2;height:478" coordorigin="11596,9117" coordsize="2,478">
              <v:shape style="position:absolute;left:11596;top:9117;width:2;height:478" coordorigin="11596,9117" coordsize="0,478" path="m11596,9595l11596,9117e" filled="f" stroked="t" strokeweight=".467007pt" strokecolor="#646464">
                <v:path arrowok="t"/>
              </v:shape>
            </v:group>
            <v:group style="position:absolute;left:11596;top:9387;width:2;height:284" coordorigin="11596,9387" coordsize="2,284">
              <v:shape style="position:absolute;left:11596;top:9387;width:2;height:284" coordorigin="11596,9387" coordsize="0,284" path="m11596,9671l11596,9387e" filled="f" stroked="t" strokeweight=".70051pt" strokecolor="#676767">
                <v:path arrowok="t"/>
              </v:shape>
            </v:group>
            <v:group style="position:absolute;left:11596;top:9614;width:2;height:293" coordorigin="11596,9614" coordsize="2,293">
              <v:shape style="position:absolute;left:11596;top:9614;width:2;height:293" coordorigin="11596,9614" coordsize="0,293" path="m11596,9908l11596,9614e" filled="f" stroked="t" strokeweight=".467007pt" strokecolor="#606060">
                <v:path arrowok="t"/>
              </v:shape>
            </v:group>
            <v:group style="position:absolute;left:11596;top:9851;width:2;height:270" coordorigin="11596,9851" coordsize="2,270">
              <v:shape style="position:absolute;left:11596;top:9851;width:2;height:270" coordorigin="11596,9851" coordsize="0,270" path="m11596,10121l11596,9851e" filled="f" stroked="t" strokeweight=".70051pt" strokecolor="#707070">
                <v:path arrowok="t"/>
              </v:shape>
            </v:group>
            <v:group style="position:absolute;left:467;top:10313;width:266;height:2" coordorigin="467,10313" coordsize="266,2">
              <v:shape style="position:absolute;left:467;top:10313;width:266;height:2" coordorigin="467,10313" coordsize="266,0" path="m467,10313l733,10313e" filled="f" stroked="t" strokeweight=".934013pt" strokecolor="#838383">
                <v:path arrowok="t"/>
              </v:shape>
            </v:group>
            <v:group style="position:absolute;left:677;top:10313;width:10928;height:2" coordorigin="677,10313" coordsize="10928,2">
              <v:shape style="position:absolute;left:677;top:10313;width:10928;height:2" coordorigin="677,10313" coordsize="10928,0" path="m677,10313l11605,10313e" filled="f" stroked="t" strokeweight=".70051pt" strokecolor="#6B6B6B">
                <v:path arrowok="t"/>
              </v:shape>
            </v:group>
            <v:group style="position:absolute;left:10344;top:10315;width:224;height:2" coordorigin="10344,10315" coordsize="224,2">
              <v:shape style="position:absolute;left:10344;top:10315;width:224;height:2" coordorigin="10344,10315" coordsize="224,0" path="m10344,10315l10568,10315e" filled="f" stroked="t" strokeweight=".467007pt" strokecolor="#4F4F4F">
                <v:path arrowok="t"/>
              </v:shape>
            </v:group>
            <v:group style="position:absolute;left:11596;top:10064;width:2;height:279" coordorigin="11596,10064" coordsize="2,279">
              <v:shape style="position:absolute;left:11596;top:10064;width:2;height:279" coordorigin="11596,10064" coordsize="0,279" path="m11596,10343l11596,10064e" filled="f" stroked="t" strokeweight=".467007pt" strokecolor="#575757">
                <v:path arrowok="t"/>
              </v:shape>
            </v:group>
            <v:group style="position:absolute;left:481;top:10272;width:2;height:327" coordorigin="481,10272" coordsize="2,327">
              <v:shape style="position:absolute;left:481;top:10272;width:2;height:327" coordorigin="481,10272" coordsize="0,327" path="m481,10599l481,10272e" filled="f" stroked="t" strokeweight=".467007pt" strokecolor="#5B5B5B">
                <v:path arrowok="t"/>
              </v:shape>
            </v:group>
            <v:group style="position:absolute;left:2470;top:10272;width:2;height:327" coordorigin="2470,10272" coordsize="2,327">
              <v:shape style="position:absolute;left:2470;top:10272;width:2;height:327" coordorigin="2470,10272" coordsize="0,327" path="m2470,10599l2470,10272e" filled="f" stroked="t" strokeweight=".467007pt" strokecolor="#5B5B5B">
                <v:path arrowok="t"/>
              </v:shape>
            </v:group>
            <v:group style="position:absolute;left:472;top:10549;width:11133;height:2" coordorigin="472,10549" coordsize="11133,2">
              <v:shape style="position:absolute;left:472;top:10549;width:11133;height:2" coordorigin="472,10549" coordsize="11133,0" path="m472,10549l11605,10549e" filled="f" stroked="t" strokeweight=".70051pt" strokecolor="#676767">
                <v:path arrowok="t"/>
              </v:shape>
            </v:group>
            <v:group style="position:absolute;left:8210;top:10547;width:304;height:2" coordorigin="8210,10547" coordsize="304,2">
              <v:shape style="position:absolute;left:8210;top:10547;width:304;height:2" coordorigin="8210,10547" coordsize="304,0" path="m8210,10547l8514,10547e" filled="f" stroked="t" strokeweight=".467007pt" strokecolor="#575757">
                <v:path arrowok="t"/>
              </v:shape>
            </v:group>
            <v:group style="position:absolute;left:11596;top:10272;width:2;height:327" coordorigin="11596,10272" coordsize="2,327">
              <v:shape style="position:absolute;left:11596;top:10272;width:2;height:327" coordorigin="11596,10272" coordsize="0,327" path="m11596,10599l11596,10272e" filled="f" stroked="t" strokeweight=".934013pt" strokecolor="#6B6B6B">
                <v:path arrowok="t"/>
              </v:shape>
            </v:group>
            <v:group style="position:absolute;left:1013;top:10788;width:2783;height:2" coordorigin="1013,10788" coordsize="2783,2">
              <v:shape style="position:absolute;left:1013;top:10788;width:2783;height:2" coordorigin="1013,10788" coordsize="2783,0" path="m1013,10788l3797,10788e" filled="f" stroked="t" strokeweight=".70051pt" strokecolor="#606060">
                <v:path arrowok="t"/>
              </v:shape>
            </v:group>
            <v:group style="position:absolute;left:3741;top:10788;width:224;height:2" coordorigin="3741,10788" coordsize="224,2">
              <v:shape style="position:absolute;left:3741;top:10788;width:224;height:2" coordorigin="3741,10788" coordsize="224,0" path="m3741,10788l3965,10788e" filled="f" stroked="t" strokeweight=".467007pt" strokecolor="#4B4B4B">
                <v:path arrowok="t"/>
              </v:shape>
            </v:group>
            <v:group style="position:absolute;left:3909;top:10786;width:4843;height:2" coordorigin="3909,10786" coordsize="4843,2">
              <v:shape style="position:absolute;left:3909;top:10786;width:4843;height:2" coordorigin="3909,10786" coordsize="4843,0" path="m3909,10786l8752,10786e" filled="f" stroked="t" strokeweight=".70051pt" strokecolor="#676767">
                <v:path arrowok="t"/>
              </v:shape>
            </v:group>
            <v:group style="position:absolute;left:8696;top:10784;width:276;height:2" coordorigin="8696,10784" coordsize="276,2">
              <v:shape style="position:absolute;left:8696;top:10784;width:276;height:2" coordorigin="8696,10784" coordsize="276,0" path="m8696,10784l8971,10784e" filled="f" stroked="t" strokeweight=".467007pt" strokecolor="#545454">
                <v:path arrowok="t"/>
              </v:shape>
            </v:group>
            <v:group style="position:absolute;left:8915;top:10784;width:332;height:2" coordorigin="8915,10784" coordsize="332,2">
              <v:shape style="position:absolute;left:8915;top:10784;width:332;height:2" coordorigin="8915,10784" coordsize="332,0" path="m8915,10784l9247,10784e" filled="f" stroked="t" strokeweight=".934013pt" strokecolor="#6B6B6B">
                <v:path arrowok="t"/>
              </v:shape>
            </v:group>
            <v:group style="position:absolute;left:9191;top:10784;width:257;height:2" coordorigin="9191,10784" coordsize="257,2">
              <v:shape style="position:absolute;left:9191;top:10784;width:257;height:2" coordorigin="9191,10784" coordsize="257,0" path="m9191,10784l9448,10784e" filled="f" stroked="t" strokeweight=".467007pt" strokecolor="#575757">
                <v:path arrowok="t"/>
              </v:shape>
            </v:group>
            <v:group style="position:absolute;left:9392;top:10784;width:374;height:2" coordorigin="9392,10784" coordsize="374,2">
              <v:shape style="position:absolute;left:9392;top:10784;width:374;height:2" coordorigin="9392,10784" coordsize="374,0" path="m9392,10784l9765,10784e" filled="f" stroked="t" strokeweight=".70051pt" strokecolor="#707070">
                <v:path arrowok="t"/>
              </v:shape>
            </v:group>
            <v:group style="position:absolute;left:9709;top:10784;width:257;height:2" coordorigin="9709,10784" coordsize="257,2">
              <v:shape style="position:absolute;left:9709;top:10784;width:257;height:2" coordorigin="9709,10784" coordsize="257,0" path="m9709,10784l9966,10784e" filled="f" stroked="t" strokeweight=".467007pt" strokecolor="#676767">
                <v:path arrowok="t"/>
              </v:shape>
            </v:group>
            <v:group style="position:absolute;left:9910;top:10784;width:1695;height:2" coordorigin="9910,10784" coordsize="1695,2">
              <v:shape style="position:absolute;left:9910;top:10784;width:1695;height:2" coordorigin="9910,10784" coordsize="1695,0" path="m9910,10784l11605,10784e" filled="f" stroked="t" strokeweight=".70051pt" strokecolor="#707070">
                <v:path arrowok="t"/>
              </v:shape>
            </v:group>
            <v:group style="position:absolute;left:11596;top:10528;width:2;height:279" coordorigin="11596,10528" coordsize="2,279">
              <v:shape style="position:absolute;left:11596;top:10528;width:2;height:279" coordorigin="11596,10528" coordsize="0,279" path="m11596,10807l11596,10528e" filled="f" stroked="t" strokeweight=".467007pt" strokecolor="#545454">
                <v:path arrowok="t"/>
              </v:shape>
            </v:group>
            <v:group style="position:absolute;left:11598;top:10736;width:2;height:5037" coordorigin="11598,10736" coordsize="2,5037">
              <v:shape style="position:absolute;left:11598;top:10736;width:2;height:5037" coordorigin="11598,10736" coordsize="0,5037" path="m11598,15773l11598,10736e" filled="f" stroked="t" strokeweight=".70051pt" strokecolor="#6B6B6B">
                <v:path arrowok="t"/>
              </v:shape>
            </v:group>
            <v:group style="position:absolute;left:3909;top:11267;width:168;height:2" coordorigin="3909,11267" coordsize="168,2">
              <v:shape style="position:absolute;left:3909;top:11267;width:168;height:2" coordorigin="3909,11267" coordsize="168,0" path="m3909,11267l4077,11267e" filled="f" stroked="t" strokeweight=".467007pt" strokecolor="#4F4F4F">
                <v:path arrowok="t"/>
              </v:shape>
            </v:group>
            <v:group style="position:absolute;left:4936;top:11267;width:196;height:2" coordorigin="4936,11267" coordsize="196,2">
              <v:shape style="position:absolute;left:4936;top:11267;width:196;height:2" coordorigin="4936,11267" coordsize="196,0" path="m4936,11267l5132,11267e" filled="f" stroked="t" strokeweight=".467007pt" strokecolor="#383838">
                <v:path arrowok="t"/>
              </v:shape>
            </v:group>
            <v:group style="position:absolute;left:476;top:11264;width:11129;height:2" coordorigin="476,11264" coordsize="11129,2">
              <v:shape style="position:absolute;left:476;top:11264;width:11129;height:2" coordorigin="476,11264" coordsize="11129,0" path="m476,11264l11605,11264e" filled="f" stroked="t" strokeweight=".70051pt" strokecolor="#676767">
                <v:path arrowok="t"/>
              </v:shape>
            </v:group>
            <v:group style="position:absolute;left:476;top:11506;width:11129;height:2" coordorigin="476,11506" coordsize="11129,2">
              <v:shape style="position:absolute;left:476;top:11506;width:11129;height:2" coordorigin="476,11506" coordsize="11129,0" path="m476,11506l11605,11506e" filled="f" stroked="t" strokeweight=".70051pt" strokecolor="#676767">
                <v:path arrowok="t"/>
              </v:shape>
            </v:group>
            <v:group style="position:absolute;left:481;top:11224;width:2;height:308" coordorigin="481,11224" coordsize="2,308">
              <v:shape style="position:absolute;left:481;top:11224;width:2;height:308" coordorigin="481,11224" coordsize="0,308" path="m481,11532l481,11224e" filled="f" stroked="t" strokeweight=".467007pt" strokecolor="#575757">
                <v:path arrowok="t"/>
              </v:shape>
            </v:group>
            <v:group style="position:absolute;left:8696;top:11503;width:276;height:2" coordorigin="8696,11503" coordsize="276,2">
              <v:shape style="position:absolute;left:8696;top:11503;width:276;height:2" coordorigin="8696,11503" coordsize="276,0" path="m8696,11503l8971,11503e" filled="f" stroked="t" strokeweight=".467007pt" strokecolor="#4F4F4F">
                <v:path arrowok="t"/>
              </v:shape>
            </v:group>
            <v:group style="position:absolute;left:9191;top:11503;width:257;height:2" coordorigin="9191,11503" coordsize="257,2">
              <v:shape style="position:absolute;left:9191;top:11503;width:257;height:2" coordorigin="9191,11503" coordsize="257,0" path="m9191,11503l9448,11503e" filled="f" stroked="t" strokeweight=".467007pt" strokecolor="#5B5B5B">
                <v:path arrowok="t"/>
              </v:shape>
            </v:group>
            <v:group style="position:absolute;left:472;top:11863;width:658;height:2" coordorigin="472,11863" coordsize="658,2">
              <v:shape style="position:absolute;left:472;top:11863;width:658;height:2" coordorigin="472,11863" coordsize="658,0" path="m472,11863l1130,11863e" filled="f" stroked="t" strokeweight=".233503pt" strokecolor="#3F3F3F">
                <v:path arrowok="t"/>
              </v:shape>
            </v:group>
            <v:group style="position:absolute;left:1125;top:11489;width:2;height:379" coordorigin="1125,11489" coordsize="2,379">
              <v:shape style="position:absolute;left:1125;top:11489;width:2;height:379" coordorigin="1125,11489" coordsize="0,379" path="m1125,11868l1125,11489e" filled="f" stroked="t" strokeweight=".233503pt" strokecolor="#646464">
                <v:path arrowok="t"/>
              </v:shape>
            </v:group>
            <v:group style="position:absolute;left:1125;top:11863;width:4212;height:2" coordorigin="1125,11863" coordsize="4212,2">
              <v:shape style="position:absolute;left:1125;top:11863;width:4212;height:2" coordorigin="1125,11863" coordsize="4212,0" path="m1125,11863l5338,11863e" filled="f" stroked="t" strokeweight=".233503pt" strokecolor="#6B6B6B">
                <v:path arrowok="t"/>
              </v:shape>
            </v:group>
            <v:group style="position:absolute;left:1821;top:11498;width:2;height:1122" coordorigin="1821,11498" coordsize="2,1122">
              <v:shape style="position:absolute;left:1821;top:11498;width:2;height:1122" coordorigin="1821,11498" coordsize="0,1122" path="m1821,12620l1821,11498e" filled="f" stroked="t" strokeweight=".70051pt" strokecolor="#676767">
                <v:path arrowok="t"/>
              </v:shape>
            </v:group>
            <v:group style="position:absolute;left:5338;top:11863;width:1639;height:2" coordorigin="5338,11863" coordsize="1639,2">
              <v:shape style="position:absolute;left:5338;top:11863;width:1639;height:2" coordorigin="5338,11863" coordsize="1639,0" path="m5338,11863l6977,11863e" filled="f" stroked="t" strokeweight=".233503pt" strokecolor="#000000">
                <v:path arrowok="t"/>
              </v:shape>
            </v:group>
            <v:group style="position:absolute;left:6977;top:11863;width:771;height:2" coordorigin="6977,11863" coordsize="771,2">
              <v:shape style="position:absolute;left:6977;top:11863;width:771;height:2" coordorigin="6977,11863" coordsize="771,0" path="m6977,11863l7748,11863e" filled="f" stroked="t" strokeweight=".233503pt" strokecolor="#606060">
                <v:path arrowok="t"/>
              </v:shape>
            </v:group>
            <v:group style="position:absolute;left:7393;top:11498;width:2;height:4966" coordorigin="7393,11498" coordsize="2,4966">
              <v:shape style="position:absolute;left:7393;top:11498;width:2;height:4966" coordorigin="7393,11498" coordsize="0,4966" path="m7393,16464l7393,11498e" filled="f" stroked="t" strokeweight=".70051pt" strokecolor="#6B6B6B">
                <v:path arrowok="t"/>
              </v:shape>
            </v:group>
            <v:group style="position:absolute;left:7748;top:11863;width:3587;height:2" coordorigin="7748,11863" coordsize="3587,2">
              <v:shape style="position:absolute;left:7748;top:11863;width:3587;height:2" coordorigin="7748,11863" coordsize="3587,0" path="m7748,11863l11334,11863e" filled="f" stroked="t" strokeweight=".233503pt" strokecolor="#000000">
                <v:path arrowok="t"/>
              </v:shape>
            </v:group>
            <v:group style="position:absolute;left:11334;top:11863;width:252;height:2" coordorigin="11334,11863" coordsize="252,2">
              <v:shape style="position:absolute;left:11334;top:11863;width:252;height:2" coordorigin="11334,11863" coordsize="252,0" path="m11334,11863l11586,11863e" filled="f" stroked="t" strokeweight=".233503pt" strokecolor="#A0A0A0">
                <v:path arrowok="t"/>
              </v:shape>
            </v:group>
            <v:group style="position:absolute;left:1125;top:11863;width:2;height:1813" coordorigin="1125,11863" coordsize="2,1813">
              <v:shape style="position:absolute;left:1125;top:11863;width:2;height:1813" coordorigin="1125,11863" coordsize="0,1813" path="m1125,13676l1125,11863e" filled="f" stroked="t" strokeweight=".233503pt" strokecolor="#000000">
                <v:path arrowok="t"/>
              </v:shape>
            </v:group>
            <v:group style="position:absolute;left:1821;top:12194;width:2;height:284" coordorigin="1821,12194" coordsize="2,284">
              <v:shape style="position:absolute;left:1821;top:12194;width:2;height:284" coordorigin="1821,12194" coordsize="0,284" path="m1821,12478l1821,12194e" filled="f" stroked="t" strokeweight=".934013pt" strokecolor="#7C7C7C">
                <v:path arrowok="t"/>
              </v:shape>
            </v:group>
            <v:group style="position:absolute;left:3115;top:12450;width:2;height:142" coordorigin="3115,12450" coordsize="2,142">
              <v:shape style="position:absolute;left:3115;top:12450;width:2;height:142" coordorigin="3115,12450" coordsize="0,142" path="m3115,12592l3115,12450e" filled="f" stroked="t" strokeweight=".233503pt" strokecolor="#000000">
                <v:path arrowok="t"/>
              </v:shape>
            </v:group>
            <v:group style="position:absolute;left:1821;top:12564;width:2;height:161" coordorigin="1821,12564" coordsize="2,161">
              <v:shape style="position:absolute;left:1821;top:12564;width:2;height:161" coordorigin="1821,12564" coordsize="0,161" path="m1821,12725l1821,12564e" filled="f" stroked="t" strokeweight=".467007pt" strokecolor="#3B3B3B">
                <v:path arrowok="t"/>
              </v:shape>
            </v:group>
            <v:group style="position:absolute;left:2475;top:12564;width:2;height:161" coordorigin="2475,12564" coordsize="2,161">
              <v:shape style="position:absolute;left:2475;top:12564;width:2;height:161" coordorigin="2475,12564" coordsize="0,161" path="m2475,12725l2475,12564e" filled="f" stroked="t" strokeweight=".467007pt" strokecolor="#444444">
                <v:path arrowok="t"/>
              </v:shape>
            </v:group>
            <v:group style="position:absolute;left:3148;top:12625;width:2;height:298" coordorigin="3148,12625" coordsize="2,298">
              <v:shape style="position:absolute;left:3148;top:12625;width:2;height:298" coordorigin="3148,12625" coordsize="0,298" path="m3148,12923l3148,12625e" filled="f" stroked="t" strokeweight=".934013pt" strokecolor="#3F4883">
                <v:path arrowok="t"/>
              </v:shape>
            </v:group>
            <v:group style="position:absolute;left:483;top:12564;width:2;height:360" coordorigin="483,12564" coordsize="2,360">
              <v:shape style="position:absolute;left:483;top:12564;width:2;height:360" coordorigin="483,12564" coordsize="0,360" path="m483,12923l483,12564e" filled="f" stroked="t" strokeweight=".467007pt" strokecolor="#4F4F4F">
                <v:path arrowok="t"/>
              </v:shape>
            </v:group>
            <v:group style="position:absolute;left:1821;top:12668;width:2;height:914" coordorigin="1821,12668" coordsize="2,914">
              <v:shape style="position:absolute;left:1821;top:12668;width:2;height:914" coordorigin="1821,12668" coordsize="0,914" path="m1821,13581l1821,12668e" filled="f" stroked="t" strokeweight=".70051pt" strokecolor="#606060">
                <v:path arrowok="t"/>
              </v:shape>
            </v:group>
            <v:group style="position:absolute;left:486;top:12867;width:2;height:118" coordorigin="486,12867" coordsize="2,118">
              <v:shape style="position:absolute;left:486;top:12867;width:2;height:118" coordorigin="486,12867" coordsize="0,118" path="m486,12985l486,12867e" filled="f" stroked="t" strokeweight=".934013pt" strokecolor="#747474">
                <v:path arrowok="t"/>
              </v:shape>
            </v:group>
            <v:group style="position:absolute;left:3115;top:12895;width:2;height:147" coordorigin="3115,12895" coordsize="2,147">
              <v:shape style="position:absolute;left:3115;top:12895;width:2;height:147" coordorigin="3115,12895" coordsize="0,147" path="m3115,13042l3115,12895e" filled="f" stroked="t" strokeweight="2.80204pt" strokecolor="#3F3F7C">
                <v:path arrowok="t"/>
              </v:shape>
            </v:group>
            <v:group style="position:absolute;left:7393;top:12928;width:2;height:142" coordorigin="7393,12928" coordsize="2,142">
              <v:shape style="position:absolute;left:7393;top:12928;width:2;height:142" coordorigin="7393,12928" coordsize="0,142" path="m7393,13070l7393,12928e" filled="f" stroked="t" strokeweight=".467007pt" strokecolor="#545454">
                <v:path arrowok="t"/>
              </v:shape>
            </v:group>
            <v:group style="position:absolute;left:11598;top:12928;width:2;height:142" coordorigin="11598,12928" coordsize="2,142">
              <v:shape style="position:absolute;left:11598;top:12928;width:2;height:142" coordorigin="11598,12928" coordsize="0,142" path="m11598,13070l11598,12928e" filled="f" stroked="t" strokeweight=".70051pt" strokecolor="#575757">
                <v:path arrowok="t"/>
              </v:shape>
            </v:group>
            <v:group style="position:absolute;left:483;top:13013;width:2;height:658" coordorigin="483,13013" coordsize="2,658">
              <v:shape style="position:absolute;left:483;top:13013;width:2;height:658" coordorigin="483,13013" coordsize="0,658" path="m483,13671l483,13013e" filled="f" stroked="t" strokeweight=".70051pt" strokecolor="#606060">
                <v:path arrowok="t"/>
              </v:shape>
            </v:group>
            <v:group style="position:absolute;left:8486;top:13430;width:238;height:2" coordorigin="8486,13430" coordsize="238,2">
              <v:shape style="position:absolute;left:8486;top:13430;width:238;height:2" coordorigin="8486,13430" coordsize="238,0" path="m8486,13430l8724,13430e" filled="f" stroked="t" strokeweight=".233503pt" strokecolor="#000000">
                <v:path arrowok="t"/>
              </v:shape>
            </v:group>
            <v:group style="position:absolute;left:8808;top:13435;width:187;height:2" coordorigin="8808,13435" coordsize="187,2">
              <v:shape style="position:absolute;left:8808;top:13435;width:187;height:2" coordorigin="8808,13435" coordsize="187,0" path="m8808,13435l8995,13435e" filled="f" stroked="t" strokeweight="1.40102pt" strokecolor="#878C90">
                <v:path arrowok="t"/>
              </v:shape>
            </v:group>
            <v:group style="position:absolute;left:9938;top:13042;width:2;height:388" coordorigin="9938,13042" coordsize="2,388">
              <v:shape style="position:absolute;left:9938;top:13042;width:2;height:388" coordorigin="9938,13042" coordsize="0,388" path="m9938,13430l9938,13042e" filled="f" stroked="t" strokeweight=".70051pt" strokecolor="#3B3F83">
                <v:path arrowok="t"/>
              </v:shape>
            </v:group>
            <v:group style="position:absolute;left:7393;top:13402;width:2;height:180" coordorigin="7393,13402" coordsize="2,180">
              <v:shape style="position:absolute;left:7393;top:13402;width:2;height:180" coordorigin="7393,13402" coordsize="0,180" path="m7393,13581l7393,13402e" filled="f" stroked="t" strokeweight=".467007pt" strokecolor="#545454">
                <v:path arrowok="t"/>
              </v:shape>
            </v:group>
            <v:group style="position:absolute;left:1821;top:13525;width:2;height:180" coordorigin="1821,13525" coordsize="2,180">
              <v:shape style="position:absolute;left:1821;top:13525;width:2;height:180" coordorigin="1821,13525" coordsize="0,180" path="m1821,13704l1821,13525e" filled="f" stroked="t" strokeweight=".467007pt" strokecolor="#3F3F3F">
                <v:path arrowok="t"/>
              </v:shape>
            </v:group>
            <v:group style="position:absolute;left:2475;top:13525;width:2;height:180" coordorigin="2475,13525" coordsize="2,180">
              <v:shape style="position:absolute;left:2475;top:13525;width:2;height:180" coordorigin="2475,13525" coordsize="0,180" path="m2475,13704l2475,13525e" filled="f" stroked="t" strokeweight=".467007pt" strokecolor="#3B3B3B">
                <v:path arrowok="t"/>
              </v:shape>
            </v:group>
            <v:group style="position:absolute;left:8738;top:13676;width:318;height:2" coordorigin="8738,13676" coordsize="318,2">
              <v:shape style="position:absolute;left:8738;top:13676;width:318;height:2" coordorigin="8738,13676" coordsize="318,0" path="m8738,13676l9055,13676e" filled="f" stroked="t" strokeweight="5.370577pt" strokecolor="#576077">
                <v:path arrowok="t"/>
              </v:shape>
            </v:group>
            <v:group style="position:absolute;left:9097;top:13558;width:2;height:65" coordorigin="9097,13558" coordsize="2,65">
              <v:shape style="position:absolute;left:9097;top:13558;width:2;height:65" coordorigin="9097,13558" coordsize="0,65" path="m9097,13622l9097,13558e" filled="f" stroked="t" strokeweight="2.335033pt" strokecolor="#485477">
                <v:path arrowok="t"/>
              </v:shape>
            </v:group>
            <v:group style="position:absolute;left:9074;top:13753;width:47;height:2" coordorigin="9074,13753" coordsize="47,2">
              <v:shape style="position:absolute;left:9074;top:13753;width:47;height:2" coordorigin="9074,13753" coordsize="47,0" path="m9074,13753l9121,13753e" filled="f" stroked="t" strokeweight="2.335033pt" strokecolor="#485477">
                <v:path arrowok="t"/>
              </v:shape>
            </v:group>
            <v:group style="position:absolute;left:9055;top:13681;width:430;height:2" coordorigin="9055,13681" coordsize="430,2">
              <v:shape style="position:absolute;left:9055;top:13681;width:430;height:2" coordorigin="9055,13681" coordsize="430,0" path="m9055,13681l9485,13681e" filled="f" stroked="t" strokeweight="5.837583pt" strokecolor="#343F80">
                <v:path arrowok="t"/>
              </v:shape>
            </v:group>
            <v:group style="position:absolute;left:9219;top:13454;width:2;height:322" coordorigin="9219,13454" coordsize="2,322">
              <v:shape style="position:absolute;left:9219;top:13454;width:2;height:322" coordorigin="9219,13454" coordsize="0,322" path="m9219,13775l9219,13454e" filled="f" stroked="t" strokeweight="3.269047pt" strokecolor="#2F3B87">
                <v:path arrowok="t"/>
              </v:shape>
            </v:group>
            <v:group style="position:absolute;left:9368;top:13652;width:397;height:2" coordorigin="9368,13652" coordsize="397,2">
              <v:shape style="position:absolute;left:9368;top:13652;width:397;height:2" coordorigin="9368,13652" coordsize="397,0" path="m9368,13652l9765,13652e" filled="f" stroked="t" strokeweight="2.335033pt" strokecolor="#2B3BA0">
                <v:path arrowok="t"/>
              </v:shape>
            </v:group>
            <v:group style="position:absolute;left:9630;top:13622;width:355;height:2" coordorigin="9630,13622" coordsize="355,2">
              <v:shape style="position:absolute;left:9630;top:13622;width:355;height:2" coordorigin="9630,13622" coordsize="355,0" path="m9630,13622l9985,13622e" filled="f" stroked="t" strokeweight="1.868027pt" strokecolor="#2838A0">
                <v:path arrowok="t"/>
              </v:shape>
            </v:group>
            <v:group style="position:absolute;left:9938;top:13482;width:2;height:161" coordorigin="9938,13482" coordsize="2,161">
              <v:shape style="position:absolute;left:9938;top:13482;width:2;height:161" coordorigin="9938,13482" coordsize="0,161" path="m9938,13643l9938,13482e" filled="f" stroked="t" strokeweight="2.568537pt" strokecolor="#384487">
                <v:path arrowok="t"/>
              </v:shape>
            </v:group>
            <v:group style="position:absolute;left:9854;top:13676;width:546;height:2" coordorigin="9854,13676" coordsize="546,2">
              <v:shape style="position:absolute;left:9854;top:13676;width:546;height:2" coordorigin="9854,13676" coordsize="546,0" path="m9854,13676l10400,13676e" filled="f" stroked="t" strokeweight="4.20306pt" strokecolor="#545B7C">
                <v:path arrowok="t"/>
              </v:shape>
            </v:group>
            <v:group style="position:absolute;left:472;top:13889;width:234;height:2" coordorigin="472,13889" coordsize="234,2">
              <v:shape style="position:absolute;left:472;top:13889;width:234;height:2" coordorigin="472,13889" coordsize="234,0" path="m472,13889l705,13889e" filled="f" stroked="t" strokeweight=".233503pt" strokecolor="#676767">
                <v:path arrowok="t"/>
              </v:shape>
            </v:group>
            <v:group style="position:absolute;left:705;top:13889;width:425;height:2" coordorigin="705,13889" coordsize="425,2">
              <v:shape style="position:absolute;left:705;top:13889;width:425;height:2" coordorigin="705,13889" coordsize="425,0" path="m705,13889l1130,13889e" filled="f" stroked="t" strokeweight=".233503pt" strokecolor="#000000">
                <v:path arrowok="t"/>
              </v:shape>
            </v:group>
            <v:group style="position:absolute;left:1125;top:13676;width:2;height:218" coordorigin="1125,13676" coordsize="2,218">
              <v:shape style="position:absolute;left:1125;top:13676;width:2;height:218" coordorigin="1125,13676" coordsize="0,218" path="m1125,13894l1125,13676e" filled="f" stroked="t" strokeweight=".233503pt" strokecolor="#777777">
                <v:path arrowok="t"/>
              </v:shape>
            </v:group>
            <v:group style="position:absolute;left:1125;top:13889;width:1345;height:2" coordorigin="1125,13889" coordsize="1345,2">
              <v:shape style="position:absolute;left:1125;top:13889;width:1345;height:2" coordorigin="1125,13889" coordsize="1345,0" path="m1125,13889l2470,13889e" filled="f" stroked="t" strokeweight=".233503pt" strokecolor="#6B6B6B">
                <v:path arrowok="t"/>
              </v:shape>
            </v:group>
            <v:group style="position:absolute;left:1824;top:13648;width:2;height:2821" coordorigin="1824,13648" coordsize="2,2821">
              <v:shape style="position:absolute;left:1824;top:13648;width:2;height:2821" coordorigin="1824,13648" coordsize="0,2821" path="m1824,16469l1824,13648e" filled="f" stroked="t" strokeweight=".70051pt" strokecolor="#676767">
                <v:path arrowok="t"/>
              </v:shape>
            </v:group>
            <v:group style="position:absolute;left:1125;top:13889;width:2;height:1775" coordorigin="1125,13889" coordsize="2,1775">
              <v:shape style="position:absolute;left:1125;top:13889;width:2;height:1775" coordorigin="1125,13889" coordsize="0,1775" path="m1125,15664l1125,13889e" filled="f" stroked="t" strokeweight=".233503pt" strokecolor="#000000">
                <v:path arrowok="t"/>
              </v:shape>
            </v:group>
            <v:group style="position:absolute;left:7393;top:13861;width:2;height:251" coordorigin="7393,13861" coordsize="2,251">
              <v:shape style="position:absolute;left:7393;top:13861;width:2;height:251" coordorigin="7393,13861" coordsize="0,251" path="m7393,14112l7393,13861e" filled="f" stroked="t" strokeweight=".467007pt" strokecolor="#5B5B5B">
                <v:path arrowok="t"/>
              </v:shape>
            </v:group>
            <v:group style="position:absolute;left:1821;top:14055;width:2;height:2357" coordorigin="1821,14055" coordsize="2,2357">
              <v:shape style="position:absolute;left:1821;top:14055;width:2;height:2357" coordorigin="1821,14055" coordsize="0,2357" path="m1821,16412l1821,14055e" filled="f" stroked="t" strokeweight=".467007pt" strokecolor="#676767">
                <v:path arrowok="t"/>
              </v:shape>
            </v:group>
            <v:group style="position:absolute;left:2475;top:14055;width:2;height:218" coordorigin="2475,14055" coordsize="2,218">
              <v:shape style="position:absolute;left:2475;top:14055;width:2;height:218" coordorigin="2475,14055" coordsize="0,218" path="m2475,14273l2475,14055e" filled="f" stroked="t" strokeweight=".467007pt" strokecolor="#606060">
                <v:path arrowok="t"/>
              </v:shape>
            </v:group>
            <v:group style="position:absolute;left:7395;top:14216;width:2;height:308" coordorigin="7395,14216" coordsize="2,308">
              <v:shape style="position:absolute;left:7395;top:14216;width:2;height:308" coordorigin="7395,14216" coordsize="0,308" path="m7395,14523l7395,14216e" filled="f" stroked="t" strokeweight=".70051pt" strokecolor="#6B6B6B">
                <v:path arrowok="t"/>
              </v:shape>
            </v:group>
            <v:group style="position:absolute;left:10370;top:14216;width:2;height:170" coordorigin="10370,14216" coordsize="2,170">
              <v:shape style="position:absolute;left:10370;top:14216;width:2;height:170" coordorigin="10370,14216" coordsize="0,170" path="m10370,14386l10370,14216e" filled="f" stroked="t" strokeweight="2.335033pt" strokecolor="#979C9C">
                <v:path arrowok="t"/>
              </v:shape>
            </v:group>
            <v:group style="position:absolute;left:10342;top:14334;width:2;height:147" coordorigin="10342,14334" coordsize="2,147">
              <v:shape style="position:absolute;left:10342;top:14334;width:2;height:147" coordorigin="10342,14334" coordsize="0,147" path="m10342,14481l10342,14334e" filled="f" stroked="t" strokeweight=".467007pt" strokecolor="#979C9C">
                <v:path arrowok="t"/>
              </v:shape>
            </v:group>
            <v:group style="position:absolute;left:11598;top:14329;width:2;height:194" coordorigin="11598,14329" coordsize="2,194">
              <v:shape style="position:absolute;left:11598;top:14329;width:2;height:194" coordorigin="11598,14329" coordsize="0,194" path="m11598,14523l11598,14329e" filled="f" stroked="t" strokeweight=".467007pt" strokecolor="#575757">
                <v:path arrowok="t"/>
              </v:shape>
            </v:group>
            <v:group style="position:absolute;left:1821;top:14467;width:2;height:189" coordorigin="1821,14467" coordsize="2,189">
              <v:shape style="position:absolute;left:1821;top:14467;width:2;height:189" coordorigin="1821,14467" coordsize="0,189" path="m1821,14656l1821,14467e" filled="f" stroked="t" strokeweight=".467007pt" strokecolor="#3F3F3F">
                <v:path arrowok="t"/>
              </v:shape>
            </v:group>
            <v:group style="position:absolute;left:2475;top:14467;width:2;height:189" coordorigin="2475,14467" coordsize="2,189">
              <v:shape style="position:absolute;left:2475;top:14467;width:2;height:189" coordorigin="2475,14467" coordsize="0,189" path="m2475,14656l2475,14467e" filled="f" stroked="t" strokeweight=".467007pt" strokecolor="#4F4F4F">
                <v:path arrowok="t"/>
              </v:shape>
            </v:group>
            <v:group style="position:absolute;left:7395;top:14727;width:2;height:327" coordorigin="7395,14727" coordsize="2,327">
              <v:shape style="position:absolute;left:7395;top:14727;width:2;height:327" coordorigin="7395,14727" coordsize="0,327" path="m7395,15054l7395,14727e" filled="f" stroked="t" strokeweight=".467007pt" strokecolor="#646464">
                <v:path arrowok="t"/>
              </v:shape>
            </v:group>
            <v:group style="position:absolute;left:486;top:14997;width:2;height:194" coordorigin="486,14997" coordsize="2,194">
              <v:shape style="position:absolute;left:486;top:14997;width:2;height:194" coordorigin="486,14997" coordsize="0,194" path="m486,15191l486,14997e" filled="f" stroked="t" strokeweight=".467007pt" strokecolor="#4B4B4B">
                <v:path arrowok="t"/>
              </v:shape>
            </v:group>
            <v:group style="position:absolute;left:1821;top:15073;width:2;height:260" coordorigin="1821,15073" coordsize="2,260">
              <v:shape style="position:absolute;left:1821;top:15073;width:2;height:260" coordorigin="1821,15073" coordsize="0,260" path="m1821,15333l1821,15073e" filled="f" stroked="t" strokeweight=".934013pt" strokecolor="#7C7C7C">
                <v:path arrowok="t"/>
              </v:shape>
            </v:group>
            <v:group style="position:absolute;left:7395;top:15134;width:2;height:369" coordorigin="7395,15134" coordsize="2,369">
              <v:shape style="position:absolute;left:7395;top:15134;width:2;height:369" coordorigin="7395,15134" coordsize="0,369" path="m7395,15503l7395,15134e" filled="f" stroked="t" strokeweight=".70051pt" strokecolor="#676767">
                <v:path arrowok="t"/>
              </v:shape>
            </v:group>
            <v:group style="position:absolute;left:1125;top:15664;width:2;height:791" coordorigin="1125,15664" coordsize="2,791">
              <v:shape style="position:absolute;left:1125;top:15664;width:2;height:791" coordorigin="1125,15664" coordsize="0,791" path="m1125,16455l1125,15664e" filled="f" stroked="t" strokeweight=".233503pt" strokecolor="#4B4B4B">
                <v:path arrowok="t"/>
              </v:shape>
            </v:group>
            <v:group style="position:absolute;left:6739;top:16460;width:266;height:2" coordorigin="6739,16460" coordsize="266,2">
              <v:shape style="position:absolute;left:6739;top:16460;width:266;height:2" coordorigin="6739,16460" coordsize="266,0" path="m6739,16460l7005,16460e" filled="f" stroked="t" strokeweight=".467007pt" strokecolor="#5B5B5B">
                <v:path arrowok="t"/>
              </v:shape>
            </v:group>
            <v:group style="position:absolute;left:481;top:16457;width:11110;height:2" coordorigin="481,16457" coordsize="11110,2">
              <v:shape style="position:absolute;left:481;top:16457;width:11110;height:2" coordorigin="481,16457" coordsize="11110,0" path="m481,16457l11591,16457e" filled="f" stroked="t" strokeweight=".70051pt" strokecolor="#777777">
                <v:path arrowok="t"/>
              </v:shape>
            </v:group>
            <v:group style="position:absolute;left:9191;top:16460;width:257;height:2" coordorigin="9191,16460" coordsize="257,2">
              <v:shape style="position:absolute;left:9191;top:16460;width:257;height:2" coordorigin="9191,16460" coordsize="257,0" path="m9191,16460l9448,16460e" filled="f" stroked="t" strokeweight=".467007pt" strokecolor="#6B6B6B">
                <v:path arrowok="t"/>
              </v:shape>
            </v:group>
            <v:group style="position:absolute;left:10396;top:16460;width:1196;height:2" coordorigin="10396,16460" coordsize="1196,2">
              <v:shape style="position:absolute;left:10396;top:16460;width:1196;height:2" coordorigin="10396,16460" coordsize="1196,0" path="m10396,16460l11591,16460e" filled="f" stroked="t" strokeweight=".70051pt" strokecolor="#8C8C8C">
                <v:path arrowok="t"/>
              </v:shape>
            </v:group>
            <v:group style="position:absolute;left:11593;top:15636;width:2;height:578" coordorigin="11593,15636" coordsize="2,578">
              <v:shape style="position:absolute;left:11593;top:15636;width:2;height:578" coordorigin="11593,15636" coordsize="0,578" path="m11593,16213l11593,15636e" filled="f" stroked="t" strokeweight=".467007pt" strokecolor="#838383">
                <v:path arrowok="t"/>
              </v:shape>
            </v:group>
            <v:group style="position:absolute;left:9116;top:14076;width:2;height:242" coordorigin="9116,14076" coordsize="2,242">
              <v:shape style="position:absolute;left:9116;top:14076;width:2;height:242" coordorigin="9116,14076" coordsize="0,242" path="m9116,14318l9116,14076e" filled="f" stroked="t" strokeweight="1.801pt" strokecolor="#D6D8DB">
                <v:path arrowok="t"/>
              </v:shape>
            </v:group>
            <v:group style="position:absolute;left:8702;top:14513;width:2;height:283" coordorigin="8702,14513" coordsize="2,283">
              <v:shape style="position:absolute;left:8702;top:14513;width:2;height:283" coordorigin="8702,14513" coordsize="0,283" path="m8702,14796l8702,14513e" filled="f" stroked="t" strokeweight="2.2525pt" strokecolor="#D6D8D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50"/>
        </w:rPr>
        <w:t>::ı::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5" w:lineRule="exact"/>
        <w:ind w:right="2272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84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84"/>
          <w:b/>
          <w:bCs/>
          <w:position w:val="7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84"/>
          <w:b/>
          <w:bCs/>
          <w:position w:val="7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2"/>
          <w:w w:val="84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4"/>
          <w:b/>
          <w:bCs/>
          <w:position w:val="7"/>
        </w:rPr>
        <w:t>Am: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b/>
          <w:bCs/>
          <w:position w:val="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Cebrail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BOZKUŞ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8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>itf.Eri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180"/>
          <w:cols w:num="2" w:equalWidth="0">
            <w:col w:w="679" w:space="1941"/>
            <w:col w:w="8760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76" w:lineRule="exact"/>
        <w:ind w:left="74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3"/>
          <w:szCs w:val="93"/>
          <w:color w:val="383838"/>
          <w:spacing w:val="-577"/>
          <w:w w:val="132"/>
          <w:b/>
          <w:bCs/>
          <w:position w:val="-8"/>
        </w:rPr>
        <w:t>1</w:t>
      </w:r>
      <w:r>
        <w:rPr>
          <w:rFonts w:ascii="Arial" w:hAnsi="Arial" w:cs="Arial" w:eastAsia="Arial"/>
          <w:sz w:val="15"/>
          <w:szCs w:val="15"/>
          <w:color w:val="383838"/>
          <w:spacing w:val="5"/>
          <w:w w:val="114"/>
          <w:position w:val="-21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4"/>
          <w:position w:val="-21"/>
        </w:rPr>
        <w:t>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989" w:lineRule="exact"/>
        <w:ind w:right="-20"/>
        <w:jc w:val="left"/>
        <w:tabs>
          <w:tab w:pos="6180" w:val="left"/>
        </w:tabs>
        <w:rPr>
          <w:rFonts w:ascii="Arial" w:hAnsi="Arial" w:cs="Arial" w:eastAsia="Arial"/>
          <w:sz w:val="93"/>
          <w:szCs w:val="9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-5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</w:r>
      <w:r>
        <w:rPr>
          <w:rFonts w:ascii="Arial" w:hAnsi="Arial" w:cs="Arial" w:eastAsia="Arial"/>
          <w:sz w:val="93"/>
          <w:szCs w:val="93"/>
          <w:color w:val="8E9090"/>
          <w:spacing w:val="0"/>
          <w:w w:val="204"/>
          <w:position w:val="-6"/>
        </w:rPr>
        <w:t>-</w:t>
      </w:r>
      <w:r>
        <w:rPr>
          <w:rFonts w:ascii="Arial" w:hAnsi="Arial" w:cs="Arial" w:eastAsia="Arial"/>
          <w:sz w:val="93"/>
          <w:szCs w:val="93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10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91.45285pt;margin-top:-18.40144pt;width:45.112666pt;height:39.070997pt;mso-position-horizontal-relative:page;mso-position-vertical-relative:paragraph;z-index:-15669" coordorigin="9829,-368" coordsize="902,781">
            <v:group style="position:absolute;left:10090;top:-337;width:617;height:2" coordorigin="10090,-337" coordsize="617,2">
              <v:shape style="position:absolute;left:10090;top:-337;width:617;height:2" coordorigin="10090,-337" coordsize="617,0" path="m10090,-337l10707,-337e" filled="f" stroked="t" strokeweight="2.393245pt" strokecolor="#909397">
                <v:path arrowok="t"/>
              </v:shape>
            </v:group>
            <v:group style="position:absolute;left:9841;top:392;width:268;height:2" coordorigin="9841,392" coordsize="268,2">
              <v:shape style="position:absolute;left:9841;top:392;width:268;height:2" coordorigin="9841,392" coordsize="268,0" path="m9841,392l10109,392e" filled="f" stroked="t" strokeweight="1.196622pt" strokecolor="#808080">
                <v:path arrowok="t"/>
              </v:shape>
            </v:group>
            <v:group style="position:absolute;left:10078;top:-342;width:2;height:729" coordorigin="10078,-342" coordsize="2,729">
              <v:shape style="position:absolute;left:10078;top:-342;width:2;height:729" coordorigin="10078,-342" coordsize="0,729" path="m10078,387l10078,-342e" filled="f" stroked="t" strokeweight="2.632569pt" strokecolor="#838C9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1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1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1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280" w:left="220" w:right="240"/>
          <w:cols w:num="2" w:equalWidth="0">
            <w:col w:w="1495" w:space="2219"/>
            <w:col w:w="7746"/>
          </w:cols>
        </w:sectPr>
      </w:pPr>
      <w:rPr/>
    </w:p>
    <w:p>
      <w:pPr>
        <w:spacing w:before="0" w:after="0" w:line="198" w:lineRule="exact"/>
        <w:ind w:left="608" w:right="-83"/>
        <w:jc w:val="left"/>
        <w:tabs>
          <w:tab w:pos="3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8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56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7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707070"/>
          <w:spacing w:val="0"/>
          <w:w w:val="168"/>
        </w:rPr>
        <w:t>_...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40"/>
          <w:cols w:num="2" w:equalWidth="0">
            <w:col w:w="7766" w:space="2152"/>
            <w:col w:w="1542"/>
          </w:cols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9" w:after="0" w:line="240" w:lineRule="auto"/>
        <w:ind w:left="115" w:right="-20"/>
        <w:jc w:val="left"/>
        <w:tabs>
          <w:tab w:pos="1500" w:val="left"/>
          <w:tab w:pos="316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2"/>
          <w:w w:val="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</w:rPr>
        <w:t>29.05.20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tre!: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6328005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5" w:lineRule="auto"/>
        <w:ind w:left="134" w:right="3398"/>
        <w:jc w:val="left"/>
        <w:tabs>
          <w:tab w:pos="1500" w:val="left"/>
          <w:tab w:pos="316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29.05.20ı7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0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3596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S.MANDACI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Fevzipaşa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1"/>
        </w:rPr>
        <w:t>Kenan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34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Fevzipaşa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Kenan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1" w:lineRule="exact"/>
        <w:ind w:left="115" w:right="-20"/>
        <w:jc w:val="left"/>
        <w:tabs>
          <w:tab w:pos="1500" w:val="left"/>
          <w:tab w:pos="442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83838"/>
          <w:w w:val="52"/>
          <w:i/>
        </w:rPr>
        <w:t>rr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11"/>
          <w:w w:val="52"/>
          <w:i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134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30"/>
          <w:position w:val="2"/>
        </w:rPr>
        <w:t>ise:-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4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1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8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6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2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22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2"/>
          <w:position w:val="-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3636" w:right="47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734619pt;margin-top:1.339434pt;width:82.720736pt;height:26pt;mso-position-horizontal-relative:page;mso-position-vertical-relative:paragraph;z-index:-1565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5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707070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0707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0707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F4F4F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F4F4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F4F4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83838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1"/>
          <w:position w:val="-3"/>
        </w:rPr>
        <w:t>13eto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2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9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89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9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9"/>
          <w:position w:val="-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9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9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89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9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  <w:position w:val="-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5600" w:right="-20"/>
        <w:jc w:val="left"/>
        <w:tabs>
          <w:tab w:pos="6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7"/>
          <w:szCs w:val="47"/>
          <w:color w:val="AFAFAF"/>
          <w:spacing w:val="0"/>
          <w:w w:val="57"/>
          <w:position w:val="-4"/>
        </w:rPr>
        <w:t>ı</w:t>
      </w:r>
      <w:r>
        <w:rPr>
          <w:rFonts w:ascii="Arial" w:hAnsi="Arial" w:cs="Arial" w:eastAsia="Arial"/>
          <w:sz w:val="47"/>
          <w:szCs w:val="47"/>
          <w:color w:val="AFAFA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7"/>
          <w:szCs w:val="47"/>
          <w:color w:val="AFAFA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  <w:position w:val="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63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37"/>
          <w:position w:val="3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3"/>
        </w:rPr>
        <w:t>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129" w:right="-20"/>
        <w:jc w:val="left"/>
        <w:tabs>
          <w:tab w:pos="2160" w:val="left"/>
          <w:tab w:pos="5740" w:val="left"/>
          <w:tab w:pos="774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4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5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43"/>
          <w:position w:val="4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4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7"/>
          <w:szCs w:val="37"/>
          <w:color w:val="383838"/>
          <w:spacing w:val="0"/>
          <w:w w:val="55"/>
          <w:position w:val="1"/>
        </w:rPr>
        <w:t>--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1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:Yüksel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KAHRAMAN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2164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41"/>
        </w:rPr>
        <w:t>:ll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:42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11:44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5" w:lineRule="exact"/>
        <w:ind w:left="129" w:right="-20"/>
        <w:jc w:val="left"/>
        <w:tabs>
          <w:tab w:pos="2160" w:val="left"/>
          <w:tab w:pos="3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6182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54" w:lineRule="exact"/>
        <w:ind w:left="4748" w:right="3401" w:firstLine="-4619"/>
        <w:jc w:val="left"/>
        <w:tabs>
          <w:tab w:pos="4720" w:val="left"/>
          <w:tab w:pos="7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  <w:position w:val="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  <w:position w:val="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47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06" w:lineRule="exact"/>
        <w:ind w:left="2168" w:right="-20"/>
        <w:jc w:val="left"/>
        <w:tabs>
          <w:tab w:pos="4720" w:val="left"/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6"/>
          <w:position w:val="-2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98" w:lineRule="auto"/>
        <w:ind w:left="2173" w:right="2320" w:firstLine="-2058"/>
        <w:jc w:val="left"/>
        <w:tabs>
          <w:tab w:pos="52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2"/>
          <w:szCs w:val="32"/>
          <w:color w:val="383838"/>
          <w:spacing w:val="-14"/>
          <w:w w:val="107"/>
          <w:position w:val="-4"/>
        </w:rPr>
        <w:t>\</w:t>
      </w:r>
      <w:r>
        <w:rPr>
          <w:rFonts w:ascii="Arial" w:hAnsi="Arial" w:cs="Arial" w:eastAsia="Arial"/>
          <w:sz w:val="32"/>
          <w:szCs w:val="32"/>
          <w:color w:val="8E9090"/>
          <w:spacing w:val="0"/>
          <w:w w:val="59"/>
          <w:position w:val="-4"/>
        </w:rPr>
        <w:t>'</w:t>
      </w:r>
      <w:r>
        <w:rPr>
          <w:rFonts w:ascii="Arial" w:hAnsi="Arial" w:cs="Arial" w:eastAsia="Arial"/>
          <w:sz w:val="32"/>
          <w:szCs w:val="32"/>
          <w:color w:val="8E909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2"/>
          <w:szCs w:val="32"/>
          <w:color w:val="8E909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.ı1ıcı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Saati:-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:-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4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Saati:-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217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1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25" w:right="2826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dumani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699" w:right="387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5" w:lineRule="exact"/>
        <w:ind w:left="129" w:right="-20"/>
        <w:jc w:val="left"/>
        <w:tabs>
          <w:tab w:pos="2160" w:val="left"/>
          <w:tab w:pos="472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2"/>
        </w:rPr>
        <w:t>SöndUrme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söndlirme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yapılmı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tır.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  <w:position w:val="-2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5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8"/>
          <w:w w:val="34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  <w:position w:val="-2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left="5088" w:right="-20"/>
        <w:jc w:val="left"/>
        <w:tabs>
          <w:tab w:pos="6640" w:val="left"/>
          <w:tab w:pos="7020" w:val="left"/>
          <w:tab w:pos="8220" w:val="left"/>
          <w:tab w:pos="87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>0,5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69"/>
          <w:position w:val="3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21"/>
          <w:w w:val="69"/>
          <w:position w:val="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606060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60606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4F4F4F"/>
          <w:spacing w:val="0"/>
          <w:w w:val="69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1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niteliğindekimalzemele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40"/>
        </w:sectPr>
      </w:pPr>
      <w:rPr/>
    </w:p>
    <w:p>
      <w:pPr>
        <w:spacing w:before="4" w:after="0" w:line="240" w:lineRule="auto"/>
        <w:ind w:left="129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tctkikte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dere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40"/>
          <w:cols w:num="2" w:equalWidth="0">
            <w:col w:w="1839" w:space="382"/>
            <w:col w:w="9239"/>
          </w:cols>
        </w:sectPr>
      </w:pPr>
      <w:rPr/>
    </w:p>
    <w:p>
      <w:pPr>
        <w:spacing w:before="4" w:after="0" w:line="240" w:lineRule="auto"/>
        <w:ind w:left="2168" w:right="50" w:firstLine="-2039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sonışturınada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varılınıştır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5" w:lineRule="auto"/>
        <w:ind w:left="129" w:right="3949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3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left="13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2"/>
        </w:rPr>
        <w:t>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1"/>
          <w:position w:val="-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63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9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4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8E9090"/>
          <w:w w:val="45"/>
          <w:position w:val="8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8E9090"/>
          <w:spacing w:val="-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82"/>
          <w:position w:val="8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8"/>
          <w:w w:val="82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134" w:right="-20"/>
        <w:jc w:val="left"/>
        <w:tabs>
          <w:tab w:pos="2200" w:val="left"/>
          <w:tab w:pos="6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Ekwı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Dönilşü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29.05.2017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12:27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3" w:lineRule="exact"/>
        <w:ind w:left="225" w:right="-20"/>
        <w:jc w:val="left"/>
        <w:tabs>
          <w:tab w:pos="1040" w:val="left"/>
          <w:tab w:pos="1540" w:val="left"/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1"/>
        </w:rPr>
        <w:t>öıu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Bergaın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40"/>
        </w:sectPr>
      </w:pPr>
      <w:rPr/>
    </w:p>
    <w:p>
      <w:pPr>
        <w:spacing w:before="34" w:after="0" w:line="240" w:lineRule="auto"/>
        <w:ind w:left="2322" w:right="-74"/>
        <w:jc w:val="left"/>
        <w:tabs>
          <w:tab w:pos="4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33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  <w:i/>
          <w:position w:val="-1"/>
        </w:rPr>
        <w:t>J,</w:t>
      </w:r>
      <w:r>
        <w:rPr>
          <w:rFonts w:ascii="Arial" w:hAnsi="Arial" w:cs="Arial" w:eastAsia="Arial"/>
          <w:sz w:val="28"/>
          <w:szCs w:val="28"/>
          <w:color w:val="383838"/>
          <w:spacing w:val="65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3"/>
          <w:position w:val="-1"/>
        </w:rPr>
        <w:t>2zqv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40"/>
          <w:cols w:num="2" w:equalWidth="0">
            <w:col w:w="6343" w:space="2307"/>
            <w:col w:w="2810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1736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AFAFAF"/>
          <w:spacing w:val="0"/>
          <w:w w:val="79"/>
          <w:b/>
          <w:bCs/>
          <w:i/>
        </w:rPr>
        <w:t>,-J</w:t>
      </w:r>
      <w:r>
        <w:rPr>
          <w:rFonts w:ascii="Times New Roman" w:hAnsi="Times New Roman" w:cs="Times New Roman" w:eastAsia="Times New Roman"/>
          <w:sz w:val="8"/>
          <w:szCs w:val="8"/>
          <w:color w:val="AFAFAF"/>
          <w:spacing w:val="2"/>
          <w:w w:val="79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0"/>
          <w:w w:val="79"/>
          <w:b/>
          <w:bCs/>
          <w:i/>
        </w:rPr>
        <w:t>,}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0"/>
          <w:w w:val="79"/>
          <w:b/>
          <w:bCs/>
          <w:i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2"/>
          <w:w w:val="79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91"/>
          <w:i/>
        </w:rPr>
        <w:t>.,...:...·."..:..:_,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384" w:lineRule="exact"/>
        <w:ind w:left="144" w:right="-20"/>
        <w:jc w:val="left"/>
        <w:tabs>
          <w:tab w:pos="86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461.048035pt;margin-top:12.915735pt;width:.1pt;height:6.13916pt;mso-position-horizontal-relative:page;mso-position-vertical-relative:paragraph;z-index:-15667" coordorigin="9221,258" coordsize="2,123">
            <v:shape style="position:absolute;left:9221;top:258;width:2;height:123" coordorigin="9221,258" coordsize="0,123" path="m9221,381l9221,258e" filled="f" stroked="t" strokeweight="2.094400pt" strokecolor="#CFD3D1">
              <v:path arrowok="t"/>
            </v:shape>
          </v:group>
          <w10:wrap type="none"/>
        </w:pict>
      </w:r>
      <w:r>
        <w:rPr/>
        <w:pict>
          <v:group style="position:absolute;margin-left:471.720398pt;margin-top:12.915735pt;width:.1pt;height:6.13916pt;mso-position-horizontal-relative:page;mso-position-vertical-relative:paragraph;z-index:-15666" coordorigin="9434,258" coordsize="2,123">
            <v:shape style="position:absolute;left:9434;top:258;width:2;height:123" coordorigin="9434,258" coordsize="0,123" path="m9434,381l9434,258e" filled="f" stroked="t" strokeweight="1.42129pt" strokecolor="#EBEDED">
              <v:path arrowok="t"/>
            </v:shape>
          </v:group>
          <w10:wrap type="none"/>
        </w:pict>
      </w:r>
      <w:r>
        <w:rPr/>
        <w:pict>
          <v:group style="position:absolute;margin-left:491.259186pt;margin-top:15.482385pt;width:1.93pt;height:2.766602pt;mso-position-horizontal-relative:page;mso-position-vertical-relative:paragraph;z-index:-15665" coordorigin="9825,310" coordsize="39,55">
            <v:shape style="position:absolute;left:9825;top:310;width:39;height:55" coordorigin="9825,310" coordsize="39,55" path="m9825,337l9864,337e" filled="f" stroked="t" strokeweight="2.866602pt" strokecolor="#EBEDED">
              <v:path arrowok="t"/>
            </v:shape>
          </v:group>
          <w10:wrap type="none"/>
        </w:pict>
      </w:r>
      <w:r>
        <w:rPr/>
        <w:pict>
          <v:group style="position:absolute;margin-left:514.306763pt;margin-top:17.833704pt;width:.1pt;height:34.582033pt;mso-position-horizontal-relative:page;mso-position-vertical-relative:paragraph;z-index:-15664" coordorigin="10286,357" coordsize="2,692">
            <v:shape style="position:absolute;left:10286;top:357;width:2;height:692" coordorigin="10286,357" coordsize="0,692" path="m10286,1048l10286,357e" filled="f" stroked="t" strokeweight="3.21688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271667pt;margin-top:13.947304pt;width:78.739233pt;height:4.5pt;mso-position-horizontal-relative:page;mso-position-vertical-relative:paragraph;z-index:-15658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3"/>
                    <w:jc w:val="left"/>
                    <w:tabs>
                      <w:tab w:pos="360" w:val="left"/>
                      <w:tab w:pos="980" w:val="left"/>
                      <w:tab w:pos="1460" w:val="left"/>
                    </w:tabs>
                    <w:rPr>
                      <w:rFonts w:ascii="Times New Roman" w:hAnsi="Times New Roman" w:cs="Times New Roman" w:eastAsia="Times New Roman"/>
                      <w:sz w:val="4"/>
                      <w:szCs w:val="4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707070"/>
                      <w:spacing w:val="0"/>
                      <w:w w:val="147"/>
                      <w:b/>
                      <w:bCs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707070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707070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AFAFAF"/>
                      <w:spacing w:val="0"/>
                      <w:w w:val="147"/>
                    </w:rPr>
                    <w:t>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AFAFAF"/>
                      <w:spacing w:val="0"/>
                      <w:w w:val="147"/>
                    </w:rPr>
                    <w:t> 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AFAFAF"/>
                      <w:spacing w:val="6"/>
                      <w:w w:val="147"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606060"/>
                      <w:spacing w:val="0"/>
                      <w:w w:val="100"/>
                    </w:rPr>
                    <w:t>..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606060"/>
                      <w:spacing w:val="-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AFAFAF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AFAFAF"/>
                      <w:spacing w:val="1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383838"/>
                      <w:spacing w:val="0"/>
                      <w:w w:val="182"/>
                    </w:rPr>
                    <w:t>•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38383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38383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FAFAF"/>
                      <w:spacing w:val="0"/>
                      <w:w w:val="182"/>
                      <w:b/>
                      <w:bCs/>
                    </w:rPr>
                    <w:t>6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FAFAF"/>
                      <w:spacing w:val="0"/>
                      <w:w w:val="182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FAFAF"/>
                      <w:spacing w:val="16"/>
                      <w:w w:val="182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8E9090"/>
                      <w:spacing w:val="0"/>
                      <w:w w:val="466"/>
                      <w:b/>
                      <w:bCs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8E9090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8E9090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8E9090"/>
                      <w:spacing w:val="0"/>
                      <w:w w:val="60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17"/>
          <w:w w:val="62"/>
          <w:position w:val="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62"/>
          <w:position w:val="1"/>
        </w:rPr>
        <w:t>li!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40"/>
          <w:w w:val="63"/>
          <w:position w:val="1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606060"/>
          <w:spacing w:val="0"/>
          <w:w w:val="254"/>
          <w:position w:val="1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60606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06060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-19"/>
          <w:w w:val="73"/>
          <w:position w:val="1"/>
        </w:rPr>
        <w:t>"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-9"/>
          <w:w w:val="73"/>
          <w:position w:val="1"/>
        </w:rPr>
        <w:t>!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-4"/>
          <w:w w:val="73"/>
          <w:position w:val="1"/>
        </w:rPr>
        <w:t>\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0"/>
          <w:w w:val="73"/>
          <w:position w:val="1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3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0"/>
          <w:w w:val="75"/>
          <w:position w:val="1"/>
        </w:rPr>
        <w:t>i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-17"/>
          <w:w w:val="75"/>
          <w:position w:val="1"/>
        </w:rPr>
        <w:t>i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-49"/>
          <w:w w:val="76"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4F4F4F"/>
          <w:spacing w:val="-6"/>
          <w:w w:val="86"/>
          <w:position w:val="1"/>
        </w:rPr>
        <w:t>,</w:t>
      </w:r>
      <w:r>
        <w:rPr>
          <w:rFonts w:ascii="Arial" w:hAnsi="Arial" w:cs="Arial" w:eastAsia="Arial"/>
          <w:sz w:val="22"/>
          <w:szCs w:val="22"/>
          <w:color w:val="4F4F4F"/>
          <w:spacing w:val="-5"/>
          <w:w w:val="86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86"/>
          <w:position w:val="1"/>
        </w:rPr>
        <w:t>,j;ı;</w:t>
      </w:r>
      <w:r>
        <w:rPr>
          <w:rFonts w:ascii="Arial" w:hAnsi="Arial" w:cs="Arial" w:eastAsia="Arial"/>
          <w:sz w:val="22"/>
          <w:szCs w:val="22"/>
          <w:color w:val="4F4F4F"/>
          <w:spacing w:val="6"/>
          <w:w w:val="86"/>
          <w:position w:val="1"/>
        </w:rPr>
        <w:t>,</w:t>
      </w:r>
      <w:r>
        <w:rPr>
          <w:rFonts w:ascii="Arial" w:hAnsi="Arial" w:cs="Arial" w:eastAsia="Arial"/>
          <w:sz w:val="21"/>
          <w:szCs w:val="21"/>
          <w:color w:val="4F4F4F"/>
          <w:spacing w:val="0"/>
          <w:w w:val="104"/>
          <w:position w:val="1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left="5208" w:right="-20"/>
        <w:jc w:val="left"/>
        <w:tabs>
          <w:tab w:pos="8460" w:val="left"/>
          <w:tab w:pos="9860" w:val="left"/>
          <w:tab w:pos="10280" w:val="left"/>
        </w:tabs>
        <w:rPr>
          <w:rFonts w:ascii="Times New Roman" w:hAnsi="Times New Roman" w:cs="Times New Roman" w:eastAsia="Times New Roman"/>
          <w:sz w:val="98"/>
          <w:szCs w:val="9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72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7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4"/>
          <w:w w:val="100"/>
          <w:position w:val="-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72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7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72"/>
        </w:rPr>
      </w:r>
      <w:r>
        <w:rPr>
          <w:rFonts w:ascii="Arial" w:hAnsi="Arial" w:cs="Arial" w:eastAsia="Arial"/>
          <w:sz w:val="30"/>
          <w:szCs w:val="30"/>
          <w:color w:val="707070"/>
          <w:spacing w:val="0"/>
          <w:w w:val="254"/>
          <w:position w:val="-79"/>
        </w:rPr>
        <w:t>i</w:t>
      </w:r>
      <w:r>
        <w:rPr>
          <w:rFonts w:ascii="Arial" w:hAnsi="Arial" w:cs="Arial" w:eastAsia="Arial"/>
          <w:sz w:val="30"/>
          <w:szCs w:val="30"/>
          <w:color w:val="707070"/>
          <w:spacing w:val="-49"/>
          <w:w w:val="100"/>
          <w:position w:val="-79"/>
        </w:rPr>
        <w:t> </w:t>
      </w:r>
      <w:r>
        <w:rPr>
          <w:rFonts w:ascii="Arial" w:hAnsi="Arial" w:cs="Arial" w:eastAsia="Arial"/>
          <w:sz w:val="44"/>
          <w:szCs w:val="44"/>
          <w:color w:val="707070"/>
          <w:spacing w:val="-128"/>
          <w:w w:val="107"/>
          <w:position w:val="-79"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55"/>
          <w:position w:val="-68"/>
        </w:rPr>
        <w:t>11</w:t>
      </w:r>
      <w:r>
        <w:rPr>
          <w:rFonts w:ascii="Arial" w:hAnsi="Arial" w:cs="Arial" w:eastAsia="Arial"/>
          <w:sz w:val="19"/>
          <w:szCs w:val="19"/>
          <w:color w:val="383838"/>
          <w:spacing w:val="16"/>
          <w:w w:val="100"/>
          <w:position w:val="-68"/>
        </w:rPr>
        <w:t> 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100"/>
          <w:position w:val="-79"/>
        </w:rPr>
        <w:t>J: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100"/>
          <w:position w:val="-79"/>
        </w:rPr>
        <w:t>i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100"/>
          <w:position w:val="-79"/>
        </w:rPr>
        <w:tab/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100"/>
          <w:position w:val="-79"/>
        </w:rPr>
      </w:r>
      <w:r>
        <w:rPr>
          <w:rFonts w:ascii="Arial" w:hAnsi="Arial" w:cs="Arial" w:eastAsia="Arial"/>
          <w:sz w:val="29"/>
          <w:szCs w:val="29"/>
          <w:color w:val="707070"/>
          <w:spacing w:val="-45"/>
          <w:w w:val="136"/>
          <w:position w:val="-79"/>
        </w:rPr>
        <w:t>'</w:t>
      </w:r>
      <w:r>
        <w:rPr>
          <w:rFonts w:ascii="Arial" w:hAnsi="Arial" w:cs="Arial" w:eastAsia="Arial"/>
          <w:sz w:val="29"/>
          <w:szCs w:val="29"/>
          <w:color w:val="4F4F4F"/>
          <w:spacing w:val="0"/>
          <w:w w:val="136"/>
          <w:position w:val="-79"/>
        </w:rPr>
        <w:t>'.</w:t>
      </w:r>
      <w:r>
        <w:rPr>
          <w:rFonts w:ascii="Arial" w:hAnsi="Arial" w:cs="Arial" w:eastAsia="Arial"/>
          <w:sz w:val="29"/>
          <w:szCs w:val="29"/>
          <w:color w:val="4F4F4F"/>
          <w:spacing w:val="-108"/>
          <w:w w:val="136"/>
          <w:position w:val="-79"/>
        </w:rPr>
        <w:t> </w:t>
      </w:r>
      <w:r>
        <w:rPr>
          <w:rFonts w:ascii="Arial" w:hAnsi="Arial" w:cs="Arial" w:eastAsia="Arial"/>
          <w:sz w:val="29"/>
          <w:szCs w:val="29"/>
          <w:color w:val="4F4F4F"/>
          <w:spacing w:val="0"/>
          <w:w w:val="100"/>
          <w:position w:val="-79"/>
        </w:rPr>
        <w:tab/>
      </w:r>
      <w:r>
        <w:rPr>
          <w:rFonts w:ascii="Arial" w:hAnsi="Arial" w:cs="Arial" w:eastAsia="Arial"/>
          <w:sz w:val="29"/>
          <w:szCs w:val="29"/>
          <w:color w:val="4F4F4F"/>
          <w:spacing w:val="0"/>
          <w:w w:val="100"/>
          <w:position w:val="-79"/>
        </w:rPr>
      </w:r>
      <w:r>
        <w:rPr>
          <w:rFonts w:ascii="Times New Roman" w:hAnsi="Times New Roman" w:cs="Times New Roman" w:eastAsia="Times New Roman"/>
          <w:sz w:val="98"/>
          <w:szCs w:val="98"/>
          <w:color w:val="4F4F4F"/>
          <w:spacing w:val="35"/>
          <w:w w:val="28"/>
          <w:position w:val="-79"/>
        </w:rPr>
        <w:t>t</w:t>
      </w:r>
      <w:r>
        <w:rPr>
          <w:rFonts w:ascii="Times New Roman" w:hAnsi="Times New Roman" w:cs="Times New Roman" w:eastAsia="Times New Roman"/>
          <w:sz w:val="98"/>
          <w:szCs w:val="98"/>
          <w:color w:val="2F3887"/>
          <w:spacing w:val="0"/>
          <w:w w:val="124"/>
          <w:position w:val="-79"/>
        </w:rPr>
        <w:t>l</w:t>
      </w:r>
      <w:r>
        <w:rPr>
          <w:rFonts w:ascii="Times New Roman" w:hAnsi="Times New Roman" w:cs="Times New Roman" w:eastAsia="Times New Roman"/>
          <w:sz w:val="98"/>
          <w:szCs w:val="9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40"/>
        </w:sectPr>
      </w:pPr>
      <w:rPr/>
    </w:p>
    <w:p>
      <w:pPr>
        <w:spacing w:before="81" w:after="0" w:line="240" w:lineRule="auto"/>
        <w:ind w:right="1481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62B5D"/>
          <w:spacing w:val="0"/>
          <w:w w:val="78"/>
          <w:i/>
        </w:rPr>
        <w:t>.,J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7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Yüksel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KAHRAMAN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31" w:lineRule="exact"/>
        <w:ind w:right="-20"/>
        <w:jc w:val="left"/>
        <w:tabs>
          <w:tab w:pos="360" w:val="left"/>
          <w:tab w:pos="16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8E9090"/>
          <w:spacing w:val="0"/>
          <w:w w:val="183"/>
          <w:i/>
          <w:position w:val="11"/>
        </w:rPr>
        <w:t>1</w:t>
      </w:r>
      <w:r>
        <w:rPr>
          <w:rFonts w:ascii="Arial" w:hAnsi="Arial" w:cs="Arial" w:eastAsia="Arial"/>
          <w:sz w:val="19"/>
          <w:szCs w:val="19"/>
          <w:color w:val="8E9090"/>
          <w:spacing w:val="0"/>
          <w:w w:val="100"/>
          <w:i/>
          <w:position w:val="11"/>
        </w:rPr>
        <w:tab/>
      </w:r>
      <w:r>
        <w:rPr>
          <w:rFonts w:ascii="Arial" w:hAnsi="Arial" w:cs="Arial" w:eastAsia="Arial"/>
          <w:sz w:val="19"/>
          <w:szCs w:val="19"/>
          <w:color w:val="8E9090"/>
          <w:spacing w:val="0"/>
          <w:w w:val="100"/>
          <w:i/>
          <w:position w:val="11"/>
        </w:rPr>
      </w:r>
      <w:r>
        <w:rPr>
          <w:rFonts w:ascii="Times New Roman" w:hAnsi="Times New Roman" w:cs="Times New Roman" w:eastAsia="Times New Roman"/>
          <w:sz w:val="52"/>
          <w:szCs w:val="52"/>
          <w:color w:val="707070"/>
          <w:spacing w:val="7"/>
          <w:w w:val="122"/>
          <w:position w:val="1"/>
        </w:rPr>
        <w:t>f</w:t>
      </w:r>
      <w:r>
        <w:rPr>
          <w:rFonts w:ascii="Times New Roman" w:hAnsi="Times New Roman" w:cs="Times New Roman" w:eastAsia="Times New Roman"/>
          <w:sz w:val="52"/>
          <w:szCs w:val="52"/>
          <w:color w:val="262B5D"/>
          <w:spacing w:val="-67"/>
          <w:w w:val="62"/>
          <w:position w:val="1"/>
        </w:rPr>
        <w:t>;</w:t>
      </w:r>
      <w:r>
        <w:rPr>
          <w:rFonts w:ascii="Arial" w:hAnsi="Arial" w:cs="Arial" w:eastAsia="Arial"/>
          <w:sz w:val="36"/>
          <w:szCs w:val="36"/>
          <w:color w:val="2F3887"/>
          <w:spacing w:val="-393"/>
          <w:w w:val="190"/>
          <w:position w:val="11"/>
        </w:rPr>
        <w:t>&lt;</w:t>
      </w:r>
      <w:r>
        <w:rPr>
          <w:rFonts w:ascii="Times New Roman" w:hAnsi="Times New Roman" w:cs="Times New Roman" w:eastAsia="Times New Roman"/>
          <w:sz w:val="52"/>
          <w:szCs w:val="52"/>
          <w:color w:val="798567"/>
          <w:spacing w:val="-104"/>
          <w:w w:val="33"/>
          <w:position w:val="1"/>
        </w:rPr>
        <w:t>-</w:t>
      </w:r>
      <w:r>
        <w:rPr>
          <w:rFonts w:ascii="Times New Roman" w:hAnsi="Times New Roman" w:cs="Times New Roman" w:eastAsia="Times New Roman"/>
          <w:sz w:val="52"/>
          <w:szCs w:val="52"/>
          <w:color w:val="606060"/>
          <w:spacing w:val="0"/>
          <w:w w:val="36"/>
          <w:position w:val="1"/>
        </w:rPr>
        <w:t>·</w:t>
      </w:r>
      <w:r>
        <w:rPr>
          <w:rFonts w:ascii="Times New Roman" w:hAnsi="Times New Roman" w:cs="Times New Roman" w:eastAsia="Times New Roman"/>
          <w:sz w:val="52"/>
          <w:szCs w:val="52"/>
          <w:color w:val="606060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AFAFAF"/>
          <w:spacing w:val="0"/>
          <w:w w:val="36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52"/>
          <w:szCs w:val="52"/>
          <w:color w:val="AFAFAF"/>
          <w:spacing w:val="0"/>
          <w:w w:val="36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52"/>
          <w:szCs w:val="52"/>
          <w:color w:val="AFAFAF"/>
          <w:spacing w:val="34"/>
          <w:w w:val="36"/>
          <w:i/>
          <w:position w:val="1"/>
        </w:rPr>
        <w:t> </w:t>
      </w:r>
      <w:r>
        <w:rPr>
          <w:rFonts w:ascii="Arial" w:hAnsi="Arial" w:cs="Arial" w:eastAsia="Arial"/>
          <w:sz w:val="36"/>
          <w:szCs w:val="36"/>
          <w:color w:val="707070"/>
          <w:spacing w:val="0"/>
          <w:w w:val="159"/>
          <w:position w:val="11"/>
        </w:rPr>
        <w:t>'</w:t>
      </w:r>
      <w:r>
        <w:rPr>
          <w:rFonts w:ascii="Arial" w:hAnsi="Arial" w:cs="Arial" w:eastAsia="Arial"/>
          <w:sz w:val="36"/>
          <w:szCs w:val="36"/>
          <w:color w:val="707070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36"/>
          <w:szCs w:val="36"/>
          <w:color w:val="707070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0"/>
          <w:w w:val="71"/>
          <w:position w:val="1"/>
        </w:rPr>
        <w:t>·N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40"/>
          <w:cols w:num="2" w:equalWidth="0">
            <w:col w:w="6971" w:space="1530"/>
            <w:col w:w="2959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431" w:lineRule="exact"/>
        <w:ind w:right="1780"/>
        <w:jc w:val="right"/>
        <w:tabs>
          <w:tab w:pos="9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43.95369pt;margin-top:21.012753pt;width:31.830157pt;height:8.629751pt;mso-position-horizontal-relative:page;mso-position-vertical-relative:paragraph;z-index:-15668" coordorigin="2879,420" coordsize="637,173">
            <v:group style="position:absolute;left:2881;top:586;width:632;height:2" coordorigin="2881,586" coordsize="632,2">
              <v:shape style="position:absolute;left:2881;top:586;width:632;height:2" coordorigin="2881,586" coordsize="632,0" path="m2881,586l3513,586e" filled="f" stroked="t" strokeweight=".239324pt" strokecolor="#000000">
                <v:path arrowok="t"/>
              </v:shape>
            </v:group>
            <v:group style="position:absolute;left:3508;top:423;width:2;height:168" coordorigin="3508,423" coordsize="2,168">
              <v:shape style="position:absolute;left:3508;top:423;width:2;height:168" coordorigin="3508,423" coordsize="0,168" path="m3508,590l3508,423e" filled="f" stroked="t" strokeweight=".239324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0"/>
          <w:w w:val="62"/>
          <w:position w:val="2"/>
        </w:rPr>
        <w:t>&amp;ı</w:t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1"/>
          <w:w w:val="62"/>
          <w:position w:val="2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0"/>
          <w:w w:val="62"/>
          <w:position w:val="2"/>
        </w:rPr>
        <w:t>a</w:t>
      </w:r>
      <w:r>
        <w:rPr>
          <w:rFonts w:ascii="Times New Roman" w:hAnsi="Times New Roman" w:cs="Times New Roman" w:eastAsia="Times New Roman"/>
          <w:sz w:val="35"/>
          <w:szCs w:val="35"/>
          <w:color w:val="707070"/>
          <w:spacing w:val="-70"/>
          <w:w w:val="61"/>
          <w:position w:val="2"/>
        </w:rPr>
        <w:t>e</w:t>
      </w:r>
      <w:r>
        <w:rPr>
          <w:rFonts w:ascii="Times New Roman" w:hAnsi="Times New Roman" w:cs="Times New Roman" w:eastAsia="Times New Roman"/>
          <w:sz w:val="35"/>
          <w:szCs w:val="35"/>
          <w:color w:val="383838"/>
          <w:spacing w:val="7"/>
          <w:w w:val="80"/>
          <w:position w:val="2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0"/>
          <w:w w:val="86"/>
          <w:position w:val="2"/>
        </w:rPr>
        <w:t>!'</w:t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4"/>
          <w:szCs w:val="34"/>
          <w:color w:val="606060"/>
          <w:spacing w:val="-48"/>
          <w:w w:val="128"/>
          <w:position w:val="-4"/>
        </w:rPr>
        <w:t>0</w:t>
      </w:r>
      <w:r>
        <w:rPr>
          <w:rFonts w:ascii="Arial" w:hAnsi="Arial" w:cs="Arial" w:eastAsia="Arial"/>
          <w:sz w:val="17"/>
          <w:szCs w:val="17"/>
          <w:color w:val="383838"/>
          <w:spacing w:val="-100"/>
          <w:w w:val="75"/>
          <w:i/>
          <w:position w:val="2"/>
        </w:rPr>
        <w:t>N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4"/>
          <w:position w:val="2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" w:lineRule="atLeast"/>
        <w:ind w:left="3389" w:right="-20"/>
        <w:jc w:val="left"/>
        <w:tabs>
          <w:tab w:pos="8740" w:val="left"/>
          <w:tab w:pos="97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452.123169pt;margin-top:13.289045pt;width:.1pt;height:4.71167pt;mso-position-horizontal-relative:page;mso-position-vertical-relative:paragraph;z-index:-15663" coordorigin="9042,266" coordsize="2,94">
            <v:shape style="position:absolute;left:9042;top:266;width:2;height:94" coordorigin="9042,266" coordsize="0,94" path="m9042,360l9042,266e" filled="f" stroked="t" strokeweight="2.419345pt" strokecolor="#EBEDED">
              <v:path arrowok="t"/>
            </v:shape>
          </v:group>
          <w10:wrap type="none"/>
        </w:pict>
      </w:r>
      <w:r>
        <w:rPr/>
        <w:pict>
          <v:group style="position:absolute;margin-left:458.686127pt;margin-top:13.289045pt;width:.1pt;height:4.71167pt;mso-position-horizontal-relative:page;mso-position-vertical-relative:paragraph;z-index:-15662" coordorigin="9174,266" coordsize="2,94">
            <v:shape style="position:absolute;left:9174;top:266;width:2;height:94" coordorigin="9174,266" coordsize="0,94" path="m9174,360l9174,266e" filled="f" stroked="t" strokeweight="2.313750pt" strokecolor="#EBEDED">
              <v:path arrowok="t"/>
            </v:shape>
          </v:group>
          <w10:wrap type="none"/>
        </w:pict>
      </w:r>
      <w:r>
        <w:rPr/>
        <w:pict>
          <v:group style="position:absolute;margin-left:499.738861pt;margin-top:11.12132pt;width:.1pt;height:7.608155pt;mso-position-horizontal-relative:page;mso-position-vertical-relative:paragraph;z-index:-15660" coordorigin="9995,222" coordsize="2,152">
            <v:shape style="position:absolute;left:9995;top:222;width:2;height:152" coordorigin="9995,222" coordsize="0,152" path="m9995,375l9995,222e" filled="f" stroked="t" strokeweight="3.195235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262B5D"/>
          <w:spacing w:val="0"/>
          <w:w w:val="79"/>
          <w:b/>
          <w:bCs/>
          <w:i/>
          <w:position w:val="-5"/>
        </w:rPr>
        <w:t>1</w:t>
      </w:r>
      <w:r>
        <w:rPr>
          <w:rFonts w:ascii="Arial" w:hAnsi="Arial" w:cs="Arial" w:eastAsia="Arial"/>
          <w:sz w:val="20"/>
          <w:szCs w:val="20"/>
          <w:color w:val="262B5D"/>
          <w:spacing w:val="0"/>
          <w:w w:val="100"/>
          <w:b/>
          <w:bCs/>
          <w:i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262B5D"/>
          <w:spacing w:val="0"/>
          <w:w w:val="100"/>
          <w:b/>
          <w:bCs/>
          <w:i/>
          <w:position w:val="-5"/>
        </w:rPr>
      </w:r>
      <w:r>
        <w:rPr>
          <w:rFonts w:ascii="Arial" w:hAnsi="Arial" w:cs="Arial" w:eastAsia="Arial"/>
          <w:sz w:val="22"/>
          <w:szCs w:val="22"/>
          <w:color w:val="8E9090"/>
          <w:spacing w:val="0"/>
          <w:w w:val="100"/>
          <w:position w:val="-5"/>
        </w:rPr>
        <w:t>•</w:t>
      </w:r>
      <w:r>
        <w:rPr>
          <w:rFonts w:ascii="Arial" w:hAnsi="Arial" w:cs="Arial" w:eastAsia="Arial"/>
          <w:sz w:val="22"/>
          <w:szCs w:val="22"/>
          <w:color w:val="8E9090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E9090"/>
          <w:spacing w:val="0"/>
          <w:w w:val="100"/>
          <w:position w:val="0"/>
        </w:rPr>
        <w:t>'·</w:t>
      </w:r>
      <w:r>
        <w:rPr>
          <w:rFonts w:ascii="Times New Roman" w:hAnsi="Times New Roman" w:cs="Times New Roman" w:eastAsia="Times New Roman"/>
          <w:sz w:val="14"/>
          <w:szCs w:val="14"/>
          <w:color w:val="8E9090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E909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E909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707070"/>
          <w:spacing w:val="0"/>
          <w:w w:val="157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707070"/>
          <w:spacing w:val="0"/>
          <w:w w:val="157"/>
          <w:position w:val="0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707070"/>
          <w:spacing w:val="17"/>
          <w:w w:val="157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07070"/>
          <w:spacing w:val="0"/>
          <w:w w:val="207"/>
          <w:position w:val="0"/>
        </w:rPr>
        <w:t>/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40"/>
        </w:sectPr>
      </w:pPr>
      <w:rPr/>
    </w:p>
    <w:p>
      <w:pPr>
        <w:spacing w:before="0" w:after="0" w:line="663" w:lineRule="exact"/>
        <w:ind w:left="2499" w:right="-208"/>
        <w:jc w:val="left"/>
        <w:rPr>
          <w:rFonts w:ascii="Times New Roman" w:hAnsi="Times New Roman" w:cs="Times New Roman" w:eastAsia="Times New Roman"/>
          <w:sz w:val="112"/>
          <w:szCs w:val="112"/>
        </w:rPr>
      </w:pPr>
      <w:rPr/>
      <w:r>
        <w:rPr>
          <w:rFonts w:ascii="Times New Roman" w:hAnsi="Times New Roman" w:cs="Times New Roman" w:eastAsia="Times New Roman"/>
          <w:sz w:val="112"/>
          <w:szCs w:val="112"/>
          <w:color w:val="2F3887"/>
          <w:spacing w:val="-7"/>
          <w:w w:val="155"/>
          <w:position w:val="-15"/>
        </w:rPr>
        <w:t>0</w:t>
      </w:r>
      <w:r>
        <w:rPr>
          <w:rFonts w:ascii="Times New Roman" w:hAnsi="Times New Roman" w:cs="Times New Roman" w:eastAsia="Times New Roman"/>
          <w:sz w:val="50"/>
          <w:szCs w:val="50"/>
          <w:color w:val="383838"/>
          <w:spacing w:val="-74"/>
          <w:w w:val="30"/>
          <w:position w:val="-19"/>
        </w:rPr>
        <w:t>-</w:t>
      </w:r>
      <w:r>
        <w:rPr>
          <w:rFonts w:ascii="Times New Roman" w:hAnsi="Times New Roman" w:cs="Times New Roman" w:eastAsia="Times New Roman"/>
          <w:sz w:val="112"/>
          <w:szCs w:val="112"/>
          <w:color w:val="2F3887"/>
          <w:spacing w:val="0"/>
          <w:w w:val="155"/>
          <w:position w:val="-15"/>
        </w:rPr>
        <w:t>-'</w:t>
      </w:r>
      <w:r>
        <w:rPr>
          <w:rFonts w:ascii="Times New Roman" w:hAnsi="Times New Roman" w:cs="Times New Roman" w:eastAsia="Times New Roman"/>
          <w:sz w:val="112"/>
          <w:szCs w:val="112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right="-97"/>
        <w:jc w:val="left"/>
        <w:tabs>
          <w:tab w:pos="340" w:val="left"/>
          <w:tab w:pos="168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484D77"/>
          <w:w w:val="99"/>
          <w:position w:val="-2"/>
        </w:rPr>
      </w:r>
      <w:r>
        <w:rPr>
          <w:rFonts w:ascii="Arial" w:hAnsi="Arial" w:cs="Arial" w:eastAsia="Arial"/>
          <w:sz w:val="38"/>
          <w:szCs w:val="38"/>
          <w:color w:val="484D77"/>
          <w:w w:val="99"/>
          <w:u w:val="single" w:color="444F8C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484D77"/>
          <w:w w:val="100"/>
          <w:u w:val="single" w:color="444F8C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484D77"/>
          <w:w w:val="100"/>
          <w:u w:val="single" w:color="444F8C"/>
          <w:position w:val="-2"/>
        </w:rPr>
      </w:r>
      <w:r>
        <w:rPr>
          <w:rFonts w:ascii="Arial" w:hAnsi="Arial" w:cs="Arial" w:eastAsia="Arial"/>
          <w:sz w:val="38"/>
          <w:szCs w:val="38"/>
          <w:color w:val="484D77"/>
          <w:w w:val="102"/>
          <w:u w:val="single" w:color="444F8C"/>
          <w:position w:val="-2"/>
        </w:rPr>
        <w:t>-</w:t>
      </w:r>
      <w:r>
        <w:rPr>
          <w:rFonts w:ascii="Arial" w:hAnsi="Arial" w:cs="Arial" w:eastAsia="Arial"/>
          <w:sz w:val="38"/>
          <w:szCs w:val="38"/>
          <w:color w:val="484D77"/>
          <w:w w:val="102"/>
          <w:u w:val="single" w:color="444F8C"/>
          <w:position w:val="-2"/>
        </w:rPr>
      </w:r>
      <w:r>
        <w:rPr>
          <w:rFonts w:ascii="Arial" w:hAnsi="Arial" w:cs="Arial" w:eastAsia="Arial"/>
          <w:sz w:val="38"/>
          <w:szCs w:val="38"/>
          <w:color w:val="484D77"/>
          <w:w w:val="102"/>
          <w:u w:val="single" w:color="444F8C"/>
          <w:position w:val="-2"/>
        </w:rPr>
      </w:r>
      <w:r>
        <w:rPr>
          <w:rFonts w:ascii="Arial" w:hAnsi="Arial" w:cs="Arial" w:eastAsia="Arial"/>
          <w:sz w:val="38"/>
          <w:szCs w:val="38"/>
          <w:color w:val="262B5D"/>
          <w:w w:val="51"/>
          <w:u w:val="single" w:color="444F8C"/>
          <w:position w:val="-2"/>
        </w:rPr>
        <w:t>-</w:t>
      </w:r>
      <w:r>
        <w:rPr>
          <w:rFonts w:ascii="Arial" w:hAnsi="Arial" w:cs="Arial" w:eastAsia="Arial"/>
          <w:sz w:val="38"/>
          <w:szCs w:val="38"/>
          <w:color w:val="262B5D"/>
          <w:w w:val="51"/>
          <w:u w:val="single" w:color="444F8C"/>
          <w:position w:val="-2"/>
        </w:rPr>
      </w:r>
      <w:r>
        <w:rPr>
          <w:rFonts w:ascii="Arial" w:hAnsi="Arial" w:cs="Arial" w:eastAsia="Arial"/>
          <w:sz w:val="38"/>
          <w:szCs w:val="38"/>
          <w:color w:val="262B5D"/>
          <w:w w:val="99"/>
          <w:u w:val="single" w:color="444F8C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262B5D"/>
          <w:w w:val="100"/>
          <w:u w:val="single" w:color="444F8C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262B5D"/>
          <w:w w:val="100"/>
          <w:u w:val="single" w:color="444F8C"/>
          <w:position w:val="-2"/>
        </w:rPr>
      </w:r>
      <w:r>
        <w:rPr>
          <w:rFonts w:ascii="Arial" w:hAnsi="Arial" w:cs="Arial" w:eastAsia="Arial"/>
          <w:sz w:val="38"/>
          <w:szCs w:val="38"/>
          <w:color w:val="262B5D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000000"/>
          <w:w w:val="100"/>
          <w:position w:val="0"/>
        </w:rPr>
      </w:r>
    </w:p>
    <w:p>
      <w:pPr>
        <w:spacing w:before="0" w:after="0" w:line="205" w:lineRule="exact"/>
        <w:ind w:left="148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84D77"/>
          <w:spacing w:val="0"/>
          <w:w w:val="600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right="-86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302"/>
          <w:position w:val="4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-7"/>
          <w:w w:val="302"/>
          <w:position w:val="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-14"/>
          <w:w w:val="253"/>
          <w:position w:val="4"/>
        </w:rPr>
        <w:t>.</w:t>
      </w:r>
      <w:r>
        <w:rPr>
          <w:rFonts w:ascii="Arial" w:hAnsi="Arial" w:cs="Arial" w:eastAsia="Arial"/>
          <w:sz w:val="31"/>
          <w:szCs w:val="31"/>
          <w:color w:val="707070"/>
          <w:spacing w:val="-10"/>
          <w:w w:val="77"/>
          <w:position w:val="4"/>
        </w:rPr>
        <w:t>:</w:t>
      </w:r>
      <w:r>
        <w:rPr>
          <w:rFonts w:ascii="Arial" w:hAnsi="Arial" w:cs="Arial" w:eastAsia="Arial"/>
          <w:sz w:val="31"/>
          <w:szCs w:val="31"/>
          <w:color w:val="707070"/>
          <w:spacing w:val="-147"/>
          <w:w w:val="51"/>
          <w:position w:val="4"/>
        </w:rPr>
        <w:t>=</w:t>
      </w:r>
      <w:r>
        <w:rPr>
          <w:rFonts w:ascii="Arial" w:hAnsi="Arial" w:cs="Arial" w:eastAsia="Arial"/>
          <w:sz w:val="31"/>
          <w:szCs w:val="31"/>
          <w:color w:val="707070"/>
          <w:spacing w:val="-58"/>
          <w:w w:val="77"/>
          <w:position w:val="4"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0"/>
          <w:w w:val="104"/>
          <w:position w:val="8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8E9090"/>
          <w:spacing w:val="-11"/>
          <w:w w:val="100"/>
          <w:position w:val="8"/>
        </w:rPr>
        <w:t> </w:t>
      </w:r>
      <w:r>
        <w:rPr>
          <w:rFonts w:ascii="Arial" w:hAnsi="Arial" w:cs="Arial" w:eastAsia="Arial"/>
          <w:sz w:val="31"/>
          <w:szCs w:val="31"/>
          <w:color w:val="606060"/>
          <w:spacing w:val="0"/>
          <w:w w:val="20"/>
          <w:position w:val="4"/>
        </w:rPr>
        <w:t>:··.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81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8E9090"/>
          <w:spacing w:val="-1"/>
          <w:w w:val="101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-36"/>
          <w:w w:val="55"/>
          <w:b/>
          <w:bCs/>
          <w:position w:val="-1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8E9090"/>
          <w:spacing w:val="-10"/>
          <w:w w:val="107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0"/>
          <w:w w:val="169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63" w:lineRule="exact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v:group style="position:absolute;margin-left:479.631622pt;margin-top:-1.266876pt;width:.1pt;height:4.71167pt;mso-position-horizontal-relative:page;mso-position-vertical-relative:paragraph;z-index:-15661" coordorigin="9593,-25" coordsize="2,94">
            <v:shape style="position:absolute;left:9593;top:-25;width:2;height:94" coordorigin="9593,-25" coordsize="0,94" path="m9593,69l9593,-25e" filled="f" stroked="t" strokeweight="1.92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104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40"/>
          <w:cols w:num="4" w:equalWidth="0">
            <w:col w:w="4258" w:space="802"/>
            <w:col w:w="1700" w:space="2044"/>
            <w:col w:w="314" w:space="246"/>
            <w:col w:w="2096"/>
          </w:cols>
        </w:sectPr>
      </w:pPr>
      <w:rPr/>
    </w:p>
    <w:p>
      <w:pPr>
        <w:spacing w:before="0" w:after="0" w:line="269" w:lineRule="exact"/>
        <w:ind w:left="144" w:right="-20"/>
        <w:jc w:val="left"/>
        <w:tabs>
          <w:tab w:pos="2600" w:val="left"/>
          <w:tab w:pos="5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5.556092pt;margin-top:36.558895pt;width:563.848504pt;height:775.633673pt;mso-position-horizontal-relative:page;mso-position-vertical-relative:page;z-index:-15670" coordorigin="311,731" coordsize="11277,15513">
            <v:group style="position:absolute;left:330;top:750;width:3556;height:2" coordorigin="330,750" coordsize="3556,2">
              <v:shape style="position:absolute;left:330;top:750;width:3556;height:2" coordorigin="330,750" coordsize="3556,0" path="m330,750l3887,750e" filled="f" stroked="t" strokeweight=".478649pt" strokecolor="#575757">
                <v:path arrowok="t"/>
              </v:shape>
            </v:group>
            <v:group style="position:absolute;left:3700;top:753;width:1608;height:2" coordorigin="3700,753" coordsize="1608,2">
              <v:shape style="position:absolute;left:3700;top:753;width:1608;height:2" coordorigin="3700,753" coordsize="1608,0" path="m3700,753l5308,753e" filled="f" stroked="t" strokeweight=".478649pt" strokecolor="#4B4B4B">
                <v:path arrowok="t"/>
              </v:shape>
            </v:group>
            <v:group style="position:absolute;left:3700;top:750;width:7840;height:2" coordorigin="3700,750" coordsize="7840,2">
              <v:shape style="position:absolute;left:3700;top:750;width:7840;height:2" coordorigin="3700,750" coordsize="7840,0" path="m3700,750l11540,750e" filled="f" stroked="t" strokeweight=".717973pt" strokecolor="#747474">
                <v:path arrowok="t"/>
              </v:shape>
            </v:group>
            <v:group style="position:absolute;left:8549;top:753;width:651;height:2" coordorigin="8549,753" coordsize="651,2">
              <v:shape style="position:absolute;left:8549;top:753;width:651;height:2" coordorigin="8549,753" coordsize="651,0" path="m8549,753l9200,753e" filled="f" stroked="t" strokeweight=".478649pt" strokecolor="#606060">
                <v:path arrowok="t"/>
              </v:shape>
            </v:group>
            <v:group style="position:absolute;left:9166;top:748;width:2;height:724" coordorigin="9166,748" coordsize="2,724">
              <v:shape style="position:absolute;left:9166;top:748;width:2;height:724" coordorigin="9166,748" coordsize="0,724" path="m9166,1472l9166,748e" filled="f" stroked="t" strokeweight=".957298pt" strokecolor="#676767">
                <v:path arrowok="t"/>
              </v:shape>
            </v:group>
            <v:group style="position:absolute;left:9128;top:753;width:976;height:2" coordorigin="9128,753" coordsize="976,2">
              <v:shape style="position:absolute;left:9128;top:753;width:976;height:2" coordorigin="9128,753" coordsize="976,0" path="m9128,753l10104,753e" filled="f" stroked="t" strokeweight=".478649pt" strokecolor="#444444">
                <v:path arrowok="t"/>
              </v:shape>
            </v:group>
            <v:group style="position:absolute;left:10210;top:750;width:1331;height:2" coordorigin="10210,750" coordsize="1331,2">
              <v:shape style="position:absolute;left:10210;top:750;width:1331;height:2" coordorigin="10210,750" coordsize="1331,0" path="m10210,750l11540,750e" filled="f" stroked="t" strokeweight=".957298pt" strokecolor="#878787">
                <v:path arrowok="t"/>
              </v:shape>
            </v:group>
            <v:group style="position:absolute;left:11535;top:743;width:2;height:1822" coordorigin="11535,743" coordsize="2,1822">
              <v:shape style="position:absolute;left:11535;top:743;width:2;height:1822" coordorigin="11535,743" coordsize="0,1822" path="m11535,2565l11535,743e" filled="f" stroked="t" strokeweight=".717973pt" strokecolor="#676767">
                <v:path arrowok="t"/>
              </v:shape>
            </v:group>
            <v:group style="position:absolute;left:2367;top:743;width:2;height:1544" coordorigin="2367,743" coordsize="2,1544">
              <v:shape style="position:absolute;left:2367;top:743;width:2;height:1544" coordorigin="2367,743" coordsize="0,1544" path="m2367,2287l2367,743e" filled="f" stroked="t" strokeweight=".957298pt" strokecolor="#707070">
                <v:path arrowok="t"/>
              </v:shape>
            </v:group>
            <v:group style="position:absolute;left:9166;top:1414;width:2;height:364" coordorigin="9166,1414" coordsize="2,364">
              <v:shape style="position:absolute;left:9166;top:1414;width:2;height:364" coordorigin="9166,1414" coordsize="0,364" path="m9166,1779l9166,1414e" filled="f" stroked="t" strokeweight=".478649pt" strokecolor="#4F4F4F">
                <v:path arrowok="t"/>
              </v:shape>
            </v:group>
            <v:group style="position:absolute;left:325;top:2268;width:450;height:2" coordorigin="325,2268" coordsize="450,2">
              <v:shape style="position:absolute;left:325;top:2268;width:450;height:2" coordorigin="325,2268" coordsize="450,0" path="m325,2268l775,2268e" filled="f" stroked="t" strokeweight=".478649pt" strokecolor="#3F3F3F">
                <v:path arrowok="t"/>
              </v:shape>
            </v:group>
            <v:group style="position:absolute;left:718;top:2273;width:1675;height:2" coordorigin="718,2273" coordsize="1675,2">
              <v:shape style="position:absolute;left:718;top:2273;width:1675;height:2" coordorigin="718,2273" coordsize="1675,0" path="m718,2273l2393,2273e" filled="f" stroked="t" strokeweight=".478649pt" strokecolor="#606060">
                <v:path arrowok="t"/>
              </v:shape>
            </v:group>
            <v:group style="position:absolute;left:2321;top:2277;width:4384;height:2" coordorigin="2321,2277" coordsize="4384,2">
              <v:shape style="position:absolute;left:2321;top:2277;width:4384;height:2" coordorigin="2321,2277" coordsize="4384,0" path="m2321,2277l6706,2277e" filled="f" stroked="t" strokeweight=".478649pt" strokecolor="#5B5B5B">
                <v:path arrowok="t"/>
              </v:shape>
            </v:group>
            <v:group style="position:absolute;left:6610;top:2280;width:2637;height:2" coordorigin="6610,2280" coordsize="2637,2">
              <v:shape style="position:absolute;left:6610;top:2280;width:2637;height:2" coordorigin="6610,2280" coordsize="2637,0" path="m6610,2280l9247,2280e" filled="f" stroked="t" strokeweight=".957298pt" strokecolor="#7C7C7C">
                <v:path arrowok="t"/>
              </v:shape>
            </v:group>
            <v:group style="position:absolute;left:9171;top:1721;width:2;height:571" coordorigin="9171,1721" coordsize="2,571">
              <v:shape style="position:absolute;left:9171;top:1721;width:2;height:571" coordorigin="9171,1721" coordsize="0,571" path="m9171,2292l9171,1721e" filled="f" stroked="t" strokeweight=".717973pt" strokecolor="#575757">
                <v:path arrowok="t"/>
              </v:shape>
            </v:group>
            <v:group style="position:absolute;left:9128;top:2277;width:742;height:2" coordorigin="9128,2277" coordsize="742,2">
              <v:shape style="position:absolute;left:9128;top:2277;width:742;height:2" coordorigin="9128,2277" coordsize="742,0" path="m9128,2277l9870,2277e" filled="f" stroked="t" strokeweight=".478649pt" strokecolor="#484848">
                <v:path arrowok="t"/>
              </v:shape>
            </v:group>
            <v:group style="position:absolute;left:9812;top:2277;width:292;height:2" coordorigin="9812,2277" coordsize="292,2">
              <v:shape style="position:absolute;left:9812;top:2277;width:292;height:2" coordorigin="9812,2277" coordsize="292,0" path="m9812,2277l10104,2277e" filled="f" stroked="t" strokeweight=".478649pt" strokecolor="#343434">
                <v:path arrowok="t"/>
              </v:shape>
            </v:group>
            <v:group style="position:absolute;left:10047;top:2277;width:617;height:2" coordorigin="10047,2277" coordsize="617,2">
              <v:shape style="position:absolute;left:10047;top:2277;width:617;height:2" coordorigin="10047,2277" coordsize="617,0" path="m10047,2277l10664,2277e" filled="f" stroked="t" strokeweight=".478649pt" strokecolor="#4B4B4B">
                <v:path arrowok="t"/>
              </v:shape>
            </v:group>
            <v:group style="position:absolute;left:10607;top:2280;width:938;height:2" coordorigin="10607,2280" coordsize="938,2">
              <v:shape style="position:absolute;left:10607;top:2280;width:938;height:2" coordorigin="10607,2280" coordsize="938,0" path="m10607,2280l11545,2280e" filled="f" stroked="t" strokeweight=".478649pt" strokecolor="#676767">
                <v:path arrowok="t"/>
              </v:shape>
            </v:group>
            <v:group style="position:absolute;left:325;top:2515;width:2996;height:2" coordorigin="325,2515" coordsize="2996,2">
              <v:shape style="position:absolute;left:325;top:2515;width:2996;height:2" coordorigin="325,2515" coordsize="2996,0" path="m325,2515l3322,2515e" filled="f" stroked="t" strokeweight=".957298pt" strokecolor="#707070">
                <v:path arrowok="t"/>
              </v:shape>
            </v:group>
            <v:group style="position:absolute;left:2853;top:2517;width:2920;height:2" coordorigin="2853,2517" coordsize="2920,2">
              <v:shape style="position:absolute;left:2853;top:2517;width:2920;height:2" coordorigin="2853,2517" coordsize="2920,0" path="m2853,2517l5773,2517e" filled="f" stroked="t" strokeweight=".478649pt" strokecolor="#5B5B5B">
                <v:path arrowok="t"/>
              </v:shape>
            </v:group>
            <v:group style="position:absolute;left:5658;top:2520;width:3532;height:2" coordorigin="5658,2520" coordsize="3532,2">
              <v:shape style="position:absolute;left:5658;top:2520;width:3532;height:2" coordorigin="5658,2520" coordsize="3532,0" path="m5658,2520l9190,2520e" filled="f" stroked="t" strokeweight=".957298pt" strokecolor="#7C7C7C">
                <v:path arrowok="t"/>
              </v:shape>
            </v:group>
            <v:group style="position:absolute;left:9133;top:2517;width:1532;height:2" coordorigin="9133,2517" coordsize="1532,2">
              <v:shape style="position:absolute;left:9133;top:2517;width:1532;height:2" coordorigin="9133,2517" coordsize="1532,0" path="m9133,2517l10664,2517e" filled="f" stroked="t" strokeweight=".478649pt" strokecolor="#4F4F4F">
                <v:path arrowok="t"/>
              </v:shape>
            </v:group>
            <v:group style="position:absolute;left:10607;top:2517;width:938;height:2" coordorigin="10607,2517" coordsize="938,2">
              <v:shape style="position:absolute;left:10607;top:2517;width:938;height:2" coordorigin="10607,2517" coordsize="938,0" path="m10607,2517l11545,2517e" filled="f" stroked="t" strokeweight=".717973pt" strokecolor="#707070">
                <v:path arrowok="t"/>
              </v:shape>
            </v:group>
            <v:group style="position:absolute;left:325;top:2757;width:11229;height:2" coordorigin="325,2757" coordsize="11229,2">
              <v:shape style="position:absolute;left:325;top:2757;width:11229;height:2" coordorigin="325,2757" coordsize="11229,0" path="m325,2757l11555,2757e" filled="f" stroked="t" strokeweight=".717973pt" strokecolor="#6B6B6B">
                <v:path arrowok="t"/>
              </v:shape>
            </v:group>
            <v:group style="position:absolute;left:4619;top:2757;width:1096;height:2" coordorigin="4619,2757" coordsize="1096,2">
              <v:shape style="position:absolute;left:4619;top:2757;width:1096;height:2" coordorigin="4619,2757" coordsize="1096,0" path="m4619,2757l5715,2757e" filled="f" stroked="t" strokeweight=".478649pt" strokecolor="#4F4F4F">
                <v:path arrowok="t"/>
              </v:shape>
            </v:group>
            <v:group style="position:absolute;left:9812;top:2757;width:852;height:2" coordorigin="9812,2757" coordsize="852,2">
              <v:shape style="position:absolute;left:9812;top:2757;width:852;height:2" coordorigin="9812,2757" coordsize="852,0" path="m9812,2757l10664,2757e" filled="f" stroked="t" strokeweight=".478649pt" strokecolor="#4B4B4B">
                <v:path arrowok="t"/>
              </v:shape>
            </v:group>
            <v:group style="position:absolute;left:11545;top:743;width:2;height:2781" coordorigin="11545,743" coordsize="2,2781">
              <v:shape style="position:absolute;left:11545;top:743;width:2;height:2781" coordorigin="11545,743" coordsize="0,2781" path="m11545,3524l11545,743e" filled="f" stroked="t" strokeweight=".478649pt" strokecolor="#606060">
                <v:path arrowok="t"/>
              </v:shape>
            </v:group>
            <v:group style="position:absolute;left:325;top:2999;width:11229;height:2" coordorigin="325,2999" coordsize="11229,2">
              <v:shape style="position:absolute;left:325;top:2999;width:11229;height:2" coordorigin="325,2999" coordsize="11229,0" path="m325,2999l11555,2999e" filled="f" stroked="t" strokeweight=".717973pt" strokecolor="#6B6B6B">
                <v:path arrowok="t"/>
              </v:shape>
            </v:group>
            <v:group style="position:absolute;left:4901;top:2997;width:814;height:2" coordorigin="4901,2997" coordsize="814,2">
              <v:shape style="position:absolute;left:4901;top:2997;width:814;height:2" coordorigin="4901,2997" coordsize="814,0" path="m4901,2997l5715,2997e" filled="f" stroked="t" strokeweight=".478649pt" strokecolor="#4B4B4B">
                <v:path arrowok="t"/>
              </v:shape>
            </v:group>
            <v:group style="position:absolute;left:9812;top:2997;width:292;height:2" coordorigin="9812,2997" coordsize="292,2">
              <v:shape style="position:absolute;left:9812;top:2997;width:292;height:2" coordorigin="9812,2997" coordsize="292,0" path="m9812,2997l10104,2997e" filled="f" stroked="t" strokeweight=".478649pt" strokecolor="#484848">
                <v:path arrowok="t"/>
              </v:shape>
            </v:group>
            <v:group style="position:absolute;left:10047;top:2997;width:617;height:2" coordorigin="10047,2997" coordsize="617,2">
              <v:shape style="position:absolute;left:10047;top:2997;width:617;height:2" coordorigin="10047,2997" coordsize="617,0" path="m10047,2997l10664,2997e" filled="f" stroked="t" strokeweight=".478649pt" strokecolor="#5B5B5B">
                <v:path arrowok="t"/>
              </v:shape>
            </v:group>
            <v:group style="position:absolute;left:325;top:3234;width:8740;height:2" coordorigin="325,3234" coordsize="8740,2">
              <v:shape style="position:absolute;left:325;top:3234;width:8740;height:2" coordorigin="325,3234" coordsize="8740,0" path="m325,3234l9066,3234e" filled="f" stroked="t" strokeweight=".717973pt" strokecolor="#6B6B6B">
                <v:path arrowok="t"/>
              </v:shape>
            </v:group>
            <v:group style="position:absolute;left:8549;top:3239;width:641;height:2" coordorigin="8549,3239" coordsize="641,2">
              <v:shape style="position:absolute;left:8549;top:3239;width:641;height:2" coordorigin="8549,3239" coordsize="641,0" path="m8549,3239l9190,3239e" filled="f" stroked="t" strokeweight=".957298pt" strokecolor="#838383">
                <v:path arrowok="t"/>
              </v:shape>
            </v:group>
            <v:group style="position:absolute;left:9133;top:3236;width:1532;height:2" coordorigin="9133,3236" coordsize="1532,2">
              <v:shape style="position:absolute;left:9133;top:3236;width:1532;height:2" coordorigin="9133,3236" coordsize="1532,0" path="m9133,3236l10664,3236e" filled="f" stroked="t" strokeweight=".478649pt" strokecolor="#484848">
                <v:path arrowok="t"/>
              </v:shape>
            </v:group>
            <v:group style="position:absolute;left:10607;top:3236;width:948;height:2" coordorigin="10607,3236" coordsize="948,2">
              <v:shape style="position:absolute;left:10607;top:3236;width:948;height:2" coordorigin="10607,3236" coordsize="948,0" path="m10607,3236l11555,3236e" filled="f" stroked="t" strokeweight=".717973pt" strokecolor="#777777">
                <v:path arrowok="t"/>
              </v:shape>
            </v:group>
            <v:group style="position:absolute;left:325;top:3474;width:3561;height:2" coordorigin="325,3474" coordsize="3561,2">
              <v:shape style="position:absolute;left:325;top:3474;width:3561;height:2" coordorigin="325,3474" coordsize="3561,0" path="m325,3474l3887,3474e" filled="f" stroked="t" strokeweight=".957298pt" strokecolor="#6B6B6B">
                <v:path arrowok="t"/>
              </v:shape>
            </v:group>
            <v:group style="position:absolute;left:3829;top:3476;width:1886;height:2" coordorigin="3829,3476" coordsize="1886,2">
              <v:shape style="position:absolute;left:3829;top:3476;width:1886;height:2" coordorigin="3829,3476" coordsize="1886,0" path="m3829,3476l5715,3476e" filled="f" stroked="t" strokeweight=".478649pt" strokecolor="#545454">
                <v:path arrowok="t"/>
              </v:shape>
            </v:group>
            <v:group style="position:absolute;left:3901;top:3474;width:5969;height:2" coordorigin="3901,3474" coordsize="5969,2">
              <v:shape style="position:absolute;left:3901;top:3474;width:5969;height:2" coordorigin="3901,3474" coordsize="5969,0" path="m3901,3474l9870,3474e" filled="f" stroked="t" strokeweight=".717973pt" strokecolor="#646464">
                <v:path arrowok="t"/>
              </v:shape>
            </v:group>
            <v:group style="position:absolute;left:9812;top:3476;width:292;height:2" coordorigin="9812,3476" coordsize="292,2">
              <v:shape style="position:absolute;left:9812;top:3476;width:292;height:2" coordorigin="9812,3476" coordsize="292,0" path="m9812,3476l10104,3476e" filled="f" stroked="t" strokeweight=".478649pt" strokecolor="#444444">
                <v:path arrowok="t"/>
              </v:shape>
            </v:group>
            <v:group style="position:absolute;left:10047;top:3474;width:1508;height:2" coordorigin="10047,3474" coordsize="1508,2">
              <v:shape style="position:absolute;left:10047;top:3474;width:1508;height:2" coordorigin="10047,3474" coordsize="1508,0" path="m10047,3474l11555,3474e" filled="f" stroked="t" strokeweight=".957298pt" strokecolor="#7C7C7C">
                <v:path arrowok="t"/>
              </v:shape>
            </v:group>
            <v:group style="position:absolute;left:6988;top:3466;width:2;height:465" coordorigin="6988,3466" coordsize="2,465">
              <v:shape style="position:absolute;left:6988;top:3466;width:2;height:465" coordorigin="6988,3466" coordsize="0,465" path="m6988,3932l6988,3466e" filled="f" stroked="t" strokeweight=".957298pt" strokecolor="#747474">
                <v:path arrowok="t"/>
              </v:shape>
            </v:group>
            <v:group style="position:absolute;left:6974;top:3893;width:1603;height:2" coordorigin="6974,3893" coordsize="1603,2">
              <v:shape style="position:absolute;left:6974;top:3893;width:1603;height:2" coordorigin="6974,3893" coordsize="1603,0" path="m6974,3893l8577,3893e" filled="f" stroked="t" strokeweight=".239324pt" strokecolor="#606060">
                <v:path arrowok="t"/>
              </v:shape>
            </v:group>
            <v:group style="position:absolute;left:330;top:3519;width:2;height:403" coordorigin="330,3519" coordsize="2,403">
              <v:shape style="position:absolute;left:330;top:3519;width:2;height:403" coordorigin="330,3519" coordsize="0,403" path="m330,3922l330,3519e" filled="f" stroked="t" strokeweight=".957298pt" strokecolor="#707070">
                <v:path arrowok="t"/>
              </v:shape>
            </v:group>
            <v:group style="position:absolute;left:3865;top:3471;width:2;height:451" coordorigin="3865,3471" coordsize="2,451">
              <v:shape style="position:absolute;left:3865;top:3471;width:2;height:451" coordorigin="3865,3471" coordsize="0,451" path="m3865,3922l3865,3471e" filled="f" stroked="t" strokeweight=".957298pt" strokecolor="#6B6B6B">
                <v:path arrowok="t"/>
              </v:shape>
            </v:group>
            <v:group style="position:absolute;left:3863;top:3903;width:2226;height:2" coordorigin="3863,3903" coordsize="2226,2">
              <v:shape style="position:absolute;left:3863;top:3903;width:2226;height:2" coordorigin="3863,3903" coordsize="2226,0" path="m3863,3903l6088,3903e" filled="f" stroked="t" strokeweight=".717973pt" strokecolor="#747474">
                <v:path arrowok="t"/>
              </v:shape>
            </v:group>
            <v:group style="position:absolute;left:8549;top:3862;width:1556;height:2" coordorigin="8549,3862" coordsize="1556,2">
              <v:shape style="position:absolute;left:8549;top:3862;width:1556;height:2" coordorigin="8549,3862" coordsize="1556,0" path="m8549,3862l10104,3862e" filled="f" stroked="t" strokeweight=".239324pt" strokecolor="#707070">
                <v:path arrowok="t"/>
              </v:shape>
            </v:group>
            <v:group style="position:absolute;left:10047;top:3862;width:617;height:2" coordorigin="10047,3862" coordsize="617,2">
              <v:shape style="position:absolute;left:10047;top:3862;width:617;height:2" coordorigin="10047,3862" coordsize="617,0" path="m10047,3862l10664,3862e" filled="f" stroked="t" strokeweight=".239324pt" strokecolor="#8C8C8C">
                <v:path arrowok="t"/>
              </v:shape>
            </v:group>
            <v:group style="position:absolute;left:10636;top:3893;width:919;height:2" coordorigin="10636,3893" coordsize="919,2">
              <v:shape style="position:absolute;left:10636;top:3893;width:919;height:2" coordorigin="10636,3893" coordsize="919,0" path="m10636,3893l11555,3893e" filled="f" stroked="t" strokeweight=".239324pt" strokecolor="#7C7C7C">
                <v:path arrowok="t"/>
              </v:shape>
            </v:group>
            <v:group style="position:absolute;left:11552;top:1175;width:2;height:2752" coordorigin="11552,1175" coordsize="2,2752">
              <v:shape style="position:absolute;left:11552;top:1175;width:2;height:2752" coordorigin="11552,1175" coordsize="0,2752" path="m11552,3927l11552,1175e" filled="f" stroked="t" strokeweight=".478649pt" strokecolor="#606060">
                <v:path arrowok="t"/>
              </v:shape>
            </v:group>
            <v:group style="position:absolute;left:321;top:4231;width:3576;height:2" coordorigin="321,4231" coordsize="3576,2">
              <v:shape style="position:absolute;left:321;top:4231;width:3576;height:2" coordorigin="321,4231" coordsize="3576,0" path="m321,4231l3896,4231e" filled="f" stroked="t" strokeweight=".957298pt" strokecolor="#707070">
                <v:path arrowok="t"/>
              </v:shape>
            </v:group>
            <v:group style="position:absolute;left:3872;top:3864;width:2;height:374" coordorigin="3872,3864" coordsize="2,374">
              <v:shape style="position:absolute;left:3872;top:3864;width:2;height:374" coordorigin="3872,3864" coordsize="0,374" path="m3872,4238l3872,3864e" filled="f" stroked="t" strokeweight=".957298pt" strokecolor="#343434">
                <v:path arrowok="t"/>
              </v:shape>
            </v:group>
            <v:group style="position:absolute;left:3853;top:4219;width:2853;height:2" coordorigin="3853,4219" coordsize="2853,2">
              <v:shape style="position:absolute;left:3853;top:4219;width:2853;height:2" coordorigin="3853,4219" coordsize="2853,0" path="m3853,4219l6706,4219e" filled="f" stroked="t" strokeweight="1.196622pt" strokecolor="#808080">
                <v:path arrowok="t"/>
              </v:shape>
            </v:group>
            <v:group style="position:absolute;left:6002;top:4234;width:1848;height:2" coordorigin="6002,4234" coordsize="1848,2">
              <v:shape style="position:absolute;left:6002;top:4234;width:1848;height:2" coordorigin="6002,4234" coordsize="1848,0" path="m6002,4234l7850,4234e" filled="f" stroked="t" strokeweight=".957298pt" strokecolor="#808080">
                <v:path arrowok="t"/>
              </v:shape>
            </v:group>
            <v:group style="position:absolute;left:6988;top:3840;width:2;height:403" coordorigin="6988,3840" coordsize="2,403">
              <v:shape style="position:absolute;left:6988;top:3840;width:2;height:403" coordorigin="6988,3840" coordsize="0,403" path="m6988,4243l6988,3840e" filled="f" stroked="t" strokeweight=".478649pt" strokecolor="#5B5B5B">
                <v:path arrowok="t"/>
              </v:shape>
            </v:group>
            <v:group style="position:absolute;left:6945;top:4231;width:3719;height:2" coordorigin="6945,4231" coordsize="3719,2">
              <v:shape style="position:absolute;left:6945;top:4231;width:3719;height:2" coordorigin="6945,4231" coordsize="3719,0" path="m6945,4231l10664,4231e" filled="f" stroked="t" strokeweight=".478649pt" strokecolor="#6B6B6B">
                <v:path arrowok="t"/>
              </v:shape>
            </v:group>
            <v:group style="position:absolute;left:10109;top:4231;width:1450;height:2" coordorigin="10109,4231" coordsize="1450,2">
              <v:shape style="position:absolute;left:10109;top:4231;width:1450;height:2" coordorigin="10109,4231" coordsize="1450,0" path="m10109,4231l11559,4231e" filled="f" stroked="t" strokeweight=".957298pt" strokecolor="#808080">
                <v:path arrowok="t"/>
              </v:shape>
            </v:group>
            <v:group style="position:absolute;left:11550;top:3850;width:2;height:930" coordorigin="11550,3850" coordsize="2,930">
              <v:shape style="position:absolute;left:11550;top:3850;width:2;height:930" coordorigin="11550,3850" coordsize="0,930" path="m11550,4780l11550,3850e" filled="f" stroked="t" strokeweight=".957298pt" strokecolor="#777777">
                <v:path arrowok="t"/>
              </v:shape>
            </v:group>
            <v:group style="position:absolute;left:321;top:4519;width:11243;height:2" coordorigin="321,4519" coordsize="11243,2">
              <v:shape style="position:absolute;left:321;top:4519;width:11243;height:2" coordorigin="321,4519" coordsize="11243,0" path="m321,4519l11564,4519e" filled="f" stroked="t" strokeweight=".717973pt" strokecolor="#707070">
                <v:path arrowok="t"/>
              </v:shape>
            </v:group>
            <v:group style="position:absolute;left:7745;top:4516;width:862;height:2" coordorigin="7745,4516" coordsize="862,2">
              <v:shape style="position:absolute;left:7745;top:4516;width:862;height:2" coordorigin="7745,4516" coordsize="862,0" path="m7745,4516l8606,4516e" filled="f" stroked="t" strokeweight=".478649pt" strokecolor="#545454">
                <v:path arrowok="t"/>
              </v:shape>
            </v:group>
            <v:group style="position:absolute;left:2360;top:4761;width:2948;height:2" coordorigin="2360,4761" coordsize="2948,2">
              <v:shape style="position:absolute;left:2360;top:4761;width:2948;height:2" coordorigin="2360,4761" coordsize="2948,0" path="m2360,4761l5308,4761e" filled="f" stroked="t" strokeweight=".478649pt" strokecolor="#5B5B5B">
                <v:path arrowok="t"/>
              </v:shape>
            </v:group>
            <v:group style="position:absolute;left:3930;top:4759;width:7630;height:2" coordorigin="3930,4759" coordsize="7630,2">
              <v:shape style="position:absolute;left:3930;top:4759;width:7630;height:2" coordorigin="3930,4759" coordsize="7630,0" path="m3930,4759l11559,4759e" filled="f" stroked="t" strokeweight=".717973pt" strokecolor="#6B6B6B">
                <v:path arrowok="t"/>
              </v:shape>
            </v:group>
            <v:group style="position:absolute;left:7371;top:4756;width:1235;height:2" coordorigin="7371,4756" coordsize="1235,2">
              <v:shape style="position:absolute;left:7371;top:4756;width:1235;height:2" coordorigin="7371,4756" coordsize="1235,0" path="m7371,4756l8606,4756e" filled="f" stroked="t" strokeweight=".478649pt" strokecolor="#575757">
                <v:path arrowok="t"/>
              </v:shape>
            </v:group>
            <v:group style="position:absolute;left:4930;top:4756;width:2;height:278" coordorigin="4930,4756" coordsize="2,278">
              <v:shape style="position:absolute;left:4930;top:4756;width:2;height:278" coordorigin="4930,4756" coordsize="0,278" path="m4930,5034l4930,4756e" filled="f" stroked="t" strokeweight=".478649pt" strokecolor="#3F3F3F">
                <v:path arrowok="t"/>
              </v:shape>
            </v:group>
            <v:group style="position:absolute;left:7773;top:4737;width:2;height:513" coordorigin="7773,4737" coordsize="2,513">
              <v:shape style="position:absolute;left:7773;top:4737;width:2;height:513" coordorigin="7773,4737" coordsize="0,513" path="m7773,5250l7773,4737e" filled="f" stroked="t" strokeweight=".239324pt" strokecolor="#4B4B4B">
                <v:path arrowok="t"/>
              </v:shape>
            </v:group>
            <v:group style="position:absolute;left:11555;top:4708;width:2;height:1587" coordorigin="11555,4708" coordsize="2,1587">
              <v:shape style="position:absolute;left:11555;top:4708;width:2;height:1587" coordorigin="11555,4708" coordsize="0,1587" path="m11555,6295l11555,4708e" filled="f" stroked="t" strokeweight=".478649pt" strokecolor="#545454">
                <v:path arrowok="t"/>
              </v:shape>
            </v:group>
            <v:group style="position:absolute;left:4925;top:5257;width:1781;height:2" coordorigin="4925,5257" coordsize="1781,2">
              <v:shape style="position:absolute;left:4925;top:5257;width:1781;height:2" coordorigin="4925,5257" coordsize="1781,0" path="m4925,5257l6706,5257e" filled="f" stroked="t" strokeweight=".957298pt" strokecolor="#777777">
                <v:path arrowok="t"/>
              </v:shape>
            </v:group>
            <v:group style="position:absolute;left:6648;top:5255;width:1958;height:2" coordorigin="6648,5255" coordsize="1958,2">
              <v:shape style="position:absolute;left:6648;top:5255;width:1958;height:2" coordorigin="6648,5255" coordsize="1958,0" path="m6648,5255l8606,5255e" filled="f" stroked="t" strokeweight=".478649pt" strokecolor="#4B4B4B">
                <v:path arrowok="t"/>
              </v:shape>
            </v:group>
            <v:group style="position:absolute;left:8549;top:5255;width:3011;height:2" coordorigin="8549,5255" coordsize="3011,2">
              <v:shape style="position:absolute;left:8549;top:5255;width:3011;height:2" coordorigin="8549,5255" coordsize="3011,0" path="m8549,5255l11559,5255e" filled="f" stroked="t" strokeweight=".957298pt" strokecolor="#747474">
                <v:path arrowok="t"/>
              </v:shape>
            </v:group>
            <v:group style="position:absolute;left:4925;top:5504;width:6634;height:2" coordorigin="4925,5504" coordsize="6634,2">
              <v:shape style="position:absolute;left:4925;top:5504;width:6634;height:2" coordorigin="4925,5504" coordsize="6634,0" path="m4925,5504l11559,5504e" filled="f" stroked="t" strokeweight=".717973pt" strokecolor="#707070">
                <v:path arrowok="t"/>
              </v:shape>
            </v:group>
            <v:group style="position:absolute;left:7371;top:5504;width:1235;height:2" coordorigin="7371,5504" coordsize="1235,2">
              <v:shape style="position:absolute;left:7371;top:5504;width:1235;height:2" coordorigin="7371,5504" coordsize="1235,0" path="m7371,5504l8606,5504e" filled="f" stroked="t" strokeweight=".478649pt" strokecolor="#4B4B4B">
                <v:path arrowok="t"/>
              </v:shape>
            </v:group>
            <v:group style="position:absolute;left:4925;top:5756;width:4944;height:2" coordorigin="4925,5756" coordsize="4944,2">
              <v:shape style="position:absolute;left:4925;top:5756;width:4944;height:2" coordorigin="4925,5756" coordsize="4944,0" path="m4925,5756l9870,5756e" filled="f" stroked="t" strokeweight=".717973pt" strokecolor="#6B6B6B">
                <v:path arrowok="t"/>
              </v:shape>
            </v:group>
            <v:group style="position:absolute;left:9516;top:5756;width:2044;height:2" coordorigin="9516,5756" coordsize="2044,2">
              <v:shape style="position:absolute;left:9516;top:5756;width:2044;height:2" coordorigin="9516,5756" coordsize="2044,0" path="m9516,5756l11559,5756e" filled="f" stroked="t" strokeweight=".957298pt" strokecolor="#808080">
                <v:path arrowok="t"/>
              </v:shape>
            </v:group>
            <v:group style="position:absolute;left:2360;top:5998;width:1527;height:2" coordorigin="2360,5998" coordsize="1527,2">
              <v:shape style="position:absolute;left:2360;top:5998;width:1527;height:2" coordorigin="2360,5998" coordsize="1527,0" path="m2360,5998l3887,5998e" filled="f" stroked="t" strokeweight=".957298pt" strokecolor="#707070">
                <v:path arrowok="t"/>
              </v:shape>
            </v:group>
            <v:group style="position:absolute;left:3829;top:5998;width:1139;height:2" coordorigin="3829,5998" coordsize="1139,2">
              <v:shape style="position:absolute;left:3829;top:5998;width:1139;height:2" coordorigin="3829,5998" coordsize="1139,0" path="m3829,5998l4968,5998e" filled="f" stroked="t" strokeweight=".478649pt" strokecolor="#575757">
                <v:path arrowok="t"/>
              </v:shape>
            </v:group>
            <v:group style="position:absolute;left:4897;top:5998;width:6663;height:2" coordorigin="4897,5998" coordsize="6663,2">
              <v:shape style="position:absolute;left:4897;top:5998;width:6663;height:2" coordorigin="4897,5998" coordsize="6663,0" path="m4897,5998l11559,5998e" filled="f" stroked="t" strokeweight=".717973pt" strokecolor="#707070">
                <v:path arrowok="t"/>
              </v:shape>
            </v:group>
            <v:group style="position:absolute;left:8549;top:5998;width:2116;height:2" coordorigin="8549,5998" coordsize="2116,2">
              <v:shape style="position:absolute;left:8549;top:5998;width:2116;height:2" coordorigin="8549,5998" coordsize="2116,0" path="m8549,5998l10664,5998e" filled="f" stroked="t" strokeweight=".478649pt" strokecolor="#545454">
                <v:path arrowok="t"/>
              </v:shape>
            </v:group>
            <v:group style="position:absolute;left:333;top:1549;width:2;height:230" coordorigin="333,1549" coordsize="2,230">
              <v:shape style="position:absolute;left:333;top:1549;width:2;height:230" coordorigin="333,1549" coordsize="0,230" path="m333,1779l333,1549e" filled="f" stroked="t" strokeweight=".717973pt" strokecolor="#4B4B4B">
                <v:path arrowok="t"/>
              </v:shape>
            </v:group>
            <v:group style="position:absolute;left:335;top:738;width:2;height:15491" coordorigin="335,738" coordsize="2,15491">
              <v:shape style="position:absolute;left:335;top:738;width:2;height:15491" coordorigin="335,738" coordsize="0,15491" path="m335,16229l335,738e" filled="f" stroked="t" strokeweight=".717973pt" strokecolor="#5B5B5B">
                <v:path arrowok="t"/>
              </v:shape>
            </v:group>
            <v:group style="position:absolute;left:728;top:6240;width:3159;height:2" coordorigin="728,6240" coordsize="3159,2">
              <v:shape style="position:absolute;left:728;top:6240;width:3159;height:2" coordorigin="728,6240" coordsize="3159,0" path="m728,6240l3887,6240e" filled="f" stroked="t" strokeweight=".478649pt" strokecolor="#606060">
                <v:path arrowok="t"/>
              </v:shape>
            </v:group>
            <v:group style="position:absolute;left:2367;top:4224;width:2;height:2301" coordorigin="2367,4224" coordsize="2,2301">
              <v:shape style="position:absolute;left:2367;top:4224;width:2;height:2301" coordorigin="2367,4224" coordsize="0,2301" path="m2367,6525l2367,4224e" filled="f" stroked="t" strokeweight=".957298pt" strokecolor="#707070">
                <v:path arrowok="t"/>
              </v:shape>
            </v:group>
            <v:group style="position:absolute;left:3705;top:6240;width:7855;height:2" coordorigin="3705,6240" coordsize="7855,2">
              <v:shape style="position:absolute;left:3705;top:6240;width:7855;height:2" coordorigin="3705,6240" coordsize="7855,0" path="m3705,6240l11559,6240e" filled="f" stroked="t" strokeweight=".717973pt" strokecolor="#777777">
                <v:path arrowok="t"/>
              </v:shape>
            </v:group>
            <v:group style="position:absolute;left:4932;top:4977;width:2;height:1549" coordorigin="4932,4977" coordsize="2,1549">
              <v:shape style="position:absolute;left:4932;top:4977;width:2;height:1549" coordorigin="4932,4977" coordsize="0,1549" path="m4932,6525l4932,4977e" filled="f" stroked="t" strokeweight=".957298pt" strokecolor="#707070">
                <v:path arrowok="t"/>
              </v:shape>
            </v:group>
            <v:group style="position:absolute;left:7773;top:6252;width:2;height:245" coordorigin="7773,6252" coordsize="2,245">
              <v:shape style="position:absolute;left:7773;top:6252;width:2;height:245" coordorigin="7773,6252" coordsize="0,245" path="m7773,6497l7773,6252e" filled="f" stroked="t" strokeweight=".239324pt" strokecolor="#000000">
                <v:path arrowok="t"/>
              </v:shape>
            </v:group>
            <v:group style="position:absolute;left:11557;top:6223;width:2;height:758" coordorigin="11557,6223" coordsize="2,758">
              <v:shape style="position:absolute;left:11557;top:6223;width:2;height:758" coordorigin="11557,6223" coordsize="0,758" path="m11557,6981l11557,6223e" filled="f" stroked="t" strokeweight=".957298pt" strokecolor="#777777">
                <v:path arrowok="t"/>
              </v:shape>
            </v:group>
            <v:group style="position:absolute;left:330;top:6468;width:2;height:503" coordorigin="330,6468" coordsize="2,503">
              <v:shape style="position:absolute;left:330;top:6468;width:2;height:503" coordorigin="330,6468" coordsize="0,503" path="m330,6971l330,6468e" filled="f" stroked="t" strokeweight=".478649pt" strokecolor="#383838">
                <v:path arrowok="t"/>
              </v:shape>
            </v:group>
            <v:group style="position:absolute;left:2369;top:6468;width:2;height:259" coordorigin="2369,6468" coordsize="2,259">
              <v:shape style="position:absolute;left:2369;top:6468;width:2;height:259" coordorigin="2369,6468" coordsize="0,259" path="m2369,6727l2369,6468e" filled="f" stroked="t" strokeweight=".478649pt" strokecolor="#5B5B5B">
                <v:path arrowok="t"/>
              </v:shape>
            </v:group>
            <v:group style="position:absolute;left:2365;top:6715;width:1522;height:2" coordorigin="2365,6715" coordsize="1522,2">
              <v:shape style="position:absolute;left:2365;top:6715;width:1522;height:2" coordorigin="2365,6715" coordsize="1522,0" path="m2365,6715l3887,6715e" filled="f" stroked="t" strokeweight=".478649pt" strokecolor="#575757">
                <v:path arrowok="t"/>
              </v:shape>
            </v:group>
            <v:group style="position:absolute;left:3733;top:6712;width:2264;height:2" coordorigin="3733,6712" coordsize="2264,2">
              <v:shape style="position:absolute;left:3733;top:6712;width:2264;height:2" coordorigin="3733,6712" coordsize="2264,0" path="m3733,6712l5997,6712e" filled="f" stroked="t" strokeweight=".957298pt" strokecolor="#7C7C7C">
                <v:path arrowok="t"/>
              </v:shape>
            </v:group>
            <v:group style="position:absolute;left:4935;top:6468;width:2;height:494" coordorigin="4935,6468" coordsize="2,494">
              <v:shape style="position:absolute;left:4935;top:6468;width:2;height:494" coordorigin="4935,6468" coordsize="0,494" path="m4935,6962l4935,6468e" filled="f" stroked="t" strokeweight=".478649pt" strokecolor="#4B4B4B">
                <v:path arrowok="t"/>
              </v:shape>
            </v:group>
            <v:group style="position:absolute;left:5658;top:6710;width:2173;height:2" coordorigin="5658,6710" coordsize="2173,2">
              <v:shape style="position:absolute;left:5658;top:6710;width:2173;height:2" coordorigin="5658,6710" coordsize="2173,0" path="m5658,6710l7831,6710e" filled="f" stroked="t" strokeweight=".478649pt" strokecolor="#676767">
                <v:path arrowok="t"/>
              </v:shape>
            </v:group>
            <v:group style="position:absolute;left:7773;top:6497;width:2;height:211" coordorigin="7773,6497" coordsize="2,211">
              <v:shape style="position:absolute;left:7773;top:6497;width:2;height:211" coordorigin="7773,6497" coordsize="0,211" path="m7773,6708l7773,6497e" filled="f" stroked="t" strokeweight=".239324pt" strokecolor="#646464">
                <v:path arrowok="t"/>
              </v:shape>
            </v:group>
            <v:group style="position:absolute;left:7745;top:6710;width:3824;height:2" coordorigin="7745,6710" coordsize="3824,2">
              <v:shape style="position:absolute;left:7745;top:6710;width:3824;height:2" coordorigin="7745,6710" coordsize="3824,0" path="m7745,6710l11569,6710e" filled="f" stroked="t" strokeweight=".957298pt" strokecolor="#7C7C7C">
                <v:path arrowok="t"/>
              </v:shape>
            </v:group>
            <v:group style="position:absolute;left:2369;top:6669;width:2;height:1026" coordorigin="2369,6669" coordsize="2,1026">
              <v:shape style="position:absolute;left:2369;top:6669;width:2;height:1026" coordorigin="2369,6669" coordsize="0,1026" path="m2369,7695l2369,6669e" filled="f" stroked="t" strokeweight=".478649pt" strokecolor="#3B3B3B">
                <v:path arrowok="t"/>
              </v:shape>
            </v:group>
            <v:group style="position:absolute;left:2365;top:6954;width:9200;height:2" coordorigin="2365,6954" coordsize="9200,2">
              <v:shape style="position:absolute;left:2365;top:6954;width:9200;height:2" coordorigin="2365,6954" coordsize="9200,0" path="m2365,6954l11564,6954e" filled="f" stroked="t" strokeweight=".717973pt" strokecolor="#707070">
                <v:path arrowok="t"/>
              </v:shape>
            </v:group>
            <v:group style="position:absolute;left:5145;top:6952;width:1307;height:2" coordorigin="5145,6952" coordsize="1307,2">
              <v:shape style="position:absolute;left:5145;top:6952;width:1307;height:2" coordorigin="5145,6952" coordsize="1307,0" path="m5145,6952l6452,6952e" filled="f" stroked="t" strokeweight=".957298pt" strokecolor="#838383">
                <v:path arrowok="t"/>
              </v:shape>
            </v:group>
            <v:group style="position:absolute;left:6648;top:6952;width:2015;height:2" coordorigin="6648,6952" coordsize="2015,2">
              <v:shape style="position:absolute;left:6648;top:6952;width:2015;height:2" coordorigin="6648,6952" coordsize="2015,0" path="m6648,6952l8664,6952e" filled="f" stroked="t" strokeweight=".478649pt" strokecolor="#545454">
                <v:path arrowok="t"/>
              </v:shape>
            </v:group>
            <v:group style="position:absolute;left:7773;top:6693;width:2;height:259" coordorigin="7773,6693" coordsize="2,259">
              <v:shape style="position:absolute;left:7773;top:6693;width:2;height:259" coordorigin="7773,6693" coordsize="0,259" path="m7773,6952l7773,6693e" filled="f" stroked="t" strokeweight=".239324pt" strokecolor="#4F4F4F">
                <v:path arrowok="t"/>
              </v:shape>
            </v:group>
            <v:group style="position:absolute;left:325;top:7194;width:8118;height:2" coordorigin="325,7194" coordsize="8118,2">
              <v:shape style="position:absolute;left:325;top:7194;width:8118;height:2" coordorigin="325,7194" coordsize="8118,0" path="m325,7194l8443,7194e" filled="f" stroked="t" strokeweight=".717973pt" strokecolor="#707070">
                <v:path arrowok="t"/>
              </v:shape>
            </v:group>
            <v:group style="position:absolute;left:333;top:6914;width:2;height:8141" coordorigin="333,6914" coordsize="2,8141">
              <v:shape style="position:absolute;left:333;top:6914;width:2;height:8141" coordorigin="333,6914" coordsize="0,8141" path="m333,15055l333,6914e" filled="f" stroked="t" strokeweight=".717973pt" strokecolor="#575757">
                <v:path arrowok="t"/>
              </v:shape>
            </v:group>
            <v:group style="position:absolute;left:4901;top:7197;width:407;height:2" coordorigin="4901,7197" coordsize="407,2">
              <v:shape style="position:absolute;left:4901;top:7197;width:407;height:2" coordorigin="4901,7197" coordsize="407,0" path="m4901,7197l5308,7197e" filled="f" stroked="t" strokeweight=".478649pt" strokecolor="#545454">
                <v:path arrowok="t"/>
              </v:shape>
            </v:group>
            <v:group style="position:absolute;left:6950;top:7194;width:2920;height:2" coordorigin="6950,7194" coordsize="2920,2">
              <v:shape style="position:absolute;left:6950;top:7194;width:2920;height:2" coordorigin="6950,7194" coordsize="2920,0" path="m6950,7194l9870,7194e" filled="f" stroked="t" strokeweight=".478649pt" strokecolor="#575757">
                <v:path arrowok="t"/>
              </v:shape>
            </v:group>
            <v:group style="position:absolute;left:9745;top:7194;width:1819;height:2" coordorigin="9745,7194" coordsize="1819,2">
              <v:shape style="position:absolute;left:9745;top:7194;width:1819;height:2" coordorigin="9745,7194" coordsize="1819,0" path="m9745,7194l11564,7194e" filled="f" stroked="t" strokeweight=".957298pt" strokecolor="#808080">
                <v:path arrowok="t"/>
              </v:shape>
            </v:group>
            <v:group style="position:absolute;left:11559;top:6909;width:2;height:571" coordorigin="11559,6909" coordsize="2,571">
              <v:shape style="position:absolute;left:11559;top:6909;width:2;height:571" coordorigin="11559,6909" coordsize="0,571" path="m11559,7479l11559,6909e" filled="f" stroked="t" strokeweight=".478649pt" strokecolor="#4F4F4F">
                <v:path arrowok="t"/>
              </v:shape>
            </v:group>
            <v:group style="position:absolute;left:325;top:7664;width:11239;height:2" coordorigin="325,7664" coordsize="11239,2">
              <v:shape style="position:absolute;left:325;top:7664;width:11239;height:2" coordorigin="325,7664" coordsize="11239,0" path="m325,7664l11564,7664e" filled="f" stroked="t" strokeweight=".717973pt" strokecolor="#747474">
                <v:path arrowok="t"/>
              </v:shape>
            </v:group>
            <v:group style="position:absolute;left:325;top:7451;width:2;height:216" coordorigin="325,7451" coordsize="2,216">
              <v:shape style="position:absolute;left:325;top:7451;width:2;height:216" coordorigin="325,7451" coordsize="0,216" path="m325,7666l325,7451e" filled="f" stroked="t" strokeweight=".717973pt" strokecolor="#343434">
                <v:path arrowok="t"/>
              </v:shape>
            </v:group>
            <v:group style="position:absolute;left:3829;top:7666;width:1479;height:2" coordorigin="3829,7666" coordsize="1479,2">
              <v:shape style="position:absolute;left:3829;top:7666;width:1479;height:2" coordorigin="3829,7666" coordsize="1479,0" path="m3829,7666l5308,7666e" filled="f" stroked="t" strokeweight=".478649pt" strokecolor="#575757">
                <v:path arrowok="t"/>
              </v:shape>
            </v:group>
            <v:group style="position:absolute;left:6950;top:7666;width:1723;height:2" coordorigin="6950,7666" coordsize="1723,2">
              <v:shape style="position:absolute;left:6950;top:7666;width:1723;height:2" coordorigin="6950,7666" coordsize="1723,0" path="m6950,7666l8673,7666e" filled="f" stroked="t" strokeweight=".717973pt" strokecolor="#5B5B5B">
                <v:path arrowok="t"/>
              </v:shape>
            </v:group>
            <v:group style="position:absolute;left:7371;top:7662;width:1302;height:2" coordorigin="7371,7662" coordsize="1302,2">
              <v:shape style="position:absolute;left:7371;top:7662;width:1302;height:2" coordorigin="7371,7662" coordsize="1302,0" path="m7371,7662l8673,7662e" filled="f" stroked="t" strokeweight=".478649pt" strokecolor="#575757">
                <v:path arrowok="t"/>
              </v:shape>
            </v:group>
            <v:group style="position:absolute;left:2372;top:7623;width:2;height:297" coordorigin="2372,7623" coordsize="2,297">
              <v:shape style="position:absolute;left:2372;top:7623;width:2;height:297" coordorigin="2372,7623" coordsize="0,297" path="m2372,7921l2372,7623e" filled="f" stroked="t" strokeweight=".478649pt" strokecolor="#4F4F4F">
                <v:path arrowok="t"/>
              </v:shape>
            </v:group>
            <v:group style="position:absolute;left:4940;top:7652;width:2;height:738" coordorigin="4940,7652" coordsize="2,738">
              <v:shape style="position:absolute;left:4940;top:7652;width:2;height:738" coordorigin="4940,7652" coordsize="0,738" path="m4940,8390l4940,7652e" filled="f" stroked="t" strokeweight=".957298pt" strokecolor="#6B6B6B">
                <v:path arrowok="t"/>
              </v:shape>
            </v:group>
            <v:group style="position:absolute;left:4930;top:7899;width:6644;height:2" coordorigin="4930,7899" coordsize="6644,2">
              <v:shape style="position:absolute;left:4930;top:7899;width:6644;height:2" coordorigin="4930,7899" coordsize="6644,0" path="m4930,7899l11574,7899e" filled="f" stroked="t" strokeweight=".717973pt" strokecolor="#7C7C7C">
                <v:path arrowok="t"/>
              </v:shape>
            </v:group>
            <v:group style="position:absolute;left:11564;top:2555;width:2;height:5375" coordorigin="11564,2555" coordsize="2,5375">
              <v:shape style="position:absolute;left:11564;top:2555;width:2;height:5375" coordorigin="11564,2555" coordsize="0,5375" path="m11564,7930l11564,2555e" filled="f" stroked="t" strokeweight=".478649pt" strokecolor="#606060">
                <v:path arrowok="t"/>
              </v:shape>
            </v:group>
            <v:group style="position:absolute;left:4930;top:8144;width:1934;height:2" coordorigin="4930,8144" coordsize="1934,2">
              <v:shape style="position:absolute;left:4930;top:8144;width:1934;height:2" coordorigin="4930,8144" coordsize="1934,0" path="m4930,8144l6864,8144e" filled="f" stroked="t" strokeweight=".957298pt" strokecolor="#838383">
                <v:path arrowok="t"/>
              </v:shape>
            </v:group>
            <v:group style="position:absolute;left:6648;top:8141;width:1795;height:2" coordorigin="6648,8141" coordsize="1795,2">
              <v:shape style="position:absolute;left:6648;top:8141;width:1795;height:2" coordorigin="6648,8141" coordsize="1795,0" path="m6648,8141l8443,8141e" filled="f" stroked="t" strokeweight=".478649pt" strokecolor="#646464">
                <v:path arrowok="t"/>
              </v:shape>
            </v:group>
            <v:group style="position:absolute;left:8271;top:8141;width:3303;height:2" coordorigin="8271,8141" coordsize="3303,2">
              <v:shape style="position:absolute;left:8271;top:8141;width:3303;height:2" coordorigin="8271,8141" coordsize="3303,0" path="m8271,8141l11574,8141e" filled="f" stroked="t" strokeweight=".717973pt" strokecolor="#7C7C7C">
                <v:path arrowok="t"/>
              </v:shape>
            </v:group>
            <v:group style="position:absolute;left:11564;top:7700;width:2;height:1410" coordorigin="11564,7700" coordsize="2,1410">
              <v:shape style="position:absolute;left:11564;top:7700;width:2;height:1410" coordorigin="11564,7700" coordsize="0,1410" path="m11564,9110l11564,7700e" filled="f" stroked="t" strokeweight=".957298pt" strokecolor="#747474">
                <v:path arrowok="t"/>
              </v:shape>
            </v:group>
            <v:group style="position:absolute;left:325;top:8386;width:766;height:2" coordorigin="325,8386" coordsize="766,2">
              <v:shape style="position:absolute;left:325;top:8386;width:766;height:2" coordorigin="325,8386" coordsize="766,0" path="m325,8386l1091,8386e" filled="f" stroked="t" strokeweight=".478649pt" strokecolor="#484848">
                <v:path arrowok="t"/>
              </v:shape>
            </v:group>
            <v:group style="position:absolute;left:3829;top:8386;width:1479;height:2" coordorigin="3829,8386" coordsize="1479,2">
              <v:shape style="position:absolute;left:3829;top:8386;width:1479;height:2" coordorigin="3829,8386" coordsize="1479,0" path="m3829,8386l5308,8386e" filled="f" stroked="t" strokeweight=".478649pt" strokecolor="#575757">
                <v:path arrowok="t"/>
              </v:shape>
            </v:group>
            <v:group style="position:absolute;left:1020;top:8383;width:5883;height:2" coordorigin="1020,8383" coordsize="5883,2">
              <v:shape style="position:absolute;left:1020;top:8383;width:5883;height:2" coordorigin="1020,8383" coordsize="5883,0" path="m1020,8383l6902,8383e" filled="f" stroked="t" strokeweight=".717973pt" strokecolor="#707070">
                <v:path arrowok="t"/>
              </v:shape>
            </v:group>
            <v:group style="position:absolute;left:6648;top:8381;width:1958;height:2" coordorigin="6648,8381" coordsize="1958,2">
              <v:shape style="position:absolute;left:6648;top:8381;width:1958;height:2" coordorigin="6648,8381" coordsize="1958,0" path="m6648,8381l8606,8381e" filled="f" stroked="t" strokeweight=".478649pt" strokecolor="#5B5B5B">
                <v:path arrowok="t"/>
              </v:shape>
            </v:group>
            <v:group style="position:absolute;left:7046;top:8381;width:2144;height:2" coordorigin="7046,8381" coordsize="2144,2">
              <v:shape style="position:absolute;left:7046;top:8381;width:2144;height:2" coordorigin="7046,8381" coordsize="2144,0" path="m7046,8381l9190,8381e" filled="f" stroked="t" strokeweight=".957298pt" strokecolor="#676767">
                <v:path arrowok="t"/>
              </v:shape>
            </v:group>
            <v:group style="position:absolute;left:8884;top:8381;width:2690;height:2" coordorigin="8884,8381" coordsize="2690,2">
              <v:shape style="position:absolute;left:8884;top:8381;width:2690;height:2" coordorigin="8884,8381" coordsize="2690,0" path="m8884,8381l11574,8381e" filled="f" stroked="t" strokeweight=".957298pt" strokecolor="#7C7C7C">
                <v:path arrowok="t"/>
              </v:shape>
            </v:group>
            <v:group style="position:absolute;left:333;top:8203;width:2;height:863" coordorigin="333,8203" coordsize="2,863">
              <v:shape style="position:absolute;left:333;top:8203;width:2;height:863" coordorigin="333,8203" coordsize="0,863" path="m333,9066l333,8203e" filled="f" stroked="t" strokeweight=".957298pt" strokecolor="#707070">
                <v:path arrowok="t"/>
              </v:shape>
            </v:group>
            <v:group style="position:absolute;left:2372;top:7829;width:2;height:1280" coordorigin="2372,7829" coordsize="2,1280">
              <v:shape style="position:absolute;left:2372;top:7829;width:2;height:1280" coordorigin="2372,7829" coordsize="0,1280" path="m2372,9110l2372,7829e" filled="f" stroked="t" strokeweight=".957298pt" strokecolor="#707070">
                <v:path arrowok="t"/>
              </v:shape>
            </v:group>
            <v:group style="position:absolute;left:321;top:9083;width:3288;height:2" coordorigin="321,9083" coordsize="3288,2">
              <v:shape style="position:absolute;left:321;top:9083;width:3288;height:2" coordorigin="321,9083" coordsize="3288,0" path="m321,9083l3609,9083e" filled="f" stroked="t" strokeweight=".957298pt" strokecolor="#747474">
                <v:path arrowok="t"/>
              </v:shape>
            </v:group>
            <v:group style="position:absolute;left:3461;top:9083;width:1498;height:2" coordorigin="3461,9083" coordsize="1498,2">
              <v:shape style="position:absolute;left:3461;top:9083;width:1498;height:2" coordorigin="3461,9083" coordsize="1498,0" path="m3461,9083l4959,9083e" filled="f" stroked="t" strokeweight=".478649pt" strokecolor="#5B5B5B">
                <v:path arrowok="t"/>
              </v:shape>
            </v:group>
            <v:group style="position:absolute;left:6648;top:9081;width:1154;height:2" coordorigin="6648,9081" coordsize="1154,2">
              <v:shape style="position:absolute;left:6648;top:9081;width:1154;height:2" coordorigin="6648,9081" coordsize="1154,0" path="m6648,9081l7802,9081e" filled="f" stroked="t" strokeweight=".478649pt" strokecolor="#676767">
                <v:path arrowok="t"/>
              </v:shape>
            </v:group>
            <v:group style="position:absolute;left:3762;top:9078;width:7812;height:2" coordorigin="3762,9078" coordsize="7812,2">
              <v:shape style="position:absolute;left:3762;top:9078;width:7812;height:2" coordorigin="3762,9078" coordsize="7812,0" path="m3762,9078l11574,9078e" filled="f" stroked="t" strokeweight=".717973pt" strokecolor="#777777">
                <v:path arrowok="t"/>
              </v:shape>
            </v:group>
            <v:group style="position:absolute;left:2374;top:9038;width:2;height:326" coordorigin="2374,9038" coordsize="2,326">
              <v:shape style="position:absolute;left:2374;top:9038;width:2;height:326" coordorigin="2374,9038" coordsize="0,326" path="m2374,9364l2374,9038e" filled="f" stroked="t" strokeweight=".478649pt" strokecolor="#4B4B4B">
                <v:path arrowok="t"/>
              </v:shape>
            </v:group>
            <v:group style="position:absolute;left:11567;top:9004;width:2;height:1453" coordorigin="11567,9004" coordsize="2,1453">
              <v:shape style="position:absolute;left:11567;top:9004;width:2;height:1453" coordorigin="11567,9004" coordsize="0,1453" path="m11567,10457l11567,9004e" filled="f" stroked="t" strokeweight=".478649pt" strokecolor="#5B5B5B">
                <v:path arrowok="t"/>
              </v:shape>
            </v:group>
            <v:group style="position:absolute;left:2374;top:9306;width:2;height:1151" coordorigin="2374,9306" coordsize="2,1151">
              <v:shape style="position:absolute;left:2374;top:9306;width:2;height:1151" coordorigin="2374,9306" coordsize="0,1151" path="m2374,10457l2374,9306e" filled="f" stroked="t" strokeweight=".478649pt" strokecolor="#343434">
                <v:path arrowok="t"/>
              </v:shape>
            </v:group>
            <v:group style="position:absolute;left:325;top:9944;width:900;height:2" coordorigin="325,9944" coordsize="900,2">
              <v:shape style="position:absolute;left:325;top:9944;width:900;height:2" coordorigin="325,9944" coordsize="900,0" path="m325,9944l1225,9944e" filled="f" stroked="t" strokeweight=".957298pt" strokecolor="#6B6B6B">
                <v:path arrowok="t"/>
              </v:shape>
            </v:group>
            <v:group style="position:absolute;left:1020;top:9944;width:713;height:2" coordorigin="1020,9944" coordsize="713,2">
              <v:shape style="position:absolute;left:1020;top:9944;width:713;height:2" coordorigin="1020,9944" coordsize="713,0" path="m1020,9944l1733,9944e" filled="f" stroked="t" strokeweight=".478649pt" strokecolor="#646464">
                <v:path arrowok="t"/>
              </v:shape>
            </v:group>
            <v:group style="position:absolute;left:1675;top:9944;width:718;height:2" coordorigin="1675,9944" coordsize="718,2">
              <v:shape style="position:absolute;left:1675;top:9944;width:718;height:2" coordorigin="1675,9944" coordsize="718,0" path="m1675,9944l2393,9944e" filled="f" stroked="t" strokeweight=".478649pt" strokecolor="#4B4B4B">
                <v:path arrowok="t"/>
              </v:shape>
            </v:group>
            <v:group style="position:absolute;left:2321;top:9941;width:5481;height:2" coordorigin="2321,9941" coordsize="5481,2">
              <v:shape style="position:absolute;left:2321;top:9941;width:5481;height:2" coordorigin="2321,9941" coordsize="5481,0" path="m2321,9941l7802,9941e" filled="f" stroked="t" strokeweight=".717973pt" strokecolor="#6B6B6B">
                <v:path arrowok="t"/>
              </v:shape>
            </v:group>
            <v:group style="position:absolute;left:7745;top:9941;width:1618;height:2" coordorigin="7745,9941" coordsize="1618,2">
              <v:shape style="position:absolute;left:7745;top:9941;width:1618;height:2" coordorigin="7745,9941" coordsize="1618,0" path="m7745,9941l9362,9941e" filled="f" stroked="t" strokeweight=".957298pt" strokecolor="#808080">
                <v:path arrowok="t"/>
              </v:shape>
            </v:group>
            <v:group style="position:absolute;left:9133;top:9944;width:2436;height:2" coordorigin="9133,9944" coordsize="2436,2">
              <v:shape style="position:absolute;left:9133;top:9944;width:2436;height:2" coordorigin="9133,9944" coordsize="2436,0" path="m9133,9944l11569,9944e" filled="f" stroked="t" strokeweight=".478649pt" strokecolor="#646464">
                <v:path arrowok="t"/>
              </v:shape>
            </v:group>
            <v:group style="position:absolute;left:9812;top:9939;width:1268;height:2" coordorigin="9812,9939" coordsize="1268,2">
              <v:shape style="position:absolute;left:9812;top:9939;width:1268;height:2" coordorigin="9812,9939" coordsize="1268,0" path="m9812,9939l11081,9939e" filled="f" stroked="t" strokeweight=".478649pt" strokecolor="#575757">
                <v:path arrowok="t"/>
              </v:shape>
            </v:group>
            <v:group style="position:absolute;left:330;top:10186;width:3556;height:2" coordorigin="330,10186" coordsize="3556,2">
              <v:shape style="position:absolute;left:330;top:10186;width:3556;height:2" coordorigin="330,10186" coordsize="3556,0" path="m330,10186l3887,10186e" filled="f" stroked="t" strokeweight=".957298pt" strokecolor="#777777">
                <v:path arrowok="t"/>
              </v:shape>
            </v:group>
            <v:group style="position:absolute;left:3829;top:10188;width:1130;height:2" coordorigin="3829,10188" coordsize="1130,2">
              <v:shape style="position:absolute;left:3829;top:10188;width:1130;height:2" coordorigin="3829,10188" coordsize="1130,0" path="m3829,10188l4959,10188e" filled="f" stroked="t" strokeweight=".478649pt" strokecolor="#484848">
                <v:path arrowok="t"/>
              </v:shape>
            </v:group>
            <v:group style="position:absolute;left:4901;top:10186;width:6672;height:2" coordorigin="4901,10186" coordsize="6672,2">
              <v:shape style="position:absolute;left:4901;top:10186;width:6672;height:2" coordorigin="4901,10186" coordsize="6672,0" path="m4901,10186l11574,10186e" filled="f" stroked="t" strokeweight=".717973pt" strokecolor="#747474">
                <v:path arrowok="t"/>
              </v:shape>
            </v:group>
            <v:group style="position:absolute;left:6648;top:10184;width:1680;height:2" coordorigin="6648,10184" coordsize="1680,2">
              <v:shape style="position:absolute;left:6648;top:10184;width:1680;height:2" coordorigin="6648,10184" coordsize="1680,0" path="m6648,10184l8328,10184e" filled="f" stroked="t" strokeweight=".478649pt" strokecolor="#4F4F4F">
                <v:path arrowok="t"/>
              </v:shape>
            </v:group>
            <v:group style="position:absolute;left:8271;top:10184;width:335;height:2" coordorigin="8271,10184" coordsize="335,2">
              <v:shape style="position:absolute;left:8271;top:10184;width:335;height:2" coordorigin="8271,10184" coordsize="335,0" path="m8271,10184l8606,10184e" filled="f" stroked="t" strokeweight=".478649pt" strokecolor="#646464">
                <v:path arrowok="t"/>
              </v:shape>
            </v:group>
            <v:group style="position:absolute;left:2321;top:10433;width:1216;height:2" coordorigin="2321,10433" coordsize="1216,2">
              <v:shape style="position:absolute;left:2321;top:10433;width:1216;height:2" coordorigin="2321,10433" coordsize="1216,0" path="m2321,10433l3537,10433e" filled="f" stroked="t" strokeweight=".478649pt" strokecolor="#4F4F4F">
                <v:path arrowok="t"/>
              </v:shape>
            </v:group>
            <v:group style="position:absolute;left:325;top:10430;width:9544;height:2" coordorigin="325,10430" coordsize="9544,2">
              <v:shape style="position:absolute;left:325;top:10430;width:9544;height:2" coordorigin="325,10430" coordsize="9544,0" path="m325,10430l9870,10430e" filled="f" stroked="t" strokeweight=".717973pt" strokecolor="#707070">
                <v:path arrowok="t"/>
              </v:shape>
            </v:group>
            <v:group style="position:absolute;left:9812;top:10428;width:852;height:2" coordorigin="9812,10428" coordsize="852,2">
              <v:shape style="position:absolute;left:9812;top:10428;width:852;height:2" coordorigin="9812,10428" coordsize="852,0" path="m9812,10428l10664,10428e" filled="f" stroked="t" strokeweight=".478649pt" strokecolor="#575757">
                <v:path arrowok="t"/>
              </v:shape>
            </v:group>
            <v:group style="position:absolute;left:10607;top:10430;width:967;height:2" coordorigin="10607,10430" coordsize="967,2">
              <v:shape style="position:absolute;left:10607;top:10430;width:967;height:2" coordorigin="10607,10430" coordsize="967,0" path="m10607,10430l11574,10430e" filled="f" stroked="t" strokeweight=".478649pt" strokecolor="#747474">
                <v:path arrowok="t"/>
              </v:shape>
            </v:group>
            <v:group style="position:absolute;left:335;top:10385;width:2;height:312" coordorigin="335,10385" coordsize="2,312">
              <v:shape style="position:absolute;left:335;top:10385;width:2;height:312" coordorigin="335,10385" coordsize="0,312" path="m335,10697l335,10385e" filled="f" stroked="t" strokeweight=".478649pt" strokecolor="#444444">
                <v:path arrowok="t"/>
              </v:shape>
            </v:group>
            <v:group style="position:absolute;left:11569;top:10227;width:2;height:3054" coordorigin="11569,10227" coordsize="2,3054">
              <v:shape style="position:absolute;left:11569;top:10227;width:2;height:3054" coordorigin="11569,10227" coordsize="0,3054" path="m11569,13281l11569,10227e" filled="f" stroked="t" strokeweight=".717973pt" strokecolor="#777777">
                <v:path arrowok="t"/>
              </v:shape>
            </v:group>
            <v:group style="position:absolute;left:747;top:10970;width:957;height:2" coordorigin="747,10970" coordsize="957,2">
              <v:shape style="position:absolute;left:747;top:10970;width:957;height:2" coordorigin="747,10970" coordsize="957,0" path="m747,10970l1704,10970e" filled="f" stroked="t" strokeweight=".239324pt" strokecolor="#7C7C7C">
                <v:path arrowok="t"/>
              </v:shape>
            </v:group>
            <v:group style="position:absolute;left:1704;top:10970;width:661;height:2" coordorigin="1704,10970" coordsize="661,2">
              <v:shape style="position:absolute;left:1704;top:10970;width:661;height:2" coordorigin="1704,10970" coordsize="661,0" path="m1704,10970l2365,10970e" filled="f" stroked="t" strokeweight=".239324pt" strokecolor="#000000">
                <v:path arrowok="t"/>
              </v:shape>
            </v:group>
            <v:group style="position:absolute;left:2350;top:10970;width:1158;height:2" coordorigin="2350,10970" coordsize="1158,2">
              <v:shape style="position:absolute;left:2350;top:10970;width:1158;height:2" coordorigin="2350,10970" coordsize="1158,0" path="m2350,10970l3508,10970e" filled="f" stroked="t" strokeweight=".239324pt" strokecolor="#747474">
                <v:path arrowok="t"/>
              </v:shape>
            </v:group>
            <v:group style="position:absolute;left:3508;top:10970;width:349;height:2" coordorigin="3508,10970" coordsize="349,2">
              <v:shape style="position:absolute;left:3508;top:10970;width:349;height:2" coordorigin="3508,10970" coordsize="349,0" path="m3508,10970l3858,10970e" filled="f" stroked="t" strokeweight=".239324pt" strokecolor="#878787">
                <v:path arrowok="t"/>
              </v:shape>
            </v:group>
            <v:group style="position:absolute;left:3858;top:10970;width:1828;height:2" coordorigin="3858,10970" coordsize="1828,2">
              <v:shape style="position:absolute;left:3858;top:10970;width:1828;height:2" coordorigin="3858,10970" coordsize="1828,0" path="m3858,10970l5686,10970e" filled="f" stroked="t" strokeweight=".239324pt" strokecolor="#000000">
                <v:path arrowok="t"/>
              </v:shape>
            </v:group>
            <v:group style="position:absolute;left:5686;top:10970;width:991;height:2" coordorigin="5686,10970" coordsize="991,2">
              <v:shape style="position:absolute;left:5686;top:10970;width:991;height:2" coordorigin="5686,10970" coordsize="991,0" path="m5686,10970l6677,10970e" filled="f" stroked="t" strokeweight=".239324pt" strokecolor="#7C7C7C">
                <v:path arrowok="t"/>
              </v:shape>
            </v:group>
            <v:group style="position:absolute;left:6677;top:10970;width:302;height:2" coordorigin="6677,10970" coordsize="302,2">
              <v:shape style="position:absolute;left:6677;top:10970;width:302;height:2" coordorigin="6677,10970" coordsize="302,0" path="m6677,10970l6979,10970e" filled="f" stroked="t" strokeweight=".239324pt" strokecolor="#575757">
                <v:path arrowok="t"/>
              </v:shape>
            </v:group>
            <v:group style="position:absolute;left:6979;top:10970;width:421;height:2" coordorigin="6979,10970" coordsize="421,2">
              <v:shape style="position:absolute;left:6979;top:10970;width:421;height:2" coordorigin="6979,10970" coordsize="421,0" path="m6979,10970l7400,10970e" filled="f" stroked="t" strokeweight=".239324pt" strokecolor="#444444">
                <v:path arrowok="t"/>
              </v:shape>
            </v:group>
            <v:group style="position:absolute;left:7400;top:10970;width:4155;height:2" coordorigin="7400,10970" coordsize="4155,2">
              <v:shape style="position:absolute;left:7400;top:10970;width:4155;height:2" coordorigin="7400,10970" coordsize="4155,0" path="m7400,10970l11555,10970e" filled="f" stroked="t" strokeweight=".239324pt" strokecolor="#000000">
                <v:path arrowok="t"/>
              </v:shape>
            </v:group>
            <v:group style="position:absolute;left:325;top:11164;width:2757;height:2" coordorigin="325,11164" coordsize="2757,2">
              <v:shape style="position:absolute;left:325;top:11164;width:2757;height:2" coordorigin="325,11164" coordsize="2757,0" path="m325,11164l3082,11164e" filled="f" stroked="t" strokeweight=".957298pt" strokecolor="#7C7C7C">
                <v:path arrowok="t"/>
              </v:shape>
            </v:group>
            <v:group style="position:absolute;left:2376;top:10385;width:2;height:1050" coordorigin="2376,10385" coordsize="2,1050">
              <v:shape style="position:absolute;left:2376;top:10385;width:2;height:1050" coordorigin="2376,10385" coordsize="0,1050" path="m2376,11435l2376,10385e" filled="f" stroked="t" strokeweight=".957298pt" strokecolor="#707070">
                <v:path arrowok="t"/>
              </v:shape>
            </v:group>
            <v:group style="position:absolute;left:2853;top:11164;width:2455;height:2" coordorigin="2853,11164" coordsize="2455,2">
              <v:shape style="position:absolute;left:2853;top:11164;width:2455;height:2" coordorigin="2853,11164" coordsize="2455,0" path="m2853,11164l5308,11164e" filled="f" stroked="t" strokeweight=".478649pt" strokecolor="#646464">
                <v:path arrowok="t"/>
              </v:shape>
            </v:group>
            <v:group style="position:absolute;left:7371;top:11162;width:957;height:2" coordorigin="7371,11162" coordsize="957,2">
              <v:shape style="position:absolute;left:7371;top:11162;width:957;height:2" coordorigin="7371,11162" coordsize="957,0" path="m7371,11162l8328,11162e" filled="f" stroked="t" strokeweight=".478649pt" strokecolor="#606060">
                <v:path arrowok="t"/>
              </v:shape>
            </v:group>
            <v:group style="position:absolute;left:3686;top:11162;width:6184;height:2" coordorigin="3686,11162" coordsize="6184,2">
              <v:shape style="position:absolute;left:3686;top:11162;width:6184;height:2" coordorigin="3686,11162" coordsize="6184,0" path="m3686,11162l9870,11162e" filled="f" stroked="t" strokeweight=".717973pt" strokecolor="#707070">
                <v:path arrowok="t"/>
              </v:shape>
            </v:group>
            <v:group style="position:absolute;left:9535;top:11164;width:2044;height:2" coordorigin="9535,11164" coordsize="2044,2">
              <v:shape style="position:absolute;left:9535;top:11164;width:2044;height:2" coordorigin="9535,11164" coordsize="2044,0" path="m9535,11164l11579,11164e" filled="f" stroked="t" strokeweight=".957298pt" strokecolor="#838383">
                <v:path arrowok="t"/>
              </v:shape>
            </v:group>
            <v:group style="position:absolute;left:325;top:11409;width:2068;height:2" coordorigin="325,11409" coordsize="2068,2">
              <v:shape style="position:absolute;left:325;top:11409;width:2068;height:2" coordorigin="325,11409" coordsize="2068,0" path="m325,11409l2393,11409e" filled="f" stroked="t" strokeweight=".478649pt" strokecolor="#575757">
                <v:path arrowok="t"/>
              </v:shape>
            </v:group>
            <v:group style="position:absolute;left:1048;top:11147;width:2;height:743" coordorigin="1048,11147" coordsize="2,743">
              <v:shape style="position:absolute;left:1048;top:11147;width:2;height:743" coordorigin="1048,11147" coordsize="0,743" path="m1048,11890l1048,11147e" filled="f" stroked="t" strokeweight=".239324pt" strokecolor="#878787">
                <v:path arrowok="t"/>
              </v:shape>
            </v:group>
            <v:group style="position:absolute;left:1709;top:11157;width:2;height:1002" coordorigin="1709,11157" coordsize="2,1002">
              <v:shape style="position:absolute;left:1709;top:11157;width:2;height:1002" coordorigin="1709,11157" coordsize="0,1002" path="m1709,12159l1709,11157e" filled="f" stroked="t" strokeweight=".478649pt" strokecolor="#4B4B4B">
                <v:path arrowok="t"/>
              </v:shape>
            </v:group>
            <v:group style="position:absolute;left:5251;top:11406;width:464;height:2" coordorigin="5251,11406" coordsize="464,2">
              <v:shape style="position:absolute;left:5251;top:11406;width:464;height:2" coordorigin="5251,11406" coordsize="464,0" path="m5251,11406l5715,11406e" filled="f" stroked="t" strokeweight=".478649pt" strokecolor="#545454">
                <v:path arrowok="t"/>
              </v:shape>
            </v:group>
            <v:group style="position:absolute;left:2321;top:11409;width:8707;height:2" coordorigin="2321,11409" coordsize="8707,2">
              <v:shape style="position:absolute;left:2321;top:11409;width:8707;height:2" coordorigin="2321,11409" coordsize="8707,0" path="m2321,11409l11028,11409e" filled="f" stroked="t" strokeweight=".717973pt" strokecolor="#747474">
                <v:path arrowok="t"/>
              </v:shape>
            </v:group>
            <v:group style="position:absolute;left:7414;top:11147;width:2;height:5073" coordorigin="7414,11147" coordsize="2,5073">
              <v:shape style="position:absolute;left:7414;top:11147;width:2;height:5073" coordorigin="7414,11147" coordsize="0,5073" path="m7414,16220l7414,11147e" filled="f" stroked="t" strokeweight=".717973pt" strokecolor="#6B6B70">
                <v:path arrowok="t"/>
              </v:shape>
            </v:group>
            <v:group style="position:absolute;left:10607;top:11409;width:972;height:2" coordorigin="10607,11409" coordsize="972,2">
              <v:shape style="position:absolute;left:10607;top:11409;width:972;height:2" coordorigin="10607,11409" coordsize="972,0" path="m10607,11409l11579,11409e" filled="f" stroked="t" strokeweight=".478649pt" strokecolor="#606060">
                <v:path arrowok="t"/>
              </v:shape>
            </v:group>
            <v:group style="position:absolute;left:2379;top:11363;width:2;height:1175" coordorigin="2379,11363" coordsize="2,1175">
              <v:shape style="position:absolute;left:2379;top:11363;width:2;height:1175" coordorigin="2379,11363" coordsize="0,1175" path="m2379,12538l2379,11363e" filled="f" stroked="t" strokeweight=".478649pt" strokecolor="#3F3F3F">
                <v:path arrowok="t"/>
              </v:shape>
            </v:group>
            <v:group style="position:absolute;left:1048;top:11890;width:2;height:1362" coordorigin="1048,11890" coordsize="2,1362">
              <v:shape style="position:absolute;left:1048;top:11890;width:2;height:1362" coordorigin="1048,11890" coordsize="0,1362" path="m1048,13252l1048,11890e" filled="f" stroked="t" strokeweight=".239324pt" strokecolor="#000000">
                <v:path arrowok="t"/>
              </v:shape>
            </v:group>
            <v:group style="position:absolute;left:1714;top:12101;width:2;height:1179" coordorigin="1714,12101" coordsize="2,1179">
              <v:shape style="position:absolute;left:1714;top:12101;width:2;height:1179" coordorigin="1714,12101" coordsize="0,1179" path="m1714,13281l1714,12101e" filled="f" stroked="t" strokeweight=".957298pt" strokecolor="#6B6B6B">
                <v:path arrowok="t"/>
              </v:shape>
            </v:group>
            <v:group style="position:absolute;left:2381;top:12480;width:2;height:1251" coordorigin="2381,12480" coordsize="2,1251">
              <v:shape style="position:absolute;left:2381;top:12480;width:2;height:1251" coordorigin="2381,12480" coordsize="0,1251" path="m2381,13732l2381,12480e" filled="f" stroked="t" strokeweight=".717973pt" strokecolor="#6B6B6B">
                <v:path arrowok="t"/>
              </v:shape>
            </v:group>
            <v:group style="position:absolute;left:340;top:12825;width:2;height:455" coordorigin="340,12825" coordsize="2,455">
              <v:shape style="position:absolute;left:340;top:12825;width:2;height:455" coordorigin="340,12825" coordsize="0,455" path="m340,13281l340,12825e" filled="f" stroked="t" strokeweight=".478649pt" strokecolor="#3B3B3B">
                <v:path arrowok="t"/>
              </v:shape>
            </v:group>
            <v:group style="position:absolute;left:7424;top:12825;width:2;height:690" coordorigin="7424,12825" coordsize="2,690">
              <v:shape style="position:absolute;left:7424;top:12825;width:2;height:690" coordorigin="7424,12825" coordsize="0,690" path="m7424,13516l7424,12825e" filled="f" stroked="t" strokeweight=".957298pt" strokecolor="#545467">
                <v:path arrowok="t"/>
              </v:shape>
            </v:group>
            <v:group style="position:absolute;left:330;top:13504;width:2058;height:2" coordorigin="330,13504" coordsize="2058,2">
              <v:shape style="position:absolute;left:330;top:13504;width:2058;height:2" coordorigin="330,13504" coordsize="2058,0" path="m330,13504l2388,13504e" filled="f" stroked="t" strokeweight=".957298pt" strokecolor="#7C7C7C">
                <v:path arrowok="t"/>
              </v:shape>
            </v:group>
            <v:group style="position:absolute;left:342;top:13223;width:2;height:307" coordorigin="342,13223" coordsize="2,307">
              <v:shape style="position:absolute;left:342;top:13223;width:2;height:307" coordorigin="342,13223" coordsize="0,307" path="m342,13530l342,13223e" filled="f" stroked="t" strokeweight=".478649pt" strokecolor="#545454">
                <v:path arrowok="t"/>
              </v:shape>
            </v:group>
            <v:group style="position:absolute;left:1048;top:13252;width:2;height:451" coordorigin="1048,13252" coordsize="2,451">
              <v:shape style="position:absolute;left:1048;top:13252;width:2;height:451" coordorigin="1048,13252" coordsize="0,451" path="m1048,13703l1048,13252e" filled="f" stroked="t" strokeweight=".239324pt" strokecolor="#939393">
                <v:path arrowok="t"/>
              </v:shape>
            </v:group>
            <v:group style="position:absolute;left:1716;top:13223;width:2;height:983" coordorigin="1716,13223" coordsize="2,983">
              <v:shape style="position:absolute;left:1716;top:13223;width:2;height:983" coordorigin="1716,13223" coordsize="0,983" path="m1716,14206l1716,13223e" filled="f" stroked="t" strokeweight=".478649pt" strokecolor="#4F4F4F">
                <v:path arrowok="t"/>
              </v:shape>
            </v:group>
            <v:group style="position:absolute;left:1048;top:13703;width:2;height:1371" coordorigin="1048,13703" coordsize="2,1371">
              <v:shape style="position:absolute;left:1048;top:13703;width:2;height:1371" coordorigin="1048,13703" coordsize="0,1371" path="m1048,15074l1048,13703e" filled="f" stroked="t" strokeweight=".239324pt" strokecolor="#000000">
                <v:path arrowok="t"/>
              </v:shape>
            </v:group>
            <v:group style="position:absolute;left:2384;top:13674;width:2;height:1429" coordorigin="2384,13674" coordsize="2,1429">
              <v:shape style="position:absolute;left:2384;top:13674;width:2;height:1429" coordorigin="2384,13674" coordsize="0,1429" path="m2384,15103l2384,13674e" filled="f" stroked="t" strokeweight=".478649pt" strokecolor="#444444">
                <v:path arrowok="t"/>
              </v:shape>
            </v:group>
            <v:group style="position:absolute;left:11574;top:11449;width:2;height:4771" coordorigin="11574,11449" coordsize="2,4771">
              <v:shape style="position:absolute;left:11574;top:11449;width:2;height:4771" coordorigin="11574,11449" coordsize="0,4771" path="m11574,16220l11574,11449e" filled="f" stroked="t" strokeweight=".717973pt" strokecolor="#747474">
                <v:path arrowok="t"/>
              </v:shape>
            </v:group>
            <v:group style="position:absolute;left:1714;top:14149;width:2;height:432" coordorigin="1714,14149" coordsize="2,432">
              <v:shape style="position:absolute;left:1714;top:14149;width:2;height:432" coordorigin="1714,14149" coordsize="0,432" path="m1714,14580l1714,14149e" filled="f" stroked="t" strokeweight=".478649pt" strokecolor="#343434">
                <v:path arrowok="t"/>
              </v:shape>
            </v:group>
            <v:group style="position:absolute;left:2355;top:14551;width:2575;height:2" coordorigin="2355,14551" coordsize="2575,2">
              <v:shape style="position:absolute;left:2355;top:14551;width:2575;height:2" coordorigin="2355,14551" coordsize="2575,0" path="m2355,14551l4930,14551e" filled="f" stroked="t" strokeweight=".717973pt" strokecolor="#444F9C">
                <v:path arrowok="t"/>
              </v:shape>
            </v:group>
            <v:group style="position:absolute;left:6782;top:14388;width:641;height:2" coordorigin="6782,14388" coordsize="641,2">
              <v:shape style="position:absolute;left:6782;top:14388;width:641;height:2" coordorigin="6782,14388" coordsize="641,0" path="m6782,14388l7424,14388e" filled="f" stroked="t" strokeweight=".717973pt" strokecolor="#67749C">
                <v:path arrowok="t"/>
              </v:shape>
            </v:group>
            <v:group style="position:absolute;left:11574;top:14149;width:2;height:954" coordorigin="11574,14149" coordsize="2,954">
              <v:shape style="position:absolute;left:11574;top:14149;width:2;height:954" coordorigin="11574,14149" coordsize="0,954" path="m11574,15103l11574,14149e" filled="f" stroked="t" strokeweight=".478649pt" strokecolor="#575757">
                <v:path arrowok="t"/>
              </v:shape>
            </v:group>
            <v:group style="position:absolute;left:1718;top:14523;width:2;height:403" coordorigin="1718,14523" coordsize="2,403">
              <v:shape style="position:absolute;left:1718;top:14523;width:2;height:403" coordorigin="1718,14523" coordsize="0,403" path="m1718,14925l1718,14523e" filled="f" stroked="t" strokeweight=".717973pt" strokecolor="#5B5B5B">
                <v:path arrowok="t"/>
              </v:shape>
            </v:group>
            <v:group style="position:absolute;left:3508;top:14551;width:2;height:345" coordorigin="3508,14551" coordsize="2,345">
              <v:shape style="position:absolute;left:3508;top:14551;width:2;height:345" coordorigin="3508,14551" coordsize="0,345" path="m3508,14897l3508,14551e" filled="f" stroked="t" strokeweight=".239324pt" strokecolor="#5B64AF">
                <v:path arrowok="t"/>
              </v:shape>
            </v:group>
            <v:group style="position:absolute;left:1718;top:14729;width:2;height:1505" coordorigin="1718,14729" coordsize="2,1505">
              <v:shape style="position:absolute;left:1718;top:14729;width:2;height:1505" coordorigin="1718,14729" coordsize="0,1505" path="m1718,16234l1718,14729e" filled="f" stroked="t" strokeweight=".957298pt" strokecolor="#707070">
                <v:path arrowok="t"/>
              </v:shape>
            </v:group>
            <v:group style="position:absolute;left:7419;top:14868;width:2;height:235" coordorigin="7419,14868" coordsize="2,235">
              <v:shape style="position:absolute;left:7419;top:14868;width:2;height:235" coordorigin="7419,14868" coordsize="0,235" path="m7419,15103l7419,14868e" filled="f" stroked="t" strokeweight=".478649pt" strokecolor="#3F3F3F">
                <v:path arrowok="t"/>
              </v:shape>
            </v:group>
            <v:group style="position:absolute;left:335;top:16217;width:440;height:2" coordorigin="335,16217" coordsize="440,2">
              <v:shape style="position:absolute;left:335;top:16217;width:440;height:2" coordorigin="335,16217" coordsize="440,0" path="m335,16217l775,16217e" filled="f" stroked="t" strokeweight=".957298pt" strokecolor="#646464">
                <v:path arrowok="t"/>
              </v:shape>
            </v:group>
            <v:group style="position:absolute;left:345;top:15045;width:2;height:1184" coordorigin="345,15045" coordsize="2,1184">
              <v:shape style="position:absolute;left:345;top:15045;width:2;height:1184" coordorigin="345,15045" coordsize="0,1184" path="m345,16229l345,15045e" filled="f" stroked="t" strokeweight=".478649pt" strokecolor="#4B4B4B">
                <v:path arrowok="t"/>
              </v:shape>
            </v:group>
            <v:group style="position:absolute;left:718;top:16220;width:1024;height:2" coordorigin="718,16220" coordsize="1024,2">
              <v:shape style="position:absolute;left:718;top:16220;width:1024;height:2" coordorigin="718,16220" coordsize="1024,0" path="m718,16220l1742,16220e" filled="f" stroked="t" strokeweight="1.196622pt" strokecolor="#808080">
                <v:path arrowok="t"/>
              </v:shape>
            </v:group>
            <v:group style="position:absolute;left:1048;top:15074;width:2;height:1136" coordorigin="1048,15074" coordsize="2,1136">
              <v:shape style="position:absolute;left:1048;top:15074;width:2;height:1136" coordorigin="1048,15074" coordsize="0,1136" path="m1048,16210l1048,15074e" filled="f" stroked="t" strokeweight=".239324pt" strokecolor="#8C8C8C">
                <v:path arrowok="t"/>
              </v:shape>
            </v:group>
            <v:group style="position:absolute;left:1670;top:16217;width:718;height:2" coordorigin="1670,16217" coordsize="718,2">
              <v:shape style="position:absolute;left:1670;top:16217;width:718;height:2" coordorigin="1670,16217" coordsize="718,0" path="m1670,16217l2388,16217e" filled="f" stroked="t" strokeweight=".717973pt" strokecolor="#676767">
                <v:path arrowok="t"/>
              </v:shape>
            </v:group>
            <v:group style="position:absolute;left:2374;top:16217;width:19;height:2" coordorigin="2374,16217" coordsize="19,2">
              <v:shape style="position:absolute;left:2374;top:16217;width:19;height:2" coordorigin="2374,16217" coordsize="19,0" path="m2374,16217l2393,16217e" filled="f" stroked="t" strokeweight=".71918pt" strokecolor="#3F3F3F">
                <v:path arrowok="t"/>
              </v:shape>
            </v:group>
            <v:group style="position:absolute;left:2326;top:16217;width:584;height:2" coordorigin="2326,16217" coordsize="584,2">
              <v:shape style="position:absolute;left:2326;top:16217;width:584;height:2" coordorigin="2326,16217" coordsize="584,0" path="m2326,16217l2910,16217e" filled="f" stroked="t" strokeweight=".717973pt" strokecolor="#545454">
                <v:path arrowok="t"/>
              </v:shape>
            </v:group>
            <v:group style="position:absolute;left:4930;top:16201;width:349;height:2" coordorigin="4930,16201" coordsize="349,2">
              <v:shape style="position:absolute;left:4930;top:16201;width:349;height:2" coordorigin="4930,16201" coordsize="349,0" path="m4930,16201l5279,16201e" filled="f" stroked="t" strokeweight=".717973pt" strokecolor="#646464">
                <v:path arrowok="t"/>
              </v:shape>
            </v:group>
            <v:group style="position:absolute;left:2853;top:16215;width:8726;height:2" coordorigin="2853,16215" coordsize="8726,2">
              <v:shape style="position:absolute;left:2853;top:16215;width:8726;height:2" coordorigin="2853,16215" coordsize="8726,0" path="m2853,16215l11579,16215e" filled="f" stroked="t" strokeweight=".717973pt" strokecolor="#808080">
                <v:path arrowok="t"/>
              </v:shape>
            </v:group>
            <v:group style="position:absolute;left:7424;top:15045;width:2;height:1175" coordorigin="7424,15045" coordsize="2,1175">
              <v:shape style="position:absolute;left:7424;top:15045;width:2;height:1175" coordorigin="7424,15045" coordsize="0,1175" path="m7424,16220l7424,15045e" filled="f" stroked="t" strokeweight=".717973pt" strokecolor="#777777">
                <v:path arrowok="t"/>
              </v:shape>
            </v:group>
            <v:group style="position:absolute;left:8549;top:16210;width:2475;height:2" coordorigin="8549,16210" coordsize="2475,2">
              <v:shape style="position:absolute;left:8549;top:16210;width:2475;height:2" coordorigin="8549,16210" coordsize="2475,0" path="m8549,16210l11023,16210e" filled="f" stroked="t" strokeweight=".478649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9"/>
          <w:szCs w:val="29"/>
          <w:color w:val="707070"/>
          <w:spacing w:val="0"/>
          <w:w w:val="92"/>
          <w:b/>
          <w:bCs/>
          <w:position w:val="-3"/>
        </w:rPr>
        <w:t>A..</w:t>
      </w:r>
      <w:r>
        <w:rPr>
          <w:rFonts w:ascii="Times New Roman" w:hAnsi="Times New Roman" w:cs="Times New Roman" w:eastAsia="Times New Roman"/>
          <w:sz w:val="29"/>
          <w:szCs w:val="29"/>
          <w:color w:val="707070"/>
          <w:spacing w:val="-16"/>
          <w:w w:val="92"/>
          <w:b/>
          <w:bCs/>
          <w:position w:val="-3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92"/>
          <w:b/>
          <w:bCs/>
          <w:position w:val="-3"/>
        </w:rPr>
        <w:t>eri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92"/>
          <w:b/>
          <w:bCs/>
          <w:position w:val="-3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92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b/>
          <w:bCs/>
          <w:position w:val="-3"/>
        </w:rPr>
        <w:t>KOSE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64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Sadri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5"/>
        </w:rPr>
        <w:t>ÖZDALKIRAN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666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4F4F4F"/>
          <w:w w:val="102"/>
          <w:position w:val="-1"/>
        </w:rPr>
        <w:t>•'</w:t>
      </w:r>
      <w:r>
        <w:rPr>
          <w:rFonts w:ascii="Times New Roman" w:hAnsi="Times New Roman" w:cs="Times New Roman" w:eastAsia="Times New Roman"/>
          <w:sz w:val="13"/>
          <w:szCs w:val="13"/>
          <w:color w:val="4F4F4F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06060"/>
          <w:spacing w:val="-1"/>
          <w:w w:val="202"/>
          <w:position w:val="-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40"/>
          <w:position w:val="-1"/>
        </w:rPr>
        <w:t>;vp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-11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9"/>
          <w:position w:val="-1"/>
        </w:rPr>
        <w:t>Kuze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9"/>
          <w:position w:val="-1"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-12"/>
          <w:w w:val="89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9"/>
          <w:position w:val="-1"/>
        </w:rPr>
        <w:t>Bölg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9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23"/>
          <w:w w:val="89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position w:val="-1"/>
        </w:rPr>
        <w:t>Amiri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8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8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4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3" w:lineRule="exact"/>
        <w:ind w:left="3819" w:right="-20"/>
        <w:jc w:val="left"/>
        <w:tabs>
          <w:tab w:pos="1002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533016pt;margin-top:-14.403157pt;width:310.221799pt;height:42.5pt;mso-position-horizontal-relative:page;mso-position-vertical-relative:paragraph;z-index:-15653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tabs>
                      <w:tab w:pos="280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12121"/>
                      <w:spacing w:val="0"/>
                      <w:w w:val="176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12121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212121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13"/>
                      <w:position w:val="22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13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13"/>
                      <w:position w:val="22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19"/>
                      <w:w w:val="113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12121"/>
                      <w:spacing w:val="0"/>
                      <w:w w:val="113"/>
                      <w:position w:val="22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13"/>
          <w:position w:val="-1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3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3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0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15"/>
          <w:position w:val="-10"/>
        </w:rPr>
        <w:t>S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206"/>
          <w:position w:val="-10"/>
        </w:rPr>
        <w:t>İ</w:t>
      </w:r>
      <w:r>
        <w:rPr>
          <w:rFonts w:ascii="Arial" w:hAnsi="Arial" w:cs="Arial" w:eastAsia="Arial"/>
          <w:sz w:val="21"/>
          <w:szCs w:val="21"/>
          <w:color w:val="343434"/>
          <w:spacing w:val="-3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0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12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0"/>
        </w:rPr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54"/>
          <w:position w:val="-6"/>
        </w:rPr>
        <w:t>.</w:t>
      </w:r>
      <w:r>
        <w:rPr>
          <w:rFonts w:ascii="Arial" w:hAnsi="Arial" w:cs="Arial" w:eastAsia="Arial"/>
          <w:sz w:val="41"/>
          <w:szCs w:val="41"/>
          <w:color w:val="4D4D4D"/>
          <w:spacing w:val="61"/>
          <w:w w:val="54"/>
          <w:position w:val="-6"/>
        </w:rPr>
        <w:t> </w:t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54"/>
          <w:position w:val="-6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88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620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left="668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7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7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0.220098" w:type="dxa"/>
      </w:tblPr>
      <w:tblGrid/>
      <w:tr>
        <w:trPr>
          <w:trHeight w:val="239" w:hRule="exact"/>
        </w:trPr>
        <w:tc>
          <w:tcPr>
            <w:tcW w:w="1225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95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9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9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6" w:lineRule="exact"/>
              <w:ind w:left="18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29.05.2017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3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6" w:lineRule="exact"/>
              <w:ind w:left="33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54" w:type="dxa"/>
            <w:gridSpan w:val="2"/>
            <w:tcBorders>
              <w:top w:val="single" w:sz="5.695696" w:space="0" w:color="575757"/>
              <w:bottom w:val="single" w:sz="5.695696" w:space="0" w:color="545454"/>
              <w:left w:val="nil" w:sz="6" w:space="0" w:color="auto"/>
              <w:right w:val="single" w:sz="5.695696" w:space="0" w:color="6B6B6B"/>
            </w:tcBorders>
          </w:tcPr>
          <w:p>
            <w:pPr>
              <w:spacing w:before="8" w:after="0" w:line="221" w:lineRule="exact"/>
              <w:ind w:left="254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11.18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88"/>
                <w:position w:val="-1"/>
              </w:rPr>
              <w:t>tT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5"/>
                <w:w w:val="88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54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3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9" w:hRule="exact"/>
        </w:trPr>
        <w:tc>
          <w:tcPr>
            <w:tcW w:w="1225" w:type="dxa"/>
            <w:tcBorders>
              <w:top w:val="single" w:sz="5.695696" w:space="0" w:color="545454"/>
              <w:bottom w:val="single" w:sz="5.69569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6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9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9" w:type="dxa"/>
            <w:tcBorders>
              <w:top w:val="single" w:sz="5.695696" w:space="0" w:color="545454"/>
              <w:bottom w:val="single" w:sz="5.69569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6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7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"/>
                <w:w w:val="107"/>
              </w:rPr>
              <w:t>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5"/>
                <w:w w:val="9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"/>
                <w:w w:val="103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8"/>
                <w:w w:val="116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5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3" w:type="dxa"/>
            <w:tcBorders>
              <w:top w:val="single" w:sz="5.695696" w:space="0" w:color="545454"/>
              <w:bottom w:val="single" w:sz="5.695696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1" w:lineRule="exact"/>
              <w:ind w:left="333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-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7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  <w:position w:val="0"/>
              </w:rPr>
              <w:t>3595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54" w:type="dxa"/>
            <w:gridSpan w:val="2"/>
            <w:tcBorders>
              <w:top w:val="single" w:sz="5.695696" w:space="0" w:color="545454"/>
              <w:bottom w:val="single" w:sz="5.695696" w:space="0" w:color="676767"/>
              <w:left w:val="nil" w:sz="6" w:space="0" w:color="auto"/>
              <w:right w:val="single" w:sz="5.695696" w:space="0" w:color="6B6B6B"/>
            </w:tcBorders>
          </w:tcPr>
          <w:p>
            <w:pPr>
              <w:spacing w:before="13" w:after="0" w:line="216" w:lineRule="exact"/>
              <w:ind w:left="2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9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3" w:hRule="exact"/>
        </w:trPr>
        <w:tc>
          <w:tcPr>
            <w:tcW w:w="11251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98"/>
              </w:rPr>
              <w:t>Bildiril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"/>
                <w:w w:val="98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8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0"/>
                <w:w w:val="9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8"/>
              </w:rPr>
              <w:t>Çi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A.O.S.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10002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4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7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tekstil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3" w:hRule="exact"/>
        </w:trPr>
        <w:tc>
          <w:tcPr>
            <w:tcW w:w="1225" w:type="dxa"/>
            <w:tcBorders>
              <w:top w:val="single" w:sz="5.695696" w:space="0" w:color="545454"/>
              <w:bottom w:val="single" w:sz="5.6956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6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20" w:type="dxa"/>
            <w:gridSpan w:val="3"/>
            <w:tcBorders>
              <w:top w:val="single" w:sz="5.695696" w:space="0" w:color="545454"/>
              <w:bottom w:val="single" w:sz="5.6956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9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4"/>
                <w:w w:val="108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77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99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5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5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22"/>
                <w:w w:val="5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5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10002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Sk.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5"/>
                <w:w w:val="100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343434"/>
                <w:spacing w:val="0"/>
                <w:w w:val="230"/>
              </w:rPr>
              <w:t>ll</w:t>
            </w:r>
            <w:r>
              <w:rPr>
                <w:rFonts w:ascii="Arial" w:hAnsi="Arial" w:cs="Arial" w:eastAsia="Arial"/>
                <w:sz w:val="20"/>
                <w:szCs w:val="20"/>
                <w:color w:val="343434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Ege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tekstil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606" w:type="dxa"/>
            <w:tcBorders>
              <w:top w:val="single" w:sz="5.695696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3" w:hRule="exact"/>
        </w:trPr>
        <w:tc>
          <w:tcPr>
            <w:tcW w:w="1225" w:type="dxa"/>
            <w:tcBorders>
              <w:top w:val="single" w:sz="5.695696" w:space="0" w:color="575757"/>
              <w:bottom w:val="single" w:sz="5.6956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8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5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20" w:type="dxa"/>
            <w:gridSpan w:val="3"/>
            <w:tcBorders>
              <w:top w:val="single" w:sz="5.695696" w:space="0" w:color="575757"/>
              <w:bottom w:val="single" w:sz="5.6956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82" w:right="-20"/>
              <w:jc w:val="left"/>
              <w:tabs>
                <w:tab w:pos="32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Baca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1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5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9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606" w:type="dxa"/>
            <w:tcBorders>
              <w:top w:val="nil" w:sz="6" w:space="0" w:color="auto"/>
              <w:bottom w:val="single" w:sz="5.6956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40" w:lineRule="auto"/>
              <w:ind w:left="10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1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7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9"/>
              </w:rPr>
              <w:t>Kıvılcım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4" w:lineRule="exact"/>
        <w:ind w:left="150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0.426453pt;margin-top:2.561616pt;width:11.852911pt;height:39.563478pt;mso-position-horizontal-relative:page;mso-position-vertical-relative:paragraph;z-index:-15657" type="#_x0000_t202" filled="f" stroked="f">
            <v:textbox inset="0,0,0,0">
              <w:txbxContent>
                <w:p>
                  <w:pPr>
                    <w:spacing w:before="3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1.151459pt;margin-top:4.120942pt;width:18.262329pt;height:37.517092pt;mso-position-horizontal-relative:page;mso-position-vertical-relative:paragraph;z-index:-15656" type="#_x0000_t202" filled="f" stroked="f">
            <v:textbox inset="0,0,0,0">
              <w:txbxContent>
                <w:p>
                  <w:pPr>
                    <w:spacing w:before="4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40" w:lineRule="auto"/>
                    <w:ind w:right="-71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</w:rPr>
                    <w:t>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D4D4D"/>
                      <w:spacing w:val="0"/>
                      <w:w w:val="73"/>
                    </w:rPr>
                    <w:t>Q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tonarıne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9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5"/>
          <w:position w:val="-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  <w:position w:val="-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9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220" w:right="200"/>
        </w:sectPr>
      </w:pPr>
      <w:rPr/>
    </w:p>
    <w:p>
      <w:pPr>
        <w:spacing w:before="0" w:after="0" w:line="580" w:lineRule="exact"/>
        <w:ind w:left="3663" w:right="-127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7.015259pt;margin-top:2.248464pt;width:13.804874pt;height:9.5pt;mso-position-horizontal-relative:page;mso-position-vertical-relative:paragraph;z-index:-1565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7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2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7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0"/>
          <w:w w:val="100"/>
          <w:position w:val="-1"/>
        </w:rPr>
        <w:t>x</w:t>
      </w:r>
      <w:r>
        <w:rPr>
          <w:rFonts w:ascii="Times New Roman" w:hAnsi="Times New Roman" w:cs="Times New Roman" w:eastAsia="Times New Roman"/>
          <w:sz w:val="35"/>
          <w:szCs w:val="35"/>
          <w:color w:val="34343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2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2"/>
          <w:position w:val="2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5"/>
          <w:w w:val="111"/>
          <w:position w:val="27"/>
        </w:rPr>
        <w:t>e</w:t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343434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8"/>
          <w:position w:val="2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7"/>
          <w:position w:val="2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11"/>
          <w:position w:val="2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2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94"/>
          <w:position w:val="27"/>
        </w:rPr>
        <w:t>r</w:t>
      </w:r>
      <w:r>
        <w:rPr>
          <w:rFonts w:ascii="Arial" w:hAnsi="Arial" w:cs="Arial" w:eastAsia="Arial"/>
          <w:sz w:val="48"/>
          <w:szCs w:val="48"/>
          <w:color w:val="4D4D4D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4D4D4D"/>
          <w:spacing w:val="-8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2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5"/>
          <w:position w:val="2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  <w:position w:val="2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98"/>
          <w:position w:val="27"/>
        </w:rPr>
        <w:t>a</w:t>
      </w:r>
      <w:r>
        <w:rPr>
          <w:rFonts w:ascii="Arial" w:hAnsi="Arial" w:cs="Arial" w:eastAsia="Arial"/>
          <w:sz w:val="58"/>
          <w:szCs w:val="58"/>
          <w:color w:val="8C908E"/>
          <w:spacing w:val="40"/>
          <w:w w:val="29"/>
          <w:position w:val="-1"/>
        </w:rPr>
        <w:t>r</w:t>
      </w:r>
      <w:r>
        <w:rPr>
          <w:rFonts w:ascii="Arial" w:hAnsi="Arial" w:cs="Arial" w:eastAsia="Arial"/>
          <w:sz w:val="58"/>
          <w:szCs w:val="58"/>
          <w:color w:val="C1C1C1"/>
          <w:spacing w:val="-86"/>
          <w:w w:val="102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  <w:position w:val="27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27"/>
        </w:rPr>
        <w:t> </w:t>
      </w:r>
      <w:r>
        <w:rPr>
          <w:rFonts w:ascii="Arial" w:hAnsi="Arial" w:cs="Arial" w:eastAsia="Arial"/>
          <w:sz w:val="55"/>
          <w:szCs w:val="55"/>
          <w:color w:val="343434"/>
          <w:spacing w:val="-10"/>
          <w:w w:val="48"/>
          <w:position w:val="-1"/>
        </w:rPr>
        <w:t>ı</w:t>
      </w:r>
      <w:r>
        <w:rPr>
          <w:rFonts w:ascii="Arial" w:hAnsi="Arial" w:cs="Arial" w:eastAsia="Arial"/>
          <w:sz w:val="55"/>
          <w:szCs w:val="55"/>
          <w:color w:val="A7A8A8"/>
          <w:spacing w:val="-58"/>
          <w:w w:val="136"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C1C1C1"/>
          <w:spacing w:val="0"/>
          <w:w w:val="26"/>
          <w:position w:val="27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C1C1C1"/>
          <w:spacing w:val="0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C1C1C1"/>
          <w:spacing w:val="-12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72"/>
          <w:position w:val="27"/>
        </w:rPr>
        <w:t>JM!:_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11.23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3" w:equalWidth="0">
            <w:col w:w="6735" w:space="41"/>
            <w:col w:w="559" w:space="0"/>
            <w:col w:w="4165"/>
          </w:cols>
        </w:sectPr>
      </w:pPr>
      <w:rPr/>
    </w:p>
    <w:p>
      <w:pPr>
        <w:spacing w:before="0" w:after="0" w:line="213" w:lineRule="exact"/>
        <w:ind w:left="160" w:right="-20"/>
        <w:jc w:val="left"/>
        <w:tabs>
          <w:tab w:pos="216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tekstil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78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tekstil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left="2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nıiri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ARIKAN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63" w:right="-20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!Ar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jçık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11.19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11.21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50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2410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55" w:right="-20"/>
        <w:jc w:val="left"/>
        <w:tabs>
          <w:tab w:pos="472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49" w:right="-20"/>
        <w:jc w:val="left"/>
        <w:tabs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7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nuıi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99" w:lineRule="exact"/>
        <w:ind w:left="150" w:right="-20"/>
        <w:jc w:val="left"/>
        <w:tabs>
          <w:tab w:pos="2180" w:val="left"/>
          <w:tab w:pos="472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D4D4D"/>
          <w:spacing w:val="-15"/>
          <w:w w:val="150"/>
          <w:position w:val="-4"/>
        </w:rPr>
        <w:t>-</w:t>
      </w:r>
      <w:r>
        <w:rPr>
          <w:rFonts w:ascii="Arial" w:hAnsi="Arial" w:cs="Arial" w:eastAsia="Arial"/>
          <w:sz w:val="26"/>
          <w:szCs w:val="26"/>
          <w:color w:val="A7A8A8"/>
          <w:spacing w:val="0"/>
          <w:w w:val="150"/>
          <w:position w:val="-4"/>
        </w:rPr>
        <w:t>·</w:t>
      </w:r>
      <w:r>
        <w:rPr>
          <w:rFonts w:ascii="Arial" w:hAnsi="Arial" w:cs="Arial" w:eastAsia="Arial"/>
          <w:sz w:val="26"/>
          <w:szCs w:val="26"/>
          <w:color w:val="A7A8A8"/>
          <w:spacing w:val="-107"/>
          <w:w w:val="150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A7A8A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6"/>
          <w:szCs w:val="26"/>
          <w:color w:val="A7A8A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7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150" w:right="-20"/>
        <w:jc w:val="left"/>
        <w:tabs>
          <w:tab w:pos="60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82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8"/>
          <w:position w:val="1"/>
        </w:rPr>
        <w:t>e.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6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57" w:lineRule="auto"/>
        <w:ind w:left="160" w:right="2558" w:firstLine="-9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692" w:right="39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55" w:right="-20"/>
        <w:jc w:val="left"/>
        <w:tabs>
          <w:tab w:pos="4720" w:val="left"/>
          <w:tab w:pos="666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5.934937pt;margin-top:6.504291pt;width:5.28793pt;height:23pt;mso-position-horizontal-relative:page;mso-position-vertical-relative:paragraph;z-index:-15651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A7A8A8"/>
                      <w:spacing w:val="0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262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51" w:lineRule="auto"/>
        <w:ind w:left="155" w:right="4633" w:firstLine="2027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bacanı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boyaları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gördü.'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1.000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5" w:lineRule="auto"/>
        <w:ind w:left="125" w:right="94" w:firstLine="2136"/>
        <w:jc w:val="righ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beto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kaplı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tekstil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fabrikasının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kurutma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rumöz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makinasın'ın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bacasında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kurutma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makinasında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bacadaki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yağlı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kurumları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50" w:right="-20"/>
        <w:jc w:val="left"/>
        <w:tabs>
          <w:tab w:pos="224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3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  <w:position w:val="1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9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6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1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8" w:lineRule="exact"/>
        <w:ind w:left="150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204"/>
          <w:position w:val="-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'1ereç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left="15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w w:val="161"/>
          <w:position w:val="-3"/>
        </w:rPr>
        <w:t>'</w:t>
      </w:r>
      <w:r>
        <w:rPr>
          <w:rFonts w:ascii="Arial" w:hAnsi="Arial" w:cs="Arial" w:eastAsia="Arial"/>
          <w:sz w:val="15"/>
          <w:szCs w:val="15"/>
          <w:color w:val="343434"/>
          <w:spacing w:val="-14"/>
          <w:w w:val="162"/>
          <w:position w:val="-3"/>
        </w:rPr>
        <w:t>-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95"/>
          <w:position w:val="-3"/>
        </w:rPr>
        <w:t>·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</w:sectPr>
      </w:pPr>
      <w:rPr/>
    </w:p>
    <w:p>
      <w:pPr>
        <w:spacing w:before="0" w:after="0" w:line="199" w:lineRule="exact"/>
        <w:ind w:left="16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Yaıı5ı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9" w:lineRule="exact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2"/>
        </w:rPr>
        <w:t>[Teslim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EMİRB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2" w:equalWidth="0">
            <w:col w:w="1620" w:space="614"/>
            <w:col w:w="9266"/>
          </w:cols>
        </w:sectPr>
      </w:pPr>
      <w:rPr/>
    </w:p>
    <w:p>
      <w:pPr>
        <w:spacing w:before="0" w:after="0" w:line="296" w:lineRule="exact"/>
        <w:ind w:left="169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4"/>
          <w:w w:val="6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0"/>
          <w:w w:val="9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0"/>
          <w:w w:val="63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1"/>
        </w:rPr>
        <w:t>h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29.05.2017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1.43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50" w:right="-20"/>
        <w:jc w:val="left"/>
        <w:tabs>
          <w:tab w:pos="1060" w:val="left"/>
          <w:tab w:pos="156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83"/>
        </w:rPr>
        <w:t>Po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5"/>
          <w:w w:val="83"/>
        </w:rPr>
        <w:t>s</w:t>
      </w:r>
      <w:r>
        <w:rPr>
          <w:rFonts w:ascii="Times New Roman" w:hAnsi="Times New Roman" w:cs="Times New Roman" w:eastAsia="Times New Roman"/>
          <w:sz w:val="23"/>
          <w:szCs w:val="23"/>
          <w:color w:val="212A5B"/>
          <w:spacing w:val="0"/>
          <w:w w:val="63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212A5B"/>
          <w:spacing w:val="-23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79"/>
        </w:rPr>
        <w:t>(1</w:t>
      </w:r>
      <w:r>
        <w:rPr>
          <w:rFonts w:ascii="Arial" w:hAnsi="Arial" w:cs="Arial" w:eastAsia="Arial"/>
          <w:sz w:val="13"/>
          <w:szCs w:val="13"/>
          <w:color w:val="343434"/>
          <w:spacing w:val="9"/>
          <w:w w:val="79"/>
        </w:rPr>
        <w:t> </w:t>
      </w:r>
      <w:r>
        <w:rPr>
          <w:rFonts w:ascii="Arial" w:hAnsi="Arial" w:cs="Arial" w:eastAsia="Arial"/>
          <w:sz w:val="22"/>
          <w:szCs w:val="22"/>
          <w:color w:val="4D4D4D"/>
          <w:spacing w:val="-7"/>
          <w:w w:val="89"/>
        </w:rPr>
        <w:t>C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74"/>
        </w:rPr>
        <w:t>il'!;l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75"/>
        </w:rPr>
        <w:t>i</w:t>
      </w:r>
      <w:r>
        <w:rPr>
          <w:rFonts w:ascii="Arial" w:hAnsi="Arial" w:cs="Arial" w:eastAsia="Arial"/>
          <w:sz w:val="22"/>
          <w:szCs w:val="22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</w:sectPr>
      </w:pPr>
      <w:rPr/>
    </w:p>
    <w:p>
      <w:pPr>
        <w:spacing w:before="24" w:after="0" w:line="295" w:lineRule="exact"/>
        <w:ind w:left="2492" w:right="-88"/>
        <w:jc w:val="left"/>
        <w:tabs>
          <w:tab w:pos="40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317B"/>
          <w:w w:val="227"/>
          <w:position w:val="-3"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28317B"/>
          <w:spacing w:val="17"/>
          <w:w w:val="227"/>
          <w:position w:val="-3"/>
        </w:rPr>
        <w:t>.</w:t>
      </w:r>
      <w:r>
        <w:rPr>
          <w:rFonts w:ascii="Arial" w:hAnsi="Arial" w:cs="Arial" w:eastAsia="Arial"/>
          <w:sz w:val="26"/>
          <w:szCs w:val="26"/>
          <w:color w:val="4D4D4D"/>
          <w:spacing w:val="-22"/>
          <w:w w:val="143"/>
          <w:position w:val="-7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28317B"/>
          <w:spacing w:val="0"/>
          <w:w w:val="227"/>
          <w:position w:val="-3"/>
        </w:rPr>
        <w:t>--"</w:t>
      </w:r>
      <w:r>
        <w:rPr>
          <w:rFonts w:ascii="Times New Roman" w:hAnsi="Times New Roman" w:cs="Times New Roman" w:eastAsia="Times New Roman"/>
          <w:sz w:val="28"/>
          <w:szCs w:val="28"/>
          <w:color w:val="28317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8317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51"/>
          <w:position w:val="-7"/>
        </w:rPr>
        <w:t>K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6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2" w:equalWidth="0">
            <w:col w:w="4334" w:space="539"/>
            <w:col w:w="6627"/>
          </w:cols>
        </w:sectPr>
      </w:pPr>
      <w:rPr/>
    </w:p>
    <w:p>
      <w:pPr>
        <w:spacing w:before="0" w:after="0" w:line="255" w:lineRule="exact"/>
        <w:ind w:left="2410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position w:val="-6"/>
        </w:rPr>
        <w:t>it</w:t>
      </w:r>
      <w:r>
        <w:rPr>
          <w:rFonts w:ascii="Arial" w:hAnsi="Arial" w:cs="Arial" w:eastAsia="Arial"/>
          <w:sz w:val="26"/>
          <w:szCs w:val="26"/>
          <w:color w:val="4D4D4D"/>
          <w:spacing w:val="24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100"/>
          <w:position w:val="-6"/>
        </w:rPr>
        <w:t>ı</w:t>
      </w:r>
      <w:r>
        <w:rPr>
          <w:rFonts w:ascii="Arial" w:hAnsi="Arial" w:cs="Arial" w:eastAsia="Arial"/>
          <w:sz w:val="20"/>
          <w:szCs w:val="20"/>
          <w:color w:val="212121"/>
          <w:spacing w:val="4"/>
          <w:w w:val="100"/>
          <w:position w:val="-6"/>
        </w:rPr>
        <w:t>y</w:t>
      </w:r>
      <w:r>
        <w:rPr>
          <w:rFonts w:ascii="Arial" w:hAnsi="Arial" w:cs="Arial" w:eastAsia="Arial"/>
          <w:sz w:val="20"/>
          <w:szCs w:val="20"/>
          <w:color w:val="4F5D69"/>
          <w:spacing w:val="0"/>
          <w:w w:val="100"/>
          <w:position w:val="-6"/>
        </w:rPr>
        <w:t>e</w:t>
      </w:r>
      <w:r>
        <w:rPr>
          <w:rFonts w:ascii="Arial" w:hAnsi="Arial" w:cs="Arial" w:eastAsia="Arial"/>
          <w:sz w:val="20"/>
          <w:szCs w:val="20"/>
          <w:color w:val="4F5D69"/>
          <w:spacing w:val="4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F5D69"/>
          <w:spacing w:val="0"/>
          <w:w w:val="66"/>
          <w:position w:val="-6"/>
        </w:rPr>
        <w:t>K</w:t>
      </w:r>
      <w:r>
        <w:rPr>
          <w:rFonts w:ascii="Times New Roman" w:hAnsi="Times New Roman" w:cs="Times New Roman" w:eastAsia="Times New Roman"/>
          <w:sz w:val="23"/>
          <w:szCs w:val="23"/>
          <w:color w:val="4F5D69"/>
          <w:spacing w:val="-3"/>
          <w:w w:val="66"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3"/>
          <w:w w:val="68"/>
          <w:position w:val="-6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28"/>
          <w:position w:val="-6"/>
        </w:rPr>
        <w:t>,.Öige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2286" w:right="-20"/>
        <w:jc w:val="left"/>
        <w:tabs>
          <w:tab w:pos="86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b/>
          <w:bCs/>
          <w:position w:val="-4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  <w:position w:val="-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2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  <w:position w:val="-4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2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3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46"/>
          <w:position w:val="2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3"/>
          <w:w w:val="90"/>
          <w:position w:val="2"/>
        </w:rPr>
        <w:t>5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-9"/>
          <w:w w:val="73"/>
          <w:position w:val="2"/>
        </w:rPr>
        <w:t>/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7"/>
          <w:position w:val="2"/>
        </w:rPr>
        <w:t>"aı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7"/>
          <w:position w:val="2"/>
        </w:rPr>
        <w:t>ai&lt;Zm7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763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235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23" w:lineRule="exact"/>
        <w:ind w:left="198" w:right="-20"/>
        <w:jc w:val="left"/>
        <w:tabs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45"/>
          <w:position w:val="3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7"/>
          <w:w w:val="4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riı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</w:sectPr>
      </w:pPr>
      <w:rPr/>
    </w:p>
    <w:p>
      <w:pPr>
        <w:spacing w:before="95" w:after="0" w:line="92" w:lineRule="exac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4F5D69"/>
          <w:w w:val="71"/>
          <w:position w:val="-30"/>
        </w:rPr>
        <w:t>B</w:t>
      </w:r>
      <w:r>
        <w:rPr>
          <w:rFonts w:ascii="Times New Roman" w:hAnsi="Times New Roman" w:cs="Times New Roman" w:eastAsia="Times New Roman"/>
          <w:sz w:val="40"/>
          <w:szCs w:val="40"/>
          <w:color w:val="4F5D69"/>
          <w:spacing w:val="-114"/>
          <w:w w:val="72"/>
          <w:position w:val="-30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4F5D69"/>
          <w:spacing w:val="-61"/>
          <w:w w:val="116"/>
          <w:position w:val="-34"/>
        </w:rPr>
        <w:t>u</w:t>
      </w:r>
      <w:r>
        <w:rPr>
          <w:rFonts w:ascii="Times New Roman" w:hAnsi="Times New Roman" w:cs="Times New Roman" w:eastAsia="Times New Roman"/>
          <w:sz w:val="40"/>
          <w:szCs w:val="40"/>
          <w:color w:val="4F5D69"/>
          <w:spacing w:val="0"/>
          <w:w w:val="71"/>
          <w:position w:val="-30"/>
        </w:rPr>
        <w:t>·</w:t>
      </w:r>
      <w:r>
        <w:rPr>
          <w:rFonts w:ascii="Times New Roman" w:hAnsi="Times New Roman" w:cs="Times New Roman" w:eastAsia="Times New Roman"/>
          <w:sz w:val="40"/>
          <w:szCs w:val="40"/>
          <w:color w:val="4F5D69"/>
          <w:spacing w:val="2"/>
          <w:w w:val="71"/>
          <w:position w:val="-30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4F5D69"/>
          <w:spacing w:val="0"/>
          <w:w w:val="131"/>
          <w:position w:val="-34"/>
        </w:rPr>
        <w:t>ent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93" w:after="0" w:line="94" w:lineRule="exact"/>
        <w:ind w:right="-20"/>
        <w:jc w:val="left"/>
        <w:tabs>
          <w:tab w:pos="4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0"/>
          <w:w w:val="142"/>
          <w:position w:val="-30"/>
        </w:rPr>
        <w:t>·</w:t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0"/>
          <w:w w:val="100"/>
          <w:position w:val="-3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343434"/>
          <w:spacing w:val="0"/>
          <w:w w:val="100"/>
          <w:position w:val="-30"/>
        </w:rPr>
      </w:r>
      <w:r>
        <w:rPr>
          <w:rFonts w:ascii="Times New Roman" w:hAnsi="Times New Roman" w:cs="Times New Roman" w:eastAsia="Times New Roman"/>
          <w:sz w:val="27"/>
          <w:szCs w:val="27"/>
          <w:color w:val="646464"/>
          <w:spacing w:val="0"/>
          <w:w w:val="42"/>
          <w:position w:val="-34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646464"/>
          <w:spacing w:val="-29"/>
          <w:w w:val="100"/>
          <w:position w:val="-3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C908E"/>
          <w:spacing w:val="7"/>
          <w:w w:val="28"/>
          <w:position w:val="-34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8C908E"/>
          <w:spacing w:val="0"/>
          <w:w w:val="85"/>
          <w:position w:val="-34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8C908E"/>
          <w:spacing w:val="0"/>
          <w:w w:val="100"/>
          <w:position w:val="-3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C908E"/>
          <w:spacing w:val="-22"/>
          <w:w w:val="100"/>
          <w:position w:val="-3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46464"/>
          <w:spacing w:val="0"/>
          <w:w w:val="259"/>
          <w:position w:val="-34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2" w:equalWidth="0">
            <w:col w:w="9181" w:space="443"/>
            <w:col w:w="1876"/>
          </w:cols>
        </w:sectPr>
      </w:pPr>
      <w:rPr/>
    </w:p>
    <w:p>
      <w:pPr>
        <w:spacing w:before="0" w:after="0" w:line="787" w:lineRule="exact"/>
        <w:ind w:left="4270" w:right="-169"/>
        <w:jc w:val="left"/>
        <w:tabs>
          <w:tab w:pos="6220" w:val="left"/>
        </w:tabs>
        <w:rPr>
          <w:rFonts w:ascii="Times New Roman" w:hAnsi="Times New Roman" w:cs="Times New Roman" w:eastAsia="Times New Roman"/>
          <w:sz w:val="86"/>
          <w:szCs w:val="86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D5685"/>
          <w:w w:val="394"/>
          <w:position w:val="-6"/>
        </w:rPr>
        <w:t>=</w:t>
      </w:r>
      <w:r>
        <w:rPr>
          <w:rFonts w:ascii="Times New Roman" w:hAnsi="Times New Roman" w:cs="Times New Roman" w:eastAsia="Times New Roman"/>
          <w:sz w:val="21"/>
          <w:szCs w:val="21"/>
          <w:color w:val="4D5685"/>
          <w:spacing w:val="-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1"/>
          <w:w w:val="84"/>
          <w:position w:val="-6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6"/>
          <w:w w:val="119"/>
          <w:position w:val="-6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26"/>
          <w:position w:val="-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86"/>
          <w:szCs w:val="86"/>
          <w:color w:val="383D72"/>
          <w:spacing w:val="0"/>
          <w:w w:val="124"/>
          <w:position w:val="-6"/>
        </w:rPr>
        <w:t>p</w:t>
      </w:r>
      <w:r>
        <w:rPr>
          <w:rFonts w:ascii="Times New Roman" w:hAnsi="Times New Roman" w:cs="Times New Roman" w:eastAsia="Times New Roman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4" w:lineRule="exact"/>
        <w:ind w:left="209"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3"/>
        </w:rPr>
        <w:t>Itfaiy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3"/>
        </w:rPr>
        <w:t>e</w:t>
      </w:r>
      <w:r>
        <w:rPr>
          <w:rFonts w:ascii="Arial" w:hAnsi="Arial" w:cs="Arial" w:eastAsia="Arial"/>
          <w:sz w:val="17"/>
          <w:szCs w:val="17"/>
          <w:color w:val="343434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0"/>
          <w:w w:val="126"/>
          <w:position w:val="-3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0"/>
          <w:w w:val="600"/>
          <w:position w:val="-3"/>
        </w:rPr>
        <w:t>o</w:t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-93"/>
          <w:w w:val="6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57777"/>
          <w:spacing w:val="0"/>
          <w:w w:val="100"/>
          <w:position w:val="-3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757777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12121"/>
          <w:spacing w:val="0"/>
          <w:w w:val="100"/>
          <w:position w:val="-3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right="-20"/>
        <w:jc w:val="left"/>
        <w:tabs>
          <w:tab w:pos="256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19"/>
          <w:szCs w:val="19"/>
          <w:color w:val="4F5D69"/>
          <w:w w:val="89"/>
          <w:position w:val="-5"/>
        </w:rPr>
        <w:t>Müdahale</w:t>
      </w:r>
      <w:r>
        <w:rPr>
          <w:rFonts w:ascii="Arial" w:hAnsi="Arial" w:cs="Arial" w:eastAsia="Arial"/>
          <w:sz w:val="19"/>
          <w:szCs w:val="19"/>
          <w:color w:val="4F5D69"/>
          <w:spacing w:val="-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4"/>
          <w:w w:val="99"/>
          <w:position w:val="-5"/>
        </w:rPr>
        <w:t>Ş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10"/>
          <w:w w:val="64"/>
          <w:position w:val="-5"/>
        </w:rPr>
        <w:t>u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94"/>
          <w:position w:val="-5"/>
        </w:rPr>
        <w:t>b.f•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100"/>
          <w:position w:val="-5"/>
        </w:rPr>
      </w:r>
      <w:r>
        <w:rPr>
          <w:rFonts w:ascii="Arial" w:hAnsi="Arial" w:cs="Arial" w:eastAsia="Arial"/>
          <w:sz w:val="37"/>
          <w:szCs w:val="37"/>
          <w:color w:val="4D4D4D"/>
          <w:spacing w:val="0"/>
          <w:w w:val="135"/>
          <w:position w:val="-5"/>
        </w:rPr>
        <w:t>'</w:t>
      </w:r>
      <w:r>
        <w:rPr>
          <w:rFonts w:ascii="Arial" w:hAnsi="Arial" w:cs="Arial" w:eastAsia="Arial"/>
          <w:sz w:val="37"/>
          <w:szCs w:val="37"/>
          <w:color w:val="4D4D4D"/>
          <w:spacing w:val="22"/>
          <w:w w:val="135"/>
          <w:position w:val="-5"/>
        </w:rPr>
        <w:t>t</w:t>
      </w:r>
      <w:r>
        <w:rPr>
          <w:rFonts w:ascii="Arial" w:hAnsi="Arial" w:cs="Arial" w:eastAsia="Arial"/>
          <w:sz w:val="37"/>
          <w:szCs w:val="37"/>
          <w:color w:val="757777"/>
          <w:spacing w:val="0"/>
          <w:w w:val="76"/>
          <w:position w:val="-5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2" w:equalWidth="0">
            <w:col w:w="6769" w:space="1498"/>
            <w:col w:w="3233"/>
          </w:cols>
        </w:sectPr>
      </w:pPr>
      <w:rPr/>
    </w:p>
    <w:p>
      <w:pPr>
        <w:spacing w:before="0" w:after="0" w:line="130" w:lineRule="exact"/>
        <w:ind w:left="4626" w:right="-20"/>
        <w:jc w:val="left"/>
        <w:tabs>
          <w:tab w:pos="8800" w:val="left"/>
          <w:tab w:pos="108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ARIKAN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0"/>
          <w:szCs w:val="10"/>
          <w:color w:val="3A42C1"/>
          <w:spacing w:val="0"/>
          <w:w w:val="600"/>
          <w:position w:val="-6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3A42C1"/>
          <w:spacing w:val="-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0"/>
          <w:w w:val="186"/>
          <w:position w:val="-6"/>
        </w:rPr>
        <w:t>•'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-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0"/>
          <w:w w:val="122"/>
          <w:position w:val="-6"/>
        </w:rPr>
        <w:t>.'."'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-14"/>
          <w:w w:val="122"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0"/>
          <w:w w:val="122"/>
          <w:position w:val="-6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</w:sectPr>
      </w:pPr>
      <w:rPr/>
    </w:p>
    <w:p>
      <w:pPr>
        <w:spacing w:before="0" w:after="0" w:line="409" w:lineRule="exact"/>
        <w:ind w:right="-20"/>
        <w:jc w:val="righ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179718pt;margin-top:.296544pt;width:5.774802pt;height:14.499619pt;mso-position-horizontal-relative:page;mso-position-vertical-relative:paragraph;z-index:-15655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right="-62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0"/>
                      <w:w w:val="152"/>
                    </w:rPr>
                    <w:t>Il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4D4D4D"/>
          <w:spacing w:val="-8"/>
          <w:w w:val="126"/>
          <w:position w:val="20"/>
        </w:rPr>
        <w:t>'</w:t>
      </w:r>
      <w:r>
        <w:rPr>
          <w:rFonts w:ascii="Arial" w:hAnsi="Arial" w:cs="Arial" w:eastAsia="Arial"/>
          <w:sz w:val="21"/>
          <w:szCs w:val="21"/>
          <w:color w:val="A7A8A8"/>
          <w:spacing w:val="-50"/>
          <w:w w:val="82"/>
          <w:position w:val="10"/>
        </w:rPr>
        <w:t>-</w:t>
      </w:r>
      <w:r>
        <w:rPr>
          <w:rFonts w:ascii="Arial" w:hAnsi="Arial" w:cs="Arial" w:eastAsia="Arial"/>
          <w:sz w:val="21"/>
          <w:szCs w:val="21"/>
          <w:color w:val="343434"/>
          <w:spacing w:val="-10"/>
          <w:w w:val="89"/>
          <w:position w:val="10"/>
        </w:rPr>
        <w:t>.</w:t>
      </w:r>
      <w:r>
        <w:rPr>
          <w:rFonts w:ascii="Arial" w:hAnsi="Arial" w:cs="Arial" w:eastAsia="Arial"/>
          <w:sz w:val="21"/>
          <w:szCs w:val="21"/>
          <w:color w:val="A7A8A8"/>
          <w:spacing w:val="-56"/>
          <w:w w:val="82"/>
          <w:position w:val="10"/>
        </w:rPr>
        <w:t>-</w:t>
      </w:r>
      <w:r>
        <w:rPr>
          <w:rFonts w:ascii="Arial" w:hAnsi="Arial" w:cs="Arial" w:eastAsia="Arial"/>
          <w:sz w:val="21"/>
          <w:szCs w:val="21"/>
          <w:color w:val="343434"/>
          <w:spacing w:val="-30"/>
          <w:w w:val="89"/>
          <w:position w:val="10"/>
        </w:rPr>
        <w:t>.</w:t>
      </w:r>
      <w:r>
        <w:rPr>
          <w:rFonts w:ascii="Arial" w:hAnsi="Arial" w:cs="Arial" w:eastAsia="Arial"/>
          <w:sz w:val="15"/>
          <w:szCs w:val="15"/>
          <w:color w:val="343434"/>
          <w:spacing w:val="-28"/>
          <w:w w:val="153"/>
          <w:position w:val="20"/>
        </w:rPr>
        <w:t>i</w:t>
      </w:r>
      <w:r>
        <w:rPr>
          <w:rFonts w:ascii="Times New Roman" w:hAnsi="Times New Roman" w:cs="Times New Roman" w:eastAsia="Times New Roman"/>
          <w:sz w:val="55"/>
          <w:szCs w:val="55"/>
          <w:color w:val="343434"/>
          <w:spacing w:val="-74"/>
          <w:w w:val="25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343434"/>
          <w:spacing w:val="-33"/>
          <w:w w:val="41"/>
          <w:position w:val="10"/>
        </w:rPr>
        <w:t>ı</w:t>
      </w:r>
      <w:r>
        <w:rPr>
          <w:rFonts w:ascii="Times New Roman" w:hAnsi="Times New Roman" w:cs="Times New Roman" w:eastAsia="Times New Roman"/>
          <w:sz w:val="55"/>
          <w:szCs w:val="55"/>
          <w:color w:val="343434"/>
          <w:spacing w:val="-192"/>
          <w:w w:val="24"/>
          <w:position w:val="-12"/>
        </w:rPr>
        <w:t>&lt;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41"/>
          <w:position w:val="10"/>
        </w:rPr>
        <w:t>ıı</w:t>
      </w:r>
      <w:r>
        <w:rPr>
          <w:rFonts w:ascii="Arial" w:hAnsi="Arial" w:cs="Arial" w:eastAsia="Arial"/>
          <w:sz w:val="21"/>
          <w:szCs w:val="21"/>
          <w:color w:val="343434"/>
          <w:spacing w:val="-17"/>
          <w:w w:val="41"/>
          <w:position w:val="10"/>
        </w:rPr>
        <w:t>:</w:t>
      </w:r>
      <w:r>
        <w:rPr>
          <w:rFonts w:ascii="Times New Roman" w:hAnsi="Times New Roman" w:cs="Times New Roman" w:eastAsia="Times New Roman"/>
          <w:sz w:val="55"/>
          <w:szCs w:val="55"/>
          <w:color w:val="343434"/>
          <w:spacing w:val="-4"/>
          <w:w w:val="25"/>
          <w:position w:val="-12"/>
        </w:rPr>
        <w:t>P</w:t>
      </w:r>
      <w:r>
        <w:rPr>
          <w:rFonts w:ascii="Arial" w:hAnsi="Arial" w:cs="Arial" w:eastAsia="Arial"/>
          <w:sz w:val="15"/>
          <w:szCs w:val="15"/>
          <w:color w:val="343434"/>
          <w:spacing w:val="-54"/>
          <w:w w:val="208"/>
          <w:position w:val="20"/>
        </w:rPr>
        <w:t>'</w:t>
      </w:r>
      <w:r>
        <w:rPr>
          <w:rFonts w:ascii="Times New Roman" w:hAnsi="Times New Roman" w:cs="Times New Roman" w:eastAsia="Times New Roman"/>
          <w:sz w:val="55"/>
          <w:szCs w:val="55"/>
          <w:color w:val="343434"/>
          <w:spacing w:val="-16"/>
          <w:w w:val="24"/>
          <w:position w:val="-12"/>
        </w:rPr>
        <w:t>:</w:t>
      </w:r>
      <w:r>
        <w:rPr>
          <w:rFonts w:ascii="Times New Roman" w:hAnsi="Times New Roman" w:cs="Times New Roman" w:eastAsia="Times New Roman"/>
          <w:sz w:val="55"/>
          <w:szCs w:val="55"/>
          <w:color w:val="343434"/>
          <w:spacing w:val="-7"/>
          <w:w w:val="25"/>
          <w:position w:val="-12"/>
        </w:rPr>
        <w:t>'</w:t>
      </w:r>
      <w:r>
        <w:rPr>
          <w:rFonts w:ascii="Times New Roman" w:hAnsi="Times New Roman" w:cs="Times New Roman" w:eastAsia="Times New Roman"/>
          <w:sz w:val="55"/>
          <w:szCs w:val="55"/>
          <w:color w:val="343434"/>
          <w:spacing w:val="0"/>
          <w:w w:val="25"/>
          <w:position w:val="-12"/>
        </w:rPr>
        <w:t>v-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409" w:lineRule="exact"/>
        <w:ind w:right="-123"/>
        <w:jc w:val="lef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4D4D4D"/>
          <w:spacing w:val="0"/>
          <w:w w:val="100"/>
          <w:position w:val="20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4D4D4D"/>
          <w:spacing w:val="0"/>
          <w:w w:val="100"/>
          <w:position w:val="20"/>
        </w:rPr>
        <w:t>     </w:t>
      </w:r>
      <w:r>
        <w:rPr>
          <w:rFonts w:ascii="Times New Roman" w:hAnsi="Times New Roman" w:cs="Times New Roman" w:eastAsia="Times New Roman"/>
          <w:sz w:val="6"/>
          <w:szCs w:val="6"/>
          <w:color w:val="4D4D4D"/>
          <w:spacing w:val="4"/>
          <w:w w:val="100"/>
          <w:position w:val="20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-10"/>
          <w:w w:val="211"/>
          <w:position w:val="10"/>
        </w:rPr>
        <w:t>\</w:t>
      </w:r>
      <w:r>
        <w:rPr>
          <w:rFonts w:ascii="Times New Roman" w:hAnsi="Times New Roman" w:cs="Times New Roman" w:eastAsia="Times New Roman"/>
          <w:sz w:val="55"/>
          <w:szCs w:val="55"/>
          <w:color w:val="343434"/>
          <w:spacing w:val="0"/>
          <w:w w:val="142"/>
          <w:position w:val="-12"/>
        </w:rPr>
        <w:t>,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43434"/>
          <w:spacing w:val="-45"/>
          <w:w w:val="110"/>
        </w:rPr>
        <w:t>.</w:t>
      </w:r>
      <w:r>
        <w:rPr>
          <w:rFonts w:ascii="Arial" w:hAnsi="Arial" w:cs="Arial" w:eastAsia="Arial"/>
          <w:sz w:val="21"/>
          <w:szCs w:val="21"/>
          <w:color w:val="A7A8A8"/>
          <w:spacing w:val="-14"/>
          <w:w w:val="90"/>
        </w:rPr>
        <w:t>·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10"/>
        </w:rPr>
        <w:t>.</w:t>
      </w:r>
      <w:r>
        <w:rPr>
          <w:rFonts w:ascii="Arial" w:hAnsi="Arial" w:cs="Arial" w:eastAsia="Arial"/>
          <w:sz w:val="21"/>
          <w:szCs w:val="21"/>
          <w:color w:val="343434"/>
          <w:spacing w:val="8"/>
          <w:w w:val="110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4D4D4D"/>
          <w:spacing w:val="0"/>
          <w:w w:val="377"/>
          <w:position w:val="10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4D4D4D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4D4D4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6"/>
          <w:szCs w:val="6"/>
          <w:color w:val="8C908E"/>
          <w:spacing w:val="0"/>
          <w:w w:val="400"/>
          <w:position w:val="10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67" w:after="0" w:line="69" w:lineRule="exact"/>
        <w:ind w:left="43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140"/>
          <w:position w:val="-5"/>
        </w:rPr>
        <w:t>.,0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25"/>
          <w:w w:val="140"/>
          <w:position w:val="-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410"/>
          <w:position w:val="-5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3" w:equalWidth="0">
            <w:col w:w="9807" w:space="111"/>
            <w:col w:w="433" w:space="260"/>
            <w:col w:w="889"/>
          </w:cols>
        </w:sectPr>
      </w:pPr>
      <w:rPr/>
    </w:p>
    <w:p>
      <w:pPr>
        <w:spacing w:before="0" w:after="0" w:line="121" w:lineRule="exact"/>
        <w:ind w:right="446"/>
        <w:jc w:val="right"/>
        <w:tabs>
          <w:tab w:pos="360" w:val="left"/>
          <w:tab w:pos="760" w:val="left"/>
          <w:tab w:pos="11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5"/>
          <w:szCs w:val="15"/>
          <w:color w:val="646464"/>
          <w:w w:val="78"/>
          <w:position w:val="-3"/>
        </w:rPr>
        <w:t>.;!fı</w:t>
      </w:r>
      <w:r>
        <w:rPr>
          <w:rFonts w:ascii="Arial" w:hAnsi="Arial" w:cs="Arial" w:eastAsia="Arial"/>
          <w:sz w:val="15"/>
          <w:szCs w:val="15"/>
          <w:color w:val="646464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646464"/>
          <w:w w:val="100"/>
          <w:position w:val="-3"/>
        </w:rPr>
      </w:r>
      <w:r>
        <w:rPr>
          <w:rFonts w:ascii="Arial" w:hAnsi="Arial" w:cs="Arial" w:eastAsia="Arial"/>
          <w:sz w:val="15"/>
          <w:szCs w:val="15"/>
          <w:color w:val="C1C1C1"/>
          <w:w w:val="62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C1C1C1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C1C1C1"/>
          <w:w w:val="100"/>
          <w:position w:val="-3"/>
        </w:rPr>
      </w:r>
      <w:r>
        <w:rPr>
          <w:rFonts w:ascii="Arial" w:hAnsi="Arial" w:cs="Arial" w:eastAsia="Arial"/>
          <w:sz w:val="15"/>
          <w:szCs w:val="15"/>
          <w:color w:val="646464"/>
          <w:w w:val="67"/>
          <w:position w:val="-3"/>
        </w:rPr>
        <w:t>....</w:t>
      </w:r>
      <w:r>
        <w:rPr>
          <w:rFonts w:ascii="Arial" w:hAnsi="Arial" w:cs="Arial" w:eastAsia="Arial"/>
          <w:sz w:val="15"/>
          <w:szCs w:val="15"/>
          <w:color w:val="646464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646464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96"/>
          <w:b/>
          <w:bCs/>
          <w:position w:val="-3"/>
        </w:rPr>
        <w:t>'le'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20" w:right="200"/>
        </w:sectPr>
      </w:pPr>
      <w:rPr/>
    </w:p>
    <w:p>
      <w:pPr>
        <w:spacing w:before="0" w:after="0" w:line="277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-29"/>
          <w:w w:val="92"/>
          <w:position w:val="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88"/>
          <w:position w:val="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0"/>
          <w:w w:val="47"/>
          <w:position w:val="6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-26"/>
          <w:w w:val="100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74"/>
          <w:position w:val="-4"/>
        </w:rPr>
        <w:t>'4t'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5"/>
          <w:position w:val="-3"/>
        </w:rPr>
        <w:t>t!f'J,j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93"/>
          <w:position w:val="-3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93"/>
          <w:position w:val="-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41"/>
          <w:w w:val="193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68"/>
          <w:position w:val="-3"/>
        </w:rPr>
        <w:t>..;.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29"/>
          <w:w w:val="69"/>
          <w:position w:val="-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21"/>
          <w:w w:val="132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3"/>
          <w:w w:val="69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32"/>
          <w:position w:val="-3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537" w:right="466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D4D4D"/>
          <w:spacing w:val="0"/>
          <w:w w:val="161"/>
          <w:position w:val="-1"/>
        </w:rPr>
        <w:t>.,_.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20" w:right="200"/>
          <w:cols w:num="2" w:equalWidth="0">
            <w:col w:w="9898" w:space="115"/>
            <w:col w:w="1487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6.84976pt;margin-top:38.553162pt;width:563.636375pt;height:792.501036pt;mso-position-horizontal-relative:page;mso-position-vertical-relative:page;z-index:-15654" coordorigin="337,771" coordsize="11273,15850">
            <v:group style="position:absolute;left:356;top:788;width:740;height:2" coordorigin="356,788" coordsize="740,2">
              <v:shape style="position:absolute;left:356;top:788;width:740;height:2" coordorigin="356,788" coordsize="740,0" path="m356,788l1096,788e" filled="f" stroked="t" strokeweight=".949282pt" strokecolor="#7C7C7C">
                <v:path arrowok="t"/>
              </v:shape>
            </v:group>
            <v:group style="position:absolute;left:356;top:778;width:2;height:1170" coordorigin="356,778" coordsize="2,1170">
              <v:shape style="position:absolute;left:356;top:778;width:2;height:1170" coordorigin="356,778" coordsize="0,1170" path="m356,1948l356,778e" filled="f" stroked="t" strokeweight=".474641pt" strokecolor="#808080">
                <v:path arrowok="t"/>
              </v:shape>
            </v:group>
            <v:group style="position:absolute;left:1039;top:788;width:721;height:2" coordorigin="1039,788" coordsize="721,2">
              <v:shape style="position:absolute;left:1039;top:788;width:721;height:2" coordorigin="1039,788" coordsize="721,0" path="m1039,788l1761,788e" filled="f" stroked="t" strokeweight=".474641pt" strokecolor="#606060">
                <v:path arrowok="t"/>
              </v:shape>
            </v:group>
            <v:group style="position:absolute;left:1571;top:790;width:992;height:2" coordorigin="1571,790" coordsize="992,2">
              <v:shape style="position:absolute;left:1571;top:790;width:992;height:2" coordorigin="1571,790" coordsize="992,0" path="m1571,790l2563,790e" filled="f" stroked="t" strokeweight=".949282pt" strokecolor="#6B6B6B">
                <v:path arrowok="t"/>
              </v:shape>
            </v:group>
            <v:group style="position:absolute;left:2340;top:790;width:6830;height:2" coordorigin="2340,790" coordsize="6830,2">
              <v:shape style="position:absolute;left:2340;top:790;width:6830;height:2" coordorigin="2340,790" coordsize="6830,0" path="m2340,790l9170,790e" filled="f" stroked="t" strokeweight=".711962pt" strokecolor="#545454">
                <v:path arrowok="t"/>
              </v:shape>
            </v:group>
            <v:group style="position:absolute;left:9144;top:788;width:2;height:1518" coordorigin="9144,788" coordsize="2,1518">
              <v:shape style="position:absolute;left:9144;top:788;width:2;height:1518" coordorigin="9144,788" coordsize="0,1518" path="m9144,2306l9144,788e" filled="f" stroked="t" strokeweight=".949282pt" strokecolor="#575757">
                <v:path arrowok="t"/>
              </v:shape>
            </v:group>
            <v:group style="position:absolute;left:9099;top:793;width:356;height:2" coordorigin="9099,793" coordsize="356,2">
              <v:shape style="position:absolute;left:9099;top:793;width:356;height:2" coordorigin="9099,793" coordsize="356,0" path="m9099,793l9455,793e" filled="f" stroked="t" strokeweight=".474641pt" strokecolor="#343434">
                <v:path arrowok="t"/>
              </v:shape>
            </v:group>
            <v:group style="position:absolute;left:9398;top:793;width:707;height:2" coordorigin="9398,793" coordsize="707,2">
              <v:shape style="position:absolute;left:9398;top:793;width:707;height:2" coordorigin="9398,793" coordsize="707,0" path="m9398,793l10105,793e" filled="f" stroked="t" strokeweight=".949282pt" strokecolor="#5B5B5B">
                <v:path arrowok="t"/>
              </v:shape>
            </v:group>
            <v:group style="position:absolute;left:10048;top:793;width:384;height:2" coordorigin="10048,793" coordsize="384,2">
              <v:shape style="position:absolute;left:10048;top:793;width:384;height:2" coordorigin="10048,793" coordsize="384,0" path="m10048,793l10433,793e" filled="f" stroked="t" strokeweight=".474641pt" strokecolor="#3B3B3B">
                <v:path arrowok="t"/>
              </v:shape>
            </v:group>
            <v:group style="position:absolute;left:10376;top:790;width:1182;height:2" coordorigin="10376,790" coordsize="1182,2">
              <v:shape style="position:absolute;left:10376;top:790;width:1182;height:2" coordorigin="10376,790" coordsize="1182,0" path="m10376,790l11558,790e" filled="f" stroked="t" strokeweight=".711962pt" strokecolor="#646464">
                <v:path arrowok="t"/>
              </v:shape>
            </v:group>
            <v:group style="position:absolute;left:11558;top:778;width:2;height:3519" coordorigin="11558,778" coordsize="2,3519">
              <v:shape style="position:absolute;left:11558;top:778;width:2;height:3519" coordorigin="11558,778" coordsize="0,3519" path="m11558,4297l11558,778e" filled="f" stroked="t" strokeweight=".711962pt" strokecolor="#6B6B6B">
                <v:path arrowok="t"/>
              </v:shape>
            </v:group>
            <v:group style="position:absolute;left:2380;top:783;width:2;height:1528" coordorigin="2380,783" coordsize="2,1528">
              <v:shape style="position:absolute;left:2380;top:783;width:2;height:1528" coordorigin="2380,783" coordsize="0,1528" path="m2380,2311l2380,783e" filled="f" stroked="t" strokeweight=".711962pt" strokecolor="#545454">
                <v:path arrowok="t"/>
              </v:shape>
            </v:group>
            <v:group style="position:absolute;left:358;top:778;width:2;height:1604" coordorigin="358,778" coordsize="2,1604">
              <v:shape style="position:absolute;left:358;top:778;width:2;height:1604" coordorigin="358,778" coordsize="0,1604" path="m358,2382l358,778e" filled="f" stroked="t" strokeweight=".711962pt" strokecolor="#747474">
                <v:path arrowok="t"/>
              </v:shape>
            </v:group>
            <v:group style="position:absolute;left:11558;top:788;width:2;height:1776" coordorigin="11558,788" coordsize="2,1776">
              <v:shape style="position:absolute;left:11558;top:788;width:2;height:1776" coordorigin="11558,788" coordsize="0,1776" path="m11558,2564l11558,788e" filled="f" stroked="t" strokeweight=".474641pt" strokecolor="#676767">
                <v:path arrowok="t"/>
              </v:shape>
            </v:group>
            <v:group style="position:absolute;left:361;top:778;width:2;height:2292" coordorigin="361,778" coordsize="2,2292">
              <v:shape style="position:absolute;left:361;top:778;width:2;height:2292" coordorigin="361,778" coordsize="0,2292" path="m361,3070l361,778e" filled="f" stroked="t" strokeweight=".474641pt" strokecolor="#646464">
                <v:path arrowok="t"/>
              </v:shape>
            </v:group>
            <v:group style="position:absolute;left:361;top:2998;width:2;height:291" coordorigin="361,2998" coordsize="2,291">
              <v:shape style="position:absolute;left:361;top:2998;width:2;height:291" coordorigin="361,2998" coordsize="0,291" path="m361,3289l361,2998e" filled="f" stroked="t" strokeweight=".474641pt" strokecolor="#282828">
                <v:path arrowok="t"/>
              </v:shape>
            </v:group>
            <v:group style="position:absolute;left:6958;top:3967;width:2174;height:2" coordorigin="6958,3967" coordsize="2174,2">
              <v:shape style="position:absolute;left:6958;top:3967;width:2174;height:2" coordorigin="6958,3967" coordsize="2174,0" path="m6958,3967l9132,3967e" filled="f" stroked="t" strokeweight=".237321pt" strokecolor="#6B6B6B">
                <v:path arrowok="t"/>
              </v:shape>
            </v:group>
            <v:group style="position:absolute;left:6521;top:3955;width:466;height:2" coordorigin="6521,3955" coordsize="466,2">
              <v:shape style="position:absolute;left:6521;top:3955;width:466;height:2" coordorigin="6521,3955" coordsize="466,0" path="m6521,3955l6987,3955e" filled="f" stroked="t" strokeweight=".711962pt" strokecolor="#6B6B6B">
                <v:path arrowok="t"/>
              </v:shape>
            </v:group>
            <v:group style="position:absolute;left:9132;top:3967;width:2212;height:2" coordorigin="9132,3967" coordsize="2212,2">
              <v:shape style="position:absolute;left:9132;top:3967;width:2212;height:2" coordorigin="9132,3967" coordsize="2212,0" path="m9132,3967l11344,3967e" filled="f" stroked="t" strokeweight=".237321pt" strokecolor="#000000">
                <v:path arrowok="t"/>
              </v:shape>
            </v:group>
            <v:group style="position:absolute;left:11344;top:3967;width:233;height:2" coordorigin="11344,3967" coordsize="233,2">
              <v:shape style="position:absolute;left:11344;top:3967;width:233;height:2" coordorigin="11344,3967" coordsize="233,0" path="m11344,3967l11576,3967e" filled="f" stroked="t" strokeweight=".237321pt" strokecolor="#777777">
                <v:path arrowok="t"/>
              </v:shape>
            </v:group>
            <v:group style="position:absolute;left:346;top:4273;width:565;height:2" coordorigin="346,4273" coordsize="565,2">
              <v:shape style="position:absolute;left:346;top:4273;width:565;height:2" coordorigin="346,4273" coordsize="565,0" path="m346,4273l911,4273e" filled="f" stroked="t" strokeweight=".949282pt" strokecolor="#575757">
                <v:path arrowok="t"/>
              </v:shape>
            </v:group>
            <v:group style="position:absolute;left:363;top:778;width:2;height:15831" coordorigin="363,778" coordsize="2,15831">
              <v:shape style="position:absolute;left:363;top:778;width:2;height:15831" coordorigin="363,778" coordsize="0,15831" path="m363,16609l363,778e" filled="f" stroked="t" strokeweight=".711962pt" strokecolor="#545454">
                <v:path arrowok="t"/>
              </v:shape>
            </v:group>
            <v:group style="position:absolute;left:764;top:4270;width:332;height:2" coordorigin="764,4270" coordsize="332,2">
              <v:shape style="position:absolute;left:764;top:4270;width:332;height:2" coordorigin="764,4270" coordsize="332,0" path="m764,4270l1096,4270e" filled="f" stroked="t" strokeweight=".474641pt" strokecolor="#444444">
                <v:path arrowok="t"/>
              </v:shape>
            </v:group>
            <v:group style="position:absolute;left:1039;top:4270;width:2387;height:2" coordorigin="1039,4270" coordsize="2387,2">
              <v:shape style="position:absolute;left:1039;top:4270;width:2387;height:2" coordorigin="1039,4270" coordsize="2387,0" path="m1039,4270l3427,4270e" filled="f" stroked="t" strokeweight=".949282pt" strokecolor="#575757">
                <v:path arrowok="t"/>
              </v:shape>
            </v:group>
            <v:group style="position:absolute;left:3123;top:4270;width:437;height:2" coordorigin="3123,4270" coordsize="437,2">
              <v:shape style="position:absolute;left:3123;top:4270;width:437;height:2" coordorigin="3123,4270" coordsize="437,0" path="m3123,4270l3560,4270e" filled="f" stroked="t" strokeweight=".711962pt" strokecolor="#444444">
                <v:path arrowok="t"/>
              </v:shape>
            </v:group>
            <v:group style="position:absolute;left:3503;top:4273;width:275;height:2" coordorigin="3503,4273" coordsize="275,2">
              <v:shape style="position:absolute;left:3503;top:4273;width:275;height:2" coordorigin="3503,4273" coordsize="275,0" path="m3503,4273l3778,4273e" filled="f" stroked="t" strokeweight=".474641pt" strokecolor="#282828">
                <v:path arrowok="t"/>
              </v:shape>
            </v:group>
            <v:group style="position:absolute;left:3745;top:3495;width:2;height:234" coordorigin="3745,3495" coordsize="2,234">
              <v:shape style="position:absolute;left:3745;top:3495;width:2;height:234" coordorigin="3745,3495" coordsize="0,234" path="m3745,3729l3745,3495e" filled="f" stroked="t" strokeweight=".237321pt" strokecolor="#444444">
                <v:path arrowok="t"/>
              </v:shape>
            </v:group>
            <v:group style="position:absolute;left:3745;top:3729;width:2;height:239" coordorigin="3745,3729" coordsize="2,239">
              <v:shape style="position:absolute;left:3745;top:3729;width:2;height:239" coordorigin="3745,3729" coordsize="0,239" path="m3745,3967l3745,3729e" filled="f" stroked="t" strokeweight=".237321pt" strokecolor="#000000">
                <v:path arrowok="t"/>
              </v:shape>
            </v:group>
            <v:group style="position:absolute;left:3745;top:3967;width:2;height:301" coordorigin="3745,3967" coordsize="2,301">
              <v:shape style="position:absolute;left:3745;top:3967;width:2;height:301" coordorigin="3745,3967" coordsize="0,301" path="m3745,4268l3745,3967e" filled="f" stroked="t" strokeweight=".237321pt" strokecolor="#676767">
                <v:path arrowok="t"/>
              </v:shape>
            </v:group>
            <v:group style="position:absolute;left:6972;top:3499;width:2;height:320" coordorigin="6972,3499" coordsize="2,320">
              <v:shape style="position:absolute;left:6972;top:3499;width:2;height:320" coordorigin="6972,3499" coordsize="0,320" path="m6972,3819l6972,3499e" filled="f" stroked="t" strokeweight=".474641pt" strokecolor="#444444">
                <v:path arrowok="t"/>
              </v:shape>
            </v:group>
            <v:group style="position:absolute;left:6521;top:4268;width:4405;height:2" coordorigin="6521,4268" coordsize="4405,2">
              <v:shape style="position:absolute;left:6521;top:4268;width:4405;height:2" coordorigin="6521,4268" coordsize="4405,0" path="m6521,4268l10926,4268e" filled="f" stroked="t" strokeweight=".949282pt" strokecolor="#4B4B4B">
                <v:path arrowok="t"/>
              </v:shape>
            </v:group>
            <v:group style="position:absolute;left:6975;top:3700;width:2;height:578" coordorigin="6975,3700" coordsize="2,578">
              <v:shape style="position:absolute;left:6975;top:3700;width:2;height:578" coordorigin="6975,3700" coordsize="0,578" path="m6975,4278l6975,3700e" filled="f" stroked="t" strokeweight=".949282pt" strokecolor="#5B5B5B">
                <v:path arrowok="t"/>
              </v:shape>
            </v:group>
            <v:group style="position:absolute;left:10637;top:4270;width:930;height:2" coordorigin="10637,4270" coordsize="930,2">
              <v:shape style="position:absolute;left:10637;top:4270;width:930;height:2" coordorigin="10637,4270" coordsize="930,0" path="m10637,4270l11567,4270e" filled="f" stroked="t" strokeweight=".949282pt" strokecolor="#6B6B6B">
                <v:path arrowok="t"/>
              </v:shape>
            </v:group>
            <v:group style="position:absolute;left:351;top:4547;width:8809;height:2" coordorigin="351,4547" coordsize="8809,2">
              <v:shape style="position:absolute;left:351;top:4547;width:8809;height:2" coordorigin="351,4547" coordsize="8809,0" path="m351,4547l9161,4547e" filled="f" stroked="t" strokeweight=".711962pt" strokecolor="#4F4F4F">
                <v:path arrowok="t"/>
              </v:shape>
            </v:group>
            <v:group style="position:absolute;left:9104;top:4545;width:351;height:2" coordorigin="9104,4545" coordsize="351,2">
              <v:shape style="position:absolute;left:9104;top:4545;width:351;height:2" coordorigin="9104,4545" coordsize="351,0" path="m9104,4545l9455,4545e" filled="f" stroked="t" strokeweight=".474641pt" strokecolor="#3F3F3F">
                <v:path arrowok="t"/>
              </v:shape>
            </v:group>
            <v:group style="position:absolute;left:9355;top:4545;width:750;height:2" coordorigin="9355,4545" coordsize="750,2">
              <v:shape style="position:absolute;left:9355;top:4545;width:750;height:2" coordorigin="9355,4545" coordsize="750,0" path="m9355,4545l10105,4545e" filled="f" stroked="t" strokeweight=".711962pt" strokecolor="#5B5B5B">
                <v:path arrowok="t"/>
              </v:shape>
            </v:group>
            <v:group style="position:absolute;left:10048;top:4545;width:384;height:2" coordorigin="10048,4545" coordsize="384,2">
              <v:shape style="position:absolute;left:10048;top:4545;width:384;height:2" coordorigin="10048,4545" coordsize="384,0" path="m10048,4545l10433,4545e" filled="f" stroked="t" strokeweight=".474641pt" strokecolor="#2F2F2F">
                <v:path arrowok="t"/>
              </v:shape>
            </v:group>
            <v:group style="position:absolute;left:10376;top:4545;width:551;height:2" coordorigin="10376,4545" coordsize="551,2">
              <v:shape style="position:absolute;left:10376;top:4545;width:551;height:2" coordorigin="10376,4545" coordsize="551,0" path="m10376,4545l10926,4545e" filled="f" stroked="t" strokeweight=".711962pt" strokecolor="#575757">
                <v:path arrowok="t"/>
              </v:shape>
            </v:group>
            <v:group style="position:absolute;left:10869;top:4545;width:503;height:2" coordorigin="10869,4545" coordsize="503,2">
              <v:shape style="position:absolute;left:10869;top:4545;width:503;height:2" coordorigin="10869,4545" coordsize="503,0" path="m10869,4545l11372,4545e" filled="f" stroked="t" strokeweight=".949282pt" strokecolor="#747474">
                <v:path arrowok="t"/>
              </v:shape>
            </v:group>
            <v:group style="position:absolute;left:11315;top:4545;width:256;height:2" coordorigin="11315,4545" coordsize="256,2">
              <v:shape style="position:absolute;left:11315;top:4545;width:256;height:2" coordorigin="11315,4545" coordsize="256,0" path="m11315,4545l11572,4545e" filled="f" stroked="t" strokeweight=".474641pt" strokecolor="#545454">
                <v:path arrowok="t"/>
              </v:shape>
            </v:group>
            <v:group style="position:absolute;left:11576;top:3499;width:2;height:5977" coordorigin="11576,3499" coordsize="2,5977">
              <v:shape style="position:absolute;left:11576;top:3499;width:2;height:5977" coordorigin="11576,3499" coordsize="0,5977" path="m11576,9477l11576,3499e" filled="f" stroked="t" strokeweight=".711962pt" strokecolor="#707070">
                <v:path arrowok="t"/>
              </v:shape>
            </v:group>
            <v:group style="position:absolute;left:2385;top:4268;width:2;height:1743" coordorigin="2385,4268" coordsize="2,1743">
              <v:shape style="position:absolute;left:2385;top:4268;width:2;height:1743" coordorigin="2385,4268" coordsize="0,1743" path="m2385,6011l2385,4268e" filled="f" stroked="t" strokeweight=".711962pt" strokecolor="#4F4F4F">
                <v:path arrowok="t"/>
              </v:shape>
            </v:group>
            <v:group style="position:absolute;left:2373;top:4788;width:3379;height:2" coordorigin="2373,4788" coordsize="3379,2">
              <v:shape style="position:absolute;left:2373;top:4788;width:3379;height:2" coordorigin="2373,4788" coordsize="3379,0" path="m2373,4788l5753,4788e" filled="f" stroked="t" strokeweight=".711962pt" strokecolor="#4F4F4F">
                <v:path arrowok="t"/>
              </v:shape>
            </v:group>
            <v:group style="position:absolute;left:5696;top:4788;width:541;height:2" coordorigin="5696,4788" coordsize="541,2">
              <v:shape style="position:absolute;left:5696;top:4788;width:541;height:2" coordorigin="5696,4788" coordsize="541,0" path="m5696,4788l6237,4788e" filled="f" stroked="t" strokeweight=".474641pt" strokecolor="#3B3B3B">
                <v:path arrowok="t"/>
              </v:shape>
            </v:group>
            <v:group style="position:absolute;left:6161;top:4788;width:888;height:2" coordorigin="6161,4788" coordsize="888,2">
              <v:shape style="position:absolute;left:6161;top:4788;width:888;height:2" coordorigin="6161,4788" coordsize="888,0" path="m6161,4788l7048,4788e" filled="f" stroked="t" strokeweight=".949282pt" strokecolor="#5B5B5B">
                <v:path arrowok="t"/>
              </v:shape>
            </v:group>
            <v:group style="position:absolute;left:6935;top:4788;width:446;height:2" coordorigin="6935,4788" coordsize="446,2">
              <v:shape style="position:absolute;left:6935;top:4788;width:446;height:2" coordorigin="6935,4788" coordsize="446,0" path="m6935,4788l7381,4788e" filled="f" stroked="t" strokeweight=".474641pt" strokecolor="#383838">
                <v:path arrowok="t"/>
              </v:shape>
            </v:group>
            <v:group style="position:absolute;left:7324;top:4788;width:2131;height:2" coordorigin="7324,4788" coordsize="2131,2">
              <v:shape style="position:absolute;left:7324;top:4788;width:2131;height:2" coordorigin="7324,4788" coordsize="2131,0" path="m7324,4788l9455,4788e" filled="f" stroked="t" strokeweight=".711962pt" strokecolor="#545454">
                <v:path arrowok="t"/>
              </v:shape>
            </v:group>
            <v:group style="position:absolute;left:9398;top:4788;width:451;height:2" coordorigin="9398,4788" coordsize="451,2">
              <v:shape style="position:absolute;left:9398;top:4788;width:451;height:2" coordorigin="9398,4788" coordsize="451,0" path="m9398,4788l9849,4788e" filled="f" stroked="t" strokeweight=".474641pt" strokecolor="#383838">
                <v:path arrowok="t"/>
              </v:shape>
            </v:group>
            <v:group style="position:absolute;left:9744;top:4786;width:1628;height:2" coordorigin="9744,4786" coordsize="1628,2">
              <v:shape style="position:absolute;left:9744;top:4786;width:1628;height:2" coordorigin="9744,4786" coordsize="1628,0" path="m9744,4786l11372,4786e" filled="f" stroked="t" strokeweight=".711962pt" strokecolor="#5B5B5B">
                <v:path arrowok="t"/>
              </v:shape>
            </v:group>
            <v:group style="position:absolute;left:11107;top:4788;width:465;height:2" coordorigin="11107,4788" coordsize="465,2">
              <v:shape style="position:absolute;left:11107;top:4788;width:465;height:2" coordorigin="11107,4788" coordsize="465,0" path="m11107,4788l11572,4788e" filled="f" stroked="t" strokeweight=".949282pt" strokecolor="#777777">
                <v:path arrowok="t"/>
              </v:shape>
            </v:group>
            <v:group style="position:absolute;left:356;top:4750;width:2;height:306" coordorigin="356,4750" coordsize="2,306">
              <v:shape style="position:absolute;left:356;top:4750;width:2;height:306" coordorigin="356,4750" coordsize="0,306" path="m356,5056l356,4750e" filled="f" stroked="t" strokeweight=".474641pt" strokecolor="#2F2F2F">
                <v:path arrowok="t"/>
              </v:shape>
            </v:group>
            <v:group style="position:absolute;left:4932;top:4784;width:2;height:272" coordorigin="4932,4784" coordsize="2,272">
              <v:shape style="position:absolute;left:4932;top:4784;width:2;height:272" coordorigin="4932,4784" coordsize="0,272" path="m4932,5056l4932,4784e" filled="f" stroked="t" strokeweight=".474641pt" strokecolor="#2F2F2F">
                <v:path arrowok="t"/>
              </v:shape>
            </v:group>
            <v:group style="position:absolute;left:7756;top:4774;width:2;height:253" coordorigin="7756,4774" coordsize="2,253">
              <v:shape style="position:absolute;left:7756;top:4774;width:2;height:253" coordorigin="7756,4774" coordsize="0,253" path="m7756,5027l7756,4774e" filled="f" stroked="t" strokeweight=".237321pt" strokecolor="#575757">
                <v:path arrowok="t"/>
              </v:shape>
            </v:group>
            <v:group style="position:absolute;left:11567;top:4745;width:2;height:310" coordorigin="11567,4745" coordsize="2,310">
              <v:shape style="position:absolute;left:11567;top:4745;width:2;height:310" coordorigin="11567,4745" coordsize="0,310" path="m11567,5056l11567,4745e" filled="f" stroked="t" strokeweight=".474641pt" strokecolor="#575757">
                <v:path arrowok="t"/>
              </v:shape>
            </v:group>
            <v:group style="position:absolute;left:4932;top:4999;width:2;height:764" coordorigin="4932,4999" coordsize="2,764">
              <v:shape style="position:absolute;left:4932;top:4999;width:2;height:764" coordorigin="4932,4999" coordsize="0,764" path="m4932,5762l4932,4999e" filled="f" stroked="t" strokeweight=".711962pt" strokecolor="#545454">
                <v:path arrowok="t"/>
              </v:shape>
            </v:group>
            <v:group style="position:absolute;left:4922;top:5268;width:6450;height:2" coordorigin="4922,5268" coordsize="6450,2">
              <v:shape style="position:absolute;left:4922;top:5268;width:6450;height:2" coordorigin="4922,5268" coordsize="6450,0" path="m4922,5268l11372,5268e" filled="f" stroked="t" strokeweight=".711962pt" strokecolor="#545454">
                <v:path arrowok="t"/>
              </v:shape>
            </v:group>
            <v:group style="position:absolute;left:7756;top:5027;width:2;height:239" coordorigin="7756,5027" coordsize="2,239">
              <v:shape style="position:absolute;left:7756;top:5027;width:2;height:239" coordorigin="7756,5027" coordsize="0,239" path="m7756,5266l7756,5027e" filled="f" stroked="t" strokeweight=".237321pt" strokecolor="#2F2F2F">
                <v:path arrowok="t"/>
              </v:shape>
            </v:group>
            <v:group style="position:absolute;left:11315;top:5266;width:266;height:2" coordorigin="11315,5266" coordsize="266,2">
              <v:shape style="position:absolute;left:11315;top:5266;width:266;height:2" coordorigin="11315,5266" coordsize="266,0" path="m11315,5266l11581,5266e" filled="f" stroked="t" strokeweight=".711962pt" strokecolor="#707070">
                <v:path arrowok="t"/>
              </v:shape>
            </v:group>
            <v:group style="position:absolute;left:361;top:5228;width:2;height:535" coordorigin="361,5228" coordsize="2,535">
              <v:shape style="position:absolute;left:361;top:5228;width:2;height:535" coordorigin="361,5228" coordsize="0,535" path="m361,5762l361,5228e" filled="f" stroked="t" strokeweight=".474641pt" strokecolor="#383838">
                <v:path arrowok="t"/>
              </v:shape>
            </v:group>
            <v:group style="position:absolute;left:4922;top:5512;width:5183;height:2" coordorigin="4922,5512" coordsize="5183,2">
              <v:shape style="position:absolute;left:4922;top:5512;width:5183;height:2" coordorigin="4922,5512" coordsize="5183,0" path="m4922,5512l10105,5512e" filled="f" stroked="t" strokeweight=".711962pt" strokecolor="#545454">
                <v:path arrowok="t"/>
              </v:shape>
            </v:group>
            <v:group style="position:absolute;left:10048;top:5509;width:384;height:2" coordorigin="10048,5509" coordsize="384,2">
              <v:shape style="position:absolute;left:10048;top:5509;width:384;height:2" coordorigin="10048,5509" coordsize="384,0" path="m10048,5509l10433,5509e" filled="f" stroked="t" strokeweight=".474641pt" strokecolor="#282828">
                <v:path arrowok="t"/>
              </v:shape>
            </v:group>
            <v:group style="position:absolute;left:10376;top:5509;width:551;height:2" coordorigin="10376,5509" coordsize="551,2">
              <v:shape style="position:absolute;left:10376;top:5509;width:551;height:2" coordorigin="10376,5509" coordsize="551,0" path="m10376,5509l10926,5509e" filled="f" stroked="t" strokeweight=".711962pt" strokecolor="#4F4F4F">
                <v:path arrowok="t"/>
              </v:shape>
            </v:group>
            <v:group style="position:absolute;left:10570;top:5512;width:1006;height:2" coordorigin="10570,5512" coordsize="1006,2">
              <v:shape style="position:absolute;left:10570;top:5512;width:1006;height:2" coordorigin="10570,5512" coordsize="1006,0" path="m10570,5512l11576,5512e" filled="f" stroked="t" strokeweight=".949282pt" strokecolor="#646464">
                <v:path arrowok="t"/>
              </v:shape>
            </v:group>
            <v:group style="position:absolute;left:4927;top:5748;width:4234;height:2" coordorigin="4927,5748" coordsize="4234,2">
              <v:shape style="position:absolute;left:4927;top:5748;width:4234;height:2" coordorigin="4927,5748" coordsize="4234,0" path="m4927,5748l9161,5748e" filled="f" stroked="t" strokeweight=".711962pt" strokecolor="#4F4F4F">
                <v:path arrowok="t"/>
              </v:shape>
            </v:group>
            <v:group style="position:absolute;left:9104;top:5748;width:351;height:2" coordorigin="9104,5748" coordsize="351,2">
              <v:shape style="position:absolute;left:9104;top:5748;width:351;height:2" coordorigin="9104,5748" coordsize="351,0" path="m9104,5748l9455,5748e" filled="f" stroked="t" strokeweight=".474641pt" strokecolor="#3B3B3B">
                <v:path arrowok="t"/>
              </v:shape>
            </v:group>
            <v:group style="position:absolute;left:9360;top:5748;width:745;height:2" coordorigin="9360,5748" coordsize="745,2">
              <v:shape style="position:absolute;left:9360;top:5748;width:745;height:2" coordorigin="9360,5748" coordsize="745,0" path="m9360,5748l10105,5748e" filled="f" stroked="t" strokeweight=".949282pt" strokecolor="#575757">
                <v:path arrowok="t"/>
              </v:shape>
            </v:group>
            <v:group style="position:absolute;left:10048;top:5748;width:384;height:2" coordorigin="10048,5748" coordsize="384,2">
              <v:shape style="position:absolute;left:10048;top:5748;width:384;height:2" coordorigin="10048,5748" coordsize="384,0" path="m10048,5748l10433,5748e" filled="f" stroked="t" strokeweight=".474641pt" strokecolor="#2F2F2F">
                <v:path arrowok="t"/>
              </v:shape>
            </v:group>
            <v:group style="position:absolute;left:10376;top:5748;width:997;height:2" coordorigin="10376,5748" coordsize="997,2">
              <v:shape style="position:absolute;left:10376;top:5748;width:997;height:2" coordorigin="10376,5748" coordsize="997,0" path="m10376,5748l11372,5748e" filled="f" stroked="t" strokeweight=".711962pt" strokecolor="#5B5B5B">
                <v:path arrowok="t"/>
              </v:shape>
            </v:group>
            <v:group style="position:absolute;left:11315;top:5748;width:266;height:2" coordorigin="11315,5748" coordsize="266,2">
              <v:shape style="position:absolute;left:11315;top:5748;width:266;height:2" coordorigin="11315,5748" coordsize="266,0" path="m11315,5748l11581,5748e" filled="f" stroked="t" strokeweight=".474641pt" strokecolor="#4B4B4B">
                <v:path arrowok="t"/>
              </v:shape>
            </v:group>
            <v:group style="position:absolute;left:11572;top:5466;width:2;height:306" coordorigin="11572,5466" coordsize="2,306">
              <v:shape style="position:absolute;left:11572;top:5466;width:2;height:306" coordorigin="11572,5466" coordsize="0,306" path="m11572,5772l11572,5466e" filled="f" stroked="t" strokeweight=".474641pt" strokecolor="#484848">
                <v:path arrowok="t"/>
              </v:shape>
            </v:group>
            <v:group style="position:absolute;left:2383;top:5994;width:1206;height:2" coordorigin="2383,5994" coordsize="1206,2">
              <v:shape style="position:absolute;left:2383;top:5994;width:1206;height:2" coordorigin="2383,5994" coordsize="1206,0" path="m2383,5994l3588,5994e" filled="f" stroked="t" strokeweight=".949282pt" strokecolor="#545454">
                <v:path arrowok="t"/>
              </v:shape>
            </v:group>
            <v:group style="position:absolute;left:3503;top:5992;width:271;height:2" coordorigin="3503,5992" coordsize="271,2">
              <v:shape style="position:absolute;left:3503;top:5992;width:271;height:2" coordorigin="3503,5992" coordsize="271,0" path="m3503,5992l3773,5992e" filled="f" stroked="t" strokeweight=".474641pt" strokecolor="#2F2F2F">
                <v:path arrowok="t"/>
              </v:shape>
            </v:group>
            <v:group style="position:absolute;left:4936;top:5705;width:2;height:315" coordorigin="4936,5705" coordsize="2,315">
              <v:shape style="position:absolute;left:4936;top:5705;width:2;height:315" coordorigin="4936,5705" coordsize="0,315" path="m4936,6020l4936,5705e" filled="f" stroked="t" strokeweight=".474641pt" strokecolor="#444444">
                <v:path arrowok="t"/>
              </v:shape>
            </v:group>
            <v:group style="position:absolute;left:9398;top:5989;width:451;height:2" coordorigin="9398,5989" coordsize="451,2">
              <v:shape style="position:absolute;left:9398;top:5989;width:451;height:2" coordorigin="9398,5989" coordsize="451,0" path="m9398,5989l9849,5989e" filled="f" stroked="t" strokeweight=".474641pt" strokecolor="#3B3B3B">
                <v:path arrowok="t"/>
              </v:shape>
            </v:group>
            <v:group style="position:absolute;left:3716;top:5989;width:7841;height:2" coordorigin="3716,5989" coordsize="7841,2">
              <v:shape style="position:absolute;left:3716;top:5989;width:7841;height:2" coordorigin="3716,5989" coordsize="7841,0" path="m3716,5989l11558,5989e" filled="f" stroked="t" strokeweight=".711962pt" strokecolor="#545454">
                <v:path arrowok="t"/>
              </v:shape>
            </v:group>
            <v:group style="position:absolute;left:10879;top:5992;width:707;height:2" coordorigin="10879,5992" coordsize="707,2">
              <v:shape style="position:absolute;left:10879;top:5992;width:707;height:2" coordorigin="10879,5992" coordsize="707,0" path="m10879,5992l11586,5992e" filled="f" stroked="t" strokeweight=".949282pt" strokecolor="#6B6B6B">
                <v:path arrowok="t"/>
              </v:shape>
            </v:group>
            <v:group style="position:absolute;left:2390;top:5953;width:2;height:325" coordorigin="2390,5953" coordsize="2,325">
              <v:shape style="position:absolute;left:2390;top:5953;width:2;height:325" coordorigin="2390,5953" coordsize="0,325" path="m2390,6278l2390,5953e" filled="f" stroked="t" strokeweight=".474641pt" strokecolor="#3B3B3B">
                <v:path arrowok="t"/>
              </v:shape>
            </v:group>
            <v:group style="position:absolute;left:845;top:6233;width:8610;height:2" coordorigin="845,6233" coordsize="8610,2">
              <v:shape style="position:absolute;left:845;top:6233;width:8610;height:2" coordorigin="845,6233" coordsize="8610,0" path="m845,6233l9455,6233e" filled="f" stroked="t" strokeweight=".711962pt" strokecolor="#4F4F4F">
                <v:path arrowok="t"/>
              </v:shape>
            </v:group>
            <v:group style="position:absolute;left:4936;top:5934;width:2;height:606" coordorigin="4936,5934" coordsize="2,606">
              <v:shape style="position:absolute;left:4936;top:5934;width:2;height:606" coordorigin="4936,5934" coordsize="0,606" path="m4936,6541l4936,5934e" filled="f" stroked="t" strokeweight=".949282pt" strokecolor="#4B4B4B">
                <v:path arrowok="t"/>
              </v:shape>
            </v:group>
            <v:group style="position:absolute;left:9398;top:6230;width:451;height:2" coordorigin="9398,6230" coordsize="451,2">
              <v:shape style="position:absolute;left:9398;top:6230;width:451;height:2" coordorigin="9398,6230" coordsize="451,0" path="m9398,6230l9849,6230e" filled="f" stroked="t" strokeweight=".474641pt" strokecolor="#282828">
                <v:path arrowok="t"/>
              </v:shape>
            </v:group>
            <v:group style="position:absolute;left:9792;top:6230;width:313;height:2" coordorigin="9792,6230" coordsize="313,2">
              <v:shape style="position:absolute;left:9792;top:6230;width:313;height:2" coordorigin="9792,6230" coordsize="313,0" path="m9792,6230l10105,6230e" filled="f" stroked="t" strokeweight=".474641pt" strokecolor="#3B3B3B">
                <v:path arrowok="t"/>
              </v:shape>
            </v:group>
            <v:group style="position:absolute;left:10024;top:6230;width:1348;height:2" coordorigin="10024,6230" coordsize="1348,2">
              <v:shape style="position:absolute;left:10024;top:6230;width:1348;height:2" coordorigin="10024,6230" coordsize="1348,0" path="m10024,6230l11372,6230e" filled="f" stroked="t" strokeweight=".711962pt" strokecolor="#4F4F4F">
                <v:path arrowok="t"/>
              </v:shape>
            </v:group>
            <v:group style="position:absolute;left:11249;top:6230;width:332;height:2" coordorigin="11249,6230" coordsize="332,2">
              <v:shape style="position:absolute;left:11249;top:6230;width:332;height:2" coordorigin="11249,6230" coordsize="332,0" path="m11249,6230l11581,6230e" filled="f" stroked="t" strokeweight=".949282pt" strokecolor="#6B6B6B">
                <v:path arrowok="t"/>
              </v:shape>
            </v:group>
            <v:group style="position:absolute;left:2390;top:6206;width:2;height:516" coordorigin="2390,6206" coordsize="2,516">
              <v:shape style="position:absolute;left:2390;top:6206;width:2;height:516" coordorigin="2390,6206" coordsize="0,516" path="m2390,6722l2390,6206e" filled="f" stroked="t" strokeweight=".949282pt" strokecolor="#545454">
                <v:path arrowok="t"/>
              </v:shape>
            </v:group>
            <v:group style="position:absolute;left:7756;top:6235;width:2;height:468" coordorigin="7756,6235" coordsize="2,468">
              <v:shape style="position:absolute;left:7756;top:6235;width:2;height:468" coordorigin="7756,6235" coordsize="0,468" path="m7756,6703l7756,6235e" filled="f" stroked="t" strokeweight=".237321pt" strokecolor="#2F2F2F">
                <v:path arrowok="t"/>
              </v:shape>
            </v:group>
            <v:group style="position:absolute;left:11576;top:6206;width:2;height:334" coordorigin="11576,6206" coordsize="2,334">
              <v:shape style="position:absolute;left:11576;top:6206;width:2;height:334" coordorigin="11576,6206" coordsize="0,334" path="m11576,6541l11576,6206e" filled="f" stroked="t" strokeweight=".474641pt" strokecolor="#545454">
                <v:path arrowok="t"/>
              </v:shape>
            </v:group>
            <v:group style="position:absolute;left:361;top:6483;width:2;height:239" coordorigin="361,6483" coordsize="2,239">
              <v:shape style="position:absolute;left:361;top:6483;width:2;height:239" coordorigin="361,6483" coordsize="0,239" path="m361,6722l361,6483e" filled="f" stroked="t" strokeweight=".474641pt" strokecolor="#232323">
                <v:path arrowok="t"/>
              </v:shape>
            </v:group>
            <v:group style="position:absolute;left:2387;top:6708;width:1172;height:2" coordorigin="2387,6708" coordsize="1172,2">
              <v:shape style="position:absolute;left:2387;top:6708;width:1172;height:2" coordorigin="2387,6708" coordsize="1172,0" path="m2387,6708l3560,6708e" filled="f" stroked="t" strokeweight=".711962pt" strokecolor="#444444">
                <v:path arrowok="t"/>
              </v:shape>
            </v:group>
            <v:group style="position:absolute;left:3503;top:6708;width:271;height:2" coordorigin="3503,6708" coordsize="271,2">
              <v:shape style="position:absolute;left:3503;top:6708;width:271;height:2" coordorigin="3503,6708" coordsize="271,0" path="m3503,6708l3773,6708e" filled="f" stroked="t" strokeweight=".474641pt" strokecolor="#1C1C1C">
                <v:path arrowok="t"/>
              </v:shape>
            </v:group>
            <v:group style="position:absolute;left:4936;top:6483;width:2;height:248" coordorigin="4936,6483" coordsize="2,248">
              <v:shape style="position:absolute;left:4936;top:6483;width:2;height:248" coordorigin="4936,6483" coordsize="0,248" path="m4936,6732l4936,6483e" filled="f" stroked="t" strokeweight=".474641pt" strokecolor="#343434">
                <v:path arrowok="t"/>
              </v:shape>
            </v:group>
            <v:group style="position:absolute;left:3716;top:6703;width:6389;height:2" coordorigin="3716,6703" coordsize="6389,2">
              <v:shape style="position:absolute;left:3716;top:6703;width:6389;height:2" coordorigin="3716,6703" coordsize="6389,0" path="m3716,6703l10105,6703e" filled="f" stroked="t" strokeweight=".711962pt" strokecolor="#4F4F4F">
                <v:path arrowok="t"/>
              </v:shape>
            </v:group>
            <v:group style="position:absolute;left:10048;top:6703;width:384;height:2" coordorigin="10048,6703" coordsize="384,2">
              <v:shape style="position:absolute;left:10048;top:6703;width:384;height:2" coordorigin="10048,6703" coordsize="384,0" path="m10048,6703l10433,6703e" filled="f" stroked="t" strokeweight=".474641pt" strokecolor="#383838">
                <v:path arrowok="t"/>
              </v:shape>
            </v:group>
            <v:group style="position:absolute;left:10357;top:6700;width:589;height:2" coordorigin="10357,6700" coordsize="589,2">
              <v:shape style="position:absolute;left:10357;top:6700;width:589;height:2" coordorigin="10357,6700" coordsize="589,0" path="m10357,6700l10945,6700e" filled="f" stroked="t" strokeweight=".949282pt" strokecolor="#676767">
                <v:path arrowok="t"/>
              </v:shape>
            </v:group>
            <v:group style="position:absolute;left:10869;top:6700;width:712;height:2" coordorigin="10869,6700" coordsize="712,2">
              <v:shape style="position:absolute;left:10869;top:6700;width:712;height:2" coordorigin="10869,6700" coordsize="712,0" path="m10869,6700l11581,6700e" filled="f" stroked="t" strokeweight=".474641pt" strokecolor="#545454">
                <v:path arrowok="t"/>
              </v:shape>
            </v:group>
            <v:group style="position:absolute;left:11574;top:6483;width:2;height:248" coordorigin="11574,6483" coordsize="2,248">
              <v:shape style="position:absolute;left:11574;top:6483;width:2;height:248" coordorigin="11574,6483" coordsize="0,248" path="m11574,6732l11574,6483e" filled="f" stroked="t" strokeweight=".711962pt" strokecolor="#676767">
                <v:path arrowok="t"/>
              </v:shape>
            </v:group>
            <v:group style="position:absolute;left:361;top:6665;width:2;height:301" coordorigin="361,6665" coordsize="2,301">
              <v:shape style="position:absolute;left:361;top:6665;width:2;height:301" coordorigin="361,6665" coordsize="0,301" path="m361,6965l361,6665e" filled="f" stroked="t" strokeweight=".711962pt" strokecolor="#383838">
                <v:path arrowok="t"/>
              </v:shape>
            </v:group>
            <v:group style="position:absolute;left:2392;top:6665;width:2;height:301" coordorigin="2392,6665" coordsize="2,301">
              <v:shape style="position:absolute;left:2392;top:6665;width:2;height:301" coordorigin="2392,6665" coordsize="0,301" path="m2392,6965l2392,6665e" filled="f" stroked="t" strokeweight=".474641pt" strokecolor="#282828">
                <v:path arrowok="t"/>
              </v:shape>
            </v:group>
            <v:group style="position:absolute;left:2383;top:6946;width:2582;height:2" coordorigin="2383,6946" coordsize="2582,2">
              <v:shape style="position:absolute;left:2383;top:6946;width:2582;height:2" coordorigin="2383,6946" coordsize="2582,0" path="m2383,6946l4965,6946e" filled="f" stroked="t" strokeweight=".711962pt" strokecolor="#484848">
                <v:path arrowok="t"/>
              </v:shape>
            </v:group>
            <v:group style="position:absolute;left:4941;top:6660;width:2;height:291" coordorigin="4941,6660" coordsize="2,291">
              <v:shape style="position:absolute;left:4941;top:6660;width:2;height:291" coordorigin="4941,6660" coordsize="0,291" path="m4941,6951l4941,6660e" filled="f" stroked="t" strokeweight=".711962pt" strokecolor="#3B3B3B">
                <v:path arrowok="t"/>
              </v:shape>
            </v:group>
            <v:group style="position:absolute;left:4894;top:6946;width:384;height:2" coordorigin="4894,6946" coordsize="384,2">
              <v:shape style="position:absolute;left:4894;top:6946;width:384;height:2" coordorigin="4894,6946" coordsize="384,0" path="m4894,6946l5278,6946e" filled="f" stroked="t" strokeweight=".474641pt" strokecolor="#3B3B3B">
                <v:path arrowok="t"/>
              </v:shape>
            </v:group>
            <v:group style="position:absolute;left:5174;top:6944;width:3987;height:2" coordorigin="5174,6944" coordsize="3987,2">
              <v:shape style="position:absolute;left:5174;top:6944;width:3987;height:2" coordorigin="5174,6944" coordsize="3987,0" path="m5174,6944l9161,6944e" filled="f" stroked="t" strokeweight=".949282pt" strokecolor="#545454">
                <v:path arrowok="t"/>
              </v:shape>
            </v:group>
            <v:group style="position:absolute;left:7756;top:6689;width:2;height:258" coordorigin="7756,6689" coordsize="2,258">
              <v:shape style="position:absolute;left:7756;top:6689;width:2;height:258" coordorigin="7756,6689" coordsize="0,258" path="m7756,6946l7756,6689e" filled="f" stroked="t" strokeweight=".237321pt" strokecolor="#4B4B4B">
                <v:path arrowok="t"/>
              </v:shape>
            </v:group>
            <v:group style="position:absolute;left:9104;top:6942;width:351;height:2" coordorigin="9104,6942" coordsize="351,2">
              <v:shape style="position:absolute;left:9104;top:6942;width:351;height:2" coordorigin="9104,6942" coordsize="351,0" path="m9104,6942l9455,6942e" filled="f" stroked="t" strokeweight=".474641pt" strokecolor="#343434">
                <v:path arrowok="t"/>
              </v:shape>
            </v:group>
            <v:group style="position:absolute;left:9398;top:6942;width:707;height:2" coordorigin="9398,6942" coordsize="707,2">
              <v:shape style="position:absolute;left:9398;top:6942;width:707;height:2" coordorigin="9398,6942" coordsize="707,0" path="m9398,6942l10105,6942e" filled="f" stroked="t" strokeweight=".949282pt" strokecolor="#545454">
                <v:path arrowok="t"/>
              </v:shape>
            </v:group>
            <v:group style="position:absolute;left:10048;top:6942;width:384;height:2" coordorigin="10048,6942" coordsize="384,2">
              <v:shape style="position:absolute;left:10048;top:6942;width:384;height:2" coordorigin="10048,6942" coordsize="384,0" path="m10048,6942l10433,6942e" filled="f" stroked="t" strokeweight=".474641pt" strokecolor="#3F3F3F">
                <v:path arrowok="t"/>
              </v:shape>
            </v:group>
            <v:group style="position:absolute;left:10376;top:6942;width:997;height:2" coordorigin="10376,6942" coordsize="997,2">
              <v:shape style="position:absolute;left:10376;top:6942;width:997;height:2" coordorigin="10376,6942" coordsize="997,0" path="m10376,6942l11372,6942e" filled="f" stroked="t" strokeweight=".711962pt" strokecolor="#676767">
                <v:path arrowok="t"/>
              </v:shape>
            </v:group>
            <v:group style="position:absolute;left:11315;top:6942;width:271;height:2" coordorigin="11315,6942" coordsize="271,2">
              <v:shape style="position:absolute;left:11315;top:6942;width:271;height:2" coordorigin="11315,6942" coordsize="271,0" path="m11315,6942l11586,6942e" filled="f" stroked="t" strokeweight=".474641pt" strokecolor="#575757">
                <v:path arrowok="t"/>
              </v:shape>
            </v:group>
            <v:group style="position:absolute;left:351;top:7190;width:470;height:2" coordorigin="351,7190" coordsize="470,2">
              <v:shape style="position:absolute;left:351;top:7190;width:470;height:2" coordorigin="351,7190" coordsize="470,0" path="m351,7190l821,7190e" filled="f" stroked="t" strokeweight=".474641pt" strokecolor="#383838">
                <v:path arrowok="t"/>
              </v:shape>
            </v:group>
            <v:group style="position:absolute;left:764;top:7187;width:997;height:2" coordorigin="764,7187" coordsize="997,2">
              <v:shape style="position:absolute;left:764;top:7187;width:997;height:2" coordorigin="764,7187" coordsize="997,0" path="m764,7187l1761,7187e" filled="f" stroked="t" strokeweight=".949282pt" strokecolor="#606060">
                <v:path arrowok="t"/>
              </v:shape>
            </v:group>
            <v:group style="position:absolute;left:1704;top:7192;width:707;height:2" coordorigin="1704,7192" coordsize="707,2">
              <v:shape style="position:absolute;left:1704;top:7192;width:707;height:2" coordorigin="1704,7192" coordsize="707,0" path="m1704,7192l2411,7192e" filled="f" stroked="t" strokeweight=".474641pt" strokecolor="#3F3F3F">
                <v:path arrowok="t"/>
              </v:shape>
            </v:group>
            <v:group style="position:absolute;left:2340;top:7190;width:2615;height:2" coordorigin="2340,7190" coordsize="2615,2">
              <v:shape style="position:absolute;left:2340;top:7190;width:2615;height:2" coordorigin="2340,7190" coordsize="2615,0" path="m2340,7190l4955,7190e" filled="f" stroked="t" strokeweight=".711962pt" strokecolor="#545454">
                <v:path arrowok="t"/>
              </v:shape>
            </v:group>
            <v:group style="position:absolute;left:4898;top:7187;width:380;height:2" coordorigin="4898,7187" coordsize="380,2">
              <v:shape style="position:absolute;left:4898;top:7187;width:380;height:2" coordorigin="4898,7187" coordsize="380,0" path="m4898,7187l5278,7187e" filled="f" stroked="t" strokeweight=".474641pt" strokecolor="#3B3B3B">
                <v:path arrowok="t"/>
              </v:shape>
            </v:group>
            <v:group style="position:absolute;left:5121;top:7185;width:655;height:2" coordorigin="5121,7185" coordsize="655,2">
              <v:shape style="position:absolute;left:5121;top:7185;width:655;height:2" coordorigin="5121,7185" coordsize="655,0" path="m5121,7185l5776,7185e" filled="f" stroked="t" strokeweight=".949282pt" strokecolor="#545454">
                <v:path arrowok="t"/>
              </v:shape>
            </v:group>
            <v:group style="position:absolute;left:5696;top:7185;width:541;height:2" coordorigin="5696,7185" coordsize="541,2">
              <v:shape style="position:absolute;left:5696;top:7185;width:541;height:2" coordorigin="5696,7185" coordsize="541,0" path="m5696,7185l6237,7185e" filled="f" stroked="t" strokeweight=".474641pt" strokecolor="#383838">
                <v:path arrowok="t"/>
              </v:shape>
            </v:group>
            <v:group style="position:absolute;left:6180;top:7185;width:864;height:2" coordorigin="6180,7185" coordsize="864,2">
              <v:shape style="position:absolute;left:6180;top:7185;width:864;height:2" coordorigin="6180,7185" coordsize="864,0" path="m6180,7185l7044,7185e" filled="f" stroked="t" strokeweight=".711962pt" strokecolor="#4F4F4F">
                <v:path arrowok="t"/>
              </v:shape>
            </v:group>
            <v:group style="position:absolute;left:6935;top:7185;width:446;height:2" coordorigin="6935,7185" coordsize="446,2">
              <v:shape style="position:absolute;left:6935;top:7185;width:446;height:2" coordorigin="6935,7185" coordsize="446,0" path="m6935,7185l7381,7185e" filled="f" stroked="t" strokeweight=".474641pt" strokecolor="#343434">
                <v:path arrowok="t"/>
              </v:shape>
            </v:group>
            <v:group style="position:absolute;left:7324;top:7183;width:3603;height:2" coordorigin="7324,7183" coordsize="3603,2">
              <v:shape style="position:absolute;left:7324;top:7183;width:3603;height:2" coordorigin="7324,7183" coordsize="3603,0" path="m7324,7183l10926,7183e" filled="f" stroked="t" strokeweight=".711962pt" strokecolor="#575757">
                <v:path arrowok="t"/>
              </v:shape>
            </v:group>
            <v:group style="position:absolute;left:10869;top:7183;width:717;height:2" coordorigin="10869,7183" coordsize="717,2">
              <v:shape style="position:absolute;left:10869;top:7183;width:717;height:2" coordorigin="10869,7183" coordsize="717,0" path="m10869,7183l11586,7183e" filled="f" stroked="t" strokeweight=".949282pt" strokecolor="#707070">
                <v:path arrowok="t"/>
              </v:shape>
            </v:group>
            <v:group style="position:absolute;left:11579;top:7161;width:2;height:525" coordorigin="11579,7161" coordsize="2,525">
              <v:shape style="position:absolute;left:11579;top:7161;width:2;height:525" coordorigin="11579,7161" coordsize="0,525" path="m11579,7686l11579,7161e" filled="f" stroked="t" strokeweight=".474641pt" strokecolor="#606060">
                <v:path arrowok="t"/>
              </v:shape>
            </v:group>
            <v:group style="position:absolute;left:356;top:7667;width:740;height:2" coordorigin="356,7667" coordsize="740,2">
              <v:shape style="position:absolute;left:356;top:7667;width:740;height:2" coordorigin="356,7667" coordsize="740,0" path="m356,7667l1096,7667e" filled="f" stroked="t" strokeweight=".474641pt" strokecolor="#4F4F4F">
                <v:path arrowok="t"/>
              </v:shape>
            </v:group>
            <v:group style="position:absolute;left:365;top:7429;width:2;height:8555" coordorigin="365,7429" coordsize="2,8555">
              <v:shape style="position:absolute;left:365;top:7429;width:2;height:8555" coordorigin="365,7429" coordsize="0,8555" path="m365,15984l365,7429e" filled="f" stroked="t" strokeweight=".711962pt" strokecolor="#4F4F4F">
                <v:path arrowok="t"/>
              </v:shape>
            </v:group>
            <v:group style="position:absolute;left:375;top:7665;width:5392;height:2" coordorigin="375,7665" coordsize="5392,2">
              <v:shape style="position:absolute;left:375;top:7665;width:5392;height:2" coordorigin="375,7665" coordsize="5392,0" path="m375,7665l5767,7665e" filled="f" stroked="t" strokeweight=".711962pt" strokecolor="#5B5B5B">
                <v:path arrowok="t"/>
              </v:shape>
            </v:group>
            <v:group style="position:absolute;left:5696;top:7662;width:541;height:2" coordorigin="5696,7662" coordsize="541,2">
              <v:shape style="position:absolute;left:5696;top:7662;width:541;height:2" coordorigin="5696,7662" coordsize="541,0" path="m5696,7662l6237,7662e" filled="f" stroked="t" strokeweight=".474641pt" strokecolor="#444444">
                <v:path arrowok="t"/>
              </v:shape>
            </v:group>
            <v:group style="position:absolute;left:6151;top:7662;width:883;height:2" coordorigin="6151,7662" coordsize="883,2">
              <v:shape style="position:absolute;left:6151;top:7662;width:883;height:2" coordorigin="6151,7662" coordsize="883,0" path="m6151,7662l7034,7662e" filled="f" stroked="t" strokeweight=".711962pt" strokecolor="#606060">
                <v:path arrowok="t"/>
              </v:shape>
            </v:group>
            <v:group style="position:absolute;left:6935;top:7662;width:446;height:2" coordorigin="6935,7662" coordsize="446,2">
              <v:shape style="position:absolute;left:6935;top:7662;width:446;height:2" coordorigin="6935,7662" coordsize="446,0" path="m6935,7662l7381,7662e" filled="f" stroked="t" strokeweight=".474641pt" strokecolor="#3B3B3B">
                <v:path arrowok="t"/>
              </v:shape>
            </v:group>
            <v:group style="position:absolute;left:7324;top:7660;width:3603;height:2" coordorigin="7324,7660" coordsize="3603,2">
              <v:shape style="position:absolute;left:7324;top:7660;width:3603;height:2" coordorigin="7324,7660" coordsize="3603,0" path="m7324,7660l10926,7660e" filled="f" stroked="t" strokeweight=".711962pt" strokecolor="#575757">
                <v:path arrowok="t"/>
              </v:shape>
            </v:group>
            <v:group style="position:absolute;left:10869;top:7658;width:503;height:2" coordorigin="10869,7658" coordsize="503,2">
              <v:shape style="position:absolute;left:10869;top:7658;width:503;height:2" coordorigin="10869,7658" coordsize="503,0" path="m10869,7658l11372,7658e" filled="f" stroked="t" strokeweight=".949282pt" strokecolor="#6B6B6B">
                <v:path arrowok="t"/>
              </v:shape>
            </v:group>
            <v:group style="position:absolute;left:11315;top:7658;width:275;height:2" coordorigin="11315,7658" coordsize="275,2">
              <v:shape style="position:absolute;left:11315;top:7658;width:275;height:2" coordorigin="11315,7658" coordsize="275,0" path="m11315,7658l11591,7658e" filled="f" stroked="t" strokeweight=".474641pt" strokecolor="#4F4F4F">
                <v:path arrowok="t"/>
              </v:shape>
            </v:group>
            <v:group style="position:absolute;left:2392;top:6908;width:2;height:9701" coordorigin="2392,6908" coordsize="2,9701">
              <v:shape style="position:absolute;left:2392;top:6908;width:2;height:9701" coordorigin="2392,6908" coordsize="0,9701" path="m2392,16609l2392,6908e" filled="f" stroked="t" strokeweight=".474641pt" strokecolor="#4F4F4F">
                <v:path arrowok="t"/>
              </v:shape>
            </v:group>
            <v:group style="position:absolute;left:4948;top:7658;width:2;height:263" coordorigin="4948,7658" coordsize="2,263">
              <v:shape style="position:absolute;left:4948;top:7658;width:2;height:263" coordorigin="4948,7658" coordsize="0,263" path="m4948,7920l4948,7658e" filled="f" stroked="t" strokeweight="1.186603pt" strokecolor="#575757">
                <v:path arrowok="t"/>
              </v:shape>
            </v:group>
            <v:group style="position:absolute;left:4932;top:7904;width:4561;height:2" coordorigin="4932,7904" coordsize="4561,2">
              <v:shape style="position:absolute;left:4932;top:7904;width:4561;height:2" coordorigin="4932,7904" coordsize="4561,0" path="m4932,7904l9493,7904e" filled="f" stroked="t" strokeweight=".711962pt" strokecolor="#545454">
                <v:path arrowok="t"/>
              </v:shape>
            </v:group>
            <v:group style="position:absolute;left:9398;top:7901;width:707;height:2" coordorigin="9398,7901" coordsize="707,2">
              <v:shape style="position:absolute;left:9398;top:7901;width:707;height:2" coordorigin="9398,7901" coordsize="707,0" path="m9398,7901l10105,7901e" filled="f" stroked="t" strokeweight=".474641pt" strokecolor="#3F3F3F">
                <v:path arrowok="t"/>
              </v:shape>
            </v:group>
            <v:group style="position:absolute;left:10020;top:7901;width:1353;height:2" coordorigin="10020,7901" coordsize="1353,2">
              <v:shape style="position:absolute;left:10020;top:7901;width:1353;height:2" coordorigin="10020,7901" coordsize="1353,0" path="m10020,7901l11372,7901e" filled="f" stroked="t" strokeweight=".711962pt" strokecolor="#606060">
                <v:path arrowok="t"/>
              </v:shape>
            </v:group>
            <v:group style="position:absolute;left:11202;top:7901;width:384;height:2" coordorigin="11202,7901" coordsize="384,2">
              <v:shape style="position:absolute;left:11202;top:7901;width:384;height:2" coordorigin="11202,7901" coordsize="384,0" path="m11202,7901l11586,7901e" filled="f" stroked="t" strokeweight=".949282pt" strokecolor="#777777">
                <v:path arrowok="t"/>
              </v:shape>
            </v:group>
            <v:group style="position:absolute;left:361;top:7863;width:2;height:329" coordorigin="361,7863" coordsize="2,329">
              <v:shape style="position:absolute;left:361;top:7863;width:2;height:329" coordorigin="361,7863" coordsize="0,329" path="m361,8192l361,7863e" filled="f" stroked="t" strokeweight=".474641pt" strokecolor="#232323">
                <v:path arrowok="t"/>
              </v:shape>
            </v:group>
            <v:group style="position:absolute;left:2392;top:7863;width:2;height:329" coordorigin="2392,7863" coordsize="2,329">
              <v:shape style="position:absolute;left:2392;top:7863;width:2;height:329" coordorigin="2392,7863" coordsize="0,329" path="m2392,8192l2392,7863e" filled="f" stroked="t" strokeweight=".474641pt" strokecolor="#282828">
                <v:path arrowok="t"/>
              </v:shape>
            </v:group>
            <v:group style="position:absolute;left:4941;top:7863;width:2;height:425" coordorigin="4941,7863" coordsize="2,425">
              <v:shape style="position:absolute;left:4941;top:7863;width:2;height:425" coordorigin="4941,7863" coordsize="0,425" path="m4941,8288l4941,7863e" filled="f" stroked="t" strokeweight=".949282pt" strokecolor="#5B5B5B">
                <v:path arrowok="t"/>
              </v:shape>
            </v:group>
            <v:group style="position:absolute;left:6873;top:7892;width:2;height:310" coordorigin="6873,7892" coordsize="2,310">
              <v:shape style="position:absolute;left:6873;top:7892;width:2;height:310" coordorigin="6873,7892" coordsize="0,310" path="m6873,8202l6873,7892e" filled="f" stroked="t" strokeweight=".474641pt" strokecolor="#3F3F3F">
                <v:path arrowok="t"/>
              </v:shape>
            </v:group>
            <v:group style="position:absolute;left:4932;top:8142;width:4917;height:2" coordorigin="4932,8142" coordsize="4917,2">
              <v:shape style="position:absolute;left:4932;top:8142;width:4917;height:2" coordorigin="4932,8142" coordsize="4917,0" path="m4932,8142l9849,8142e" filled="f" stroked="t" strokeweight=".711962pt" strokecolor="#545454">
                <v:path arrowok="t"/>
              </v:shape>
            </v:group>
            <v:group style="position:absolute;left:8437;top:7896;width:2;height:754" coordorigin="8437,7896" coordsize="2,754">
              <v:shape style="position:absolute;left:8437;top:7896;width:2;height:754" coordorigin="8437,7896" coordsize="0,754" path="m8437,8651l8437,7896e" filled="f" stroked="t" strokeweight=".949282pt" strokecolor="#545454">
                <v:path arrowok="t"/>
              </v:shape>
            </v:group>
            <v:group style="position:absolute;left:9792;top:8142;width:313;height:2" coordorigin="9792,8142" coordsize="313,2">
              <v:shape style="position:absolute;left:9792;top:8142;width:313;height:2" coordorigin="9792,8142" coordsize="313,0" path="m9792,8142l10105,8142e" filled="f" stroked="t" strokeweight=".474641pt" strokecolor="#3F3F3F">
                <v:path arrowok="t"/>
              </v:shape>
            </v:group>
            <v:group style="position:absolute;left:10383;top:8140;width:544;height:2" coordorigin="10383,8140" coordsize="544,2">
              <v:shape style="position:absolute;left:10383;top:8140;width:544;height:2" coordorigin="10383,8140" coordsize="544,0" path="m10383,8140l10926,8140e" filled="f" stroked="t" strokeweight=".711962pt" strokecolor="#606060">
                <v:path arrowok="t"/>
              </v:shape>
            </v:group>
            <v:group style="position:absolute;left:10024;top:8140;width:252;height:2" coordorigin="10024,8140" coordsize="252,2">
              <v:shape style="position:absolute;left:10024;top:8140;width:252;height:2" coordorigin="10024,8140" coordsize="252,0" path="m10024,8140l10277,8140e" filled="f" stroked="t" strokeweight=".711962pt" strokecolor="#606060">
                <v:path arrowok="t"/>
              </v:shape>
            </v:group>
            <v:group style="position:absolute;left:10869;top:8140;width:503;height:2" coordorigin="10869,8140" coordsize="503,2">
              <v:shape style="position:absolute;left:10869;top:8140;width:503;height:2" coordorigin="10869,8140" coordsize="503,0" path="m10869,8140l11372,8140e" filled="f" stroked="t" strokeweight=".474641pt" strokecolor="#444444">
                <v:path arrowok="t"/>
              </v:shape>
            </v:group>
            <v:group style="position:absolute;left:11315;top:8142;width:271;height:2" coordorigin="11315,8142" coordsize="271,2">
              <v:shape style="position:absolute;left:11315;top:8142;width:271;height:2" coordorigin="11315,8142" coordsize="271,0" path="m11315,8142l11586,8142e" filled="f" stroked="t" strokeweight=".474641pt" strokecolor="#5B5B5B">
                <v:path arrowok="t"/>
              </v:shape>
            </v:group>
            <v:group style="position:absolute;left:4943;top:8135;width:2;height:516" coordorigin="4943,8135" coordsize="2,516">
              <v:shape style="position:absolute;left:4943;top:8135;width:2;height:516" coordorigin="4943,8135" coordsize="0,516" path="m4943,8651l4943,8135e" filled="f" stroked="t" strokeweight=".711962pt" strokecolor="#484848">
                <v:path arrowok="t"/>
              </v:shape>
            </v:group>
            <v:group style="position:absolute;left:6873;top:8130;width:2;height:516" coordorigin="6873,8130" coordsize="2,516">
              <v:shape style="position:absolute;left:6873;top:8130;width:2;height:516" coordorigin="6873,8130" coordsize="0,516" path="m6873,8646l6873,8130e" filled="f" stroked="t" strokeweight=".711962pt" strokecolor="#4F4F4F">
                <v:path arrowok="t"/>
              </v:shape>
            </v:group>
            <v:group style="position:absolute;left:351;top:8641;width:11240;height:2" coordorigin="351,8641" coordsize="11240,2">
              <v:shape style="position:absolute;left:351;top:8641;width:11240;height:2" coordorigin="351,8641" coordsize="11240,0" path="m351,8641l11591,8641e" filled="f" stroked="t" strokeweight=".711962pt" strokecolor="#545454">
                <v:path arrowok="t"/>
              </v:shape>
            </v:group>
            <v:group style="position:absolute;left:2392;top:8875;width:2;height:267" coordorigin="2392,8875" coordsize="2,267">
              <v:shape style="position:absolute;left:2392;top:8875;width:2;height:267" coordorigin="2392,8875" coordsize="0,267" path="m2392,9142l2392,8875e" filled="f" stroked="t" strokeweight=".474641pt" strokecolor="#383838">
                <v:path arrowok="t"/>
              </v:shape>
            </v:group>
            <v:group style="position:absolute;left:11588;top:5743;width:2;height:10861" coordorigin="11588,5743" coordsize="2,10861">
              <v:shape style="position:absolute;left:11588;top:5743;width:2;height:10861" coordorigin="11588,5743" coordsize="0,10861" path="m11588,16604l11588,5743e" filled="f" stroked="t" strokeweight=".474641pt" strokecolor="#747474">
                <v:path arrowok="t"/>
              </v:shape>
            </v:group>
            <v:group style="position:absolute;left:356;top:9450;width:3204;height:2" coordorigin="356,9450" coordsize="3204,2">
              <v:shape style="position:absolute;left:356;top:9450;width:3204;height:2" coordorigin="356,9450" coordsize="3204,0" path="m356,9450l3560,9450e" filled="f" stroked="t" strokeweight=".711962pt" strokecolor="#545454">
                <v:path arrowok="t"/>
              </v:shape>
            </v:group>
            <v:group style="position:absolute;left:3503;top:9448;width:271;height:2" coordorigin="3503,9448" coordsize="271,2">
              <v:shape style="position:absolute;left:3503;top:9448;width:271;height:2" coordorigin="3503,9448" coordsize="271,0" path="m3503,9448l3773,9448e" filled="f" stroked="t" strokeweight=".474641pt" strokecolor="#232323">
                <v:path arrowok="t"/>
              </v:shape>
            </v:group>
            <v:group style="position:absolute;left:3716;top:9446;width:3175;height:2" coordorigin="3716,9446" coordsize="3175,2">
              <v:shape style="position:absolute;left:3716;top:9446;width:3175;height:2" coordorigin="3716,9446" coordsize="3175,0" path="m3716,9446l6892,9446e" filled="f" stroked="t" strokeweight=".711962pt" strokecolor="#575757">
                <v:path arrowok="t"/>
              </v:shape>
            </v:group>
            <v:group style="position:absolute;left:6835;top:9443;width:157;height:2" coordorigin="6835,9443" coordsize="157,2">
              <v:shape style="position:absolute;left:6835;top:9443;width:157;height:2" coordorigin="6835,9443" coordsize="157,0" path="m6835,9443l6991,9443e" filled="f" stroked="t" strokeweight=".474641pt" strokecolor="#444444">
                <v:path arrowok="t"/>
              </v:shape>
            </v:group>
            <v:group style="position:absolute;left:6935;top:9446;width:3171;height:2" coordorigin="6935,9446" coordsize="3171,2">
              <v:shape style="position:absolute;left:6935;top:9446;width:3171;height:2" coordorigin="6935,9446" coordsize="3171,0" path="m6935,9446l10105,9446e" filled="f" stroked="t" strokeweight=".711962pt" strokecolor="#606060">
                <v:path arrowok="t"/>
              </v:shape>
            </v:group>
            <v:group style="position:absolute;left:10048;top:9443;width:384;height:2" coordorigin="10048,9443" coordsize="384,2">
              <v:shape style="position:absolute;left:10048;top:9443;width:384;height:2" coordorigin="10048,9443" coordsize="384,0" path="m10048,9443l10433,9443e" filled="f" stroked="t" strokeweight=".474641pt" strokecolor="#383838">
                <v:path arrowok="t"/>
              </v:shape>
            </v:group>
            <v:group style="position:absolute;left:10376;top:9443;width:997;height:2" coordorigin="10376,9443" coordsize="997,2">
              <v:shape style="position:absolute;left:10376;top:9443;width:997;height:2" coordorigin="10376,9443" coordsize="997,0" path="m10376,9443l11372,9443e" filled="f" stroked="t" strokeweight=".711962pt" strokecolor="#676767">
                <v:path arrowok="t"/>
              </v:shape>
            </v:group>
            <v:group style="position:absolute;left:11315;top:9443;width:280;height:2" coordorigin="11315,9443" coordsize="280,2">
              <v:shape style="position:absolute;left:11315;top:9443;width:280;height:2" coordorigin="11315,9443" coordsize="280,0" path="m11315,9443l11595,9443e" filled="f" stroked="t" strokeweight=".474641pt" strokecolor="#575757">
                <v:path arrowok="t"/>
              </v:shape>
            </v:group>
            <v:group style="position:absolute;left:356;top:10386;width:740;height:2" coordorigin="356,10386" coordsize="740,2">
              <v:shape style="position:absolute;left:356;top:10386;width:740;height:2" coordorigin="356,10386" coordsize="740,0" path="m356,10386l1096,10386e" filled="f" stroked="t" strokeweight=".949282pt" strokecolor="#606060">
                <v:path arrowok="t"/>
              </v:shape>
            </v:group>
            <v:group style="position:absolute;left:1039;top:10384;width:721;height:2" coordorigin="1039,10384" coordsize="721,2">
              <v:shape style="position:absolute;left:1039;top:10384;width:721;height:2" coordorigin="1039,10384" coordsize="721,0" path="m1039,10384l1761,10384e" filled="f" stroked="t" strokeweight=".711962pt" strokecolor="#484848">
                <v:path arrowok="t"/>
              </v:shape>
            </v:group>
            <v:group style="position:absolute;left:1704;top:10384;width:707;height:2" coordorigin="1704,10384" coordsize="707,2">
              <v:shape style="position:absolute;left:1704;top:10384;width:707;height:2" coordorigin="1704,10384" coordsize="707,0" path="m1704,10384l2411,10384e" filled="f" stroked="t" strokeweight=".949282pt" strokecolor="#5B5B5B">
                <v:path arrowok="t"/>
              </v:shape>
            </v:group>
            <v:group style="position:absolute;left:2340;top:10384;width:1220;height:2" coordorigin="2340,10384" coordsize="1220,2">
              <v:shape style="position:absolute;left:2340;top:10384;width:1220;height:2" coordorigin="2340,10384" coordsize="1220,0" path="m2340,10384l3560,10384e" filled="f" stroked="t" strokeweight=".711962pt" strokecolor="#444444">
                <v:path arrowok="t"/>
              </v:shape>
            </v:group>
            <v:group style="position:absolute;left:3503;top:10384;width:271;height:2" coordorigin="3503,10384" coordsize="271,2">
              <v:shape style="position:absolute;left:3503;top:10384;width:271;height:2" coordorigin="3503,10384" coordsize="271,0" path="m3503,10384l3773,10384e" filled="f" stroked="t" strokeweight=".474641pt" strokecolor="#282828">
                <v:path arrowok="t"/>
              </v:shape>
            </v:group>
            <v:group style="position:absolute;left:3693;top:10379;width:6156;height:2" coordorigin="3693,10379" coordsize="6156,2">
              <v:shape style="position:absolute;left:3693;top:10379;width:6156;height:2" coordorigin="3693,10379" coordsize="6156,0" path="m3693,10379l9849,10379e" filled="f" stroked="t" strokeweight=".949282pt" strokecolor="#545454">
                <v:path arrowok="t"/>
              </v:shape>
            </v:group>
            <v:group style="position:absolute;left:9792;top:10374;width:313;height:2" coordorigin="9792,10374" coordsize="313,2">
              <v:shape style="position:absolute;left:9792;top:10374;width:313;height:2" coordorigin="9792,10374" coordsize="313,0" path="m9792,10374l10105,10374e" filled="f" stroked="t" strokeweight=".474641pt" strokecolor="#4B4B4B">
                <v:path arrowok="t"/>
              </v:shape>
            </v:group>
            <v:group style="position:absolute;left:10001;top:10374;width:926;height:2" coordorigin="10001,10374" coordsize="926,2">
              <v:shape style="position:absolute;left:10001;top:10374;width:926;height:2" coordorigin="10001,10374" coordsize="926,0" path="m10001,10374l10926,10374e" filled="f" stroked="t" strokeweight=".949282pt" strokecolor="#5B5B5B">
                <v:path arrowok="t"/>
              </v:shape>
            </v:group>
            <v:group style="position:absolute;left:10869;top:10374;width:503;height:2" coordorigin="10869,10374" coordsize="503,2">
              <v:shape style="position:absolute;left:10869;top:10374;width:503;height:2" coordorigin="10869,10374" coordsize="503,0" path="m10869,10374l11372,10374e" filled="f" stroked="t" strokeweight=".474641pt" strokecolor="#4F4F4F">
                <v:path arrowok="t"/>
              </v:shape>
            </v:group>
            <v:group style="position:absolute;left:11221;top:10374;width:375;height:2" coordorigin="11221,10374" coordsize="375,2">
              <v:shape style="position:absolute;left:11221;top:10374;width:375;height:2" coordorigin="11221,10374" coordsize="375,0" path="m11221,10374l11595,10374e" filled="f" stroked="t" strokeweight=".949282pt" strokecolor="#676767">
                <v:path arrowok="t"/>
              </v:shape>
            </v:group>
            <v:group style="position:absolute;left:361;top:10622;width:4955;height:2" coordorigin="361,10622" coordsize="4955,2">
              <v:shape style="position:absolute;left:361;top:10622;width:4955;height:2" coordorigin="361,10622" coordsize="4955,0" path="m361,10622l5316,10622e" filled="f" stroked="t" strokeweight=".949282pt" strokecolor="#545454">
                <v:path arrowok="t"/>
              </v:shape>
            </v:group>
            <v:group style="position:absolute;left:5221;top:10618;width:532;height:2" coordorigin="5221,10618" coordsize="532,2">
              <v:shape style="position:absolute;left:5221;top:10618;width:532;height:2" coordorigin="5221,10618" coordsize="532,0" path="m5221,10618l5753,10618e" filled="f" stroked="t" strokeweight=".474641pt" strokecolor="#2F2F2F">
                <v:path arrowok="t"/>
              </v:shape>
            </v:group>
            <v:group style="position:absolute;left:5696;top:10615;width:4153;height:2" coordorigin="5696,10615" coordsize="4153,2">
              <v:shape style="position:absolute;left:5696;top:10615;width:4153;height:2" coordorigin="5696,10615" coordsize="4153,0" path="m5696,10615l9849,10615e" filled="f" stroked="t" strokeweight=".711962pt" strokecolor="#545454">
                <v:path arrowok="t"/>
              </v:shape>
            </v:group>
            <v:group style="position:absolute;left:9792;top:10613;width:313;height:2" coordorigin="9792,10613" coordsize="313,2">
              <v:shape style="position:absolute;left:9792;top:10613;width:313;height:2" coordorigin="9792,10613" coordsize="313,0" path="m9792,10613l10105,10613e" filled="f" stroked="t" strokeweight=".474641pt" strokecolor="#444444">
                <v:path arrowok="t"/>
              </v:shape>
            </v:group>
            <v:group style="position:absolute;left:10029;top:10613;width:1343;height:2" coordorigin="10029,10613" coordsize="1343,2">
              <v:shape style="position:absolute;left:10029;top:10613;width:1343;height:2" coordorigin="10029,10613" coordsize="1343,0" path="m10029,10613l11372,10613e" filled="f" stroked="t" strokeweight=".711962pt" strokecolor="#5B5B5B">
                <v:path arrowok="t"/>
              </v:shape>
            </v:group>
            <v:group style="position:absolute;left:11216;top:10613;width:380;height:2" coordorigin="11216,10613" coordsize="380,2">
              <v:shape style="position:absolute;left:11216;top:10613;width:380;height:2" coordorigin="11216,10613" coordsize="380,0" path="m11216,10613l11595,10613e" filled="f" stroked="t" strokeweight=".949282pt" strokecolor="#747474">
                <v:path arrowok="t"/>
              </v:shape>
            </v:group>
            <v:group style="position:absolute;left:11591;top:10336;width:2;height:334" coordorigin="11591,10336" coordsize="2,334">
              <v:shape style="position:absolute;left:11591;top:10336;width:2;height:334" coordorigin="11591,10336" coordsize="0,334" path="m11591,10670l11591,10336e" filled="f" stroked="t" strokeweight=".474641pt" strokecolor="#545454">
                <v:path arrowok="t"/>
              </v:shape>
            </v:group>
            <v:group style="position:absolute;left:883;top:10866;width:1524;height:2" coordorigin="883,10866" coordsize="1524,2">
              <v:shape style="position:absolute;left:883;top:10866;width:1524;height:2" coordorigin="883,10866" coordsize="1524,0" path="m883,10866l2406,10866e" filled="f" stroked="t" strokeweight=".474641pt" strokecolor="#4F4F4F">
                <v:path arrowok="t"/>
              </v:shape>
            </v:group>
            <v:group style="position:absolute;left:2345;top:10866;width:655;height:2" coordorigin="2345,10866" coordsize="655,2">
              <v:shape style="position:absolute;left:2345;top:10866;width:655;height:2" coordorigin="2345,10866" coordsize="655,0" path="m2345,10866l3000,10866e" filled="f" stroked="t" strokeweight=".711962pt" strokecolor="#545454">
                <v:path arrowok="t"/>
              </v:shape>
            </v:group>
            <v:group style="position:absolute;left:2943;top:10866;width:237;height:2" coordorigin="2943,10866" coordsize="237,2">
              <v:shape style="position:absolute;left:2943;top:10866;width:237;height:2" coordorigin="2943,10866" coordsize="237,0" path="m2943,10866l3180,10866e" filled="f" stroked="t" strokeweight=".474641pt" strokecolor="#1F1F1F">
                <v:path arrowok="t"/>
              </v:shape>
            </v:group>
            <v:group style="position:absolute;left:3123;top:10864;width:2658;height:2" coordorigin="3123,10864" coordsize="2658,2">
              <v:shape style="position:absolute;left:3123;top:10864;width:2658;height:2" coordorigin="3123,10864" coordsize="2658,0" path="m3123,10864l5781,10864e" filled="f" stroked="t" strokeweight=".711962pt" strokecolor="#4F4F4F">
                <v:path arrowok="t"/>
              </v:shape>
            </v:group>
            <v:group style="position:absolute;left:5696;top:10861;width:541;height:2" coordorigin="5696,10861" coordsize="541,2">
              <v:shape style="position:absolute;left:5696;top:10861;width:541;height:2" coordorigin="5696,10861" coordsize="541,0" path="m5696,10861l6237,10861e" filled="f" stroked="t" strokeweight=".474641pt" strokecolor="#383838">
                <v:path arrowok="t"/>
              </v:shape>
            </v:group>
            <v:group style="position:absolute;left:6180;top:10859;width:3925;height:2" coordorigin="6180,10859" coordsize="3925,2">
              <v:shape style="position:absolute;left:6180;top:10859;width:3925;height:2" coordorigin="6180,10859" coordsize="3925,0" path="m6180,10859l10105,10859e" filled="f" stroked="t" strokeweight=".711962pt" strokecolor="#5B5B5B">
                <v:path arrowok="t"/>
              </v:shape>
            </v:group>
            <v:group style="position:absolute;left:10048;top:10856;width:384;height:2" coordorigin="10048,10856" coordsize="384,2">
              <v:shape style="position:absolute;left:10048;top:10856;width:384;height:2" coordorigin="10048,10856" coordsize="384,0" path="m10048,10856l10433,10856e" filled="f" stroked="t" strokeweight=".474641pt" strokecolor="#3B3B3B">
                <v:path arrowok="t"/>
              </v:shape>
            </v:group>
            <v:group style="position:absolute;left:10376;top:10856;width:997;height:2" coordorigin="10376,10856" coordsize="997,2">
              <v:shape style="position:absolute;left:10376;top:10856;width:997;height:2" coordorigin="10376,10856" coordsize="997,0" path="m10376,10856l11372,10856e" filled="f" stroked="t" strokeweight=".711962pt" strokecolor="#6B6B6B">
                <v:path arrowok="t"/>
              </v:shape>
            </v:group>
            <v:group style="position:absolute;left:11315;top:10856;width:285;height:2" coordorigin="11315,10856" coordsize="285,2">
              <v:shape style="position:absolute;left:11315;top:10856;width:285;height:2" coordorigin="11315,10856" coordsize="285,0" path="m11315,10856l11600,10856e" filled="f" stroked="t" strokeweight=".474641pt" strokecolor="#575757">
                <v:path arrowok="t"/>
              </v:shape>
            </v:group>
            <v:group style="position:absolute;left:356;top:11341;width:3204;height:2" coordorigin="356,11341" coordsize="3204,2">
              <v:shape style="position:absolute;left:356;top:11341;width:3204;height:2" coordorigin="356,11341" coordsize="3204,0" path="m356,11341l3560,11341e" filled="f" stroked="t" strokeweight=".711962pt" strokecolor="#4F4F4F">
                <v:path arrowok="t"/>
              </v:shape>
            </v:group>
            <v:group style="position:absolute;left:3503;top:11339;width:271;height:2" coordorigin="3503,11339" coordsize="271,2">
              <v:shape style="position:absolute;left:3503;top:11339;width:271;height:2" coordorigin="3503,11339" coordsize="271,0" path="m3503,11339l3773,11339e" filled="f" stroked="t" strokeweight=".474641pt" strokecolor="#232323">
                <v:path arrowok="t"/>
              </v:shape>
            </v:group>
            <v:group style="position:absolute;left:3716;top:11336;width:5444;height:2" coordorigin="3716,11336" coordsize="5444,2">
              <v:shape style="position:absolute;left:3716;top:11336;width:5444;height:2" coordorigin="3716,11336" coordsize="5444,0" path="m3716,11336l9161,11336e" filled="f" stroked="t" strokeweight=".711962pt" strokecolor="#4F4F4F">
                <v:path arrowok="t"/>
              </v:shape>
            </v:group>
            <v:group style="position:absolute;left:9104;top:11334;width:351;height:2" coordorigin="9104,11334" coordsize="351,2">
              <v:shape style="position:absolute;left:9104;top:11334;width:351;height:2" coordorigin="9104,11334" coordsize="351,0" path="m9104,11334l9455,11334e" filled="f" stroked="t" strokeweight=".474641pt" strokecolor="#2B2B2B">
                <v:path arrowok="t"/>
              </v:shape>
            </v:group>
            <v:group style="position:absolute;left:9398;top:11334;width:707;height:2" coordorigin="9398,11334" coordsize="707,2">
              <v:shape style="position:absolute;left:9398;top:11334;width:707;height:2" coordorigin="9398,11334" coordsize="707,0" path="m9398,11334l10105,11334e" filled="f" stroked="t" strokeweight=".949282pt" strokecolor="#5B5B5B">
                <v:path arrowok="t"/>
              </v:shape>
            </v:group>
            <v:group style="position:absolute;left:10048;top:11334;width:384;height:2" coordorigin="10048,11334" coordsize="384,2">
              <v:shape style="position:absolute;left:10048;top:11334;width:384;height:2" coordorigin="10048,11334" coordsize="384,0" path="m10048,11334l10433,11334e" filled="f" stroked="t" strokeweight=".474641pt" strokecolor="#3F3F3F">
                <v:path arrowok="t"/>
              </v:shape>
            </v:group>
            <v:group style="position:absolute;left:10376;top:11331;width:997;height:2" coordorigin="10376,11331" coordsize="997,2">
              <v:shape style="position:absolute;left:10376;top:11331;width:997;height:2" coordorigin="10376,11331" coordsize="997,0" path="m10376,11331l11372,11331e" filled="f" stroked="t" strokeweight=".949282pt" strokecolor="#6B6B6B">
                <v:path arrowok="t"/>
              </v:shape>
            </v:group>
            <v:group style="position:absolute;left:11315;top:11334;width:285;height:2" coordorigin="11315,11334" coordsize="285,2">
              <v:shape style="position:absolute;left:11315;top:11334;width:285;height:2" coordorigin="11315,11334" coordsize="285,0" path="m11315,11334l11600,11334e" filled="f" stroked="t" strokeweight=".474641pt" strokecolor="#646464">
                <v:path arrowok="t"/>
              </v:shape>
            </v:group>
            <v:group style="position:absolute;left:361;top:11587;width:2046;height:2" coordorigin="361,11587" coordsize="2046,2">
              <v:shape style="position:absolute;left:361;top:11587;width:2046;height:2" coordorigin="361,11587" coordsize="2046,0" path="m361,11587l2406,11587e" filled="f" stroked="t" strokeweight=".711962pt" strokecolor="#4F4F4F">
                <v:path arrowok="t"/>
              </v:shape>
            </v:group>
            <v:group style="position:absolute;left:2345;top:11580;width:7110;height:2" coordorigin="2345,11580" coordsize="7110,2">
              <v:shape style="position:absolute;left:2345;top:11580;width:7110;height:2" coordorigin="2345,11580" coordsize="7110,0" path="m2345,11580l9455,11580e" filled="f" stroked="t" strokeweight=".949282pt" strokecolor="#545454">
                <v:path arrowok="t"/>
              </v:shape>
            </v:group>
            <v:group style="position:absolute;left:9398;top:11577;width:451;height:2" coordorigin="9398,11577" coordsize="451,2">
              <v:shape style="position:absolute;left:9398;top:11577;width:451;height:2" coordorigin="9398,11577" coordsize="451,0" path="m9398,11577l9849,11577e" filled="f" stroked="t" strokeweight=".474641pt" strokecolor="#2F2F2F">
                <v:path arrowok="t"/>
              </v:shape>
            </v:group>
            <v:group style="position:absolute;left:9792;top:11575;width:1581;height:2" coordorigin="9792,11575" coordsize="1581,2">
              <v:shape style="position:absolute;left:9792;top:11575;width:1581;height:2" coordorigin="9792,11575" coordsize="1581,0" path="m9792,11575l11372,11575e" filled="f" stroked="t" strokeweight=".711962pt" strokecolor="#5B5B5B">
                <v:path arrowok="t"/>
              </v:shape>
            </v:group>
            <v:group style="position:absolute;left:11197;top:11577;width:403;height:2" coordorigin="11197,11577" coordsize="403,2">
              <v:shape style="position:absolute;left:11197;top:11577;width:403;height:2" coordorigin="11197,11577" coordsize="403,0" path="m11197,11577l11600,11577e" filled="f" stroked="t" strokeweight=".949282pt" strokecolor="#7C7C7C">
                <v:path arrowok="t"/>
              </v:shape>
            </v:group>
            <v:group style="position:absolute;left:365;top:11828;width:3845;height:2" coordorigin="365,11828" coordsize="3845,2">
              <v:shape style="position:absolute;left:365;top:11828;width:3845;height:2" coordorigin="365,11828" coordsize="3845,0" path="m365,11828l4210,11828e" filled="f" stroked="t" strokeweight=".711962pt" strokecolor="#545457">
                <v:path arrowok="t"/>
              </v:shape>
            </v:group>
            <v:group style="position:absolute;left:370;top:11553;width:2;height:291" coordorigin="370,11553" coordsize="2,291">
              <v:shape style="position:absolute;left:370;top:11553;width:2;height:291" coordorigin="370,11553" coordsize="0,291" path="m370,11845l370,11553e" filled="f" stroked="t" strokeweight=".474641pt" strokecolor="#2B2B2B">
                <v:path arrowok="t"/>
              </v:shape>
            </v:group>
            <v:group style="position:absolute;left:1068;top:11582;width:2;height:234" coordorigin="1068,11582" coordsize="2,234">
              <v:shape style="position:absolute;left:1068;top:11582;width:2;height:234" coordorigin="1068,11582" coordsize="0,234" path="m1068,11816l1068,11582e" filled="f" stroked="t" strokeweight=".237321pt" strokecolor="#383838">
                <v:path arrowok="t"/>
              </v:shape>
            </v:group>
            <v:group style="position:absolute;left:1735;top:11577;width:2;height:1141" coordorigin="1735,11577" coordsize="2,1141">
              <v:shape style="position:absolute;left:1735;top:11577;width:2;height:1141" coordorigin="1735,11577" coordsize="0,1141" path="m1735,12718l1735,11577e" filled="f" stroked="t" strokeweight=".949282pt" strokecolor="#545454">
                <v:path arrowok="t"/>
              </v:shape>
            </v:group>
            <v:group style="position:absolute;left:4163;top:11577;width:2;height:258" coordorigin="4163,11577" coordsize="2,258">
              <v:shape style="position:absolute;left:4163;top:11577;width:2;height:258" coordorigin="4163,11577" coordsize="0,258" path="m4163,11835l4163,11577e" filled="f" stroked="t" strokeweight="2.847847pt" strokecolor="#3B446B">
                <v:path arrowok="t"/>
              </v:shape>
            </v:group>
            <v:group style="position:absolute;left:3759;top:11818;width:7167;height:2" coordorigin="3759,11818" coordsize="7167,2">
              <v:shape style="position:absolute;left:3759;top:11818;width:7167;height:2" coordorigin="3759,11818" coordsize="7167,0" path="m3759,11818l10926,11818e" filled="f" stroked="t" strokeweight=".711962pt" strokecolor="#57575B">
                <v:path arrowok="t"/>
              </v:shape>
            </v:group>
            <v:group style="position:absolute;left:7352;top:11582;width:2;height:621" coordorigin="7352,11582" coordsize="2,621">
              <v:shape style="position:absolute;left:7352;top:11582;width:2;height:621" coordorigin="7352,11582" coordsize="0,621" path="m7352,12203l7352,11582e" filled="f" stroked="t" strokeweight=".237321pt" strokecolor="#343434">
                <v:path arrowok="t"/>
              </v:shape>
            </v:group>
            <v:group style="position:absolute;left:10869;top:11816;width:503;height:2" coordorigin="10869,11816" coordsize="503,2">
              <v:shape style="position:absolute;left:10869;top:11816;width:503;height:2" coordorigin="10869,11816" coordsize="503,0" path="m10869,11816l11372,11816e" filled="f" stroked="t" strokeweight=".474641pt" strokecolor="#4F4F4F">
                <v:path arrowok="t"/>
              </v:shape>
            </v:group>
            <v:group style="position:absolute;left:11249;top:11816;width:351;height:2" coordorigin="11249,11816" coordsize="351,2">
              <v:shape style="position:absolute;left:11249;top:11816;width:351;height:2" coordorigin="11249,11816" coordsize="351,0" path="m11249,11816l11600,11816e" filled="f" stroked="t" strokeweight=".949282pt" strokecolor="#777777">
                <v:path arrowok="t"/>
              </v:shape>
            </v:group>
            <v:group style="position:absolute;left:1068;top:11802;width:2;height:401" coordorigin="1068,11802" coordsize="2,401">
              <v:shape style="position:absolute;left:1068;top:11802;width:2;height:401" coordorigin="1068,11802" coordsize="0,401" path="m1068,12203l1068,11802e" filled="f" stroked="t" strokeweight=".237321pt" strokecolor="#777777">
                <v:path arrowok="t"/>
              </v:shape>
            </v:group>
            <v:group style="position:absolute;left:1068;top:12203;width:2;height:1552" coordorigin="1068,12203" coordsize="2,1552">
              <v:shape style="position:absolute;left:1068;top:12203;width:2;height:1552" coordorigin="1068,12203" coordsize="0,1552" path="m1068,13754l1068,12203e" filled="f" stroked="t" strokeweight=".237321pt" strokecolor="#000000">
                <v:path arrowok="t"/>
              </v:shape>
            </v:group>
            <v:group style="position:absolute;left:7352;top:12203;width:2;height:3600" coordorigin="7352,12203" coordsize="2,3600">
              <v:shape style="position:absolute;left:7352;top:12203;width:2;height:3600" coordorigin="7352,12203" coordsize="0,3600" path="m7352,15802l7352,12203e" filled="f" stroked="t" strokeweight=".237321pt" strokecolor="#000000">
                <v:path arrowok="t"/>
              </v:shape>
            </v:group>
            <v:group style="position:absolute;left:11595;top:12284;width:2;height:391" coordorigin="11595,12284" coordsize="2,391">
              <v:shape style="position:absolute;left:11595;top:12284;width:2;height:391" coordorigin="11595,12284" coordsize="0,391" path="m11595,12675l11595,12284e" filled="f" stroked="t" strokeweight=".474641pt" strokecolor="#606060">
                <v:path arrowok="t"/>
              </v:shape>
            </v:group>
            <v:group style="position:absolute;left:1732;top:12618;width:2;height:210" coordorigin="1732,12618" coordsize="2,210">
              <v:shape style="position:absolute;left:1732;top:12618;width:2;height:210" coordorigin="1732,12618" coordsize="0,210" path="m1732,12828l1732,12618e" filled="f" stroked="t" strokeweight=".711962pt" strokecolor="#3F3F3F">
                <v:path arrowok="t"/>
              </v:shape>
            </v:group>
            <v:group style="position:absolute;left:2402;top:12618;width:2;height:210" coordorigin="2402,12618" coordsize="2,210">
              <v:shape style="position:absolute;left:2402;top:12618;width:2;height:210" coordorigin="2402,12618" coordsize="0,210" path="m2402,12828l2402,12618e" filled="f" stroked="t" strokeweight=".474641pt" strokecolor="#232323">
                <v:path arrowok="t"/>
              </v:shape>
            </v:group>
            <v:group style="position:absolute;left:370;top:12771;width:2;height:243" coordorigin="370,12771" coordsize="2,243">
              <v:shape style="position:absolute;left:370;top:12771;width:2;height:243" coordorigin="370,12771" coordsize="0,243" path="m370,13014l370,12771e" filled="f" stroked="t" strokeweight=".474641pt" strokecolor="#282828">
                <v:path arrowok="t"/>
              </v:shape>
            </v:group>
            <v:group style="position:absolute;left:1737;top:12771;width:2;height:243" coordorigin="1737,12771" coordsize="2,243">
              <v:shape style="position:absolute;left:1737;top:12771;width:2;height:243" coordorigin="1737,12771" coordsize="0,243" path="m1737,13014l1737,12771e" filled="f" stroked="t" strokeweight=".474641pt" strokecolor="#232323">
                <v:path arrowok="t"/>
              </v:shape>
            </v:group>
            <v:group style="position:absolute;left:2402;top:12771;width:2;height:243" coordorigin="2402,12771" coordsize="2,243">
              <v:shape style="position:absolute;left:2402;top:12771;width:2;height:243" coordorigin="2402,12771" coordsize="0,243" path="m2402,13014l2402,12771e" filled="f" stroked="t" strokeweight=".711962pt" strokecolor="#383838">
                <v:path arrowok="t"/>
              </v:shape>
            </v:group>
            <v:group style="position:absolute;left:1740;top:12957;width:2;height:1490" coordorigin="1740,12957" coordsize="2,1490">
              <v:shape style="position:absolute;left:1740;top:12957;width:2;height:1490" coordorigin="1740,12957" coordsize="0,1490" path="m1740,14447l1740,12957e" filled="f" stroked="t" strokeweight=".711962pt" strokecolor="#4B4B4B">
                <v:path arrowok="t"/>
              </v:shape>
            </v:group>
            <v:group style="position:absolute;left:11595;top:13329;width:2;height:258" coordorigin="11595,13329" coordsize="2,258">
              <v:shape style="position:absolute;left:11595;top:13329;width:2;height:258" coordorigin="11595,13329" coordsize="0,258" path="m11595,13587l11595,13329e" filled="f" stroked="t" strokeweight=".474641pt" strokecolor="#575757">
                <v:path arrowok="t"/>
              </v:shape>
            </v:group>
            <v:group style="position:absolute;left:377;top:13530;width:2;height:3084" coordorigin="377,13530" coordsize="2,3084">
              <v:shape style="position:absolute;left:377;top:13530;width:2;height:3084" coordorigin="377,13530" coordsize="0,3084" path="m377,16614l377,13530e" filled="f" stroked="t" strokeweight=".711962pt" strokecolor="#545454">
                <v:path arrowok="t"/>
              </v:shape>
            </v:group>
            <v:group style="position:absolute;left:2404;top:13530;width:2;height:253" coordorigin="2404,13530" coordsize="2,253">
              <v:shape style="position:absolute;left:2404;top:13530;width:2;height:253" coordorigin="2404,13530" coordsize="0,253" path="m2404,13783l2404,13530e" filled="f" stroked="t" strokeweight=".474641pt" strokecolor="#383838">
                <v:path arrowok="t"/>
              </v:shape>
            </v:group>
            <v:group style="position:absolute;left:11595;top:10393;width:2;height:6211" coordorigin="11595,10393" coordsize="2,6211">
              <v:shape style="position:absolute;left:11595;top:10393;width:2;height:6211" coordorigin="11595,10393" coordsize="0,6211" path="m11595,16604l11595,10393e" filled="f" stroked="t" strokeweight=".474641pt" strokecolor="#747474">
                <v:path arrowok="t"/>
              </v:shape>
            </v:group>
            <v:group style="position:absolute;left:356;top:14003;width:437;height:2" coordorigin="356,14003" coordsize="437,2">
              <v:shape style="position:absolute;left:356;top:14003;width:437;height:2" coordorigin="356,14003" coordsize="437,0" path="m356,14003l793,14003e" filled="f" stroked="t" strokeweight=".237321pt" strokecolor="#575757">
                <v:path arrowok="t"/>
              </v:shape>
            </v:group>
            <v:group style="position:absolute;left:793;top:14003;width:280;height:2" coordorigin="793,14003" coordsize="280,2">
              <v:shape style="position:absolute;left:793;top:14003;width:280;height:2" coordorigin="793,14003" coordsize="280,0" path="m793,14003l1073,14003e" filled="f" stroked="t" strokeweight=".237321pt" strokecolor="#000000">
                <v:path arrowok="t"/>
              </v:shape>
            </v:group>
            <v:group style="position:absolute;left:1068;top:13754;width:2;height:253" coordorigin="1068,13754" coordsize="2,253">
              <v:shape style="position:absolute;left:1068;top:13754;width:2;height:253" coordorigin="1068,13754" coordsize="0,253" path="m1068,14007l1068,13754e" filled="f" stroked="t" strokeweight=".237321pt" strokecolor="#676767">
                <v:path arrowok="t"/>
              </v:shape>
            </v:group>
            <v:group style="position:absolute;left:1068;top:14003;width:1310;height:2" coordorigin="1068,14003" coordsize="1310,2">
              <v:shape style="position:absolute;left:1068;top:14003;width:1310;height:2" coordorigin="1068,14003" coordsize="1310,0" path="m1068,14003l2378,14003e" filled="f" stroked="t" strokeweight=".237321pt" strokecolor="#4F4F4F">
                <v:path arrowok="t"/>
              </v:shape>
            </v:group>
            <v:group style="position:absolute;left:10919;top:13864;width:2;height:296" coordorigin="10919,13864" coordsize="2,296">
              <v:shape style="position:absolute;left:10919;top:13864;width:2;height:296" coordorigin="10919,13864" coordsize="0,296" path="m10919,14160l10919,13864e" filled="f" stroked="t" strokeweight=".711962pt" strokecolor="#383BB3">
                <v:path arrowok="t"/>
              </v:shape>
            </v:group>
            <v:group style="position:absolute;left:1068;top:14003;width:2;height:1800" coordorigin="1068,14003" coordsize="2,1800">
              <v:shape style="position:absolute;left:1068;top:14003;width:2;height:1800" coordorigin="1068,14003" coordsize="0,1800" path="m1068,15802l1068,14003e" filled="f" stroked="t" strokeweight=".237321pt" strokecolor="#000000">
                <v:path arrowok="t"/>
              </v:shape>
            </v:group>
            <v:group style="position:absolute;left:11349;top:14217;width:2;height:115" coordorigin="11349,14217" coordsize="2,115">
              <v:shape style="position:absolute;left:11349;top:14217;width:2;height:115" coordorigin="11349,14217" coordsize="0,115" path="m11349,14332l11349,14217e" filled="f" stroked="t" strokeweight="3.797129pt" strokecolor="#3B3B3B">
                <v:path arrowok="t"/>
              </v:shape>
            </v:group>
            <v:group style="position:absolute;left:11598;top:14217;width:2;height:229" coordorigin="11598,14217" coordsize="2,229">
              <v:shape style="position:absolute;left:11598;top:14217;width:2;height:229" coordorigin="11598,14217" coordsize="0,229" path="m11598,14447l11598,14217e" filled="f" stroked="t" strokeweight=".474641pt" strokecolor="#606060">
                <v:path arrowok="t"/>
              </v:shape>
            </v:group>
            <v:group style="position:absolute;left:375;top:14389;width:2;height:234" coordorigin="375,14389" coordsize="2,234">
              <v:shape style="position:absolute;left:375;top:14389;width:2;height:234" coordorigin="375,14389" coordsize="0,234" path="m375,14623l375,14389e" filled="f" stroked="t" strokeweight=".474641pt" strokecolor="#343434">
                <v:path arrowok="t"/>
              </v:shape>
            </v:group>
            <v:group style="position:absolute;left:1742;top:14389;width:2;height:234" coordorigin="1742,14389" coordsize="2,234">
              <v:shape style="position:absolute;left:1742;top:14389;width:2;height:234" coordorigin="1742,14389" coordsize="0,234" path="m1742,14623l1742,14389e" filled="f" stroked="t" strokeweight=".474641pt" strokecolor="#2B2B2B">
                <v:path arrowok="t"/>
              </v:shape>
            </v:group>
            <v:group style="position:absolute;left:2404;top:14389;width:2;height:234" coordorigin="2404,14389" coordsize="2,234">
              <v:shape style="position:absolute;left:2404;top:14389;width:2;height:234" coordorigin="2404,14389" coordsize="0,234" path="m2404,14623l2404,14389e" filled="f" stroked="t" strokeweight=".474641pt" strokecolor="#343434">
                <v:path arrowok="t"/>
              </v:shape>
            </v:group>
            <v:group style="position:absolute;left:1747;top:14566;width:2;height:243" coordorigin="1747,14566" coordsize="2,243">
              <v:shape style="position:absolute;left:1747;top:14566;width:2;height:243" coordorigin="1747,14566" coordsize="0,243" path="m1747,14809l1747,14566e" filled="f" stroked="t" strokeweight=".711962pt" strokecolor="#4B4B4B">
                <v:path arrowok="t"/>
              </v:shape>
            </v:group>
            <v:group style="position:absolute;left:2404;top:9262;width:2;height:7347" coordorigin="2404,9262" coordsize="2,7347">
              <v:shape style="position:absolute;left:2404;top:9262;width:2;height:7347" coordorigin="2404,9262" coordsize="0,7347" path="m2404,16609l2404,9262e" filled="f" stroked="t" strokeweight=".474641pt" strokecolor="#4B4B4B">
                <v:path arrowok="t"/>
              </v:shape>
            </v:group>
            <v:group style="position:absolute;left:11344;top:14595;width:2;height:186" coordorigin="11344,14595" coordsize="2,186">
              <v:shape style="position:absolute;left:11344;top:14595;width:2;height:186" coordorigin="11344,14595" coordsize="0,186" path="m11344,14781l11344,14595e" filled="f" stroked="t" strokeweight="2.847847pt" strokecolor="#3B3B3B">
                <v:path arrowok="t"/>
              </v:shape>
            </v:group>
            <v:group style="position:absolute;left:11344;top:14781;width:2;height:100" coordorigin="11344,14781" coordsize="2,100">
              <v:shape style="position:absolute;left:11344;top:14781;width:2;height:100" coordorigin="11344,14781" coordsize="0,100" path="m11344,14881l11344,14781e" filled="f" stroked="t" strokeweight="2.847847pt" strokecolor="#575757">
                <v:path arrowok="t"/>
              </v:shape>
            </v:group>
            <v:group style="position:absolute;left:1744;top:14685;width:2;height:563" coordorigin="1744,14685" coordsize="2,563">
              <v:shape style="position:absolute;left:1744;top:14685;width:2;height:563" coordorigin="1744,14685" coordsize="0,563" path="m1744,15249l1744,14685e" filled="f" stroked="t" strokeweight=".949282pt" strokecolor="#606060">
                <v:path arrowok="t"/>
              </v:shape>
            </v:group>
            <v:group style="position:absolute;left:2402;top:14852;width:2;height:248" coordorigin="2402,14852" coordsize="2,248">
              <v:shape style="position:absolute;left:2402;top:14852;width:2;height:248" coordorigin="2402,14852" coordsize="0,248" path="m2402,15101l2402,14852e" filled="f" stroked="t" strokeweight=".949282pt" strokecolor="#646464">
                <v:path arrowok="t"/>
              </v:shape>
            </v:group>
            <v:group style="position:absolute;left:11311;top:14852;width:2;height:129" coordorigin="11311,14852" coordsize="2,129">
              <v:shape style="position:absolute;left:11311;top:14852;width:2;height:129" coordorigin="11311,14852" coordsize="0,129" path="m11311,14981l11311,14852e" filled="f" stroked="t" strokeweight=".949282pt" strokecolor="#545454">
                <v:path arrowok="t"/>
              </v:shape>
            </v:group>
            <v:group style="position:absolute;left:2373;top:15072;width:2;height:573" coordorigin="2373,15072" coordsize="2,573">
              <v:shape style="position:absolute;left:2373;top:15072;width:2;height:573" coordorigin="2373,15072" coordsize="0,573" path="m2373,15645l2373,15072e" filled="f" stroked="t" strokeweight=".237321pt" strokecolor="#000000">
                <v:path arrowok="t"/>
              </v:shape>
            </v:group>
            <v:group style="position:absolute;left:1742;top:15148;width:2;height:286" coordorigin="1742,15148" coordsize="2,286">
              <v:shape style="position:absolute;left:1742;top:15148;width:2;height:286" coordorigin="1742,15148" coordsize="0,286" path="m1742,15435l1742,15148e" filled="f" stroked="t" strokeweight=".711962pt" strokecolor="#444444">
                <v:path arrowok="t"/>
              </v:shape>
            </v:group>
            <v:group style="position:absolute;left:1747;top:15377;width:2;height:296" coordorigin="1747,15377" coordsize="2,296">
              <v:shape style="position:absolute;left:1747;top:15377;width:2;height:296" coordorigin="1747,15377" coordsize="0,296" path="m1747,15673l1747,15377e" filled="f" stroked="t" strokeweight=".474641pt" strokecolor="#3B3B3B">
                <v:path arrowok="t"/>
              </v:shape>
            </v:group>
            <v:group style="position:absolute;left:1747;top:15602;width:2;height:1003" coordorigin="1747,15602" coordsize="2,1003">
              <v:shape style="position:absolute;left:1747;top:15602;width:2;height:1003" coordorigin="1747,15602" coordsize="0,1003" path="m1747,16604l1747,15602e" filled="f" stroked="t" strokeweight=".711962pt" strokecolor="#4F4F4F">
                <v:path arrowok="t"/>
              </v:shape>
            </v:group>
            <v:group style="position:absolute;left:2404;top:15597;width:2;height:697" coordorigin="2404,15597" coordsize="2,697">
              <v:shape style="position:absolute;left:2404;top:15597;width:2;height:697" coordorigin="2404,15597" coordsize="0,697" path="m2404,16294l2404,15597e" filled="f" stroked="t" strokeweight=".711962pt" strokecolor="#606060">
                <v:path arrowok="t"/>
              </v:shape>
            </v:group>
            <v:group style="position:absolute;left:375;top:16602;width:7086;height:2" coordorigin="375,16602" coordsize="7086,2">
              <v:shape style="position:absolute;left:375;top:16602;width:7086;height:2" coordorigin="375,16602" coordsize="7086,0" path="m375,16602l7461,16602e" filled="f" stroked="t" strokeweight=".711962pt" strokecolor="#5B5B5B">
                <v:path arrowok="t"/>
              </v:shape>
            </v:group>
            <v:group style="position:absolute;left:1068;top:15802;width:2;height:788" coordorigin="1068,15802" coordsize="2,788">
              <v:shape style="position:absolute;left:1068;top:15802;width:2;height:788" coordorigin="1068,15802" coordsize="0,788" path="m1068,16590l1068,15802e" filled="f" stroked="t" strokeweight=".237321pt" strokecolor="#7C7C7C">
                <v:path arrowok="t"/>
              </v:shape>
            </v:group>
            <v:group style="position:absolute;left:2126;top:16590;width:7034;height:2" coordorigin="2126,16590" coordsize="7034,2">
              <v:shape style="position:absolute;left:2126;top:16590;width:7034;height:2" coordorigin="2126,16590" coordsize="7034,0" path="m2126,16590l9161,16590e" filled="f" stroked="t" strokeweight=".711962pt" strokecolor="#5B5B5B">
                <v:path arrowok="t"/>
              </v:shape>
            </v:group>
            <v:group style="position:absolute;left:7352;top:15802;width:2;height:788" coordorigin="7352,15802" coordsize="2,788">
              <v:shape style="position:absolute;left:7352;top:15802;width:2;height:788" coordorigin="7352,15802" coordsize="0,788" path="m7352,16590l7352,15802e" filled="f" stroked="t" strokeweight=".237321pt" strokecolor="#606060">
                <v:path arrowok="t"/>
              </v:shape>
            </v:group>
            <v:group style="position:absolute;left:9104;top:16590;width:351;height:2" coordorigin="9104,16590" coordsize="351,2">
              <v:shape style="position:absolute;left:9104;top:16590;width:351;height:2" coordorigin="9104,16590" coordsize="351,0" path="m9104,16590l9455,16590e" filled="f" stroked="t" strokeweight=".474641pt" strokecolor="#4F4F4F">
                <v:path arrowok="t"/>
              </v:shape>
            </v:group>
            <v:group style="position:absolute;left:9355;top:16590;width:750;height:2" coordorigin="9355,16590" coordsize="750,2">
              <v:shape style="position:absolute;left:9355;top:16590;width:750;height:2" coordorigin="9355,16590" coordsize="750,0" path="m9355,16590l10105,16590e" filled="f" stroked="t" strokeweight=".949282pt" strokecolor="#606060">
                <v:path arrowok="t"/>
              </v:shape>
            </v:group>
            <v:group style="position:absolute;left:10048;top:16590;width:384;height:2" coordorigin="10048,16590" coordsize="384,2">
              <v:shape style="position:absolute;left:10048;top:16590;width:384;height:2" coordorigin="10048,16590" coordsize="384,0" path="m10048,16590l10433,16590e" filled="f" stroked="t" strokeweight=".474641pt" strokecolor="#3B3B3B">
                <v:path arrowok="t"/>
              </v:shape>
            </v:group>
            <v:group style="position:absolute;left:10376;top:16590;width:551;height:2" coordorigin="10376,16590" coordsize="551,2">
              <v:shape style="position:absolute;left:10376;top:16590;width:551;height:2" coordorigin="10376,16590" coordsize="551,0" path="m10376,16590l10926,16590e" filled="f" stroked="t" strokeweight=".711962pt" strokecolor="#606060">
                <v:path arrowok="t"/>
              </v:shape>
            </v:group>
            <v:group style="position:absolute;left:10717;top:16592;width:883;height:2" coordorigin="10717,16592" coordsize="883,2">
              <v:shape style="position:absolute;left:10717;top:16592;width:883;height:2" coordorigin="10717,16592" coordsize="883,0" path="m10717,16592l11600,16592e" filled="f" stroked="t" strokeweight=".949282pt" strokecolor="#777777">
                <v:path arrowok="t"/>
              </v:shape>
            </v:group>
            <v:group style="position:absolute;left:6046;top:3955;width:226;height:2" coordorigin="6046,3955" coordsize="226,2">
              <v:shape style="position:absolute;left:6046;top:3955;width:226;height:2" coordorigin="6046,3955" coordsize="226,0" path="m6046,3955l6272,3955e" filled="f" stroked="t" strokeweight=".711962pt" strokecolor="#6B6B6B">
                <v:path arrowok="t"/>
              </v:shape>
            </v:group>
            <v:group style="position:absolute;left:3854;top:3955;width:1994;height:2" coordorigin="3854,3955" coordsize="1994,2">
              <v:shape style="position:absolute;left:3854;top:3955;width:1994;height:2" coordorigin="3854,3955" coordsize="1994,0" path="m3854,3955l5849,3955e" filled="f" stroked="t" strokeweight=".711962pt" strokecolor="#6B6B6B">
                <v:path arrowok="t"/>
              </v:shape>
            </v:group>
            <v:group style="position:absolute;left:6046;top:4268;width:226;height:2" coordorigin="6046,4268" coordsize="226,2">
              <v:shape style="position:absolute;left:6046;top:4268;width:226;height:2" coordorigin="6046,4268" coordsize="226,0" path="m6046,4268l6272,4268e" filled="f" stroked="t" strokeweight=".949282pt" strokecolor="#4B4B4B">
                <v:path arrowok="t"/>
              </v:shape>
            </v:group>
            <v:group style="position:absolute;left:3849;top:4268;width:1999;height:2" coordorigin="3849,4268" coordsize="1999,2">
              <v:shape style="position:absolute;left:3849;top:4268;width:1999;height:2" coordorigin="3849,4268" coordsize="1999,0" path="m3849,4268l5849,4268e" filled="f" stroked="t" strokeweight=".949282pt" strokecolor="#4B4B4B">
                <v:path arrowok="t"/>
              </v:shape>
            </v:group>
            <v:group style="position:absolute;left:5849;top:3579;width:197;height:791" coordorigin="5849,3579" coordsize="197,791">
              <v:shape style="position:absolute;left:5849;top:3579;width:197;height:791" coordorigin="5849,3579" coordsize="197,791" path="m5849,3579l6046,3579,6046,4370,5849,4370,5849,3579e" filled="t" fillcolor="#EBEDED" stroked="f">
                <v:path arrowok="t"/>
                <v:fill/>
              </v:shape>
            </v:group>
            <v:group style="position:absolute;left:6272;top:3610;width:249;height:750" coordorigin="6272,3610" coordsize="249,750">
              <v:shape style="position:absolute;left:6272;top:3610;width:249;height:750" coordorigin="6272,3610" coordsize="249,750" path="m6272,3610l6521,3610,6521,4361,6272,4361,6272,3610e" filled="t" fillcolor="#EBEDED" stroked="f">
                <v:path arrowok="t"/>
                <v:fill/>
              </v:shape>
            </v:group>
            <v:group style="position:absolute;left:10277;top:7919;width:106;height:628" coordorigin="10277,7919" coordsize="106,628">
              <v:shape style="position:absolute;left:10277;top:7919;width:106;height:628" coordorigin="10277,7919" coordsize="106,628" path="m10277,7919l10383,7919,10383,8547,10277,8547,10277,7919e" filled="t" fillcolor="#EBEDED" stroked="f">
                <v:path arrowok="t"/>
                <v:fill/>
              </v:shape>
            </v:group>
            <v:group style="position:absolute;left:9812;top:13817;width:2;height:148" coordorigin="9812,13817" coordsize="2,148">
              <v:shape style="position:absolute;left:9812;top:13817;width:2;height:148" coordorigin="9812,13817" coordsize="0,148" path="m9812,13965l9812,13817e" filled="f" stroked="t" strokeweight="2.40769pt" strokecolor="#EBEDED">
                <v:path arrowok="t"/>
              </v:shape>
            </v:group>
            <v:group style="position:absolute;left:9529;top:14348;width:110;height:286" coordorigin="9529,14348" coordsize="110,286">
              <v:shape style="position:absolute;left:9529;top:14348;width:110;height:286" coordorigin="9529,14348" coordsize="110,286" path="m9529,14348l9639,14348,9639,14634,9529,14634,9529,14348e" filled="t" fillcolor="#EBEDED" stroked="f">
                <v:path arrowok="t"/>
                <v:fill/>
              </v:shape>
            </v:group>
            <v:group style="position:absolute;left:10853;top:14348;width:2;height:286" coordorigin="10853,14348" coordsize="2,286">
              <v:shape style="position:absolute;left:10853;top:14348;width:2;height:286" coordorigin="10853,14348" coordsize="0,286" path="m10853,14634l10853,14348e" filled="f" stroked="t" strokeweight="3.24685pt" strokecolor="#EBEDED">
                <v:path arrowok="t"/>
              </v:shape>
            </v:group>
            <v:group style="position:absolute;left:10062;top:14720;width:2;height:205" coordorigin="10062,14720" coordsize="2,205">
              <v:shape style="position:absolute;left:10062;top:14720;width:2;height:205" coordorigin="10062,14720" coordsize="0,205" path="m10062,14925l10062,14720e" filled="f" stroked="t" strokeweight="1.408825pt" strokecolor="#EBEDED">
                <v:path arrowok="t"/>
              </v:shape>
            </v:group>
            <v:group style="position:absolute;left:9776;top:14821;width:2;height:269" coordorigin="9776,14821" coordsize="2,269">
              <v:shape style="position:absolute;left:9776;top:14821;width:2;height:269" coordorigin="9776,14821" coordsize="0,269" path="m9776,15090l9776,14821e" filled="f" stroked="t" strokeweight="3.16360pt" strokecolor="#EBEDED">
                <v:path arrowok="t"/>
              </v:shape>
            </v:group>
            <v:group style="position:absolute;left:10013;top:14821;width:2;height:269" coordorigin="10013,14821" coordsize="2,269">
              <v:shape style="position:absolute;left:10013;top:14821;width:2;height:269" coordorigin="10013,14821" coordsize="0,269" path="m10013,15090l10013,14821e" filled="f" stroked="t" strokeweight="1.6651pt" strokecolor="#EBEDED">
                <v:path arrowok="t"/>
              </v:shape>
            </v:group>
            <v:group style="position:absolute;left:10797;top:15305;width:2;height:172" coordorigin="10797,15305" coordsize="2,172">
              <v:shape style="position:absolute;left:10797;top:15305;width:2;height:172" coordorigin="10797,15305" coordsize="0,172" path="m10797,15477l10797,15305e" filled="f" stroked="t" strokeweight="1.738455pt" strokecolor="#EBEDED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40" w:lineRule="auto"/>
        <w:ind w:left="17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275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38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29"/>
          <w:w w:val="13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00"/>
          <w:b/>
          <w:bCs/>
        </w:rPr>
        <w:t>erı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-8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00"/>
          <w:b/>
          <w:bCs/>
        </w:rPr>
        <w:t>OSE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335" w:lineRule="exact"/>
        <w:ind w:right="-87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94"/>
          <w:position w:val="9"/>
        </w:rPr>
        <w:t>'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4"/>
          <w:position w:val="9"/>
        </w:rPr>
        <w:t>faiy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4"/>
          <w:position w:val="9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-9"/>
          <w:w w:val="94"/>
          <w:position w:val="9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4"/>
          <w:position w:val="9"/>
        </w:rPr>
        <w:t>Kuze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4"/>
          <w:position w:val="9"/>
        </w:rPr>
        <w:t>y</w:t>
      </w:r>
      <w:r>
        <w:rPr>
          <w:rFonts w:ascii="Arial" w:hAnsi="Arial" w:cs="Arial" w:eastAsia="Arial"/>
          <w:sz w:val="19"/>
          <w:szCs w:val="19"/>
          <w:color w:val="343434"/>
          <w:spacing w:val="-17"/>
          <w:w w:val="94"/>
          <w:position w:val="9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9"/>
        </w:rPr>
        <w:t>Bölg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9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-18"/>
          <w:w w:val="100"/>
          <w:position w:val="9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9"/>
        </w:rPr>
        <w:t>Amiri</w:t>
      </w:r>
      <w:r>
        <w:rPr>
          <w:rFonts w:ascii="Arial" w:hAnsi="Arial" w:cs="Arial" w:eastAsia="Arial"/>
          <w:sz w:val="19"/>
          <w:szCs w:val="19"/>
          <w:color w:val="343434"/>
          <w:spacing w:val="-40"/>
          <w:w w:val="100"/>
          <w:position w:val="9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Hayrettİ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3"/>
        </w:rPr>
        <w:t>DOGRUL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646464"/>
          <w:w w:val="59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-17"/>
          <w:w w:val="5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C908E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C908E"/>
          <w:spacing w:val="2"/>
          <w:w w:val="100"/>
        </w:rPr>
        <w:t> </w:t>
      </w:r>
      <w:r>
        <w:rPr>
          <w:rFonts w:ascii="Arial" w:hAnsi="Arial" w:cs="Arial" w:eastAsia="Arial"/>
          <w:sz w:val="31"/>
          <w:szCs w:val="31"/>
          <w:color w:val="757777"/>
          <w:spacing w:val="-65"/>
          <w:w w:val="59"/>
        </w:rPr>
        <w:t>,</w:t>
      </w:r>
      <w:r>
        <w:rPr>
          <w:rFonts w:ascii="Arial" w:hAnsi="Arial" w:cs="Arial" w:eastAsia="Arial"/>
          <w:sz w:val="13"/>
          <w:szCs w:val="13"/>
          <w:color w:val="757777"/>
          <w:spacing w:val="7"/>
          <w:w w:val="109"/>
          <w:position w:val="-3"/>
        </w:rPr>
        <w:t>.</w:t>
      </w:r>
      <w:r>
        <w:rPr>
          <w:rFonts w:ascii="Arial" w:hAnsi="Arial" w:cs="Arial" w:eastAsia="Arial"/>
          <w:sz w:val="31"/>
          <w:szCs w:val="31"/>
          <w:color w:val="757777"/>
          <w:spacing w:val="-20"/>
          <w:w w:val="59"/>
          <w:position w:val="0"/>
        </w:rPr>
        <w:t>.</w:t>
      </w:r>
      <w:r>
        <w:rPr>
          <w:rFonts w:ascii="Arial" w:hAnsi="Arial" w:cs="Arial" w:eastAsia="Arial"/>
          <w:sz w:val="13"/>
          <w:szCs w:val="13"/>
          <w:color w:val="757777"/>
          <w:spacing w:val="-51"/>
          <w:w w:val="180"/>
          <w:i/>
          <w:position w:val="-3"/>
        </w:rPr>
        <w:t>»</w:t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89"/>
          <w:position w:val="0"/>
        </w:rPr>
        <w:t>'</w:t>
      </w:r>
      <w:r>
        <w:rPr>
          <w:rFonts w:ascii="Arial" w:hAnsi="Arial" w:cs="Arial" w:eastAsia="Arial"/>
          <w:sz w:val="31"/>
          <w:szCs w:val="31"/>
          <w:color w:val="343434"/>
          <w:spacing w:val="-68"/>
          <w:w w:val="89"/>
          <w:position w:val="0"/>
        </w:rPr>
        <w:t>"</w:t>
      </w:r>
      <w:r>
        <w:rPr>
          <w:rFonts w:ascii="Arial" w:hAnsi="Arial" w:cs="Arial" w:eastAsia="Arial"/>
          <w:sz w:val="13"/>
          <w:szCs w:val="13"/>
          <w:color w:val="757777"/>
          <w:spacing w:val="-34"/>
          <w:w w:val="180"/>
          <w:i/>
          <w:position w:val="-3"/>
        </w:rPr>
        <w:t>r</w:t>
      </w:r>
      <w:r>
        <w:rPr>
          <w:rFonts w:ascii="Arial" w:hAnsi="Arial" w:cs="Arial" w:eastAsia="Arial"/>
          <w:sz w:val="13"/>
          <w:szCs w:val="13"/>
          <w:color w:val="757777"/>
          <w:spacing w:val="-78"/>
          <w:w w:val="179"/>
          <w:i/>
          <w:position w:val="-3"/>
        </w:rPr>
        <w:t>t</w:t>
      </w:r>
      <w:r>
        <w:rPr>
          <w:rFonts w:ascii="Arial" w:hAnsi="Arial" w:cs="Arial" w:eastAsia="Arial"/>
          <w:sz w:val="31"/>
          <w:szCs w:val="31"/>
          <w:color w:val="343434"/>
          <w:spacing w:val="-37"/>
          <w:w w:val="89"/>
          <w:position w:val="0"/>
        </w:rPr>
        <w:t>'</w:t>
      </w:r>
      <w:r>
        <w:rPr>
          <w:rFonts w:ascii="Arial" w:hAnsi="Arial" w:cs="Arial" w:eastAsia="Arial"/>
          <w:sz w:val="31"/>
          <w:szCs w:val="31"/>
          <w:color w:val="4D4D4D"/>
          <w:spacing w:val="-1"/>
          <w:w w:val="106"/>
          <w:position w:val="0"/>
        </w:rPr>
        <w:t>'</w:t>
      </w:r>
      <w:r>
        <w:rPr>
          <w:rFonts w:ascii="Arial" w:hAnsi="Arial" w:cs="Arial" w:eastAsia="Arial"/>
          <w:sz w:val="13"/>
          <w:szCs w:val="13"/>
          <w:color w:val="757777"/>
          <w:spacing w:val="0"/>
          <w:w w:val="180"/>
          <w:i/>
          <w:position w:val="-3"/>
        </w:rPr>
        <w:t>rJ</w:t>
      </w:r>
      <w:r>
        <w:rPr>
          <w:rFonts w:ascii="Arial" w:hAnsi="Arial" w:cs="Arial" w:eastAsia="Arial"/>
          <w:sz w:val="13"/>
          <w:szCs w:val="13"/>
          <w:color w:val="A7A8A8"/>
          <w:spacing w:val="0"/>
          <w:w w:val="90"/>
          <w:i/>
          <w:position w:val="-3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3" w:equalWidth="0">
            <w:col w:w="543" w:space="1861"/>
            <w:col w:w="4029" w:space="3271"/>
            <w:col w:w="1796"/>
          </w:cols>
        </w:sectPr>
      </w:pPr>
      <w:rPr/>
    </w:p>
    <w:p>
      <w:pPr>
        <w:spacing w:before="71" w:after="0" w:line="240" w:lineRule="auto"/>
        <w:ind w:left="18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0.051003pt;margin-top:6.654523pt;width:28.050001pt;height:51pt;mso-position-horizontal-relative:page;mso-position-vertical-relative:paragraph;z-index:-15645" type="#_x0000_t202" filled="f" stroked="f">
            <v:textbox inset="0,0,0,0">
              <w:txbxContent>
                <w:p>
                  <w:pPr>
                    <w:spacing w:before="0" w:after="0" w:line="1020" w:lineRule="exact"/>
                    <w:ind w:right="-193"/>
                    <w:jc w:val="left"/>
                    <w:rPr>
                      <w:rFonts w:ascii="Times New Roman" w:hAnsi="Times New Roman" w:cs="Times New Roman" w:eastAsia="Times New Roman"/>
                      <w:sz w:val="102"/>
                      <w:szCs w:val="10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363636"/>
                      <w:spacing w:val="0"/>
                      <w:w w:val="110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0"/>
          <w:w w:val="20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1" w:lineRule="auto"/>
        <w:ind w:left="3730" w:right="4327" w:firstLine="-9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1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86"/>
        </w:rPr>
        <w:t>13ELEDİYE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4" w:lineRule="exact"/>
        <w:ind w:left="816" w:right="-20"/>
        <w:jc w:val="left"/>
        <w:tabs>
          <w:tab w:pos="3060" w:val="left"/>
          <w:tab w:pos="98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675323pt;margin-top:6.273811pt;width:46.764002pt;height:9pt;mso-position-horizontal-relative:page;mso-position-vertical-relative:paragraph;z-index:-15644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63636"/>
                      <w:spacing w:val="0"/>
                      <w:w w:val="79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8"/>
        </w:rPr>
        <w:t>IZMIA</w:t>
        <w:tab/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3"/>
          <w:szCs w:val="13"/>
          <w:color w:val="AFB1B3"/>
          <w:spacing w:val="0"/>
          <w:w w:val="327"/>
          <w:position w:val="-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25" w:after="0" w:line="214" w:lineRule="exact"/>
        <w:ind w:left="616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</w:rPr>
        <w:t>BELEDIYESI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7.87056" w:type="dxa"/>
      </w:tblPr>
      <w:tblGrid/>
      <w:tr>
        <w:trPr>
          <w:trHeight w:val="234" w:hRule="exact"/>
        </w:trPr>
        <w:tc>
          <w:tcPr>
            <w:tcW w:w="1166" w:type="dxa"/>
            <w:tcBorders>
              <w:top w:val="single" w:sz="5.60408" w:space="0" w:color="5B5B5B"/>
              <w:bottom w:val="single" w:sz="5.60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364" w:type="dxa"/>
            <w:tcBorders>
              <w:top w:val="single" w:sz="5.60408" w:space="0" w:color="5B5B5B"/>
              <w:bottom w:val="single" w:sz="5.60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5" w:lineRule="exact"/>
              <w:ind w:left="19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  <w:position w:val="-1"/>
              </w:rPr>
              <w:t>29.05.2017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154" w:type="dxa"/>
            <w:tcBorders>
              <w:top w:val="single" w:sz="5.60408" w:space="0" w:color="5B5B5B"/>
              <w:bottom w:val="single" w:sz="5.60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5" w:lineRule="exact"/>
              <w:ind w:left="11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w w:val="85"/>
                <w:position w:val="-1"/>
              </w:rPr>
              <w:t>!Bi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100"/>
                <w:position w:val="-1"/>
              </w:rPr>
              <w:t>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6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69" w:type="dxa"/>
            <w:tcBorders>
              <w:top w:val="single" w:sz="5.60408" w:space="0" w:color="5B5B5B"/>
              <w:bottom w:val="single" w:sz="5.60408" w:space="0" w:color="606060"/>
              <w:left w:val="nil" w:sz="6" w:space="0" w:color="auto"/>
              <w:right w:val="single" w:sz="5.60408" w:space="0" w:color="575757"/>
            </w:tcBorders>
          </w:tcPr>
          <w:p>
            <w:pPr>
              <w:spacing w:before="5" w:after="0" w:line="215" w:lineRule="exact"/>
              <w:ind w:left="265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3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2"/>
                <w:w w:val="13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09:59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trel: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0553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083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43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  <w:position w:val="-1"/>
              </w:rPr>
              <w:t>06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1" w:hRule="exact"/>
        </w:trPr>
        <w:tc>
          <w:tcPr>
            <w:tcW w:w="1166" w:type="dxa"/>
            <w:tcBorders>
              <w:top w:val="single" w:sz="5.60408" w:space="0" w:color="606060"/>
              <w:bottom w:val="single" w:sz="5.60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7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0"/>
                <w:w w:val="88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0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64" w:type="dxa"/>
            <w:tcBorders>
              <w:top w:val="single" w:sz="5.60408" w:space="0" w:color="606060"/>
              <w:bottom w:val="single" w:sz="5.60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29.05.2017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54" w:type="dxa"/>
            <w:tcBorders>
              <w:top w:val="single" w:sz="5.60408" w:space="0" w:color="606060"/>
              <w:bottom w:val="single" w:sz="5.6040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21" w:lineRule="exact"/>
              <w:ind w:left="121" w:right="-20"/>
              <w:jc w:val="left"/>
              <w:tabs>
                <w:tab w:pos="14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3"/>
                <w:position w:val="-1"/>
              </w:rPr>
              <w:t>ıKaylt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4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26264"/>
                <w:spacing w:val="0"/>
                <w:w w:val="100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26264"/>
                <w:spacing w:val="-4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  <w:position w:val="0"/>
              </w:rPr>
              <w:t>3594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69" w:type="dxa"/>
            <w:tcBorders>
              <w:top w:val="single" w:sz="5.60408" w:space="0" w:color="606060"/>
              <w:bottom w:val="single" w:sz="5.60408" w:space="0" w:color="5B5B5B"/>
              <w:left w:val="nil" w:sz="6" w:space="0" w:color="auto"/>
              <w:right w:val="single" w:sz="5.60408" w:space="0" w:color="575757"/>
            </w:tcBorders>
          </w:tcPr>
          <w:p>
            <w:pPr>
              <w:spacing w:before="2" w:after="0" w:line="240" w:lineRule="auto"/>
              <w:ind w:left="21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jBildirim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Canda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1"/>
              </w:rPr>
              <w:t>YILMAZ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7" w:lineRule="exact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Gerenkö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Mareşal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Çakma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Celeple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Çiftliği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0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-10"/>
          <w:w w:val="10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67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4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Gerenkö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Mareşal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Çakma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CeleplerÇif'l'liği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0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-5"/>
          <w:w w:val="10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63" w:right="-20"/>
        <w:jc w:val="left"/>
        <w:tabs>
          <w:tab w:pos="1460" w:val="left"/>
          <w:tab w:pos="35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YangmJ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</w:rPr>
        <w:t>Kızışına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6" w:lineRule="exact"/>
        <w:ind w:left="158" w:right="-20"/>
        <w:jc w:val="left"/>
        <w:tabs>
          <w:tab w:pos="3080" w:val="left"/>
          <w:tab w:pos="6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38"/>
          <w:position w:val="2"/>
        </w:rPr>
        <w:t>i</w:t>
      </w:r>
      <w:r>
        <w:rPr>
          <w:rFonts w:ascii="Arial" w:hAnsi="Arial" w:cs="Arial" w:eastAsia="Arial"/>
          <w:sz w:val="23"/>
          <w:szCs w:val="23"/>
          <w:color w:val="363636"/>
          <w:spacing w:val="-32"/>
          <w:w w:val="13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82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54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4"/>
        </w:rPr>
        <w:t>ııııı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Depo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30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35112pt;margin-top:2.35729pt;width:4.393220pt;height:26pt;mso-position-horizontal-relative:page;mso-position-vertical-relative:paragraph;z-index:-1564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32323"/>
                      <w:spacing w:val="0"/>
                      <w:w w:val="6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Beto.narme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-2"/>
        </w:rPr>
        <w:t>Dj_ger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5" w:lineRule="exact"/>
        <w:ind w:left="3894" w:right="-20"/>
        <w:jc w:val="left"/>
        <w:tabs>
          <w:tab w:pos="5160" w:val="left"/>
          <w:tab w:pos="6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363636"/>
          <w:spacing w:val="0"/>
          <w:w w:val="279"/>
          <w:position w:val="-1"/>
        </w:rPr>
        <w:t>l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C1C1C1"/>
          <w:spacing w:val="0"/>
          <w:w w:val="24"/>
          <w:position w:val="2"/>
        </w:rPr>
        <w:t>r</w:t>
      </w:r>
      <w:r>
        <w:rPr>
          <w:rFonts w:ascii="Arial" w:hAnsi="Arial" w:cs="Arial" w:eastAsia="Arial"/>
          <w:sz w:val="42"/>
          <w:szCs w:val="42"/>
          <w:color w:val="C1C1C1"/>
          <w:spacing w:val="0"/>
          <w:w w:val="24"/>
          <w:position w:val="2"/>
        </w:rPr>
        <w:t>     </w:t>
      </w:r>
      <w:r>
        <w:rPr>
          <w:rFonts w:ascii="Arial" w:hAnsi="Arial" w:cs="Arial" w:eastAsia="Arial"/>
          <w:sz w:val="42"/>
          <w:szCs w:val="42"/>
          <w:color w:val="C1C1C1"/>
          <w:spacing w:val="9"/>
          <w:w w:val="24"/>
          <w:position w:val="2"/>
        </w:rPr>
        <w:t> 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62"/>
          <w:position w:val="2"/>
        </w:rPr>
        <w:t>x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9"/>
        </w:rPr>
        <w:t>YaJıgını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9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9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9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63" w:right="-20"/>
        <w:jc w:val="left"/>
        <w:tabs>
          <w:tab w:pos="2100" w:val="left"/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'Sahibi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Burhanetti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CELEP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[Kiracı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left="2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3"/>
        </w:rPr>
        <w:t>v.-..miri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-1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Abdulla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IŞIK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8" w:lineRule="exact"/>
        <w:ind w:left="2119" w:right="-20"/>
        <w:jc w:val="left"/>
        <w:tabs>
          <w:tab w:pos="424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8"/>
        </w:rPr>
        <w:t>Araç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10:00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10:06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1" w:lineRule="exact"/>
        <w:ind w:left="158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378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67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236" w:right="49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</w:rPr>
        <w:t>li§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70" w:lineRule="auto"/>
        <w:ind w:left="2138" w:right="4537" w:firstLine="21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67" w:right="-20"/>
        <w:jc w:val="left"/>
        <w:tabs>
          <w:tab w:pos="424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5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4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0:00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AJaç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29" w:right="-20"/>
        <w:jc w:val="left"/>
        <w:tabs>
          <w:tab w:pos="9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6192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EC541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UH</w:t>
      </w:r>
      <w:r>
        <w:rPr>
          <w:rFonts w:ascii="Arial" w:hAnsi="Arial" w:cs="Arial" w:eastAsia="Arial"/>
          <w:sz w:val="18"/>
          <w:szCs w:val="18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377P5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593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UH</w:t>
      </w:r>
      <w:r>
        <w:rPr>
          <w:rFonts w:ascii="Arial" w:hAnsi="Arial" w:cs="Arial" w:eastAsia="Arial"/>
          <w:sz w:val="18"/>
          <w:szCs w:val="18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377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089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9" w:lineRule="auto"/>
        <w:ind w:left="158" w:right="1028" w:firstLine="198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Naim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ŞIMŞEK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ERDE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ŞAHiN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ArifBALKAN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balyelerini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pldıı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4215" w:right="43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ISöndilrrnede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58" w:right="-20"/>
        <w:jc w:val="left"/>
        <w:tabs>
          <w:tab w:pos="2240" w:val="left"/>
          <w:tab w:pos="4240" w:val="left"/>
          <w:tab w:pos="60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::,öndiirmc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söndiiıme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55"/>
          <w:position w:val="-1"/>
        </w:rPr>
        <w:t>ıKÖ_I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55"/>
          <w:position w:val="-1"/>
        </w:rPr>
        <w:t>)_Ü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5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7"/>
          <w:position w:val="-1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7"/>
          <w:position w:val="-1"/>
        </w:rPr>
        <w:t>_IK.K.T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8"/>
          <w:position w:val="-1"/>
        </w:rPr>
        <w:t>K_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68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91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4366" w:right="-20"/>
        <w:jc w:val="left"/>
        <w:tabs>
          <w:tab w:pos="60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54"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63" w:right="916" w:firstLine="-5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7"/>
        </w:rPr>
        <w:t>Sön.dürın"e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balyesi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gelmiştir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40" w:lineRule="auto"/>
        <w:ind w:left="2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balyelerinde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51" w:lineRule="auto"/>
        <w:ind w:left="2133" w:right="734" w:firstLine="-1971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</w:rPr>
        <w:t>örillmü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depoda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havaladırma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yapılmaması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balyelerinin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seviyede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istiflenmesi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gün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önce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yağmuru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balyerini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ıslatması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deponu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malzemesini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balyelerinde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kızışma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gelmesi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balyelerini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4" w:lineRule="auto"/>
        <w:ind w:left="158" w:right="4392"/>
        <w:jc w:val="left"/>
        <w:tabs>
          <w:tab w:pos="2100" w:val="left"/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Sigort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9" w:lineRule="auto"/>
        <w:ind w:left="163" w:right="6236" w:firstLine="2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'1gı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Burhanetti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CELEP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49"/>
        </w:rPr>
        <w:t>ı::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4"/>
          <w:w w:val="5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67" w:right="-20"/>
        <w:jc w:val="left"/>
        <w:tabs>
          <w:tab w:pos="210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tfarih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29.05.2017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12:55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6" w:lineRule="exact"/>
        <w:ind w:left="251" w:right="-20"/>
        <w:jc w:val="left"/>
        <w:tabs>
          <w:tab w:pos="1020" w:val="left"/>
          <w:tab w:pos="8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Ölll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0"/>
        </w:rPr>
        <w:t>IGlDE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8"/>
          <w:w w:val="92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5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ru·ası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320" w:bottom="280" w:left="580" w:right="0"/>
        </w:sectPr>
      </w:pPr>
      <w:rPr/>
    </w:p>
    <w:p>
      <w:pPr>
        <w:spacing w:before="31" w:after="0" w:line="237" w:lineRule="exact"/>
        <w:ind w:left="2283" w:right="-78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-6"/>
        </w:rPr>
        <w:t>Aın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96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3372"/>
          <w:spacing w:val="-10"/>
          <w:w w:val="51"/>
          <w:position w:val="-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65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F93"/>
          <w:spacing w:val="0"/>
          <w:w w:val="68"/>
          <w:position w:val="-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F93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F9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49" w:lineRule="exact"/>
        <w:ind w:left="2456" w:right="219"/>
        <w:jc w:val="center"/>
        <w:tabs>
          <w:tab w:pos="2980" w:val="left"/>
          <w:tab w:pos="3240" w:val="left"/>
          <w:tab w:pos="3860" w:val="left"/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1.822998pt;margin-top:8.113919pt;width:42.964614pt;height:9.218232pt;mso-position-horizontal-relative:page;mso-position-vertical-relative:paragraph;z-index:-15649" coordorigin="3836,162" coordsize="859,184">
            <v:group style="position:absolute;left:3904;top:172;width:2;height:166" coordorigin="3904,172" coordsize="2,166">
              <v:shape style="position:absolute;left:3904;top:172;width:2;height:166" coordorigin="3904,172" coordsize="0,166" path="m3904,337l3904,172e" filled="f" stroked="t" strokeweight=".934013pt" strokecolor="#2F3B87">
                <v:path arrowok="t"/>
              </v:shape>
            </v:group>
            <v:group style="position:absolute;left:3853;top:309;width:827;height:2" coordorigin="3853,309" coordsize="827,2">
              <v:shape style="position:absolute;left:3853;top:309;width:827;height:2" coordorigin="3853,309" coordsize="827,0" path="m3853,309l4679,309e" filled="f" stroked="t" strokeweight="1.634523pt" strokecolor="#484F9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57"/>
          <w:szCs w:val="57"/>
          <w:color w:val="383F93"/>
          <w:w w:val="99"/>
          <w:position w:val="-4"/>
        </w:rPr>
      </w:r>
      <w:r>
        <w:rPr>
          <w:rFonts w:ascii="Arial" w:hAnsi="Arial" w:cs="Arial" w:eastAsia="Arial"/>
          <w:sz w:val="57"/>
          <w:szCs w:val="57"/>
          <w:color w:val="383F93"/>
          <w:w w:val="99"/>
          <w:u w:val="single" w:color="000000"/>
          <w:position w:val="-4"/>
        </w:rPr>
        <w:t> </w:t>
      </w:r>
      <w:r>
        <w:rPr>
          <w:rFonts w:ascii="Arial" w:hAnsi="Arial" w:cs="Arial" w:eastAsia="Arial"/>
          <w:sz w:val="57"/>
          <w:szCs w:val="57"/>
          <w:color w:val="383F93"/>
          <w:w w:val="100"/>
          <w:u w:val="single" w:color="000000"/>
          <w:position w:val="-4"/>
        </w:rPr>
        <w:tab/>
      </w:r>
      <w:r>
        <w:rPr>
          <w:rFonts w:ascii="Arial" w:hAnsi="Arial" w:cs="Arial" w:eastAsia="Arial"/>
          <w:sz w:val="57"/>
          <w:szCs w:val="57"/>
          <w:color w:val="383F93"/>
          <w:w w:val="100"/>
          <w:u w:val="single" w:color="000000"/>
          <w:position w:val="-4"/>
        </w:rPr>
      </w:r>
      <w:r>
        <w:rPr>
          <w:rFonts w:ascii="Arial" w:hAnsi="Arial" w:cs="Arial" w:eastAsia="Arial"/>
          <w:sz w:val="57"/>
          <w:szCs w:val="57"/>
          <w:color w:val="383F93"/>
          <w:w w:val="100"/>
          <w:position w:val="-4"/>
        </w:rPr>
      </w:r>
      <w:r>
        <w:rPr>
          <w:rFonts w:ascii="Arial" w:hAnsi="Arial" w:cs="Arial" w:eastAsia="Arial"/>
          <w:sz w:val="57"/>
          <w:szCs w:val="57"/>
          <w:color w:val="383F93"/>
          <w:w w:val="100"/>
          <w:position w:val="-4"/>
        </w:rPr>
        <w:tab/>
      </w:r>
      <w:r>
        <w:rPr>
          <w:rFonts w:ascii="Arial" w:hAnsi="Arial" w:cs="Arial" w:eastAsia="Arial"/>
          <w:sz w:val="57"/>
          <w:szCs w:val="57"/>
          <w:color w:val="383F93"/>
          <w:spacing w:val="-61"/>
          <w:w w:val="100"/>
          <w:position w:val="-4"/>
        </w:rPr>
        <w:t>'</w:t>
      </w:r>
      <w:r>
        <w:rPr>
          <w:rFonts w:ascii="Arial" w:hAnsi="Arial" w:cs="Arial" w:eastAsia="Arial"/>
          <w:sz w:val="57"/>
          <w:szCs w:val="57"/>
          <w:color w:val="2B3372"/>
          <w:spacing w:val="-121"/>
          <w:w w:val="100"/>
          <w:position w:val="-4"/>
        </w:rPr>
        <w:t>·</w:t>
      </w:r>
      <w:r>
        <w:rPr>
          <w:rFonts w:ascii="Arial" w:hAnsi="Arial" w:cs="Arial" w:eastAsia="Arial"/>
          <w:sz w:val="57"/>
          <w:szCs w:val="57"/>
          <w:color w:val="383F93"/>
          <w:spacing w:val="0"/>
          <w:w w:val="100"/>
          <w:position w:val="-4"/>
        </w:rPr>
        <w:t>·</w:t>
      </w:r>
      <w:r>
        <w:rPr>
          <w:rFonts w:ascii="Arial" w:hAnsi="Arial" w:cs="Arial" w:eastAsia="Arial"/>
          <w:sz w:val="57"/>
          <w:szCs w:val="57"/>
          <w:color w:val="383F93"/>
          <w:spacing w:val="-149"/>
          <w:w w:val="100"/>
          <w:position w:val="-4"/>
        </w:rPr>
        <w:t> </w:t>
      </w:r>
      <w:r>
        <w:rPr>
          <w:rFonts w:ascii="Arial" w:hAnsi="Arial" w:cs="Arial" w:eastAsia="Arial"/>
          <w:sz w:val="57"/>
          <w:szCs w:val="57"/>
          <w:color w:val="383F9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7"/>
          <w:szCs w:val="57"/>
          <w:color w:val="383F9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66"/>
          <w:szCs w:val="66"/>
          <w:color w:val="4F56A3"/>
          <w:spacing w:val="0"/>
          <w:w w:val="100"/>
          <w:position w:val="-4"/>
        </w:rPr>
        <w:t>-</w:t>
      </w:r>
      <w:r>
        <w:rPr>
          <w:rFonts w:ascii="Times New Roman" w:hAnsi="Times New Roman" w:cs="Times New Roman" w:eastAsia="Times New Roman"/>
          <w:sz w:val="66"/>
          <w:szCs w:val="66"/>
          <w:color w:val="4F56A3"/>
          <w:spacing w:val="-16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4F56A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66"/>
          <w:szCs w:val="66"/>
          <w:color w:val="4F56A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27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172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itfaiyeci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5"/>
          <w:szCs w:val="25"/>
          <w:color w:val="626264"/>
          <w:spacing w:val="0"/>
          <w:w w:val="100"/>
          <w:b/>
          <w:bCs/>
          <w:position w:val="1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626264"/>
          <w:spacing w:val="-86"/>
          <w:w w:val="100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00"/>
          <w:b/>
          <w:bCs/>
          <w:position w:val="1"/>
        </w:rPr>
        <w:t>İ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00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1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0A1A1"/>
          <w:spacing w:val="0"/>
          <w:w w:val="18"/>
          <w:b/>
          <w:bCs/>
          <w:position w:val="1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A0A1A1"/>
          <w:spacing w:val="0"/>
          <w:w w:val="18"/>
          <w:b/>
          <w:bCs/>
          <w:position w:val="1"/>
        </w:rPr>
        <w:t>     </w:t>
      </w:r>
      <w:r>
        <w:rPr>
          <w:rFonts w:ascii="Times New Roman" w:hAnsi="Times New Roman" w:cs="Times New Roman" w:eastAsia="Times New Roman"/>
          <w:sz w:val="25"/>
          <w:szCs w:val="25"/>
          <w:color w:val="A0A1A1"/>
          <w:spacing w:val="1"/>
          <w:w w:val="18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26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37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126"/>
          <w:b/>
          <w:bCs/>
          <w:position w:val="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47"/>
          <w:w w:val="127"/>
          <w:b/>
          <w:bCs/>
          <w:position w:val="1"/>
        </w:rPr>
        <w:t>{</w:t>
      </w:r>
      <w:r>
        <w:rPr>
          <w:rFonts w:ascii="Times New Roman" w:hAnsi="Times New Roman" w:cs="Times New Roman" w:eastAsia="Times New Roman"/>
          <w:sz w:val="25"/>
          <w:szCs w:val="25"/>
          <w:color w:val="AFB1B3"/>
          <w:spacing w:val="0"/>
          <w:w w:val="115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3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626264"/>
          <w:spacing w:val="0"/>
          <w:w w:val="119"/>
        </w:rPr>
        <w:t>itfaiy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119"/>
        </w:rPr>
        <w:t>e</w:t>
      </w:r>
      <w:r>
        <w:rPr>
          <w:rFonts w:ascii="Arial" w:hAnsi="Arial" w:cs="Arial" w:eastAsia="Arial"/>
          <w:sz w:val="20"/>
          <w:szCs w:val="20"/>
          <w:color w:val="626264"/>
          <w:spacing w:val="2"/>
          <w:w w:val="119"/>
        </w:rPr>
        <w:t> 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100"/>
        </w:rPr>
        <w:t>Kuze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2626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2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109" w:lineRule="exact"/>
        <w:ind w:left="222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626264"/>
          <w:spacing w:val="0"/>
          <w:w w:val="100"/>
          <w:b/>
          <w:bCs/>
          <w:position w:val="-10"/>
        </w:rPr>
        <w:t>1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100"/>
          <w:b/>
          <w:bCs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626264"/>
          <w:spacing w:val="10"/>
          <w:w w:val="100"/>
          <w:b/>
          <w:bCs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77"/>
          <w:position w:val="-10"/>
        </w:rPr>
        <w:t>i-'o!&gt;tC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77"/>
          <w:position w:val="-10"/>
        </w:rPr>
        <w:t>i</w:t>
      </w:r>
      <w:r>
        <w:rPr>
          <w:rFonts w:ascii="Arial" w:hAnsi="Arial" w:cs="Arial" w:eastAsia="Arial"/>
          <w:sz w:val="20"/>
          <w:szCs w:val="20"/>
          <w:color w:val="626264"/>
          <w:spacing w:val="27"/>
          <w:w w:val="77"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110"/>
          <w:position w:val="-10"/>
        </w:rPr>
        <w:t>Grupla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110"/>
          <w:position w:val="-10"/>
        </w:rPr>
        <w:t>r</w:t>
      </w:r>
      <w:r>
        <w:rPr>
          <w:rFonts w:ascii="Arial" w:hAnsi="Arial" w:cs="Arial" w:eastAsia="Arial"/>
          <w:sz w:val="20"/>
          <w:szCs w:val="20"/>
          <w:color w:val="626264"/>
          <w:spacing w:val="12"/>
          <w:w w:val="110"/>
          <w:position w:val="-10"/>
        </w:rPr>
        <w:t> </w:t>
      </w:r>
      <w:r>
        <w:rPr>
          <w:rFonts w:ascii="Arial" w:hAnsi="Arial" w:cs="Arial" w:eastAsia="Arial"/>
          <w:sz w:val="20"/>
          <w:szCs w:val="20"/>
          <w:color w:val="626264"/>
          <w:spacing w:val="0"/>
          <w:w w:val="118"/>
          <w:position w:val="-10"/>
        </w:rPr>
        <w:t>Ami</w:t>
      </w:r>
      <w:r>
        <w:rPr>
          <w:rFonts w:ascii="Arial" w:hAnsi="Arial" w:cs="Arial" w:eastAsia="Arial"/>
          <w:sz w:val="20"/>
          <w:szCs w:val="20"/>
          <w:color w:val="626264"/>
          <w:spacing w:val="-40"/>
          <w:w w:val="119"/>
          <w:position w:val="-10"/>
        </w:rPr>
        <w:t>r</w:t>
      </w:r>
      <w:r>
        <w:rPr>
          <w:rFonts w:ascii="Arial" w:hAnsi="Arial" w:cs="Arial" w:eastAsia="Arial"/>
          <w:sz w:val="20"/>
          <w:szCs w:val="20"/>
          <w:color w:val="383F93"/>
          <w:spacing w:val="0"/>
          <w:w w:val="75"/>
          <w:position w:val="-10"/>
        </w:rPr>
        <w:t>f</w:t>
      </w:r>
      <w:r>
        <w:rPr>
          <w:rFonts w:ascii="Arial" w:hAnsi="Arial" w:cs="Arial" w:eastAsia="Arial"/>
          <w:sz w:val="20"/>
          <w:szCs w:val="20"/>
          <w:color w:val="383F93"/>
          <w:spacing w:val="-44"/>
          <w:w w:val="75"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626264"/>
          <w:spacing w:val="-14"/>
          <w:w w:val="119"/>
          <w:position w:val="-10"/>
        </w:rPr>
        <w:t>i</w:t>
      </w:r>
      <w:r>
        <w:rPr>
          <w:rFonts w:ascii="Arial" w:hAnsi="Arial" w:cs="Arial" w:eastAsia="Arial"/>
          <w:sz w:val="20"/>
          <w:szCs w:val="20"/>
          <w:color w:val="383F93"/>
          <w:spacing w:val="0"/>
          <w:w w:val="75"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383F93"/>
          <w:spacing w:val="7"/>
          <w:w w:val="75"/>
          <w:position w:val="-10"/>
        </w:rPr>
        <w:t>.</w:t>
      </w:r>
      <w:r>
        <w:rPr>
          <w:rFonts w:ascii="Arial" w:hAnsi="Arial" w:cs="Arial" w:eastAsia="Arial"/>
          <w:sz w:val="20"/>
          <w:szCs w:val="20"/>
          <w:color w:val="2B3372"/>
          <w:spacing w:val="0"/>
          <w:w w:val="105"/>
          <w:position w:val="-10"/>
        </w:rPr>
        <w:t>b..O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35" w:lineRule="exact"/>
        <w:ind w:left="608" w:right="804"/>
        <w:jc w:val="center"/>
        <w:tabs>
          <w:tab w:pos="132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63636"/>
          <w:w w:val="92"/>
          <w:position w:val="-9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-4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0"/>
          <w:w w:val="72"/>
          <w:position w:val="-9"/>
        </w:rPr>
        <w:t>3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0"/>
          <w:w w:val="100"/>
          <w:position w:val="-9"/>
        </w:rPr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50"/>
          <w:i/>
          <w:position w:val="-9"/>
        </w:rPr>
        <w:t>ıt/ı\</w:t>
      </w:r>
      <w:r>
        <w:rPr>
          <w:rFonts w:ascii="Arial" w:hAnsi="Arial" w:cs="Arial" w:eastAsia="Arial"/>
          <w:sz w:val="41"/>
          <w:szCs w:val="41"/>
          <w:color w:val="363636"/>
          <w:spacing w:val="-120"/>
          <w:w w:val="51"/>
          <w:i/>
          <w:position w:val="-9"/>
        </w:rPr>
        <w:t>1</w:t>
      </w:r>
      <w:r>
        <w:rPr>
          <w:rFonts w:ascii="Times New Roman" w:hAnsi="Times New Roman" w:cs="Times New Roman" w:eastAsia="Times New Roman"/>
          <w:sz w:val="45"/>
          <w:szCs w:val="45"/>
          <w:color w:val="2B3372"/>
          <w:spacing w:val="0"/>
          <w:w w:val="142"/>
          <w:position w:val="-9"/>
        </w:rPr>
        <w:t>_</w:t>
      </w:r>
      <w:r>
        <w:rPr>
          <w:rFonts w:ascii="Times New Roman" w:hAnsi="Times New Roman" w:cs="Times New Roman" w:eastAsia="Times New Roman"/>
          <w:sz w:val="45"/>
          <w:szCs w:val="45"/>
          <w:color w:val="2B3372"/>
          <w:spacing w:val="-17"/>
          <w:w w:val="142"/>
          <w:position w:val="-9"/>
        </w:rPr>
        <w:t>d</w:t>
      </w:r>
      <w:r>
        <w:rPr>
          <w:rFonts w:ascii="Times New Roman" w:hAnsi="Times New Roman" w:cs="Times New Roman" w:eastAsia="Times New Roman"/>
          <w:sz w:val="45"/>
          <w:szCs w:val="45"/>
          <w:color w:val="363636"/>
          <w:spacing w:val="0"/>
          <w:w w:val="98"/>
          <w:position w:val="-9"/>
        </w:rPr>
        <w:t>-</w:t>
      </w:r>
      <w:r>
        <w:rPr>
          <w:rFonts w:ascii="Times New Roman" w:hAnsi="Times New Roman" w:cs="Times New Roman" w:eastAsia="Times New Roman"/>
          <w:sz w:val="45"/>
          <w:szCs w:val="45"/>
          <w:color w:val="363636"/>
          <w:spacing w:val="-63"/>
          <w:w w:val="100"/>
          <w:position w:val="-9"/>
        </w:rPr>
        <w:t> </w:t>
      </w:r>
      <w:r>
        <w:rPr>
          <w:rFonts w:ascii="Arial" w:hAnsi="Arial" w:cs="Arial" w:eastAsia="Arial"/>
          <w:sz w:val="47"/>
          <w:szCs w:val="47"/>
          <w:color w:val="1C269C"/>
          <w:spacing w:val="0"/>
          <w:w w:val="119"/>
          <w:i/>
          <w:position w:val="-9"/>
        </w:rPr>
        <w:t>.!&gt;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500" w:lineRule="exact"/>
        <w:ind w:left="-75" w:right="-36"/>
        <w:jc w:val="center"/>
        <w:tabs>
          <w:tab w:pos="980" w:val="left"/>
          <w:tab w:pos="3360" w:val="left"/>
        </w:tabs>
        <w:rPr>
          <w:rFonts w:ascii="Arial" w:hAnsi="Arial" w:cs="Arial" w:eastAsia="Arial"/>
          <w:sz w:val="64"/>
          <w:szCs w:val="64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1C269C"/>
          <w:spacing w:val="0"/>
          <w:w w:val="341"/>
          <w:i/>
          <w:position w:val="-1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1C269C"/>
          <w:spacing w:val="-27"/>
          <w:w w:val="341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606B91"/>
          <w:spacing w:val="-11"/>
          <w:w w:val="31"/>
          <w:position w:val="-13"/>
        </w:rPr>
        <w:t>_</w:t>
      </w:r>
      <w:r>
        <w:rPr>
          <w:rFonts w:ascii="Times New Roman" w:hAnsi="Times New Roman" w:cs="Times New Roman" w:eastAsia="Times New Roman"/>
          <w:sz w:val="54"/>
          <w:szCs w:val="54"/>
          <w:color w:val="606B91"/>
          <w:spacing w:val="0"/>
          <w:w w:val="31"/>
          <w:position w:val="-13"/>
        </w:rPr>
        <w:t>]</w:t>
      </w:r>
      <w:r>
        <w:rPr>
          <w:rFonts w:ascii="Times New Roman" w:hAnsi="Times New Roman" w:cs="Times New Roman" w:eastAsia="Times New Roman"/>
          <w:sz w:val="54"/>
          <w:szCs w:val="54"/>
          <w:color w:val="606B91"/>
          <w:spacing w:val="0"/>
          <w:w w:val="31"/>
          <w:position w:val="-13"/>
        </w:rPr>
        <w:t>}</w:t>
      </w:r>
      <w:r>
        <w:rPr>
          <w:rFonts w:ascii="Times New Roman" w:hAnsi="Times New Roman" w:cs="Times New Roman" w:eastAsia="Times New Roman"/>
          <w:sz w:val="54"/>
          <w:szCs w:val="54"/>
          <w:color w:val="606B91"/>
          <w:spacing w:val="-42"/>
          <w:w w:val="31"/>
          <w:position w:val="-13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606B91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54"/>
          <w:szCs w:val="54"/>
          <w:color w:val="606B91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54"/>
          <w:szCs w:val="54"/>
          <w:color w:val="626264"/>
          <w:spacing w:val="-19"/>
          <w:w w:val="60"/>
          <w:position w:val="-13"/>
        </w:rPr>
        <w:t>n</w:t>
      </w:r>
      <w:r>
        <w:rPr>
          <w:rFonts w:ascii="Times New Roman" w:hAnsi="Times New Roman" w:cs="Times New Roman" w:eastAsia="Times New Roman"/>
          <w:sz w:val="54"/>
          <w:szCs w:val="54"/>
          <w:color w:val="606B91"/>
          <w:spacing w:val="-10"/>
          <w:w w:val="88"/>
          <w:position w:val="-13"/>
        </w:rPr>
        <w:t>t</w:t>
      </w:r>
      <w:r>
        <w:rPr>
          <w:rFonts w:ascii="Times New Roman" w:hAnsi="Times New Roman" w:cs="Times New Roman" w:eastAsia="Times New Roman"/>
          <w:sz w:val="54"/>
          <w:szCs w:val="54"/>
          <w:color w:val="606B91"/>
          <w:spacing w:val="-140"/>
          <w:w w:val="89"/>
          <w:position w:val="-13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9"/>
          <w:position w:val="-1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4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54"/>
          <w:szCs w:val="54"/>
          <w:color w:val="4D4D4D"/>
          <w:spacing w:val="-170"/>
          <w:w w:val="72"/>
          <w:position w:val="-13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9"/>
          <w:position w:val="-1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46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54"/>
          <w:szCs w:val="54"/>
          <w:color w:val="4D4D4D"/>
          <w:spacing w:val="0"/>
          <w:w w:val="71"/>
          <w:position w:val="-13"/>
        </w:rPr>
        <w:t>:.:</w:t>
      </w:r>
      <w:r>
        <w:rPr>
          <w:rFonts w:ascii="Times New Roman" w:hAnsi="Times New Roman" w:cs="Times New Roman" w:eastAsia="Times New Roman"/>
          <w:sz w:val="54"/>
          <w:szCs w:val="54"/>
          <w:color w:val="4D4D4D"/>
          <w:spacing w:val="-103"/>
          <w:w w:val="72"/>
          <w:position w:val="-13"/>
        </w:rPr>
        <w:t>u</w:t>
      </w:r>
      <w:r>
        <w:rPr>
          <w:rFonts w:ascii="Arial" w:hAnsi="Arial" w:cs="Arial" w:eastAsia="Arial"/>
          <w:sz w:val="64"/>
          <w:szCs w:val="64"/>
          <w:color w:val="4D4D4D"/>
          <w:spacing w:val="-127"/>
          <w:w w:val="109"/>
          <w:position w:val="-1"/>
        </w:rPr>
        <w:t>;</w:t>
      </w:r>
      <w:r>
        <w:rPr>
          <w:rFonts w:ascii="Arial" w:hAnsi="Arial" w:cs="Arial" w:eastAsia="Arial"/>
          <w:sz w:val="64"/>
          <w:szCs w:val="64"/>
          <w:color w:val="424972"/>
          <w:spacing w:val="0"/>
          <w:w w:val="99"/>
          <w:position w:val="-1"/>
        </w:rPr>
        <w:t>!</w:t>
      </w:r>
      <w:r>
        <w:rPr>
          <w:rFonts w:ascii="Arial" w:hAnsi="Arial" w:cs="Arial" w:eastAsia="Arial"/>
          <w:sz w:val="64"/>
          <w:szCs w:val="64"/>
          <w:color w:val="424972"/>
          <w:spacing w:val="0"/>
          <w:w w:val="100"/>
          <w:position w:val="-1"/>
        </w:rPr>
        <w:t>7</w:t>
      </w:r>
      <w:r>
        <w:rPr>
          <w:rFonts w:ascii="Arial" w:hAnsi="Arial" w:cs="Arial" w:eastAsia="Arial"/>
          <w:sz w:val="64"/>
          <w:szCs w:val="64"/>
          <w:color w:val="424972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363636"/>
          <w:spacing w:val="0"/>
          <w:w w:val="97"/>
          <w:position w:val="-13"/>
        </w:rPr>
        <w:t>-</w:t>
      </w:r>
      <w:r>
        <w:rPr>
          <w:rFonts w:ascii="Times New Roman" w:hAnsi="Times New Roman" w:cs="Times New Roman" w:eastAsia="Times New Roman"/>
          <w:sz w:val="54"/>
          <w:szCs w:val="54"/>
          <w:color w:val="A0A1A1"/>
          <w:spacing w:val="0"/>
          <w:w w:val="24"/>
          <w:position w:val="-13"/>
        </w:rPr>
        <w:t>.</w:t>
      </w:r>
      <w:r>
        <w:rPr>
          <w:rFonts w:ascii="Times New Roman" w:hAnsi="Times New Roman" w:cs="Times New Roman" w:eastAsia="Times New Roman"/>
          <w:sz w:val="54"/>
          <w:szCs w:val="54"/>
          <w:color w:val="A0A1A1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54"/>
          <w:szCs w:val="54"/>
          <w:color w:val="A0A1A1"/>
          <w:spacing w:val="0"/>
          <w:w w:val="100"/>
          <w:position w:val="-13"/>
        </w:rPr>
      </w:r>
      <w:r>
        <w:rPr>
          <w:rFonts w:ascii="Arial" w:hAnsi="Arial" w:cs="Arial" w:eastAsia="Arial"/>
          <w:sz w:val="64"/>
          <w:szCs w:val="64"/>
          <w:color w:val="4D4D4D"/>
          <w:spacing w:val="0"/>
          <w:w w:val="311"/>
          <w:position w:val="-1"/>
        </w:rPr>
        <w:t>\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0" w:after="0" w:line="33" w:lineRule="exact"/>
        <w:ind w:left="318" w:right="-20"/>
        <w:jc w:val="left"/>
        <w:rPr>
          <w:rFonts w:ascii="Times New Roman" w:hAnsi="Times New Roman" w:cs="Times New Roman" w:eastAsia="Times New Roman"/>
          <w:sz w:val="63"/>
          <w:szCs w:val="63"/>
        </w:rPr>
      </w:pPr>
      <w:rPr/>
      <w:r>
        <w:rPr>
          <w:rFonts w:ascii="Times New Roman" w:hAnsi="Times New Roman" w:cs="Times New Roman" w:eastAsia="Times New Roman"/>
          <w:sz w:val="63"/>
          <w:szCs w:val="63"/>
          <w:color w:val="424972"/>
          <w:spacing w:val="-16"/>
          <w:w w:val="73"/>
          <w:position w:val="-34"/>
        </w:rPr>
        <w:t>-</w:t>
      </w:r>
      <w:r>
        <w:rPr>
          <w:rFonts w:ascii="Times New Roman" w:hAnsi="Times New Roman" w:cs="Times New Roman" w:eastAsia="Times New Roman"/>
          <w:sz w:val="63"/>
          <w:szCs w:val="63"/>
          <w:color w:val="424972"/>
          <w:spacing w:val="-32"/>
          <w:w w:val="72"/>
          <w:position w:val="-34"/>
        </w:rPr>
        <w:t>;</w:t>
      </w:r>
      <w:r>
        <w:rPr>
          <w:rFonts w:ascii="Times New Roman" w:hAnsi="Times New Roman" w:cs="Times New Roman" w:eastAsia="Times New Roman"/>
          <w:sz w:val="63"/>
          <w:szCs w:val="63"/>
          <w:color w:val="424972"/>
          <w:spacing w:val="0"/>
          <w:w w:val="72"/>
          <w:position w:val="-34"/>
        </w:rPr>
        <w:t>z</w:t>
      </w:r>
      <w:r>
        <w:rPr>
          <w:rFonts w:ascii="Times New Roman" w:hAnsi="Times New Roman" w:cs="Times New Roman" w:eastAsia="Times New Roman"/>
          <w:sz w:val="63"/>
          <w:szCs w:val="63"/>
          <w:color w:val="424972"/>
          <w:spacing w:val="12"/>
          <w:w w:val="72"/>
          <w:position w:val="-34"/>
        </w:rPr>
        <w:t>t</w:t>
      </w:r>
      <w:r>
        <w:rPr>
          <w:rFonts w:ascii="Times New Roman" w:hAnsi="Times New Roman" w:cs="Times New Roman" w:eastAsia="Times New Roman"/>
          <w:sz w:val="63"/>
          <w:szCs w:val="63"/>
          <w:color w:val="363636"/>
          <w:spacing w:val="0"/>
          <w:w w:val="35"/>
          <w:position w:val="-34"/>
        </w:rPr>
        <w:t>ı</w:t>
      </w:r>
      <w:r>
        <w:rPr>
          <w:rFonts w:ascii="Times New Roman" w:hAnsi="Times New Roman" w:cs="Times New Roman" w:eastAsia="Times New Roman"/>
          <w:sz w:val="63"/>
          <w:szCs w:val="63"/>
          <w:color w:val="363636"/>
          <w:spacing w:val="4"/>
          <w:w w:val="35"/>
          <w:position w:val="-34"/>
        </w:rPr>
        <w:t>e</w:t>
      </w:r>
      <w:r>
        <w:rPr>
          <w:rFonts w:ascii="Times New Roman" w:hAnsi="Times New Roman" w:cs="Times New Roman" w:eastAsia="Times New Roman"/>
          <w:sz w:val="63"/>
          <w:szCs w:val="63"/>
          <w:color w:val="626264"/>
          <w:spacing w:val="-42"/>
          <w:w w:val="35"/>
          <w:position w:val="-34"/>
        </w:rPr>
        <w:t>v</w:t>
      </w:r>
      <w:r>
        <w:rPr>
          <w:rFonts w:ascii="Times New Roman" w:hAnsi="Times New Roman" w:cs="Times New Roman" w:eastAsia="Times New Roman"/>
          <w:sz w:val="63"/>
          <w:szCs w:val="63"/>
          <w:color w:val="626264"/>
          <w:spacing w:val="-3"/>
          <w:w w:val="34"/>
          <w:position w:val="-34"/>
        </w:rPr>
        <w:t>a</w:t>
      </w:r>
      <w:r>
        <w:rPr>
          <w:rFonts w:ascii="Times New Roman" w:hAnsi="Times New Roman" w:cs="Times New Roman" w:eastAsia="Times New Roman"/>
          <w:sz w:val="63"/>
          <w:szCs w:val="63"/>
          <w:color w:val="626264"/>
          <w:spacing w:val="0"/>
          <w:w w:val="35"/>
          <w:position w:val="-34"/>
        </w:rPr>
        <w:t>n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0"/>
          <w:cols w:num="2" w:equalWidth="0">
            <w:col w:w="6151" w:space="1106"/>
            <w:col w:w="4083"/>
          </w:cols>
        </w:sectPr>
      </w:pPr>
      <w:rPr/>
    </w:p>
    <w:p>
      <w:pPr>
        <w:spacing w:before="0" w:after="0" w:line="184" w:lineRule="exact"/>
        <w:ind w:right="740"/>
        <w:jc w:val="right"/>
        <w:tabs>
          <w:tab w:pos="540" w:val="left"/>
        </w:tabs>
        <w:rPr>
          <w:rFonts w:ascii="Times New Roman" w:hAnsi="Times New Roman" w:cs="Times New Roman" w:eastAsia="Times New Roman"/>
          <w:sz w:val="101"/>
          <w:szCs w:val="101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-48"/>
          <w:w w:val="169"/>
          <w:position w:val="-67"/>
        </w:rPr>
        <w:t>•</w:t>
      </w:r>
      <w:r>
        <w:rPr>
          <w:rFonts w:ascii="Courier New" w:hAnsi="Courier New" w:cs="Courier New" w:eastAsia="Courier New"/>
          <w:sz w:val="14"/>
          <w:szCs w:val="14"/>
          <w:color w:val="363636"/>
          <w:spacing w:val="0"/>
          <w:w w:val="125"/>
          <w:i/>
          <w:position w:val="-64"/>
        </w:rPr>
        <w:t>A</w:t>
      </w:r>
      <w:r>
        <w:rPr>
          <w:rFonts w:ascii="Courier New" w:hAnsi="Courier New" w:cs="Courier New" w:eastAsia="Courier New"/>
          <w:sz w:val="14"/>
          <w:szCs w:val="14"/>
          <w:color w:val="363636"/>
          <w:spacing w:val="0"/>
          <w:w w:val="100"/>
          <w:i/>
          <w:position w:val="-64"/>
        </w:rPr>
        <w:tab/>
      </w:r>
      <w:r>
        <w:rPr>
          <w:rFonts w:ascii="Courier New" w:hAnsi="Courier New" w:cs="Courier New" w:eastAsia="Courier New"/>
          <w:sz w:val="14"/>
          <w:szCs w:val="14"/>
          <w:color w:val="363636"/>
          <w:spacing w:val="0"/>
          <w:w w:val="100"/>
          <w:i/>
          <w:position w:val="-64"/>
        </w:rPr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76"/>
          <w:i/>
          <w:position w:val="-67"/>
        </w:rPr>
        <w:t>'m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-24"/>
          <w:w w:val="176"/>
          <w:i/>
          <w:position w:val="-67"/>
        </w:rPr>
        <w:t> </w:t>
      </w:r>
      <w:r>
        <w:rPr>
          <w:rFonts w:ascii="Times New Roman" w:hAnsi="Times New Roman" w:cs="Times New Roman" w:eastAsia="Times New Roman"/>
          <w:sz w:val="101"/>
          <w:szCs w:val="101"/>
          <w:color w:val="4D4D4D"/>
          <w:spacing w:val="-12"/>
          <w:w w:val="74"/>
          <w:position w:val="-67"/>
        </w:rPr>
        <w:t>2</w:t>
      </w:r>
      <w:r>
        <w:rPr>
          <w:rFonts w:ascii="Times New Roman" w:hAnsi="Times New Roman" w:cs="Times New Roman" w:eastAsia="Times New Roman"/>
          <w:sz w:val="101"/>
          <w:szCs w:val="101"/>
          <w:color w:val="4D4D4D"/>
          <w:spacing w:val="0"/>
          <w:w w:val="73"/>
          <w:position w:val="-67"/>
        </w:rPr>
        <w:t>/</w:t>
      </w:r>
      <w:r>
        <w:rPr>
          <w:rFonts w:ascii="Times New Roman" w:hAnsi="Times New Roman" w:cs="Times New Roman" w:eastAsia="Times New Roman"/>
          <w:sz w:val="101"/>
          <w:szCs w:val="10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580" w:right="0"/>
        </w:sectPr>
      </w:pPr>
      <w:rPr/>
    </w:p>
    <w:p>
      <w:pPr>
        <w:spacing w:before="43" w:after="0" w:line="240" w:lineRule="auto"/>
        <w:ind w:right="-17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</w:rPr>
        <w:t>ullalı\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8"/>
        </w:rPr>
        <w:t>K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6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65.839172pt;margin-top:.860237pt;width:3.632056pt;height:11.319762pt;mso-position-horizontal-relative:page;mso-position-vertical-relative:paragraph;z-index:-15648" coordorigin="9317,17" coordsize="73,226">
            <v:group style="position:absolute;left:9347;top:48;width:2;height:166" coordorigin="9347,48" coordsize="2,166">
              <v:shape style="position:absolute;left:9347;top:48;width:2;height:166" coordorigin="9347,48" coordsize="0,166" path="m9347,213l9347,48e" filled="f" stroked="t" strokeweight="3.035543pt" strokecolor="#3B3B3F">
                <v:path arrowok="t"/>
              </v:shape>
            </v:group>
            <v:group style="position:absolute;left:9347;top:213;width:23;height:2" coordorigin="9347,213" coordsize="23,2">
              <v:shape style="position:absolute;left:9347;top:213;width:23;height:2" coordorigin="9347,213" coordsize="23,0" path="m9347,213l9370,213e" filled="f" stroked="t" strokeweight="1.893536pt" strokecolor="#383B3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00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32" w:lineRule="exact"/>
        <w:ind w:left="2975" w:right="-89"/>
        <w:jc w:val="left"/>
        <w:tabs>
          <w:tab w:pos="43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2"/>
          <w:szCs w:val="22"/>
          <w:color w:val="1C269C"/>
          <w:spacing w:val="0"/>
          <w:w w:val="600"/>
          <w:i/>
          <w:position w:val="-76"/>
        </w:rPr>
        <w:t>h</w:t>
      </w:r>
      <w:r>
        <w:rPr>
          <w:rFonts w:ascii="Arial" w:hAnsi="Arial" w:cs="Arial" w:eastAsia="Arial"/>
          <w:sz w:val="22"/>
          <w:szCs w:val="22"/>
          <w:color w:val="1C269C"/>
          <w:spacing w:val="0"/>
          <w:w w:val="100"/>
          <w:i/>
          <w:position w:val="-76"/>
        </w:rPr>
        <w:tab/>
      </w:r>
      <w:r>
        <w:rPr>
          <w:rFonts w:ascii="Arial" w:hAnsi="Arial" w:cs="Arial" w:eastAsia="Arial"/>
          <w:sz w:val="22"/>
          <w:szCs w:val="22"/>
          <w:color w:val="1C269C"/>
          <w:spacing w:val="0"/>
          <w:w w:val="100"/>
          <w:i/>
          <w:position w:val="-76"/>
        </w:rPr>
      </w:r>
      <w:r>
        <w:rPr>
          <w:rFonts w:ascii="Times New Roman" w:hAnsi="Times New Roman" w:cs="Times New Roman" w:eastAsia="Times New Roman"/>
          <w:sz w:val="122"/>
          <w:szCs w:val="122"/>
          <w:color w:val="2B3372"/>
          <w:spacing w:val="0"/>
          <w:w w:val="105"/>
          <w:i/>
          <w:position w:val="-76"/>
        </w:rPr>
        <w:t>kd</w:t>
      </w:r>
      <w:r>
        <w:rPr>
          <w:rFonts w:ascii="Times New Roman" w:hAnsi="Times New Roman" w:cs="Times New Roman" w:eastAsia="Times New Roman"/>
          <w:sz w:val="122"/>
          <w:szCs w:val="122"/>
          <w:color w:val="2B3372"/>
          <w:spacing w:val="-318"/>
          <w:w w:val="106"/>
          <w:i/>
          <w:position w:val="-76"/>
        </w:rPr>
        <w:t>:</w:t>
      </w:r>
      <w:r>
        <w:rPr>
          <w:rFonts w:ascii="Arial" w:hAnsi="Arial" w:cs="Arial" w:eastAsia="Arial"/>
          <w:sz w:val="23"/>
          <w:szCs w:val="23"/>
          <w:color w:val="606B91"/>
          <w:spacing w:val="0"/>
          <w:w w:val="121"/>
          <w:position w:val="-8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47" w:lineRule="exact"/>
        <w:ind w:right="-20"/>
        <w:jc w:val="left"/>
        <w:tabs>
          <w:tab w:pos="16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626264"/>
          <w:w w:val="71"/>
        </w:rPr>
        <w:t>ı&lt;ı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4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64"/>
        </w:rPr>
        <w:t>"J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63636"/>
          <w:spacing w:val="17"/>
          <w:w w:val="59"/>
        </w:rPr>
        <w:t>Ş</w:t>
      </w:r>
      <w:r>
        <w:rPr>
          <w:rFonts w:ascii="Times New Roman" w:hAnsi="Times New Roman" w:cs="Times New Roman" w:eastAsia="Times New Roman"/>
          <w:sz w:val="34"/>
          <w:szCs w:val="34"/>
          <w:color w:val="626264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34"/>
          <w:szCs w:val="34"/>
          <w:color w:val="363636"/>
          <w:spacing w:val="0"/>
          <w:w w:val="78"/>
        </w:rPr>
        <w:t>:ü!ü</w:t>
      </w:r>
      <w:r>
        <w:rPr>
          <w:rFonts w:ascii="Times New Roman" w:hAnsi="Times New Roman" w:cs="Times New Roman" w:eastAsia="Times New Roman"/>
          <w:sz w:val="34"/>
          <w:szCs w:val="34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49"/>
        </w:rPr>
        <w:t>&lt;.r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4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18"/>
          <w:w w:val="49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506"/>
        </w:rPr>
        <w:t>!</w:t>
      </w:r>
      <w:r>
        <w:rPr>
          <w:rFonts w:ascii="Arial" w:hAnsi="Arial" w:cs="Arial" w:eastAsia="Arial"/>
          <w:sz w:val="23"/>
          <w:szCs w:val="23"/>
          <w:color w:val="363636"/>
          <w:spacing w:val="-201"/>
          <w:w w:val="506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506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8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7"/>
          <w:w w:val="600"/>
        </w:rPr>
        <w:t>,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48"/>
        </w:rPr>
        <w:t>.,</w:t>
      </w:r>
      <w:r>
        <w:rPr>
          <w:rFonts w:ascii="Arial" w:hAnsi="Arial" w:cs="Arial" w:eastAsia="Arial"/>
          <w:sz w:val="15"/>
          <w:szCs w:val="15"/>
          <w:color w:val="4D4D4D"/>
          <w:spacing w:val="-29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44"/>
          <w:i/>
        </w:rPr>
        <w:t>,</w:t>
      </w:r>
      <w:r>
        <w:rPr>
          <w:rFonts w:ascii="Arial" w:hAnsi="Arial" w:cs="Arial" w:eastAsia="Arial"/>
          <w:sz w:val="15"/>
          <w:szCs w:val="15"/>
          <w:color w:val="363636"/>
          <w:spacing w:val="-23"/>
          <w:w w:val="144"/>
          <w:i/>
        </w:rPr>
        <w:t>,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44"/>
          <w:b/>
          <w:bCs/>
        </w:rPr>
        <w:t>t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44"/>
          <w:b/>
          <w:bCs/>
        </w:rPr>
        <w:t>  </w:t>
      </w:r>
      <w:r>
        <w:rPr>
          <w:rFonts w:ascii="Arial" w:hAnsi="Arial" w:cs="Arial" w:eastAsia="Arial"/>
          <w:sz w:val="15"/>
          <w:szCs w:val="15"/>
          <w:color w:val="363636"/>
          <w:spacing w:val="9"/>
          <w:w w:val="144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626264"/>
          <w:spacing w:val="0"/>
          <w:w w:val="100"/>
        </w:rPr>
        <w:t>•</w:t>
      </w:r>
      <w:r>
        <w:rPr>
          <w:rFonts w:ascii="Arial" w:hAnsi="Arial" w:cs="Arial" w:eastAsia="Arial"/>
          <w:sz w:val="15"/>
          <w:szCs w:val="15"/>
          <w:color w:val="626264"/>
          <w:spacing w:val="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217"/>
        </w:rPr>
        <w:t>.</w:t>
      </w:r>
      <w:r>
        <w:rPr>
          <w:rFonts w:ascii="Arial" w:hAnsi="Arial" w:cs="Arial" w:eastAsia="Arial"/>
          <w:sz w:val="15"/>
          <w:szCs w:val="15"/>
          <w:color w:val="363636"/>
          <w:spacing w:val="-24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289"/>
        </w:rPr>
        <w:t>.ı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1" w:after="0" w:line="58" w:lineRule="exact"/>
        <w:ind w:left="1382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63"/>
          <w:position w:val="-17"/>
        </w:rPr>
        <w:t>ı: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15"/>
          <w:w w:val="63"/>
          <w:position w:val="-1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100"/>
          <w:position w:val="-17"/>
        </w:rPr>
        <w:t>....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53"/>
          <w:w w:val="100"/>
          <w:position w:val="-17"/>
        </w:rPr>
        <w:t> </w:t>
      </w:r>
      <w:r>
        <w:rPr>
          <w:rFonts w:ascii="Arial" w:hAnsi="Arial" w:cs="Arial" w:eastAsia="Arial"/>
          <w:sz w:val="13"/>
          <w:szCs w:val="13"/>
          <w:color w:val="4D4D4D"/>
          <w:spacing w:val="0"/>
          <w:w w:val="100"/>
          <w:position w:val="-17"/>
        </w:rPr>
        <w:t>ll</w:t>
      </w:r>
      <w:r>
        <w:rPr>
          <w:rFonts w:ascii="Arial" w:hAnsi="Arial" w:cs="Arial" w:eastAsia="Arial"/>
          <w:sz w:val="13"/>
          <w:szCs w:val="13"/>
          <w:color w:val="4D4D4D"/>
          <w:spacing w:val="0"/>
          <w:w w:val="100"/>
          <w:position w:val="-17"/>
        </w:rPr>
        <w:t>    </w:t>
      </w:r>
      <w:r>
        <w:rPr>
          <w:rFonts w:ascii="Arial" w:hAnsi="Arial" w:cs="Arial" w:eastAsia="Arial"/>
          <w:sz w:val="13"/>
          <w:szCs w:val="13"/>
          <w:color w:val="4D4D4D"/>
          <w:spacing w:val="3"/>
          <w:w w:val="100"/>
          <w:position w:val="-17"/>
        </w:rPr>
        <w:t> </w:t>
      </w:r>
      <w:r>
        <w:rPr>
          <w:rFonts w:ascii="Arial" w:hAnsi="Arial" w:cs="Arial" w:eastAsia="Arial"/>
          <w:sz w:val="13"/>
          <w:szCs w:val="13"/>
          <w:color w:val="A0A1A1"/>
          <w:spacing w:val="0"/>
          <w:w w:val="214"/>
          <w:position w:val="-17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0"/>
          <w:cols w:num="2" w:equalWidth="0">
            <w:col w:w="5914" w:space="2235"/>
            <w:col w:w="3191"/>
          </w:cols>
        </w:sectPr>
      </w:pPr>
      <w:rPr/>
    </w:p>
    <w:p>
      <w:pPr>
        <w:spacing w:before="0" w:after="0" w:line="338" w:lineRule="exact"/>
        <w:ind w:right="-20"/>
        <w:jc w:val="righ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pict>
          <v:group style="position:absolute;margin-left:503.082611pt;margin-top:16.511116pt;width:8.25pt;height:.1pt;mso-position-horizontal-relative:page;mso-position-vertical-relative:paragraph;z-index:-15646" coordorigin="10062,330" coordsize="165,2">
            <v:shape style="position:absolute;left:10062;top:330;width:165;height:2" coordorigin="10062,330" coordsize="165,0" path="m10062,330l10227,330e" filled="f" stroked="t" strokeweight=".66pt" strokecolor="#4C4C4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363636"/>
          <w:position w:val="11"/>
        </w:rPr>
        <w:t>4'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-23"/>
          <w:position w:val="11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-34"/>
          <w:w w:val="50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363636"/>
          <w:spacing w:val="-56"/>
          <w:w w:val="123"/>
          <w:b/>
          <w:bCs/>
          <w:position w:val="11"/>
        </w:rPr>
        <w:t>4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0"/>
          <w:w w:val="50"/>
          <w:position w:val="0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4D4D4D"/>
          <w:w w:val="50"/>
        </w:rPr>
        <w:t>.......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-24"/>
          <w:w w:val="50"/>
        </w:rPr>
        <w:t>,</w:t>
      </w:r>
      <w:r>
        <w:rPr>
          <w:rFonts w:ascii="Arial" w:hAnsi="Arial" w:cs="Arial" w:eastAsia="Arial"/>
          <w:sz w:val="13"/>
          <w:szCs w:val="13"/>
          <w:color w:val="4D4D4D"/>
          <w:spacing w:val="-22"/>
          <w:w w:val="121"/>
          <w:position w:val="11"/>
        </w:rPr>
        <w:t>\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0"/>
          <w:w w:val="50"/>
          <w:position w:val="0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0"/>
          <w:cols w:num="2" w:equalWidth="0">
            <w:col w:w="9482" w:space="165"/>
            <w:col w:w="1693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35.375755pt;margin-top:23.789139pt;width:523.514487pt;height:791.728308pt;mso-position-horizontal-relative:page;mso-position-vertical-relative:page;z-index:-15650" coordorigin="708,476" coordsize="10470,15835">
            <v:group style="position:absolute;left:2695;top:525;width:2;height:1534" coordorigin="2695,525" coordsize="2,1534">
              <v:shape style="position:absolute;left:2695;top:525;width:2;height:1534" coordorigin="2695,525" coordsize="0,1534" path="m2695,2059l2695,525e" filled="f" stroked="t" strokeweight=".70051pt" strokecolor="#545454">
                <v:path arrowok="t"/>
              </v:shape>
            </v:group>
            <v:group style="position:absolute;left:2676;top:478;width:8472;height:2" coordorigin="2676,478" coordsize="8472,2">
              <v:shape style="position:absolute;left:2676;top:478;width:8472;height:2" coordorigin="2676,478" coordsize="8472,0" path="m2676,478l11147,478e" filled="f" stroked="t" strokeweight=".233503pt" strokecolor="#000000">
                <v:path arrowok="t"/>
              </v:shape>
            </v:group>
            <v:group style="position:absolute;left:8908;top:525;width:2;height:1529" coordorigin="8908,525" coordsize="2,1529">
              <v:shape style="position:absolute;left:8908;top:525;width:2;height:1529" coordorigin="8908,525" coordsize="0,1529" path="m8908,2054l8908,525e" filled="f" stroked="t" strokeweight=".70051pt" strokecolor="#676767">
                <v:path arrowok="t"/>
              </v:shape>
            </v:group>
            <v:group style="position:absolute;left:11145;top:525;width:2;height:6845" coordorigin="11145,525" coordsize="2,6845">
              <v:shape style="position:absolute;left:11145;top:525;width:2;height:6845" coordorigin="11145,525" coordsize="0,6845" path="m11145,7371l11145,525e" filled="f" stroked="t" strokeweight=".70051pt" strokecolor="#575757">
                <v:path arrowok="t"/>
              </v:shape>
            </v:group>
            <v:group style="position:absolute;left:8906;top:1273;width:2;height:421" coordorigin="8906,1273" coordsize="2,421">
              <v:shape style="position:absolute;left:8906;top:1273;width:2;height:421" coordorigin="8906,1273" coordsize="0,421" path="m8906,1695l8906,1273e" filled="f" stroked="t" strokeweight=".467007pt" strokecolor="#606060">
                <v:path arrowok="t"/>
              </v:shape>
            </v:group>
            <v:group style="position:absolute;left:719;top:2762;width:10438;height:2" coordorigin="719,2762" coordsize="10438,2">
              <v:shape style="position:absolute;left:719;top:2762;width:10438;height:2" coordorigin="719,2762" coordsize="10438,0" path="m719,2762l11157,2762e" filled="f" stroked="t" strokeweight=".70051pt" strokecolor="#5B5B5B">
                <v:path arrowok="t"/>
              </v:shape>
            </v:group>
            <v:group style="position:absolute;left:724;top:2999;width:10428;height:2" coordorigin="724,2999" coordsize="10428,2">
              <v:shape style="position:absolute;left:724;top:2999;width:10428;height:2" coordorigin="724,2999" coordsize="10428,0" path="m724,2999l11152,2999e" filled="f" stroked="t" strokeweight=".70051pt" strokecolor="#5B5B5B">
                <v:path arrowok="t"/>
              </v:shape>
            </v:group>
            <v:group style="position:absolute;left:719;top:3238;width:5618;height:2" coordorigin="719,3238" coordsize="5618,2">
              <v:shape style="position:absolute;left:719;top:3238;width:5618;height:2" coordorigin="719,3238" coordsize="5618,0" path="m719,3238l6337,3238e" filled="f" stroked="t" strokeweight=".70051pt" strokecolor="#707070">
                <v:path arrowok="t"/>
              </v:shape>
            </v:group>
            <v:group style="position:absolute;left:6281;top:3238;width:313;height:2" coordorigin="6281,3238" coordsize="313,2">
              <v:shape style="position:absolute;left:6281;top:3238;width:313;height:2" coordorigin="6281,3238" coordsize="313,0" path="m6281,3238l6594,3238e" filled="f" stroked="t" strokeweight=".467007pt" strokecolor="#676767">
                <v:path arrowok="t"/>
              </v:shape>
            </v:group>
            <v:group style="position:absolute;left:6538;top:3238;width:4619;height:2" coordorigin="6538,3238" coordsize="4619,2">
              <v:shape style="position:absolute;left:6538;top:3238;width:4619;height:2" coordorigin="6538,3238" coordsize="4619,0" path="m6538,3238l11157,3238e" filled="f" stroked="t" strokeweight=".70051pt" strokecolor="#707070">
                <v:path arrowok="t"/>
              </v:shape>
            </v:group>
            <v:group style="position:absolute;left:738;top:2040;width:2;height:270" coordorigin="738,2040" coordsize="2,270">
              <v:shape style="position:absolute;left:738;top:2040;width:2;height:270" coordorigin="738,2040" coordsize="0,270" path="m738,2310l738,2040e" filled="f" stroked="t" strokeweight="1.167517pt" strokecolor="#4F4F4F">
                <v:path arrowok="t"/>
              </v:shape>
            </v:group>
            <v:group style="position:absolute;left:726;top:2040;width:2;height:4185" coordorigin="726,2040" coordsize="2,4185">
              <v:shape style="position:absolute;left:726;top:2040;width:2;height:4185" coordorigin="726,2040" coordsize="0,4185" path="m726,6225l726,2040e" filled="f" stroked="t" strokeweight=".70051pt" strokecolor="#646464">
                <v:path arrowok="t"/>
              </v:shape>
            </v:group>
            <v:group style="position:absolute;left:3654;top:3233;width:2;height:767" coordorigin="3654,3233" coordsize="2,767">
              <v:shape style="position:absolute;left:3654;top:3233;width:2;height:767" coordorigin="3654,3233" coordsize="0,767" path="m3654,4000l3654,3233e" filled="f" stroked="t" strokeweight=".70051pt" strokecolor="#484848">
                <v:path arrowok="t"/>
              </v:shape>
            </v:group>
            <v:group style="position:absolute;left:6795;top:3228;width:2;height:289" coordorigin="6795,3228" coordsize="2,289">
              <v:shape style="position:absolute;left:6795;top:3228;width:2;height:289" coordorigin="6795,3228" coordsize="0,289" path="m6795,3517l6795,3228e" filled="f" stroked="t" strokeweight=".467007pt" strokecolor="#4B4B4B">
                <v:path arrowok="t"/>
              </v:shape>
            </v:group>
            <v:group style="position:absolute;left:6786;top:3472;width:1751;height:2" coordorigin="6786,3472" coordsize="1751,2">
              <v:shape style="position:absolute;left:6786;top:3472;width:1751;height:2" coordorigin="6786,3472" coordsize="1751,0" path="m6786,3472l8537,3472e" filled="f" stroked="t" strokeweight=".70051pt" strokecolor="#484848">
                <v:path arrowok="t"/>
              </v:shape>
            </v:group>
            <v:group style="position:absolute;left:8896;top:3489;width:434;height:2" coordorigin="8896,3489" coordsize="434,2">
              <v:shape style="position:absolute;left:8896;top:3489;width:434;height:2" coordorigin="8896,3489" coordsize="434,0" path="m8896,3489l9331,3489e" filled="f" stroked="t" strokeweight=".233503pt" strokecolor="#000000">
                <v:path arrowok="t"/>
              </v:shape>
            </v:group>
            <v:group style="position:absolute;left:9331;top:3489;width:1817;height:2" coordorigin="9331,3489" coordsize="1817,2">
              <v:shape style="position:absolute;left:9331;top:3489;width:1817;height:2" coordorigin="9331,3489" coordsize="1817,0" path="m9331,3489l11147,3489e" filled="f" stroked="t" strokeweight=".233503pt" strokecolor="#575757">
                <v:path arrowok="t"/>
              </v:shape>
            </v:group>
            <v:group style="position:absolute;left:3643;top:3683;width:2116;height:2" coordorigin="3643,3683" coordsize="2116,2">
              <v:shape style="position:absolute;left:3643;top:3683;width:2116;height:2" coordorigin="3643,3683" coordsize="2116,0" path="m3643,3683l5758,3683e" filled="f" stroked="t" strokeweight=".70051pt" strokecolor="#575757">
                <v:path arrowok="t"/>
              </v:shape>
            </v:group>
            <v:group style="position:absolute;left:6795;top:3460;width:2;height:540" coordorigin="6795,3460" coordsize="2,540">
              <v:shape style="position:absolute;left:6795;top:3460;width:2;height:540" coordorigin="6795,3460" coordsize="0,540" path="m6795,4000l6795,3460e" filled="f" stroked="t" strokeweight=".70051pt" strokecolor="#4F4F4F">
                <v:path arrowok="t"/>
              </v:shape>
            </v:group>
            <v:group style="position:absolute;left:719;top:3993;width:2961;height:2" coordorigin="719,3993" coordsize="2961,2">
              <v:shape style="position:absolute;left:719;top:3993;width:2961;height:2" coordorigin="719,3993" coordsize="2961,0" path="m719,3993l3680,3993e" filled="f" stroked="t" strokeweight=".70051pt" strokecolor="#5B5B5B">
                <v:path arrowok="t"/>
              </v:shape>
            </v:group>
            <v:group style="position:absolute;left:3591;top:3986;width:1765;height:2" coordorigin="3591,3986" coordsize="1765,2">
              <v:shape style="position:absolute;left:3591;top:3986;width:1765;height:2" coordorigin="3591,3986" coordsize="1765,0" path="m3591,3986l5357,3986e" filled="f" stroked="t" strokeweight="1.167517pt" strokecolor="#383838">
                <v:path arrowok="t"/>
              </v:shape>
            </v:group>
            <v:group style="position:absolute;left:5301;top:3991;width:5856;height:2" coordorigin="5301,3991" coordsize="5856,2">
              <v:shape style="position:absolute;left:5301;top:3991;width:5856;height:2" coordorigin="5301,3991" coordsize="5856,0" path="m5301,3991l11157,3991e" filled="f" stroked="t" strokeweight=".70051pt" strokecolor="#575757">
                <v:path arrowok="t"/>
              </v:shape>
            </v:group>
            <v:group style="position:absolute;left:715;top:4265;width:10442;height:2" coordorigin="715,4265" coordsize="10442,2">
              <v:shape style="position:absolute;left:715;top:4265;width:10442;height:2" coordorigin="715,4265" coordsize="10442,0" path="m715,4265l11157,4265e" filled="f" stroked="t" strokeweight=".70051pt" strokecolor="#5B5B5B">
                <v:path arrowok="t"/>
              </v:shape>
            </v:group>
            <v:group style="position:absolute;left:2702;top:3981;width:2;height:12313" coordorigin="2702,3981" coordsize="2,12313">
              <v:shape style="position:absolute;left:2702;top:3981;width:2;height:12313" coordorigin="2702,3981" coordsize="0,12313" path="m2702,16294l2702,3981e" filled="f" stroked="t" strokeweight=".70051pt" strokecolor="#545454">
                <v:path arrowok="t"/>
              </v:shape>
            </v:group>
            <v:group style="position:absolute;left:2690;top:4504;width:8467;height:2" coordorigin="2690,4504" coordsize="8467,2">
              <v:shape style="position:absolute;left:2690;top:4504;width:8467;height:2" coordorigin="2690,4504" coordsize="8467,0" path="m2690,4504l11157,4504e" filled="f" stroked="t" strokeweight=".70051pt" strokecolor="#5B5B5B">
                <v:path arrowok="t"/>
              </v:shape>
            </v:group>
            <v:group style="position:absolute;left:7547;top:4488;width:2;height:488" coordorigin="7547,4488" coordsize="2,488">
              <v:shape style="position:absolute;left:7547;top:4488;width:2;height:488" coordorigin="7547,4488" coordsize="0,488" path="m7547,4975l7547,4488e" filled="f" stroked="t" strokeweight=".233503pt" strokecolor="#777777">
                <v:path arrowok="t"/>
              </v:shape>
            </v:group>
            <v:group style="position:absolute;left:4815;top:4982;width:6342;height:2" coordorigin="4815,4982" coordsize="6342,2">
              <v:shape style="position:absolute;left:4815;top:4982;width:6342;height:2" coordorigin="4815,4982" coordsize="6342,0" path="m4815,4982l11157,4982e" filled="f" stroked="t" strokeweight=".70051pt" strokecolor="#5B5B5B">
                <v:path arrowok="t"/>
              </v:shape>
            </v:group>
            <v:group style="position:absolute;left:4822;top:4497;width:2;height:2149" coordorigin="4822,4497" coordsize="2,2149">
              <v:shape style="position:absolute;left:4822;top:4497;width:2;height:2149" coordorigin="4822,4497" coordsize="0,2149" path="m4822,6646l4822,4497e" filled="f" stroked="t" strokeweight=".70051pt" strokecolor="#4F4F4F">
                <v:path arrowok="t"/>
              </v:shape>
            </v:group>
            <v:group style="position:absolute;left:4815;top:5219;width:6342;height:2" coordorigin="4815,5219" coordsize="6342,2">
              <v:shape style="position:absolute;left:4815;top:5219;width:6342;height:2" coordorigin="4815,5219" coordsize="6342,0" path="m4815,5219l11157,5219e" filled="f" stroked="t" strokeweight=".70051pt" strokecolor="#606060">
                <v:path arrowok="t"/>
              </v:shape>
            </v:group>
            <v:group style="position:absolute;left:11147;top:4388;width:2;height:857" coordorigin="11147,4388" coordsize="2,857">
              <v:shape style="position:absolute;left:11147;top:4388;width:2;height:857" coordorigin="11147,4388" coordsize="0,857" path="m11147,5245l11147,4388e" filled="f" stroked="t" strokeweight=".70051pt" strokecolor="#575757">
                <v:path arrowok="t"/>
              </v:shape>
            </v:group>
            <v:group style="position:absolute;left:4815;top:5458;width:6347;height:2" coordorigin="4815,5458" coordsize="6347,2">
              <v:shape style="position:absolute;left:4815;top:5458;width:6347;height:2" coordorigin="4815,5458" coordsize="6347,0" path="m4815,5458l11161,5458e" filled="f" stroked="t" strokeweight=".70051pt" strokecolor="#606060">
                <v:path arrowok="t"/>
              </v:shape>
            </v:group>
            <v:group style="position:absolute;left:2690;top:5697;width:8467;height:2" coordorigin="2690,5697" coordsize="8467,2">
              <v:shape style="position:absolute;left:2690;top:5697;width:8467;height:2" coordorigin="2690,5697" coordsize="8467,0" path="m2690,5697l11157,5697e" filled="f" stroked="t" strokeweight=".70051pt" strokecolor="#5B5B5B">
                <v:path arrowok="t"/>
              </v:shape>
            </v:group>
            <v:group style="position:absolute;left:11147;top:5259;width:2;height:464" coordorigin="11147,5259" coordsize="2,464">
              <v:shape style="position:absolute;left:11147;top:5259;width:2;height:464" coordorigin="11147,5259" coordsize="0,464" path="m11147,5723l11147,5259e" filled="f" stroked="t" strokeweight=".70051pt" strokecolor="#5B5B5B">
                <v:path arrowok="t"/>
              </v:shape>
            </v:group>
            <v:group style="position:absolute;left:724;top:5936;width:6543;height:2" coordorigin="724,5936" coordsize="6543,2">
              <v:shape style="position:absolute;left:724;top:5936;width:6543;height:2" coordorigin="724,5936" coordsize="6543,0" path="m724,5936l7267,5936e" filled="f" stroked="t" strokeweight=".70051pt" strokecolor="#5B5B5B">
                <v:path arrowok="t"/>
              </v:shape>
            </v:group>
            <v:group style="position:absolute;left:7169;top:5936;width:406;height:2" coordorigin="7169,5936" coordsize="406,2">
              <v:shape style="position:absolute;left:7169;top:5936;width:406;height:2" coordorigin="7169,5936" coordsize="406,0" path="m7169,5936l7575,5936e" filled="f" stroked="t" strokeweight=".467007pt" strokecolor="#4F4F4F">
                <v:path arrowok="t"/>
              </v:shape>
            </v:group>
            <v:group style="position:absolute;left:7519;top:5936;width:3643;height:2" coordorigin="7519,5936" coordsize="3643,2">
              <v:shape style="position:absolute;left:7519;top:5936;width:3643;height:2" coordorigin="7519,5936" coordsize="3643,0" path="m7519,5936l11161,5936e" filled="f" stroked="t" strokeweight=".70051pt" strokecolor="#5B5B5B">
                <v:path arrowok="t"/>
              </v:shape>
            </v:group>
            <v:group style="position:absolute;left:7547;top:5936;width:2;height:488" coordorigin="7547,5936" coordsize="2,488">
              <v:shape style="position:absolute;left:7547;top:5936;width:2;height:488" coordorigin="7547,5936" coordsize="0,488" path="m7547,6424l7547,5936e" filled="f" stroked="t" strokeweight=".233503pt" strokecolor="#575757">
                <v:path arrowok="t"/>
              </v:shape>
            </v:group>
            <v:group style="position:absolute;left:11157;top:4279;width:2;height:9061" coordorigin="11157,4279" coordsize="2,9061">
              <v:shape style="position:absolute;left:11157;top:4279;width:2;height:9061" coordorigin="11157,4279" coordsize="0,9061" path="m11157,13340l11157,4279e" filled="f" stroked="t" strokeweight=".70051pt" strokecolor="#575757">
                <v:path arrowok="t"/>
              </v:shape>
            </v:group>
            <v:group style="position:absolute;left:2690;top:6405;width:3904;height:2" coordorigin="2690,6405" coordsize="3904,2">
              <v:shape style="position:absolute;left:2690;top:6405;width:3904;height:2" coordorigin="2690,6405" coordsize="3904,0" path="m2690,6405l6594,6405e" filled="f" stroked="t" strokeweight=".70051pt" strokecolor="#5B5B5B">
                <v:path arrowok="t"/>
              </v:shape>
            </v:group>
            <v:group style="position:absolute;left:6538;top:6405;width:276;height:2" coordorigin="6538,6405" coordsize="276,2">
              <v:shape style="position:absolute;left:6538;top:6405;width:276;height:2" coordorigin="6538,6405" coordsize="276,0" path="m6538,6405l6814,6405e" filled="f" stroked="t" strokeweight=".467007pt" strokecolor="#4F4F4F">
                <v:path arrowok="t"/>
              </v:shape>
            </v:group>
            <v:group style="position:absolute;left:6758;top:6405;width:4404;height:2" coordorigin="6758,6405" coordsize="4404,2">
              <v:shape style="position:absolute;left:6758;top:6405;width:4404;height:2" coordorigin="6758,6405" coordsize="4404,0" path="m6758,6405l11161,6405e" filled="f" stroked="t" strokeweight=".70051pt" strokecolor="#606060">
                <v:path arrowok="t"/>
              </v:shape>
            </v:group>
            <v:group style="position:absolute;left:2690;top:6642;width:8472;height:2" coordorigin="2690,6642" coordsize="8472,2">
              <v:shape style="position:absolute;left:2690;top:6642;width:8472;height:2" coordorigin="2690,6642" coordsize="8472,0" path="m2690,6642l11161,6642e" filled="f" stroked="t" strokeweight=".70051pt" strokecolor="#606060">
                <v:path arrowok="t"/>
              </v:shape>
            </v:group>
            <v:group style="position:absolute;left:724;top:6883;width:10438;height:2" coordorigin="724,6883" coordsize="10438,2">
              <v:shape style="position:absolute;left:724;top:6883;width:10438;height:2" coordorigin="724,6883" coordsize="10438,0" path="m724,6883l11161,6883e" filled="f" stroked="t" strokeweight=".70051pt" strokecolor="#606060">
                <v:path arrowok="t"/>
              </v:shape>
            </v:group>
            <v:group style="position:absolute;left:726;top:6509;width:2;height:4223" coordorigin="726,6509" coordsize="2,4223">
              <v:shape style="position:absolute;left:726;top:6509;width:2;height:4223" coordorigin="726,6509" coordsize="0,4223" path="m726,10732l726,6509e" filled="f" stroked="t" strokeweight=".70051pt" strokecolor="#676767">
                <v:path arrowok="t"/>
              </v:shape>
            </v:group>
            <v:group style="position:absolute;left:724;top:7347;width:10438;height:2" coordorigin="724,7347" coordsize="10438,2">
              <v:shape style="position:absolute;left:724;top:7347;width:10438;height:2" coordorigin="724,7347" coordsize="10438,0" path="m724,7347l11161,7347e" filled="f" stroked="t" strokeweight=".70051pt" strokecolor="#5B5B5B">
                <v:path arrowok="t"/>
              </v:shape>
            </v:group>
            <v:group style="position:absolute;left:4820;top:7588;width:6347;height:2" coordorigin="4820,7588" coordsize="6347,2">
              <v:shape style="position:absolute;left:4820;top:7588;width:6347;height:2" coordorigin="4820,7588" coordsize="6347,0" path="m4820,7588l11166,7588e" filled="f" stroked="t" strokeweight=".70051pt" strokecolor="#606060">
                <v:path arrowok="t"/>
              </v:shape>
            </v:group>
            <v:group style="position:absolute;left:4827;top:7337;width:2;height:748" coordorigin="4827,7337" coordsize="2,748">
              <v:shape style="position:absolute;left:4827;top:7337;width:2;height:748" coordorigin="4827,7337" coordsize="0,748" path="m4827,8085l4827,7337e" filled="f" stroked="t" strokeweight=".70051pt" strokecolor="#545454">
                <v:path arrowok="t"/>
              </v:shape>
            </v:group>
            <v:group style="position:absolute;left:4815;top:7825;width:6347;height:2" coordorigin="4815,7825" coordsize="6347,2">
              <v:shape style="position:absolute;left:4815;top:7825;width:6347;height:2" coordorigin="4815,7825" coordsize="6347,0" path="m4815,7825l11161,7825e" filled="f" stroked="t" strokeweight=".70051pt" strokecolor="#606060">
                <v:path arrowok="t"/>
              </v:shape>
            </v:group>
            <v:group style="position:absolute;left:719;top:8078;width:10447;height:2" coordorigin="719,8078" coordsize="10447,2">
              <v:shape style="position:absolute;left:719;top:8078;width:10447;height:2" coordorigin="719,8078" coordsize="10447,0" path="m719,8078l11166,8078e" filled="f" stroked="t" strokeweight=".70051pt" strokecolor="#606060">
                <v:path arrowok="t"/>
              </v:shape>
            </v:group>
            <v:group style="position:absolute;left:719;top:8817;width:10447;height:2" coordorigin="719,8817" coordsize="10447,2">
              <v:shape style="position:absolute;left:719;top:8817;width:10447;height:2" coordorigin="719,8817" coordsize="10447,0" path="m719,8817l11166,8817e" filled="f" stroked="t" strokeweight=".70051pt" strokecolor="#606060">
                <v:path arrowok="t"/>
              </v:shape>
            </v:group>
            <v:group style="position:absolute;left:724;top:10201;width:10442;height:2" coordorigin="724,10201" coordsize="10442,2">
              <v:shape style="position:absolute;left:724;top:10201;width:10442;height:2" coordorigin="724,10201" coordsize="10442,0" path="m724,10201l11166,10201e" filled="f" stroked="t" strokeweight=".70051pt" strokecolor="#606060">
                <v:path arrowok="t"/>
              </v:shape>
            </v:group>
            <v:group style="position:absolute;left:719;top:10436;width:10447;height:2" coordorigin="719,10436" coordsize="10447,2">
              <v:shape style="position:absolute;left:719;top:10436;width:10447;height:2" coordorigin="719,10436" coordsize="10447,0" path="m719,10436l11166,10436e" filled="f" stroked="t" strokeweight=".70051pt" strokecolor="#5B5B5B">
                <v:path arrowok="t"/>
              </v:shape>
            </v:group>
            <v:group style="position:absolute;left:724;top:10677;width:10447;height:2" coordorigin="724,10677" coordsize="10447,2">
              <v:shape style="position:absolute;left:724;top:10677;width:10447;height:2" coordorigin="724,10677" coordsize="10447,0" path="m724,10677l11171,10677e" filled="f" stroked="t" strokeweight=".70051pt" strokecolor="#606060">
                <v:path arrowok="t"/>
              </v:shape>
            </v:group>
            <v:group style="position:absolute;left:724;top:11148;width:10447;height:2" coordorigin="724,11148" coordsize="10447,2">
              <v:shape style="position:absolute;left:724;top:11148;width:10447;height:2" coordorigin="724,11148" coordsize="10447,0" path="m724,11148l11171,11148e" filled="f" stroked="t" strokeweight=".70051pt" strokecolor="#5B5B5B">
                <v:path arrowok="t"/>
              </v:shape>
            </v:group>
            <v:group style="position:absolute;left:729;top:10987;width:2;height:5307" coordorigin="729,10987" coordsize="2,5307">
              <v:shape style="position:absolute;left:729;top:10987;width:2;height:5307" coordorigin="729,10987" coordsize="0,5307" path="m729,16294l729,10987e" filled="f" stroked="t" strokeweight=".70051pt" strokecolor="#646464">
                <v:path arrowok="t"/>
              </v:shape>
            </v:group>
            <v:group style="position:absolute;left:719;top:11385;width:10447;height:2" coordorigin="719,11385" coordsize="10447,2">
              <v:shape style="position:absolute;left:719;top:11385;width:10447;height:2" coordorigin="719,11385" coordsize="10447,0" path="m719,11385l11166,11385e" filled="f" stroked="t" strokeweight=".70051pt" strokecolor="#606060">
                <v:path arrowok="t"/>
              </v:shape>
            </v:group>
            <v:group style="position:absolute;left:724;top:11624;width:10447;height:2" coordorigin="724,11624" coordsize="10447,2">
              <v:shape style="position:absolute;left:724;top:11624;width:10447;height:2" coordorigin="724,11624" coordsize="10447,0" path="m724,11624l11171,11624e" filled="f" stroked="t" strokeweight=".70051pt" strokecolor="#606060">
                <v:path arrowok="t"/>
              </v:shape>
            </v:group>
            <v:group style="position:absolute;left:731;top:10997;width:2;height:5297" coordorigin="731,10997" coordsize="2,5297">
              <v:shape style="position:absolute;left:731;top:10997;width:2;height:5297" coordorigin="731,10997" coordsize="0,5297" path="m731,16294l731,10997e" filled="f" stroked="t" strokeweight=".70051pt" strokecolor="#676767">
                <v:path arrowok="t"/>
              </v:shape>
            </v:group>
            <v:group style="position:absolute;left:1382;top:11390;width:2;height:720" coordorigin="1382,11390" coordsize="2,720">
              <v:shape style="position:absolute;left:1382;top:11390;width:2;height:720" coordorigin="1382,11390" coordsize="0,720" path="m1382,12109l1382,11390e" filled="f" stroked="t" strokeweight=".233503pt" strokecolor="#777777">
                <v:path arrowok="t"/>
              </v:shape>
            </v:group>
            <v:group style="position:absolute;left:2015;top:11380;width:2;height:2159" coordorigin="2015,11380" coordsize="2,2159">
              <v:shape style="position:absolute;left:2015;top:11380;width:2;height:2159" coordorigin="2015,11380" coordsize="0,2159" path="m2015,13539l2015,11380e" filled="f" stroked="t" strokeweight=".70051pt" strokecolor="#4F4F4F">
                <v:path arrowok="t"/>
              </v:shape>
            </v:group>
            <v:group style="position:absolute;left:7204;top:11380;width:2;height:1056" coordorigin="7204,11380" coordsize="2,1056">
              <v:shape style="position:absolute;left:7204;top:11380;width:2;height:1056" coordorigin="7204,11380" coordsize="0,1056" path="m7204,12436l7204,11380e" filled="f" stroked="t" strokeweight=".70051pt" strokecolor="#676767">
                <v:path arrowok="t"/>
              </v:shape>
            </v:group>
            <v:group style="position:absolute;left:1382;top:12109;width:2;height:1515" coordorigin="1382,12109" coordsize="2,1515">
              <v:shape style="position:absolute;left:1382;top:12109;width:2;height:1515" coordorigin="1382,12109" coordsize="0,1515" path="m1382,13624l1382,12109e" filled="f" stroked="t" strokeweight=".233503pt" strokecolor="#000000">
                <v:path arrowok="t"/>
              </v:shape>
            </v:group>
            <v:group style="position:absolute;left:2704;top:12379;width:2;height:166" coordorigin="2704,12379" coordsize="2,166">
              <v:shape style="position:absolute;left:2704;top:12379;width:2;height:166" coordorigin="2704,12379" coordsize="0,166" path="m2704,12545l2704,12379e" filled="f" stroked="t" strokeweight=".467007pt" strokecolor="#343434">
                <v:path arrowok="t"/>
              </v:shape>
            </v:group>
            <v:group style="position:absolute;left:7206;top:12379;width:2;height:166" coordorigin="7206,12379" coordsize="2,166">
              <v:shape style="position:absolute;left:7206;top:12379;width:2;height:166" coordorigin="7206,12379" coordsize="0,166" path="m7206,12545l7206,12379e" filled="f" stroked="t" strokeweight=".467007pt" strokecolor="#444444">
                <v:path arrowok="t"/>
              </v:shape>
            </v:group>
            <v:group style="position:absolute;left:2704;top:12488;width:2;height:374" coordorigin="2704,12488" coordsize="2,374">
              <v:shape style="position:absolute;left:2704;top:12488;width:2;height:374" coordorigin="2704,12488" coordsize="0,374" path="m2704,12862l2704,12488e" filled="f" stroked="t" strokeweight=".70051pt" strokecolor="#4F4F4F">
                <v:path arrowok="t"/>
              </v:shape>
            </v:group>
            <v:group style="position:absolute;left:2704;top:12805;width:2;height:151" coordorigin="2704,12805" coordsize="2,151">
              <v:shape style="position:absolute;left:2704;top:12805;width:2;height:151" coordorigin="2704,12805" coordsize="0,151" path="m2704,12957l2704,12805e" filled="f" stroked="t" strokeweight=".467007pt" strokecolor="#343434">
                <v:path arrowok="t"/>
              </v:shape>
            </v:group>
            <v:group style="position:absolute;left:2704;top:12900;width:2;height:1183" coordorigin="2704,12900" coordsize="2,1183">
              <v:shape style="position:absolute;left:2704;top:12900;width:2;height:1183" coordorigin="2704,12900" coordsize="0,1183" path="m2704,14083l2704,12900e" filled="f" stroked="t" strokeweight=".70051pt" strokecolor="#575757">
                <v:path arrowok="t"/>
              </v:shape>
            </v:group>
            <v:group style="position:absolute;left:7208;top:12488;width:2;height:3801" coordorigin="7208,12488" coordsize="2,3801">
              <v:shape style="position:absolute;left:7208;top:12488;width:2;height:3801" coordorigin="7208,12488" coordsize="0,3801" path="m7208,16289l7208,12488e" filled="f" stroked="t" strokeweight=".70051pt" strokecolor="#676767">
                <v:path arrowok="t"/>
              </v:shape>
            </v:group>
            <v:group style="position:absolute;left:11161;top:13283;width:2;height:256" coordorigin="11161,13283" coordsize="2,256">
              <v:shape style="position:absolute;left:11161;top:13283;width:2;height:256" coordorigin="11161,13283" coordsize="0,256" path="m11161,13539l11161,13283e" filled="f" stroked="t" strokeweight=".467007pt" strokecolor="#444444">
                <v:path arrowok="t"/>
              </v:shape>
            </v:group>
            <v:group style="position:absolute;left:715;top:13619;width:672;height:2" coordorigin="715,13619" coordsize="672,2">
              <v:shape style="position:absolute;left:715;top:13619;width:672;height:2" coordorigin="715,13619" coordsize="672,0" path="m715,13619l1387,13619e" filled="f" stroked="t" strokeweight=".233503pt" strokecolor="#747474">
                <v:path arrowok="t"/>
              </v:shape>
            </v:group>
            <v:group style="position:absolute;left:1382;top:13619;width:1308;height:2" coordorigin="1382,13619" coordsize="1308,2">
              <v:shape style="position:absolute;left:1382;top:13619;width:1308;height:2" coordorigin="1382,13619" coordsize="1308,0" path="m1382,13619l2690,13619e" filled="f" stroked="t" strokeweight=".233503pt" strokecolor="#232323">
                <v:path arrowok="t"/>
              </v:shape>
            </v:group>
            <v:group style="position:absolute;left:2017;top:13482;width:2;height:170" coordorigin="2017,13482" coordsize="2,170">
              <v:shape style="position:absolute;left:2017;top:13482;width:2;height:170" coordorigin="2017,13482" coordsize="0,170" path="m2017,13652l2017,13482e" filled="f" stroked="t" strokeweight=".467007pt" strokecolor="#2F2F2F">
                <v:path arrowok="t"/>
              </v:shape>
            </v:group>
            <v:group style="position:absolute;left:11147;top:13482;width:2;height:360" coordorigin="11147,13482" coordsize="2,360">
              <v:shape style="position:absolute;left:11147;top:13482;width:2;height:360" coordorigin="11147,13482" coordsize="0,360" path="m11147,13842l11147,13482e" filled="f" stroked="t" strokeweight="1.868027pt" strokecolor="#4B4B4B">
                <v:path arrowok="t"/>
              </v:shape>
            </v:group>
            <v:group style="position:absolute;left:1382;top:13619;width:2;height:194" coordorigin="1382,13619" coordsize="2,194">
              <v:shape style="position:absolute;left:1382;top:13619;width:2;height:194" coordorigin="1382,13619" coordsize="0,194" path="m1382,13813l1382,13619e" filled="f" stroked="t" strokeweight=".233503pt" strokecolor="#4B4B4B">
                <v:path arrowok="t"/>
              </v:shape>
            </v:group>
            <v:group style="position:absolute;left:2020;top:13591;width:2;height:2708" coordorigin="2020,13591" coordsize="2,2708">
              <v:shape style="position:absolute;left:2020;top:13591;width:2;height:2708" coordorigin="2020,13591" coordsize="0,2708" path="m2020,16299l2020,13591e" filled="f" stroked="t" strokeweight=".70051pt" strokecolor="#545454">
                <v:path arrowok="t"/>
              </v:shape>
            </v:group>
            <v:group style="position:absolute;left:1382;top:13813;width:2;height:1718" coordorigin="1382,13813" coordsize="2,1718">
              <v:shape style="position:absolute;left:1382;top:13813;width:2;height:1718" coordorigin="1382,13813" coordsize="0,1718" path="m1382,15532l1382,13813e" filled="f" stroked="t" strokeweight=".233503pt" strokecolor="#000000">
                <v:path arrowok="t"/>
              </v:shape>
            </v:group>
            <v:group style="position:absolute;left:11140;top:13785;width:2;height:237" coordorigin="11140,13785" coordsize="2,237">
              <v:shape style="position:absolute;left:11140;top:13785;width:2;height:237" coordorigin="11140,13785" coordsize="0,237" path="m11140,14022l11140,13785e" filled="f" stroked="t" strokeweight="2.568537pt" strokecolor="#48484B">
                <v:path arrowok="t"/>
              </v:shape>
            </v:group>
            <v:group style="position:absolute;left:11138;top:13960;width:2;height:95" coordorigin="11138,13960" coordsize="2,95">
              <v:shape style="position:absolute;left:11138;top:13960;width:2;height:95" coordorigin="11138,13960" coordsize="0,95" path="m11138,14055l11138,13960e" filled="f" stroked="t" strokeweight="1.167517pt" strokecolor="#575757">
                <v:path arrowok="t"/>
              </v:shape>
            </v:group>
            <v:group style="position:absolute;left:2709;top:14026;width:2;height:275" coordorigin="2709,14026" coordsize="2,275">
              <v:shape style="position:absolute;left:2709;top:14026;width:2;height:275" coordorigin="2709,14026" coordsize="0,275" path="m2709,14301l2709,14026e" filled="f" stroked="t" strokeweight=".467007pt" strokecolor="#3B3B3B">
                <v:path arrowok="t"/>
              </v:shape>
            </v:group>
            <v:group style="position:absolute;left:11161;top:14026;width:2;height:2277" coordorigin="11161,14026" coordsize="2,2277">
              <v:shape style="position:absolute;left:11161;top:14026;width:2;height:2277" coordorigin="11161,14026" coordsize="0,2277" path="m11161,16303l11161,14026e" filled="f" stroked="t" strokeweight=".70051pt" strokecolor="#5B5B5B">
                <v:path arrowok="t"/>
              </v:shape>
            </v:group>
            <v:group style="position:absolute;left:2706;top:14244;width:2;height:1316" coordorigin="2706,14244" coordsize="2,1316">
              <v:shape style="position:absolute;left:2706;top:14244;width:2;height:1316" coordorigin="2706,14244" coordsize="0,1316" path="m2706,15560l2706,14244e" filled="f" stroked="t" strokeweight=".70051pt" strokecolor="#4F4F4F">
                <v:path arrowok="t"/>
              </v:shape>
            </v:group>
            <v:group style="position:absolute;left:733;top:14860;width:2;height:298" coordorigin="733,14860" coordsize="2,298">
              <v:shape style="position:absolute;left:733;top:14860;width:2;height:298" coordorigin="733,14860" coordsize="0,298" path="m733,15158l733,14860e" filled="f" stroked="t" strokeweight=".934013pt" strokecolor="#7C7C7C">
                <v:path arrowok="t"/>
              </v:shape>
            </v:group>
            <v:group style="position:absolute;left:1382;top:15532;width:2;height:748" coordorigin="1382,15532" coordsize="2,748">
              <v:shape style="position:absolute;left:1382;top:15532;width:2;height:748" coordorigin="1382,15532" coordsize="0,748" path="m1382,16280l1382,15532e" filled="f" stroked="t" strokeweight=".233503pt" strokecolor="#707070">
                <v:path arrowok="t"/>
              </v:shape>
            </v:group>
            <v:group style="position:absolute;left:729;top:16287;width:10438;height:2" coordorigin="729,16287" coordsize="10438,2">
              <v:shape style="position:absolute;left:729;top:16287;width:10438;height:2" coordorigin="729,16287" coordsize="10438,0" path="m729,16287l11166,16287e" filled="f" stroked="t" strokeweight=".70051pt" strokecolor="#67676B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307" w:lineRule="exact"/>
        <w:ind w:left="177" w:right="-20"/>
        <w:jc w:val="left"/>
        <w:tabs>
          <w:tab w:pos="354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5.092041pt;margin-top:-6.650055pt;width:.1pt;height:9.704372pt;mso-position-horizontal-relative:page;mso-position-vertical-relative:paragraph;z-index:-15647" coordorigin="3902,-133" coordsize="2,194">
            <v:shape style="position:absolute;left:3902;top:-133;width:2;height:194" coordorigin="3902,-133" coordsize="0,194" path="m3902,61l3902,-133e" filled="f" stroked="t" strokeweight="1.634523pt" strokecolor="#2B38A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b/>
          <w:bCs/>
          <w:position w:val="-6"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b/>
          <w:bCs/>
          <w:position w:val="-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6"/>
        </w:rPr>
        <w:t>Caı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6"/>
        </w:rPr>
        <w:t>öa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6"/>
        </w:rPr>
        <w:t>YILMAZ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2530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3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32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11"/>
          <w:w w:val="3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3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54"/>
          <w:w w:val="13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  <w:t>erım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0" w:lineRule="exact"/>
        <w:ind w:left="24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1"/>
        </w:rPr>
        <w:t>rfaiy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6"/>
          <w:szCs w:val="16"/>
          <w:color w:val="4D4D4D"/>
          <w:spacing w:val="39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0"/>
          <w:position w:val="1"/>
        </w:rPr>
        <w:t>Kuze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0"/>
          <w:position w:val="1"/>
        </w:rPr>
        <w:t>y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0"/>
        </w:sectPr>
      </w:pPr>
      <w:rPr/>
    </w:p>
    <w:p>
      <w:pPr>
        <w:spacing w:before="83" w:after="0" w:line="213" w:lineRule="auto"/>
        <w:ind w:left="594" w:right="-151" w:firstLine="-11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7"/>
          <w:szCs w:val="87"/>
          <w:color w:val="313131"/>
          <w:spacing w:val="-732"/>
          <w:w w:val="159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13131"/>
          <w:spacing w:val="5"/>
          <w:w w:val="113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1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6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75" w:right="428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left="1114" w:right="508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80" w:bottom="280" w:left="320" w:right="220"/>
          <w:cols w:num="2" w:equalWidth="0">
            <w:col w:w="1605" w:space="1672"/>
            <w:col w:w="8103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06" w:right="-69"/>
        <w:jc w:val="left"/>
        <w:tabs>
          <w:tab w:pos="1480" w:val="left"/>
          <w:tab w:pos="314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:29.05.2017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08:53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33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464646"/>
          <w:w w:val="70"/>
          <w:position w:val="-1"/>
        </w:rPr>
        <w:t>treı: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0538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347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  <w:cols w:num="2" w:equalWidth="0">
            <w:col w:w="7272" w:space="776"/>
            <w:col w:w="3332"/>
          </w:cols>
        </w:sectPr>
      </w:pPr>
      <w:rPr/>
    </w:p>
    <w:p>
      <w:pPr>
        <w:spacing w:before="2" w:after="0" w:line="240" w:lineRule="auto"/>
        <w:ind w:left="130" w:right="-69"/>
        <w:jc w:val="left"/>
        <w:tabs>
          <w:tab w:pos="1480" w:val="left"/>
          <w:tab w:pos="3140" w:val="left"/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29.05.2017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3593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Çaınkö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1" w:lineRule="auto"/>
        <w:ind w:left="125" w:right="160" w:firstLine="5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Do_ğn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Çamkö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No:99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3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S.MANDACI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tabs>
          <w:tab w:pos="2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96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96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  <w:cols w:num="2" w:equalWidth="0">
            <w:col w:w="5012" w:space="111"/>
            <w:col w:w="6257"/>
          </w:cols>
        </w:sectPr>
      </w:pPr>
      <w:rPr/>
    </w:p>
    <w:p>
      <w:pPr>
        <w:spacing w:before="0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8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10" w:lineRule="exact"/>
        <w:ind w:left="1311" w:right="-20"/>
        <w:jc w:val="left"/>
        <w:tabs>
          <w:tab w:pos="2960" w:val="left"/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26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ikametgah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13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033569pt;margin-top:2.344746pt;width:2.96667pt;height:21pt;mso-position-horizontal-relative:page;mso-position-vertical-relative:paragraph;z-index:-15641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313131"/>
                      <w:spacing w:val="0"/>
                      <w:w w:val="50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-3"/>
        </w:rPr>
        <w:t>ç_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89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9"/>
          <w:position w:val="-3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9"/>
          <w:position w:val="-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2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58"/>
          <w:position w:val="-3"/>
        </w:rPr>
        <w:t>Digerı--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58"/>
          <w:position w:val="-3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5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5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07"/>
          <w:position w:val="-3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7"/>
          <w:w w:val="40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07"/>
          <w:position w:val="-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1"/>
          <w:w w:val="40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C0C0C"/>
          <w:spacing w:val="0"/>
          <w:w w:val="492"/>
          <w:position w:val="-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C0C0C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0C0C0C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31"/>
          <w:position w:val="-3"/>
        </w:rPr>
        <w:t>------------ı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2325" w:right="1247"/>
        <w:jc w:val="center"/>
        <w:tabs>
          <w:tab w:pos="2680" w:val="left"/>
          <w:tab w:pos="3160" w:val="left"/>
          <w:tab w:pos="3640" w:val="left"/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19"/>
          <w:szCs w:val="19"/>
          <w:color w:val="313131"/>
          <w:spacing w:val="-4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5"/>
          <w:szCs w:val="35"/>
          <w:color w:val="464646"/>
          <w:spacing w:val="0"/>
          <w:w w:val="43"/>
          <w:b/>
          <w:bCs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464646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464646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5"/>
          <w:szCs w:val="35"/>
          <w:color w:val="8E9195"/>
          <w:spacing w:val="0"/>
          <w:w w:val="43"/>
          <w:b/>
          <w:bCs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8E9195"/>
          <w:spacing w:val="-37"/>
          <w:w w:val="43"/>
          <w:b/>
          <w:bCs/>
          <w:position w:val="1"/>
        </w:rPr>
        <w:t> </w:t>
      </w:r>
      <w:r>
        <w:rPr>
          <w:rFonts w:ascii="Arial" w:hAnsi="Arial" w:cs="Arial" w:eastAsia="Arial"/>
          <w:sz w:val="35"/>
          <w:szCs w:val="35"/>
          <w:color w:val="8E9195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8E9195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43"/>
          <w:b/>
          <w:bCs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313131"/>
          <w:spacing w:val="-37"/>
          <w:w w:val="43"/>
          <w:b/>
          <w:bCs/>
          <w:position w:val="1"/>
        </w:rPr>
        <w:t> </w:t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5"/>
          <w:szCs w:val="35"/>
          <w:color w:val="8E9195"/>
          <w:spacing w:val="0"/>
          <w:w w:val="43"/>
          <w:b/>
          <w:bCs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8E9195"/>
          <w:spacing w:val="25"/>
          <w:w w:val="43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1"/>
        </w:rPr>
        <w:t>:09:14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70" w:lineRule="atLeast"/>
        <w:ind w:right="2108" w:firstLine="43"/>
        <w:jc w:val="left"/>
        <w:tabs>
          <w:tab w:pos="3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KUMSAL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KUMSAL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DUMAN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  <w:cols w:num="2" w:equalWidth="0">
            <w:col w:w="1693" w:space="453"/>
            <w:col w:w="9234"/>
          </w:cols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-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2"/>
        </w:rPr>
        <w:t>924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1202"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1096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6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08:54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09:04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4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  <w:cols w:num="3" w:equalWidth="0">
            <w:col w:w="651" w:space="1481"/>
            <w:col w:w="2043" w:space="513"/>
            <w:col w:w="6692"/>
          </w:cols>
        </w:sectPr>
      </w:pPr>
      <w:rPr/>
    </w:p>
    <w:p>
      <w:pPr>
        <w:spacing w:before="24" w:after="0" w:line="68" w:lineRule="exact"/>
        <w:ind w:left="2151" w:right="-20"/>
        <w:jc w:val="left"/>
        <w:tabs>
          <w:tab w:pos="468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</w:sectPr>
      </w:pPr>
      <w:rPr/>
    </w:p>
    <w:p>
      <w:pPr>
        <w:spacing w:before="0" w:after="0" w:line="431" w:lineRule="exact"/>
        <w:ind w:left="125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313131"/>
          <w:spacing w:val="0"/>
          <w:w w:val="61"/>
          <w:position w:val="1"/>
        </w:rPr>
        <w:t>v.</w:t>
      </w:r>
      <w:r>
        <w:rPr>
          <w:rFonts w:ascii="Times New Roman" w:hAnsi="Times New Roman" w:cs="Times New Roman" w:eastAsia="Times New Roman"/>
          <w:sz w:val="42"/>
          <w:szCs w:val="42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\l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15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96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9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9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  <w:cols w:num="2" w:equalWidth="0">
            <w:col w:w="4319" w:space="349"/>
            <w:col w:w="6712"/>
          </w:cols>
        </w:sectPr>
      </w:pPr>
      <w:rPr/>
    </w:p>
    <w:p>
      <w:pPr>
        <w:spacing w:before="19" w:after="0" w:line="240" w:lineRule="auto"/>
        <w:ind w:left="12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  <w:cols w:num="2" w:equalWidth="0">
            <w:col w:w="1559" w:space="573"/>
            <w:col w:w="9248"/>
          </w:cols>
        </w:sectPr>
      </w:pPr>
      <w:rPr/>
    </w:p>
    <w:p>
      <w:pPr>
        <w:spacing w:before="5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3"/>
          <w:w w:val="1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1300" w:val="left"/>
          <w:tab w:pos="1680" w:val="left"/>
          <w:tab w:pos="2860" w:val="left"/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Köpil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55"/>
          <w:b/>
          <w:bCs/>
        </w:rPr>
        <w:t>1</w:t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46" w:right="-20"/>
        <w:jc w:val="left"/>
        <w:tabs>
          <w:tab w:pos="1300" w:val="left"/>
          <w:tab w:pos="2000" w:val="left"/>
          <w:tab w:pos="2860" w:val="left"/>
          <w:tab w:pos="3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  <w:cols w:num="3" w:equalWidth="0">
            <w:col w:w="1368" w:space="764"/>
            <w:col w:w="2125" w:space="1022"/>
            <w:col w:w="6101"/>
          </w:cols>
        </w:sectPr>
      </w:pPr>
      <w:rPr/>
    </w:p>
    <w:p>
      <w:pPr>
        <w:spacing w:before="14" w:after="0" w:line="240" w:lineRule="auto"/>
        <w:ind w:left="12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69"/>
        <w:jc w:val="both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pturma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banyo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4"/>
        </w:rPr>
        <w:t>tüm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55" w:right="9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20,000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yirmi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218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76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20,000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yirmi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TL'dir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8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4696B"/>
          <w:spacing w:val="-14"/>
          <w:w w:val="13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3" w:lineRule="auto"/>
        <w:ind w:right="60" w:firstLine="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banyo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mutfaktan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pluşa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3"/>
        </w:rPr>
        <w:t>ol1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8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4696B"/>
          <w:spacing w:val="-30"/>
          <w:w w:val="12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odasını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tavanında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tesisatmı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kıvılcımnları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aksarniara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sirayetiyle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320" w:right="220"/>
          <w:cols w:num="2" w:equalWidth="0">
            <w:col w:w="1831" w:space="301"/>
            <w:col w:w="9248"/>
          </w:cols>
        </w:sectPr>
      </w:pPr>
      <w:rPr/>
    </w:p>
    <w:p>
      <w:pPr>
        <w:spacing w:before="3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9" w:right="-5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97"/>
          <w:u w:val="single" w:color="0000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2"/>
          <w:w w:val="197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>Gere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25" w:right="-53" w:firstLine="37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;ı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ti_esıiı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Edildif{i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61" w:lineRule="auto"/>
        <w:ind w:left="62" w:right="1623" w:firstLine="-6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lsirketi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KUMSAL'a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  <w:cols w:num="3" w:equalWidth="0">
            <w:col w:w="1595" w:space="537"/>
            <w:col w:w="2715" w:space="1909"/>
            <w:col w:w="4624"/>
          </w:cols>
        </w:sectPr>
      </w:pPr>
      <w:rPr/>
    </w:p>
    <w:p>
      <w:pPr>
        <w:spacing w:before="14" w:after="0" w:line="240" w:lineRule="auto"/>
        <w:ind w:left="14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Döntlşil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:29.05.2017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5" w:lineRule="exact"/>
        <w:ind w:left="224" w:right="-69"/>
        <w:jc w:val="left"/>
        <w:tabs>
          <w:tab w:pos="1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]Saati: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10:30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  <w:cols w:num="3" w:equalWidth="0">
            <w:col w:w="5580" w:space="452"/>
            <w:col w:w="964" w:space="1578"/>
            <w:col w:w="2806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0.471094pt;margin-top:33.970043pt;width:574.728918pt;height:789.470594pt;mso-position-horizontal-relative:page;mso-position-vertical-relative:page;z-index:-15642" coordorigin="409,679" coordsize="11495,15789">
            <v:shape style="position:absolute;left:8429;top:12806;width:3475;height:2976" type="#_x0000_t75">
              <v:imagedata r:id="rId5" o:title=""/>
            </v:shape>
            <v:group style="position:absolute;left:421;top:701;width:11137;height:2" coordorigin="421,701" coordsize="11137,2">
              <v:shape style="position:absolute;left:421;top:701;width:11137;height:2" coordorigin="421,701" coordsize="11137,0" path="m421,701l11558,701e" filled="f" stroked="t" strokeweight=".70998pt" strokecolor="#4F4F4F">
                <v:path arrowok="t"/>
              </v:shape>
            </v:group>
            <v:group style="position:absolute;left:438;top:691;width:2;height:15766" coordorigin="438,691" coordsize="2,15766">
              <v:shape style="position:absolute;left:438;top:691;width:2;height:15766" coordorigin="438,691" coordsize="0,15766" path="m438,16457l438,691e" filled="f" stroked="t" strokeweight=".70998pt" strokecolor="#484848">
                <v:path arrowok="t"/>
              </v:shape>
            </v:group>
            <v:group style="position:absolute;left:2447;top:691;width:2;height:1535" coordorigin="2447,691" coordsize="2,1535">
              <v:shape style="position:absolute;left:2447;top:691;width:2;height:1535" coordorigin="2447,691" coordsize="0,1535" path="m2447,2226l2447,691e" filled="f" stroked="t" strokeweight=".70998pt" strokecolor="#575757">
                <v:path arrowok="t"/>
              </v:shape>
            </v:group>
            <v:group style="position:absolute;left:9187;top:691;width:2;height:1535" coordorigin="9187,691" coordsize="2,1535">
              <v:shape style="position:absolute;left:9187;top:691;width:2;height:1535" coordorigin="9187,691" coordsize="0,1535" path="m9187,2226l9187,691e" filled="f" stroked="t" strokeweight=".70998pt" strokecolor="#545454">
                <v:path arrowok="t"/>
              </v:shape>
            </v:group>
            <v:group style="position:absolute;left:11568;top:687;width:2;height:12061" coordorigin="11568,687" coordsize="2,12061">
              <v:shape style="position:absolute;left:11568;top:687;width:2;height:12061" coordorigin="11568,687" coordsize="0,12061" path="m11568,12748l11568,687e" filled="f" stroked="t" strokeweight=".70998pt" strokecolor="#575757">
                <v:path arrowok="t"/>
              </v:shape>
            </v:group>
            <v:group style="position:absolute;left:417;top:2217;width:11147;height:2" coordorigin="417,2217" coordsize="11147,2">
              <v:shape style="position:absolute;left:417;top:2217;width:11147;height:2" coordorigin="417,2217" coordsize="11147,0" path="m417,2217l11563,2217e" filled="f" stroked="t" strokeweight=".70998pt" strokecolor="#4B4B4B">
                <v:path arrowok="t"/>
              </v:shape>
            </v:group>
            <v:group style="position:absolute;left:426;top:2455;width:11137;height:2" coordorigin="426,2455" coordsize="11137,2">
              <v:shape style="position:absolute;left:426;top:2455;width:11137;height:2" coordorigin="426,2455" coordsize="11137,0" path="m426,2455l11563,2455e" filled="f" stroked="t" strokeweight=".70998pt" strokecolor="#4F4F4F">
                <v:path arrowok="t"/>
              </v:shape>
            </v:group>
            <v:group style="position:absolute;left:421;top:2694;width:11147;height:2" coordorigin="421,2694" coordsize="11147,2">
              <v:shape style="position:absolute;left:421;top:2694;width:11147;height:2" coordorigin="421,2694" coordsize="11147,0" path="m421,2694l11568,2694e" filled="f" stroked="t" strokeweight=".70998pt" strokecolor="#4B4B4B">
                <v:path arrowok="t"/>
              </v:shape>
            </v:group>
            <v:group style="position:absolute;left:421;top:2937;width:11147;height:2" coordorigin="421,2937" coordsize="11147,2">
              <v:shape style="position:absolute;left:421;top:2937;width:11147;height:2" coordorigin="421,2937" coordsize="11147,0" path="m421,2937l11568,2937e" filled="f" stroked="t" strokeweight=".70998pt" strokecolor="#4B4B4B">
                <v:path arrowok="t"/>
              </v:shape>
            </v:group>
            <v:group style="position:absolute;left:426;top:3175;width:11147;height:2" coordorigin="426,3175" coordsize="11147,2">
              <v:shape style="position:absolute;left:426;top:3175;width:11147;height:2" coordorigin="426,3175" coordsize="11147,0" path="m426,3175l11573,3175e" filled="f" stroked="t" strokeweight=".70998pt" strokecolor="#4B4B4B">
                <v:path arrowok="t"/>
              </v:shape>
            </v:group>
            <v:group style="position:absolute;left:1799;top:11318;width:2;height:5144" coordorigin="1799,11318" coordsize="2,5144">
              <v:shape style="position:absolute;left:1799;top:11318;width:2;height:5144" coordorigin="1799,11318" coordsize="0,5144" path="m1799,16462l1799,11318e" filled="f" stroked="t" strokeweight=".70998pt" strokecolor="#575757">
                <v:path arrowok="t"/>
              </v:shape>
            </v:group>
            <v:group style="position:absolute;left:2459;top:4162;width:2;height:12295" coordorigin="2459,4162" coordsize="2,12295">
              <v:shape style="position:absolute;left:2459;top:4162;width:2;height:12295" coordorigin="2459,4162" coordsize="0,12295" path="m2459,16457l2459,4162e" filled="f" stroked="t" strokeweight=".70998pt" strokecolor="#545454">
                <v:path arrowok="t"/>
              </v:shape>
            </v:group>
            <v:group style="position:absolute;left:3772;top:3404;width:2;height:772" coordorigin="3772,3404" coordsize="2,772">
              <v:shape style="position:absolute;left:3772;top:3404;width:2;height:772" coordorigin="3772,3404" coordsize="0,772" path="m3772,4176l3772,3404e" filled="f" stroked="t" strokeweight=".70998pt" strokecolor="#484848">
                <v:path arrowok="t"/>
              </v:shape>
            </v:group>
            <v:group style="position:absolute;left:426;top:4169;width:11147;height:2" coordorigin="426,4169" coordsize="11147,2">
              <v:shape style="position:absolute;left:426;top:4169;width:11147;height:2" coordorigin="426,4169" coordsize="11147,0" path="m426,4169l11573,4169e" filled="f" stroked="t" strokeweight=".70998pt" strokecolor="#545454">
                <v:path arrowok="t"/>
              </v:shape>
            </v:group>
            <v:group style="position:absolute;left:426;top:3413;width:11142;height:2" coordorigin="426,3413" coordsize="11142,2">
              <v:shape style="position:absolute;left:426;top:3413;width:11142;height:2" coordorigin="426,3413" coordsize="11142,0" path="m426,3413l11568,3413e" filled="f" stroked="t" strokeweight=".70998pt" strokecolor="#4B4B4B">
                <v:path arrowok="t"/>
              </v:shape>
            </v:group>
            <v:group style="position:absolute;left:426;top:4443;width:11142;height:2" coordorigin="426,4443" coordsize="11142,2">
              <v:shape style="position:absolute;left:426;top:4443;width:11142;height:2" coordorigin="426,4443" coordsize="11142,0" path="m426,4443l11568,4443e" filled="f" stroked="t" strokeweight=".70998pt" strokecolor="#575757">
                <v:path arrowok="t"/>
              </v:shape>
            </v:group>
            <v:group style="position:absolute;left:2447;top:4686;width:9130;height:2" coordorigin="2447,4686" coordsize="9130,2">
              <v:shape style="position:absolute;left:2447;top:4686;width:9130;height:2" coordorigin="2447,4686" coordsize="9130,0" path="m2447,4686l11577,4686e" filled="f" stroked="t" strokeweight=".70998pt" strokecolor="#575757">
                <v:path arrowok="t"/>
              </v:shape>
            </v:group>
            <v:group style="position:absolute;left:4994;top:4672;width:2;height:2183" coordorigin="4994,4672" coordsize="2,2183">
              <v:shape style="position:absolute;left:4994;top:4672;width:2;height:2183" coordorigin="4994,4672" coordsize="0,2183" path="m4994,6855l4994,4672e" filled="f" stroked="t" strokeweight=".70998pt" strokecolor="#4F4F4F">
                <v:path arrowok="t"/>
              </v:shape>
            </v:group>
            <v:group style="position:absolute;left:4984;top:5168;width:6589;height:2" coordorigin="4984,5168" coordsize="6589,2">
              <v:shape style="position:absolute;left:4984;top:5168;width:6589;height:2" coordorigin="4984,5168" coordsize="6589,0" path="m4984,5168l11573,5168e" filled="f" stroked="t" strokeweight=".70998pt" strokecolor="#4F4F4F">
                <v:path arrowok="t"/>
              </v:shape>
            </v:group>
            <v:group style="position:absolute;left:4989;top:5411;width:6584;height:2" coordorigin="4989,5411" coordsize="6584,2">
              <v:shape style="position:absolute;left:4989;top:5411;width:6584;height:2" coordorigin="4989,5411" coordsize="6584,0" path="m4989,5411l11573,5411e" filled="f" stroked="t" strokeweight=".70998pt" strokecolor="#4F4F4F">
                <v:path arrowok="t"/>
              </v:shape>
            </v:group>
            <v:group style="position:absolute;left:4984;top:5652;width:6589;height:2" coordorigin="4984,5652" coordsize="6589,2">
              <v:shape style="position:absolute;left:4984;top:5652;width:6589;height:2" coordorigin="4984,5652" coordsize="6589,0" path="m4984,5652l11573,5652e" filled="f" stroked="t" strokeweight=".94664pt" strokecolor="#4F4F4F">
                <v:path arrowok="t"/>
              </v:shape>
            </v:group>
            <v:group style="position:absolute;left:2447;top:5892;width:9126;height:2" coordorigin="2447,5892" coordsize="9126,2">
              <v:shape style="position:absolute;left:2447;top:5892;width:9126;height:2" coordorigin="2447,5892" coordsize="9126,0" path="m2447,5892l11573,5892e" filled="f" stroked="t" strokeweight=".70998pt" strokecolor="#4F4F4F">
                <v:path arrowok="t"/>
              </v:shape>
            </v:group>
            <v:group style="position:absolute;left:890;top:6133;width:10683;height:2" coordorigin="890,6133" coordsize="10683,2">
              <v:shape style="position:absolute;left:890;top:6133;width:10683;height:2" coordorigin="890,6133" coordsize="10683,0" path="m890,6133l11573,6133e" filled="f" stroked="t" strokeweight=".70998pt" strokecolor="#4F4F4F">
                <v:path arrowok="t"/>
              </v:shape>
            </v:group>
            <v:group style="position:absolute;left:2447;top:6603;width:9130;height:2" coordorigin="2447,6603" coordsize="9130,2">
              <v:shape style="position:absolute;left:2447;top:6603;width:9130;height:2" coordorigin="2447,6603" coordsize="9130,0" path="m2447,6603l11577,6603e" filled="f" stroked="t" strokeweight=".70998pt" strokecolor="#4F4F4F">
                <v:path arrowok="t"/>
              </v:shape>
            </v:group>
            <v:group style="position:absolute;left:7881;top:6131;width:2;height:725" coordorigin="7881,6131" coordsize="2,725">
              <v:shape style="position:absolute;left:7881;top:6131;width:2;height:725" coordorigin="7881,6131" coordsize="0,725" path="m7881,6855l7881,6131e" filled="f" stroked="t" strokeweight=".70998pt" strokecolor="#4F4F4F">
                <v:path arrowok="t"/>
              </v:shape>
            </v:group>
            <v:group style="position:absolute;left:2447;top:6846;width:9126;height:2" coordorigin="2447,6846" coordsize="9126,2">
              <v:shape style="position:absolute;left:2447;top:6846;width:9126;height:2" coordorigin="2447,6846" coordsize="9126,0" path="m2447,6846l11573,6846e" filled="f" stroked="t" strokeweight=".70998pt" strokecolor="#4F4F4F">
                <v:path arrowok="t"/>
              </v:shape>
            </v:group>
            <v:group style="position:absolute;left:3531;top:14931;width:1240;height:2" coordorigin="3531,14931" coordsize="1240,2">
              <v:shape style="position:absolute;left:3531;top:14931;width:1240;height:2" coordorigin="3531,14931" coordsize="1240,0" path="m3531,14931l4771,14931e" filled="f" stroked="t" strokeweight="2.60326pt" strokecolor="#3B4890">
                <v:path arrowok="t"/>
              </v:shape>
            </v:group>
            <v:group style="position:absolute;left:4994;top:7552;width:2;height:734" coordorigin="4994,7552" coordsize="2,734">
              <v:shape style="position:absolute;left:4994;top:7552;width:2;height:734" coordorigin="4994,7552" coordsize="0,734" path="m4994,8286l4994,7552e" filled="f" stroked="t" strokeweight=".70998pt" strokecolor="#575757">
                <v:path arrowok="t"/>
              </v:shape>
            </v:group>
            <v:group style="position:absolute;left:426;top:7089;width:11147;height:2" coordorigin="426,7089" coordsize="11147,2">
              <v:shape style="position:absolute;left:426;top:7089;width:11147;height:2" coordorigin="426,7089" coordsize="11147,0" path="m426,7089l11573,7089e" filled="f" stroked="t" strokeweight=".70998pt" strokecolor="#4B4B4B">
                <v:path arrowok="t"/>
              </v:shape>
            </v:group>
            <v:group style="position:absolute;left:431;top:7559;width:11147;height:2" coordorigin="431,7559" coordsize="11147,2">
              <v:shape style="position:absolute;left:431;top:7559;width:11147;height:2" coordorigin="431,7559" coordsize="11147,0" path="m431,7559l11577,7559e" filled="f" stroked="t" strokeweight=".70998pt" strokecolor="#4F4F4F">
                <v:path arrowok="t"/>
              </v:shape>
            </v:group>
            <v:group style="position:absolute;left:4984;top:7799;width:6593;height:2" coordorigin="4984,7799" coordsize="6593,2">
              <v:shape style="position:absolute;left:4984;top:7799;width:6593;height:2" coordorigin="4984,7799" coordsize="6593,0" path="m4984,7799l11577,7799e" filled="f" stroked="t" strokeweight=".70998pt" strokecolor="#545454">
                <v:path arrowok="t"/>
              </v:shape>
            </v:group>
            <v:group style="position:absolute;left:4989;top:8038;width:6589;height:2" coordorigin="4989,8038" coordsize="6589,2">
              <v:shape style="position:absolute;left:4989;top:8038;width:6589;height:2" coordorigin="4989,8038" coordsize="6589,0" path="m4989,8038l11577,8038e" filled="f" stroked="t" strokeweight=".70998pt" strokecolor="#4B4B4B">
                <v:path arrowok="t"/>
              </v:shape>
            </v:group>
            <v:group style="position:absolute;left:426;top:8276;width:11151;height:2" coordorigin="426,8276" coordsize="11151,2">
              <v:shape style="position:absolute;left:426;top:8276;width:11151;height:2" coordorigin="426,8276" coordsize="11151,0" path="m426,8276l11577,8276e" filled="f" stroked="t" strokeweight=".70998pt" strokecolor="#4B4B4B">
                <v:path arrowok="t"/>
              </v:shape>
            </v:group>
            <v:group style="position:absolute;left:431;top:8975;width:11151;height:2" coordorigin="431,8975" coordsize="11151,2">
              <v:shape style="position:absolute;left:431;top:8975;width:11151;height:2" coordorigin="431,8975" coordsize="11151,0" path="m431,8975l11582,8975e" filled="f" stroked="t" strokeweight=".94664pt" strokecolor="#4F4F4F">
                <v:path arrowok="t"/>
              </v:shape>
            </v:group>
            <v:group style="position:absolute;left:426;top:10140;width:11156;height:2" coordorigin="426,10140" coordsize="11156,2">
              <v:shape style="position:absolute;left:426;top:10140;width:11156;height:2" coordorigin="426,10140" coordsize="11156,0" path="m426,10140l11582,10140e" filled="f" stroked="t" strokeweight=".70998pt" strokecolor="#4F4F4F">
                <v:path arrowok="t"/>
              </v:shape>
            </v:group>
            <v:group style="position:absolute;left:426;top:10379;width:11151;height:2" coordorigin="426,10379" coordsize="11151,2">
              <v:shape style="position:absolute;left:426;top:10379;width:11151;height:2" coordorigin="426,10379" coordsize="11151,0" path="m426,10379l11577,10379e" filled="f" stroked="t" strokeweight=".70998pt" strokecolor="#4F4F4F">
                <v:path arrowok="t"/>
              </v:shape>
            </v:group>
            <v:group style="position:absolute;left:426;top:11089;width:11156;height:2" coordorigin="426,11089" coordsize="11156,2">
              <v:shape style="position:absolute;left:426;top:11089;width:11156;height:2" coordorigin="426,11089" coordsize="11156,0" path="m426,11089l11582,11089e" filled="f" stroked="t" strokeweight=".70998pt" strokecolor="#4F4F4F">
                <v:path arrowok="t"/>
              </v:shape>
            </v:group>
            <v:group style="position:absolute;left:435;top:11327;width:11147;height:2" coordorigin="435,11327" coordsize="11147,2">
              <v:shape style="position:absolute;left:435;top:11327;width:11147;height:2" coordorigin="435,11327" coordsize="11147,0" path="m435,11327l11582,11327e" filled="f" stroked="t" strokeweight=".70998pt" strokecolor="#4F4F4F">
                <v:path arrowok="t"/>
              </v:shape>
            </v:group>
            <v:group style="position:absolute;left:1233;top:11318;width:2;height:5139" coordorigin="1233,11318" coordsize="2,5139">
              <v:shape style="position:absolute;left:1233;top:11318;width:2;height:5139" coordorigin="1233,11318" coordsize="0,5139" path="m1233,16457l1233,11318e" filled="f" stroked="t" strokeweight=".70998pt" strokecolor="#545454">
                <v:path arrowok="t"/>
              </v:shape>
            </v:group>
            <v:group style="position:absolute;left:431;top:11570;width:11156;height:2" coordorigin="431,11570" coordsize="11156,2">
              <v:shape style="position:absolute;left:431;top:11570;width:11156;height:2" coordorigin="431,11570" coordsize="11156,0" path="m431,11570l11587,11570e" filled="f" stroked="t" strokeweight=".70998pt" strokecolor="#4F4F4F">
                <v:path arrowok="t"/>
              </v:shape>
            </v:group>
            <v:group style="position:absolute;left:440;top:13647;width:2026;height:2" coordorigin="440,13647" coordsize="2026,2">
              <v:shape style="position:absolute;left:440;top:13647;width:2026;height:2" coordorigin="440,13647" coordsize="2026,0" path="m440,13647l2466,13647e" filled="f" stroked="t" strokeweight=".94664pt" strokecolor="#545454">
                <v:path arrowok="t"/>
              </v:shape>
            </v:group>
            <v:group style="position:absolute;left:440;top:16447;width:11147;height:2" coordorigin="440,16447" coordsize="11147,2">
              <v:shape style="position:absolute;left:440;top:16447;width:11147;height:2" coordorigin="440,16447" coordsize="11147,0" path="m440,16447l11587,16447e" filled="f" stroked="t" strokeweight=".70998pt" strokecolor="#646464">
                <v:path arrowok="t"/>
              </v:shape>
            </v:group>
            <v:group style="position:absolute;left:7448;top:11322;width:2;height:5125" coordorigin="7448,11322" coordsize="2,5125">
              <v:shape style="position:absolute;left:7448;top:11322;width:2;height:5125" coordorigin="7448,11322" coordsize="0,5125" path="m7448,16447l7448,11322e" filled="f" stroked="t" strokeweight=".70998pt" strokecolor="#60606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13131"/>
          <w:spacing w:val="0"/>
          <w:w w:val="269"/>
        </w:rPr>
        <w:t>i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" w:after="0" w:line="240" w:lineRule="auto"/>
        <w:ind w:left="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28" w:lineRule="exact"/>
        <w:ind w:left="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9"/>
          <w:szCs w:val="29"/>
          <w:color w:val="64696B"/>
          <w:spacing w:val="0"/>
          <w:w w:val="129"/>
          <w:b/>
          <w:bCs/>
          <w:position w:val="-1"/>
        </w:rPr>
        <w:t>N</w:t>
      </w:r>
      <w:r>
        <w:rPr>
          <w:rFonts w:ascii="Arial" w:hAnsi="Arial" w:cs="Arial" w:eastAsia="Arial"/>
          <w:sz w:val="29"/>
          <w:szCs w:val="29"/>
          <w:color w:val="64696B"/>
          <w:spacing w:val="85"/>
          <w:w w:val="129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-33"/>
          <w:w w:val="82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64696B"/>
          <w:spacing w:val="0"/>
          <w:w w:val="111"/>
          <w:b/>
          <w:bCs/>
          <w:position w:val="-1"/>
        </w:rPr>
        <w:t>ettin</w:t>
      </w:r>
      <w:r>
        <w:rPr>
          <w:rFonts w:ascii="Times New Roman" w:hAnsi="Times New Roman" w:cs="Times New Roman" w:eastAsia="Times New Roman"/>
          <w:sz w:val="27"/>
          <w:szCs w:val="27"/>
          <w:color w:val="64696B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4696B"/>
          <w:spacing w:val="-2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8E9195"/>
          <w:spacing w:val="5"/>
          <w:w w:val="219"/>
          <w:i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505679"/>
          <w:spacing w:val="0"/>
          <w:w w:val="241"/>
          <w:i/>
          <w:position w:val="-1"/>
        </w:rPr>
        <w:t>-&lt;1"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51" w:right="274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64696B"/>
          <w:spacing w:val="0"/>
          <w:w w:val="235"/>
          <w:b/>
          <w:bCs/>
        </w:rPr>
        <w:t>İtfa·e</w:t>
      </w:r>
      <w:r>
        <w:rPr>
          <w:rFonts w:ascii="Times New Roman" w:hAnsi="Times New Roman" w:cs="Times New Roman" w:eastAsia="Times New Roman"/>
          <w:sz w:val="24"/>
          <w:szCs w:val="24"/>
          <w:color w:val="64696B"/>
          <w:spacing w:val="-6"/>
          <w:w w:val="235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4696B"/>
          <w:spacing w:val="0"/>
          <w:w w:val="235"/>
          <w:b/>
          <w:bCs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83" w:lineRule="exact"/>
        <w:ind w:left="76" w:right="-20"/>
        <w:jc w:val="left"/>
        <w:tabs>
          <w:tab w:pos="5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64696B"/>
          <w:spacing w:val="0"/>
          <w:w w:val="100"/>
          <w:b/>
          <w:bCs/>
        </w:rPr>
        <w:t>3.</w:t>
        <w:tab/>
      </w:r>
      <w:r>
        <w:rPr>
          <w:rFonts w:ascii="Arial" w:hAnsi="Arial" w:cs="Arial" w:eastAsia="Arial"/>
          <w:sz w:val="20"/>
          <w:szCs w:val="20"/>
          <w:color w:val="64696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color w:val="797C80"/>
          <w:spacing w:val="8"/>
          <w:w w:val="314"/>
          <w:b/>
          <w:bCs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505679"/>
          <w:spacing w:val="0"/>
          <w:w w:val="116"/>
          <w:b/>
          <w:bCs/>
        </w:rPr>
        <w:t>//.K/,</w:t>
      </w:r>
      <w:r>
        <w:rPr>
          <w:rFonts w:ascii="Times New Roman" w:hAnsi="Times New Roman" w:cs="Times New Roman" w:eastAsia="Times New Roman"/>
          <w:sz w:val="28"/>
          <w:szCs w:val="28"/>
          <w:color w:val="505679"/>
          <w:spacing w:val="-110"/>
          <w:w w:val="117"/>
          <w:b/>
          <w:bCs/>
        </w:rPr>
        <w:t>7</w:t>
      </w:r>
      <w:r>
        <w:rPr>
          <w:rFonts w:ascii="Arial" w:hAnsi="Arial" w:cs="Arial" w:eastAsia="Arial"/>
          <w:sz w:val="21"/>
          <w:szCs w:val="21"/>
          <w:color w:val="64696B"/>
          <w:spacing w:val="0"/>
          <w:w w:val="93"/>
        </w:rPr>
        <w:t>Arniri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6" w:right="-64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A8A8A8"/>
          <w:spacing w:val="17"/>
          <w:w w:val="9"/>
          <w:b/>
          <w:bCs/>
        </w:rPr>
        <w:t>_</w:t>
      </w:r>
      <w:r>
        <w:rPr>
          <w:rFonts w:ascii="Times New Roman" w:hAnsi="Times New Roman" w:cs="Times New Roman" w:eastAsia="Times New Roman"/>
          <w:sz w:val="41"/>
          <w:szCs w:val="41"/>
          <w:color w:val="464646"/>
          <w:spacing w:val="0"/>
          <w:w w:val="71"/>
          <w:b/>
          <w:bCs/>
        </w:rPr>
        <w:t>A.</w:t>
      </w:r>
      <w:r>
        <w:rPr>
          <w:rFonts w:ascii="Times New Roman" w:hAnsi="Times New Roman" w:cs="Times New Roman" w:eastAsia="Times New Roman"/>
          <w:sz w:val="41"/>
          <w:szCs w:val="41"/>
          <w:color w:val="464646"/>
          <w:spacing w:val="-6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2A367C"/>
          <w:spacing w:val="0"/>
          <w:w w:val="130"/>
          <w:b/>
          <w:bCs/>
        </w:rPr>
        <w:t>-</w:t>
      </w:r>
      <w:r>
        <w:rPr>
          <w:rFonts w:ascii="Times New Roman" w:hAnsi="Times New Roman" w:cs="Times New Roman" w:eastAsia="Times New Roman"/>
          <w:sz w:val="41"/>
          <w:szCs w:val="41"/>
          <w:color w:val="2A367C"/>
          <w:spacing w:val="-4"/>
          <w:w w:val="13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b/>
          <w:bCs/>
        </w:rPr>
        <w:t>riı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4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41"/>
          <w:szCs w:val="41"/>
          <w:color w:val="2F3450"/>
          <w:spacing w:val="0"/>
          <w:w w:val="100"/>
          <w:b/>
          <w:bCs/>
        </w:rPr>
        <w:t>R</w:t>
      </w:r>
      <w:r>
        <w:rPr>
          <w:rFonts w:ascii="Times New Roman" w:hAnsi="Times New Roman" w:cs="Times New Roman" w:eastAsia="Times New Roman"/>
          <w:sz w:val="41"/>
          <w:szCs w:val="41"/>
          <w:color w:val="2F3450"/>
          <w:spacing w:val="-22"/>
          <w:w w:val="100"/>
          <w:b/>
          <w:bCs/>
        </w:rPr>
        <w:t>ô</w:t>
      </w:r>
      <w:r>
        <w:rPr>
          <w:rFonts w:ascii="Times New Roman" w:hAnsi="Times New Roman" w:cs="Times New Roman" w:eastAsia="Times New Roman"/>
          <w:sz w:val="41"/>
          <w:szCs w:val="41"/>
          <w:color w:val="313131"/>
          <w:spacing w:val="0"/>
          <w:w w:val="100"/>
          <w:b/>
          <w:bCs/>
        </w:rPr>
        <w:t>sE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</w:rPr>
      </w:r>
    </w:p>
    <w:p>
      <w:pPr>
        <w:spacing w:before="9" w:after="0" w:line="240" w:lineRule="auto"/>
        <w:ind w:left="331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464646"/>
          <w:spacing w:val="2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8"/>
        </w:rPr>
        <w:t>Kuze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8"/>
        </w:rPr>
        <w:t>y</w:t>
      </w:r>
      <w:r>
        <w:rPr>
          <w:rFonts w:ascii="Arial" w:hAnsi="Arial" w:cs="Arial" w:eastAsia="Arial"/>
          <w:sz w:val="18"/>
          <w:szCs w:val="18"/>
          <w:color w:val="313131"/>
          <w:spacing w:val="-11"/>
          <w:w w:val="98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36" w:right="50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93" w:right="53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39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8.560001pt;height:15.36pt;mso-position-horizontal-relative:char;mso-position-vertical-relative:line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1" w:lineRule="auto"/>
        <w:ind w:left="435" w:right="4937" w:firstLine="-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HalilDUMAN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4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w w:val="105"/>
        </w:rPr>
        <w:t>Vol</w:t>
      </w:r>
      <w:r>
        <w:rPr>
          <w:rFonts w:ascii="Arial" w:hAnsi="Arial" w:cs="Arial" w:eastAsia="Arial"/>
          <w:sz w:val="19"/>
          <w:szCs w:val="19"/>
          <w:color w:val="464646"/>
          <w:spacing w:val="-7"/>
          <w:w w:val="106"/>
        </w:rPr>
        <w:t>k</w:t>
      </w:r>
      <w:r>
        <w:rPr>
          <w:rFonts w:ascii="Arial" w:hAnsi="Arial" w:cs="Arial" w:eastAsia="Arial"/>
          <w:sz w:val="19"/>
          <w:szCs w:val="19"/>
          <w:color w:val="313131"/>
          <w:spacing w:val="-124"/>
          <w:w w:val="100"/>
        </w:rPr>
        <w:t>K</w:t>
      </w:r>
      <w:r>
        <w:rPr>
          <w:rFonts w:ascii="Arial" w:hAnsi="Arial" w:cs="Arial" w:eastAsia="Arial"/>
          <w:sz w:val="19"/>
          <w:szCs w:val="19"/>
          <w:color w:val="64696B"/>
          <w:spacing w:val="0"/>
          <w:w w:val="83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20"/>
          <w:cols w:num="3" w:equalWidth="0">
            <w:col w:w="889" w:space="1408"/>
            <w:col w:w="2384" w:space="124"/>
            <w:col w:w="6575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40" w:bottom="280" w:left="50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2" w:lineRule="exact"/>
        <w:ind w:left="579" w:right="-6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w w:val="104"/>
          <w:b/>
          <w:bCs/>
          <w:position w:val="-1"/>
        </w:rPr>
        <w:t>BÜ</w:t>
      </w:r>
      <w:r>
        <w:rPr>
          <w:rFonts w:ascii="Arial" w:hAnsi="Arial" w:cs="Arial" w:eastAsia="Arial"/>
          <w:sz w:val="15"/>
          <w:szCs w:val="15"/>
          <w:color w:val="313131"/>
          <w:spacing w:val="3"/>
          <w:w w:val="103"/>
          <w:b/>
          <w:bCs/>
          <w:position w:val="-1"/>
        </w:rPr>
        <w:t>Y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b/>
          <w:bCs/>
          <w:position w:val="-1"/>
        </w:rPr>
        <w:t>ÜK$EHIR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626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64646"/>
          <w:w w:val="97"/>
        </w:rPr>
        <w:t>BELE</w:t>
      </w:r>
      <w:r>
        <w:rPr>
          <w:rFonts w:ascii="Arial" w:hAnsi="Arial" w:cs="Arial" w:eastAsia="Arial"/>
          <w:sz w:val="16"/>
          <w:szCs w:val="16"/>
          <w:color w:val="464646"/>
          <w:spacing w:val="5"/>
          <w:w w:val="98"/>
        </w:rPr>
        <w:t>D</w:t>
      </w:r>
      <w:r>
        <w:rPr>
          <w:rFonts w:ascii="Arial" w:hAnsi="Arial" w:cs="Arial" w:eastAsia="Arial"/>
          <w:sz w:val="16"/>
          <w:szCs w:val="16"/>
          <w:color w:val="6B6B6D"/>
          <w:spacing w:val="-2"/>
          <w:w w:val="151"/>
        </w:rPr>
        <w:t>I</w:t>
      </w:r>
      <w:r>
        <w:rPr>
          <w:rFonts w:ascii="Arial" w:hAnsi="Arial" w:cs="Arial" w:eastAsia="Arial"/>
          <w:sz w:val="16"/>
          <w:szCs w:val="16"/>
          <w:color w:val="313131"/>
          <w:spacing w:val="6"/>
          <w:w w:val="78"/>
        </w:rPr>
        <w:t>Y</w:t>
      </w:r>
      <w:r>
        <w:rPr>
          <w:rFonts w:ascii="Arial" w:hAnsi="Arial" w:cs="Arial" w:eastAsia="Arial"/>
          <w:sz w:val="16"/>
          <w:szCs w:val="16"/>
          <w:color w:val="59595B"/>
          <w:spacing w:val="0"/>
          <w:w w:val="99"/>
        </w:rPr>
        <w:t>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1" w:after="0" w:line="240" w:lineRule="auto"/>
        <w:ind w:left="341" w:right="422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6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0" w:lineRule="exact"/>
        <w:ind w:left="450" w:right="435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514.559998pt;margin-top:-16.350449pt;width:49.919998pt;height:46.080002pt;mso-position-horizontal-relative:page;mso-position-vertical-relative:paragraph;z-index:-15640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2"/>
        </w:rPr>
        <w:t>BAŞKANLlCil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8" w:lineRule="exact"/>
        <w:ind w:left="1089" w:right="503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3"/>
          <w:position w:val="-1"/>
        </w:rPr>
        <w:t>YANGl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36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3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00" w:right="220"/>
          <w:cols w:num="2" w:equalWidth="0">
            <w:col w:w="1593" w:space="1645"/>
            <w:col w:w="7962"/>
          </w:cols>
        </w:sectPr>
      </w:pPr>
      <w:rPr/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9" w:after="0" w:line="226" w:lineRule="exact"/>
        <w:ind w:left="121" w:right="-20"/>
        <w:jc w:val="left"/>
        <w:tabs>
          <w:tab w:pos="1460" w:val="left"/>
          <w:tab w:pos="3040" w:val="left"/>
          <w:tab w:pos="5400" w:val="left"/>
          <w:tab w:pos="7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29.05.2017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!Bi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1"/>
          <w:position w:val="-1"/>
        </w:rPr>
        <w:t>ldirim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07:20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Jrel: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</w:sectPr>
      </w:pPr>
      <w:rPr/>
    </w:p>
    <w:p>
      <w:pPr>
        <w:spacing w:before="10" w:after="0" w:line="240" w:lineRule="auto"/>
        <w:ind w:left="130" w:right="-70"/>
        <w:jc w:val="left"/>
        <w:tabs>
          <w:tab w:pos="1460" w:val="left"/>
          <w:tab w:pos="3100" w:val="left"/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23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29.05.2017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3592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50" w:lineRule="auto"/>
        <w:ind w:left="130" w:right="-4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Kuşçtıburu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Otoba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Girişi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Torbalı/İZMiR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Kuşçubunı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Otoba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</w:rPr>
        <w:t>Giı·işi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9"/>
          <w:w w:val="99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7"/>
          <w:w w:val="49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IBildüim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Yahit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AYLİÇTARHAN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  <w:cols w:num="2" w:equalWidth="0">
            <w:col w:w="4915" w:space="500"/>
            <w:col w:w="5785"/>
          </w:cols>
        </w:sectPr>
      </w:pPr>
      <w:rPr/>
    </w:p>
    <w:p>
      <w:pPr>
        <w:spacing w:before="0" w:after="0" w:line="221" w:lineRule="exact"/>
        <w:ind w:left="130" w:right="-20"/>
        <w:jc w:val="left"/>
        <w:tabs>
          <w:tab w:pos="1460" w:val="left"/>
          <w:tab w:pos="4260" w:val="left"/>
          <w:tab w:pos="7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0"/>
          <w:w w:val="126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-20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9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E.K.D.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</w:sectPr>
      </w:pPr>
      <w:rPr/>
    </w:p>
    <w:p>
      <w:pPr>
        <w:spacing w:before="10" w:after="0" w:line="240" w:lineRule="auto"/>
        <w:ind w:left="125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3"/>
        </w:rPr>
        <w:t>rı'apını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59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17511pt;margin-top:2.688166pt;width:3.67302pt;height:26pt;mso-position-horizontal-relative:page;mso-position-vertical-relative:paragraph;z-index:-1563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2"/>
        </w:rPr>
        <w:t>Betonarnı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6"/>
          <w:szCs w:val="16"/>
          <w:color w:val="464646"/>
          <w:spacing w:val="22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2"/>
        </w:rPr>
        <w:t>Kaıı,i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2"/>
        </w:rPr>
        <w:t>r</w:t>
      </w:r>
      <w:r>
        <w:rPr>
          <w:rFonts w:ascii="Arial" w:hAnsi="Arial" w:cs="Arial" w:eastAsia="Arial"/>
          <w:sz w:val="16"/>
          <w:szCs w:val="16"/>
          <w:color w:val="313131"/>
          <w:spacing w:val="22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95"/>
          <w:position w:val="-2"/>
        </w:rPr>
        <w:t>Ahşap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right="329"/>
        <w:jc w:val="righ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13131"/>
          <w:spacing w:val="0"/>
          <w:w w:val="49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11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85"/>
        </w:rPr>
        <w:t> </w:t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50"/>
          <w:position w:val="-24"/>
        </w:rPr>
        <w:t>ı</w:t>
      </w:r>
      <w:r>
        <w:rPr>
          <w:rFonts w:ascii="Arial" w:hAnsi="Arial" w:cs="Arial" w:eastAsia="Arial"/>
          <w:sz w:val="52"/>
          <w:szCs w:val="52"/>
          <w:color w:val="313131"/>
          <w:spacing w:val="-74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1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!Yangını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26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07:37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  <w:cols w:num="3" w:equalWidth="0">
            <w:col w:w="5355" w:space="125"/>
            <w:col w:w="948" w:space="159"/>
            <w:col w:w="4613"/>
          </w:cols>
        </w:sectPr>
      </w:pPr>
      <w:rPr/>
    </w:p>
    <w:p>
      <w:pPr>
        <w:spacing w:before="0" w:after="0" w:line="204" w:lineRule="exact"/>
        <w:ind w:left="12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left="5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6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GÖKÇE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3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f'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\nıiri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Celaleddi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BAGCALI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w w:val="78"/>
        </w:rPr>
        <w:t>!K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iracı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17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Mahmut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Hilmi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  <w:cols w:num="3" w:equalWidth="0">
            <w:col w:w="1163" w:space="940"/>
            <w:col w:w="2416" w:space="1072"/>
            <w:col w:w="5609"/>
          </w:cols>
        </w:sectPr>
      </w:pPr>
      <w:rPr/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54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8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07:21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f.raç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07:27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  <w:cols w:num="3" w:equalWidth="0">
            <w:col w:w="580" w:space="1523"/>
            <w:col w:w="3940" w:space="1396"/>
            <w:col w:w="3761"/>
          </w:cols>
        </w:sectPr>
      </w:pPr>
      <w:rPr/>
    </w:p>
    <w:p>
      <w:pPr>
        <w:spacing w:before="0" w:after="0" w:line="244" w:lineRule="exact"/>
        <w:ind w:left="130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8"/>
          <w:w w:val="88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  <w:position w:val="3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9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4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5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8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-1"/>
        </w:rPr>
        <w:t>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  <w:position w:val="-1"/>
        </w:rPr>
        <w:t>Geliş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583" w:right="442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46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98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15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37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6" w:lineRule="exact"/>
        <w:ind w:left="2117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92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6"/>
          <w:w w:val="92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-1"/>
        </w:rPr>
        <w:t>4</w:t>
      </w:r>
      <w:r>
        <w:rPr>
          <w:rFonts w:ascii="Arial" w:hAnsi="Arial" w:cs="Arial" w:eastAsia="Arial"/>
          <w:sz w:val="18"/>
          <w:szCs w:val="18"/>
          <w:color w:val="464646"/>
          <w:spacing w:val="-4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1"/>
        </w:rPr>
        <w:t>Doğalg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92"/>
          <w:position w:val="-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2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</w:sectPr>
      </w:pPr>
      <w:rPr/>
    </w:p>
    <w:p>
      <w:pPr>
        <w:spacing w:before="20" w:after="0" w:line="226" w:lineRule="exact"/>
        <w:ind w:left="2117" w:right="1085" w:firstLine="-195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0"/>
          <w:w w:val="100"/>
        </w:rPr>
        <w:t>.'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-16"/>
          <w:w w:val="89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8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9"/>
          <w:w w:val="89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5"/>
          <w:w w:val="89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Döoii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2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6" w:lineRule="exact"/>
        <w:ind w:left="211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5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oncl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  <w:cols w:num="3" w:equalWidth="0">
            <w:col w:w="4248" w:space="338"/>
            <w:col w:w="1026" w:space="1831"/>
            <w:col w:w="3757"/>
          </w:cols>
        </w:sectPr>
      </w:pPr>
      <w:rPr/>
    </w:p>
    <w:p>
      <w:pPr>
        <w:spacing w:before="19" w:after="0" w:line="240" w:lineRule="auto"/>
        <w:ind w:left="12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92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25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öndürrnede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  <w:cols w:num="2" w:equalWidth="0">
            <w:col w:w="1515" w:space="588"/>
            <w:col w:w="9097"/>
          </w:cols>
        </w:sectPr>
      </w:pPr>
      <w:rPr/>
    </w:p>
    <w:p>
      <w:pPr>
        <w:spacing w:before="5" w:after="0" w:line="162" w:lineRule="exact"/>
        <w:ind w:left="121" w:right="-71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  <w:position w:val="-5"/>
        </w:rPr>
        <w:t>Söndürrn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94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152" w:lineRule="exact"/>
        <w:ind w:right="-20"/>
        <w:jc w:val="left"/>
        <w:tabs>
          <w:tab w:pos="1860" w:val="left"/>
          <w:tab w:pos="3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6"/>
          <w:position w:val="-6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0"/>
          <w:w w:val="76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-6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87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-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2"/>
          <w:position w:val="-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0"/>
          <w:w w:val="129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8"/>
          <w:w w:val="33"/>
          <w:position w:val="-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84"/>
          <w:position w:val="-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1"/>
          <w:w w:val="150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81"/>
          <w:position w:val="-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B6B6D"/>
          <w:spacing w:val="-8"/>
          <w:w w:val="107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1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Kg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  <w:cols w:num="2" w:equalWidth="0">
            <w:col w:w="2351" w:space="2234"/>
            <w:col w:w="6615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1"/>
        </w:rPr>
        <w:t>SöndUrme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7" w:lineRule="exact"/>
        <w:ind w:left="1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577" w:lineRule="exact"/>
        <w:ind w:left="14" w:right="-20"/>
        <w:jc w:val="left"/>
        <w:tabs>
          <w:tab w:pos="588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-4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4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4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-4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  <w:position w:val="-4"/>
        </w:rPr>
        <w:t>görmü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3"/>
          <w:w w:val="97"/>
          <w:position w:val="-4"/>
        </w:rPr>
        <w:t>ş</w:t>
      </w:r>
      <w:r>
        <w:rPr>
          <w:rFonts w:ascii="Arial" w:hAnsi="Arial" w:cs="Arial" w:eastAsia="Arial"/>
          <w:sz w:val="44"/>
          <w:szCs w:val="44"/>
          <w:color w:val="464646"/>
          <w:spacing w:val="-4"/>
          <w:w w:val="52"/>
          <w:position w:val="-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  <w:position w:val="-4"/>
        </w:rPr>
        <w:t>tür.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4"/>
        </w:rPr>
      </w:r>
      <w:r>
        <w:rPr>
          <w:rFonts w:ascii="Arial" w:hAnsi="Arial" w:cs="Arial" w:eastAsia="Arial"/>
          <w:sz w:val="38"/>
          <w:szCs w:val="38"/>
          <w:color w:val="59595B"/>
          <w:spacing w:val="0"/>
          <w:w w:val="54"/>
          <w:position w:val="15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30.000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  <w:cols w:num="2" w:equalWidth="0">
            <w:col w:w="1795" w:space="308"/>
            <w:col w:w="9097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9" w:lineRule="exact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7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2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2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Öme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GÖKÇE'ye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sürücüs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2"/>
        </w:rPr>
        <w:t>Mahmut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Hilmi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GÖKÇE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olaı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69"/>
          <w:position w:val="1"/>
        </w:rPr>
        <w:t>p9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41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1"/>
        </w:rPr>
        <w:t>178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Mercede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S200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bölümünde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B"/>
          <w:spacing w:val="0"/>
          <w:w w:val="74"/>
          <w:position w:val="1"/>
        </w:rPr>
        <w:t>ve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B"/>
          <w:w w:val="75"/>
        </w:rPr>
        <w:t>!s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6"/>
          <w:w w:val="7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ruşturınada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sürücünün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direksiyon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hakimiyetini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kaybederek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aracın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bariyerlere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çarpması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10"/>
          <w:w w:val="10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5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89"/>
        </w:rPr>
        <w:t>oı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6" w:lineRule="exact"/>
        <w:ind w:right="6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pöiUıniindcki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kablolarını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görmesi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yapınası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varışınıştır.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  <w:cols w:num="2" w:equalWidth="0">
            <w:col w:w="1752" w:space="352"/>
            <w:col w:w="9096"/>
          </w:cols>
        </w:sectPr>
      </w:pPr>
      <w:rPr/>
    </w:p>
    <w:p>
      <w:pPr>
        <w:spacing w:before="8" w:after="0" w:line="240" w:lineRule="auto"/>
        <w:ind w:left="149" w:right="-20"/>
        <w:jc w:val="left"/>
        <w:tabs>
          <w:tab w:pos="2100" w:val="left"/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93"/>
        </w:rPr>
        <w:t>ig_oıta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73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34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9"/>
        </w:rPr>
        <w:t>ögrcn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10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1"/>
          <w:w w:val="6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emedi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LBedeli: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01" w:lineRule="exact"/>
        <w:ind w:left="121" w:right="-20"/>
        <w:jc w:val="left"/>
        <w:tabs>
          <w:tab w:pos="560" w:val="left"/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9595B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5"/>
          <w:szCs w:val="15"/>
          <w:color w:val="59595B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9595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59595B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86"/>
          <w:position w:val="-3"/>
        </w:rPr>
        <w:t>ı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86"/>
          <w:position w:val="-3"/>
        </w:rPr>
        <w:t>n</w:t>
      </w:r>
      <w:r>
        <w:rPr>
          <w:rFonts w:ascii="Arial" w:hAnsi="Arial" w:cs="Arial" w:eastAsia="Arial"/>
          <w:sz w:val="18"/>
          <w:szCs w:val="18"/>
          <w:color w:val="464646"/>
          <w:spacing w:val="-40"/>
          <w:w w:val="18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  <w:position w:val="-3"/>
        </w:rPr>
        <w:t>Mahmut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7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3"/>
        </w:rPr>
        <w:t>Hilmi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GÖKÇE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1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3"/>
          <w:w w:val="77"/>
          <w:position w:val="1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6B6B6D"/>
          <w:spacing w:val="-15"/>
          <w:w w:val="77"/>
          <w:position w:val="1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59595B"/>
          <w:spacing w:val="0"/>
          <w:w w:val="77"/>
          <w:position w:val="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9595B"/>
          <w:spacing w:val="4"/>
          <w:w w:val="77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7"/>
          <w:position w:val="1"/>
        </w:rPr>
        <w:t>ıım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Edildigi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25" w:right="-20"/>
        <w:jc w:val="left"/>
        <w:tabs>
          <w:tab w:pos="2100" w:val="left"/>
          <w:tab w:pos="5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8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Döni1şü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Jarilı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29.0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</w:rPr>
        <w:t>]Şaati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08:20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6" w:lineRule="exact"/>
        <w:ind w:left="218" w:right="-20"/>
        <w:jc w:val="left"/>
        <w:tabs>
          <w:tab w:pos="1000" w:val="left"/>
          <w:tab w:pos="1500" w:val="left"/>
          <w:tab w:pos="8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Öltı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</w:sectPr>
      </w:pPr>
      <w:rPr/>
    </w:p>
    <w:p>
      <w:pPr>
        <w:spacing w:before="34" w:after="0" w:line="240" w:lineRule="auto"/>
        <w:ind w:left="2208" w:right="165"/>
        <w:jc w:val="center"/>
        <w:tabs>
          <w:tab w:pos="4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5" w:after="0" w:line="240" w:lineRule="auto"/>
        <w:ind w:left="2624" w:right="570"/>
        <w:jc w:val="center"/>
        <w:tabs>
          <w:tab w:pos="3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8pt;margin-top:18.610039pt;width:11.52pt;height:33.599998pt;mso-position-horizontal-relative:page;mso-position-vertical-relative:paragraph;z-index:-15639" type="#_x0000_t75">
            <v:imagedata r:id="rId8" o:title=""/>
          </v:shape>
        </w:pict>
      </w:r>
      <w:r>
        <w:rPr>
          <w:rFonts w:ascii="Arial" w:hAnsi="Arial" w:cs="Arial" w:eastAsia="Arial"/>
          <w:sz w:val="32"/>
          <w:szCs w:val="32"/>
          <w:color w:val="464646"/>
          <w:w w:val="72"/>
        </w:rPr>
        <w:t>N</w:t>
      </w:r>
      <w:r>
        <w:rPr>
          <w:rFonts w:ascii="Arial" w:hAnsi="Arial" w:cs="Arial" w:eastAsia="Arial"/>
          <w:sz w:val="32"/>
          <w:szCs w:val="32"/>
          <w:color w:val="464646"/>
          <w:w w:val="100"/>
        </w:rPr>
        <w:tab/>
      </w:r>
      <w:r>
        <w:rPr>
          <w:rFonts w:ascii="Arial" w:hAnsi="Arial" w:cs="Arial" w:eastAsia="Arial"/>
          <w:sz w:val="32"/>
          <w:szCs w:val="32"/>
          <w:color w:val="464646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3472"/>
          <w:spacing w:val="-326"/>
          <w:w w:val="592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</w:rPr>
        <w:t>kip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1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0" w:after="0" w:line="383" w:lineRule="exact"/>
        <w:ind w:left="2770" w:right="-20"/>
        <w:jc w:val="left"/>
        <w:tabs>
          <w:tab w:pos="3800" w:val="left"/>
          <w:tab w:pos="5920" w:val="left"/>
        </w:tabs>
        <w:rPr>
          <w:rFonts w:ascii="Arial" w:hAnsi="Arial" w:cs="Arial" w:eastAsia="Arial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372925pt;margin-top:14.010174pt;width:1.420397pt;height:19.5pt;mso-position-horizontal-relative:page;mso-position-vertical-relative:paragraph;z-index:-15636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313131"/>
                      <w:spacing w:val="-99"/>
                      <w:w w:val="317"/>
                      <w:b/>
                      <w:bCs/>
                    </w:rPr>
                    <w:t>I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2"/>
        </w:rPr>
        <w:t>'"J,..IIf'H'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3D4487"/>
          <w:spacing w:val="0"/>
          <w:w w:val="26"/>
          <w:position w:val="-2"/>
        </w:rPr>
        <w:t>,</w:t>
      </w:r>
      <w:r>
        <w:rPr>
          <w:rFonts w:ascii="Arial" w:hAnsi="Arial" w:cs="Arial" w:eastAsia="Arial"/>
          <w:sz w:val="16"/>
          <w:szCs w:val="16"/>
          <w:color w:val="3D4487"/>
          <w:spacing w:val="-27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49"/>
          <w:position w:val="-2"/>
        </w:rPr>
        <w:t>_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49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34"/>
          <w:w w:val="149"/>
          <w:position w:val="-2"/>
        </w:rPr>
        <w:t> </w:t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100"/>
          <w:b/>
          <w:bCs/>
          <w:position w:val="-2"/>
        </w:rPr>
        <w:t>w</w:t>
      </w:r>
      <w:r>
        <w:rPr>
          <w:rFonts w:ascii="Arial" w:hAnsi="Arial" w:cs="Arial" w:eastAsia="Arial"/>
          <w:sz w:val="35"/>
          <w:szCs w:val="35"/>
          <w:color w:val="313131"/>
          <w:spacing w:val="-89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35"/>
          <w:szCs w:val="35"/>
          <w:color w:val="1C2D85"/>
          <w:spacing w:val="0"/>
          <w:w w:val="115"/>
          <w:position w:val="-2"/>
        </w:rPr>
        <w:t>"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548" w:right="-20"/>
        <w:jc w:val="left"/>
        <w:tabs>
          <w:tab w:pos="3980" w:val="left"/>
          <w:tab w:pos="54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59595B"/>
          <w:spacing w:val="0"/>
          <w:w w:val="96"/>
          <w:b/>
          <w:bCs/>
          <w:position w:val="1"/>
        </w:rPr>
        <w:t>r;ur</w:t>
      </w:r>
      <w:r>
        <w:rPr>
          <w:rFonts w:ascii="Arial" w:hAnsi="Arial" w:cs="Arial" w:eastAsia="Arial"/>
          <w:sz w:val="20"/>
          <w:szCs w:val="20"/>
          <w:color w:val="59595B"/>
          <w:spacing w:val="-12"/>
          <w:w w:val="96"/>
          <w:b/>
          <w:bCs/>
          <w:position w:val="1"/>
        </w:rPr>
        <w:t>f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6"/>
          <w:b/>
          <w:bCs/>
          <w:position w:val="1"/>
        </w:rPr>
        <w:t>ey</w:t>
      </w:r>
      <w:r>
        <w:rPr>
          <w:rFonts w:ascii="Arial" w:hAnsi="Arial" w:cs="Arial" w:eastAsia="Arial"/>
          <w:sz w:val="20"/>
          <w:szCs w:val="20"/>
          <w:color w:val="313131"/>
          <w:spacing w:val="-5"/>
          <w:w w:val="96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position w:val="1"/>
        </w:rPr>
        <w:t>Bölge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b/>
          <w:bCs/>
          <w:position w:val="1"/>
        </w:rPr>
        <w:t>"'-u.ıııı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18"/>
          <w:szCs w:val="18"/>
          <w:color w:val="1C2D85"/>
          <w:spacing w:val="0"/>
          <w:w w:val="156"/>
          <w:position w:val="1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2893" w:right="2186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91"/>
          <w:b/>
          <w:bCs/>
        </w:rPr>
        <w:t>Grupla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1"/>
          <w:b/>
          <w:bCs/>
        </w:rPr>
        <w:t>r</w:t>
      </w:r>
      <w:r>
        <w:rPr>
          <w:rFonts w:ascii="Arial" w:hAnsi="Arial" w:cs="Arial" w:eastAsia="Arial"/>
          <w:sz w:val="20"/>
          <w:szCs w:val="20"/>
          <w:color w:val="313131"/>
          <w:spacing w:val="24"/>
          <w:w w:val="91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1"/>
          <w:b/>
          <w:bCs/>
        </w:rPr>
        <w:t>Amlrf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8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Celaleddi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BAGCAU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right="72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0.040161pt;margin-top:10.24659pt;width:36.826202pt;height:60pt;mso-position-horizontal-relative:page;mso-position-vertical-relative:paragraph;z-index:-15635" type="#_x0000_t202" filled="f" stroked="f">
            <v:textbox inset="0,0,0,0">
              <w:txbxContent>
                <w:p>
                  <w:pPr>
                    <w:spacing w:before="0" w:after="0" w:line="1200" w:lineRule="exact"/>
                    <w:ind w:right="-220"/>
                    <w:jc w:val="left"/>
                    <w:rPr>
                      <w:rFonts w:ascii="Arial" w:hAnsi="Arial" w:cs="Arial" w:eastAsia="Arial"/>
                      <w:sz w:val="120"/>
                      <w:szCs w:val="120"/>
                    </w:rPr>
                  </w:pPr>
                  <w:rPr/>
                  <w:r>
                    <w:rPr>
                      <w:rFonts w:ascii="Arial" w:hAnsi="Arial" w:cs="Arial" w:eastAsia="Arial"/>
                      <w:sz w:val="120"/>
                      <w:szCs w:val="120"/>
                      <w:color w:val="2D3472"/>
                      <w:spacing w:val="0"/>
                      <w:w w:val="122"/>
                      <w:i/>
                      <w:position w:val="-1"/>
                    </w:rPr>
                    <w:t>Ii</w:t>
                  </w:r>
                  <w:r>
                    <w:rPr>
                      <w:rFonts w:ascii="Arial" w:hAnsi="Arial" w:cs="Arial" w:eastAsia="Arial"/>
                      <w:sz w:val="120"/>
                      <w:szCs w:val="1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021" w:lineRule="exact"/>
        <w:ind w:left="2456" w:right="42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4.515488pt;margin-top:43.229141pt;width:171.804171pt;height:19.747108pt;mso-position-horizontal-relative:page;mso-position-vertical-relative:paragraph;z-index:-15634" type="#_x0000_t202" filled="f" stroked="f">
            <v:textbox inset="0,0,0,0">
              <w:txbxContent>
                <w:p>
                  <w:pPr>
                    <w:spacing w:before="0" w:after="0" w:line="395" w:lineRule="exact"/>
                    <w:ind w:right="-99"/>
                    <w:jc w:val="left"/>
                    <w:tabs>
                      <w:tab w:pos="306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59595B"/>
                      <w:spacing w:val="0"/>
                      <w:w w:val="76"/>
                      <w:position w:val="-4"/>
                    </w:rPr>
                    <w:t>ıdaiy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9595B"/>
                      <w:spacing w:val="0"/>
                      <w:w w:val="76"/>
                      <w:position w:val="-4"/>
                    </w:rPr>
                    <w:t>e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9595B"/>
                      <w:spacing w:val="14"/>
                      <w:w w:val="76"/>
                      <w:position w:val="-4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B6B6D"/>
                      <w:spacing w:val="0"/>
                      <w:w w:val="76"/>
                      <w:position w:val="-4"/>
                    </w:rPr>
                    <w:t>G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B6B6D"/>
                      <w:spacing w:val="-6"/>
                      <w:w w:val="76"/>
                      <w:position w:val="-4"/>
                    </w:rPr>
                    <w:t>ü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64646"/>
                      <w:spacing w:val="1"/>
                      <w:w w:val="76"/>
                      <w:position w:val="-4"/>
                    </w:rPr>
                    <w:t>n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B6B6D"/>
                      <w:spacing w:val="0"/>
                      <w:w w:val="76"/>
                      <w:position w:val="-4"/>
                    </w:rPr>
                    <w:t>ey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B6B6D"/>
                      <w:spacing w:val="-10"/>
                      <w:w w:val="76"/>
                      <w:position w:val="-4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B6B6D"/>
                      <w:spacing w:val="9"/>
                      <w:w w:val="94"/>
                      <w:position w:val="-1"/>
                    </w:rPr>
                    <w:t>8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B6B6D"/>
                      <w:spacing w:val="0"/>
                      <w:w w:val="58"/>
                      <w:position w:val="13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6B6B6D"/>
                      <w:spacing w:val="8"/>
                      <w:w w:val="58"/>
                      <w:position w:val="13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64646"/>
                      <w:spacing w:val="-33"/>
                      <w:w w:val="46"/>
                      <w:position w:val="0"/>
                    </w:rPr>
                    <w:t>1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9595B"/>
                      <w:spacing w:val="0"/>
                      <w:w w:val="78"/>
                      <w:position w:val="-4"/>
                    </w:rPr>
                    <w:t>ge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9595B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9595B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  <w:position w:val="-4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12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13131"/>
                      <w:spacing w:val="0"/>
                      <w:w w:val="100"/>
                      <w:position w:val="-4"/>
                    </w:rPr>
                    <w:t>Eri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464646"/>
          <w:spacing w:val="-25"/>
          <w:w w:val="68"/>
          <w:position w:val="-15"/>
        </w:rPr>
        <w:t>,</w:t>
      </w:r>
      <w:r>
        <w:rPr>
          <w:rFonts w:ascii="Arial" w:hAnsi="Arial" w:cs="Arial" w:eastAsia="Arial"/>
          <w:sz w:val="23"/>
          <w:szCs w:val="23"/>
          <w:color w:val="464646"/>
          <w:spacing w:val="-11"/>
          <w:w w:val="68"/>
          <w:position w:val="-15"/>
        </w:rPr>
        <w:t>t</w:t>
      </w:r>
      <w:r>
        <w:rPr>
          <w:rFonts w:ascii="Arial" w:hAnsi="Arial" w:cs="Arial" w:eastAsia="Arial"/>
          <w:sz w:val="23"/>
          <w:szCs w:val="23"/>
          <w:color w:val="464646"/>
          <w:spacing w:val="-34"/>
          <w:w w:val="68"/>
          <w:position w:val="-15"/>
        </w:rPr>
        <w:t>)</w:t>
      </w:r>
      <w:r>
        <w:rPr>
          <w:rFonts w:ascii="Arial" w:hAnsi="Arial" w:cs="Arial" w:eastAsia="Arial"/>
          <w:sz w:val="23"/>
          <w:szCs w:val="23"/>
          <w:color w:val="464646"/>
          <w:spacing w:val="-4"/>
          <w:w w:val="68"/>
          <w:position w:val="-15"/>
        </w:rPr>
        <w:t>.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68"/>
          <w:position w:val="-15"/>
        </w:rPr>
        <w:t>l·gu:ını.</w:t>
      </w:r>
      <w:r>
        <w:rPr>
          <w:rFonts w:ascii="Arial" w:hAnsi="Arial" w:cs="Arial" w:eastAsia="Arial"/>
          <w:sz w:val="23"/>
          <w:szCs w:val="23"/>
          <w:color w:val="464646"/>
          <w:spacing w:val="22"/>
          <w:w w:val="68"/>
          <w:position w:val="-15"/>
        </w:rPr>
        <w:t> </w:t>
      </w:r>
      <w:r>
        <w:rPr>
          <w:rFonts w:ascii="Arial" w:hAnsi="Arial" w:cs="Arial" w:eastAsia="Arial"/>
          <w:sz w:val="26"/>
          <w:szCs w:val="26"/>
          <w:color w:val="6B6B6D"/>
          <w:spacing w:val="0"/>
          <w:w w:val="114"/>
          <w:position w:val="-15"/>
        </w:rPr>
        <w:t>KAY</w:t>
      </w:r>
      <w:r>
        <w:rPr>
          <w:rFonts w:ascii="Arial" w:hAnsi="Arial" w:cs="Arial" w:eastAsia="Arial"/>
          <w:sz w:val="26"/>
          <w:szCs w:val="26"/>
          <w:color w:val="6B6B6D"/>
          <w:spacing w:val="-99"/>
          <w:w w:val="114"/>
          <w:position w:val="-15"/>
        </w:rPr>
        <w:t>A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1"/>
          <w:position w:val="-23"/>
        </w:rPr>
        <w:t>A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100"/>
          <w:position w:val="-23"/>
        </w:rPr>
        <w:t> </w:t>
      </w:r>
      <w:r>
        <w:rPr>
          <w:rFonts w:ascii="Arial" w:hAnsi="Arial" w:cs="Arial" w:eastAsia="Arial"/>
          <w:sz w:val="23"/>
          <w:szCs w:val="23"/>
          <w:color w:val="59595B"/>
          <w:spacing w:val="14"/>
          <w:w w:val="100"/>
          <w:position w:val="-23"/>
        </w:rPr>
        <w:t> 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100"/>
          <w:position w:val="-23"/>
        </w:rPr>
        <w:t>.</w:t>
      </w:r>
      <w:r>
        <w:rPr>
          <w:rFonts w:ascii="Arial" w:hAnsi="Arial" w:cs="Arial" w:eastAsia="Arial"/>
          <w:sz w:val="23"/>
          <w:szCs w:val="23"/>
          <w:color w:val="59595B"/>
          <w:spacing w:val="-20"/>
          <w:w w:val="100"/>
          <w:position w:val="-23"/>
        </w:rPr>
        <w:t> </w:t>
      </w:r>
      <w:r>
        <w:rPr>
          <w:rFonts w:ascii="Arial" w:hAnsi="Arial" w:cs="Arial" w:eastAsia="Arial"/>
          <w:sz w:val="23"/>
          <w:szCs w:val="23"/>
          <w:color w:val="8E8E8E"/>
          <w:spacing w:val="0"/>
          <w:w w:val="100"/>
          <w:position w:val="-23"/>
        </w:rPr>
        <w:t>,</w:t>
      </w:r>
      <w:r>
        <w:rPr>
          <w:rFonts w:ascii="Arial" w:hAnsi="Arial" w:cs="Arial" w:eastAsia="Arial"/>
          <w:sz w:val="23"/>
          <w:szCs w:val="23"/>
          <w:color w:val="8E8E8E"/>
          <w:spacing w:val="0"/>
          <w:w w:val="100"/>
          <w:position w:val="-23"/>
        </w:rPr>
        <w:t> </w:t>
      </w:r>
      <w:r>
        <w:rPr>
          <w:rFonts w:ascii="Arial" w:hAnsi="Arial" w:cs="Arial" w:eastAsia="Arial"/>
          <w:sz w:val="23"/>
          <w:szCs w:val="23"/>
          <w:color w:val="8E8E8E"/>
          <w:spacing w:val="3"/>
          <w:w w:val="100"/>
          <w:position w:val="-23"/>
        </w:rPr>
        <w:t> </w:t>
      </w:r>
      <w:r>
        <w:rPr>
          <w:rFonts w:ascii="Arial" w:hAnsi="Arial" w:cs="Arial" w:eastAsia="Arial"/>
          <w:sz w:val="103"/>
          <w:szCs w:val="103"/>
          <w:color w:val="2D3472"/>
          <w:spacing w:val="0"/>
          <w:w w:val="62"/>
          <w:i/>
          <w:position w:val="-15"/>
        </w:rPr>
        <w:t>yr</w:t>
      </w:r>
      <w:r>
        <w:rPr>
          <w:rFonts w:ascii="Arial" w:hAnsi="Arial" w:cs="Arial" w:eastAsia="Arial"/>
          <w:sz w:val="103"/>
          <w:szCs w:val="103"/>
          <w:color w:val="2D3472"/>
          <w:spacing w:val="-177"/>
          <w:w w:val="61"/>
          <w:i/>
          <w:position w:val="-1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  <w:position w:val="-23"/>
        </w:rPr>
        <w:t>rsan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2"/>
          <w:w w:val="100"/>
          <w:position w:val="-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5"/>
        </w:rPr>
        <w:t>ŞEN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313131"/>
          <w:spacing w:val="0"/>
          <w:w w:val="65"/>
          <w:b/>
          <w:bCs/>
        </w:rPr>
        <w:t>12fMBV2017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48" w:right="1190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AFAFAF"/>
          <w:spacing w:val="-57"/>
          <w:w w:val="69"/>
        </w:rPr>
        <w:t>·</w:t>
      </w:r>
      <w:r>
        <w:rPr>
          <w:rFonts w:ascii="Arial" w:hAnsi="Arial" w:cs="Arial" w:eastAsia="Arial"/>
          <w:sz w:val="27"/>
          <w:szCs w:val="27"/>
          <w:color w:val="6B6B6D"/>
          <w:spacing w:val="0"/>
          <w:w w:val="137"/>
        </w:rPr>
        <w:t>·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00" w:right="220"/>
          <w:cols w:num="2" w:equalWidth="0">
            <w:col w:w="6387" w:space="2316"/>
            <w:col w:w="2497"/>
          </w:cols>
        </w:sectPr>
      </w:pPr>
      <w:rPr/>
    </w:p>
    <w:p>
      <w:pPr>
        <w:spacing w:before="0" w:after="0" w:line="224" w:lineRule="exact"/>
        <w:ind w:right="87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29.29681pt;margin-top:38.060539pt;width:565.903202pt;height:778.514289pt;mso-position-horizontal-relative:page;mso-position-vertical-relative:page;z-index:-15638" coordorigin="586,761" coordsize="11318,15570">
            <v:shape style="position:absolute;left:8698;top:13018;width:3206;height:2208" type="#_x0000_t75">
              <v:imagedata r:id="rId9" o:title=""/>
            </v:shape>
            <v:group style="position:absolute;left:598;top:787;width:10964;height:2" coordorigin="598,787" coordsize="10964,2">
              <v:shape style="position:absolute;left:598;top:787;width:10964;height:2" coordorigin="598,787" coordsize="10964,0" path="m598,787l11561,787e" filled="f" stroked="t" strokeweight=".694786pt" strokecolor="#5B5B5B">
                <v:path arrowok="t"/>
              </v:shape>
            </v:group>
            <v:group style="position:absolute;left:607;top:768;width:2;height:15538" coordorigin="607,768" coordsize="2,15538">
              <v:shape style="position:absolute;left:607;top:768;width:2;height:15538" coordorigin="607,768" coordsize="0,15538" path="m607,16306l607,768e" filled="f" stroked="t" strokeweight=".694786pt" strokecolor="#575757">
                <v:path arrowok="t"/>
              </v:shape>
            </v:group>
            <v:group style="position:absolute;left:2601;top:782;width:2;height:1517" coordorigin="2601,782" coordsize="2,1517">
              <v:shape style="position:absolute;left:2601;top:782;width:2;height:1517" coordorigin="2601,782" coordsize="0,1517" path="m2601,2300l2601,782e" filled="f" stroked="t" strokeweight=".694786pt" strokecolor="#545454">
                <v:path arrowok="t"/>
              </v:shape>
            </v:group>
            <v:group style="position:absolute;left:9217;top:778;width:2;height:1517" coordorigin="9217,778" coordsize="2,1517">
              <v:shape style="position:absolute;left:9217;top:778;width:2;height:1517" coordorigin="9217,778" coordsize="0,1517" path="m9217,2295l9217,778e" filled="f" stroked="t" strokeweight=".694786pt" strokecolor="#646464">
                <v:path arrowok="t"/>
              </v:shape>
            </v:group>
            <v:group style="position:absolute;left:11561;top:778;width:2;height:13247" coordorigin="11561,778" coordsize="2,13247">
              <v:shape style="position:absolute;left:11561;top:778;width:2;height:13247" coordorigin="11561,778" coordsize="0,13247" path="m11561,14025l11561,778e" filled="f" stroked="t" strokeweight=".694786pt" strokecolor="#606060">
                <v:path arrowok="t"/>
              </v:shape>
            </v:group>
            <v:group style="position:absolute;left:602;top:2286;width:10964;height:2" coordorigin="602,2286" coordsize="10964,2">
              <v:shape style="position:absolute;left:602;top:2286;width:10964;height:2" coordorigin="602,2286" coordsize="10964,0" path="m602,2286l11566,2286e" filled="f" stroked="t" strokeweight=".694786pt" strokecolor="#575757">
                <v:path arrowok="t"/>
              </v:shape>
            </v:group>
            <v:group style="position:absolute;left:602;top:2526;width:10959;height:2" coordorigin="602,2526" coordsize="10959,2">
              <v:shape style="position:absolute;left:602;top:2526;width:10959;height:2" coordorigin="602,2526" coordsize="10959,0" path="m602,2526l11561,2526e" filled="f" stroked="t" strokeweight=".694786pt" strokecolor="#5B5B5B">
                <v:path arrowok="t"/>
              </v:shape>
            </v:group>
            <v:group style="position:absolute;left:607;top:2766;width:10959;height:2" coordorigin="607,2766" coordsize="10959,2">
              <v:shape style="position:absolute;left:607;top:2766;width:10959;height:2" coordorigin="607,2766" coordsize="10959,0" path="m607,2766l11566,2766e" filled="f" stroked="t" strokeweight=".694786pt" strokecolor="#575757">
                <v:path arrowok="t"/>
              </v:shape>
            </v:group>
            <v:group style="position:absolute;left:602;top:3002;width:10964;height:2" coordorigin="602,3002" coordsize="10964,2">
              <v:shape style="position:absolute;left:602;top:3002;width:10964;height:2" coordorigin="602,3002" coordsize="10964,0" path="m602,3002l11566,3002e" filled="f" stroked="t" strokeweight=".694786pt" strokecolor="#575757">
                <v:path arrowok="t"/>
              </v:shape>
            </v:group>
            <v:group style="position:absolute;left:602;top:3242;width:10964;height:2" coordorigin="602,3242" coordsize="10964,2">
              <v:shape style="position:absolute;left:602;top:3242;width:10964;height:2" coordorigin="602,3242" coordsize="10964,0" path="m602,3242l11566,3242e" filled="f" stroked="t" strokeweight=".694786pt" strokecolor="#575757">
                <v:path arrowok="t"/>
              </v:shape>
            </v:group>
            <v:group style="position:absolute;left:598;top:3480;width:10968;height:2" coordorigin="598,3480" coordsize="10968,2">
              <v:shape style="position:absolute;left:598;top:3480;width:10968;height:2" coordorigin="598,3480" coordsize="10968,0" path="m598,3480l11566,3480e" filled="f" stroked="t" strokeweight=".694786pt" strokecolor="#575757">
                <v:path arrowok="t"/>
              </v:shape>
            </v:group>
            <v:group style="position:absolute;left:4062;top:3478;width:2;height:735" coordorigin="4062,3478" coordsize="2,735">
              <v:shape style="position:absolute;left:4062;top:3478;width:2;height:735" coordorigin="4062,3478" coordsize="0,735" path="m4062,4213l4062,3478e" filled="f" stroked="t" strokeweight=".694786pt" strokecolor="#545454">
                <v:path arrowok="t"/>
              </v:shape>
            </v:group>
            <v:group style="position:absolute;left:7087;top:3473;width:2;height:735" coordorigin="7087,3473" coordsize="2,735">
              <v:shape style="position:absolute;left:7087;top:3473;width:2;height:735" coordorigin="7087,3473" coordsize="0,735" path="m7087,4208l7087,3473e" filled="f" stroked="t" strokeweight=".694786pt" strokecolor="#4B4B4B">
                <v:path arrowok="t"/>
              </v:shape>
            </v:group>
            <v:group style="position:absolute;left:8347;top:3838;width:3219;height:2" coordorigin="8347,3838" coordsize="3219,2">
              <v:shape style="position:absolute;left:8347;top:3838;width:3219;height:2" coordorigin="8347,3838" coordsize="3219,0" path="m8347,3838l11566,3838e" filled="f" stroked="t" strokeweight=".694786pt" strokecolor="#5B5B5B">
                <v:path arrowok="t"/>
              </v:shape>
            </v:group>
            <v:group style="position:absolute;left:598;top:4204;width:10968;height:2" coordorigin="598,4204" coordsize="10968,2">
              <v:shape style="position:absolute;left:598;top:4204;width:10968;height:2" coordorigin="598,4204" coordsize="10968,0" path="m598,4204l11566,4204e" filled="f" stroked="t" strokeweight=".694786pt" strokecolor="#646464">
                <v:path arrowok="t"/>
              </v:shape>
            </v:group>
            <v:group style="position:absolute;left:2598;top:4204;width:2;height:12107" coordorigin="2598,4204" coordsize="2,12107">
              <v:shape style="position:absolute;left:2598;top:4204;width:2;height:12107" coordorigin="2598,4204" coordsize="0,12107" path="m2598,16310l2598,4204e" filled="f" stroked="t" strokeweight=".694786pt" strokecolor="#545454">
                <v:path arrowok="t"/>
              </v:shape>
            </v:group>
            <v:group style="position:absolute;left:602;top:4479;width:10968;height:2" coordorigin="602,4479" coordsize="10968,2">
              <v:shape style="position:absolute;left:602;top:4479;width:10968;height:2" coordorigin="602,4479" coordsize="10968,0" path="m602,4479l11571,4479e" filled="f" stroked="t" strokeweight=".694786pt" strokecolor="#707070">
                <v:path arrowok="t"/>
              </v:shape>
            </v:group>
            <v:group style="position:absolute;left:2589;top:4717;width:8981;height:2" coordorigin="2589,4717" coordsize="8981,2">
              <v:shape style="position:absolute;left:2589;top:4717;width:8981;height:2" coordorigin="2589,4717" coordsize="8981,0" path="m2589,4717l11571,4717e" filled="f" stroked="t" strokeweight=".694786pt" strokecolor="#5B5B5B">
                <v:path arrowok="t"/>
              </v:shape>
            </v:group>
            <v:group style="position:absolute;left:5086;top:4713;width:2;height:2140" coordorigin="5086,4713" coordsize="2,2140">
              <v:shape style="position:absolute;left:5086;top:4713;width:2;height:2140" coordorigin="5086,4713" coordsize="0,2140" path="m5086,6852l5086,4713e" filled="f" stroked="t" strokeweight=".694786pt" strokecolor="#5B5B5B">
                <v:path arrowok="t"/>
              </v:shape>
            </v:group>
            <v:group style="position:absolute;left:5077;top:5193;width:6494;height:2" coordorigin="5077,5193" coordsize="6494,2">
              <v:shape style="position:absolute;left:5077;top:5193;width:6494;height:2" coordorigin="5077,5193" coordsize="6494,0" path="m5077,5193l11571,5193e" filled="f" stroked="t" strokeweight=".694786pt" strokecolor="#646464">
                <v:path arrowok="t"/>
              </v:shape>
            </v:group>
            <v:group style="position:absolute;left:5081;top:5434;width:6489;height:2" coordorigin="5081,5434" coordsize="6489,2">
              <v:shape style="position:absolute;left:5081;top:5434;width:6489;height:2" coordorigin="5081,5434" coordsize="6489,0" path="m5081,5434l11571,5434e" filled="f" stroked="t" strokeweight=".694786pt" strokecolor="#5B5B5B">
                <v:path arrowok="t"/>
              </v:shape>
            </v:group>
            <v:group style="position:absolute;left:5077;top:5669;width:6489;height:2" coordorigin="5077,5669" coordsize="6489,2">
              <v:shape style="position:absolute;left:5077;top:5669;width:6489;height:2" coordorigin="5077,5669" coordsize="6489,0" path="m5077,5669l11566,5669e" filled="f" stroked="t" strokeweight=".694786pt" strokecolor="#575757">
                <v:path arrowok="t"/>
              </v:shape>
            </v:group>
            <v:group style="position:absolute;left:2585;top:5910;width:8986;height:2" coordorigin="2585,5910" coordsize="8986,2">
              <v:shape style="position:absolute;left:2585;top:5910;width:8986;height:2" coordorigin="2585,5910" coordsize="8986,0" path="m2585,5910l11571,5910e" filled="f" stroked="t" strokeweight=".694786pt" strokecolor="#5B5B5B">
                <v:path arrowok="t"/>
              </v:shape>
            </v:group>
            <v:group style="position:absolute;left:598;top:6145;width:10978;height:2" coordorigin="598,6145" coordsize="10978,2">
              <v:shape style="position:absolute;left:598;top:6145;width:10978;height:2" coordorigin="598,6145" coordsize="10978,0" path="m598,6145l11575,6145e" filled="f" stroked="t" strokeweight=".694786pt" strokecolor="#575757">
                <v:path arrowok="t"/>
              </v:shape>
            </v:group>
            <v:group style="position:absolute;left:7921;top:6131;width:2;height:721" coordorigin="7921,6131" coordsize="2,721">
              <v:shape style="position:absolute;left:7921;top:6131;width:2;height:721" coordorigin="7921,6131" coordsize="0,721" path="m7921,6852l7921,6131e" filled="f" stroked="t" strokeweight=".694786pt" strokecolor="#4F4F4F">
                <v:path arrowok="t"/>
              </v:shape>
            </v:group>
            <v:group style="position:absolute;left:2589;top:6612;width:8981;height:2" coordorigin="2589,6612" coordsize="8981,2">
              <v:shape style="position:absolute;left:2589;top:6612;width:8981;height:2" coordorigin="2589,6612" coordsize="8981,0" path="m2589,6612l11571,6612e" filled="f" stroked="t" strokeweight=".694786pt" strokecolor="#5B5B5B">
                <v:path arrowok="t"/>
              </v:shape>
            </v:group>
            <v:group style="position:absolute;left:2589;top:6847;width:8981;height:2" coordorigin="2589,6847" coordsize="8981,2">
              <v:shape style="position:absolute;left:2589;top:6847;width:8981;height:2" coordorigin="2589,6847" coordsize="8981,0" path="m2589,6847l11571,6847e" filled="f" stroked="t" strokeweight=".694786pt" strokecolor="#5B5B5B">
                <v:path arrowok="t"/>
              </v:shape>
            </v:group>
            <v:group style="position:absolute;left:602;top:7088;width:10968;height:2" coordorigin="602,7088" coordsize="10968,2">
              <v:shape style="position:absolute;left:602;top:7088;width:10968;height:2" coordorigin="602,7088" coordsize="10968,0" path="m602,7088l11571,7088e" filled="f" stroked="t" strokeweight=".694786pt" strokecolor="#575757">
                <v:path arrowok="t"/>
              </v:shape>
            </v:group>
            <v:group style="position:absolute;left:598;top:7554;width:10973;height:2" coordorigin="598,7554" coordsize="10973,2">
              <v:shape style="position:absolute;left:598;top:7554;width:10973;height:2" coordorigin="598,7554" coordsize="10973,0" path="m598,7554l11571,7554e" filled="f" stroked="t" strokeweight=".694786pt" strokecolor="#5B5B5B">
                <v:path arrowok="t"/>
              </v:shape>
            </v:group>
            <v:group style="position:absolute;left:5088;top:7550;width:2;height:726" coordorigin="5088,7550" coordsize="2,726">
              <v:shape style="position:absolute;left:5088;top:7550;width:2;height:726" coordorigin="5088,7550" coordsize="0,726" path="m5088,8275l5088,7550e" filled="f" stroked="t" strokeweight=".926381pt" strokecolor="#646464">
                <v:path arrowok="t"/>
              </v:shape>
            </v:group>
            <v:group style="position:absolute;left:5081;top:7790;width:6489;height:2" coordorigin="5081,7790" coordsize="6489,2">
              <v:shape style="position:absolute;left:5081;top:7790;width:6489;height:2" coordorigin="5081,7790" coordsize="6489,0" path="m5081,7790l11571,7790e" filled="f" stroked="t" strokeweight=".694786pt" strokecolor="#5B5B5B">
                <v:path arrowok="t"/>
              </v:shape>
            </v:group>
            <v:group style="position:absolute;left:5081;top:8030;width:6489;height:2" coordorigin="5081,8030" coordsize="6489,2">
              <v:shape style="position:absolute;left:5081;top:8030;width:6489;height:2" coordorigin="5081,8030" coordsize="6489,0" path="m5081,8030l11571,8030e" filled="f" stroked="t" strokeweight=".694786pt" strokecolor="#575757">
                <v:path arrowok="t"/>
              </v:shape>
            </v:group>
            <v:group style="position:absolute;left:598;top:8266;width:10968;height:2" coordorigin="598,8266" coordsize="10968,2">
              <v:shape style="position:absolute;left:598;top:8266;width:10968;height:2" coordorigin="598,8266" coordsize="10968,0" path="m598,8266l11566,8266e" filled="f" stroked="t" strokeweight=".694786pt" strokecolor="#5B5B5B">
                <v:path arrowok="t"/>
              </v:shape>
            </v:group>
            <v:group style="position:absolute;left:598;top:9062;width:10978;height:2" coordorigin="598,9062" coordsize="10978,2">
              <v:shape style="position:absolute;left:598;top:9062;width:10978;height:2" coordorigin="598,9062" coordsize="10978,0" path="m598,9062l11575,9062e" filled="f" stroked="t" strokeweight=".694786pt" strokecolor="#5B5B5B">
                <v:path arrowok="t"/>
              </v:shape>
            </v:group>
            <v:group style="position:absolute;left:598;top:10217;width:10978;height:2" coordorigin="598,10217" coordsize="10978,2">
              <v:shape style="position:absolute;left:598;top:10217;width:10978;height:2" coordorigin="598,10217" coordsize="10978,0" path="m598,10217l11575,10217e" filled="f" stroked="t" strokeweight=".694786pt" strokecolor="#5B5B5B">
                <v:path arrowok="t"/>
              </v:shape>
            </v:group>
            <v:group style="position:absolute;left:602;top:10453;width:10973;height:2" coordorigin="602,10453" coordsize="10973,2">
              <v:shape style="position:absolute;left:602;top:10453;width:10973;height:2" coordorigin="602,10453" coordsize="10973,0" path="m602,10453l11575,10453e" filled="f" stroked="t" strokeweight=".694786pt" strokecolor="#5B5B5B">
                <v:path arrowok="t"/>
              </v:shape>
            </v:group>
            <v:group style="position:absolute;left:593;top:10688;width:10978;height:2" coordorigin="593,10688" coordsize="10978,2">
              <v:shape style="position:absolute;left:593;top:10688;width:10978;height:2" coordorigin="593,10688" coordsize="10978,0" path="m593,10688l11571,10688e" filled="f" stroked="t" strokeweight=".694786pt" strokecolor="#5B5B5B">
                <v:path arrowok="t"/>
              </v:shape>
            </v:group>
            <v:group style="position:absolute;left:602;top:11157;width:10973;height:2" coordorigin="602,11157" coordsize="10973,2">
              <v:shape style="position:absolute;left:602;top:11157;width:10973;height:2" coordorigin="602,11157" coordsize="10973,0" path="m602,11157l11575,11157e" filled="f" stroked="t" strokeweight=".694786pt" strokecolor="#606060">
                <v:path arrowok="t"/>
              </v:shape>
            </v:group>
            <v:group style="position:absolute;left:598;top:11393;width:10978;height:2" coordorigin="598,11393" coordsize="10978,2">
              <v:shape style="position:absolute;left:598;top:11393;width:10978;height:2" coordorigin="598,11393" coordsize="10978,0" path="m598,11393l11575,11393e" filled="f" stroked="t" strokeweight=".694786pt" strokecolor="#606060">
                <v:path arrowok="t"/>
              </v:shape>
            </v:group>
            <v:group style="position:absolute;left:1376;top:11339;width:2;height:4972" coordorigin="1376,11339" coordsize="2,4972">
              <v:shape style="position:absolute;left:1376;top:11339;width:2;height:4972" coordorigin="1376,11339" coordsize="0,4972" path="m1376,16310l1376,11339e" filled="f" stroked="t" strokeweight=".694786pt" strokecolor="#676767">
                <v:path arrowok="t"/>
              </v:shape>
            </v:group>
            <v:group style="position:absolute;left:7483;top:11381;width:2;height:4944" coordorigin="7483,11381" coordsize="2,4944">
              <v:shape style="position:absolute;left:7483;top:11381;width:2;height:4944" coordorigin="7483,11381" coordsize="0,4944" path="m7483,16325l7483,11381e" filled="f" stroked="t" strokeweight=".694786pt" strokecolor="#575757">
                <v:path arrowok="t"/>
              </v:shape>
            </v:group>
            <v:group style="position:absolute;left:1941;top:11386;width:2;height:4929" coordorigin="1941,11386" coordsize="2,4929">
              <v:shape style="position:absolute;left:1941;top:11386;width:2;height:4929" coordorigin="1941,11386" coordsize="0,4929" path="m1941,16315l1941,11386e" filled="f" stroked="t" strokeweight=".694786pt" strokecolor="#4F4F4F">
                <v:path arrowok="t"/>
              </v:shape>
            </v:group>
            <v:group style="position:absolute;left:598;top:11631;width:10978;height:2" coordorigin="598,11631" coordsize="10978,2">
              <v:shape style="position:absolute;left:598;top:11631;width:10978;height:2" coordorigin="598,11631" coordsize="10978,0" path="m598,11631l11575,11631e" filled="f" stroked="t" strokeweight=".694786pt" strokecolor="#5B5B5B">
                <v:path arrowok="t"/>
              </v:shape>
            </v:group>
            <v:group style="position:absolute;left:593;top:13667;width:2015;height:2" coordorigin="593,13667" coordsize="2015,2">
              <v:shape style="position:absolute;left:593;top:13667;width:2015;height:2" coordorigin="593,13667" coordsize="2015,0" path="m593,13667l2608,13667e" filled="f" stroked="t" strokeweight=".694786pt" strokecolor="#676767">
                <v:path arrowok="t"/>
              </v:shape>
            </v:group>
            <v:group style="position:absolute;left:10102;top:15019;width:695;height:2" coordorigin="10102,15019" coordsize="695,2">
              <v:shape style="position:absolute;left:10102;top:15019;width:695;height:2" coordorigin="10102,15019" coordsize="695,0" path="m10102,15019l10797,15019e" filled="f" stroked="t" strokeweight=".926381pt" strokecolor="#5B5B5B">
                <v:path arrowok="t"/>
              </v:shape>
            </v:group>
            <v:group style="position:absolute;left:593;top:16310;width:10908;height:2" coordorigin="593,16310" coordsize="10908,2">
              <v:shape style="position:absolute;left:593;top:16310;width:10908;height:2" coordorigin="593,16310" coordsize="10908,0" path="m593,16310l11501,16310e" filled="f" stroked="t" strokeweight=".694786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5"/>
          <w:position w:val="-2"/>
        </w:rPr>
        <w:t>o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83" w:lineRule="exact"/>
        <w:ind w:right="-20"/>
        <w:jc w:val="right"/>
        <w:rPr>
          <w:rFonts w:ascii="Times New Roman" w:hAnsi="Times New Roman" w:cs="Times New Roman" w:eastAsia="Times New Roman"/>
          <w:sz w:val="59"/>
          <w:szCs w:val="59"/>
        </w:rPr>
      </w:pPr>
      <w:rPr/>
      <w:r>
        <w:rPr>
          <w:rFonts w:ascii="Times New Roman" w:hAnsi="Times New Roman" w:cs="Times New Roman" w:eastAsia="Times New Roman"/>
          <w:sz w:val="59"/>
          <w:szCs w:val="59"/>
          <w:color w:val="2D3472"/>
          <w:spacing w:val="0"/>
          <w:w w:val="50"/>
          <w:i/>
          <w:position w:val="1"/>
        </w:rPr>
        <w:t>o'Yot</w:t>
      </w:r>
      <w:r>
        <w:rPr>
          <w:rFonts w:ascii="Times New Roman" w:hAnsi="Times New Roman" w:cs="Times New Roman" w:eastAsia="Times New Roman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20"/>
        <w:jc w:val="left"/>
        <w:tabs>
          <w:tab w:pos="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59595B"/>
          <w:spacing w:val="0"/>
          <w:w w:val="68"/>
          <w:b/>
          <w:bCs/>
        </w:rPr>
        <w:t>mırı</w:t>
      </w:r>
      <w:r>
        <w:rPr>
          <w:rFonts w:ascii="Arial" w:hAnsi="Arial" w:cs="Arial" w:eastAsia="Arial"/>
          <w:sz w:val="24"/>
          <w:szCs w:val="24"/>
          <w:color w:val="59595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color w:val="59595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20"/>
          <w:cols w:num="2" w:equalWidth="0">
            <w:col w:w="3794" w:space="277"/>
            <w:col w:w="7129"/>
          </w:cols>
        </w:sectPr>
      </w:pPr>
      <w:rPr/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39" w:lineRule="exact"/>
        <w:ind w:left="45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0.632912pt;margin-top:-9.160676pt;width:38.455742pt;height:43.5pt;mso-position-horizontal-relative:page;mso-position-vertical-relative:paragraph;z-index:-15632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B3B3B"/>
                      <w:spacing w:val="0"/>
                      <w:w w:val="15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7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8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84"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-19"/>
          <w:w w:val="85"/>
          <w:position w:val="6"/>
        </w:rPr>
        <w:t>.</w:t>
      </w:r>
      <w:r>
        <w:rPr>
          <w:rFonts w:ascii="Arial" w:hAnsi="Arial" w:cs="Arial" w:eastAsia="Arial"/>
          <w:sz w:val="22"/>
          <w:szCs w:val="22"/>
          <w:color w:val="545656"/>
          <w:spacing w:val="4"/>
          <w:w w:val="85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  <w:position w:val="-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74"/>
          <w:position w:val="-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7"/>
        </w:rPr>
        <w:t>KŞEHİR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1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4727" w:right="-20"/>
        <w:jc w:val="left"/>
        <w:tabs>
          <w:tab w:pos="9540" w:val="left"/>
          <w:tab w:pos="1040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0"/>
          <w:position w:val="-2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1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-2"/>
        </w:rPr>
        <w:t>DAiRESi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6"/>
          <w:szCs w:val="6"/>
          <w:color w:val="545656"/>
          <w:spacing w:val="0"/>
          <w:w w:val="224"/>
          <w:position w:val="1"/>
        </w:rPr>
        <w:t>u</w:t>
      </w:r>
      <w:r>
        <w:rPr>
          <w:rFonts w:ascii="Arial" w:hAnsi="Arial" w:cs="Arial" w:eastAsia="Arial"/>
          <w:sz w:val="6"/>
          <w:szCs w:val="6"/>
          <w:color w:val="5456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6"/>
          <w:szCs w:val="6"/>
          <w:color w:val="545656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B1B1B1"/>
          <w:spacing w:val="0"/>
          <w:w w:val="134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828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683544pt;margin-top:5.292452pt;width:48.858767pt;height:8.5pt;mso-position-horizontal-relative:page;mso-position-vertical-relative:paragraph;z-index:-15631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B3B3B"/>
                      <w:spacing w:val="0"/>
                      <w:w w:val="86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6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0"/>
        </w:rPr>
        <w:t>Müda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1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16" w:right="-20"/>
        <w:jc w:val="left"/>
        <w:tabs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09"/>
        </w:rPr>
        <w:t>BELEDIYESI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0" w:lineRule="exact"/>
        <w:ind w:left="122" w:right="-20"/>
        <w:jc w:val="left"/>
        <w:tabs>
          <w:tab w:pos="1340" w:val="left"/>
          <w:tab w:pos="2840" w:val="left"/>
          <w:tab w:pos="516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8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8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-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5"/>
          <w:w w:val="91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7"/>
          <w:w w:val="54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1"/>
          <w:position w:val="-2"/>
        </w:rPr>
        <w:t>13il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4"/>
          <w:w w:val="58"/>
          <w:position w:val="-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2"/>
        </w:rPr>
        <w:t>Hrinı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7"/>
          <w:position w:val="-2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87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-2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2"/>
        </w:rPr>
        <w:t>:06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545656"/>
          <w:spacing w:val="0"/>
          <w:w w:val="59"/>
          <w:position w:val="-2"/>
        </w:rPr>
        <w:t>ııe</w:t>
      </w:r>
      <w:r>
        <w:rPr>
          <w:rFonts w:ascii="Times New Roman" w:hAnsi="Times New Roman" w:cs="Times New Roman" w:eastAsia="Times New Roman"/>
          <w:sz w:val="27"/>
          <w:szCs w:val="27"/>
          <w:color w:val="545656"/>
          <w:spacing w:val="-7"/>
          <w:w w:val="59"/>
          <w:position w:val="-2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8"/>
          <w:w w:val="38"/>
          <w:position w:val="-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696969"/>
          <w:spacing w:val="0"/>
          <w:w w:val="79"/>
          <w:position w:val="-2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696969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6"/>
          <w:position w:val="-2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31" w:right="-20"/>
        <w:jc w:val="left"/>
        <w:tabs>
          <w:tab w:pos="1340" w:val="left"/>
          <w:tab w:pos="2840" w:val="left"/>
          <w:tab w:pos="402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  <w:position w:val="1"/>
        </w:rPr>
        <w:t>rTarihi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1"/>
        </w:rPr>
        <w:t>29.05.2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3"/>
          <w:position w:val="1"/>
        </w:rPr>
        <w:t>0</w:t>
      </w:r>
      <w:r>
        <w:rPr>
          <w:rFonts w:ascii="Arial" w:hAnsi="Arial" w:cs="Arial" w:eastAsia="Arial"/>
          <w:sz w:val="23"/>
          <w:szCs w:val="23"/>
          <w:color w:val="3B3B3B"/>
          <w:spacing w:val="6"/>
          <w:w w:val="20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76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3591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2"/>
          <w:w w:val="113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Merk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Barbor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8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9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9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yretli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9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9"/>
          <w:position w:val="0"/>
        </w:rPr>
        <w:t>aşa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0"/>
        </w:rPr>
        <w:t>Cadd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"/>
          <w:w w:val="106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2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0"/>
        </w:rPr>
        <w:t>145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  <w:position w:val="0"/>
        </w:rPr>
        <w:t>0:3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31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6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Barboro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6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tli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4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7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145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0:3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31" w:right="1033"/>
        <w:jc w:val="left"/>
        <w:tabs>
          <w:tab w:pos="1360" w:val="left"/>
          <w:tab w:pos="3300" w:val="left"/>
          <w:tab w:pos="4220" w:val="left"/>
          <w:tab w:pos="63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7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9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54"/>
          <w:position w:val="0"/>
        </w:rPr>
        <w:t>i'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55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83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0"/>
        </w:rPr>
        <w:t>ıııı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8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"/>
          <w:w w:val="8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83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5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EKD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8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0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nını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33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3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6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1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45656"/>
          <w:spacing w:val="0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24"/>
          <w:szCs w:val="24"/>
          <w:color w:val="545656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  <w:position w:val="-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4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580" w:right="440"/>
        </w:sectPr>
      </w:pPr>
      <w:rPr/>
    </w:p>
    <w:p>
      <w:pPr>
        <w:spacing w:before="44" w:after="0" w:line="324" w:lineRule="exact"/>
        <w:ind w:right="-20"/>
        <w:jc w:val="right"/>
        <w:tabs>
          <w:tab w:pos="440" w:val="left"/>
          <w:tab w:pos="1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w w:val="91"/>
          <w:position w:val="9"/>
        </w:rPr>
        <w:t>X</w:t>
      </w:r>
      <w:r>
        <w:rPr>
          <w:rFonts w:ascii="Arial" w:hAnsi="Arial" w:cs="Arial" w:eastAsia="Arial"/>
          <w:sz w:val="18"/>
          <w:szCs w:val="18"/>
          <w:color w:val="3B3B3B"/>
          <w:w w:val="100"/>
          <w:position w:val="9"/>
        </w:rPr>
        <w:tab/>
      </w:r>
      <w:r>
        <w:rPr>
          <w:rFonts w:ascii="Arial" w:hAnsi="Arial" w:cs="Arial" w:eastAsia="Arial"/>
          <w:sz w:val="18"/>
          <w:szCs w:val="18"/>
          <w:color w:val="3B3B3B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545656"/>
          <w:w w:val="50"/>
          <w:position w:val="-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50"/>
          <w:position w:val="-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3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2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9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2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4"/>
          <w:w w:val="8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46"/>
          <w:w w:val="8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7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it;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·;;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9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04"/>
          <w:w w:val="14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3"/>
          <w:w w:val="12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1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6"/>
          <w:w w:val="8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7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9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8"/>
          <w:w w:val="6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5"/>
          <w:w w:val="85"/>
        </w:rPr>
        <w:t>Ô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6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6:o6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  <w:cols w:num="2" w:equalWidth="0">
            <w:col w:w="4744" w:space="1603"/>
            <w:col w:w="4553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6" w:right="-20"/>
        <w:jc w:val="left"/>
        <w:tabs>
          <w:tab w:pos="216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8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7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Sami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7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6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ŞM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7"/>
          <w:w w:val="88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7"/>
          <w:position w:val="0"/>
        </w:rPr>
        <w:t>ıKinı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"/>
          <w:w w:val="87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9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7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Güna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ALTINKlRAÇ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8" w:after="0" w:line="228" w:lineRule="exact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2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0"/>
          <w:position w:val="-1"/>
        </w:rPr>
        <w:t>iı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0"/>
          <w:w w:val="76"/>
          <w:position w:val="-1"/>
        </w:rPr>
        <w:t>f.</w:t>
      </w:r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5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4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1"/>
        </w:rPr>
        <w:t>Ram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"/>
          <w:w w:val="90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85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2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-1"/>
        </w:rPr>
        <w:t>RDiM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7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142" w:right="-20"/>
        <w:jc w:val="left"/>
        <w:tabs>
          <w:tab w:pos="432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B3B3B"/>
          <w:w w:val="50"/>
        </w:rPr>
        <w:t>lA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8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7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06:03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78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4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06:06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</w:sectPr>
      </w:pPr>
      <w:rPr/>
    </w:p>
    <w:p>
      <w:pPr>
        <w:spacing w:before="0" w:after="0" w:line="194" w:lineRule="exact"/>
        <w:ind w:left="1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12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8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8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8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6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-1"/>
        </w:rPr>
        <w:t>kası: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  <w:cols w:num="2" w:equalWidth="0">
            <w:col w:w="546" w:space="1615"/>
            <w:col w:w="8739"/>
          </w:cols>
        </w:sectPr>
      </w:pPr>
      <w:rPr/>
    </w:p>
    <w:p>
      <w:pPr>
        <w:spacing w:before="0" w:after="0" w:line="284" w:lineRule="exact"/>
        <w:ind w:left="107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17"/>
          <w:position w:val="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8"/>
          <w:w w:val="86"/>
          <w:position w:val="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7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86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5"/>
          <w:w w:val="86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54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9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5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82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4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1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323" w:right="45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Serv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14" w:lineRule="exact"/>
        <w:ind w:left="2165" w:right="4297" w:firstLine="2175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8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6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3"/>
          <w:w w:val="1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</w:sectPr>
      </w:pPr>
      <w:rPr/>
    </w:p>
    <w:p>
      <w:pPr>
        <w:spacing w:before="17" w:after="0" w:line="240" w:lineRule="auto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192" w:lineRule="exact"/>
        <w:ind w:left="19" w:right="-20"/>
        <w:jc w:val="left"/>
        <w:tabs>
          <w:tab w:pos="2180" w:val="left"/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4"/>
          <w:w w:val="150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-2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3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6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8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  <w:position w:val="-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8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-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8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8"/>
          <w:position w:val="-2"/>
        </w:rPr>
        <w:t>ers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2"/>
          <w:w w:val="88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-2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545656"/>
          <w:spacing w:val="0"/>
          <w:w w:val="49"/>
          <w:position w:val="-1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5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1"/>
        </w:rPr>
        <w:t>nü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7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7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9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rd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8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  <w:cols w:num="2" w:equalWidth="0">
            <w:col w:w="1832" w:space="309"/>
            <w:col w:w="8759"/>
          </w:cols>
        </w:sectPr>
      </w:pPr>
      <w:rPr/>
    </w:p>
    <w:p>
      <w:pPr>
        <w:spacing w:before="0" w:after="0" w:line="237" w:lineRule="exact"/>
        <w:ind w:right="193"/>
        <w:jc w:val="righ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w w:val="137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7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76"/>
          <w:position w:val="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5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1"/>
        </w:rPr>
        <w:t>GörUldüğ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86"/>
        </w:rPr>
        <w:t>!edi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3" w:lineRule="exact"/>
        <w:ind w:left="4302" w:right="40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w w:val="95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2"/>
          <w:w w:val="95"/>
          <w:position w:val="-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  <w:position w:val="-2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  <w:position w:val="-2"/>
        </w:rPr>
        <w:t>llnn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"/>
          <w:w w:val="92"/>
          <w:position w:val="-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2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  <w:position w:val="-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4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3"/>
          <w:w w:val="89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2"/>
        </w:rPr>
        <w:t>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122" w:right="-20"/>
        <w:jc w:val="left"/>
        <w:tabs>
          <w:tab w:pos="2140" w:val="left"/>
          <w:tab w:pos="5200" w:val="left"/>
          <w:tab w:pos="6220" w:val="left"/>
          <w:tab w:pos="7760" w:val="left"/>
          <w:tab w:pos="8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"/>
          <w:w w:val="9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3"/>
        </w:rPr>
        <w:t>öndilrıı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0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6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2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106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1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45656"/>
          <w:spacing w:val="0"/>
          <w:w w:val="76"/>
          <w:position w:val="0"/>
        </w:rPr>
        <w:t>S</w:t>
      </w:r>
      <w:r>
        <w:rPr>
          <w:rFonts w:ascii="Arial" w:hAnsi="Arial" w:cs="Arial" w:eastAsia="Arial"/>
          <w:sz w:val="21"/>
          <w:szCs w:val="21"/>
          <w:color w:val="545656"/>
          <w:spacing w:val="0"/>
          <w:w w:val="76"/>
          <w:position w:val="0"/>
        </w:rPr>
        <w:t>u</w:t>
      </w:r>
      <w:r>
        <w:rPr>
          <w:rFonts w:ascii="Arial" w:hAnsi="Arial" w:cs="Arial" w:eastAsia="Arial"/>
          <w:sz w:val="21"/>
          <w:szCs w:val="21"/>
          <w:color w:val="545656"/>
          <w:spacing w:val="7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5B5B5B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u w:val="single" w:color="5B5B5B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u w:val="single" w:color="5B5B5B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6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81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position w:val="0"/>
        </w:rPr>
        <w:t>ük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35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position w:val="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0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  <w:position w:val="0"/>
        </w:rPr>
        <w:t>IK.K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8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33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1"/>
          <w:position w:val="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4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C1C1C3"/>
          <w:spacing w:val="0"/>
          <w:w w:val="81"/>
          <w:position w:val="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C1C1C3"/>
          <w:spacing w:val="3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44960"/>
          <w:spacing w:val="0"/>
          <w:w w:val="81"/>
          <w:position w:val="1"/>
        </w:rPr>
        <w:t>•</w:t>
      </w:r>
      <w:r>
        <w:rPr>
          <w:rFonts w:ascii="Times New Roman" w:hAnsi="Times New Roman" w:cs="Times New Roman" w:eastAsia="Times New Roman"/>
          <w:sz w:val="29"/>
          <w:szCs w:val="29"/>
          <w:color w:val="444960"/>
          <w:spacing w:val="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44960"/>
          <w:spacing w:val="13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96969"/>
          <w:spacing w:val="0"/>
          <w:w w:val="77"/>
          <w:i/>
          <w:position w:val="1"/>
        </w:rPr>
        <w:t>ıc</w:t>
      </w:r>
      <w:r>
        <w:rPr>
          <w:rFonts w:ascii="Times New Roman" w:hAnsi="Times New Roman" w:cs="Times New Roman" w:eastAsia="Times New Roman"/>
          <w:sz w:val="29"/>
          <w:szCs w:val="29"/>
          <w:color w:val="696969"/>
          <w:spacing w:val="-25"/>
          <w:w w:val="78"/>
          <w:i/>
          <w:position w:val="1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16"/>
          <w:w w:val="142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76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95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9" w:after="0" w:line="240" w:lineRule="auto"/>
        <w:ind w:left="6224" w:right="-20"/>
        <w:jc w:val="left"/>
        <w:tabs>
          <w:tab w:pos="7760" w:val="left"/>
          <w:tab w:pos="9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94" w:lineRule="auto"/>
        <w:ind w:left="122" w:right="68" w:firstLine="22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panosu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sigortala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6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4"/>
        </w:rPr>
        <w:t>Sonunda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4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65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4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89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89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76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"/>
          <w:w w:val="75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Toplaında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vardı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6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6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2" w:lineRule="auto"/>
        <w:ind w:left="81" w:right="94" w:firstLine="2274"/>
        <w:jc w:val="right"/>
        <w:tabs>
          <w:tab w:pos="2100" w:val="left"/>
          <w:tab w:pos="3080" w:val="left"/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dai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nin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5"/>
        </w:rPr>
        <w:t>Çık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9"/>
          <w:position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9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9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5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  <w:position w:val="0"/>
        </w:rPr>
        <w:t>irişiıı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0"/>
        </w:rPr>
        <w:t>lka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4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olarınııı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eskim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izole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özelliğini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kaybetme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sebeplerde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84"/>
        </w:rPr>
        <w:t>tyaı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8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1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çıkm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olabile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5" w:lineRule="exact"/>
        <w:ind w:left="122" w:right="-20"/>
        <w:jc w:val="left"/>
        <w:tabs>
          <w:tab w:pos="214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  <w:position w:val="-4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  <w:position w:val="-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5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9"/>
          <w:w w:val="86"/>
          <w:position w:val="-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86"/>
          <w:position w:val="-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"/>
          <w:w w:val="86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86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3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73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w w:val="74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40" w:lineRule="auto"/>
        <w:ind w:left="12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7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"/>
          <w:w w:val="10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63"/>
        </w:rPr>
        <w:t>IG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ALTINKlRAÇ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5"/>
          <w:w w:val="8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210" w:right="53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104"/>
        </w:rPr>
        <w:t>Jim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14" w:lineRule="exact"/>
        <w:ind w:left="126" w:right="-69"/>
        <w:jc w:val="left"/>
        <w:tabs>
          <w:tab w:pos="214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position w:val="-1"/>
        </w:rPr>
        <w:t>n: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2"/>
          <w:w w:val="8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  <w:position w:val="-1"/>
        </w:rPr>
        <w:t>rilı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4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-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4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7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0"/>
          <w:position w:val="-1"/>
        </w:rPr>
        <w:t>IŞaa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0"/>
          <w:position w:val="-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06:33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A0A0A0"/>
          <w:spacing w:val="0"/>
          <w:w w:val="52"/>
        </w:rPr>
        <w:t>_._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  <w:cols w:num="2" w:equalWidth="0">
            <w:col w:w="6596" w:space="1366"/>
            <w:col w:w="2938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78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9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1"/>
        </w:rPr>
        <w:t>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right="-20"/>
        <w:jc w:val="left"/>
        <w:tabs>
          <w:tab w:pos="480" w:val="left"/>
          <w:tab w:pos="14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  <w:cols w:num="2" w:equalWidth="0">
            <w:col w:w="510" w:space="177"/>
            <w:col w:w="10213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</w:sectPr>
      </w:pPr>
      <w:rPr/>
    </w:p>
    <w:p>
      <w:pPr>
        <w:spacing w:before="35" w:after="0" w:line="240" w:lineRule="auto"/>
        <w:ind w:left="2292" w:right="-73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45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0" w:lineRule="exac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B3B3B"/>
          <w:w w:val="78"/>
          <w:b/>
          <w:bCs/>
          <w:position w:val="-1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-36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0"/>
          <w:w w:val="70"/>
          <w:b/>
          <w:bCs/>
          <w:position w:val="-1"/>
        </w:rPr>
        <w:t>9</w:t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28"/>
          <w:w w:val="7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57"/>
          <w:b/>
          <w:bCs/>
          <w:position w:val="-1"/>
        </w:rPr>
        <w:t>MaYIS</w:t>
      </w:r>
      <w:r>
        <w:rPr>
          <w:rFonts w:ascii="Arial" w:hAnsi="Arial" w:cs="Arial" w:eastAsia="Arial"/>
          <w:sz w:val="21"/>
          <w:szCs w:val="21"/>
          <w:color w:val="3B3B3B"/>
          <w:spacing w:val="-33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0"/>
          <w:w w:val="59"/>
          <w:b/>
          <w:bCs/>
          <w:position w:val="-1"/>
        </w:rPr>
        <w:t>:lfl11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  <w:cols w:num="2" w:equalWidth="0">
            <w:col w:w="6305" w:space="1756"/>
            <w:col w:w="2839"/>
          </w:cols>
        </w:sectPr>
      </w:pPr>
      <w:rPr/>
    </w:p>
    <w:p>
      <w:pPr>
        <w:spacing w:before="0" w:after="0" w:line="445" w:lineRule="exact"/>
        <w:ind w:left="3743" w:right="-20"/>
        <w:jc w:val="left"/>
        <w:tabs>
          <w:tab w:pos="8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2B2F4B"/>
          <w:spacing w:val="0"/>
          <w:w w:val="335"/>
          <w:position w:val="-88"/>
        </w:rPr>
        <w:t>·</w:t>
      </w:r>
      <w:r>
        <w:rPr>
          <w:rFonts w:ascii="Times New Roman" w:hAnsi="Times New Roman" w:cs="Times New Roman" w:eastAsia="Times New Roman"/>
          <w:sz w:val="144"/>
          <w:szCs w:val="144"/>
          <w:color w:val="2B2F4B"/>
          <w:spacing w:val="0"/>
          <w:w w:val="100"/>
          <w:position w:val="-88"/>
        </w:rPr>
        <w:tab/>
      </w:r>
      <w:r>
        <w:rPr>
          <w:rFonts w:ascii="Times New Roman" w:hAnsi="Times New Roman" w:cs="Times New Roman" w:eastAsia="Times New Roman"/>
          <w:sz w:val="144"/>
          <w:szCs w:val="144"/>
          <w:color w:val="2B2F4B"/>
          <w:spacing w:val="0"/>
          <w:w w:val="100"/>
          <w:position w:val="-88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95"/>
          <w:position w:val="0"/>
        </w:rPr>
        <w:t>lttll</w:t>
      </w:r>
      <w:r>
        <w:rPr>
          <w:rFonts w:ascii="Arial" w:hAnsi="Arial" w:cs="Arial" w:eastAsia="Arial"/>
          <w:sz w:val="20"/>
          <w:szCs w:val="20"/>
          <w:color w:val="3B3B3B"/>
          <w:spacing w:val="-30"/>
          <w:w w:val="95"/>
          <w:position w:val="0"/>
        </w:rPr>
        <w:t>t</w:t>
      </w:r>
      <w:r>
        <w:rPr>
          <w:rFonts w:ascii="Arial" w:hAnsi="Arial" w:cs="Arial" w:eastAsia="Arial"/>
          <w:sz w:val="20"/>
          <w:szCs w:val="20"/>
          <w:color w:val="545656"/>
          <w:spacing w:val="0"/>
          <w:w w:val="122"/>
          <w:position w:val="0"/>
        </w:rPr>
        <w:t>rnı/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5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C1C1C3"/>
          <w:spacing w:val="0"/>
          <w:w w:val="143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20" w:lineRule="exact"/>
        <w:ind w:left="319" w:right="-70"/>
        <w:jc w:val="left"/>
        <w:tabs>
          <w:tab w:pos="3020" w:val="left"/>
          <w:tab w:pos="39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850636pt;margin-top:5.890166pt;width:2.617650pt;height:9pt;mso-position-horizontal-relative:page;mso-position-vertical-relative:paragraph;z-index:-15629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696969"/>
                      <w:spacing w:val="0"/>
                      <w:w w:val="104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70"/>
          <w:position w:val="5"/>
        </w:rPr>
        <w:t>ıı.ı</w: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100"/>
          <w:position w:val="5"/>
        </w:rPr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position w:val="-1"/>
        </w:rPr>
        <w:t>r</w:t>
        <w:tab/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-1"/>
        </w:rPr>
        <w:t>ehir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0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850636pt;margin-top:-33.757847pt;width:474.114908pt;height:38.5pt;mso-position-horizontal-relative:page;mso-position-vertical-relative:paragraph;z-index:-15630" type="#_x0000_t202" filled="f" stroked="f">
            <v:textbox inset="0,0,0,0">
              <w:txbxContent>
                <w:p>
                  <w:pPr>
                    <w:spacing w:before="0" w:after="0" w:line="770" w:lineRule="exact"/>
                    <w:ind w:right="-155"/>
                    <w:jc w:val="left"/>
                    <w:tabs>
                      <w:tab w:pos="7720" w:val="left"/>
                      <w:tab w:pos="8760" w:val="left"/>
                    </w:tabs>
                    <w:rPr>
                      <w:rFonts w:ascii="Times New Roman" w:hAnsi="Times New Roman" w:cs="Times New Roman" w:eastAsia="Times New Roman"/>
                      <w:sz w:val="77"/>
                      <w:szCs w:val="77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545656"/>
                      <w:w w:val="47"/>
                      <w:position w:val="30"/>
                    </w:rPr>
                    <w:t>"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545656"/>
                      <w:spacing w:val="-28"/>
                      <w:w w:val="100"/>
                      <w:position w:val="3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155"/>
                      <w:position w:val="30"/>
                    </w:rPr>
                    <w:t>ü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100"/>
                      <w:position w:val="30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100"/>
                      <w:position w:val="30"/>
                    </w:rPr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3B3B3B"/>
                      <w:spacing w:val="-46"/>
                      <w:w w:val="155"/>
                      <w:i/>
                      <w:position w:val="0"/>
                    </w:rPr>
                    <w:t>1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696969"/>
                      <w:spacing w:val="0"/>
                      <w:w w:val="155"/>
                      <w:position w:val="0"/>
                    </w:rPr>
                    <w:t>"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696969"/>
                      <w:spacing w:val="-205"/>
                      <w:w w:val="155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696969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696969"/>
                      <w:spacing w:val="0"/>
                      <w:w w:val="155"/>
                      <w:position w:val="0"/>
                    </w:rPr>
                    <w:t>: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696969"/>
                      <w:spacing w:val="-4"/>
                      <w:w w:val="155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7"/>
                      <w:szCs w:val="77"/>
                      <w:color w:val="898A8C"/>
                      <w:spacing w:val="0"/>
                      <w:w w:val="53"/>
                      <w:position w:val="0"/>
                    </w:rPr>
                    <w:t>&gt;</w:t>
                  </w:r>
                  <w:r>
                    <w:rPr>
                      <w:rFonts w:ascii="Times New Roman" w:hAnsi="Times New Roman" w:cs="Times New Roman" w:eastAsia="Times New Roman"/>
                      <w:sz w:val="77"/>
                      <w:szCs w:val="7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36" w:lineRule="exact"/>
        <w:ind w:right="-20"/>
        <w:jc w:val="left"/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4"/>
          <w:szCs w:val="144"/>
          <w:color w:val="545656"/>
          <w:w w:val="73"/>
          <w:position w:val="-89"/>
        </w:rPr>
        <w:t>t</w:t>
      </w:r>
      <w:r>
        <w:rPr>
          <w:rFonts w:ascii="Times New Roman" w:hAnsi="Times New Roman" w:cs="Times New Roman" w:eastAsia="Times New Roman"/>
          <w:sz w:val="144"/>
          <w:szCs w:val="144"/>
          <w:color w:val="545656"/>
          <w:spacing w:val="-370"/>
          <w:w w:val="74"/>
          <w:position w:val="-89"/>
        </w:rPr>
        <w:t>!</w:t>
      </w:r>
      <w:r>
        <w:rPr>
          <w:rFonts w:ascii="Times New Roman" w:hAnsi="Times New Roman" w:cs="Times New Roman" w:eastAsia="Times New Roman"/>
          <w:sz w:val="144"/>
          <w:szCs w:val="144"/>
          <w:color w:val="3B3B3B"/>
          <w:spacing w:val="78"/>
          <w:w w:val="84"/>
          <w:position w:val="-89"/>
        </w:rPr>
        <w:t>-</w:t>
      </w:r>
      <w:r>
        <w:rPr>
          <w:rFonts w:ascii="Times New Roman" w:hAnsi="Times New Roman" w:cs="Times New Roman" w:eastAsia="Times New Roman"/>
          <w:sz w:val="144"/>
          <w:szCs w:val="144"/>
          <w:color w:val="444960"/>
          <w:spacing w:val="0"/>
          <w:w w:val="114"/>
          <w:position w:val="-89"/>
        </w:rPr>
        <w:t>f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  <w:cols w:num="3" w:equalWidth="0">
            <w:col w:w="4256" w:space="1231"/>
            <w:col w:w="370" w:space="2105"/>
            <w:col w:w="2938"/>
          </w:cols>
        </w:sectPr>
      </w:pPr>
      <w:rPr/>
    </w:p>
    <w:p>
      <w:pPr>
        <w:spacing w:before="0" w:after="0" w:line="182" w:lineRule="atLeast"/>
        <w:ind w:left="2721" w:right="-72"/>
        <w:jc w:val="left"/>
        <w:tabs>
          <w:tab w:pos="3260" w:val="left"/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908863pt;margin-top:4.634573pt;width:8.466268pt;height:13.5pt;mso-position-horizontal-relative:page;mso-position-vertical-relative:paragraph;z-index:-15628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696969"/>
                      <w:spacing w:val="-20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B3B3B"/>
                      <w:spacing w:val="0"/>
                      <w:w w:val="58"/>
                    </w:rPr>
                    <w:t>:E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</w:rPr>
        <w:t>p</w:t>
      </w:r>
      <w:r>
        <w:rPr>
          <w:rFonts w:ascii="Arial" w:hAnsi="Arial" w:cs="Arial" w:eastAsia="Arial"/>
          <w:sz w:val="21"/>
          <w:szCs w:val="21"/>
          <w:color w:val="3B3B3B"/>
          <w:spacing w:val="-4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82"/>
        </w:rPr>
        <w:t>Gr.</w:t>
      </w:r>
      <w:r>
        <w:rPr>
          <w:rFonts w:ascii="Arial" w:hAnsi="Arial" w:cs="Arial" w:eastAsia="Arial"/>
          <w:sz w:val="20"/>
          <w:szCs w:val="20"/>
          <w:color w:val="3B3B3B"/>
          <w:spacing w:val="-3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B2F4B"/>
          <w:spacing w:val="0"/>
          <w:w w:val="123"/>
        </w:rPr>
        <w:t>pltı</w:t>
      </w:r>
      <w:r>
        <w:rPr>
          <w:rFonts w:ascii="Arial" w:hAnsi="Arial" w:cs="Arial" w:eastAsia="Arial"/>
          <w:sz w:val="21"/>
          <w:szCs w:val="21"/>
          <w:color w:val="2B2F4B"/>
          <w:spacing w:val="0"/>
          <w:w w:val="123"/>
        </w:rPr>
        <w:t>r</w:t>
      </w:r>
      <w:r>
        <w:rPr>
          <w:rFonts w:ascii="Arial" w:hAnsi="Arial" w:cs="Arial" w:eastAsia="Arial"/>
          <w:sz w:val="21"/>
          <w:szCs w:val="21"/>
          <w:color w:val="2B2F4B"/>
          <w:spacing w:val="42"/>
          <w:w w:val="123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Ami</w:t>
      </w:r>
      <w:r>
        <w:rPr>
          <w:rFonts w:ascii="Arial" w:hAnsi="Arial" w:cs="Arial" w:eastAsia="Arial"/>
          <w:sz w:val="20"/>
          <w:szCs w:val="20"/>
          <w:color w:val="3B3B3B"/>
          <w:spacing w:val="-1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00"/>
        </w:rPr>
        <w:t>·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78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4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0"/>
          <w:position w:val="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1"/>
          <w:position w:val="2"/>
        </w:rPr>
        <w:t>aza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  <w:position w:val="2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9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6" w:after="0" w:line="68" w:lineRule="exact"/>
        <w:ind w:right="-85"/>
        <w:jc w:val="left"/>
        <w:tabs>
          <w:tab w:pos="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696969"/>
          <w:w w:val="268"/>
          <w:position w:val="-24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23"/>
          <w:w w:val="100"/>
          <w:position w:val="-24"/>
        </w:rPr>
        <w:t> </w:t>
      </w:r>
      <w:r>
        <w:rPr>
          <w:rFonts w:ascii="Arial" w:hAnsi="Arial" w:cs="Arial" w:eastAsia="Arial"/>
          <w:sz w:val="22"/>
          <w:szCs w:val="22"/>
          <w:color w:val="545656"/>
          <w:spacing w:val="-157"/>
          <w:w w:val="50"/>
          <w:position w:val="-16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A0A0A0"/>
          <w:spacing w:val="0"/>
          <w:w w:val="41"/>
          <w:position w:val="-24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A0A0A0"/>
          <w:spacing w:val="4"/>
          <w:w w:val="41"/>
          <w:position w:val="-2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29"/>
          <w:w w:val="128"/>
          <w:position w:val="-2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8"/>
          <w:position w:val="-2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17"/>
          <w:szCs w:val="17"/>
          <w:color w:val="C1C1C3"/>
          <w:spacing w:val="0"/>
          <w:w w:val="51"/>
          <w:position w:val="-2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C1C1C3"/>
          <w:spacing w:val="0"/>
          <w:w w:val="51"/>
          <w:position w:val="-24"/>
        </w:rPr>
        <w:t>     </w:t>
      </w:r>
      <w:r>
        <w:rPr>
          <w:rFonts w:ascii="Times New Roman" w:hAnsi="Times New Roman" w:cs="Times New Roman" w:eastAsia="Times New Roman"/>
          <w:sz w:val="17"/>
          <w:szCs w:val="17"/>
          <w:color w:val="C1C1C3"/>
          <w:spacing w:val="13"/>
          <w:w w:val="51"/>
          <w:position w:val="-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98A8C"/>
          <w:spacing w:val="0"/>
          <w:w w:val="77"/>
          <w:b/>
          <w:bCs/>
          <w:position w:val="-2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898A8C"/>
          <w:spacing w:val="-31"/>
          <w:w w:val="100"/>
          <w:b/>
          <w:bCs/>
          <w:position w:val="-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60"/>
          <w:b/>
          <w:bCs/>
          <w:position w:val="-24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90"/>
          <w:b/>
          <w:bCs/>
          <w:position w:val="-2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" w:lineRule="atLeas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B3B3B"/>
        </w:rPr>
        <w:t>r</w:t>
      </w:r>
      <w:r>
        <w:rPr>
          <w:rFonts w:ascii="Arial" w:hAnsi="Arial" w:cs="Arial" w:eastAsia="Arial"/>
          <w:sz w:val="15"/>
          <w:szCs w:val="15"/>
          <w:color w:val="3B3B3B"/>
          <w:spacing w:val="-30"/>
        </w:rPr>
        <w:t> 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11"/>
        </w:rPr>
        <w:t>(</w:t>
      </w:r>
      <w:r>
        <w:rPr>
          <w:rFonts w:ascii="Arial" w:hAnsi="Arial" w:cs="Arial" w:eastAsia="Arial"/>
          <w:sz w:val="15"/>
          <w:szCs w:val="15"/>
          <w:color w:val="696969"/>
          <w:spacing w:val="4"/>
          <w:w w:val="111"/>
        </w:rPr>
        <w:t>j</w:t>
      </w:r>
      <w:r>
        <w:rPr>
          <w:rFonts w:ascii="Arial" w:hAnsi="Arial" w:cs="Arial" w:eastAsia="Arial"/>
          <w:sz w:val="15"/>
          <w:szCs w:val="15"/>
          <w:color w:val="898A8C"/>
          <w:spacing w:val="0"/>
          <w:w w:val="59"/>
        </w:rPr>
        <w:t>"</w:t>
      </w:r>
      <w:r>
        <w:rPr>
          <w:rFonts w:ascii="Arial" w:hAnsi="Arial" w:cs="Arial" w:eastAsia="Arial"/>
          <w:sz w:val="15"/>
          <w:szCs w:val="15"/>
          <w:color w:val="898A8C"/>
          <w:spacing w:val="-3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545656"/>
          <w:spacing w:val="-76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  <w:position w:val="-9"/>
        </w:rPr>
        <w:t>;.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  <w:cols w:num="3" w:equalWidth="0">
            <w:col w:w="6427" w:space="1643"/>
            <w:col w:w="1120" w:space="237"/>
            <w:col w:w="1473"/>
          </w:cols>
        </w:sectPr>
      </w:pPr>
      <w:rPr/>
    </w:p>
    <w:p>
      <w:pPr>
        <w:spacing w:before="0" w:after="0" w:line="127" w:lineRule="exact"/>
        <w:ind w:right="119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28"/>
          <w:szCs w:val="28"/>
          <w:color w:val="545656"/>
          <w:spacing w:val="-3"/>
          <w:position w:val="3"/>
        </w:rPr>
        <w:t>.</w:t>
      </w:r>
      <w:r>
        <w:rPr>
          <w:rFonts w:ascii="Arial" w:hAnsi="Arial" w:cs="Arial" w:eastAsia="Arial"/>
          <w:sz w:val="13"/>
          <w:szCs w:val="13"/>
          <w:color w:val="696969"/>
          <w:spacing w:val="-74"/>
          <w:w w:val="324"/>
          <w:position w:val="3"/>
        </w:rPr>
        <w:t>'</w:t>
      </w:r>
      <w:r>
        <w:rPr>
          <w:rFonts w:ascii="Arial" w:hAnsi="Arial" w:cs="Arial" w:eastAsia="Arial"/>
          <w:sz w:val="13"/>
          <w:szCs w:val="13"/>
          <w:color w:val="A0A0A0"/>
          <w:spacing w:val="0"/>
          <w:w w:val="122"/>
          <w:position w:val="3"/>
        </w:rPr>
        <w:t>,;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96969"/>
          <w:w w:val="78"/>
        </w:rPr>
        <w:t>....</w:t>
      </w:r>
      <w:r>
        <w:rPr>
          <w:rFonts w:ascii="Arial" w:hAnsi="Arial" w:cs="Arial" w:eastAsia="Arial"/>
          <w:sz w:val="14"/>
          <w:szCs w:val="14"/>
          <w:color w:val="696969"/>
          <w:spacing w:val="-16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98A8C"/>
          <w:spacing w:val="0"/>
          <w:w w:val="143"/>
          <w:i/>
        </w:rPr>
        <w:t>lt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39" w:lineRule="exact"/>
        <w:ind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81"/>
          <w:position w:val="4"/>
        </w:rPr>
        <w:t>.</w:t>
      </w:r>
      <w:r>
        <w:rPr>
          <w:rFonts w:ascii="Arial" w:hAnsi="Arial" w:cs="Arial" w:eastAsia="Arial"/>
          <w:sz w:val="23"/>
          <w:szCs w:val="23"/>
          <w:color w:val="545656"/>
          <w:spacing w:val="4"/>
          <w:w w:val="81"/>
          <w:position w:val="4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626EB8"/>
          <w:spacing w:val="-74"/>
          <w:w w:val="40"/>
          <w:position w:val="4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898A8C"/>
          <w:spacing w:val="0"/>
          <w:w w:val="33"/>
          <w:position w:val="4"/>
        </w:rPr>
        <w:t>...</w:t>
      </w:r>
      <w:r>
        <w:rPr>
          <w:rFonts w:ascii="Times New Roman" w:hAnsi="Times New Roman" w:cs="Times New Roman" w:eastAsia="Times New Roman"/>
          <w:sz w:val="42"/>
          <w:szCs w:val="42"/>
          <w:color w:val="898A8C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898A8C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5"/>
          <w:szCs w:val="15"/>
          <w:color w:val="696969"/>
          <w:spacing w:val="0"/>
          <w:w w:val="190"/>
          <w:position w:val="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146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position w:val="1"/>
        </w:rPr>
        <w:t>il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-12"/>
          <w:w w:val="166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545656"/>
          <w:spacing w:val="0"/>
          <w:w w:val="56"/>
          <w:i/>
          <w:position w:val="1"/>
        </w:rPr>
        <w:t>i&gt;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  <w:cols w:num="2" w:equalWidth="0">
            <w:col w:w="8562" w:space="8"/>
            <w:col w:w="2330"/>
          </w:cols>
        </w:sectPr>
      </w:pPr>
      <w:rPr/>
    </w:p>
    <w:p>
      <w:pPr>
        <w:spacing w:before="0" w:after="0" w:line="140" w:lineRule="exact"/>
        <w:ind w:right="1506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898A8C"/>
          <w:spacing w:val="0"/>
          <w:w w:val="134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98A8C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98A8C"/>
          <w:spacing w:val="6"/>
          <w:w w:val="13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0"/>
          <w:w w:val="112"/>
        </w:rPr>
        <w:t>-.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7"/>
          <w:w w:val="112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C1C1C3"/>
          <w:spacing w:val="0"/>
          <w:w w:val="134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C1C1C3"/>
          <w:spacing w:val="6"/>
          <w:w w:val="134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0"/>
          <w:w w:val="168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0"/>
          <w:w w:val="51"/>
          <w:b/>
          <w:bCs/>
        </w:rPr>
        <w:t>'l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1"/>
          <w:w w:val="52"/>
          <w:b/>
          <w:bCs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0A0A0"/>
          <w:spacing w:val="0"/>
          <w:w w:val="68"/>
          <w:b/>
          <w:bCs/>
        </w:rPr>
        <w:t>..,..."f</w:t>
      </w:r>
      <w:r>
        <w:rPr>
          <w:rFonts w:ascii="Times New Roman" w:hAnsi="Times New Roman" w:cs="Times New Roman" w:eastAsia="Times New Roman"/>
          <w:sz w:val="13"/>
          <w:szCs w:val="13"/>
          <w:color w:val="A0A0A0"/>
          <w:spacing w:val="-11"/>
          <w:w w:val="68"/>
          <w:b/>
          <w:bCs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-12"/>
          <w:w w:val="124"/>
          <w:b/>
          <w:bCs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0A0A0"/>
          <w:spacing w:val="-10"/>
          <w:w w:val="224"/>
          <w:b/>
          <w:bCs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0"/>
          <w:w w:val="224"/>
          <w:b/>
          <w:bCs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33.315189pt;margin-top:29.594143pt;width:535.162036pt;height:797.224245pt;mso-position-horizontal-relative:page;mso-position-vertical-relative:page;z-index:-15633" coordorigin="666,592" coordsize="10703,15944">
            <v:group style="position:absolute;left:678;top:608;width:10666;height:2" coordorigin="678,608" coordsize="10666,2">
              <v:shape style="position:absolute;left:678;top:608;width:10666;height:2" coordorigin="678,608" coordsize="10666,0" path="m678,608l11344,608e" filled="f" stroked="t" strokeweight=".706329pt" strokecolor="#747474">
                <v:path arrowok="t"/>
              </v:shape>
            </v:group>
            <v:group style="position:absolute;left:2726;top:599;width:2;height:1493" coordorigin="2726,599" coordsize="2,1493">
              <v:shape style="position:absolute;left:2726;top:599;width:2;height:1493" coordorigin="2726,599" coordsize="0,1493" path="m2726,2092l2726,599e" filled="f" stroked="t" strokeweight=".706329pt" strokecolor="#5B5B5B">
                <v:path arrowok="t"/>
              </v:shape>
            </v:group>
            <v:group style="position:absolute;left:3828;top:611;width:315;height:2" coordorigin="3828,611" coordsize="315,2">
              <v:shape style="position:absolute;left:3828;top:611;width:315;height:2" coordorigin="3828,611" coordsize="315,0" path="m3828,611l4144,611e" filled="f" stroked="t" strokeweight=".470886pt" strokecolor="#606060">
                <v:path arrowok="t"/>
              </v:shape>
            </v:group>
            <v:group style="position:absolute;left:4087;top:611;width:311;height:2" coordorigin="4087,611" coordsize="311,2">
              <v:shape style="position:absolute;left:4087;top:611;width:311;height:2" coordorigin="4087,611" coordsize="311,0" path="m4087,611l4398,611e" filled="f" stroked="t" strokeweight=".706329pt" strokecolor="#747474">
                <v:path arrowok="t"/>
              </v:shape>
            </v:group>
            <v:group style="position:absolute;left:4568;top:613;width:353;height:2" coordorigin="4568,613" coordsize="353,2">
              <v:shape style="position:absolute;left:4568;top:613;width:353;height:2" coordorigin="4568,613" coordsize="353,0" path="m4568,613l4921,613e" filled="f" stroked="t" strokeweight=".470886pt" strokecolor="#6B6B6B">
                <v:path arrowok="t"/>
              </v:shape>
            </v:group>
            <v:group style="position:absolute;left:8165;top:613;width:339;height:2" coordorigin="8165,613" coordsize="339,2">
              <v:shape style="position:absolute;left:8165;top:613;width:339;height:2" coordorigin="8165,613" coordsize="339,0" path="m8165,613l8504,613e" filled="f" stroked="t" strokeweight=".470886pt" strokecolor="#5B5B5B">
                <v:path arrowok="t"/>
              </v:shape>
            </v:group>
            <v:group style="position:absolute;left:9135;top:594;width:2;height:547" coordorigin="9135,594" coordsize="2,547">
              <v:shape style="position:absolute;left:9135;top:594;width:2;height:547" coordorigin="9135,594" coordsize="0,547" path="m9135,1141l9135,594e" filled="f" stroked="t" strokeweight=".235443pt" strokecolor="#777777">
                <v:path arrowok="t"/>
              </v:shape>
            </v:group>
            <v:group style="position:absolute;left:10845;top:613;width:499;height:2" coordorigin="10845,613" coordsize="499,2">
              <v:shape style="position:absolute;left:10845;top:613;width:499;height:2" coordorigin="10845,613" coordsize="499,0" path="m10845,613l11344,613e" filled="f" stroked="t" strokeweight=".470886pt" strokecolor="#6B6B6B">
                <v:path arrowok="t"/>
              </v:shape>
            </v:group>
            <v:group style="position:absolute;left:9135;top:1141;width:2;height:447" coordorigin="9135,1141" coordsize="2,447">
              <v:shape style="position:absolute;left:9135;top:1141;width:2;height:447" coordorigin="9135,1141" coordsize="0,447" path="m9135,1588l9135,1141e" filled="f" stroked="t" strokeweight=".235443pt" strokecolor="#000000">
                <v:path arrowok="t"/>
              </v:shape>
            </v:group>
            <v:group style="position:absolute;left:2726;top:1322;width:2;height:128" coordorigin="2726,1322" coordsize="2,128">
              <v:shape style="position:absolute;left:2726;top:1322;width:2;height:128" coordorigin="2726,1322" coordsize="0,128" path="m2726,1450l2726,1322e" filled="f" stroked="t" strokeweight=".470886pt" strokecolor="#383838">
                <v:path arrowok="t"/>
              </v:shape>
            </v:group>
            <v:group style="position:absolute;left:2726;top:1393;width:2;height:223" coordorigin="2726,1393" coordsize="2,223">
              <v:shape style="position:absolute;left:2726;top:1393;width:2;height:223" coordorigin="2726,1393" coordsize="0,223" path="m2726,1616l2726,1393e" filled="f" stroked="t" strokeweight=".470886pt" strokecolor="#4B4B4B">
                <v:path arrowok="t"/>
              </v:shape>
            </v:group>
            <v:group style="position:absolute;left:687;top:2087;width:4233;height:2" coordorigin="687,2087" coordsize="4233,2">
              <v:shape style="position:absolute;left:687;top:2087;width:4233;height:2" coordorigin="687,2087" coordsize="4233,0" path="m687,2087l4921,2087e" filled="f" stroked="t" strokeweight=".706329pt" strokecolor="#707070">
                <v:path arrowok="t"/>
              </v:shape>
            </v:group>
            <v:group style="position:absolute;left:4864;top:2089;width:259;height:2" coordorigin="4864,2089" coordsize="259,2">
              <v:shape style="position:absolute;left:4864;top:2089;width:259;height:2" coordorigin="4864,2089" coordsize="259,0" path="m4864,2089l5123,2089e" filled="f" stroked="t" strokeweight=".470886pt" strokecolor="#5B5B5B">
                <v:path arrowok="t"/>
              </v:shape>
            </v:group>
            <v:group style="position:absolute;left:11344;top:913;width:2;height:257" coordorigin="11344,913" coordsize="2,257">
              <v:shape style="position:absolute;left:11344;top:913;width:2;height:257" coordorigin="11344,913" coordsize="0,257" path="m11344,1169l11344,913e" filled="f" stroked="t" strokeweight=".470886pt" strokecolor="#707070">
                <v:path arrowok="t"/>
              </v:shape>
            </v:group>
            <v:group style="position:absolute;left:11341;top:1112;width:2;height:266" coordorigin="11341,1112" coordsize="2,266">
              <v:shape style="position:absolute;left:11341;top:1112;width:2;height:266" coordorigin="11341,1112" coordsize="0,266" path="m11341,1379l11341,1112e" filled="f" stroked="t" strokeweight=".235443pt" strokecolor="#484848">
                <v:path arrowok="t"/>
              </v:shape>
            </v:group>
            <v:group style="position:absolute;left:11344;top:1322;width:2;height:1227" coordorigin="11344,1322" coordsize="2,1227">
              <v:shape style="position:absolute;left:11344;top:1322;width:2;height:1227" coordorigin="11344,1322" coordsize="0,1227" path="m11344,2548l11344,1322e" filled="f" stroked="t" strokeweight=".470886pt" strokecolor="#606060">
                <v:path arrowok="t"/>
              </v:shape>
            </v:group>
            <v:group style="position:absolute;left:5067;top:2092;width:6286;height:2" coordorigin="5067,2092" coordsize="6286,2">
              <v:shape style="position:absolute;left:5067;top:2092;width:6286;height:2" coordorigin="5067,2092" coordsize="6286,0" path="m5067,2092l11353,2092e" filled="f" stroked="t" strokeweight=".706329pt" strokecolor="#747474">
                <v:path arrowok="t"/>
              </v:shape>
            </v:group>
            <v:group style="position:absolute;left:9135;top:1588;width:2;height:499" coordorigin="9135,1588" coordsize="2,499">
              <v:shape style="position:absolute;left:9135;top:1588;width:2;height:499" coordorigin="9135,1588" coordsize="0,499" path="m9135,2087l9135,1588e" filled="f" stroked="t" strokeweight=".235443pt" strokecolor="#606060">
                <v:path arrowok="t"/>
              </v:shape>
            </v:group>
            <v:group style="position:absolute;left:683;top:2306;width:10666;height:2" coordorigin="683,2306" coordsize="10666,2">
              <v:shape style="position:absolute;left:683;top:2306;width:10666;height:2" coordorigin="683,2306" coordsize="10666,0" path="m683,2306l11348,2306e" filled="f" stroked="t" strokeweight=".706329pt" strokecolor="#747474">
                <v:path arrowok="t"/>
              </v:shape>
            </v:group>
            <v:group style="position:absolute;left:3409;top:2082;width:2;height:271" coordorigin="3409,2082" coordsize="2,271">
              <v:shape style="position:absolute;left:3409;top:2082;width:2;height:271" coordorigin="3409,2082" coordsize="0,271" path="m3409,2353l3409,2082e" filled="f" stroked="t" strokeweight=".706329pt" strokecolor="#575757">
                <v:path arrowok="t"/>
              </v:shape>
            </v:group>
            <v:group style="position:absolute;left:683;top:2520;width:10666;height:2" coordorigin="683,2520" coordsize="10666,2">
              <v:shape style="position:absolute;left:683;top:2520;width:10666;height:2" coordorigin="683,2520" coordsize="10666,0" path="m683,2520l11348,2520e" filled="f" stroked="t" strokeweight=".706329pt" strokecolor="#747474">
                <v:path arrowok="t"/>
              </v:shape>
            </v:group>
            <v:group style="position:absolute;left:3409;top:2258;width:2;height:271" coordorigin="3409,2258" coordsize="2,271">
              <v:shape style="position:absolute;left:3409;top:2258;width:2;height:271" coordorigin="3409,2258" coordsize="0,271" path="m3409,2529l3409,2258e" filled="f" stroked="t" strokeweight=".706329pt" strokecolor="#484848">
                <v:path arrowok="t"/>
              </v:shape>
            </v:group>
            <v:group style="position:absolute;left:692;top:1322;width:2;height:128" coordorigin="692,1322" coordsize="2,128">
              <v:shape style="position:absolute;left:692;top:1322;width:2;height:128" coordorigin="692,1322" coordsize="0,128" path="m692,1450l692,1322e" filled="f" stroked="t" strokeweight=".470886pt" strokecolor="#343434">
                <v:path arrowok="t"/>
              </v:shape>
            </v:group>
            <v:group style="position:absolute;left:678;top:2733;width:10675;height:2" coordorigin="678,2733" coordsize="10675,2">
              <v:shape style="position:absolute;left:678;top:2733;width:10675;height:2" coordorigin="678,2733" coordsize="10675,0" path="m678,2733l11353,2733e" filled="f" stroked="t" strokeweight=".706329pt" strokecolor="#747474">
                <v:path arrowok="t"/>
              </v:shape>
            </v:group>
            <v:group style="position:absolute;left:692;top:599;width:2;height:5676" coordorigin="692,599" coordsize="2,5676">
              <v:shape style="position:absolute;left:692;top:599;width:2;height:5676" coordorigin="692,599" coordsize="0,5676" path="m692,6275l692,599e" filled="f" stroked="t" strokeweight=".706329pt" strokecolor="#646464">
                <v:path arrowok="t"/>
              </v:shape>
            </v:group>
            <v:group style="position:absolute;left:5782;top:2738;width:146;height:2" coordorigin="5782,2738" coordsize="146,2">
              <v:shape style="position:absolute;left:5782;top:2738;width:146;height:2" coordorigin="5782,2738" coordsize="146,0" path="m5782,2738l5928,2738e" filled="f" stroked="t" strokeweight=".470886pt" strokecolor="#646464">
                <v:path arrowok="t"/>
              </v:shape>
            </v:group>
            <v:group style="position:absolute;left:5895;top:2736;width:1003;height:2" coordorigin="5895,2736" coordsize="1003,2">
              <v:shape style="position:absolute;left:5895;top:2736;width:1003;height:2" coordorigin="5895,2736" coordsize="1003,0" path="m5895,2736l6898,2736e" filled="f" stroked="t" strokeweight=".470886pt" strokecolor="#7C7C7C">
                <v:path arrowok="t"/>
              </v:shape>
            </v:group>
            <v:group style="position:absolute;left:7497;top:2736;width:1667;height:2" coordorigin="7497,2736" coordsize="1667,2">
              <v:shape style="position:absolute;left:7497;top:2736;width:1667;height:2" coordorigin="7497,2736" coordsize="1667,0" path="m7497,2736l9163,2736e" filled="f" stroked="t" strokeweight=".470886pt" strokecolor="#707070">
                <v:path arrowok="t"/>
              </v:shape>
            </v:group>
            <v:group style="position:absolute;left:683;top:2945;width:1055;height:2" coordorigin="683,2945" coordsize="1055,2">
              <v:shape style="position:absolute;left:683;top:2945;width:1055;height:2" coordorigin="683,2945" coordsize="1055,0" path="m683,2945l1738,2945e" filled="f" stroked="t" strokeweight=".470886pt" strokecolor="#6B6B6B">
                <v:path arrowok="t"/>
              </v:shape>
            </v:group>
            <v:group style="position:absolute;left:876;top:2955;width:6677;height:2" coordorigin="876,2955" coordsize="6677,2">
              <v:shape style="position:absolute;left:876;top:2955;width:6677;height:2" coordorigin="876,2955" coordsize="6677,0" path="m876,2955l7553,2955e" filled="f" stroked="t" strokeweight=".706329pt" strokecolor="#747474">
                <v:path arrowok="t"/>
              </v:shape>
            </v:group>
            <v:group style="position:absolute;left:6701;top:2952;width:250;height:2" coordorigin="6701,2952" coordsize="250,2">
              <v:shape style="position:absolute;left:6701;top:2952;width:250;height:2" coordorigin="6701,2952" coordsize="250,0" path="m6701,2952l6950,2952e" filled="f" stroked="t" strokeweight=".470886pt" strokecolor="#646464">
                <v:path arrowok="t"/>
              </v:shape>
            </v:group>
            <v:group style="position:absolute;left:7497;top:2952;width:297;height:2" coordorigin="7497,2952" coordsize="297,2">
              <v:shape style="position:absolute;left:7497;top:2952;width:297;height:2" coordorigin="7497,2952" coordsize="297,0" path="m7497,2952l7793,2952e" filled="f" stroked="t" strokeweight=".470886pt" strokecolor="#5B5B5B">
                <v:path arrowok="t"/>
              </v:shape>
            </v:group>
            <v:group style="position:absolute;left:7737;top:2952;width:485;height:2" coordorigin="7737,2952" coordsize="485,2">
              <v:shape style="position:absolute;left:7737;top:2952;width:485;height:2" coordorigin="7737,2952" coordsize="485,0" path="m7737,2952l8222,2952e" filled="f" stroked="t" strokeweight=".706329pt" strokecolor="#7C7C7C">
                <v:path arrowok="t"/>
              </v:shape>
            </v:group>
            <v:group style="position:absolute;left:8165;top:2952;width:339;height:2" coordorigin="8165,2952" coordsize="339,2">
              <v:shape style="position:absolute;left:8165;top:2952;width:339;height:2" coordorigin="8165,2952" coordsize="339,0" path="m8165,2952l8504,2952e" filled="f" stroked="t" strokeweight=".470886pt" strokecolor="#606060">
                <v:path arrowok="t"/>
              </v:shape>
            </v:group>
            <v:group style="position:absolute;left:8448;top:2955;width:2901;height:2" coordorigin="8448,2955" coordsize="2901,2">
              <v:shape style="position:absolute;left:8448;top:2955;width:2901;height:2" coordorigin="8448,2955" coordsize="2901,0" path="m8448,2955l11348,2955e" filled="f" stroked="t" strokeweight=".706329pt" strokecolor="#747474">
                <v:path arrowok="t"/>
              </v:shape>
            </v:group>
            <v:group style="position:absolute;left:683;top:3161;width:10670;height:2" coordorigin="683,3161" coordsize="10670,2">
              <v:shape style="position:absolute;left:683;top:3161;width:10670;height:2" coordorigin="683,3161" coordsize="10670,0" path="m683,3161l11353,3161e" filled="f" stroked="t" strokeweight=".706329pt" strokecolor="#747474">
                <v:path arrowok="t"/>
              </v:shape>
            </v:group>
            <v:group style="position:absolute;left:6032;top:3168;width:725;height:2" coordorigin="6032,3168" coordsize="725,2">
              <v:shape style="position:absolute;left:6032;top:3168;width:725;height:2" coordorigin="6032,3168" coordsize="725,0" path="m6032,3168l6757,3168e" filled="f" stroked="t" strokeweight=".470886pt" strokecolor="#747474">
                <v:path arrowok="t"/>
              </v:shape>
            </v:group>
            <v:group style="position:absolute;left:3868;top:3152;width:2;height:922" coordorigin="3868,3152" coordsize="2,922">
              <v:shape style="position:absolute;left:3868;top:3152;width:2;height:922" coordorigin="3868,3152" coordsize="0,922" path="m3868,4074l3868,3152e" filled="f" stroked="t" strokeweight=".706329pt" strokecolor="#4F4F4F">
                <v:path arrowok="t"/>
              </v:shape>
            </v:group>
            <v:group style="position:absolute;left:3866;top:3361;width:2;height:685" coordorigin="3866,3361" coordsize="2,685">
              <v:shape style="position:absolute;left:3866;top:3361;width:2;height:685" coordorigin="3866,3361" coordsize="0,685" path="m3866,4046l3866,3361e" filled="f" stroked="t" strokeweight=".470886pt" strokecolor="#444444">
                <v:path arrowok="t"/>
              </v:shape>
            </v:group>
            <v:group style="position:absolute;left:3861;top:3584;width:1940;height:2" coordorigin="3861,3584" coordsize="1940,2">
              <v:shape style="position:absolute;left:3861;top:3584;width:1940;height:2" coordorigin="3861,3584" coordsize="1940,0" path="m3861,3584l5801,3584e" filled="f" stroked="t" strokeweight=".706329pt" strokecolor="#777777">
                <v:path arrowok="t"/>
              </v:shape>
            </v:group>
            <v:group style="position:absolute;left:6934;top:3157;width:2;height:466" coordorigin="6934,3157" coordsize="2,466">
              <v:shape style="position:absolute;left:6934;top:3157;width:2;height:466" coordorigin="6934,3157" coordsize="0,466" path="m6934,3622l6934,3157e" filled="f" stroked="t" strokeweight=".706329pt" strokecolor="#6B6B6B">
                <v:path arrowok="t"/>
              </v:shape>
            </v:group>
            <v:group style="position:absolute;left:3871;top:3565;width:2;height:276" coordorigin="3871,3565" coordsize="2,276">
              <v:shape style="position:absolute;left:3871;top:3565;width:2;height:276" coordorigin="3871,3565" coordsize="0,276" path="m3871,3841l3871,3565e" filled="f" stroked="t" strokeweight=".941772pt" strokecolor="#3B3B3B">
                <v:path arrowok="t"/>
              </v:shape>
            </v:group>
            <v:group style="position:absolute;left:3852;top:3813;width:264;height:2" coordorigin="3852,3813" coordsize="264,2">
              <v:shape style="position:absolute;left:3852;top:3813;width:264;height:2" coordorigin="3852,3813" coordsize="264,0" path="m3852,3813l4116,3813e" filled="f" stroked="t" strokeweight=".235443pt" strokecolor="#282828">
                <v:path arrowok="t"/>
              </v:shape>
            </v:group>
            <v:group style="position:absolute;left:4116;top:3813;width:254;height:2" coordorigin="4116,3813" coordsize="254,2">
              <v:shape style="position:absolute;left:4116;top:3813;width:254;height:2" coordorigin="4116,3813" coordsize="254,0" path="m4116,3813l4370,3813e" filled="f" stroked="t" strokeweight=".235443pt" strokecolor="#000000">
                <v:path arrowok="t"/>
              </v:shape>
            </v:group>
            <v:group style="position:absolute;left:4370;top:3813;width:523;height:2" coordorigin="4370,3813" coordsize="523,2">
              <v:shape style="position:absolute;left:4370;top:3813;width:523;height:2" coordorigin="4370,3813" coordsize="523,0" path="m4370,3813l4893,3813e" filled="f" stroked="t" strokeweight=".235443pt" strokecolor="#444444">
                <v:path arrowok="t"/>
              </v:shape>
            </v:group>
            <v:group style="position:absolute;left:4893;top:3813;width:918;height:2" coordorigin="4893,3813" coordsize="918,2">
              <v:shape style="position:absolute;left:4893;top:3813;width:918;height:2" coordorigin="4893,3813" coordsize="918,0" path="m4893,3813l5811,3813e" filled="f" stroked="t" strokeweight=".235443pt" strokecolor="#878787">
                <v:path arrowok="t"/>
              </v:shape>
            </v:group>
            <v:group style="position:absolute;left:6934;top:3565;width:2;height:276" coordorigin="6934,3565" coordsize="2,276">
              <v:shape style="position:absolute;left:6934;top:3565;width:2;height:276" coordorigin="6934,3565" coordsize="0,276" path="m6934,3841l6934,3565e" filled="f" stroked="t" strokeweight=".470886pt" strokecolor="#4F4F4F">
                <v:path arrowok="t"/>
              </v:shape>
            </v:group>
            <v:group style="position:absolute;left:678;top:4060;width:1059;height:2" coordorigin="678,4060" coordsize="1059,2">
              <v:shape style="position:absolute;left:678;top:4060;width:1059;height:2" coordorigin="678,4060" coordsize="1059,0" path="m678,4060l1738,4060e" filled="f" stroked="t" strokeweight=".706329pt" strokecolor="#747474">
                <v:path arrowok="t"/>
              </v:shape>
            </v:group>
            <v:group style="position:absolute;left:1681;top:4060;width:231;height:2" coordorigin="1681,4060" coordsize="231,2">
              <v:shape style="position:absolute;left:1681;top:4060;width:231;height:2" coordorigin="1681,4060" coordsize="231,0" path="m1681,4060l1912,4060e" filled="f" stroked="t" strokeweight=".470886pt" strokecolor="#575757">
                <v:path arrowok="t"/>
              </v:shape>
            </v:group>
            <v:group style="position:absolute;left:1855;top:4062;width:2039;height:2" coordorigin="1855,4062" coordsize="2039,2">
              <v:shape style="position:absolute;left:1855;top:4062;width:2039;height:2" coordorigin="1855,4062" coordsize="2039,0" path="m1855,4062l3894,4062e" filled="f" stroked="t" strokeweight=".706329pt" strokecolor="#747474">
                <v:path arrowok="t"/>
              </v:shape>
            </v:group>
            <v:group style="position:absolute;left:3824;top:4062;width:320;height:2" coordorigin="3824,4062" coordsize="320,2">
              <v:shape style="position:absolute;left:3824;top:4062;width:320;height:2" coordorigin="3824,4062" coordsize="320,0" path="m3824,4062l4144,4062e" filled="f" stroked="t" strokeweight=".470886pt" strokecolor="#575757">
                <v:path arrowok="t"/>
              </v:shape>
            </v:group>
            <v:group style="position:absolute;left:4087;top:4065;width:565;height:2" coordorigin="4087,4065" coordsize="565,2">
              <v:shape style="position:absolute;left:4087;top:4065;width:565;height:2" coordorigin="4087,4065" coordsize="565,0" path="m4087,4065l4652,4065e" filled="f" stroked="t" strokeweight=".706329pt" strokecolor="#747474">
                <v:path arrowok="t"/>
              </v:shape>
            </v:group>
            <v:group style="position:absolute;left:4568;top:4065;width:353;height:2" coordorigin="4568,4065" coordsize="353,2">
              <v:shape style="position:absolute;left:4568;top:4065;width:353;height:2" coordorigin="4568,4065" coordsize="353,0" path="m4568,4065l4921,4065e" filled="f" stroked="t" strokeweight=".470886pt" strokecolor="#5B5B5B">
                <v:path arrowok="t"/>
              </v:shape>
            </v:group>
            <v:group style="position:absolute;left:4864;top:4065;width:2689;height:2" coordorigin="4864,4065" coordsize="2689,2">
              <v:shape style="position:absolute;left:4864;top:4065;width:2689;height:2" coordorigin="4864,4065" coordsize="2689,0" path="m4864,4065l7553,4065e" filled="f" stroked="t" strokeweight=".706329pt" strokecolor="#747474">
                <v:path arrowok="t"/>
              </v:shape>
            </v:group>
            <v:group style="position:absolute;left:6936;top:3746;width:2;height:323" coordorigin="6936,3746" coordsize="2,323">
              <v:shape style="position:absolute;left:6936;top:3746;width:2;height:323" coordorigin="6936,3746" coordsize="0,323" path="m6936,4069l6936,3746e" filled="f" stroked="t" strokeweight=".941772pt" strokecolor="#676767">
                <v:path arrowok="t"/>
              </v:shape>
            </v:group>
            <v:group style="position:absolute;left:7497;top:4065;width:297;height:2" coordorigin="7497,4065" coordsize="297,2">
              <v:shape style="position:absolute;left:7497;top:4065;width:297;height:2" coordorigin="7497,4065" coordsize="297,0" path="m7497,4065l7793,4065e" filled="f" stroked="t" strokeweight=".470886pt" strokecolor="#5B5B5B">
                <v:path arrowok="t"/>
              </v:shape>
            </v:group>
            <v:group style="position:absolute;left:7737;top:4065;width:485;height:2" coordorigin="7737,4065" coordsize="485,2">
              <v:shape style="position:absolute;left:7737;top:4065;width:485;height:2" coordorigin="7737,4065" coordsize="485,0" path="m7737,4065l8222,4065e" filled="f" stroked="t" strokeweight=".941772pt" strokecolor="#7C7C7C">
                <v:path arrowok="t"/>
              </v:shape>
            </v:group>
            <v:group style="position:absolute;left:8165;top:4065;width:339;height:2" coordorigin="8165,4065" coordsize="339,2">
              <v:shape style="position:absolute;left:8165;top:4065;width:339;height:2" coordorigin="8165,4065" coordsize="339,0" path="m8165,4065l8504,4065e" filled="f" stroked="t" strokeweight=".470886pt" strokecolor="#5B5B5B">
                <v:path arrowok="t"/>
              </v:shape>
            </v:group>
            <v:group style="position:absolute;left:8448;top:4067;width:2905;height:2" coordorigin="8448,4067" coordsize="2905,2">
              <v:shape style="position:absolute;left:8448;top:4067;width:2905;height:2" coordorigin="8448,4067" coordsize="2905,0" path="m8448,4067l11353,4067e" filled="f" stroked="t" strokeweight=".706329pt" strokecolor="#747474">
                <v:path arrowok="t"/>
              </v:shape>
            </v:group>
            <v:group style="position:absolute;left:11346;top:613;width:2;height:3470" coordorigin="11346,613" coordsize="2,3470">
              <v:shape style="position:absolute;left:11346;top:613;width:2;height:3470" coordorigin="11346,613" coordsize="0,3470" path="m11346,4084l11346,613e" filled="f" stroked="t" strokeweight=".706329pt" strokecolor="#676767">
                <v:path arrowok="t"/>
              </v:shape>
            </v:group>
            <v:group style="position:absolute;left:683;top:4350;width:10675;height:2" coordorigin="683,4350" coordsize="10675,2">
              <v:shape style="position:absolute;left:683;top:4350;width:10675;height:2" coordorigin="683,4350" coordsize="10675,0" path="m683,4350l11358,4350e" filled="f" stroked="t" strokeweight=".706329pt" strokecolor="#707070">
                <v:path arrowok="t"/>
              </v:shape>
            </v:group>
            <v:group style="position:absolute;left:2729;top:4060;width:2;height:12460" coordorigin="2729,4060" coordsize="2,12460">
              <v:shape style="position:absolute;left:2729;top:4060;width:2;height:12460" coordorigin="2729,4060" coordsize="0,12460" path="m2729,16520l2729,4060e" filled="f" stroked="t" strokeweight=".706329pt" strokecolor="#5B5B5B">
                <v:path arrowok="t"/>
              </v:shape>
            </v:group>
            <v:group style="position:absolute;left:4568;top:4350;width:353;height:2" coordorigin="4568,4350" coordsize="353,2">
              <v:shape style="position:absolute;left:4568;top:4350;width:353;height:2" coordorigin="4568,4350" coordsize="353,0" path="m4568,4350l4921,4350e" filled="f" stroked="t" strokeweight=".470886pt" strokecolor="#545454">
                <v:path arrowok="t"/>
              </v:shape>
            </v:group>
            <v:group style="position:absolute;left:690;top:599;width:2;height:4797" coordorigin="690,599" coordsize="2,4797">
              <v:shape style="position:absolute;left:690;top:599;width:2;height:4797" coordorigin="690,599" coordsize="0,4797" path="m690,5396l690,599e" filled="f" stroked="t" strokeweight=".706329pt" strokecolor="#606060">
                <v:path arrowok="t"/>
              </v:shape>
            </v:group>
            <v:group style="position:absolute;left:2717;top:4564;width:8636;height:2" coordorigin="2717,4564" coordsize="8636,2">
              <v:shape style="position:absolute;left:2717;top:4564;width:8636;height:2" coordorigin="2717,4564" coordsize="8636,0" path="m2717,4564l11353,4564e" filled="f" stroked="t" strokeweight=".706329pt" strokecolor="#747474">
                <v:path arrowok="t"/>
              </v:shape>
            </v:group>
            <v:group style="position:absolute;left:5782;top:4564;width:146;height:2" coordorigin="5782,4564" coordsize="146,2">
              <v:shape style="position:absolute;left:5782;top:4564;width:146;height:2" coordorigin="5782,4564" coordsize="146,0" path="m5782,4564l5928,4564e" filled="f" stroked="t" strokeweight=".470886pt" strokecolor="#4B4B4B">
                <v:path arrowok="t"/>
              </v:shape>
            </v:group>
            <v:group style="position:absolute;left:4902;top:4554;width:2;height:314" coordorigin="4902,4554" coordsize="2,314">
              <v:shape style="position:absolute;left:4902;top:4554;width:2;height:314" coordorigin="4902,4554" coordsize="0,314" path="m4902,4868l4902,4554e" filled="f" stroked="t" strokeweight=".941772pt" strokecolor="#707070">
                <v:path arrowok="t"/>
              </v:shape>
            </v:group>
            <v:group style="position:absolute;left:7774;top:4559;width:2;height:95" coordorigin="7774,4559" coordsize="2,95">
              <v:shape style="position:absolute;left:7774;top:4559;width:2;height:95" coordorigin="7774,4559" coordsize="0,95" path="m7774,4654l7774,4559e" filled="f" stroked="t" strokeweight=".941772pt" strokecolor="#676767">
                <v:path arrowok="t"/>
              </v:shape>
            </v:group>
            <v:group style="position:absolute;left:11348;top:4340;width:2;height:12165" coordorigin="11348,4340" coordsize="2,12165">
              <v:shape style="position:absolute;left:11348;top:4340;width:2;height:12165" coordorigin="11348,4340" coordsize="0,12165" path="m11348,16506l11348,4340e" filled="f" stroked="t" strokeweight=".706329pt" strokecolor="#707070">
                <v:path arrowok="t"/>
              </v:shape>
            </v:group>
            <v:group style="position:absolute;left:2726;top:4782;width:2;height:290" coordorigin="2726,4782" coordsize="2,290">
              <v:shape style="position:absolute;left:2726;top:4782;width:2;height:290" coordorigin="2726,4782" coordsize="0,290" path="m2726,5072l2726,4782e" filled="f" stroked="t" strokeweight=".470886pt" strokecolor="#3B3B3B">
                <v:path arrowok="t"/>
              </v:shape>
            </v:group>
            <v:group style="position:absolute;left:4902;top:4782;width:2;height:290" coordorigin="4902,4782" coordsize="2,290">
              <v:shape style="position:absolute;left:4902;top:4782;width:2;height:290" coordorigin="4902,4782" coordsize="0,290" path="m4902,5072l4902,4782e" filled="f" stroked="t" strokeweight=".470886pt" strokecolor="#4F4F4F">
                <v:path arrowok="t"/>
              </v:shape>
            </v:group>
            <v:group style="position:absolute;left:4897;top:5056;width:226;height:2" coordorigin="4897,5056" coordsize="226,2">
              <v:shape style="position:absolute;left:4897;top:5056;width:226;height:2" coordorigin="4897,5056" coordsize="226,0" path="m4897,5056l5123,5056e" filled="f" stroked="t" strokeweight=".470886pt" strokecolor="#646464">
                <v:path arrowok="t"/>
              </v:shape>
            </v:group>
            <v:group style="position:absolute;left:5067;top:5058;width:772;height:2" coordorigin="5067,5058" coordsize="772,2">
              <v:shape style="position:absolute;left:5067;top:5058;width:772;height:2" coordorigin="5067,5058" coordsize="772,0" path="m5067,5058l5839,5058e" filled="f" stroked="t" strokeweight=".706329pt" strokecolor="#7C7C7C">
                <v:path arrowok="t"/>
              </v:shape>
            </v:group>
            <v:group style="position:absolute;left:5782;top:5058;width:146;height:2" coordorigin="5782,5058" coordsize="146,2">
              <v:shape style="position:absolute;left:5782;top:5058;width:146;height:2" coordorigin="5782,5058" coordsize="146,0" path="m5782,5058l5928,5058e" filled="f" stroked="t" strokeweight=".470886pt" strokecolor="#575757">
                <v:path arrowok="t"/>
              </v:shape>
            </v:group>
            <v:group style="position:absolute;left:5872;top:5058;width:5486;height:2" coordorigin="5872,5058" coordsize="5486,2">
              <v:shape style="position:absolute;left:5872;top:5058;width:5486;height:2" coordorigin="5872,5058" coordsize="5486,0" path="m5872,5058l11358,5058e" filled="f" stroked="t" strokeweight=".706329pt" strokecolor="#747474">
                <v:path arrowok="t"/>
              </v:shape>
            </v:group>
            <v:group style="position:absolute;left:7774;top:4559;width:2;height:504" coordorigin="7774,4559" coordsize="2,504">
              <v:shape style="position:absolute;left:7774;top:4559;width:2;height:504" coordorigin="7774,4559" coordsize="0,504" path="m7774,5063l7774,4559e" filled="f" stroked="t" strokeweight=".470886pt" strokecolor="#606060">
                <v:path arrowok="t"/>
              </v:shape>
            </v:group>
            <v:group style="position:absolute;left:4902;top:5015;width:2;height:551" coordorigin="4902,5015" coordsize="2,551">
              <v:shape style="position:absolute;left:4902;top:5015;width:2;height:551" coordorigin="4902,5015" coordsize="0,551" path="m4902,5567l4902,5015e" filled="f" stroked="t" strokeweight=".706329pt" strokecolor="#676767">
                <v:path arrowok="t"/>
              </v:shape>
            </v:group>
            <v:group style="position:absolute;left:4893;top:5305;width:2901;height:2" coordorigin="4893,5305" coordsize="2901,2">
              <v:shape style="position:absolute;left:4893;top:5305;width:2901;height:2" coordorigin="4893,5305" coordsize="2901,0" path="m4893,5305l7793,5305e" filled="f" stroked="t" strokeweight=".706329pt" strokecolor="#747474">
                <v:path arrowok="t"/>
              </v:shape>
            </v:group>
            <v:group style="position:absolute;left:7737;top:5305;width:485;height:2" coordorigin="7737,5305" coordsize="485,2">
              <v:shape style="position:absolute;left:7737;top:5305;width:485;height:2" coordorigin="7737,5305" coordsize="485,0" path="m7737,5305l8222,5305e" filled="f" stroked="t" strokeweight=".470886pt" strokecolor="#676767">
                <v:path arrowok="t"/>
              </v:shape>
            </v:group>
            <v:group style="position:absolute;left:8165;top:5305;width:3188;height:2" coordorigin="8165,5305" coordsize="3188,2">
              <v:shape style="position:absolute;left:8165;top:5305;width:3188;height:2" coordorigin="8165,5305" coordsize="3188,0" path="m8165,5305l11353,5305e" filled="f" stroked="t" strokeweight=".706329pt" strokecolor="#777777">
                <v:path arrowok="t"/>
              </v:shape>
            </v:group>
            <v:group style="position:absolute;left:4897;top:5553;width:2896;height:2" coordorigin="4897,5553" coordsize="2896,2">
              <v:shape style="position:absolute;left:4897;top:5553;width:2896;height:2" coordorigin="4897,5553" coordsize="2896,0" path="m4897,5553l7793,5553e" filled="f" stroked="t" strokeweight=".706329pt" strokecolor="#747474">
                <v:path arrowok="t"/>
              </v:shape>
            </v:group>
            <v:group style="position:absolute;left:7737;top:5553;width:485;height:2" coordorigin="7737,5553" coordsize="485,2">
              <v:shape style="position:absolute;left:7737;top:5553;width:485;height:2" coordorigin="7737,5553" coordsize="485,0" path="m7737,5553l8222,5553e" filled="f" stroked="t" strokeweight=".470886pt" strokecolor="#676767">
                <v:path arrowok="t"/>
              </v:shape>
            </v:group>
            <v:group style="position:absolute;left:8099;top:5553;width:3254;height:2" coordorigin="8099,5553" coordsize="3254,2">
              <v:shape style="position:absolute;left:8099;top:5553;width:3254;height:2" coordorigin="8099,5553" coordsize="3254,0" path="m8099,5553l11353,5553e" filled="f" stroked="t" strokeweight=".706329pt" strokecolor="#777777">
                <v:path arrowok="t"/>
              </v:shape>
            </v:group>
            <v:group style="position:absolute;left:11348;top:5263;width:2;height:314" coordorigin="11348,5263" coordsize="2,314">
              <v:shape style="position:absolute;left:11348;top:5263;width:2;height:314" coordorigin="11348,5263" coordsize="0,314" path="m11348,5576l11348,5263e" filled="f" stroked="t" strokeweight=".470886pt" strokecolor="#545454">
                <v:path arrowok="t"/>
              </v:shape>
            </v:group>
            <v:group style="position:absolute;left:2717;top:5769;width:4836;height:2" coordorigin="2717,5769" coordsize="4836,2">
              <v:shape style="position:absolute;left:2717;top:5769;width:4836;height:2" coordorigin="2717,5769" coordsize="4836,0" path="m2717,5769l7553,5769e" filled="f" stroked="t" strokeweight=".706329pt" strokecolor="#747474">
                <v:path arrowok="t"/>
              </v:shape>
            </v:group>
            <v:group style="position:absolute;left:4087;top:5766;width:311;height:2" coordorigin="4087,5766" coordsize="311,2">
              <v:shape style="position:absolute;left:4087;top:5766;width:311;height:2" coordorigin="4087,5766" coordsize="311,0" path="m4087,5766l4398,5766e" filled="f" stroked="t" strokeweight=".470886pt" strokecolor="#646464">
                <v:path arrowok="t"/>
              </v:shape>
            </v:group>
            <v:group style="position:absolute;left:4902;top:5510;width:2;height:309" coordorigin="4902,5510" coordsize="2,309">
              <v:shape style="position:absolute;left:4902;top:5510;width:2;height:309" coordorigin="4902,5510" coordsize="0,309" path="m4902,5819l4902,5510e" filled="f" stroked="t" strokeweight=".470886pt" strokecolor="#484848">
                <v:path arrowok="t"/>
              </v:shape>
            </v:group>
            <v:group style="position:absolute;left:7497;top:5766;width:297;height:2" coordorigin="7497,5766" coordsize="297,2">
              <v:shape style="position:absolute;left:7497;top:5766;width:297;height:2" coordorigin="7497,5766" coordsize="297,0" path="m7497,5766l7793,5766e" filled="f" stroked="t" strokeweight=".470886pt" strokecolor="#646464">
                <v:path arrowok="t"/>
              </v:shape>
            </v:group>
            <v:group style="position:absolute;left:7737;top:5769;width:3621;height:2" coordorigin="7737,5769" coordsize="3621,2">
              <v:shape style="position:absolute;left:7737;top:5769;width:3621;height:2" coordorigin="7737,5769" coordsize="3621,0" path="m7737,5769l11358,5769e" filled="f" stroked="t" strokeweight=".706329pt" strokecolor="#777777">
                <v:path arrowok="t"/>
              </v:shape>
            </v:group>
            <v:group style="position:absolute;left:683;top:6007;width:10670;height:2" coordorigin="683,6007" coordsize="10670,2">
              <v:shape style="position:absolute;left:683;top:6007;width:10670;height:2" coordorigin="683,6007" coordsize="10670,0" path="m683,6007l11353,6007e" filled="f" stroked="t" strokeweight=".706329pt" strokecolor="#747474">
                <v:path arrowok="t"/>
              </v:shape>
            </v:group>
            <v:group style="position:absolute;left:4342;top:6009;width:283;height:2" coordorigin="4342,6009" coordsize="283,2">
              <v:shape style="position:absolute;left:4342;top:6009;width:283;height:2" coordorigin="4342,6009" coordsize="283,0" path="m4342,6009l4624,6009e" filled="f" stroked="t" strokeweight=".470886pt" strokecolor="#606060">
                <v:path arrowok="t"/>
              </v:shape>
            </v:group>
            <v:group style="position:absolute;left:4902;top:5747;width:2;height:532" coordorigin="4902,5747" coordsize="2,532">
              <v:shape style="position:absolute;left:4902;top:5747;width:2;height:532" coordorigin="4902,5747" coordsize="0,532" path="m4902,6280l4902,5747e" filled="f" stroked="t" strokeweight=".706329pt" strokecolor="#606060">
                <v:path arrowok="t"/>
              </v:shape>
            </v:group>
            <v:group style="position:absolute;left:11348;top:5966;width:2;height:314" coordorigin="11348,5966" coordsize="2,314">
              <v:shape style="position:absolute;left:11348;top:5966;width:2;height:314" coordorigin="11348,5966" coordsize="0,314" path="m11348,6280l11348,5966e" filled="f" stroked="t" strokeweight=".470886pt" strokecolor="#575757">
                <v:path arrowok="t"/>
              </v:shape>
            </v:group>
            <v:group style="position:absolute;left:2722;top:6432;width:1931;height:2" coordorigin="2722,6432" coordsize="1931,2">
              <v:shape style="position:absolute;left:2722;top:6432;width:1931;height:2" coordorigin="2722,6432" coordsize="1931,0" path="m2722,6432l4652,6432e" filled="f" stroked="t" strokeweight=".706329pt" strokecolor="#777777">
                <v:path arrowok="t"/>
              </v:shape>
            </v:group>
            <v:group style="position:absolute;left:4568;top:6432;width:363;height:2" coordorigin="4568,6432" coordsize="363,2">
              <v:shape style="position:absolute;left:4568;top:6432;width:363;height:2" coordorigin="4568,6432" coordsize="363,0" path="m4568,6432l4930,6432e" filled="f" stroked="t" strokeweight=".470886pt" strokecolor="#606060">
                <v:path arrowok="t"/>
              </v:shape>
            </v:group>
            <v:group style="position:absolute;left:4902;top:6223;width:2;height:233" coordorigin="4902,6223" coordsize="2,233">
              <v:shape style="position:absolute;left:4902;top:6223;width:2;height:233" coordorigin="4902,6223" coordsize="0,233" path="m4902,6456l4902,6223e" filled="f" stroked="t" strokeweight=".470886pt" strokecolor="#3B3B3B">
                <v:path arrowok="t"/>
              </v:shape>
            </v:group>
            <v:group style="position:absolute;left:4860;top:6432;width:2693;height:2" coordorigin="4860,6432" coordsize="2693,2">
              <v:shape style="position:absolute;left:4860;top:6432;width:2693;height:2" coordorigin="4860,6432" coordsize="2693,0" path="m4860,6432l7553,6432e" filled="f" stroked="t" strokeweight=".706329pt" strokecolor="#777777">
                <v:path arrowok="t"/>
              </v:shape>
            </v:group>
            <v:group style="position:absolute;left:7497;top:6432;width:306;height:2" coordorigin="7497,6432" coordsize="306,2">
              <v:shape style="position:absolute;left:7497;top:6432;width:306;height:2" coordorigin="7497,6432" coordsize="306,0" path="m7497,6432l7803,6432e" filled="f" stroked="t" strokeweight=".470886pt" strokecolor="#676767">
                <v:path arrowok="t"/>
              </v:shape>
            </v:group>
            <v:group style="position:absolute;left:7732;top:6432;width:3626;height:2" coordorigin="7732,6432" coordsize="3626,2">
              <v:shape style="position:absolute;left:7732;top:6432;width:3626;height:2" coordorigin="7732,6432" coordsize="3626,0" path="m7732,6432l11358,6432e" filled="f" stroked="t" strokeweight=".706329pt" strokecolor="#777777">
                <v:path arrowok="t"/>
              </v:shape>
            </v:group>
            <v:group style="position:absolute;left:8165;top:6432;width:339;height:2" coordorigin="8165,6432" coordsize="339,2">
              <v:shape style="position:absolute;left:8165;top:6432;width:339;height:2" coordorigin="8165,6432" coordsize="339,0" path="m8165,6432l8504,6432e" filled="f" stroked="t" strokeweight=".470886pt" strokecolor="#606060">
                <v:path arrowok="t"/>
              </v:shape>
            </v:group>
            <v:group style="position:absolute;left:2717;top:6670;width:1935;height:2" coordorigin="2717,6670" coordsize="1935,2">
              <v:shape style="position:absolute;left:2717;top:6670;width:1935;height:2" coordorigin="2717,6670" coordsize="1935,0" path="m2717,6670l4652,6670e" filled="f" stroked="t" strokeweight=".706329pt" strokecolor="#747474">
                <v:path arrowok="t"/>
              </v:shape>
            </v:group>
            <v:group style="position:absolute;left:4568;top:6670;width:363;height:2" coordorigin="4568,6670" coordsize="363,2">
              <v:shape style="position:absolute;left:4568;top:6670;width:363;height:2" coordorigin="4568,6670" coordsize="363,0" path="m4568,6670l4930,6670e" filled="f" stroked="t" strokeweight=".470886pt" strokecolor="#6B6B6B">
                <v:path arrowok="t"/>
              </v:shape>
            </v:group>
            <v:group style="position:absolute;left:4902;top:6384;width:2;height:290" coordorigin="4902,6384" coordsize="2,290">
              <v:shape style="position:absolute;left:4902;top:6384;width:2;height:290" coordorigin="4902,6384" coordsize="0,290" path="m4902,6674l4902,6384e" filled="f" stroked="t" strokeweight=".706329pt" strokecolor="#646464">
                <v:path arrowok="t"/>
              </v:shape>
            </v:group>
            <v:group style="position:absolute;left:4860;top:6672;width:6498;height:2" coordorigin="4860,6672" coordsize="6498,2">
              <v:shape style="position:absolute;left:4860;top:6672;width:6498;height:2" coordorigin="4860,6672" coordsize="6498,0" path="m4860,6672l11358,6672e" filled="f" stroked="t" strokeweight=".706329pt" strokecolor="#777777">
                <v:path arrowok="t"/>
              </v:shape>
            </v:group>
            <v:group style="position:absolute;left:7777;top:6004;width:2;height:675" coordorigin="7777,6004" coordsize="2,675">
              <v:shape style="position:absolute;left:7777;top:6004;width:2;height:675" coordorigin="7777,6004" coordsize="0,675" path="m7777,6679l7777,6004e" filled="f" stroked="t" strokeweight=".706329pt" strokecolor="#676767">
                <v:path arrowok="t"/>
              </v:shape>
            </v:group>
            <v:group style="position:absolute;left:678;top:6884;width:1059;height:2" coordorigin="678,6884" coordsize="1059,2">
              <v:shape style="position:absolute;left:678;top:6884;width:1059;height:2" coordorigin="678,6884" coordsize="1059,0" path="m678,6884l1738,6884e" filled="f" stroked="t" strokeweight=".706329pt" strokecolor="#707070">
                <v:path arrowok="t"/>
              </v:shape>
            </v:group>
            <v:group style="position:absolute;left:1681;top:6884;width:231;height:2" coordorigin="1681,6884" coordsize="231,2">
              <v:shape style="position:absolute;left:1681;top:6884;width:231;height:2" coordorigin="1681,6884" coordsize="231,0" path="m1681,6884l1912,6884e" filled="f" stroked="t" strokeweight=".470886pt" strokecolor="#646464">
                <v:path arrowok="t"/>
              </v:shape>
            </v:group>
            <v:group style="position:absolute;left:1855;top:6886;width:4073;height:2" coordorigin="1855,6886" coordsize="4073,2">
              <v:shape style="position:absolute;left:1855;top:6886;width:4073;height:2" coordorigin="1855,6886" coordsize="4073,0" path="m1855,6886l5928,6886e" filled="f" stroked="t" strokeweight=".706329pt" strokecolor="#747474">
                <v:path arrowok="t"/>
              </v:shape>
            </v:group>
            <v:group style="position:absolute;left:5872;top:6886;width:363;height:2" coordorigin="5872,6886" coordsize="363,2">
              <v:shape style="position:absolute;left:5872;top:6886;width:363;height:2" coordorigin="5872,6886" coordsize="363,0" path="m5872,6886l6235,6886e" filled="f" stroked="t" strokeweight=".470886pt" strokecolor="#5B5B5B">
                <v:path arrowok="t"/>
              </v:shape>
            </v:group>
            <v:group style="position:absolute;left:6178;top:6888;width:579;height:2" coordorigin="6178,6888" coordsize="579,2">
              <v:shape style="position:absolute;left:6178;top:6888;width:579;height:2" coordorigin="6178,6888" coordsize="579,0" path="m6178,6888l6757,6888e" filled="f" stroked="t" strokeweight=".706329pt" strokecolor="#777777">
                <v:path arrowok="t"/>
              </v:shape>
            </v:group>
            <v:group style="position:absolute;left:6701;top:6888;width:250;height:2" coordorigin="6701,6888" coordsize="250,2">
              <v:shape style="position:absolute;left:6701;top:6888;width:250;height:2" coordorigin="6701,6888" coordsize="250,0" path="m6701,6888l6950,6888e" filled="f" stroked="t" strokeweight=".470886pt" strokecolor="#5B5B5B">
                <v:path arrowok="t"/>
              </v:shape>
            </v:group>
            <v:group style="position:absolute;left:6894;top:6888;width:4007;height:2" coordorigin="6894,6888" coordsize="4007,2">
              <v:shape style="position:absolute;left:6894;top:6888;width:4007;height:2" coordorigin="6894,6888" coordsize="4007,0" path="m6894,6888l10901,6888e" filled="f" stroked="t" strokeweight=".706329pt" strokecolor="#747474">
                <v:path arrowok="t"/>
              </v:shape>
            </v:group>
            <v:group style="position:absolute;left:10845;top:6888;width:509;height:2" coordorigin="10845,6888" coordsize="509,2">
              <v:shape style="position:absolute;left:10845;top:6888;width:509;height:2" coordorigin="10845,6888" coordsize="509,0" path="m10845,6888l11353,6888e" filled="f" stroked="t" strokeweight=".470886pt" strokecolor="#646464">
                <v:path arrowok="t"/>
              </v:shape>
            </v:group>
            <v:group style="position:absolute;left:11348;top:6627;width:2;height:285" coordorigin="11348,6627" coordsize="2,285">
              <v:shape style="position:absolute;left:11348;top:6627;width:2;height:285" coordorigin="11348,6627" coordsize="0,285" path="m11348,6912l11348,6627e" filled="f" stroked="t" strokeweight=".470886pt" strokecolor="#4F4F4F">
                <v:path arrowok="t"/>
              </v:shape>
            </v:group>
            <v:group style="position:absolute;left:678;top:7556;width:3720;height:2" coordorigin="678,7556" coordsize="3720,2">
              <v:shape style="position:absolute;left:678;top:7556;width:3720;height:2" coordorigin="678,7556" coordsize="3720,0" path="m678,7556l4398,7556e" filled="f" stroked="t" strokeweight=".706329pt" strokecolor="#777777">
                <v:path arrowok="t"/>
              </v:shape>
            </v:group>
            <v:group style="position:absolute;left:4342;top:7559;width:283;height:2" coordorigin="4342,7559" coordsize="283,2">
              <v:shape style="position:absolute;left:4342;top:7559;width:283;height:2" coordorigin="4342,7559" coordsize="283,0" path="m4342,7559l4624,7559e" filled="f" stroked="t" strokeweight=".470886pt" strokecolor="#545454">
                <v:path arrowok="t"/>
              </v:shape>
            </v:group>
            <v:group style="position:absolute;left:4568;top:7561;width:6785;height:2" coordorigin="4568,7561" coordsize="6785,2">
              <v:shape style="position:absolute;left:4568;top:7561;width:6785;height:2" coordorigin="4568,7561" coordsize="6785,0" path="m4568,7561l11353,7561e" filled="f" stroked="t" strokeweight=".706329pt" strokecolor="#777777">
                <v:path arrowok="t"/>
              </v:shape>
            </v:group>
            <v:group style="position:absolute;left:4902;top:7549;width:2;height:261" coordorigin="4902,7549" coordsize="2,261">
              <v:shape style="position:absolute;left:4902;top:7549;width:2;height:261" coordorigin="4902,7549" coordsize="0,261" path="m4902,7811l4902,7549e" filled="f" stroked="t" strokeweight=".470886pt" strokecolor="#4F4F4F">
                <v:path arrowok="t"/>
              </v:shape>
            </v:group>
            <v:group style="position:absolute;left:4897;top:7792;width:6004;height:2" coordorigin="4897,7792" coordsize="6004,2">
              <v:shape style="position:absolute;left:4897;top:7792;width:6004;height:2" coordorigin="4897,7792" coordsize="6004,0" path="m4897,7792l10901,7792e" filled="f" stroked="t" strokeweight=".706329pt" strokecolor="#777777">
                <v:path arrowok="t"/>
              </v:shape>
            </v:group>
            <v:group style="position:absolute;left:8165;top:7792;width:339;height:2" coordorigin="8165,7792" coordsize="339,2">
              <v:shape style="position:absolute;left:8165;top:7792;width:339;height:2" coordorigin="8165,7792" coordsize="339,0" path="m8165,7792l8504,7792e" filled="f" stroked="t" strokeweight=".470886pt" strokecolor="#707070">
                <v:path arrowok="t"/>
              </v:shape>
            </v:group>
            <v:group style="position:absolute;left:10845;top:7792;width:513;height:2" coordorigin="10845,7792" coordsize="513,2">
              <v:shape style="position:absolute;left:10845;top:7792;width:513;height:2" coordorigin="10845,7792" coordsize="513,0" path="m10845,7792l11358,7792e" filled="f" stroked="t" strokeweight=".470886pt" strokecolor="#6B6B6B">
                <v:path arrowok="t"/>
              </v:shape>
            </v:group>
            <v:group style="position:absolute;left:4893;top:8006;width:6465;height:2" coordorigin="4893,8006" coordsize="6465,2">
              <v:shape style="position:absolute;left:4893;top:8006;width:6465;height:2" coordorigin="4893,8006" coordsize="6465,0" path="m4893,8006l11358,8006e" filled="f" stroked="t" strokeweight=".706329pt" strokecolor="#747474">
                <v:path arrowok="t"/>
              </v:shape>
            </v:group>
            <v:group style="position:absolute;left:678;top:8286;width:10684;height:2" coordorigin="678,8286" coordsize="10684,2">
              <v:shape style="position:absolute;left:678;top:8286;width:10684;height:2" coordorigin="678,8286" coordsize="10684,0" path="m678,8286l11362,8286e" filled="f" stroked="t" strokeweight=".706329pt" strokecolor="#747474">
                <v:path arrowok="t"/>
              </v:shape>
            </v:group>
            <v:group style="position:absolute;left:4342;top:8291;width:283;height:2" coordorigin="4342,8291" coordsize="283,2">
              <v:shape style="position:absolute;left:4342;top:8291;width:283;height:2" coordorigin="4342,8291" coordsize="283,0" path="m4342,8291l4624,8291e" filled="f" stroked="t" strokeweight=".470886pt" strokecolor="#606060">
                <v:path arrowok="t"/>
              </v:shape>
            </v:group>
            <v:group style="position:absolute;left:4902;top:7754;width:2;height:537" coordorigin="4902,7754" coordsize="2,537">
              <v:shape style="position:absolute;left:4902;top:7754;width:2;height:537" coordorigin="4902,7754" coordsize="0,537" path="m4902,8291l4902,7754e" filled="f" stroked="t" strokeweight=".706329pt" strokecolor="#676767">
                <v:path arrowok="t"/>
              </v:shape>
            </v:group>
            <v:group style="position:absolute;left:5782;top:8291;width:146;height:2" coordorigin="5782,8291" coordsize="146,2">
              <v:shape style="position:absolute;left:5782;top:8291;width:146;height:2" coordorigin="5782,8291" coordsize="146,0" path="m5782,8291l5928,8291e" filled="f" stroked="t" strokeweight=".470886pt" strokecolor="#4F4F4F">
                <v:path arrowok="t"/>
              </v:shape>
            </v:group>
            <v:group style="position:absolute;left:678;top:9099;width:10680;height:2" coordorigin="678,9099" coordsize="10680,2">
              <v:shape style="position:absolute;left:678;top:9099;width:10680;height:2" coordorigin="678,9099" coordsize="10680,0" path="m678,9099l11358,9099e" filled="f" stroked="t" strokeweight=".706329pt" strokecolor="#747474">
                <v:path arrowok="t"/>
              </v:shape>
            </v:group>
            <v:group style="position:absolute;left:1681;top:9099;width:231;height:2" coordorigin="1681,9099" coordsize="231,2">
              <v:shape style="position:absolute;left:1681;top:9099;width:231;height:2" coordorigin="1681,9099" coordsize="231,0" path="m1681,9099l1912,9099e" filled="f" stroked="t" strokeweight=".470886pt" strokecolor="#575757">
                <v:path arrowok="t"/>
              </v:shape>
            </v:group>
            <v:group style="position:absolute;left:2726;top:4060;width:2;height:12460" coordorigin="2726,4060" coordsize="2,12460">
              <v:shape style="position:absolute;left:2726;top:4060;width:2;height:12460" coordorigin="2726,4060" coordsize="0,12460" path="m2726,16520l2726,4060e" filled="f" stroked="t" strokeweight=".706329pt" strokecolor="#606060">
                <v:path arrowok="t"/>
              </v:shape>
            </v:group>
            <v:group style="position:absolute;left:687;top:6560;width:2;height:4198" coordorigin="687,6560" coordsize="2,4198">
              <v:shape style="position:absolute;left:687;top:6560;width:2;height:4198" coordorigin="687,6560" coordsize="0,4198" path="m687,10758l687,6560e" filled="f" stroked="t" strokeweight=".706329pt" strokecolor="#606060">
                <v:path arrowok="t"/>
              </v:shape>
            </v:group>
            <v:group style="position:absolute;left:683;top:10019;width:485;height:2" coordorigin="683,10019" coordsize="485,2">
              <v:shape style="position:absolute;left:683;top:10019;width:485;height:2" coordorigin="683,10019" coordsize="485,0" path="m683,10019l1168,10019e" filled="f" stroked="t" strokeweight=".470886pt" strokecolor="#5B5B5B">
                <v:path arrowok="t"/>
              </v:shape>
            </v:group>
            <v:group style="position:absolute;left:1111;top:10021;width:626;height:2" coordorigin="1111,10021" coordsize="626,2">
              <v:shape style="position:absolute;left:1111;top:10021;width:626;height:2" coordorigin="1111,10021" coordsize="626,0" path="m1111,10021l1738,10021e" filled="f" stroked="t" strokeweight=".706329pt" strokecolor="#777777">
                <v:path arrowok="t"/>
              </v:shape>
            </v:group>
            <v:group style="position:absolute;left:1681;top:10021;width:231;height:2" coordorigin="1681,10021" coordsize="231,2">
              <v:shape style="position:absolute;left:1681;top:10021;width:231;height:2" coordorigin="1681,10021" coordsize="231,0" path="m1681,10021l1912,10021e" filled="f" stroked="t" strokeweight=".470886pt" strokecolor="#575757">
                <v:path arrowok="t"/>
              </v:shape>
            </v:group>
            <v:group style="position:absolute;left:1855;top:10024;width:9502;height:2" coordorigin="1855,10024" coordsize="9502,2">
              <v:shape style="position:absolute;left:1855;top:10024;width:9502;height:2" coordorigin="1855,10024" coordsize="9502,0" path="m1855,10024l11358,10024e" filled="f" stroked="t" strokeweight=".706329pt" strokecolor="#747474">
                <v:path arrowok="t"/>
              </v:shape>
            </v:group>
            <v:group style="position:absolute;left:7303;top:10024;width:250;height:2" coordorigin="7303,10024" coordsize="250,2">
              <v:shape style="position:absolute;left:7303;top:10024;width:250;height:2" coordorigin="7303,10024" coordsize="250,0" path="m7303,10024l7553,10024e" filled="f" stroked="t" strokeweight=".470886pt" strokecolor="#606060">
                <v:path arrowok="t"/>
              </v:shape>
            </v:group>
            <v:group style="position:absolute;left:11353;top:9769;width:2;height:299" coordorigin="11353,9769" coordsize="2,299">
              <v:shape style="position:absolute;left:11353;top:9769;width:2;height:299" coordorigin="11353,9769" coordsize="0,299" path="m11353,10069l11353,9769e" filled="f" stroked="t" strokeweight=".470886pt" strokecolor="#545454">
                <v:path arrowok="t"/>
              </v:shape>
            </v:group>
            <v:group style="position:absolute;left:6894;top:10368;width:1328;height:2" coordorigin="6894,10368" coordsize="1328,2">
              <v:shape style="position:absolute;left:6894;top:10368;width:1328;height:2" coordorigin="6894,10368" coordsize="1328,0" path="m6894,10368l8222,10368e" filled="f" stroked="t" strokeweight=".706329pt" strokecolor="#7C7C7C">
                <v:path arrowok="t"/>
              </v:shape>
            </v:group>
            <v:group style="position:absolute;left:678;top:10366;width:3466;height:2" coordorigin="678,10366" coordsize="3466,2">
              <v:shape style="position:absolute;left:678;top:10366;width:3466;height:2" coordorigin="678,10366" coordsize="3466,0" path="m678,10366l4144,10366e" filled="f" stroked="t" strokeweight=".706329pt" strokecolor="#747474">
                <v:path arrowok="t"/>
              </v:shape>
            </v:group>
            <v:group style="position:absolute;left:4087;top:10368;width:311;height:2" coordorigin="4087,10368" coordsize="311,2">
              <v:shape style="position:absolute;left:4087;top:10368;width:311;height:2" coordorigin="4087,10368" coordsize="311,0" path="m4087,10368l4398,10368e" filled="f" stroked="t" strokeweight=".470886pt" strokecolor="#5B5B5B">
                <v:path arrowok="t"/>
              </v:shape>
            </v:group>
            <v:group style="position:absolute;left:4313;top:10368;width:372;height:2" coordorigin="4313,10368" coordsize="372,2">
              <v:shape style="position:absolute;left:4313;top:10368;width:372;height:2" coordorigin="4313,10368" coordsize="372,0" path="m4313,10368l4685,10368e" filled="f" stroked="t" strokeweight=".706329pt" strokecolor="#7C7C7C">
                <v:path arrowok="t"/>
              </v:shape>
            </v:group>
            <v:group style="position:absolute;left:4568;top:10371;width:556;height:2" coordorigin="4568,10371" coordsize="556,2">
              <v:shape style="position:absolute;left:4568;top:10371;width:556;height:2" coordorigin="4568,10371" coordsize="556,0" path="m4568,10371l5123,10371e" filled="f" stroked="t" strokeweight=".470886pt" strokecolor="#676767">
                <v:path arrowok="t"/>
              </v:shape>
            </v:group>
            <v:group style="position:absolute;left:5067;top:10368;width:527;height:2" coordorigin="5067,10368" coordsize="527,2">
              <v:shape style="position:absolute;left:5067;top:10368;width:527;height:2" coordorigin="5067,10368" coordsize="527,0" path="m5067,10368l5594,10368e" filled="f" stroked="t" strokeweight=".706329pt" strokecolor="#808080">
                <v:path arrowok="t"/>
              </v:shape>
            </v:group>
            <v:group style="position:absolute;left:5538;top:10371;width:301;height:2" coordorigin="5538,10371" coordsize="301,2">
              <v:shape style="position:absolute;left:5538;top:10371;width:301;height:2" coordorigin="5538,10371" coordsize="301,0" path="m5538,10371l5839,10371e" filled="f" stroked="t" strokeweight=".470886pt" strokecolor="#6B6B6B">
                <v:path arrowok="t"/>
              </v:shape>
            </v:group>
            <v:group style="position:absolute;left:5782;top:10371;width:975;height:2" coordorigin="5782,10371" coordsize="975,2">
              <v:shape style="position:absolute;left:5782;top:10371;width:975;height:2" coordorigin="5782,10371" coordsize="975,0" path="m5782,10371l6757,10371e" filled="f" stroked="t" strokeweight=".706329pt" strokecolor="#808080">
                <v:path arrowok="t"/>
              </v:shape>
            </v:group>
            <v:group style="position:absolute;left:6701;top:10368;width:250;height:2" coordorigin="6701,10368" coordsize="250,2">
              <v:shape style="position:absolute;left:6701;top:10368;width:250;height:2" coordorigin="6701,10368" coordsize="250,0" path="m6701,10368l6950,10368e" filled="f" stroked="t" strokeweight=".470886pt" strokecolor="#676767">
                <v:path arrowok="t"/>
              </v:shape>
            </v:group>
            <v:group style="position:absolute;left:8165;top:10368;width:339;height:2" coordorigin="8165,10368" coordsize="339,2">
              <v:shape style="position:absolute;left:8165;top:10368;width:339;height:2" coordorigin="8165,10368" coordsize="339,0" path="m8165,10368l8504,10368e" filled="f" stroked="t" strokeweight=".470886pt" strokecolor="#6B6B6B">
                <v:path arrowok="t"/>
              </v:shape>
            </v:group>
            <v:group style="position:absolute;left:8448;top:10368;width:2915;height:2" coordorigin="8448,10368" coordsize="2915,2">
              <v:shape style="position:absolute;left:8448;top:10368;width:2915;height:2" coordorigin="8448,10368" coordsize="2915,0" path="m8448,10368l11362,10368e" filled="f" stroked="t" strokeweight=".706329pt" strokecolor="#747474">
                <v:path arrowok="t"/>
              </v:shape>
            </v:group>
            <v:group style="position:absolute;left:673;top:10653;width:3470;height:2" coordorigin="673,10653" coordsize="3470,2">
              <v:shape style="position:absolute;left:673;top:10653;width:3470;height:2" coordorigin="673,10653" coordsize="3470,0" path="m673,10653l4144,10653e" filled="f" stroked="t" strokeweight=".706329pt" strokecolor="#747474">
                <v:path arrowok="t"/>
              </v:shape>
            </v:group>
            <v:group style="position:absolute;left:4087;top:10653;width:311;height:2" coordorigin="4087,10653" coordsize="311,2">
              <v:shape style="position:absolute;left:4087;top:10653;width:311;height:2" coordorigin="4087,10653" coordsize="311,0" path="m4087,10653l4398,10653e" filled="f" stroked="t" strokeweight=".470886pt" strokecolor="#676767">
                <v:path arrowok="t"/>
              </v:shape>
            </v:group>
            <v:group style="position:absolute;left:4304;top:10653;width:2453;height:2" coordorigin="4304,10653" coordsize="2453,2">
              <v:shape style="position:absolute;left:4304;top:10653;width:2453;height:2" coordorigin="4304,10653" coordsize="2453,0" path="m4304,10653l6757,10653e" filled="f" stroked="t" strokeweight=".706329pt" strokecolor="#777777">
                <v:path arrowok="t"/>
              </v:shape>
            </v:group>
            <v:group style="position:absolute;left:6701;top:10653;width:250;height:2" coordorigin="6701,10653" coordsize="250,2">
              <v:shape style="position:absolute;left:6701;top:10653;width:250;height:2" coordorigin="6701,10653" coordsize="250,0" path="m6701,10653l6950,10653e" filled="f" stroked="t" strokeweight=".470886pt" strokecolor="#676767">
                <v:path arrowok="t"/>
              </v:shape>
            </v:group>
            <v:group style="position:absolute;left:6894;top:10653;width:659;height:2" coordorigin="6894,10653" coordsize="659,2">
              <v:shape style="position:absolute;left:6894;top:10653;width:659;height:2" coordorigin="6894,10653" coordsize="659,0" path="m6894,10653l7553,10653e" filled="f" stroked="t" strokeweight=".706329pt" strokecolor="#777777">
                <v:path arrowok="t"/>
              </v:shape>
            </v:group>
            <v:group style="position:absolute;left:7497;top:10653;width:297;height:2" coordorigin="7497,10653" coordsize="297,2">
              <v:shape style="position:absolute;left:7497;top:10653;width:297;height:2" coordorigin="7497,10653" coordsize="297,0" path="m7497,10653l7793,10653e" filled="f" stroked="t" strokeweight=".470886pt" strokecolor="#6B6B6B">
                <v:path arrowok="t"/>
              </v:shape>
            </v:group>
            <v:group style="position:absolute;left:7737;top:10653;width:485;height:2" coordorigin="7737,10653" coordsize="485,2">
              <v:shape style="position:absolute;left:7737;top:10653;width:485;height:2" coordorigin="7737,10653" coordsize="485,0" path="m7737,10653l8222,10653e" filled="f" stroked="t" strokeweight=".706329pt" strokecolor="#777777">
                <v:path arrowok="t"/>
              </v:shape>
            </v:group>
            <v:group style="position:absolute;left:8165;top:10653;width:339;height:2" coordorigin="8165,10653" coordsize="339,2">
              <v:shape style="position:absolute;left:8165;top:10653;width:339;height:2" coordorigin="8165,10653" coordsize="339,0" path="m8165,10653l8504,10653e" filled="f" stroked="t" strokeweight=".470886pt" strokecolor="#646464">
                <v:path arrowok="t"/>
              </v:shape>
            </v:group>
            <v:group style="position:absolute;left:8448;top:10653;width:2910;height:2" coordorigin="8448,10653" coordsize="2910,2">
              <v:shape style="position:absolute;left:8448;top:10653;width:2910;height:2" coordorigin="8448,10653" coordsize="2910,0" path="m8448,10653l11358,10653e" filled="f" stroked="t" strokeweight=".706329pt" strokecolor="#777777">
                <v:path arrowok="t"/>
              </v:shape>
            </v:group>
            <v:group style="position:absolute;left:678;top:11138;width:3466;height:2" coordorigin="678,11138" coordsize="3466,2">
              <v:shape style="position:absolute;left:678;top:11138;width:3466;height:2" coordorigin="678,11138" coordsize="3466,0" path="m678,11138l4144,11138e" filled="f" stroked="t" strokeweight=".706329pt" strokecolor="#747474">
                <v:path arrowok="t"/>
              </v:shape>
            </v:group>
            <v:group style="position:absolute;left:4087;top:11138;width:311;height:2" coordorigin="4087,11138" coordsize="311,2">
              <v:shape style="position:absolute;left:4087;top:11138;width:311;height:2" coordorigin="4087,11138" coordsize="311,0" path="m4087,11138l4398,11138e" filled="f" stroked="t" strokeweight=".470886pt" strokecolor="#707070">
                <v:path arrowok="t"/>
              </v:shape>
            </v:group>
            <v:group style="position:absolute;left:4294;top:11138;width:358;height:2" coordorigin="4294,11138" coordsize="358,2">
              <v:shape style="position:absolute;left:4294;top:11138;width:358;height:2" coordorigin="4294,11138" coordsize="358,0" path="m4294,11138l4652,11138e" filled="f" stroked="t" strokeweight=".941772pt" strokecolor="#808080">
                <v:path arrowok="t"/>
              </v:shape>
            </v:group>
            <v:group style="position:absolute;left:4568;top:11138;width:353;height:2" coordorigin="4568,11138" coordsize="353,2">
              <v:shape style="position:absolute;left:4568;top:11138;width:353;height:2" coordorigin="4568,11138" coordsize="353,0" path="m4568,11138l4921,11138e" filled="f" stroked="t" strokeweight=".470886pt" strokecolor="#646464">
                <v:path arrowok="t"/>
              </v:shape>
            </v:group>
            <v:group style="position:absolute;left:4864;top:11138;width:1893;height:2" coordorigin="4864,11138" coordsize="1893,2">
              <v:shape style="position:absolute;left:4864;top:11138;width:1893;height:2" coordorigin="4864,11138" coordsize="1893,0" path="m4864,11138l6757,11138e" filled="f" stroked="t" strokeweight=".706329pt" strokecolor="#777777">
                <v:path arrowok="t"/>
              </v:shape>
            </v:group>
            <v:group style="position:absolute;left:6701;top:11138;width:250;height:2" coordorigin="6701,11138" coordsize="250,2">
              <v:shape style="position:absolute;left:6701;top:11138;width:250;height:2" coordorigin="6701,11138" coordsize="250,0" path="m6701,11138l6950,11138e" filled="f" stroked="t" strokeweight=".470886pt" strokecolor="#707070">
                <v:path arrowok="t"/>
              </v:shape>
            </v:group>
            <v:group style="position:absolute;left:6894;top:11138;width:659;height:2" coordorigin="6894,11138" coordsize="659,2">
              <v:shape style="position:absolute;left:6894;top:11138;width:659;height:2" coordorigin="6894,11138" coordsize="659,0" path="m6894,11138l7553,11138e" filled="f" stroked="t" strokeweight=".706329pt" strokecolor="#747474">
                <v:path arrowok="t"/>
              </v:shape>
            </v:group>
            <v:group style="position:absolute;left:7497;top:11138;width:297;height:2" coordorigin="7497,11138" coordsize="297,2">
              <v:shape style="position:absolute;left:7497;top:11138;width:297;height:2" coordorigin="7497,11138" coordsize="297,0" path="m7497,11138l7793,11138e" filled="f" stroked="t" strokeweight=".470886pt" strokecolor="#6B6B6B">
                <v:path arrowok="t"/>
              </v:shape>
            </v:group>
            <v:group style="position:absolute;left:7737;top:11138;width:3164;height:2" coordorigin="7737,11138" coordsize="3164,2">
              <v:shape style="position:absolute;left:7737;top:11138;width:3164;height:2" coordorigin="7737,11138" coordsize="3164,0" path="m7737,11138l10901,11138e" filled="f" stroked="t" strokeweight=".706329pt" strokecolor="#777777">
                <v:path arrowok="t"/>
              </v:shape>
            </v:group>
            <v:group style="position:absolute;left:10845;top:11138;width:518;height:2" coordorigin="10845,11138" coordsize="518,2">
              <v:shape style="position:absolute;left:10845;top:11138;width:518;height:2" coordorigin="10845,11138" coordsize="518,0" path="m10845,11138l11362,11138e" filled="f" stroked="t" strokeweight=".470886pt" strokecolor="#707070">
                <v:path arrowok="t"/>
              </v:shape>
            </v:group>
            <v:group style="position:absolute;left:678;top:11357;width:3946;height:2" coordorigin="678,11357" coordsize="3946,2">
              <v:shape style="position:absolute;left:678;top:11357;width:3946;height:2" coordorigin="678,11357" coordsize="3946,0" path="m678,11357l4624,11357e" filled="f" stroked="t" strokeweight=".706329pt" strokecolor="#707070">
                <v:path arrowok="t"/>
              </v:shape>
            </v:group>
            <v:group style="position:absolute;left:690;top:11096;width:2;height:5424" coordorigin="690,11096" coordsize="2,5424">
              <v:shape style="position:absolute;left:690;top:11096;width:2;height:5424" coordorigin="690,11096" coordsize="0,5424" path="m690,16520l690,11096e" filled="f" stroked="t" strokeweight=".706329pt" strokecolor="#646464">
                <v:path arrowok="t"/>
              </v:shape>
            </v:group>
            <v:group style="position:absolute;left:4568;top:11357;width:353;height:2" coordorigin="4568,11357" coordsize="353,2">
              <v:shape style="position:absolute;left:4568;top:11357;width:353;height:2" coordorigin="4568,11357" coordsize="353,0" path="m4568,11357l4921,11357e" filled="f" stroked="t" strokeweight=".470886pt" strokecolor="#575757">
                <v:path arrowok="t"/>
              </v:shape>
            </v:group>
            <v:group style="position:absolute;left:4864;top:11355;width:6494;height:2" coordorigin="4864,11355" coordsize="6494,2">
              <v:shape style="position:absolute;left:4864;top:11355;width:6494;height:2" coordorigin="4864,11355" coordsize="6494,0" path="m4864,11355l11358,11355e" filled="f" stroked="t" strokeweight=".706329pt" strokecolor="#777777">
                <v:path arrowok="t"/>
              </v:shape>
            </v:group>
            <v:group style="position:absolute;left:1149;top:11348;width:2;height:414" coordorigin="1149,11348" coordsize="2,414">
              <v:shape style="position:absolute;left:1149;top:11348;width:2;height:414" coordorigin="1149,11348" coordsize="0,414" path="m1149,11761l1149,11348e" filled="f" stroked="t" strokeweight=".470886pt" strokecolor="#4F4F4F">
                <v:path arrowok="t"/>
              </v:shape>
            </v:group>
            <v:group style="position:absolute;left:1721;top:11348;width:2;height:889" coordorigin="1721,11348" coordsize="2,889">
              <v:shape style="position:absolute;left:1721;top:11348;width:2;height:889" coordorigin="1721,11348" coordsize="0,889" path="m1721,12237l1721,11348e" filled="f" stroked="t" strokeweight=".706329pt" strokecolor="#606060">
                <v:path arrowok="t"/>
              </v:shape>
            </v:group>
            <v:group style="position:absolute;left:7332;top:11348;width:2;height:247" coordorigin="7332,11348" coordsize="2,247">
              <v:shape style="position:absolute;left:7332;top:11348;width:2;height:247" coordorigin="7332,11348" coordsize="0,247" path="m7332,11595l7332,11348e" filled="f" stroked="t" strokeweight=".706329pt" strokecolor="#676767">
                <v:path arrowok="t"/>
              </v:shape>
            </v:group>
            <v:group style="position:absolute;left:678;top:11775;width:6079;height:2" coordorigin="678,11775" coordsize="6079,2">
              <v:shape style="position:absolute;left:678;top:11775;width:6079;height:2" coordorigin="678,11775" coordsize="6079,0" path="m678,11775l6757,11775e" filled="f" stroked="t" strokeweight=".706329pt" strokecolor="#777777">
                <v:path arrowok="t"/>
              </v:shape>
            </v:group>
            <v:group style="position:absolute;left:1149;top:11538;width:2;height:699" coordorigin="1149,11538" coordsize="2,699">
              <v:shape style="position:absolute;left:1149;top:11538;width:2;height:699" coordorigin="1149,11538" coordsize="0,699" path="m1149,12237l1149,11538e" filled="f" stroked="t" strokeweight=".706329pt" strokecolor="#575757">
                <v:path arrowok="t"/>
              </v:shape>
            </v:group>
            <v:group style="position:absolute;left:6701;top:11775;width:250;height:2" coordorigin="6701,11775" coordsize="250,2">
              <v:shape style="position:absolute;left:6701;top:11775;width:250;height:2" coordorigin="6701,11775" coordsize="250,0" path="m6701,11775l6950,11775e" filled="f" stroked="t" strokeweight=".470886pt" strokecolor="#606060">
                <v:path arrowok="t"/>
              </v:shape>
            </v:group>
            <v:group style="position:absolute;left:6894;top:11775;width:659;height:2" coordorigin="6894,11775" coordsize="659,2">
              <v:shape style="position:absolute;left:6894;top:11775;width:659;height:2" coordorigin="6894,11775" coordsize="659,0" path="m6894,11775l7553,11775e" filled="f" stroked="t" strokeweight=".706329pt" strokecolor="#6B6B6B">
                <v:path arrowok="t"/>
              </v:shape>
            </v:group>
            <v:group style="position:absolute;left:7336;top:11538;width:2;height:261" coordorigin="7336,11538" coordsize="2,261">
              <v:shape style="position:absolute;left:7336;top:11538;width:2;height:261" coordorigin="7336,11538" coordsize="0,261" path="m7336,11799l7336,11538e" filled="f" stroked="t" strokeweight=".470886pt" strokecolor="#4B4B4B">
                <v:path arrowok="t"/>
              </v:shape>
            </v:group>
            <v:group style="position:absolute;left:7497;top:11775;width:297;height:2" coordorigin="7497,11775" coordsize="297,2">
              <v:shape style="position:absolute;left:7497;top:11775;width:297;height:2" coordorigin="7497,11775" coordsize="297,0" path="m7497,11775l7793,11775e" filled="f" stroked="t" strokeweight=".470886pt" strokecolor="#5B5B5B">
                <v:path arrowok="t"/>
              </v:shape>
            </v:group>
            <v:group style="position:absolute;left:7737;top:11775;width:485;height:2" coordorigin="7737,11775" coordsize="485,2">
              <v:shape style="position:absolute;left:7737;top:11775;width:485;height:2" coordorigin="7737,11775" coordsize="485,0" path="m7737,11775l8222,11775e" filled="f" stroked="t" strokeweight=".706329pt" strokecolor="#7C7C7C">
                <v:path arrowok="t"/>
              </v:shape>
            </v:group>
            <v:group style="position:absolute;left:8165;top:11775;width:339;height:2" coordorigin="8165,11775" coordsize="339,2">
              <v:shape style="position:absolute;left:8165;top:11775;width:339;height:2" coordorigin="8165,11775" coordsize="339,0" path="m8165,11775l8504,11775e" filled="f" stroked="t" strokeweight=".470886pt" strokecolor="#676767">
                <v:path arrowok="t"/>
              </v:shape>
            </v:group>
            <v:group style="position:absolute;left:8448;top:11775;width:2453;height:2" coordorigin="8448,11775" coordsize="2453,2">
              <v:shape style="position:absolute;left:8448;top:11775;width:2453;height:2" coordorigin="8448,11775" coordsize="2453,0" path="m8448,11775l10901,11775e" filled="f" stroked="t" strokeweight=".706329pt" strokecolor="#777777">
                <v:path arrowok="t"/>
              </v:shape>
            </v:group>
            <v:group style="position:absolute;left:10845;top:11775;width:518;height:2" coordorigin="10845,11775" coordsize="518,2">
              <v:shape style="position:absolute;left:10845;top:11775;width:518;height:2" coordorigin="10845,11775" coordsize="518,0" path="m10845,11775l11362,11775e" filled="f" stroked="t" strokeweight=".470886pt" strokecolor="#747474">
                <v:path arrowok="t"/>
              </v:shape>
            </v:group>
            <v:group style="position:absolute;left:7336;top:11728;width:2;height:509" coordorigin="7336,11728" coordsize="2,509">
              <v:shape style="position:absolute;left:7336;top:11728;width:2;height:509" coordorigin="7336,11728" coordsize="0,509" path="m7336,12237l7336,11728e" filled="f" stroked="t" strokeweight=".706329pt" strokecolor="#676767">
                <v:path arrowok="t"/>
              </v:shape>
            </v:group>
            <v:group style="position:absolute;left:1149;top:12179;width:2;height:271" coordorigin="1149,12179" coordsize="2,271">
              <v:shape style="position:absolute;left:1149;top:12179;width:2;height:271" coordorigin="1149,12179" coordsize="0,271" path="m1149,12450l1149,12179e" filled="f" stroked="t" strokeweight=".470886pt" strokecolor="#545454">
                <v:path arrowok="t"/>
              </v:shape>
            </v:group>
            <v:group style="position:absolute;left:1723;top:12179;width:2;height:271" coordorigin="1723,12179" coordsize="2,271">
              <v:shape style="position:absolute;left:1723;top:12179;width:2;height:271" coordorigin="1723,12179" coordsize="0,271" path="m1723,12450l1723,12179e" filled="f" stroked="t" strokeweight=".470886pt" strokecolor="#545454">
                <v:path arrowok="t"/>
              </v:shape>
            </v:group>
            <v:group style="position:absolute;left:7336;top:12179;width:2;height:271" coordorigin="7336,12179" coordsize="2,271">
              <v:shape style="position:absolute;left:7336;top:12179;width:2;height:271" coordorigin="7336,12179" coordsize="0,271" path="m7336,12450l7336,12179e" filled="f" stroked="t" strokeweight=".470886pt" strokecolor="#484848">
                <v:path arrowok="t"/>
              </v:shape>
            </v:group>
            <v:group style="position:absolute;left:1149;top:12360;width:2;height:347" coordorigin="1149,12360" coordsize="2,347">
              <v:shape style="position:absolute;left:1149;top:12360;width:2;height:347" coordorigin="1149,12360" coordsize="0,347" path="m1149,12707l1149,12360e" filled="f" stroked="t" strokeweight=".941772pt" strokecolor="#6B6B6B">
                <v:path arrowok="t"/>
              </v:shape>
            </v:group>
            <v:group style="position:absolute;left:1723;top:12370;width:2;height:475" coordorigin="1723,12370" coordsize="2,475">
              <v:shape style="position:absolute;left:1723;top:12370;width:2;height:475" coordorigin="1723,12370" coordsize="0,475" path="m1723,12845l1723,12370e" filled="f" stroked="t" strokeweight=".706329pt" strokecolor="#676767">
                <v:path arrowok="t"/>
              </v:shape>
            </v:group>
            <v:group style="position:absolute;left:2726;top:12393;width:2;height:299" coordorigin="2726,12393" coordsize="2,299">
              <v:shape style="position:absolute;left:2726;top:12393;width:2;height:299" coordorigin="2726,12393" coordsize="0,299" path="m2726,12693l2726,12393e" filled="f" stroked="t" strokeweight=".470886pt" strokecolor="#3F3F3F">
                <v:path arrowok="t"/>
              </v:shape>
            </v:group>
            <v:group style="position:absolute;left:7336;top:12393;width:2;height:1117" coordorigin="7336,12393" coordsize="2,1117">
              <v:shape style="position:absolute;left:7336;top:12393;width:2;height:1117" coordorigin="7336,12393" coordsize="0,1117" path="m7336,13511l7336,12393e" filled="f" stroked="t" strokeweight=".706329pt" strokecolor="#6B6B6B">
                <v:path arrowok="t"/>
              </v:shape>
            </v:group>
            <v:group style="position:absolute;left:11358;top:4340;width:2;height:12165" coordorigin="11358,4340" coordsize="2,12165">
              <v:shape style="position:absolute;left:11358;top:4340;width:2;height:12165" coordorigin="11358,4340" coordsize="0,12165" path="m11358,16506l11358,4340e" filled="f" stroked="t" strokeweight=".470886pt" strokecolor="#6B6B6B">
                <v:path arrowok="t"/>
              </v:shape>
            </v:group>
            <v:group style="position:absolute;left:1151;top:12636;width:2;height:442" coordorigin="1151,12636" coordsize="2,442">
              <v:shape style="position:absolute;left:1151;top:12636;width:2;height:442" coordorigin="1151,12636" coordsize="0,442" path="m1151,13078l1151,12636e" filled="f" stroked="t" strokeweight=".470886pt" strokecolor="#4F4F4F">
                <v:path arrowok="t"/>
              </v:shape>
            </v:group>
            <v:group style="position:absolute;left:687;top:12788;width:2;height:290" coordorigin="687,12788" coordsize="2,290">
              <v:shape style="position:absolute;left:687;top:12788;width:2;height:290" coordorigin="687,12788" coordsize="0,290" path="m687,13078l687,12788e" filled="f" stroked="t" strokeweight=".470886pt" strokecolor="#4B4B4B">
                <v:path arrowok="t"/>
              </v:shape>
            </v:group>
            <v:group style="position:absolute;left:1723;top:12788;width:2;height:290" coordorigin="1723,12788" coordsize="2,290">
              <v:shape style="position:absolute;left:1723;top:12788;width:2;height:290" coordorigin="1723,12788" coordsize="0,290" path="m1723,13078l1723,12788e" filled="f" stroked="t" strokeweight=".470886pt" strokecolor="#383838">
                <v:path arrowok="t"/>
              </v:shape>
            </v:group>
            <v:group style="position:absolute;left:1149;top:13021;width:2;height:1127" coordorigin="1149,13021" coordsize="2,1127">
              <v:shape style="position:absolute;left:1149;top:13021;width:2;height:1127" coordorigin="1149,13021" coordsize="0,1127" path="m1149,14148l1149,13021e" filled="f" stroked="t" strokeweight=".706329pt" strokecolor="#646464">
                <v:path arrowok="t"/>
              </v:shape>
            </v:group>
            <v:group style="position:absolute;left:1723;top:13021;width:2;height:490" coordorigin="1723,13021" coordsize="2,490">
              <v:shape style="position:absolute;left:1723;top:13021;width:2;height:490" coordorigin="1723,13021" coordsize="0,490" path="m1723,13511l1723,13021e" filled="f" stroked="t" strokeweight=".706329pt" strokecolor="#646464">
                <v:path arrowok="t"/>
              </v:shape>
            </v:group>
            <v:group style="position:absolute;left:2726;top:13235;width:2;height:143" coordorigin="2726,13235" coordsize="2,143">
              <v:shape style="position:absolute;left:2726;top:13235;width:2;height:143" coordorigin="2726,13235" coordsize="0,143" path="m2726,13377l2726,13235e" filled="f" stroked="t" strokeweight=".470886pt" strokecolor="#3F3F3F">
                <v:path arrowok="t"/>
              </v:shape>
            </v:group>
            <v:group style="position:absolute;left:3348;top:13339;width:94;height:2" coordorigin="3348,13339" coordsize="94,2">
              <v:shape style="position:absolute;left:3348;top:13339;width:94;height:2" coordorigin="3348,13339" coordsize="94,0" path="m3348,13339l3442,13339e" filled="f" stroked="t" strokeweight="1.883544pt" strokecolor="#383F48">
                <v:path arrowok="t"/>
              </v:shape>
            </v:group>
            <v:group style="position:absolute;left:3435;top:13301;width:2;height:209" coordorigin="3435,13301" coordsize="2,209">
              <v:shape style="position:absolute;left:3435;top:13301;width:2;height:209" coordorigin="3435,13301" coordsize="0,209" path="m3435,13511l3435,13301e" filled="f" stroked="t" strokeweight=".706329pt" strokecolor="#2B386B">
                <v:path arrowok="t"/>
              </v:shape>
            </v:group>
            <v:group style="position:absolute;left:11358;top:13244;width:2;height:376" coordorigin="11358,13244" coordsize="2,376">
              <v:shape style="position:absolute;left:11358;top:13244;width:2;height:376" coordorigin="11358,13244" coordsize="0,376" path="m11358,13620l11358,13244e" filled="f" stroked="t" strokeweight=".941772pt" strokecolor="#808080">
                <v:path arrowok="t"/>
              </v:shape>
            </v:group>
            <v:group style="position:absolute;left:678;top:13858;width:2053;height:2" coordorigin="678,13858" coordsize="2053,2">
              <v:shape style="position:absolute;left:678;top:13858;width:2053;height:2" coordorigin="678,13858" coordsize="2053,0" path="m678,13858l2731,13858e" filled="f" stroked="t" strokeweight=".706329pt" strokecolor="#747474">
                <v:path arrowok="t"/>
              </v:shape>
            </v:group>
            <v:group style="position:absolute;left:1723;top:13454;width:2;height:190" coordorigin="1723,13454" coordsize="2,190">
              <v:shape style="position:absolute;left:1723;top:13454;width:2;height:190" coordorigin="1723,13454" coordsize="0,190" path="m1723,13644l1723,13454e" filled="f" stroked="t" strokeweight=".470886pt" strokecolor="#343434">
                <v:path arrowok="t"/>
              </v:shape>
            </v:group>
            <v:group style="position:absolute;left:7339;top:13454;width:2;height:190" coordorigin="7339,13454" coordsize="2,190">
              <v:shape style="position:absolute;left:7339;top:13454;width:2;height:190" coordorigin="7339,13454" coordsize="0,190" path="m7339,13644l7339,13454e" filled="f" stroked="t" strokeweight=".470886pt" strokecolor="#545454">
                <v:path arrowok="t"/>
              </v:shape>
            </v:group>
            <v:group style="position:absolute;left:1723;top:13587;width:2;height:561" coordorigin="1723,13587" coordsize="2,561">
              <v:shape style="position:absolute;left:1723;top:13587;width:2;height:561" coordorigin="1723,13587" coordsize="0,561" path="m1723,14148l1723,13587e" filled="f" stroked="t" strokeweight=".706329pt" strokecolor="#606060">
                <v:path arrowok="t"/>
              </v:shape>
            </v:group>
            <v:group style="position:absolute;left:3381;top:13715;width:2;height:737" coordorigin="3381,13715" coordsize="2,737">
              <v:shape style="position:absolute;left:3381;top:13715;width:2;height:737" coordorigin="3381,13715" coordsize="0,737" path="m3381,14452l3381,13715e" filled="f" stroked="t" strokeweight=".470886pt" strokecolor="#4B4F97">
                <v:path arrowok="t"/>
              </v:shape>
            </v:group>
            <v:group style="position:absolute;left:7339;top:13587;width:2;height:1127" coordorigin="7339,13587" coordsize="2,1127">
              <v:shape style="position:absolute;left:7339;top:13587;width:2;height:1127" coordorigin="7339,13587" coordsize="0,1127" path="m7339,14713l7339,13587e" filled="f" stroked="t" strokeweight=".706329pt" strokecolor="#6B6B6B">
                <v:path arrowok="t"/>
              </v:shape>
            </v:group>
            <v:group style="position:absolute;left:687;top:14091;width:2;height:181" coordorigin="687,14091" coordsize="2,181">
              <v:shape style="position:absolute;left:687;top:14091;width:2;height:181" coordorigin="687,14091" coordsize="0,181" path="m687,14271l687,14091e" filled="f" stroked="t" strokeweight=".470886pt" strokecolor="#3F3F3F">
                <v:path arrowok="t"/>
              </v:shape>
            </v:group>
            <v:group style="position:absolute;left:1149;top:14091;width:2;height:181" coordorigin="1149,14091" coordsize="2,181">
              <v:shape style="position:absolute;left:1149;top:14091;width:2;height:181" coordorigin="1149,14091" coordsize="0,181" path="m1149,14271l1149,14091e" filled="f" stroked="t" strokeweight=".470886pt" strokecolor="#383838">
                <v:path arrowok="t"/>
              </v:shape>
            </v:group>
            <v:group style="position:absolute;left:1723;top:14091;width:2;height:285" coordorigin="1723,14091" coordsize="2,285">
              <v:shape style="position:absolute;left:1723;top:14091;width:2;height:285" coordorigin="1723,14091" coordsize="0,285" path="m1723,14376l1723,14091e" filled="f" stroked="t" strokeweight=".470886pt" strokecolor="#3B3B3B">
                <v:path arrowok="t"/>
              </v:shape>
            </v:group>
            <v:group style="position:absolute;left:3362;top:14067;width:2;height:204" coordorigin="3362,14067" coordsize="2,204">
              <v:shape style="position:absolute;left:3362;top:14067;width:2;height:204" coordorigin="3362,14067" coordsize="0,204" path="m3362,14271l3362,14067e" filled="f" stroked="t" strokeweight=".706329pt" strokecolor="#3F3F9C">
                <v:path arrowok="t"/>
              </v:shape>
            </v:group>
            <v:group style="position:absolute;left:3395;top:14243;width:2;height:105" coordorigin="3395,14243" coordsize="2,105">
              <v:shape style="position:absolute;left:3395;top:14243;width:2;height:105" coordorigin="3395,14243" coordsize="0,105" path="m3395,14347l3395,14243e" filled="f" stroked="t" strokeweight="1.648101pt" strokecolor="#676B97">
                <v:path arrowok="t"/>
              </v:shape>
            </v:group>
            <v:group style="position:absolute;left:1151;top:14214;width:2;height:2301" coordorigin="1151,14214" coordsize="2,2301">
              <v:shape style="position:absolute;left:1151;top:14214;width:2;height:2301" coordorigin="1151,14214" coordsize="0,2301" path="m1151,16515l1151,14214e" filled="f" stroked="t" strokeweight=".706329pt" strokecolor="#646464">
                <v:path arrowok="t"/>
              </v:shape>
            </v:group>
            <v:group style="position:absolute;left:1723;top:14319;width:2;height:2211" coordorigin="1723,14319" coordsize="2,2211">
              <v:shape style="position:absolute;left:1723;top:14319;width:2;height:2211" coordorigin="1723,14319" coordsize="0,2211" path="m1723,16529l1723,14319e" filled="f" stroked="t" strokeweight=".706329pt" strokecolor="#646464">
                <v:path arrowok="t"/>
              </v:shape>
            </v:group>
            <v:group style="position:absolute;left:3395;top:14347;width:2;height:166" coordorigin="3395,14347" coordsize="2,166">
              <v:shape style="position:absolute;left:3395;top:14347;width:2;height:166" coordorigin="3395,14347" coordsize="0,166" path="m3395,14514l3395,14347e" filled="f" stroked="t" strokeweight=".706329pt" strokecolor="#6B709C">
                <v:path arrowok="t"/>
              </v:shape>
            </v:group>
            <v:group style="position:absolute;left:2726;top:14485;width:2;height:228" coordorigin="2726,14485" coordsize="2,228">
              <v:shape style="position:absolute;left:2726;top:14485;width:2;height:228" coordorigin="2726,14485" coordsize="0,228" path="m2726,14713l2726,14485e" filled="f" stroked="t" strokeweight=".470886pt" strokecolor="#343434">
                <v:path arrowok="t"/>
              </v:shape>
            </v:group>
            <v:group style="position:absolute;left:1154;top:14656;width:2;height:133" coordorigin="1154,14656" coordsize="2,133">
              <v:shape style="position:absolute;left:1154;top:14656;width:2;height:133" coordorigin="1154,14656" coordsize="0,133" path="m1154,14789l1154,14656e" filled="f" stroked="t" strokeweight=".470886pt" strokecolor="#4F4F4F">
                <v:path arrowok="t"/>
              </v:shape>
            </v:group>
            <v:group style="position:absolute;left:7341;top:14656;width:2;height:133" coordorigin="7341,14656" coordsize="2,133">
              <v:shape style="position:absolute;left:7341;top:14656;width:2;height:133" coordorigin="7341,14656" coordsize="0,133" path="m7341,14789l7341,14656e" filled="f" stroked="t" strokeweight=".470886pt" strokecolor="#484848">
                <v:path arrowok="t"/>
              </v:shape>
            </v:group>
            <v:group style="position:absolute;left:7341;top:14732;width:2;height:542" coordorigin="7341,14732" coordsize="2,542">
              <v:shape style="position:absolute;left:7341;top:14732;width:2;height:542" coordorigin="7341,14732" coordsize="0,542" path="m7341,15274l7341,14732e" filled="f" stroked="t" strokeweight=".706329pt" strokecolor="#6B6B6B">
                <v:path arrowok="t"/>
              </v:shape>
            </v:group>
            <v:group style="position:absolute;left:7341;top:15217;width:2;height:371" coordorigin="7341,15217" coordsize="2,371">
              <v:shape style="position:absolute;left:7341;top:15217;width:2;height:371" coordorigin="7341,15217" coordsize="0,371" path="m7341,15588l7341,15217e" filled="f" stroked="t" strokeweight=".470886pt" strokecolor="#5B5B5B">
                <v:path arrowok="t"/>
              </v:shape>
            </v:group>
            <v:group style="position:absolute;left:11358;top:15217;width:2;height:371" coordorigin="11358,15217" coordsize="2,371">
              <v:shape style="position:absolute;left:11358;top:15217;width:2;height:371" coordorigin="11358,15217" coordsize="0,371" path="m11358,15588l11358,15217e" filled="f" stroked="t" strokeweight=".941772pt" strokecolor="#808080">
                <v:path arrowok="t"/>
              </v:shape>
            </v:group>
            <v:group style="position:absolute;left:7341;top:15498;width:2;height:1008" coordorigin="7341,15498" coordsize="2,1008">
              <v:shape style="position:absolute;left:7341;top:15498;width:2;height:1008" coordorigin="7341,15498" coordsize="0,1008" path="m7341,16506l7341,15498e" filled="f" stroked="t" strokeweight=".706329pt" strokecolor="#6B6B6B">
                <v:path arrowok="t"/>
              </v:shape>
            </v:group>
            <v:group style="position:absolute;left:6701;top:16506;width:250;height:2" coordorigin="6701,16506" coordsize="250,2">
              <v:shape style="position:absolute;left:6701;top:16506;width:250;height:2" coordorigin="6701,16506" coordsize="250,0" path="m6701,16506l6950,16506e" filled="f" stroked="t" strokeweight=".470886pt" strokecolor="#6B6B6B">
                <v:path arrowok="t"/>
              </v:shape>
            </v:group>
            <v:group style="position:absolute;left:683;top:16506;width:10680;height:2" coordorigin="683,16506" coordsize="10680,2">
              <v:shape style="position:absolute;left:683;top:16506;width:10680;height:2" coordorigin="683,16506" coordsize="10680,0" path="m683,16506l11362,16506e" filled="f" stroked="t" strokeweight=".706329pt" strokecolor="#7C7C7C">
                <v:path arrowok="t"/>
              </v:shape>
            </v:group>
            <v:group style="position:absolute;left:2419;top:3151;width:105;height:2" coordorigin="2419,3151" coordsize="105,2">
              <v:shape style="position:absolute;left:2419;top:3151;width:105;height:2" coordorigin="2419,3151" coordsize="105,0" path="m2419,3151l2524,3151e" filled="f" stroked="t" strokeweight=".38pt" strokecolor="#535555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7" w:lineRule="exact"/>
        <w:ind w:left="277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c;;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8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B3B3B"/>
          <w:spacing w:val="0"/>
          <w:w w:val="50"/>
          <w:position w:val="1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81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B3B3B"/>
          <w:w w:val="80"/>
        </w:rPr>
        <w:t>Alıdlii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-104"/>
          <w:w w:val="80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80"/>
        </w:rPr>
        <w:t>TOPÇl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92" w:after="0" w:line="240" w:lineRule="auto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B3B3B"/>
          <w:spacing w:val="0"/>
          <w:w w:val="81"/>
        </w:rPr>
        <w:t>ir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49" w:after="0" w:line="204" w:lineRule="exact"/>
        <w:ind w:right="4768" w:firstLine="53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440"/>
          <w:cols w:num="3" w:equalWidth="0">
            <w:col w:w="423" w:space="2264"/>
            <w:col w:w="1236" w:space="1490"/>
            <w:col w:w="5487"/>
          </w:cols>
        </w:sectPr>
      </w:pPr>
      <w:rPr/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7" w:lineRule="exact"/>
        <w:ind w:left="32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941788pt;margin-top:-13.792134pt;width:52.976253pt;height:42.5pt;mso-position-horizontal-relative:page;mso-position-vertical-relative:paragraph;z-index:-15623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A3A3A"/>
                      <w:spacing w:val="0"/>
                      <w:w w:val="44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4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3348" w:right="-20"/>
        <w:jc w:val="left"/>
        <w:tabs>
          <w:tab w:pos="952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5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5"/>
          <w:position w:val="-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5"/>
        </w:rPr>
      </w:r>
      <w:r>
        <w:rPr>
          <w:rFonts w:ascii="Arial" w:hAnsi="Arial" w:cs="Arial" w:eastAsia="Arial"/>
          <w:sz w:val="29"/>
          <w:szCs w:val="29"/>
          <w:color w:val="646466"/>
          <w:spacing w:val="0"/>
          <w:w w:val="50"/>
          <w:position w:val="-2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520" w:right="560"/>
        </w:sectPr>
      </w:pPr>
      <w:rPr/>
    </w:p>
    <w:p>
      <w:pPr>
        <w:spacing w:before="0" w:after="0" w:line="143" w:lineRule="exact"/>
        <w:ind w:left="839" w:right="241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76.854797pt;margin-top:6.143441pt;width:12.969339pt;height:.1pt;mso-position-horizontal-relative:page;mso-position-vertical-relative:paragraph;z-index:-15626" coordorigin="9537,123" coordsize="259,2">
            <v:shape style="position:absolute;left:9537;top:123;width:259;height:2" coordorigin="9537,123" coordsize="259,0" path="m9537,123l9796,123e" filled="f" stroked="t" strokeweight="3.47393pt" strokecolor="#67747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4"/>
        </w:rPr>
        <w:t>/ZMIR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3" w:lineRule="exact"/>
        <w:ind w:left="574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73" w:after="0" w:line="22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3"/>
          <w:position w:val="-1"/>
        </w:rPr>
        <w:t>Müda</w:t>
      </w:r>
      <w:r>
        <w:rPr>
          <w:rFonts w:ascii="Arial" w:hAnsi="Arial" w:cs="Arial" w:eastAsia="Arial"/>
          <w:sz w:val="19"/>
          <w:szCs w:val="19"/>
          <w:color w:val="3A3A3A"/>
          <w:spacing w:val="-12"/>
          <w:w w:val="103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646466"/>
          <w:spacing w:val="-18"/>
          <w:w w:val="122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3A3A3A"/>
          <w:spacing w:val="-9"/>
          <w:w w:val="166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646466"/>
          <w:spacing w:val="0"/>
          <w:w w:val="92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646466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ub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5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60"/>
          <w:cols w:num="2" w:equalWidth="0">
            <w:col w:w="1600" w:space="1224"/>
            <w:col w:w="8016"/>
          </w:cols>
        </w:sectPr>
      </w:pPr>
      <w:rPr/>
    </w:p>
    <w:p>
      <w:pPr>
        <w:spacing w:before="0" w:after="0" w:line="255" w:lineRule="exact"/>
        <w:ind w:left="652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  <w:position w:val="9"/>
        </w:rPr>
        <w:t>BE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  <w:position w:val="9"/>
        </w:rPr>
        <w:t>L</w:t>
      </w:r>
      <w:r>
        <w:rPr>
          <w:rFonts w:ascii="Arial" w:hAnsi="Arial" w:cs="Arial" w:eastAsia="Arial"/>
          <w:sz w:val="14"/>
          <w:szCs w:val="14"/>
          <w:color w:val="494949"/>
          <w:spacing w:val="-7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646466"/>
          <w:spacing w:val="0"/>
          <w:w w:val="92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646466"/>
          <w:spacing w:val="-23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  <w:position w:val="9"/>
        </w:rPr>
        <w:t>DIY</w:t>
      </w:r>
      <w:r>
        <w:rPr>
          <w:rFonts w:ascii="Arial" w:hAnsi="Arial" w:cs="Arial" w:eastAsia="Arial"/>
          <w:sz w:val="14"/>
          <w:szCs w:val="14"/>
          <w:color w:val="494949"/>
          <w:spacing w:val="-5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646466"/>
          <w:spacing w:val="0"/>
          <w:w w:val="92"/>
          <w:position w:val="9"/>
        </w:rPr>
        <w:t>E</w:t>
      </w:r>
      <w:r>
        <w:rPr>
          <w:rFonts w:ascii="Arial" w:hAnsi="Arial" w:cs="Arial" w:eastAsia="Arial"/>
          <w:sz w:val="14"/>
          <w:szCs w:val="14"/>
          <w:color w:val="646466"/>
          <w:spacing w:val="-28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  <w:position w:val="9"/>
        </w:rPr>
        <w:t>SI</w:t>
      </w:r>
      <w:r>
        <w:rPr>
          <w:rFonts w:ascii="Arial" w:hAnsi="Arial" w:cs="Arial" w:eastAsia="Arial"/>
          <w:sz w:val="14"/>
          <w:szCs w:val="14"/>
          <w:color w:val="494949"/>
          <w:spacing w:val="-20"/>
          <w:w w:val="10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3"/>
          <w:position w:val="0"/>
        </w:rPr>
        <w:t>ANGIN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0"/>
        </w:rPr>
        <w:t>RAPO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64646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83" w:lineRule="auto"/>
        <w:ind w:left="147" w:right="3178" w:firstLine="-9"/>
        <w:jc w:val="left"/>
        <w:tabs>
          <w:tab w:pos="1460" w:val="left"/>
          <w:tab w:pos="3820" w:val="left"/>
          <w:tab w:pos="4920" w:val="left"/>
          <w:tab w:pos="6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23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95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92"/>
          <w:position w:val="1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3"/>
          <w:position w:val="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9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1"/>
        </w:rPr>
        <w:t>01: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12"/>
          <w:w w:val="45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0"/>
          <w:position w:val="0"/>
        </w:rPr>
        <w:t>[!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70"/>
          <w:position w:val="0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15"/>
          <w:w w:val="12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8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84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28"/>
          <w:position w:val="0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4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0"/>
        </w:rPr>
        <w:t>Kayıl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29.05.20ı7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Kay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:3590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Merke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94" w:lineRule="auto"/>
        <w:ind w:left="147" w:right="7192" w:firstLine="5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92"/>
        </w:rPr>
        <w:t>Bildi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7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22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411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6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411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</w:rPr>
        <w:t>lO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147" w:right="-20"/>
        <w:jc w:val="left"/>
        <w:tabs>
          <w:tab w:pos="1720" w:val="left"/>
          <w:tab w:pos="4000" w:val="left"/>
          <w:tab w:pos="5440" w:val="left"/>
          <w:tab w:pos="6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4646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3"/>
          <w:szCs w:val="23"/>
          <w:color w:val="64646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:Açı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68" w:lineRule="exact"/>
        <w:ind w:left="147" w:right="-20"/>
        <w:jc w:val="left"/>
        <w:tabs>
          <w:tab w:pos="2960" w:val="left"/>
          <w:tab w:pos="6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93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60"/>
        </w:rPr>
        <w:t>i</w:t>
      </w:r>
      <w:r>
        <w:rPr>
          <w:rFonts w:ascii="Arial" w:hAnsi="Arial" w:cs="Arial" w:eastAsia="Arial"/>
          <w:sz w:val="23"/>
          <w:szCs w:val="23"/>
          <w:color w:val="3A3A3A"/>
          <w:spacing w:val="-41"/>
          <w:w w:val="16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  <w:position w:val="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99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6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58"/>
          <w:position w:val="-1"/>
        </w:rPr>
        <w:t>k_li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73"/>
          <w:position w:val="-1"/>
        </w:rPr>
        <w:t>_;İş_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4"/>
          <w:w w:val="74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9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3.994095pt;margin-top:4.81895pt;width:33.068998pt;height:24pt;mso-position-horizontal-relative:page;mso-position-vertical-relative:paragraph;z-index:-1562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94949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85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10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</w:rPr>
        <w:t>toı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8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8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61"/>
        </w:rPr>
        <w:t>a_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9"/>
          <w:w w:val="6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5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0"/>
          <w:w w:val="55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.Q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0"/>
          <w:w w:val="8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20"/>
          <w:w w:val="49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3"/>
        </w:rPr>
        <w:t>ğe_!'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3301" w:right="-20"/>
        <w:jc w:val="left"/>
        <w:tabs>
          <w:tab w:pos="6060" w:val="left"/>
          <w:tab w:pos="9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12"/>
        </w:rPr>
        <w:t>+</w:t>
      </w:r>
      <w:r>
        <w:rPr>
          <w:rFonts w:ascii="Arial" w:hAnsi="Arial" w:cs="Arial" w:eastAsia="Arial"/>
          <w:sz w:val="25"/>
          <w:szCs w:val="25"/>
          <w:color w:val="494949"/>
          <w:spacing w:val="-68"/>
          <w:w w:val="100"/>
          <w:position w:val="12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12"/>
        </w:rPr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81"/>
          <w:position w:val="0"/>
        </w:rPr>
        <w:t>t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82"/>
          <w:position w:val="0"/>
        </w:rPr>
        <w:t>y</w:t>
      </w:r>
      <w:r>
        <w:rPr>
          <w:rFonts w:ascii="Arial" w:hAnsi="Arial" w:cs="Arial" w:eastAsia="Arial"/>
          <w:sz w:val="21"/>
          <w:szCs w:val="21"/>
          <w:color w:val="494949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92"/>
          <w:position w:val="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1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38"/>
          <w:position w:val="0"/>
        </w:rPr>
        <w:t>ı</w:t>
      </w:r>
      <w:r>
        <w:rPr>
          <w:rFonts w:ascii="Arial" w:hAnsi="Arial" w:cs="Arial" w:eastAsia="Arial"/>
          <w:sz w:val="19"/>
          <w:szCs w:val="19"/>
          <w:color w:val="3A3A3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1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:25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C3C3C3"/>
          <w:spacing w:val="0"/>
          <w:w w:val="203"/>
          <w:position w:val="1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47" w:right="-20"/>
        <w:jc w:val="left"/>
        <w:tabs>
          <w:tab w:pos="1780" w:val="left"/>
          <w:tab w:pos="5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2"/>
          <w:w w:val="10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7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Baylan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77"/>
        </w:rPr>
        <w:t>!K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8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6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40" w:lineRule="auto"/>
        <w:ind w:left="173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ÖZMEN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195" w:lineRule="exact"/>
        <w:ind w:left="1750" w:right="-20"/>
        <w:jc w:val="left"/>
        <w:tabs>
          <w:tab w:pos="4020" w:val="left"/>
          <w:tab w:pos="6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  <w:position w:val="-3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6"/>
          <w:w w:val="96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96"/>
          <w:position w:val="-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6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2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64"/>
          <w:position w:val="-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1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3"/>
        </w:rPr>
        <w:t>:01:21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60"/>
        </w:sectPr>
      </w:pPr>
      <w:rPr/>
    </w:p>
    <w:p>
      <w:pPr>
        <w:spacing w:before="0" w:after="0" w:line="204" w:lineRule="exact"/>
        <w:ind w:left="13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6"/>
          <w:w w:val="8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0" w:after="0" w:line="20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3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92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92"/>
          <w:position w:val="-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3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3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3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3"/>
        </w:rPr>
        <w:t>LR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  <w:t>839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60"/>
          <w:cols w:num="2" w:equalWidth="0">
            <w:col w:w="610" w:space="1140"/>
            <w:col w:w="9090"/>
          </w:cols>
        </w:sectPr>
      </w:pPr>
      <w:rPr/>
    </w:p>
    <w:p>
      <w:pPr>
        <w:spacing w:before="0" w:after="0" w:line="280" w:lineRule="exact"/>
        <w:ind w:left="152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6"/>
          <w:w w:val="76"/>
          <w:position w:val="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6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8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4012" w:right="463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8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26" w:lineRule="exact"/>
        <w:ind w:left="4007" w:right="378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64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2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-1"/>
        </w:rPr>
        <w:t>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20" w:right="560"/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4" w:lineRule="exact"/>
        <w:ind w:left="138" w:right="-20"/>
        <w:jc w:val="left"/>
        <w:tabs>
          <w:tab w:pos="11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9E9E9E"/>
          <w:spacing w:val="0"/>
          <w:w w:val="154"/>
          <w:position w:val="-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9E9E9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E9E9E"/>
          <w:spacing w:val="0"/>
          <w:w w:val="100"/>
          <w:position w:val="-4"/>
        </w:rPr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14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1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Ekıp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1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1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93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8"/>
          <w:w w:val="11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26" w:lineRule="exact"/>
        <w:ind w:left="44" w:right="-20"/>
        <w:jc w:val="left"/>
        <w:tabs>
          <w:tab w:pos="2260" w:val="left"/>
          <w:tab w:pos="5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134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64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-1"/>
        </w:rPr>
        <w:t>1:18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:1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91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1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15"/>
          <w:w w:val="10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6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60"/>
          <w:cols w:num="2" w:equalWidth="0">
            <w:col w:w="1277" w:space="477"/>
            <w:col w:w="9086"/>
          </w:cols>
        </w:sectPr>
      </w:pPr>
      <w:rPr/>
    </w:p>
    <w:p>
      <w:pPr>
        <w:spacing w:before="0" w:after="0" w:line="240" w:lineRule="auto"/>
        <w:ind w:left="138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9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754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8" w:after="0" w:line="240" w:lineRule="auto"/>
        <w:ind w:left="17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7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ÇAKIR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8" w:after="0" w:line="226" w:lineRule="exact"/>
        <w:ind w:left="142" w:right="1807" w:firstLine="-23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</w:rPr>
        <w:t>!Olayı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yerini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4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göıüld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00" w:lineRule="exact"/>
        <w:ind w:left="3994" w:right="403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-3"/>
        </w:rPr>
        <w:t>:::ıöndürmede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2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3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-3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119" w:right="-20"/>
        <w:jc w:val="left"/>
        <w:tabs>
          <w:tab w:pos="1900" w:val="left"/>
          <w:tab w:pos="4020" w:val="left"/>
          <w:tab w:pos="5960" w:val="left"/>
          <w:tab w:pos="7560" w:val="left"/>
          <w:tab w:pos="8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7"/>
        </w:rPr>
        <w:t>[Söndünn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5"/>
          <w:w w:val="93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2"/>
          <w:szCs w:val="22"/>
          <w:color w:val="C3C3C3"/>
          <w:spacing w:val="0"/>
          <w:w w:val="52"/>
          <w:position w:val="13"/>
        </w:rPr>
        <w:t>...</w:t>
      </w:r>
      <w:r>
        <w:rPr>
          <w:rFonts w:ascii="Times New Roman" w:hAnsi="Times New Roman" w:cs="Times New Roman" w:eastAsia="Times New Roman"/>
          <w:sz w:val="22"/>
          <w:szCs w:val="22"/>
          <w:color w:val="C3C3C3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C3C3C3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7"/>
          <w:w w:val="88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1"/>
        </w:rPr>
        <w:t>ptl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1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494949"/>
          <w:spacing w:val="0"/>
          <w:w w:val="75"/>
          <w:position w:val="0"/>
        </w:rPr>
        <w:t>ıc</w:t>
      </w:r>
      <w:r>
        <w:rPr>
          <w:rFonts w:ascii="Times New Roman" w:hAnsi="Times New Roman" w:cs="Times New Roman" w:eastAsia="Times New Roman"/>
          <w:sz w:val="32"/>
          <w:szCs w:val="32"/>
          <w:color w:val="494949"/>
          <w:spacing w:val="-10"/>
          <w:w w:val="76"/>
          <w:position w:val="0"/>
        </w:rPr>
        <w:t>o</w:t>
      </w:r>
      <w:r>
        <w:rPr>
          <w:rFonts w:ascii="Times New Roman" w:hAnsi="Times New Roman" w:cs="Times New Roman" w:eastAsia="Times New Roman"/>
          <w:sz w:val="32"/>
          <w:szCs w:val="32"/>
          <w:color w:val="646466"/>
          <w:spacing w:val="0"/>
          <w:w w:val="122"/>
          <w:position w:val="0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64646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4674" w:right="582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0,2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40" w:lineRule="auto"/>
        <w:ind w:left="119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6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6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5"/>
          <w:w w:val="107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90"/>
        </w:rPr>
        <w:t>dtı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işyerine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koltu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duş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kabini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işyeri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duvarları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islenıne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kavrulma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zaraı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19" w:right="-20"/>
        <w:jc w:val="left"/>
        <w:tabs>
          <w:tab w:pos="1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6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6"/>
          <w:w w:val="6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onundaki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55"/>
          <w:position w:val="-1"/>
        </w:rPr>
        <w:t>örn</w:t>
      </w:r>
      <w:r>
        <w:rPr>
          <w:rFonts w:ascii="Arial" w:hAnsi="Arial" w:cs="Arial" w:eastAsia="Arial"/>
          <w:sz w:val="18"/>
          <w:szCs w:val="18"/>
          <w:color w:val="494949"/>
          <w:spacing w:val="-17"/>
          <w:w w:val="154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646466"/>
          <w:spacing w:val="-14"/>
          <w:w w:val="131"/>
          <w:position w:val="-1"/>
        </w:rPr>
        <w:t>t</w:t>
      </w:r>
      <w:r>
        <w:rPr>
          <w:rFonts w:ascii="Arial" w:hAnsi="Arial" w:cs="Arial" w:eastAsia="Arial"/>
          <w:sz w:val="18"/>
          <w:szCs w:val="18"/>
          <w:color w:val="3A3A3A"/>
          <w:spacing w:val="1"/>
          <w:w w:val="205"/>
          <w:position w:val="-1"/>
        </w:rPr>
        <w:t>l</w:t>
      </w:r>
      <w:r>
        <w:rPr>
          <w:rFonts w:ascii="Arial" w:hAnsi="Arial" w:cs="Arial" w:eastAsia="Arial"/>
          <w:sz w:val="18"/>
          <w:szCs w:val="18"/>
          <w:color w:val="646466"/>
          <w:spacing w:val="11"/>
          <w:w w:val="78"/>
          <w:position w:val="-1"/>
        </w:rPr>
        <w:t>ş</w:t>
      </w:r>
      <w:r>
        <w:rPr>
          <w:rFonts w:ascii="Arial" w:hAnsi="Arial" w:cs="Arial" w:eastAsia="Arial"/>
          <w:sz w:val="18"/>
          <w:szCs w:val="18"/>
          <w:color w:val="494949"/>
          <w:spacing w:val="-31"/>
          <w:w w:val="101"/>
          <w:position w:val="-1"/>
        </w:rPr>
        <w:t>t</w:t>
      </w:r>
      <w:r>
        <w:rPr>
          <w:rFonts w:ascii="Arial" w:hAnsi="Arial" w:cs="Arial" w:eastAsia="Arial"/>
          <w:sz w:val="18"/>
          <w:szCs w:val="18"/>
          <w:color w:val="646466"/>
          <w:spacing w:val="0"/>
          <w:w w:val="119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646466"/>
          <w:spacing w:val="-25"/>
          <w:w w:val="118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2"/>
          <w:position w:val="-1"/>
        </w:rPr>
        <w:t>\r.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42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fahmini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4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şyada: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2500TL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Binada: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7500TL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8"/>
        </w:rPr>
        <w:t>To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1"/>
          <w:w w:val="9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-4"/>
          <w:w w:val="4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9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5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4"/>
        </w:rPr>
        <w:t>OOOOTL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6" w:lineRule="exact"/>
        <w:ind w:left="108" w:right="130"/>
        <w:jc w:val="right"/>
        <w:tabs>
          <w:tab w:pos="1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başlangıcımn;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masaj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salon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[binanı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birinci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3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76"/>
        </w:rPr>
        <w:t>[v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7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17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yangının;masaj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odasındakı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güzel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koku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verınesi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kullanılan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17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92"/>
        </w:rPr>
        <w:t>ımıı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7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</w:rPr>
        <w:t>eriye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1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</w:rPr>
        <w:t>kolt: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9"/>
          <w:w w:val="83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3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</w:rPr>
        <w:t>tutı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tmm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1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6"/>
          <w:w w:val="9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ıkmı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93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varılm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19" w:right="-20"/>
        <w:jc w:val="left"/>
        <w:tabs>
          <w:tab w:pos="1780" w:val="left"/>
          <w:tab w:pos="6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3"/>
          <w:position w:val="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lBedcl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0" w:after="0" w:line="240" w:lineRule="auto"/>
        <w:ind w:left="138" w:right="-20"/>
        <w:jc w:val="left"/>
        <w:tabs>
          <w:tab w:pos="440" w:val="left"/>
          <w:tab w:pos="1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7C7C7C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7C7C7C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C7C"/>
          <w:spacing w:val="-15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7" w:after="0" w:line="222" w:lineRule="exact"/>
        <w:ind w:left="170" w:right="7685" w:firstLine="-2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9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1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sahiplerine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restim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10"/>
          <w:w w:val="9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6" w:lineRule="exact"/>
        <w:ind w:left="119" w:right="-20"/>
        <w:jc w:val="left"/>
        <w:tabs>
          <w:tab w:pos="1760" w:val="left"/>
          <w:tab w:pos="5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6"/>
          <w:w w:val="79"/>
        </w:rPr>
        <w:t>ISk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3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4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29.05.2017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7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4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32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3A3A3A"/>
          <w:spacing w:val="-30"/>
          <w:w w:val="132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20"/>
          <w:szCs w:val="20"/>
          <w:color w:val="494949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4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4"/>
          <w:position w:val="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5"/>
          <w:w w:val="64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-8"/>
          <w:w w:val="17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  <w:position w:val="0"/>
        </w:rPr>
        <w:t>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142" w:right="-20"/>
        <w:jc w:val="left"/>
        <w:tabs>
          <w:tab w:pos="600" w:val="left"/>
          <w:tab w:pos="1120" w:val="left"/>
          <w:tab w:pos="8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Var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pioE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81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0"/>
        </w:rPr>
        <w:t>KIP:Çankaya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Gnıb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3.Posta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26" w:lineRule="exact"/>
        <w:ind w:left="1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3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1" w:lineRule="exact"/>
        <w:ind w:left="281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646466"/>
          <w:spacing w:val="0"/>
          <w:w w:val="59"/>
          <w:position w:val="-1"/>
        </w:rPr>
        <w:t>'&lt;:.i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323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646466"/>
          <w:spacing w:val="0"/>
          <w:w w:val="56"/>
          <w:position w:val="-1"/>
        </w:rPr>
        <w:t>Cı.l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left="323"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646466"/>
          <w:spacing w:val="0"/>
          <w:w w:val="161"/>
          <w:position w:val="1"/>
        </w:rPr>
        <w:t>&gt;,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74"/>
        <w:jc w:val="left"/>
        <w:tabs>
          <w:tab w:pos="2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0.429573pt;margin-top:-7.600693pt;width:68.285133pt;height:72pt;mso-position-horizontal-relative:page;mso-position-vertical-relative:paragraph;z-index:-1562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A3A3A"/>
                      <w:spacing w:val="-539"/>
                      <w:w w:val="40"/>
                      <w:position w:val="-1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63D6E"/>
                      <w:spacing w:val="-240"/>
                      <w:w w:val="56"/>
                      <w:position w:val="-1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63D6E"/>
                      <w:spacing w:val="-595"/>
                      <w:w w:val="56"/>
                      <w:position w:val="-1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itmi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iri: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328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0" w:lineRule="exact"/>
        <w:ind w:left="2092" w:right="1352"/>
        <w:jc w:val="center"/>
        <w:rPr>
          <w:rFonts w:ascii="Times New Roman" w:hAnsi="Times New Roman" w:cs="Times New Roman" w:eastAsia="Times New Roman"/>
          <w:sz w:val="56"/>
          <w:szCs w:val="56"/>
        </w:rPr>
      </w:pPr>
      <w:rPr/>
      <w:r>
        <w:rPr>
          <w:rFonts w:ascii="Times New Roman" w:hAnsi="Times New Roman" w:cs="Times New Roman" w:eastAsia="Times New Roman"/>
          <w:sz w:val="56"/>
          <w:szCs w:val="56"/>
          <w:color w:val="9090B8"/>
          <w:spacing w:val="0"/>
          <w:w w:val="100"/>
          <w:position w:val="-39"/>
        </w:rPr>
        <w:t>=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45"/>
          <w:b/>
          <w:bCs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21"/>
          <w:w w:val="45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62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36"/>
          <w:w w:val="6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62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1"/>
          <w:w w:val="6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62"/>
        </w:rPr>
        <w:t>zirart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3"/>
          <w:w w:val="6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63"/>
          <w:b/>
          <w:bCs/>
        </w:rPr>
        <w:t>!917'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165" w:lineRule="atLeast"/>
        <w:ind w:left="6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2.942566pt;margin-top:5.182275pt;width:21.546446pt;height:23.5pt;mso-position-horizontal-relative:page;mso-position-vertical-relative:paragraph;z-index:-15620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363D6E"/>
                      <w:spacing w:val="0"/>
                      <w:w w:val="329"/>
                      <w:i/>
                    </w:rPr>
                    <w:t>[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İtfoiy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c</w:t>
      </w:r>
      <w:r>
        <w:rPr>
          <w:rFonts w:ascii="Arial" w:hAnsi="Arial" w:cs="Arial" w:eastAsia="Arial"/>
          <w:sz w:val="20"/>
          <w:szCs w:val="20"/>
          <w:color w:val="3A3A3A"/>
          <w:spacing w:val="-2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4"/>
        </w:rPr>
        <w:t>Bi•</w:t>
      </w:r>
      <w:r>
        <w:rPr>
          <w:rFonts w:ascii="Arial" w:hAnsi="Arial" w:cs="Arial" w:eastAsia="Arial"/>
          <w:sz w:val="20"/>
          <w:szCs w:val="20"/>
          <w:color w:val="3A3A3A"/>
          <w:spacing w:val="-39"/>
          <w:w w:val="105"/>
        </w:rPr>
        <w:t>i</w:t>
      </w:r>
      <w:r>
        <w:rPr>
          <w:rFonts w:ascii="Arial" w:hAnsi="Arial" w:cs="Arial" w:eastAsia="Arial"/>
          <w:sz w:val="20"/>
          <w:szCs w:val="20"/>
          <w:color w:val="4B5079"/>
          <w:spacing w:val="0"/>
          <w:w w:val="600"/>
        </w:rPr>
        <w:t>;e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60"/>
          <w:cols w:num="3" w:equalWidth="0">
            <w:col w:w="491" w:space="1393"/>
            <w:col w:w="3907" w:space="2119"/>
            <w:col w:w="2930"/>
          </w:cols>
        </w:sectPr>
      </w:pPr>
      <w:rPr/>
    </w:p>
    <w:p>
      <w:pPr>
        <w:spacing w:before="0" w:after="0" w:line="170" w:lineRule="atLeast"/>
        <w:ind w:left="1995" w:right="-73"/>
        <w:jc w:val="left"/>
        <w:tabs>
          <w:tab w:pos="2680" w:val="left"/>
          <w:tab w:pos="32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</w:rPr>
        <w:t>M</w:t>
      </w:r>
      <w:r>
        <w:rPr>
          <w:rFonts w:ascii="Arial" w:hAnsi="Arial" w:cs="Arial" w:eastAsia="Arial"/>
          <w:sz w:val="21"/>
          <w:szCs w:val="21"/>
          <w:color w:val="3A3A3A"/>
          <w:spacing w:val="-5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82D60"/>
          <w:spacing w:val="0"/>
          <w:w w:val="61"/>
          <w:i/>
        </w:rPr>
        <w:t>f1</w:t>
      </w:r>
      <w:r>
        <w:rPr>
          <w:rFonts w:ascii="Arial" w:hAnsi="Arial" w:cs="Arial" w:eastAsia="Arial"/>
          <w:sz w:val="19"/>
          <w:szCs w:val="19"/>
          <w:color w:val="282D60"/>
          <w:spacing w:val="0"/>
          <w:w w:val="61"/>
          <w:i/>
        </w:rPr>
        <w:t>    </w:t>
      </w:r>
      <w:r>
        <w:rPr>
          <w:rFonts w:ascii="Arial" w:hAnsi="Arial" w:cs="Arial" w:eastAsia="Arial"/>
          <w:sz w:val="19"/>
          <w:szCs w:val="19"/>
          <w:color w:val="282D60"/>
          <w:spacing w:val="9"/>
          <w:w w:val="61"/>
          <w:i/>
        </w:rPr>
        <w:t> </w:t>
      </w:r>
      <w:r>
        <w:rPr>
          <w:rFonts w:ascii="Arial" w:hAnsi="Arial" w:cs="Arial" w:eastAsia="Arial"/>
          <w:sz w:val="22"/>
          <w:szCs w:val="22"/>
          <w:color w:val="363D6E"/>
          <w:spacing w:val="0"/>
          <w:w w:val="100"/>
        </w:rPr>
        <w:t>rt</w:t>
      </w:r>
      <w:r>
        <w:rPr>
          <w:rFonts w:ascii="Arial" w:hAnsi="Arial" w:cs="Arial" w:eastAsia="Arial"/>
          <w:sz w:val="22"/>
          <w:szCs w:val="22"/>
          <w:color w:val="363D6E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63D6E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63D6E"/>
          <w:spacing w:val="-18"/>
          <w:w w:val="145"/>
        </w:rPr>
        <w:t>,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21"/>
        </w:rPr>
        <w:t>,r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34" w:after="0" w:line="240" w:lineRule="auto"/>
        <w:ind w:left="178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A3A3A"/>
          <w:spacing w:val="0"/>
          <w:w w:val="133"/>
        </w:rPr>
        <w:t>3Ps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33"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52"/>
          <w:w w:val="133"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33"/>
        </w:rPr>
        <w:t>"''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89" w:lineRule="exact"/>
        <w:ind w:left="-35" w:right="238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1"/>
        </w:rPr>
        <w:t>Alıınet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96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11"/>
          <w:w w:val="92"/>
          <w:position w:val="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  <w:position w:val="1"/>
        </w:rPr>
        <w:t>MEN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" w:lineRule="exact"/>
        <w:ind w:left="354" w:right="273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6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-16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11" w:lineRule="exact"/>
        <w:ind w:right="-97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646466"/>
          <w:spacing w:val="0"/>
          <w:w w:val="131"/>
          <w:position w:val="-19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646466"/>
          <w:spacing w:val="32"/>
          <w:w w:val="131"/>
          <w:position w:val="-19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63D6E"/>
          <w:spacing w:val="0"/>
          <w:w w:val="59"/>
          <w:position w:val="-19"/>
        </w:rPr>
        <w:t>ık</w:t>
      </w:r>
      <w:r>
        <w:rPr>
          <w:rFonts w:ascii="Times New Roman" w:hAnsi="Times New Roman" w:cs="Times New Roman" w:eastAsia="Times New Roman"/>
          <w:sz w:val="38"/>
          <w:szCs w:val="38"/>
          <w:color w:val="363D6E"/>
          <w:spacing w:val="-19"/>
          <w:w w:val="60"/>
          <w:position w:val="-19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646466"/>
          <w:spacing w:val="0"/>
          <w:w w:val="37"/>
          <w:position w:val="-19"/>
        </w:rPr>
        <w:t>..r</w:t>
      </w:r>
      <w:r>
        <w:rPr>
          <w:rFonts w:ascii="Times New Roman" w:hAnsi="Times New Roman" w:cs="Times New Roman" w:eastAsia="Times New Roman"/>
          <w:sz w:val="38"/>
          <w:szCs w:val="38"/>
          <w:color w:val="646466"/>
          <w:spacing w:val="-1"/>
          <w:w w:val="36"/>
          <w:position w:val="-19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646466"/>
          <w:spacing w:val="0"/>
          <w:w w:val="36"/>
          <w:position w:val="-19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646466"/>
          <w:spacing w:val="-12"/>
          <w:w w:val="37"/>
          <w:position w:val="-19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646466"/>
          <w:spacing w:val="-2"/>
          <w:w w:val="33"/>
          <w:position w:val="-19"/>
        </w:rPr>
        <w:t>«</w:t>
      </w:r>
      <w:r>
        <w:rPr>
          <w:rFonts w:ascii="Times New Roman" w:hAnsi="Times New Roman" w:cs="Times New Roman" w:eastAsia="Times New Roman"/>
          <w:sz w:val="38"/>
          <w:szCs w:val="38"/>
          <w:color w:val="B1B1CA"/>
          <w:spacing w:val="0"/>
          <w:w w:val="48"/>
          <w:position w:val="-19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0" w:after="0" w:line="199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7C7C7C"/>
          <w:w w:val="63"/>
          <w:position w:val="-8"/>
        </w:rPr>
        <w:t>-</w:t>
      </w:r>
      <w:r>
        <w:rPr>
          <w:rFonts w:ascii="Arial" w:hAnsi="Arial" w:cs="Arial" w:eastAsia="Arial"/>
          <w:sz w:val="25"/>
          <w:szCs w:val="25"/>
          <w:color w:val="7C7C7C"/>
          <w:spacing w:val="-36"/>
          <w:w w:val="62"/>
          <w:position w:val="-8"/>
        </w:rPr>
        <w:t>&gt;</w:t>
      </w:r>
      <w:r>
        <w:rPr>
          <w:rFonts w:ascii="Arial" w:hAnsi="Arial" w:cs="Arial" w:eastAsia="Arial"/>
          <w:sz w:val="25"/>
          <w:szCs w:val="25"/>
          <w:color w:val="9E9E9E"/>
          <w:spacing w:val="0"/>
          <w:w w:val="122"/>
          <w:position w:val="-8"/>
        </w:rPr>
        <w:t>·'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60"/>
          <w:cols w:num="4" w:equalWidth="0">
            <w:col w:w="3495" w:space="992"/>
            <w:col w:w="3683" w:space="212"/>
            <w:col w:w="853" w:space="203"/>
            <w:col w:w="1402"/>
          </w:cols>
        </w:sectPr>
      </w:pPr>
      <w:rPr/>
    </w:p>
    <w:p>
      <w:pPr>
        <w:spacing w:before="3" w:after="0" w:line="240" w:lineRule="auto"/>
        <w:ind w:right="614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545.175415pt;margin-top:6.725752pt;width:2.547548pt;height:35.320504pt;mso-position-horizontal-relative:page;mso-position-vertical-relative:paragraph;z-index:-15624" coordorigin="10904,135" coordsize="51,706">
            <v:group style="position:absolute;left:10945;top:455;width:2;height:240" coordorigin="10945,455" coordsize="2,240">
              <v:shape style="position:absolute;left:10945;top:455;width:2;height:240" coordorigin="10945,455" coordsize="0,240" path="m10945,695l10945,455e" filled="f" stroked="t" strokeweight=".926381pt" strokecolor="#3B3B3B">
                <v:path arrowok="t"/>
              </v:shape>
            </v:group>
            <v:group style="position:absolute;left:10917;top:148;width:2;height:679" coordorigin="10917,148" coordsize="2,679">
              <v:shape style="position:absolute;left:10917;top:148;width:2;height:679" coordorigin="10917,148" coordsize="0,679" path="m10917,827l10917,148e" filled="f" stroked="t" strokeweight="1.389572pt" strokecolor="#48484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5"/>
          <w:szCs w:val="15"/>
          <w:color w:val="646466"/>
          <w:spacing w:val="0"/>
          <w:w w:val="105"/>
          <w:i/>
        </w:rPr>
        <w:t>"6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2" w:after="0" w:line="69" w:lineRule="atLeast"/>
        <w:ind w:right="455"/>
        <w:jc w:val="righ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7C7C7C"/>
          <w:spacing w:val="-64"/>
          <w:w w:val="106"/>
        </w:rPr>
        <w:t>·</w:t>
      </w:r>
      <w:r>
        <w:rPr>
          <w:rFonts w:ascii="Arial" w:hAnsi="Arial" w:cs="Arial" w:eastAsia="Arial"/>
          <w:sz w:val="35"/>
          <w:szCs w:val="35"/>
          <w:color w:val="9E9E9E"/>
          <w:spacing w:val="-37"/>
          <w:w w:val="79"/>
        </w:rPr>
        <w:t>·</w:t>
      </w:r>
      <w:r>
        <w:rPr>
          <w:rFonts w:ascii="Arial" w:hAnsi="Arial" w:cs="Arial" w:eastAsia="Arial"/>
          <w:sz w:val="35"/>
          <w:szCs w:val="35"/>
          <w:color w:val="7C7C7C"/>
          <w:spacing w:val="0"/>
          <w:w w:val="130"/>
        </w:rPr>
        <w:t>'</w:t>
      </w:r>
      <w:r>
        <w:rPr>
          <w:rFonts w:ascii="Arial" w:hAnsi="Arial" w:cs="Arial" w:eastAsia="Arial"/>
          <w:sz w:val="35"/>
          <w:szCs w:val="35"/>
          <w:color w:val="7C7C7C"/>
          <w:spacing w:val="10"/>
          <w:w w:val="130"/>
        </w:rPr>
        <w:t>\</w:t>
      </w:r>
      <w:r>
        <w:rPr>
          <w:rFonts w:ascii="Arial" w:hAnsi="Arial" w:cs="Arial" w:eastAsia="Arial"/>
          <w:sz w:val="35"/>
          <w:szCs w:val="35"/>
          <w:color w:val="494949"/>
          <w:spacing w:val="0"/>
          <w:w w:val="116"/>
        </w:rPr>
        <w:t>\</w:t>
      </w:r>
      <w:r>
        <w:rPr>
          <w:rFonts w:ascii="Arial" w:hAnsi="Arial" w:cs="Arial" w:eastAsia="Arial"/>
          <w:sz w:val="35"/>
          <w:szCs w:val="35"/>
          <w:color w:val="494949"/>
          <w:spacing w:val="-34"/>
          <w:w w:val="117"/>
        </w:rPr>
        <w:t>i</w:t>
      </w:r>
      <w:r>
        <w:rPr>
          <w:rFonts w:ascii="Arial" w:hAnsi="Arial" w:cs="Arial" w:eastAsia="Arial"/>
          <w:sz w:val="35"/>
          <w:szCs w:val="35"/>
          <w:color w:val="3A3A3A"/>
          <w:spacing w:val="0"/>
          <w:w w:val="103"/>
        </w:rPr>
        <w:t>;;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520" w:right="560"/>
        </w:sectPr>
      </w:pPr>
      <w:rPr/>
    </w:p>
    <w:p>
      <w:pPr>
        <w:spacing w:before="0" w:after="0" w:line="132" w:lineRule="atLeast"/>
        <w:ind w:left="2092" w:right="-253"/>
        <w:jc w:val="left"/>
        <w:tabs>
          <w:tab w:pos="2680" w:val="left"/>
          <w:tab w:pos="4240" w:val="left"/>
        </w:tabs>
        <w:rPr>
          <w:rFonts w:ascii="Arial" w:hAnsi="Arial" w:cs="Arial" w:eastAsia="Arial"/>
          <w:sz w:val="142"/>
          <w:szCs w:val="142"/>
        </w:rPr>
      </w:pPr>
      <w:rPr/>
      <w:r>
        <w:rPr/>
        <w:pict>
          <v:group style="position:absolute;margin-left:402.165314pt;margin-top:5.117537pt;width:126.566851pt;height:2.315953pt;mso-position-horizontal-relative:page;mso-position-vertical-relative:paragraph;z-index:-15625" coordorigin="8043,102" coordsize="2531,46">
            <v:group style="position:absolute;left:8055;top:126;width:718;height:2" coordorigin="8055,126" coordsize="718,2">
              <v:shape style="position:absolute;left:8055;top:126;width:718;height:2" coordorigin="8055,126" coordsize="718,0" path="m8055,126l8773,126e" filled="f" stroked="t" strokeweight="1.157977pt" strokecolor="#676B74">
                <v:path arrowok="t"/>
              </v:shape>
            </v:group>
            <v:group style="position:absolute;left:8754;top:126;width:1797;height:2" coordorigin="8754,126" coordsize="1797,2">
              <v:shape style="position:absolute;left:8754;top:126;width:1797;height:2" coordorigin="8754,126" coordsize="1797,0" path="m8754,126l10551,126e" filled="f" stroked="t" strokeweight="2.315953pt" strokecolor="#3F4B8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4.034241pt;margin-top:-2.577508pt;width:67.155276pt;height:31.5pt;mso-position-horizontal-relative:page;mso-position-vertical-relative:paragraph;z-index:-15619" type="#_x0000_t202" filled="f" stroked="f">
            <v:textbox inset="0,0,0,0">
              <w:txbxContent>
                <w:p>
                  <w:pPr>
                    <w:spacing w:before="0" w:after="0" w:line="630" w:lineRule="exact"/>
                    <w:ind w:right="-135"/>
                    <w:jc w:val="left"/>
                    <w:tabs>
                      <w:tab w:pos="1240" w:val="left"/>
                    </w:tabs>
                    <w:rPr>
                      <w:rFonts w:ascii="Times New Roman" w:hAnsi="Times New Roman" w:cs="Times New Roman" w:eastAsia="Times New Roman"/>
                      <w:sz w:val="63"/>
                      <w:szCs w:val="63"/>
                    </w:rPr>
                  </w:pPr>
                  <w:rPr/>
                  <w:r>
                    <w:rPr>
                      <w:rFonts w:ascii="Arial" w:hAnsi="Arial" w:cs="Arial" w:eastAsia="Arial"/>
                      <w:sz w:val="58"/>
                      <w:szCs w:val="58"/>
                      <w:color w:val="646466"/>
                      <w:spacing w:val="0"/>
                      <w:w w:val="178"/>
                    </w:rPr>
                    <w:t>f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64646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64646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3A3A3A"/>
                      <w:spacing w:val="0"/>
                      <w:w w:val="52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63"/>
                      <w:szCs w:val="6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087952pt;margin-top:54.733849pt;width:4.207500pt;height:16.5pt;mso-position-horizontal-relative:page;mso-position-vertical-relative:paragraph;z-index:-15617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9E9E9E"/>
                      <w:spacing w:val="0"/>
                      <w:w w:val="5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64646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30"/>
          <w:szCs w:val="30"/>
          <w:color w:val="646466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464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646466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494949"/>
          <w:spacing w:val="0"/>
          <w:w w:val="71"/>
        </w:rPr>
        <w:t>PÇU</w:t>
      </w:r>
      <w:r>
        <w:rPr>
          <w:rFonts w:ascii="Arial" w:hAnsi="Arial" w:cs="Arial" w:eastAsia="Arial"/>
          <w:sz w:val="27"/>
          <w:szCs w:val="27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494949"/>
          <w:spacing w:val="0"/>
          <w:w w:val="100"/>
        </w:rPr>
      </w:r>
      <w:r>
        <w:rPr>
          <w:rFonts w:ascii="Arial" w:hAnsi="Arial" w:cs="Arial" w:eastAsia="Arial"/>
          <w:sz w:val="111"/>
          <w:szCs w:val="111"/>
          <w:color w:val="4B5079"/>
          <w:spacing w:val="0"/>
          <w:w w:val="161"/>
          <w:i/>
        </w:rPr>
        <w:t>i</w:t>
      </w:r>
      <w:r>
        <w:rPr>
          <w:rFonts w:ascii="Arial" w:hAnsi="Arial" w:cs="Arial" w:eastAsia="Arial"/>
          <w:sz w:val="111"/>
          <w:szCs w:val="111"/>
          <w:color w:val="4B5079"/>
          <w:spacing w:val="-187"/>
          <w:w w:val="100"/>
          <w:i/>
        </w:rPr>
        <w:t> </w:t>
      </w:r>
      <w:r>
        <w:rPr>
          <w:rFonts w:ascii="Arial" w:hAnsi="Arial" w:cs="Arial" w:eastAsia="Arial"/>
          <w:sz w:val="142"/>
          <w:szCs w:val="142"/>
          <w:color w:val="4B5079"/>
          <w:spacing w:val="0"/>
          <w:w w:val="100"/>
          <w:i/>
        </w:rPr>
        <w:t>rtt</w:t>
      </w:r>
      <w:r>
        <w:rPr>
          <w:rFonts w:ascii="Arial" w:hAnsi="Arial" w:cs="Arial" w:eastAsia="Arial"/>
          <w:sz w:val="142"/>
          <w:szCs w:val="142"/>
          <w:color w:val="000000"/>
          <w:spacing w:val="0"/>
          <w:w w:val="100"/>
        </w:rPr>
      </w:r>
    </w:p>
    <w:p>
      <w:pPr>
        <w:spacing w:before="0" w:after="0" w:line="132" w:lineRule="atLeast"/>
        <w:ind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/>
        <w:br w:type="column"/>
      </w:r>
      <w:r>
        <w:rPr>
          <w:rFonts w:ascii="Arial" w:hAnsi="Arial" w:cs="Arial" w:eastAsia="Arial"/>
          <w:sz w:val="49"/>
          <w:szCs w:val="49"/>
          <w:color w:val="363D6E"/>
          <w:spacing w:val="0"/>
          <w:w w:val="322"/>
        </w:rPr>
        <w:t>r</w:t>
      </w:r>
      <w:r>
        <w:rPr>
          <w:rFonts w:ascii="Arial" w:hAnsi="Arial" w:cs="Arial" w:eastAsia="Arial"/>
          <w:sz w:val="49"/>
          <w:szCs w:val="49"/>
          <w:color w:val="363D6E"/>
          <w:spacing w:val="-309"/>
          <w:w w:val="322"/>
        </w:rPr>
        <w:t> </w:t>
      </w:r>
      <w:r>
        <w:rPr>
          <w:rFonts w:ascii="Arial" w:hAnsi="Arial" w:cs="Arial" w:eastAsia="Arial"/>
          <w:sz w:val="49"/>
          <w:szCs w:val="49"/>
          <w:color w:val="3A3A3A"/>
          <w:spacing w:val="0"/>
          <w:w w:val="76"/>
        </w:rPr>
        <w:t>·</w:t>
      </w:r>
      <w:r>
        <w:rPr>
          <w:rFonts w:ascii="Arial" w:hAnsi="Arial" w:cs="Arial" w:eastAsia="Arial"/>
          <w:sz w:val="49"/>
          <w:szCs w:val="49"/>
          <w:color w:val="3A3A3A"/>
          <w:spacing w:val="-74"/>
          <w:w w:val="100"/>
        </w:rPr>
        <w:t> </w:t>
      </w:r>
      <w:r>
        <w:rPr>
          <w:rFonts w:ascii="Arial" w:hAnsi="Arial" w:cs="Arial" w:eastAsia="Arial"/>
          <w:sz w:val="49"/>
          <w:szCs w:val="49"/>
          <w:color w:val="646466"/>
          <w:spacing w:val="0"/>
          <w:w w:val="234"/>
        </w:rPr>
        <w:t>·</w:t>
      </w:r>
      <w:r>
        <w:rPr>
          <w:rFonts w:ascii="Arial" w:hAnsi="Arial" w:cs="Arial" w:eastAsia="Arial"/>
          <w:sz w:val="49"/>
          <w:szCs w:val="49"/>
          <w:color w:val="646466"/>
          <w:spacing w:val="29"/>
          <w:w w:val="234"/>
        </w:rPr>
        <w:t>·</w:t>
      </w:r>
      <w:r>
        <w:rPr>
          <w:rFonts w:ascii="Arial" w:hAnsi="Arial" w:cs="Arial" w:eastAsia="Arial"/>
          <w:sz w:val="49"/>
          <w:szCs w:val="49"/>
          <w:color w:val="494949"/>
          <w:spacing w:val="0"/>
          <w:w w:val="41"/>
        </w:rPr>
        <w:t>lZgın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60"/>
          <w:cols w:num="2" w:equalWidth="0">
            <w:col w:w="6030" w:space="1741"/>
            <w:col w:w="3069"/>
          </w:cols>
        </w:sectPr>
      </w:pPr>
      <w:rPr/>
    </w:p>
    <w:p>
      <w:pPr>
        <w:spacing w:before="0" w:after="0" w:line="993" w:lineRule="atLeas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82"/>
        </w:rPr>
        <w:t>ahat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969" w:lineRule="atLeast"/>
        <w:ind w:right="-10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5"/>
          <w:szCs w:val="35"/>
          <w:color w:val="646466"/>
          <w:spacing w:val="-17"/>
          <w:w w:val="128"/>
          <w:position w:val="-16"/>
        </w:rPr>
        <w:t>\</w:t>
      </w:r>
      <w:r>
        <w:rPr>
          <w:rFonts w:ascii="Times New Roman" w:hAnsi="Times New Roman" w:cs="Times New Roman" w:eastAsia="Times New Roman"/>
          <w:sz w:val="35"/>
          <w:szCs w:val="35"/>
          <w:color w:val="494949"/>
          <w:spacing w:val="0"/>
          <w:w w:val="53"/>
          <w:position w:val="-16"/>
        </w:rPr>
        <w:t>7</w:t>
      </w:r>
      <w:r>
        <w:rPr>
          <w:rFonts w:ascii="Times New Roman" w:hAnsi="Times New Roman" w:cs="Times New Roman" w:eastAsia="Times New Roman"/>
          <w:sz w:val="35"/>
          <w:szCs w:val="35"/>
          <w:color w:val="494949"/>
          <w:spacing w:val="-16"/>
          <w:w w:val="53"/>
          <w:position w:val="-16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99"/>
          <w:w w:val="72"/>
          <w:position w:val="0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646466"/>
          <w:spacing w:val="-53"/>
          <w:w w:val="207"/>
          <w:position w:val="0"/>
        </w:rPr>
        <w:t>ı</w:t>
      </w:r>
      <w:r>
        <w:rPr>
          <w:rFonts w:ascii="Times New Roman" w:hAnsi="Times New Roman" w:cs="Times New Roman" w:eastAsia="Times New Roman"/>
          <w:sz w:val="35"/>
          <w:szCs w:val="35"/>
          <w:color w:val="9E9E9E"/>
          <w:spacing w:val="-58"/>
          <w:w w:val="77"/>
          <w:position w:val="-16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9E9E9E"/>
          <w:spacing w:val="2"/>
          <w:w w:val="39"/>
          <w:position w:val="-16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46466"/>
          <w:spacing w:val="0"/>
          <w:w w:val="207"/>
          <w:position w:val="0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646466"/>
          <w:spacing w:val="2"/>
          <w:w w:val="208"/>
          <w:position w:val="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9E9E9E"/>
          <w:spacing w:val="-18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56"/>
          <w:position w:val="0"/>
        </w:rPr>
        <w:t>.:.-&gt;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-30"/>
          <w:w w:val="57"/>
          <w:position w:val="0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159"/>
          <w:position w:val="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-2"/>
          <w:w w:val="93"/>
          <w:i/>
          <w:position w:val="-16"/>
        </w:rPr>
        <w:t>)</w:t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-59"/>
          <w:w w:val="58"/>
          <w:i/>
          <w:position w:val="-16"/>
        </w:rPr>
        <w:t>_</w: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7"/>
          <w:w w:val="93"/>
          <w:i/>
          <w:position w:val="-16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E9E9E"/>
          <w:spacing w:val="0"/>
          <w:w w:val="58"/>
          <w:i/>
          <w:position w:val="-16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990" w:lineRule="atLeas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646466"/>
          <w:w w:val="132"/>
          <w:i/>
          <w:position w:val="-3"/>
        </w:rPr>
        <w:t>1</w:t>
      </w:r>
      <w:r>
        <w:rPr>
          <w:rFonts w:ascii="Arial" w:hAnsi="Arial" w:cs="Arial" w:eastAsia="Arial"/>
          <w:sz w:val="17"/>
          <w:szCs w:val="17"/>
          <w:color w:val="646466"/>
          <w:spacing w:val="-24"/>
          <w:w w:val="100"/>
          <w:i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-10"/>
          <w:w w:val="146"/>
          <w:position w:val="0"/>
        </w:rPr>
        <w:t>!</w:t>
      </w:r>
      <w:r>
        <w:rPr>
          <w:rFonts w:ascii="Arial" w:hAnsi="Arial" w:cs="Arial" w:eastAsia="Arial"/>
          <w:sz w:val="24"/>
          <w:szCs w:val="24"/>
          <w:color w:val="3A3A3A"/>
          <w:spacing w:val="-48"/>
          <w:w w:val="146"/>
          <w:position w:val="0"/>
        </w:rPr>
        <w:t>;</w:t>
      </w:r>
      <w:r>
        <w:rPr>
          <w:rFonts w:ascii="Arial" w:hAnsi="Arial" w:cs="Arial" w:eastAsia="Arial"/>
          <w:sz w:val="24"/>
          <w:szCs w:val="24"/>
          <w:color w:val="7C7C7C"/>
          <w:spacing w:val="0"/>
          <w:w w:val="58"/>
          <w:position w:val="0"/>
        </w:rPr>
        <w:t>·</w:t>
      </w:r>
      <w:r>
        <w:rPr>
          <w:rFonts w:ascii="Arial" w:hAnsi="Arial" w:cs="Arial" w:eastAsia="Arial"/>
          <w:sz w:val="24"/>
          <w:szCs w:val="24"/>
          <w:color w:val="7C7C7C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-18"/>
          <w:w w:val="135"/>
          <w:position w:val="0"/>
        </w:rPr>
        <w:t>·</w:t>
      </w:r>
      <w:r>
        <w:rPr>
          <w:rFonts w:ascii="Arial" w:hAnsi="Arial" w:cs="Arial" w:eastAsia="Arial"/>
          <w:sz w:val="24"/>
          <w:szCs w:val="24"/>
          <w:color w:val="3A3A3A"/>
          <w:spacing w:val="0"/>
          <w:w w:val="70"/>
          <w:position w:val="0"/>
        </w:rPr>
        <w:t>•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6" w:lineRule="exact"/>
        <w:ind w:left="330" w:right="444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46466"/>
          <w:spacing w:val="0"/>
          <w:w w:val="121"/>
          <w:position w:val="-8"/>
        </w:rPr>
        <w:t>"''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20" w:right="560"/>
          <w:cols w:num="3" w:equalWidth="0">
            <w:col w:w="8538" w:space="127"/>
            <w:col w:w="1120" w:space="43"/>
            <w:col w:w="1012"/>
          </w:cols>
        </w:sectPr>
      </w:pPr>
      <w:rPr/>
    </w:p>
    <w:p>
      <w:pPr>
        <w:spacing w:before="0" w:after="0" w:line="579" w:lineRule="atLeast"/>
        <w:ind w:right="537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30.686382pt;margin-top:37.353645pt;width:532.900867pt;height:786.054497pt;mso-position-horizontal-relative:page;mso-position-vertical-relative:page;z-index:-15627" coordorigin="614,747" coordsize="10658,15721">
            <v:group style="position:absolute;left:625;top:761;width:361;height:2" coordorigin="625,761" coordsize="361,2">
              <v:shape style="position:absolute;left:625;top:761;width:361;height:2" coordorigin="625,761" coordsize="361,0" path="m625,761l987,761e" filled="f" stroked="t" strokeweight=".463191pt" strokecolor="#9C9C9C">
                <v:path arrowok="t"/>
              </v:shape>
            </v:group>
            <v:group style="position:absolute;left:848;top:768;width:10408;height:2" coordorigin="848,768" coordsize="10408,2">
              <v:shape style="position:absolute;left:848;top:768;width:10408;height:2" coordorigin="848,768" coordsize="10408,0" path="m848,768l11256,768e" filled="f" stroked="t" strokeweight=".694786pt" strokecolor="#777777">
                <v:path arrowok="t"/>
              </v:shape>
            </v:group>
            <v:group style="position:absolute;left:2260;top:754;width:2;height:1140" coordorigin="2260,754" coordsize="2,1140">
              <v:shape style="position:absolute;left:2260;top:754;width:2;height:1140" coordorigin="2260,754" coordsize="0,1140" path="m2260,1894l2260,754e" filled="f" stroked="t" strokeweight=".694786pt" strokecolor="#979797">
                <v:path arrowok="t"/>
              </v:shape>
            </v:group>
            <v:group style="position:absolute;left:8782;top:763;width:2;height:1499" coordorigin="8782,763" coordsize="2,1499">
              <v:shape style="position:absolute;left:8782;top:763;width:2;height:1499" coordorigin="8782,763" coordsize="0,1499" path="m8782,2262l8782,763e" filled="f" stroked="t" strokeweight=".694786pt" strokecolor="#5B5B5B">
                <v:path arrowok="t"/>
              </v:shape>
            </v:group>
            <v:group style="position:absolute;left:8861;top:771;width:477;height:2" coordorigin="8861,771" coordsize="477,2">
              <v:shape style="position:absolute;left:8861;top:771;width:477;height:2" coordorigin="8861,771" coordsize="477,0" path="m8861,771l9338,771e" filled="f" stroked="t" strokeweight=".463191pt" strokecolor="#707070">
                <v:path arrowok="t"/>
              </v:shape>
            </v:group>
            <v:group style="position:absolute;left:11251;top:763;width:2;height:3751" coordorigin="11251,763" coordsize="2,3751">
              <v:shape style="position:absolute;left:11251;top:763;width:2;height:3751" coordorigin="11251,763" coordsize="0,3751" path="m11251,4515l11251,763e" filled="f" stroked="t" strokeweight=".694786pt" strokecolor="#606060">
                <v:path arrowok="t"/>
              </v:shape>
            </v:group>
            <v:group style="position:absolute;left:8782;top:1484;width:2;height:118" coordorigin="8782,1484" coordsize="2,118">
              <v:shape style="position:absolute;left:8782;top:1484;width:2;height:118" coordorigin="8782,1484" coordsize="0,118" path="m8782,1602l8782,1484e" filled="f" stroked="t" strokeweight=".463191pt" strokecolor="#3F3F3F">
                <v:path arrowok="t"/>
              </v:shape>
            </v:group>
            <v:group style="position:absolute;left:646;top:754;width:2;height:1051" coordorigin="646,754" coordsize="2,1051">
              <v:shape style="position:absolute;left:646;top:754;width:2;height:1051" coordorigin="646,754" coordsize="0,1051" path="m646,1805l646,754e" filled="f" stroked="t" strokeweight=".694786pt" strokecolor="#A3A3A3">
                <v:path arrowok="t"/>
              </v:shape>
            </v:group>
            <v:group style="position:absolute;left:639;top:2248;width:10621;height:2" coordorigin="639,2248" coordsize="10621,2">
              <v:shape style="position:absolute;left:639;top:2248;width:10621;height:2" coordorigin="639,2248" coordsize="10621,0" path="m639,2248l11260,2248e" filled="f" stroked="t" strokeweight=".694786pt" strokecolor="#838383">
                <v:path arrowok="t"/>
              </v:shape>
            </v:group>
            <v:group style="position:absolute;left:2256;top:1748;width:2;height:504" coordorigin="2256,1748" coordsize="2,504">
              <v:shape style="position:absolute;left:2256;top:1748;width:2;height:504" coordorigin="2256,1748" coordsize="0,504" path="m2256,2253l2256,1748e" filled="f" stroked="t" strokeweight=".694786pt" strokecolor="#707070">
                <v:path arrowok="t"/>
              </v:shape>
            </v:group>
            <v:group style="position:absolute;left:639;top:2531;width:10616;height:2" coordorigin="639,2531" coordsize="10616,2">
              <v:shape style="position:absolute;left:639;top:2531;width:10616;height:2" coordorigin="639,2531" coordsize="10616,0" path="m639,2531l11256,2531e" filled="f" stroked="t" strokeweight=".694786pt" strokecolor="#7C7C7C">
                <v:path arrowok="t"/>
              </v:shape>
            </v:group>
            <v:group style="position:absolute;left:648;top:2130;width:2;height:603" coordorigin="648,2130" coordsize="2,603">
              <v:shape style="position:absolute;left:648;top:2130;width:2;height:603" coordorigin="648,2130" coordsize="0,603" path="m648,2733l648,2130e" filled="f" stroked="t" strokeweight=".694786pt" strokecolor="#5B5B5B">
                <v:path arrowok="t"/>
              </v:shape>
            </v:group>
            <v:group style="position:absolute;left:5429;top:2243;width:2;height:575" coordorigin="5429,2243" coordsize="2,575">
              <v:shape style="position:absolute;left:5429;top:2243;width:2;height:575" coordorigin="5429,2243" coordsize="0,575" path="m5429,2818l5429,2243e" filled="f" stroked="t" strokeweight=".926381pt" strokecolor="#5B5B5B">
                <v:path arrowok="t"/>
              </v:shape>
            </v:group>
            <v:group style="position:absolute;left:644;top:2811;width:10616;height:2" coordorigin="644,2811" coordsize="10616,2">
              <v:shape style="position:absolute;left:644;top:2811;width:10616;height:2" coordorigin="644,2811" coordsize="10616,0" path="m644,2811l11260,2811e" filled="f" stroked="t" strokeweight=".694786pt" strokecolor="#7C7C7C">
                <v:path arrowok="t"/>
              </v:shape>
            </v:group>
            <v:group style="position:absolute;left:648;top:754;width:2;height:2366" coordorigin="648,754" coordsize="2,2366">
              <v:shape style="position:absolute;left:648;top:754;width:2;height:2366" coordorigin="648,754" coordsize="0,2366" path="m648,3120l648,754e" filled="f" stroked="t" strokeweight=".694786pt" strokecolor="#7C7C7C">
                <v:path arrowok="t"/>
              </v:shape>
            </v:group>
            <v:group style="position:absolute;left:3027;top:2243;width:2;height:580" coordorigin="3027,2243" coordsize="2,580">
              <v:shape style="position:absolute;left:3027;top:2243;width:2;height:580" coordorigin="3027,2243" coordsize="0,580" path="m3027,2823l3027,2243e" filled="f" stroked="t" strokeweight=".694786pt" strokecolor="#606060">
                <v:path arrowok="t"/>
              </v:shape>
            </v:group>
            <v:group style="position:absolute;left:635;top:3091;width:5864;height:2" coordorigin="635,3091" coordsize="5864,2">
              <v:shape style="position:absolute;left:635;top:3091;width:5864;height:2" coordorigin="635,3091" coordsize="5864,0" path="m635,3091l6499,3091e" filled="f" stroked="t" strokeweight=".694786pt" strokecolor="#777777">
                <v:path arrowok="t"/>
              </v:shape>
            </v:group>
            <v:group style="position:absolute;left:6443;top:3094;width:4817;height:2" coordorigin="6443,3094" coordsize="4817,2">
              <v:shape style="position:absolute;left:6443;top:3094;width:4817;height:2" coordorigin="6443,3094" coordsize="4817,0" path="m6443,3094l11260,3094e" filled="f" stroked="t" strokeweight=".694786pt" strokecolor="#777777">
                <v:path arrowok="t"/>
              </v:shape>
            </v:group>
            <v:group style="position:absolute;left:639;top:3374;width:10621;height:2" coordorigin="639,3374" coordsize="10621,2">
              <v:shape style="position:absolute;left:639;top:3374;width:10621;height:2" coordorigin="639,3374" coordsize="10621,0" path="m639,3374l11260,3374e" filled="f" stroked="t" strokeweight=".694786pt" strokecolor="#777777">
                <v:path arrowok="t"/>
              </v:shape>
            </v:group>
            <v:group style="position:absolute;left:648;top:2884;width:2;height:570" coordorigin="648,2884" coordsize="2,570">
              <v:shape style="position:absolute;left:648;top:2884;width:2;height:570" coordorigin="648,2884" coordsize="0,570" path="m648,3454l648,2884e" filled="f" stroked="t" strokeweight=".694786pt" strokecolor="#5B5B5B">
                <v:path arrowok="t"/>
              </v:shape>
            </v:group>
            <v:group style="position:absolute;left:4169;top:3372;width:1269;height:2" coordorigin="4169,3372" coordsize="1269,2">
              <v:shape style="position:absolute;left:4169;top:3372;width:1269;height:2" coordorigin="4169,3372" coordsize="1269,0" path="m4169,3372l5438,3372e" filled="f" stroked="t" strokeweight=".694786pt" strokecolor="#777777">
                <v:path arrowok="t"/>
              </v:shape>
            </v:group>
            <v:group style="position:absolute;left:5947;top:3372;width:551;height:2" coordorigin="5947,3372" coordsize="551,2">
              <v:shape style="position:absolute;left:5947;top:3372;width:551;height:2" coordorigin="5947,3372" coordsize="551,0" path="m5947,3372l6499,3372e" filled="f" stroked="t" strokeweight=".463191pt" strokecolor="#6B6B6B">
                <v:path arrowok="t"/>
              </v:shape>
            </v:group>
            <v:group style="position:absolute;left:9282;top:3377;width:681;height:2" coordorigin="9282,3377" coordsize="681,2">
              <v:shape style="position:absolute;left:9282;top:3377;width:681;height:2" coordorigin="9282,3377" coordsize="681,0" path="m9282,3377l9963,3377e" filled="f" stroked="t" strokeweight=".463191pt" strokecolor="#676767">
                <v:path arrowok="t"/>
              </v:shape>
            </v:group>
            <v:group style="position:absolute;left:639;top:3657;width:10621;height:2" coordorigin="639,3657" coordsize="10621,2">
              <v:shape style="position:absolute;left:639;top:3657;width:10621;height:2" coordorigin="639,3657" coordsize="10621,0" path="m639,3657l11260,3657e" filled="f" stroked="t" strokeweight=".694786pt" strokecolor="#777777">
                <v:path arrowok="t"/>
              </v:shape>
            </v:group>
            <v:group style="position:absolute;left:9032;top:3659;width:662;height:2" coordorigin="9032,3659" coordsize="662,2">
              <v:shape style="position:absolute;left:9032;top:3659;width:662;height:2" coordorigin="9032,3659" coordsize="662,0" path="m9032,3659l9695,3659e" filled="f" stroked="t" strokeweight=".463191pt" strokecolor="#747474">
                <v:path arrowok="t"/>
              </v:shape>
            </v:group>
            <v:group style="position:absolute;left:9838;top:3659;width:1315;height:2" coordorigin="9838,3659" coordsize="1315,2">
              <v:shape style="position:absolute;left:9838;top:3659;width:1315;height:2" coordorigin="9838,3659" coordsize="1315,0" path="m9838,3659l11154,3659e" filled="f" stroked="t" strokeweight=".694786pt" strokecolor="#747474">
                <v:path arrowok="t"/>
              </v:shape>
            </v:group>
            <v:group style="position:absolute;left:3455;top:3652;width:19;height:2" coordorigin="3455,3652" coordsize="19,2">
              <v:shape style="position:absolute;left:3455;top:3652;width:19;height:2" coordorigin="3455,3652" coordsize="19,0" path="m3455,3652l3474,3652e" filled="f" stroked="t" strokeweight=".942526pt" strokecolor="#606060">
                <v:path arrowok="t"/>
              </v:shape>
            </v:group>
            <v:group style="position:absolute;left:6591;top:3648;width:2;height:273" coordorigin="6591,3648" coordsize="2,273">
              <v:shape style="position:absolute;left:6591;top:3648;width:2;height:273" coordorigin="6591,3648" coordsize="0,273" path="m6591,3921l6591,3648e" filled="f" stroked="t" strokeweight=".463191pt" strokecolor="#575757">
                <v:path arrowok="t"/>
              </v:shape>
            </v:group>
            <v:group style="position:absolute;left:6591;top:3864;width:2;height:641" coordorigin="6591,3864" coordsize="2,641">
              <v:shape style="position:absolute;left:6591;top:3864;width:2;height:641" coordorigin="6591,3864" coordsize="0,641" path="m6591,4505l6591,3864e" filled="f" stroked="t" strokeweight=".694786pt" strokecolor="#5B5B5B">
                <v:path arrowok="t"/>
              </v:shape>
            </v:group>
            <v:group style="position:absolute;left:639;top:4498;width:1436;height:2" coordorigin="639,4498" coordsize="1436,2">
              <v:shape style="position:absolute;left:639;top:4498;width:1436;height:2" coordorigin="639,4498" coordsize="1436,0" path="m639,4498l2075,4498e" filled="f" stroked="t" strokeweight=".694786pt" strokecolor="#8C8C8C">
                <v:path arrowok="t"/>
              </v:shape>
            </v:group>
            <v:group style="position:absolute;left:1955;top:4503;width:9306;height:2" coordorigin="1955,4503" coordsize="9306,2">
              <v:shape style="position:absolute;left:1955;top:4503;width:9306;height:2" coordorigin="1955,4503" coordsize="9306,0" path="m1955,4503l11260,4503e" filled="f" stroked="t" strokeweight=".694786pt" strokecolor="#777777">
                <v:path arrowok="t"/>
              </v:shape>
            </v:group>
            <v:group style="position:absolute;left:3465;top:3864;width:2;height:269" coordorigin="3465,3864" coordsize="2,269">
              <v:shape style="position:absolute;left:3465;top:3864;width:2;height:269" coordorigin="3465,3864" coordsize="0,269" path="m3465,4133l3465,3864e" filled="f" stroked="t" strokeweight=".694786pt" strokecolor="#4F4F4F">
                <v:path arrowok="t"/>
              </v:shape>
            </v:group>
            <v:group style="position:absolute;left:3455;top:4095;width:1941;height:2" coordorigin="3455,4095" coordsize="1941,2">
              <v:shape style="position:absolute;left:3455;top:4095;width:1941;height:2" coordorigin="3455,4095" coordsize="1941,0" path="m3455,4095l5396,4095e" filled="f" stroked="t" strokeweight=".694786pt" strokecolor="#808080">
                <v:path arrowok="t"/>
              </v:shape>
            </v:group>
            <v:group style="position:absolute;left:3465;top:4010;width:2;height:500" coordorigin="3465,4010" coordsize="2,500">
              <v:shape style="position:absolute;left:3465;top:4010;width:2;height:500" coordorigin="3465,4010" coordsize="0,500" path="m3465,4510l3465,4010e" filled="f" stroked="t" strokeweight=".694786pt" strokecolor="#5B5B5B">
                <v:path arrowok="t"/>
              </v:shape>
            </v:group>
            <v:group style="position:absolute;left:639;top:4788;width:10626;height:2" coordorigin="639,4788" coordsize="10626,2">
              <v:shape style="position:absolute;left:639;top:4788;width:10626;height:2" coordorigin="639,4788" coordsize="10626,0" path="m639,4788l11265,4788e" filled="f" stroked="t" strokeweight=".694786pt" strokecolor="#777777">
                <v:path arrowok="t"/>
              </v:shape>
            </v:group>
            <v:group style="position:absolute;left:2256;top:4496;width:2;height:316" coordorigin="2256,4496" coordsize="2,316">
              <v:shape style="position:absolute;left:2256;top:4496;width:2;height:316" coordorigin="2256,4496" coordsize="0,316" path="m2256,4812l2256,4496e" filled="f" stroked="t" strokeweight=".463191pt" strokecolor="#5B5B5B">
                <v:path arrowok="t"/>
              </v:shape>
            </v:group>
            <v:group style="position:absolute;left:9282;top:4790;width:681;height:2" coordorigin="9282,4790" coordsize="681,2">
              <v:shape style="position:absolute;left:9282;top:4790;width:681;height:2" coordorigin="9282,4790" coordsize="681,0" path="m9282,4790l9963,4790e" filled="f" stroked="t" strokeweight=".694786pt" strokecolor="#747474">
                <v:path arrowok="t"/>
              </v:shape>
            </v:group>
            <v:group style="position:absolute;left:2246;top:5071;width:9018;height:2" coordorigin="2246,5071" coordsize="9018,2">
              <v:shape style="position:absolute;left:2246;top:5071;width:9018;height:2" coordorigin="2246,5071" coordsize="9018,0" path="m2246,5071l11265,5071e" filled="f" stroked="t" strokeweight=".694786pt" strokecolor="#777777">
                <v:path arrowok="t"/>
              </v:shape>
            </v:group>
            <v:group style="position:absolute;left:11256;top:4788;width:2;height:11673" coordorigin="11256,4788" coordsize="2,11673">
              <v:shape style="position:absolute;left:11256;top:4788;width:2;height:11673" coordorigin="11256,4788" coordsize="0,11673" path="m11256,16461l11256,4788e" filled="f" stroked="t" strokeweight=".694786pt" strokecolor="#606060">
                <v:path arrowok="t"/>
              </v:shape>
            </v:group>
            <v:group style="position:absolute;left:7346;top:5057;width:2;height:485" coordorigin="7346,5057" coordsize="2,485">
              <v:shape style="position:absolute;left:7346;top:5057;width:2;height:485" coordorigin="7346,5057" coordsize="0,485" path="m7346,5542l7346,5057e" filled="f" stroked="t" strokeweight=".231595pt" strokecolor="#747474">
                <v:path arrowok="t"/>
              </v:shape>
            </v:group>
            <v:group style="position:absolute;left:4535;top:5547;width:1964;height:2" coordorigin="4535,5547" coordsize="1964,2">
              <v:shape style="position:absolute;left:4535;top:5547;width:1964;height:2" coordorigin="4535,5547" coordsize="1964,0" path="m4535,5547l6499,5547e" filled="f" stroked="t" strokeweight=".694786pt" strokecolor="#676767">
                <v:path arrowok="t"/>
              </v:shape>
            </v:group>
            <v:group style="position:absolute;left:6443;top:5547;width:167;height:2" coordorigin="6443,5547" coordsize="167,2">
              <v:shape style="position:absolute;left:6443;top:5547;width:167;height:2" coordorigin="6443,5547" coordsize="167,0" path="m6443,5547l6610,5547e" filled="f" stroked="t" strokeweight=".463191pt" strokecolor="#545454">
                <v:path arrowok="t"/>
              </v:shape>
            </v:group>
            <v:group style="position:absolute;left:6554;top:5547;width:2645;height:2" coordorigin="6554,5547" coordsize="2645,2">
              <v:shape style="position:absolute;left:6554;top:5547;width:2645;height:2" coordorigin="6554,5547" coordsize="2645,0" path="m6554,5547l9199,5547e" filled="f" stroked="t" strokeweight=".694786pt" strokecolor="#777777">
                <v:path arrowok="t"/>
              </v:shape>
            </v:group>
            <v:group style="position:absolute;left:9143;top:5549;width:195;height:2" coordorigin="9143,5549" coordsize="195,2">
              <v:shape style="position:absolute;left:9143;top:5549;width:195;height:2" coordorigin="9143,5549" coordsize="195,0" path="m9143,5549l9338,5549e" filled="f" stroked="t" strokeweight=".463191pt" strokecolor="#575757">
                <v:path arrowok="t"/>
              </v:shape>
            </v:group>
            <v:group style="position:absolute;left:9282;top:5551;width:1982;height:2" coordorigin="9282,5551" coordsize="1982,2">
              <v:shape style="position:absolute;left:9282;top:5551;width:1982;height:2" coordorigin="9282,5551" coordsize="1982,0" path="m9282,5551l11265,5551e" filled="f" stroked="t" strokeweight=".694786pt" strokecolor="#707070">
                <v:path arrowok="t"/>
              </v:shape>
            </v:group>
            <v:group style="position:absolute;left:4535;top:5832;width:6730;height:2" coordorigin="4535,5832" coordsize="6730,2">
              <v:shape style="position:absolute;left:4535;top:5832;width:6730;height:2" coordorigin="4535,5832" coordsize="6730,0" path="m4535,5832l11265,5832e" filled="f" stroked="t" strokeweight=".694786pt" strokecolor="#707070">
                <v:path arrowok="t"/>
              </v:shape>
            </v:group>
            <v:group style="position:absolute;left:4539;top:5057;width:2;height:1843" coordorigin="4539,5057" coordsize="2,1843">
              <v:shape style="position:absolute;left:4539;top:5057;width:2;height:1843" coordorigin="4539,5057" coordsize="0,1843" path="m4539,6899l4539,5057e" filled="f" stroked="t" strokeweight=".694786pt" strokecolor="#575757">
                <v:path arrowok="t"/>
              </v:shape>
            </v:group>
            <v:group style="position:absolute;left:4530;top:6115;width:6735;height:2" coordorigin="4530,6115" coordsize="6735,2">
              <v:shape style="position:absolute;left:4530;top:6115;width:6735;height:2" coordorigin="4530,6115" coordsize="6735,0" path="m4530,6115l11265,6115e" filled="f" stroked="t" strokeweight=".694786pt" strokecolor="#747474">
                <v:path arrowok="t"/>
              </v:shape>
            </v:group>
            <v:group style="position:absolute;left:2251;top:6393;width:9009;height:2" coordorigin="2251,6393" coordsize="9009,2">
              <v:shape style="position:absolute;left:2251;top:6393;width:9009;height:2" coordorigin="2251,6393" coordsize="9009,0" path="m2251,6393l11260,6393e" filled="f" stroked="t" strokeweight=".694786pt" strokecolor="#747474">
                <v:path arrowok="t"/>
              </v:shape>
            </v:group>
            <v:group style="position:absolute;left:977;top:6673;width:1033;height:2" coordorigin="977,6673" coordsize="1033,2">
              <v:shape style="position:absolute;left:977;top:6673;width:1033;height:2" coordorigin="977,6673" coordsize="1033,0" path="m977,6673l2010,6673e" filled="f" stroked="t" strokeweight=".694786pt" strokecolor="#909090">
                <v:path arrowok="t"/>
              </v:shape>
            </v:group>
            <v:group style="position:absolute;left:1742;top:6675;width:9523;height:2" coordorigin="1742,6675" coordsize="9523,2">
              <v:shape style="position:absolute;left:1742;top:6675;width:9523;height:2" coordorigin="1742,6675" coordsize="9523,0" path="m1742,6675l11265,6675e" filled="f" stroked="t" strokeweight=".694786pt" strokecolor="#7C7C7C">
                <v:path arrowok="t"/>
              </v:shape>
            </v:group>
            <v:group style="position:absolute;left:2253;top:4741;width:2;height:2017" coordorigin="2253,4741" coordsize="2,2017">
              <v:shape style="position:absolute;left:2253;top:4741;width:2;height:2017" coordorigin="2253,4741" coordsize="0,2017" path="m2253,6758l2253,4741e" filled="f" stroked="t" strokeweight=".694786pt" strokecolor="#5B5B5B">
                <v:path arrowok="t"/>
              </v:shape>
            </v:group>
            <v:group style="position:absolute;left:4539;top:6631;width:2;height:801" coordorigin="4539,6631" coordsize="2,801">
              <v:shape style="position:absolute;left:4539;top:6631;width:2;height:801" coordorigin="4539,6631" coordsize="0,801" path="m4539,7432l4539,6631e" filled="f" stroked="t" strokeweight=".694786pt" strokecolor="#5B5B5B">
                <v:path arrowok="t"/>
              </v:shape>
            </v:group>
            <v:group style="position:absolute;left:7346;top:6659;width:2;height:71" coordorigin="7346,6659" coordsize="2,71">
              <v:shape style="position:absolute;left:7346;top:6659;width:2;height:71" coordorigin="7346,6659" coordsize="0,71" path="m7346,6730l7346,6659e" filled="f" stroked="t" strokeweight=".694786pt" strokecolor="#808080">
                <v:path arrowok="t"/>
              </v:shape>
            </v:group>
            <v:group style="position:absolute;left:2256;top:6701;width:2;height:250" coordorigin="2256,6701" coordsize="2,250">
              <v:shape style="position:absolute;left:2256;top:6701;width:2;height:250" coordorigin="2256,6701" coordsize="0,250" path="m2256,6951l2256,6701e" filled="f" stroked="t" strokeweight=".463191pt" strokecolor="#4F4F4F">
                <v:path arrowok="t"/>
              </v:shape>
            </v:group>
            <v:group style="position:absolute;left:7346;top:6730;width:2;height:193" coordorigin="7346,6730" coordsize="2,193">
              <v:shape style="position:absolute;left:7346;top:6730;width:2;height:193" coordorigin="7346,6730" coordsize="0,193" path="m7346,6923l7346,6730e" filled="f" stroked="t" strokeweight=".231595pt" strokecolor="#000000">
                <v:path arrowok="t"/>
              </v:shape>
            </v:group>
            <v:group style="position:absolute;left:2242;top:7142;width:8773;height:2" coordorigin="2242,7142" coordsize="8773,2">
              <v:shape style="position:absolute;left:2242;top:7142;width:8773;height:2" coordorigin="2242,7142" coordsize="8773,0" path="m2242,7142l11015,7142e" filled="f" stroked="t" strokeweight=".694786pt" strokecolor="#838383">
                <v:path arrowok="t"/>
              </v:shape>
            </v:group>
            <v:group style="position:absolute;left:6443;top:7140;width:167;height:2" coordorigin="6443,7140" coordsize="167,2">
              <v:shape style="position:absolute;left:6443;top:7140;width:167;height:2" coordorigin="6443,7140" coordsize="167,0" path="m6443,7140l6610,7140e" filled="f" stroked="t" strokeweight=".463191pt" strokecolor="#707070">
                <v:path arrowok="t"/>
              </v:shape>
            </v:group>
            <v:group style="position:absolute;left:7346;top:6923;width:2;height:500" coordorigin="7346,6923" coordsize="2,500">
              <v:shape style="position:absolute;left:7346;top:6923;width:2;height:500" coordorigin="7346,6923" coordsize="0,500" path="m7346,7422l7346,6923e" filled="f" stroked="t" strokeweight=".231595pt" strokecolor="#707070">
                <v:path arrowok="t"/>
              </v:shape>
            </v:group>
            <v:group style="position:absolute;left:9143;top:7142;width:195;height:2" coordorigin="9143,7142" coordsize="195,2">
              <v:shape style="position:absolute;left:9143;top:7142;width:195;height:2" coordorigin="9143,7142" coordsize="195,0" path="m9143,7142l9338,7142e" filled="f" stroked="t" strokeweight=".463191pt" strokecolor="#646464">
                <v:path arrowok="t"/>
              </v:shape>
            </v:group>
            <v:group style="position:absolute;left:10843;top:7144;width:417;height:2" coordorigin="10843,7144" coordsize="417,2">
              <v:shape style="position:absolute;left:10843;top:7144;width:417;height:2" coordorigin="10843,7144" coordsize="417,0" path="m10843,7144l11260,7144e" filled="f" stroked="t" strokeweight=".694786pt" strokecolor="#6B6B6B">
                <v:path arrowok="t"/>
              </v:shape>
            </v:group>
            <v:group style="position:absolute;left:2242;top:7420;width:9023;height:2" coordorigin="2242,7420" coordsize="9023,2">
              <v:shape style="position:absolute;left:2242;top:7420;width:9023;height:2" coordorigin="2242,7420" coordsize="9023,0" path="m2242,7420l11265,7420e" filled="f" stroked="t" strokeweight=".694786pt" strokecolor="#838383">
                <v:path arrowok="t"/>
              </v:shape>
            </v:group>
            <v:group style="position:absolute;left:635;top:7703;width:10630;height:2" coordorigin="635,7703" coordsize="10630,2">
              <v:shape style="position:absolute;left:635;top:7703;width:10630;height:2" coordorigin="635,7703" coordsize="10630,0" path="m635,7703l11265,7703e" filled="f" stroked="t" strokeweight=".694786pt" strokecolor="#7C7C7C">
                <v:path arrowok="t"/>
              </v:shape>
            </v:group>
            <v:group style="position:absolute;left:6290;top:7700;width:208;height:2" coordorigin="6290,7700" coordsize="208,2">
              <v:shape style="position:absolute;left:6290;top:7700;width:208;height:2" coordorigin="6290,7700" coordsize="208,0" path="m6290,7700l6499,7700e" filled="f" stroked="t" strokeweight=".463191pt" strokecolor="#6B6B6B">
                <v:path arrowok="t"/>
              </v:shape>
            </v:group>
            <v:group style="position:absolute;left:2253;top:6895;width:2;height:5123" coordorigin="2253,6895" coordsize="2,5123">
              <v:shape style="position:absolute;left:2253;top:6895;width:2;height:5123" coordorigin="2253,6895" coordsize="0,5123" path="m2253,12017l2253,6895e" filled="f" stroked="t" strokeweight=".694786pt" strokecolor="#606060">
                <v:path arrowok="t"/>
              </v:shape>
            </v:group>
            <v:group style="position:absolute;left:621;top:8167;width:10366;height:2" coordorigin="621,8167" coordsize="10366,2">
              <v:shape style="position:absolute;left:621;top:8167;width:10366;height:2" coordorigin="621,8167" coordsize="10366,0" path="m621,8167l10987,8167e" filled="f" stroked="t" strokeweight=".694786pt" strokecolor="#838383">
                <v:path arrowok="t"/>
              </v:shape>
            </v:group>
            <v:group style="position:absolute;left:6443;top:8167;width:167;height:2" coordorigin="6443,8167" coordsize="167,2">
              <v:shape style="position:absolute;left:6443;top:8167;width:167;height:2" coordorigin="6443,8167" coordsize="167,0" path="m6443,8167l6610,8167e" filled="f" stroked="t" strokeweight=".463191pt" strokecolor="#676767">
                <v:path arrowok="t"/>
              </v:shape>
            </v:group>
            <v:group style="position:absolute;left:9143;top:8169;width:435;height:2" coordorigin="9143,8169" coordsize="435,2">
              <v:shape style="position:absolute;left:9143;top:8169;width:435;height:2" coordorigin="9143,8169" coordsize="435,0" path="m9143,8169l9579,8169e" filled="f" stroked="t" strokeweight=".463191pt" strokecolor="#808080">
                <v:path arrowok="t"/>
              </v:shape>
            </v:group>
            <v:group style="position:absolute;left:10820;top:8172;width:445;height:2" coordorigin="10820,8172" coordsize="445,2">
              <v:shape style="position:absolute;left:10820;top:8172;width:445;height:2" coordorigin="10820,8172" coordsize="445,0" path="m10820,8172l11265,8172e" filled="f" stroked="t" strokeweight=".694786pt" strokecolor="#707070">
                <v:path arrowok="t"/>
              </v:shape>
            </v:group>
            <v:group style="position:absolute;left:4542;top:8158;width:2;height:858" coordorigin="4542,8158" coordsize="2,858">
              <v:shape style="position:absolute;left:4542;top:8158;width:2;height:858" coordorigin="4542,8158" coordsize="0,858" path="m4542,9015l4542,8158e" filled="f" stroked="t" strokeweight=".694786pt" strokecolor="#606060">
                <v:path arrowok="t"/>
              </v:shape>
            </v:group>
            <v:group style="position:absolute;left:4535;top:8450;width:4664;height:2" coordorigin="4535,8450" coordsize="4664,2">
              <v:shape style="position:absolute;left:4535;top:8450;width:4664;height:2" coordorigin="4535,8450" coordsize="4664,0" path="m4535,8450l9199,8450e" filled="f" stroked="t" strokeweight=".694786pt" strokecolor="#777777">
                <v:path arrowok="t"/>
              </v:shape>
            </v:group>
            <v:group style="position:absolute;left:9143;top:8452;width:195;height:2" coordorigin="9143,8452" coordsize="195,2">
              <v:shape style="position:absolute;left:9143;top:8452;width:195;height:2" coordorigin="9143,8452" coordsize="195,0" path="m9143,8452l9338,8452e" filled="f" stroked="t" strokeweight=".463191pt" strokecolor="#606060">
                <v:path arrowok="t"/>
              </v:shape>
            </v:group>
            <v:group style="position:absolute;left:9282;top:8452;width:1982;height:2" coordorigin="9282,8452" coordsize="1982,2">
              <v:shape style="position:absolute;left:9282;top:8452;width:1982;height:2" coordorigin="9282,8452" coordsize="1982,0" path="m9282,8452l11265,8452e" filled="f" stroked="t" strokeweight=".694786pt" strokecolor="#747474">
                <v:path arrowok="t"/>
              </v:shape>
            </v:group>
            <v:group style="position:absolute;left:4535;top:8730;width:6730;height:2" coordorigin="4535,8730" coordsize="6730,2">
              <v:shape style="position:absolute;left:4535;top:8730;width:6730;height:2" coordorigin="4535,8730" coordsize="6730,0" path="m4535,8730l11265,8730e" filled="f" stroked="t" strokeweight=".694786pt" strokecolor="#707070">
                <v:path arrowok="t"/>
              </v:shape>
            </v:group>
            <v:group style="position:absolute;left:6480;top:8440;width:2;height:580" coordorigin="6480,8440" coordsize="2,580">
              <v:shape style="position:absolute;left:6480;top:8440;width:2;height:580" coordorigin="6480,8440" coordsize="0,580" path="m6480,9020l6480,8440e" filled="f" stroked="t" strokeweight=".694786pt" strokecolor="#5B5B5B">
                <v:path arrowok="t"/>
              </v:shape>
            </v:group>
            <v:group style="position:absolute;left:8064;top:8445;width:2;height:575" coordorigin="8064,8445" coordsize="2,575">
              <v:shape style="position:absolute;left:8064;top:8445;width:2;height:575" coordorigin="8064,8445" coordsize="0,575" path="m8064,9020l8064,8445e" filled="f" stroked="t" strokeweight=".694786pt" strokecolor="#5B5B5B">
                <v:path arrowok="t"/>
              </v:shape>
            </v:group>
            <v:group style="position:absolute;left:9315;top:8440;width:2;height:584" coordorigin="9315,8440" coordsize="2,584">
              <v:shape style="position:absolute;left:9315;top:8440;width:2;height:584" coordorigin="9315,8440" coordsize="0,584" path="m9315,9025l9315,8440e" filled="f" stroked="t" strokeweight=".926381pt" strokecolor="#5B5B5B">
                <v:path arrowok="t"/>
              </v:shape>
            </v:group>
            <v:group style="position:absolute;left:635;top:9011;width:1376;height:2" coordorigin="635,9011" coordsize="1376,2">
              <v:shape style="position:absolute;left:635;top:9011;width:1376;height:2" coordorigin="635,9011" coordsize="1376,0" path="m635,9011l2010,9011e" filled="f" stroked="t" strokeweight=".694786pt" strokecolor="#878787">
                <v:path arrowok="t"/>
              </v:shape>
            </v:group>
            <v:group style="position:absolute;left:1816;top:9013;width:9444;height:2" coordorigin="1816,9013" coordsize="9444,2">
              <v:shape style="position:absolute;left:1816;top:9013;width:9444;height:2" coordorigin="1816,9013" coordsize="9444,0" path="m1816,9013l11260,9013e" filled="f" stroked="t" strokeweight=".694786pt" strokecolor="#747474">
                <v:path arrowok="t"/>
              </v:shape>
            </v:group>
            <v:group style="position:absolute;left:9143;top:9018;width:204;height:2" coordorigin="9143,9018" coordsize="204,2">
              <v:shape style="position:absolute;left:9143;top:9018;width:204;height:2" coordorigin="9143,9018" coordsize="204,0" path="m9143,9018l9347,9018e" filled="f" stroked="t" strokeweight=".463191pt" strokecolor="#606060">
                <v:path arrowok="t"/>
              </v:shape>
            </v:group>
            <v:group style="position:absolute;left:639;top:9710;width:10626;height:2" coordorigin="639,9710" coordsize="10626,2">
              <v:shape style="position:absolute;left:639;top:9710;width:10626;height:2" coordorigin="639,9710" coordsize="10626,0" path="m639,9710l11265,9710e" filled="f" stroked="t" strokeweight=".694786pt" strokecolor="#777777">
                <v:path arrowok="t"/>
              </v:shape>
            </v:group>
            <v:group style="position:absolute;left:635;top:10625;width:10630;height:2" coordorigin="635,10625" coordsize="10630,2">
              <v:shape style="position:absolute;left:635;top:10625;width:10630;height:2" coordorigin="635,10625" coordsize="10630,0" path="m635,10625l11265,10625e" filled="f" stroked="t" strokeweight=".694786pt" strokecolor="#777777">
                <v:path arrowok="t"/>
              </v:shape>
            </v:group>
            <v:group style="position:absolute;left:1005;top:10959;width:10260;height:2" coordorigin="1005,10959" coordsize="10260,2">
              <v:shape style="position:absolute;left:1005;top:10959;width:10260;height:2" coordorigin="1005,10959" coordsize="10260,0" path="m1005,10959l11265,10959e" filled="f" stroked="t" strokeweight=".694786pt" strokecolor="#7C7C7C">
                <v:path arrowok="t"/>
              </v:shape>
            </v:group>
            <v:group style="position:absolute;left:6443;top:10957;width:167;height:2" coordorigin="6443,10957" coordsize="167,2">
              <v:shape style="position:absolute;left:6443;top:10957;width:167;height:2" coordorigin="6443,10957" coordsize="167,0" path="m6443,10957l6610,10957e" filled="f" stroked="t" strokeweight=".463191pt" strokecolor="#606060">
                <v:path arrowok="t"/>
              </v:shape>
            </v:group>
            <v:group style="position:absolute;left:635;top:11240;width:1830;height:2" coordorigin="635,11240" coordsize="1830,2">
              <v:shape style="position:absolute;left:635;top:11240;width:1830;height:2" coordorigin="635,11240" coordsize="1830,0" path="m635,11240l2464,11240e" filled="f" stroked="t" strokeweight=".694786pt" strokecolor="#909090">
                <v:path arrowok="t"/>
              </v:shape>
            </v:group>
            <v:group style="position:absolute;left:6443;top:11240;width:167;height:2" coordorigin="6443,11240" coordsize="167,2">
              <v:shape style="position:absolute;left:6443;top:11240;width:167;height:2" coordorigin="6443,11240" coordsize="167,0" path="m6443,11240l6610,11240e" filled="f" stroked="t" strokeweight=".463191pt" strokecolor="#707070">
                <v:path arrowok="t"/>
              </v:shape>
            </v:group>
            <v:group style="position:absolute;left:1737;top:11240;width:9528;height:2" coordorigin="1737,11240" coordsize="9528,2">
              <v:shape style="position:absolute;left:1737;top:11240;width:9528;height:2" coordorigin="1737,11240" coordsize="9528,0" path="m1737,11240l11265,11240e" filled="f" stroked="t" strokeweight=".694786pt" strokecolor="#7C7C7C">
                <v:path arrowok="t"/>
              </v:shape>
            </v:group>
            <v:group style="position:absolute;left:644;top:754;width:2;height:15698" coordorigin="644,754" coordsize="2,15698">
              <v:shape style="position:absolute;left:644;top:754;width:2;height:15698" coordorigin="644,754" coordsize="0,15698" path="m644,16452l644,754e" filled="f" stroked="t" strokeweight=".694786pt" strokecolor="#646464">
                <v:path arrowok="t"/>
              </v:shape>
            </v:group>
            <v:group style="position:absolute;left:635;top:11706;width:10630;height:2" coordorigin="635,11706" coordsize="10630,2">
              <v:shape style="position:absolute;left:635;top:11706;width:10630;height:2" coordorigin="635,11706" coordsize="10630,0" path="m635,11706l11265,11706e" filled="f" stroked="t" strokeweight=".694786pt" strokecolor="#878787">
                <v:path arrowok="t"/>
              </v:shape>
            </v:group>
            <v:group style="position:absolute;left:9092;top:11709;width:871;height:2" coordorigin="9092,11709" coordsize="871,2">
              <v:shape style="position:absolute;left:9092;top:11709;width:871;height:2" coordorigin="9092,11709" coordsize="871,0" path="m9092,11709l9963,11709e" filled="f" stroked="t" strokeweight=".694786pt" strokecolor="#7C7C7C">
                <v:path arrowok="t"/>
              </v:shape>
            </v:group>
            <v:group style="position:absolute;left:630;top:11987;width:9495;height:2" coordorigin="630,11987" coordsize="9495,2">
              <v:shape style="position:absolute;left:630;top:11987;width:9495;height:2" coordorigin="630,11987" coordsize="9495,0" path="m630,11987l10125,11987e" filled="f" stroked="t" strokeweight=".694786pt" strokecolor="#878787">
                <v:path arrowok="t"/>
              </v:shape>
            </v:group>
            <v:group style="position:absolute;left:642;top:754;width:2;height:15698" coordorigin="642,754" coordsize="2,15698">
              <v:shape style="position:absolute;left:642;top:754;width:2;height:15698" coordorigin="642,754" coordsize="0,15698" path="m642,16452l642,754e" filled="f" stroked="t" strokeweight=".694786pt" strokecolor="#646464">
                <v:path arrowok="t"/>
              </v:shape>
            </v:group>
            <v:group style="position:absolute;left:9908;top:11994;width:1357;height:2" coordorigin="9908,11994" coordsize="1357,2">
              <v:shape style="position:absolute;left:9908;top:11994;width:1357;height:2" coordorigin="9908,11994" coordsize="1357,0" path="m9908,11994l11265,11994e" filled="f" stroked="t" strokeweight=".694786pt" strokecolor="#747474">
                <v:path arrowok="t"/>
              </v:shape>
            </v:group>
            <v:group style="position:absolute;left:959;top:11975;width:2;height:283" coordorigin="959,11975" coordsize="2,283">
              <v:shape style="position:absolute;left:959;top:11975;width:2;height:283" coordorigin="959,11975" coordsize="0,283" path="m959,12258l959,11975e" filled="f" stroked="t" strokeweight=".231595pt" strokecolor="#939393">
                <v:path arrowok="t"/>
              </v:shape>
            </v:group>
            <v:group style="position:absolute;left:1589;top:11980;width:2;height:980" coordorigin="1589,11980" coordsize="2,980">
              <v:shape style="position:absolute;left:1589;top:11980;width:2;height:980" coordorigin="1589,11980" coordsize="0,980" path="m1589,12960l1589,11980e" filled="f" stroked="t" strokeweight=".694786pt" strokecolor="#646464">
                <v:path arrowok="t"/>
              </v:shape>
            </v:group>
            <v:group style="position:absolute;left:2251;top:11749;width:2;height:650" coordorigin="2251,11749" coordsize="2,650">
              <v:shape style="position:absolute;left:2251;top:11749;width:2;height:650" coordorigin="2251,11749" coordsize="0,650" path="m2251,12399l2251,11749e" filled="f" stroked="t" strokeweight=".694786pt" strokecolor="#606060">
                <v:path arrowok="t"/>
              </v:shape>
            </v:group>
            <v:group style="position:absolute;left:7008;top:11980;width:2;height:2969" coordorigin="7008,11980" coordsize="2,2969">
              <v:shape style="position:absolute;left:7008;top:11980;width:2;height:2969" coordorigin="7008,11980" coordsize="0,2969" path="m7008,14948l7008,11980e" filled="f" stroked="t" strokeweight=".694786pt" strokecolor="#606060">
                <v:path arrowok="t"/>
              </v:shape>
            </v:group>
            <v:group style="position:absolute;left:959;top:12258;width:2;height:674" coordorigin="959,12258" coordsize="2,674">
              <v:shape style="position:absolute;left:959;top:12258;width:2;height:674" coordorigin="959,12258" coordsize="0,674" path="m959,12931l959,12258e" filled="f" stroked="t" strokeweight=".231595pt" strokecolor="#ACACAC">
                <v:path arrowok="t"/>
              </v:shape>
            </v:group>
            <v:group style="position:absolute;left:635;top:12451;width:2418;height:2" coordorigin="635,12451" coordsize="2418,2">
              <v:shape style="position:absolute;left:635;top:12451;width:2418;height:2" coordorigin="635,12451" coordsize="2418,0" path="m635,12451l3052,12451e" filled="f" stroked="t" strokeweight=".926381pt" strokecolor="#909090">
                <v:path arrowok="t"/>
              </v:shape>
            </v:group>
            <v:group style="position:absolute;left:2253;top:12140;width:2;height:3299" coordorigin="2253,12140" coordsize="2,3299">
              <v:shape style="position:absolute;left:2253;top:12140;width:2;height:3299" coordorigin="2253,12140" coordsize="0,3299" path="m2253,15439l2253,12140e" filled="f" stroked="t" strokeweight=".694786pt" strokecolor="#606060">
                <v:path arrowok="t"/>
              </v:shape>
            </v:group>
            <v:group style="position:absolute;left:2997;top:12451;width:236;height:2" coordorigin="2997,12451" coordsize="236,2">
              <v:shape style="position:absolute;left:2997;top:12451;width:236;height:2" coordorigin="2997,12451" coordsize="236,0" path="m2997,12451l3233,12451e" filled="f" stroked="t" strokeweight=".463191pt" strokecolor="#808080">
                <v:path arrowok="t"/>
              </v:shape>
            </v:group>
            <v:group style="position:absolute;left:3177;top:12451;width:306;height:2" coordorigin="3177,12451" coordsize="306,2">
              <v:shape style="position:absolute;left:3177;top:12451;width:306;height:2" coordorigin="3177,12451" coordsize="306,0" path="m3177,12451l3483,12451e" filled="f" stroked="t" strokeweight=".694786pt" strokecolor="#8C8C8C">
                <v:path arrowok="t"/>
              </v:shape>
            </v:group>
            <v:group style="position:absolute;left:3428;top:12451;width:171;height:2" coordorigin="3428,12451" coordsize="171,2">
              <v:shape style="position:absolute;left:3428;top:12451;width:171;height:2" coordorigin="3428,12451" coordsize="171,0" path="m3428,12451l3599,12451e" filled="f" stroked="t" strokeweight=".463191pt" strokecolor="#747474">
                <v:path arrowok="t"/>
              </v:shape>
            </v:group>
            <v:group style="position:absolute;left:3543;top:12451;width:2802;height:2" coordorigin="3543,12451" coordsize="2802,2">
              <v:shape style="position:absolute;left:3543;top:12451;width:2802;height:2" coordorigin="3543,12451" coordsize="2802,0" path="m3543,12451l6346,12451e" filled="f" stroked="t" strokeweight=".694786pt" strokecolor="#8C8C8C">
                <v:path arrowok="t"/>
              </v:shape>
            </v:group>
            <v:group style="position:absolute;left:6290;top:12451;width:208;height:2" coordorigin="6290,12451" coordsize="208,2">
              <v:shape style="position:absolute;left:6290;top:12451;width:208;height:2" coordorigin="6290,12451" coordsize="208,0" path="m6290,12451l6499,12451e" filled="f" stroked="t" strokeweight=".463191pt" strokecolor="#777777">
                <v:path arrowok="t"/>
              </v:shape>
            </v:group>
            <v:group style="position:absolute;left:6443;top:12455;width:4822;height:2" coordorigin="6443,12455" coordsize="4822,2">
              <v:shape style="position:absolute;left:6443;top:12455;width:4822;height:2" coordorigin="6443,12455" coordsize="4822,0" path="m6443,12455l11265,12455e" filled="f" stroked="t" strokeweight=".694786pt" strokecolor="#878787">
                <v:path arrowok="t"/>
              </v:shape>
            </v:group>
            <v:group style="position:absolute;left:959;top:12931;width:2;height:207" coordorigin="959,12931" coordsize="2,207">
              <v:shape style="position:absolute;left:959;top:12931;width:2;height:207" coordorigin="959,12931" coordsize="0,207" path="m959,13139l959,12931e" filled="f" stroked="t" strokeweight=".231595pt" strokecolor="#000000">
                <v:path arrowok="t"/>
              </v:shape>
            </v:group>
            <v:group style="position:absolute;left:1589;top:12903;width:2;height:264" coordorigin="1589,12903" coordsize="2,264">
              <v:shape style="position:absolute;left:1589;top:12903;width:2;height:264" coordorigin="1589,12903" coordsize="0,264" path="m1589,13167l1589,12903e" filled="f" stroked="t" strokeweight=".463191pt" strokecolor="#545454">
                <v:path arrowok="t"/>
              </v:shape>
            </v:group>
            <v:group style="position:absolute;left:639;top:13111;width:2;height:179" coordorigin="639,13111" coordsize="2,179">
              <v:shape style="position:absolute;left:639;top:13111;width:2;height:179" coordorigin="639,13111" coordsize="0,179" path="m639,13290l639,13111e" filled="f" stroked="t" strokeweight=".463191pt" strokecolor="#3F3F3F">
                <v:path arrowok="t"/>
              </v:shape>
            </v:group>
            <v:group style="position:absolute;left:933;top:13134;width:2;height:207" coordorigin="933,13134" coordsize="2,207">
              <v:shape style="position:absolute;left:933;top:13134;width:2;height:207" coordorigin="933,13134" coordsize="0,207" path="m933,13341l933,13134e" filled="f" stroked="t" strokeweight=".463191pt" strokecolor="#606060">
                <v:path arrowok="t"/>
              </v:shape>
            </v:group>
            <v:group style="position:absolute;left:1589;top:13111;width:2;height:599" coordorigin="1589,13111" coordsize="2,599">
              <v:shape style="position:absolute;left:1589;top:13111;width:2;height:599" coordorigin="1589,13111" coordsize="0,599" path="m1589,13709l1589,13111e" filled="f" stroked="t" strokeweight=".694786pt" strokecolor="#646464">
                <v:path arrowok="t"/>
              </v:shape>
            </v:group>
            <v:group style="position:absolute;left:1589;top:13652;width:2;height:250" coordorigin="1589,13652" coordsize="2,250">
              <v:shape style="position:absolute;left:1589;top:13652;width:2;height:250" coordorigin="1589,13652" coordsize="0,250" path="m1589,13902l1589,13652e" filled="f" stroked="t" strokeweight=".463191pt" strokecolor="#4F4F4F">
                <v:path arrowok="t"/>
              </v:shape>
            </v:group>
            <v:group style="position:absolute;left:630;top:14444;width:1630;height:2" coordorigin="630,14444" coordsize="1630,2">
              <v:shape style="position:absolute;left:630;top:14444;width:1630;height:2" coordorigin="630,14444" coordsize="1630,0" path="m630,14444l2260,14444e" filled="f" stroked="t" strokeweight=".694786pt" strokecolor="#808080">
                <v:path arrowok="t"/>
              </v:shape>
            </v:group>
            <v:group style="position:absolute;left:933;top:13464;width:2;height:104" coordorigin="933,13464" coordsize="2,104">
              <v:shape style="position:absolute;left:933;top:13464;width:2;height:104" coordorigin="933,13464" coordsize="0,104" path="m933,13568l933,13464e" filled="f" stroked="t" strokeweight=".463191pt" strokecolor="#676767">
                <v:path arrowok="t"/>
              </v:shape>
            </v:group>
            <v:group style="position:absolute;left:959;top:13539;width:2;height:759" coordorigin="959,13539" coordsize="2,759">
              <v:shape style="position:absolute;left:959;top:13539;width:2;height:759" coordorigin="959,13539" coordsize="0,759" path="m959,14298l959,13539e" filled="f" stroked="t" strokeweight=".694786pt" strokecolor="#000000">
                <v:path arrowok="t"/>
              </v:shape>
            </v:group>
            <v:group style="position:absolute;left:959;top:14298;width:2;height:141" coordorigin="959,14298" coordsize="2,141">
              <v:shape style="position:absolute;left:959;top:14298;width:2;height:141" coordorigin="959,14298" coordsize="0,141" path="m959,14439l959,14298e" filled="f" stroked="t" strokeweight=".231595pt" strokecolor="#676767">
                <v:path arrowok="t"/>
              </v:shape>
            </v:group>
            <v:group style="position:absolute;left:959;top:14425;width:2;height:179" coordorigin="959,14425" coordsize="2,179">
              <v:shape style="position:absolute;left:959;top:14425;width:2;height:179" coordorigin="959,14425" coordsize="0,179" path="m959,14604l959,14425e" filled="f" stroked="t" strokeweight=".231595pt" strokecolor="#808080">
                <v:path arrowok="t"/>
              </v:shape>
            </v:group>
            <v:group style="position:absolute;left:959;top:14604;width:2;height:636" coordorigin="959,14604" coordsize="2,636">
              <v:shape style="position:absolute;left:959;top:14604;width:2;height:636" coordorigin="959,14604" coordsize="0,636" path="m959,15241l959,14604e" filled="f" stroked="t" strokeweight=".231595pt" strokecolor="#000000">
                <v:path arrowok="t"/>
              </v:shape>
            </v:group>
            <v:group style="position:absolute;left:7008;top:14892;width:2;height:203" coordorigin="7008,14892" coordsize="2,203">
              <v:shape style="position:absolute;left:7008;top:14892;width:2;height:203" coordorigin="7008,14892" coordsize="0,203" path="m7008,15095l7008,14892e" filled="f" stroked="t" strokeweight=".463191pt" strokecolor="#545454">
                <v:path arrowok="t"/>
              </v:shape>
            </v:group>
            <v:group style="position:absolute;left:7008;top:15038;width:2;height:1419" coordorigin="7008,15038" coordsize="2,1419">
              <v:shape style="position:absolute;left:7008;top:15038;width:2;height:1419" coordorigin="7008,15038" coordsize="0,1419" path="m7008,16457l7008,15038e" filled="f" stroked="t" strokeweight=".694786pt" strokecolor="#646464">
                <v:path arrowok="t"/>
              </v:shape>
            </v:group>
            <v:group style="position:absolute;left:11256;top:15212;width:2;height:226" coordorigin="11256,15212" coordsize="2,226">
              <v:shape style="position:absolute;left:11256;top:15212;width:2;height:226" coordorigin="11256,15212" coordsize="0,226" path="m11256,15439l11256,15212e" filled="f" stroked="t" strokeweight=".463191pt" strokecolor="#545454">
                <v:path arrowok="t"/>
              </v:shape>
            </v:group>
            <v:group style="position:absolute;left:2251;top:15382;width:2;height:146" coordorigin="2251,15382" coordsize="2,146">
              <v:shape style="position:absolute;left:2251;top:15382;width:2;height:146" coordorigin="2251,15382" coordsize="0,146" path="m2251,15528l2251,15382e" filled="f" stroked="t" strokeweight=".463191pt" strokecolor="#3B3B3B">
                <v:path arrowok="t"/>
              </v:shape>
            </v:group>
            <v:group style="position:absolute;left:2214;top:16449;width:9046;height:2" coordorigin="2214,16449" coordsize="9046,2">
              <v:shape style="position:absolute;left:2214;top:16449;width:9046;height:2" coordorigin="2214,16449" coordsize="9046,0" path="m2214,16449l11260,16449e" filled="f" stroked="t" strokeweight=".694786pt" strokecolor="#878787">
                <v:path arrowok="t"/>
              </v:shape>
            </v:group>
            <v:group style="position:absolute;left:635;top:16433;width:1621;height:2" coordorigin="635,16433" coordsize="1621,2">
              <v:shape style="position:absolute;left:635;top:16433;width:1621;height:2" coordorigin="635,16433" coordsize="1621,0" path="m635,16433l2256,16433e" filled="f" stroked="t" strokeweight=".926381pt" strokecolor="#8C8C8C">
                <v:path arrowok="t"/>
              </v:shape>
            </v:group>
            <v:group style="position:absolute;left:933;top:15269;width:2;height:259" coordorigin="933,15269" coordsize="2,259">
              <v:shape style="position:absolute;left:933;top:15269;width:2;height:259" coordorigin="933,15269" coordsize="0,259" path="m933,15528l933,15269e" filled="f" stroked="t" strokeweight=".463191pt" strokecolor="#444444">
                <v:path arrowok="t"/>
              </v:shape>
            </v:group>
            <v:group style="position:absolute;left:959;top:15500;width:2;height:947" coordorigin="959,15500" coordsize="2,947">
              <v:shape style="position:absolute;left:959;top:15500;width:2;height:947" coordorigin="959,15500" coordsize="0,947" path="m959,16447l959,15500e" filled="f" stroked="t" strokeweight=".231595pt" strokecolor="#939393">
                <v:path arrowok="t"/>
              </v:shape>
            </v:group>
            <v:group style="position:absolute;left:1586;top:13846;width:2;height:2611" coordorigin="1586,13846" coordsize="2,2611">
              <v:shape style="position:absolute;left:1586;top:13846;width:2;height:2611" coordorigin="1586,13846" coordsize="0,2611" path="m1586,16457l1586,13846e" filled="f" stroked="t" strokeweight=".694786pt" strokecolor="#646464">
                <v:path arrowok="t"/>
              </v:shape>
            </v:group>
            <v:group style="position:absolute;left:2251;top:15472;width:2;height:980" coordorigin="2251,15472" coordsize="2,980">
              <v:shape style="position:absolute;left:2251;top:15472;width:2;height:980" coordorigin="2251,15472" coordsize="0,980" path="m2251,16452l2251,15472e" filled="f" stroked="t" strokeweight=".694786pt" strokecolor="#676767">
                <v:path arrowok="t"/>
              </v:shape>
            </v:group>
            <v:group style="position:absolute;left:6443;top:16447;width:167;height:2" coordorigin="6443,16447" coordsize="167,2">
              <v:shape style="position:absolute;left:6443;top:16447;width:167;height:2" coordorigin="6443,16447" coordsize="167,0" path="m6443,16447l6610,16447e" filled="f" stroked="t" strokeweight=".463191pt" strokecolor="#808080">
                <v:path arrowok="t"/>
              </v:shape>
            </v:group>
            <v:group style="position:absolute;left:9143;top:16449;width:195;height:2" coordorigin="9143,16449" coordsize="195,2">
              <v:shape style="position:absolute;left:9143;top:16449;width:195;height:2" coordorigin="9143,16449" coordsize="195,0" path="m9143,16449l9338,16449e" filled="f" stroked="t" strokeweight=".463191pt" strokecolor="#6B6B6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31955pt;margin-top:.886525pt;width:10.39275pt;height:7.5pt;mso-position-horizontal-relative:page;mso-position-vertical-relative:paragraph;z-index:-1561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94949"/>
                      <w:spacing w:val="0"/>
                      <w:w w:val="100"/>
                      <w:i/>
                    </w:rPr>
                    <w:t>1&amp;'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7C7C7C"/>
          <w:spacing w:val="18"/>
          <w:w w:val="131"/>
          <w:position w:val="-17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0"/>
          <w:w w:val="56"/>
          <w:i/>
          <w:position w:val="-15"/>
        </w:rPr>
        <w:t>t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-44"/>
          <w:w w:val="57"/>
          <w:i/>
          <w:position w:val="-15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646466"/>
          <w:spacing w:val="-63"/>
          <w:w w:val="56"/>
          <w:i/>
          <w:position w:val="-15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-54"/>
          <w:w w:val="170"/>
          <w:i/>
          <w:position w:val="-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165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70"/>
          <w:position w:val="0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23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-82"/>
          <w:w w:val="35"/>
          <w:i/>
          <w:position w:val="-15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26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-28"/>
          <w:w w:val="35"/>
          <w:i/>
          <w:position w:val="-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17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-46"/>
          <w:w w:val="34"/>
          <w:i/>
          <w:position w:val="-15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3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-97"/>
          <w:w w:val="35"/>
          <w:i/>
          <w:position w:val="-15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0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6"/>
          <w:spacing w:val="-12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-68"/>
          <w:w w:val="34"/>
          <w:i/>
          <w:position w:val="-15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3"/>
          <w:position w:val="0"/>
        </w:rPr>
        <w:t>-: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5"/>
          <w:w w:val="133"/>
          <w:position w:val="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646466"/>
          <w:spacing w:val="11"/>
          <w:w w:val="71"/>
          <w:position w:val="-15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3A3A3A"/>
          <w:spacing w:val="0"/>
          <w:w w:val="55"/>
          <w:b/>
          <w:bCs/>
          <w:position w:val="-15"/>
        </w:rPr>
        <w:t>"f</w:t>
      </w:r>
      <w:r>
        <w:rPr>
          <w:rFonts w:ascii="Times New Roman" w:hAnsi="Times New Roman" w:cs="Times New Roman" w:eastAsia="Times New Roman"/>
          <w:sz w:val="36"/>
          <w:szCs w:val="36"/>
          <w:color w:val="3A3A3A"/>
          <w:spacing w:val="-62"/>
          <w:w w:val="55"/>
          <w:b/>
          <w:bCs/>
          <w:position w:val="-15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6"/>
          <w:position w:val="0"/>
        </w:rPr>
        <w:t>.,..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right="876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494949"/>
          <w:spacing w:val="0"/>
          <w:w w:val="78"/>
          <w:i/>
          <w:position w:val="1"/>
        </w:rPr>
        <w:t>b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78"/>
          <w:i/>
          <w:position w:val="1"/>
        </w:rPr>
        <w:t>'</w:t>
      </w:r>
      <w:r>
        <w:rPr>
          <w:rFonts w:ascii="Arial" w:hAnsi="Arial" w:cs="Arial" w:eastAsia="Arial"/>
          <w:sz w:val="18"/>
          <w:szCs w:val="18"/>
          <w:color w:val="494949"/>
          <w:spacing w:val="1"/>
          <w:w w:val="78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646466"/>
          <w:spacing w:val="0"/>
          <w:w w:val="78"/>
          <w:i/>
          <w:position w:val="1"/>
        </w:rPr>
        <w:t>/J</w:t>
      </w:r>
      <w:r>
        <w:rPr>
          <w:rFonts w:ascii="Arial" w:hAnsi="Arial" w:cs="Arial" w:eastAsia="Arial"/>
          <w:sz w:val="18"/>
          <w:szCs w:val="18"/>
          <w:color w:val="646466"/>
          <w:spacing w:val="0"/>
          <w:w w:val="78"/>
          <w:i/>
          <w:position w:val="1"/>
        </w:rPr>
        <w:t>  </w:t>
      </w:r>
      <w:r>
        <w:rPr>
          <w:rFonts w:ascii="Arial" w:hAnsi="Arial" w:cs="Arial" w:eastAsia="Arial"/>
          <w:sz w:val="18"/>
          <w:szCs w:val="18"/>
          <w:color w:val="646466"/>
          <w:spacing w:val="35"/>
          <w:w w:val="78"/>
          <w:i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78"/>
          <w:position w:val="1"/>
        </w:rPr>
        <w:t>e</w:t>
      </w:r>
      <w:r>
        <w:rPr>
          <w:rFonts w:ascii="Arial" w:hAnsi="Arial" w:cs="Arial" w:eastAsia="Arial"/>
          <w:sz w:val="21"/>
          <w:szCs w:val="21"/>
          <w:color w:val="3A3A3A"/>
          <w:spacing w:val="2"/>
          <w:w w:val="78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78"/>
          <w:position w:val="1"/>
        </w:rPr>
        <w:t>o&lt;t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99" w:lineRule="exact"/>
        <w:ind w:left="32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-2"/>
        </w:rPr>
        <w:t>ro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81" w:right="-20"/>
        <w:jc w:val="left"/>
        <w:tabs>
          <w:tab w:pos="2100" w:val="left"/>
          <w:tab w:pos="3600" w:val="left"/>
          <w:tab w:pos="4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6"/>
          <w:i/>
          <w:position w:val="6"/>
        </w:rPr>
        <w:t>.c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i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i/>
          <w:position w:val="6"/>
        </w:rPr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7"/>
          <w:position w:val="1"/>
        </w:rPr>
        <w:t>\t</w:t>
      </w:r>
      <w:r>
        <w:rPr>
          <w:rFonts w:ascii="Arial" w:hAnsi="Arial" w:cs="Arial" w:eastAsia="Arial"/>
          <w:sz w:val="22"/>
          <w:szCs w:val="22"/>
          <w:color w:val="494949"/>
          <w:spacing w:val="-25"/>
          <w:w w:val="77"/>
          <w:position w:val="1"/>
        </w:rPr>
        <w:t>f</w:t>
      </w:r>
      <w:r>
        <w:rPr>
          <w:rFonts w:ascii="Arial" w:hAnsi="Arial" w:cs="Arial" w:eastAsia="Arial"/>
          <w:sz w:val="22"/>
          <w:szCs w:val="22"/>
          <w:color w:val="494949"/>
          <w:spacing w:val="-55"/>
          <w:w w:val="146"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646466"/>
          <w:spacing w:val="-76"/>
          <w:w w:val="85"/>
          <w:position w:val="1"/>
        </w:rPr>
        <w:t>3</w:t>
      </w:r>
      <w:r>
        <w:rPr>
          <w:rFonts w:ascii="Arial" w:hAnsi="Arial" w:cs="Arial" w:eastAsia="Arial"/>
          <w:sz w:val="22"/>
          <w:szCs w:val="22"/>
          <w:color w:val="646466"/>
          <w:spacing w:val="-17"/>
          <w:w w:val="152"/>
          <w:position w:val="1"/>
        </w:rPr>
        <w:t>"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108"/>
          <w:position w:val="1"/>
        </w:rPr>
        <w:t>''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69"/>
          <w:b/>
          <w:bCs/>
          <w:position w:val="1"/>
        </w:rPr>
        <w:t>t</w:t>
      </w:r>
      <w:r>
        <w:rPr>
          <w:rFonts w:ascii="Arial" w:hAnsi="Arial" w:cs="Arial" w:eastAsia="Arial"/>
          <w:sz w:val="18"/>
          <w:szCs w:val="18"/>
          <w:color w:val="494949"/>
          <w:spacing w:val="69"/>
          <w:w w:val="169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4"/>
          <w:position w:val="1"/>
        </w:rPr>
        <w:t>mı</w:t>
      </w:r>
      <w:r>
        <w:rPr>
          <w:rFonts w:ascii="Arial" w:hAnsi="Arial" w:cs="Arial" w:eastAsia="Arial"/>
          <w:sz w:val="23"/>
          <w:szCs w:val="23"/>
          <w:color w:val="3A3A3A"/>
          <w:spacing w:val="6"/>
          <w:w w:val="75"/>
          <w:position w:val="1"/>
        </w:rPr>
        <w:t>r</w:t>
      </w:r>
      <w:r>
        <w:rPr>
          <w:rFonts w:ascii="Arial" w:hAnsi="Arial" w:cs="Arial" w:eastAsia="Arial"/>
          <w:sz w:val="23"/>
          <w:szCs w:val="23"/>
          <w:color w:val="646466"/>
          <w:spacing w:val="0"/>
          <w:w w:val="137"/>
          <w:position w:val="1"/>
        </w:rPr>
        <w:t>l</w:t>
      </w:r>
      <w:r>
        <w:rPr>
          <w:rFonts w:ascii="Arial" w:hAnsi="Arial" w:cs="Arial" w:eastAsia="Arial"/>
          <w:sz w:val="23"/>
          <w:szCs w:val="23"/>
          <w:color w:val="64646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646466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8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8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7C7C7C"/>
          <w:spacing w:val="3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1B1CA"/>
          <w:spacing w:val="0"/>
          <w:w w:val="47"/>
          <w:position w:val="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B1B1CA"/>
          <w:spacing w:val="6"/>
          <w:w w:val="4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8"/>
          <w:position w:val="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0"/>
          <w:w w:val="18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46466"/>
          <w:spacing w:val="3"/>
          <w:w w:val="1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8181A"/>
          <w:spacing w:val="-3"/>
          <w:w w:val="7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61"/>
          <w:position w:val="1"/>
        </w:rPr>
        <w:t>.E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6" w:lineRule="exact"/>
        <w:ind w:left="586"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43434"/>
          <w:spacing w:val="0"/>
          <w:w w:val="140"/>
          <w:position w:val="-2"/>
        </w:rPr>
        <w:t>BÜ,ı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4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4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40"/>
          <w:position w:val="-2"/>
        </w:rPr>
        <w:t>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7" w:after="0" w:line="240" w:lineRule="auto"/>
        <w:ind w:left="379" w:right="438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9"/>
        </w:rPr>
        <w:t>BELEDİYESL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9" w:lineRule="exact"/>
        <w:ind w:left="488" w:right="451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DAiR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47"/>
        </w:rPr>
        <w:t>i</w:t>
      </w:r>
      <w:r>
        <w:rPr>
          <w:rFonts w:ascii="Arial" w:hAnsi="Arial" w:cs="Arial" w:eastAsia="Arial"/>
          <w:sz w:val="25"/>
          <w:szCs w:val="25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BAŞKA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4"/>
        </w:rPr>
        <w:t>lGI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22" w:lineRule="exact"/>
        <w:ind w:left="-36" w:right="380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Müdahal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2"/>
        </w:rPr>
        <w:t>Şu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2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1040" w:bottom="280" w:left="560" w:right="400"/>
          <w:cols w:num="2" w:equalWidth="0">
            <w:col w:w="1597" w:space="1207"/>
            <w:col w:w="8156"/>
          </w:cols>
        </w:sectPr>
      </w:pPr>
      <w:rPr/>
    </w:p>
    <w:p>
      <w:pPr>
        <w:spacing w:before="0" w:after="0" w:line="271" w:lineRule="exact"/>
        <w:ind w:left="637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6"/>
          <w:szCs w:val="16"/>
          <w:color w:val="4D4D4D"/>
          <w:spacing w:val="0"/>
          <w:w w:val="95"/>
          <w:position w:val="9"/>
        </w:rPr>
        <w:t>BELED</w:t>
      </w:r>
      <w:r>
        <w:rPr>
          <w:rFonts w:ascii="Arial" w:hAnsi="Arial" w:cs="Arial" w:eastAsia="Arial"/>
          <w:sz w:val="16"/>
          <w:szCs w:val="16"/>
          <w:color w:val="4D4D4D"/>
          <w:spacing w:val="7"/>
          <w:w w:val="95"/>
          <w:position w:val="9"/>
        </w:rPr>
        <w:t>I</w:t>
      </w:r>
      <w:r>
        <w:rPr>
          <w:rFonts w:ascii="Arial" w:hAnsi="Arial" w:cs="Arial" w:eastAsia="Arial"/>
          <w:sz w:val="16"/>
          <w:szCs w:val="16"/>
          <w:color w:val="343434"/>
          <w:spacing w:val="9"/>
          <w:w w:val="95"/>
          <w:position w:val="9"/>
        </w:rPr>
        <w:t>Y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95"/>
          <w:position w:val="9"/>
        </w:rPr>
        <w:t>ESI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9" w:right="-20"/>
        <w:jc w:val="left"/>
        <w:tabs>
          <w:tab w:pos="1460" w:val="left"/>
          <w:tab w:pos="4880" w:val="left"/>
          <w:tab w:pos="6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2"/>
        </w:rPr>
        <w:t>6la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23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29.0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81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2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7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8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  <w:position w:val="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4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4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4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5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3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62"/>
          <w:position w:val="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1"/>
          <w:w w:val="62"/>
          <w:position w:val="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-7"/>
          <w:w w:val="62"/>
          <w:position w:val="0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2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0"/>
          <w:w w:val="62"/>
          <w:position w:val="0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42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110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42" w:right="-20"/>
        <w:jc w:val="left"/>
        <w:tabs>
          <w:tab w:pos="1460" w:val="left"/>
          <w:tab w:pos="3800" w:val="left"/>
          <w:tab w:pos="4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77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7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23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29.05.2017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KayırNo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:3590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3" w:after="0" w:line="294" w:lineRule="auto"/>
        <w:ind w:left="129" w:right="7332" w:firstLine="14"/>
        <w:jc w:val="left"/>
        <w:tabs>
          <w:tab w:pos="1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4"/>
        </w:rPr>
        <w:t>41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411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1" w:lineRule="exact"/>
        <w:ind w:left="138" w:right="-20"/>
        <w:jc w:val="left"/>
        <w:tabs>
          <w:tab w:pos="1700" w:val="left"/>
          <w:tab w:pos="3960" w:val="left"/>
          <w:tab w:pos="540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242424"/>
          <w:spacing w:val="7"/>
          <w:w w:val="5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1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8" w:after="0" w:line="247" w:lineRule="exact"/>
        <w:ind w:left="129" w:right="-20"/>
        <w:jc w:val="left"/>
        <w:tabs>
          <w:tab w:pos="2900" w:val="left"/>
          <w:tab w:pos="6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7"/>
          <w:position w:val="1"/>
        </w:rPr>
        <w:t>!Y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87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  <w:position w:val="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8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5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7"/>
          <w:w w:val="104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6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>i: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1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89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1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8"/>
          <w:w w:val="6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14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947" w:right="-20"/>
        <w:jc w:val="left"/>
        <w:tabs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95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95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95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95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nan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hş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92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ger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915" w:right="-20"/>
        <w:jc w:val="left"/>
        <w:tabs>
          <w:tab w:pos="3260" w:val="left"/>
          <w:tab w:pos="3720" w:val="left"/>
          <w:tab w:pos="4300" w:val="left"/>
          <w:tab w:pos="4800" w:val="left"/>
          <w:tab w:pos="5380" w:val="left"/>
          <w:tab w:pos="6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343434"/>
          <w:w w:val="99"/>
          <w:position w:val="11"/>
        </w:rPr>
      </w:r>
      <w:r>
        <w:rPr>
          <w:rFonts w:ascii="Arial" w:hAnsi="Arial" w:cs="Arial" w:eastAsia="Arial"/>
          <w:sz w:val="26"/>
          <w:szCs w:val="26"/>
          <w:color w:val="343434"/>
          <w:w w:val="99"/>
          <w:u w:val="single" w:color="5B5B5B"/>
          <w:position w:val="11"/>
        </w:rPr>
        <w:t> </w:t>
      </w:r>
      <w:r>
        <w:rPr>
          <w:rFonts w:ascii="Arial" w:hAnsi="Arial" w:cs="Arial" w:eastAsia="Arial"/>
          <w:sz w:val="26"/>
          <w:szCs w:val="26"/>
          <w:color w:val="343434"/>
          <w:w w:val="100"/>
          <w:u w:val="single" w:color="5B5B5B"/>
          <w:position w:val="11"/>
        </w:rPr>
        <w:tab/>
      </w:r>
      <w:r>
        <w:rPr>
          <w:rFonts w:ascii="Arial" w:hAnsi="Arial" w:cs="Arial" w:eastAsia="Arial"/>
          <w:sz w:val="26"/>
          <w:szCs w:val="26"/>
          <w:color w:val="343434"/>
          <w:w w:val="100"/>
          <w:u w:val="single" w:color="5B5B5B"/>
          <w:position w:val="11"/>
        </w:rPr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u w:val="single" w:color="5B5B5B"/>
          <w:position w:val="11"/>
        </w:rPr>
        <w:t>+</w:t>
      </w:r>
      <w:r>
        <w:rPr>
          <w:rFonts w:ascii="Arial" w:hAnsi="Arial" w:cs="Arial" w:eastAsia="Arial"/>
          <w:sz w:val="26"/>
          <w:szCs w:val="26"/>
          <w:color w:val="343434"/>
          <w:spacing w:val="-1"/>
          <w:w w:val="100"/>
          <w:u w:val="single" w:color="5B5B5B"/>
          <w:position w:val="11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u w:val="single" w:color="5B5B5B"/>
          <w:position w:val="11"/>
        </w:rPr>
        <w:tab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u w:val="single" w:color="5B5B5B"/>
          <w:position w:val="11"/>
        </w:rPr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u w:val="single" w:color="5B5B5B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6"/>
          <w:u w:val="single" w:color="5B5B5B"/>
          <w:position w:val="1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6"/>
          <w:u w:val="single" w:color="5B5B5B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6"/>
          <w:w w:val="36"/>
          <w:u w:val="single" w:color="5B5B5B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6"/>
          <w:u w:val="single" w:color="5B5B5B"/>
          <w:position w:val="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6"/>
          <w:u w:val="single" w:color="5B5B5B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6"/>
          <w:u w:val="single" w:color="5B5B5B"/>
          <w:position w:val="1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6"/>
          <w:u w:val="single" w:color="5B5B5B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6"/>
          <w:w w:val="36"/>
          <w:u w:val="single" w:color="5B5B5B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6"/>
          <w:u w:val="single" w:color="5B5B5B"/>
          <w:position w:val="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6"/>
          <w:u w:val="single" w:color="5B5B5B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6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6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BABABC"/>
          <w:spacing w:val="0"/>
          <w:w w:val="36"/>
          <w:position w:val="1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BABABC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ABABC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4"/>
          <w:szCs w:val="14"/>
          <w:color w:val="CDCDCD"/>
          <w:spacing w:val="0"/>
          <w:w w:val="50"/>
          <w:position w:val="1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CDCDCD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CDCDCD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0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7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10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7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97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6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8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  <w:position w:val="0"/>
        </w:rPr>
        <w:t>1:25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10" w:right="-20"/>
        <w:jc w:val="left"/>
        <w:tabs>
          <w:tab w:pos="1700" w:val="left"/>
          <w:tab w:pos="5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72"/>
        </w:rPr>
        <w:t>!Y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5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8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Haka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Baylan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95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9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40" w:lineRule="auto"/>
        <w:ind w:left="17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84"/>
        </w:rPr>
        <w:t>!Ami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Ahmet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96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7" w:after="0" w:line="205" w:lineRule="exact"/>
        <w:ind w:left="1737" w:right="-20"/>
        <w:jc w:val="left"/>
        <w:tabs>
          <w:tab w:pos="3980" w:val="left"/>
          <w:tab w:pos="6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82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2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  <w:position w:val="-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2"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5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98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  <w:position w:val="-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3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68"/>
          <w:position w:val="-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3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2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:01:21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00"/>
        </w:sectPr>
      </w:pPr>
      <w:rPr/>
    </w:p>
    <w:p>
      <w:pPr>
        <w:spacing w:before="0" w:after="0" w:line="204" w:lineRule="exact"/>
        <w:ind w:left="10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79"/>
        </w:rPr>
        <w:t>!G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7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19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70"/>
          <w:position w:val="-3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8"/>
          <w:w w:val="70"/>
          <w:position w:val="-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27"/>
          <w:w w:val="112"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96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3"/>
        </w:rPr>
        <w:t>Plakas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2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5"/>
          <w:w w:val="126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  <w:position w:val="-3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  <w:position w:val="-3"/>
        </w:rPr>
        <w:t>LR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839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00"/>
          <w:cols w:num="2" w:equalWidth="0">
            <w:col w:w="599" w:space="1114"/>
            <w:col w:w="9247"/>
          </w:cols>
        </w:sectPr>
      </w:pPr>
      <w:rPr/>
    </w:p>
    <w:p>
      <w:pPr>
        <w:spacing w:before="0" w:after="0" w:line="284" w:lineRule="exact"/>
        <w:ind w:left="138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80"/>
          <w:position w:val="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7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0"/>
          <w:position w:val="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1"/>
          <w:position w:val="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6"/>
          <w:position w:val="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0"/>
          <w:w w:val="8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5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1"/>
          <w:position w:val="-1"/>
        </w:rPr>
        <w:t>l&lt;.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4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84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3980" w:right="480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6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7" w:after="0" w:line="240" w:lineRule="auto"/>
        <w:ind w:left="3971" w:right="395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0"/>
          <w:w w:val="8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6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40" w:lineRule="auto"/>
        <w:ind w:left="1741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8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ers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9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6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6"/>
          <w:w w:val="6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9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73" w:lineRule="exact"/>
        <w:ind w:left="105" w:right="-20"/>
        <w:jc w:val="left"/>
        <w:tabs>
          <w:tab w:pos="1700" w:val="left"/>
          <w:tab w:pos="4060" w:val="left"/>
          <w:tab w:pos="6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72"/>
          <w:position w:val="-1"/>
        </w:rPr>
        <w:t>!Y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ardımcı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2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86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9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2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86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6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7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5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49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  <w:position w:val="-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94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4D4D4D"/>
          <w:spacing w:val="4"/>
          <w:w w:val="100"/>
          <w:position w:val="-2"/>
        </w:rPr>
        <w:t>: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-2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-58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82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3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7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7"/>
          <w:position w:val="-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76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9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0"/>
          <w:position w:val="-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4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4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105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84"/>
          <w:position w:val="1"/>
        </w:rPr>
        <w:t>!Gitıııi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şse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87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107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84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1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  <w:position w:val="0"/>
        </w:rPr>
        <w:t>Saati:O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88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9"/>
          <w:w w:val="12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0"/>
        </w:rPr>
        <w:t>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741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41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17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8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ÇAKIR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1" w:after="0" w:line="222" w:lineRule="exact"/>
        <w:ind w:left="138" w:right="1981" w:firstLine="-32"/>
        <w:jc w:val="left"/>
        <w:tabs>
          <w:tab w:pos="1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14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6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yerini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vii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dumanit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3948" w:right="421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91"/>
        </w:rPr>
        <w:t>ls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9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ndü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7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2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4" w:lineRule="exact"/>
        <w:ind w:left="105" w:right="-20"/>
        <w:jc w:val="left"/>
        <w:tabs>
          <w:tab w:pos="3980" w:val="left"/>
          <w:tab w:pos="5900" w:val="left"/>
          <w:tab w:pos="7480" w:val="left"/>
          <w:tab w:pos="8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91"/>
          <w:position w:val="2"/>
        </w:rPr>
        <w:t>ls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2"/>
          <w:position w:val="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  <w:position w:val="2"/>
        </w:rPr>
        <w:t>nd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0"/>
          <w:position w:val="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2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9"/>
          <w:position w:val="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  <w:position w:val="-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4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7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40"/>
          <w:position w:val="-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7"/>
          <w:position w:val="-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4"/>
        </w:rPr>
        <w:t>pük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91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  <w:position w:val="-4"/>
        </w:rPr>
        <w:t>fK.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82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4"/>
          <w:w w:val="12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9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100"/>
          <w:position w:val="-4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51"/>
          <w:position w:val="-4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19" w:lineRule="exact"/>
        <w:ind w:left="4615" w:right="3285"/>
        <w:jc w:val="center"/>
        <w:tabs>
          <w:tab w:pos="5840" w:val="left"/>
          <w:tab w:pos="742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7"/>
        </w:rPr>
        <w:t>0,2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343434"/>
          <w:spacing w:val="0"/>
          <w:w w:val="76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05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öodil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me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işyerine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koltu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duş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kabini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işyeri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duvarları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islerıme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kavrulma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  <w:position w:val="1"/>
        </w:rPr>
        <w:t>za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96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01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95"/>
        </w:rPr>
        <w:t>onund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76"/>
        </w:rPr>
        <w:t>jgö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4"/>
          <w:w w:val="7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2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8"/>
          <w:w w:val="83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8"/>
        </w:rPr>
        <w:t>şt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89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3"/>
        </w:rPr>
        <w:t>r.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9" w:lineRule="exact"/>
        <w:ind w:left="133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Duruımı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lımini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a: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2500T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Binad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7500TL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9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opla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9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5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4"/>
        </w:rPr>
        <w:t>OOOOTL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29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Çıkış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yerin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0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masaj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salon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olara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tlı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29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89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89"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1"/>
        </w:rPr>
        <w:t>ııi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2"/>
        </w:rPr>
        <w:t>pinanı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birinci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katındaki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tarafta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odada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göıiilmü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7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0"/>
          <w:w w:val="71"/>
          <w:position w:val="1"/>
        </w:rPr>
        <w:t>ve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46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yangının;masaj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odasındakı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koltu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üzerinde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güzel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koku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vermesi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kullanılan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176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4"/>
        </w:rPr>
        <w:t>nunıu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1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2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-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2"/>
          <w:w w:val="97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84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3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4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  <w:position w:val="-4"/>
        </w:rPr>
        <w:t>kolt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1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  <w:position w:val="-4"/>
        </w:rPr>
        <w:t>ğtı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9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76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4"/>
        </w:rPr>
        <w:t>uştur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3"/>
          <w:position w:val="-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6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97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  <w:position w:val="-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109"/>
          <w:position w:val="-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89"/>
          <w:position w:val="-4"/>
        </w:rPr>
        <w:t>ıkmı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  <w:position w:val="-4"/>
        </w:rPr>
        <w:t>old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9"/>
          <w:position w:val="-4"/>
        </w:rPr>
        <w:t>j't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9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4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86"/>
          <w:position w:val="-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4"/>
        </w:rPr>
        <w:t>arıl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3"/>
          <w:position w:val="-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44"/>
          <w:position w:val="-4"/>
        </w:rPr>
        <w:t>ı_ş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7"/>
          <w:w w:val="45"/>
          <w:position w:val="-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  <w:position w:val="-4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4"/>
        </w:rPr>
        <w:t>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left="115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626262"/>
          <w:spacing w:val="0"/>
          <w:w w:val="199"/>
          <w:position w:val="-2"/>
        </w:rPr>
        <w:t>r-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29" w:right="-20"/>
        <w:jc w:val="left"/>
        <w:tabs>
          <w:tab w:pos="420" w:val="left"/>
          <w:tab w:pos="1720" w:val="left"/>
          <w:tab w:pos="6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0"/>
          <w:w w:val="69"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9"/>
          <w:position w:val="4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9"/>
          <w:position w:val="4"/>
        </w:rPr>
        <w:t>rtalı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9"/>
          <w:position w:val="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69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2"/>
        </w:rPr>
        <w:t>Rir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89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89"/>
          <w:position w:val="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2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77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88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78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1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3" w:after="0" w:line="240" w:lineRule="auto"/>
        <w:ind w:left="124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1" w:after="0" w:line="222" w:lineRule="exact"/>
        <w:ind w:left="115" w:right="7830" w:firstLine="9"/>
        <w:jc w:val="left"/>
        <w:tabs>
          <w:tab w:pos="1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0"/>
        </w:rPr>
        <w:t>şy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sahiplerine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9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29" w:right="-20"/>
        <w:jc w:val="left"/>
        <w:tabs>
          <w:tab w:pos="1720" w:val="left"/>
          <w:tab w:pos="5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0"/>
          <w:w w:val="8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5"/>
          <w:w w:val="90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7"/>
          <w:position w:val="0"/>
        </w:rPr>
        <w:t>:ra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:29.05.2017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1"/>
          <w:position w:val="0"/>
        </w:rPr>
        <w:t>jSaati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1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124" w:right="-20"/>
        <w:jc w:val="left"/>
        <w:tabs>
          <w:tab w:pos="1100" w:val="left"/>
          <w:tab w:pos="7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Var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>Ölü</w:t>
      </w:r>
      <w:r>
        <w:rPr>
          <w:rFonts w:ascii="Arial" w:hAnsi="Arial" w:cs="Arial" w:eastAsia="Arial"/>
          <w:sz w:val="19"/>
          <w:szCs w:val="19"/>
          <w:color w:val="343434"/>
          <w:spacing w:val="-5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33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  <w:position w:val="1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4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IP:Çankaya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9"/>
          <w:w w:val="104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2"/>
          <w:w w:val="128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72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3" w:lineRule="exact"/>
        <w:ind w:left="1871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Gitmi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1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6"/>
          <w:position w:val="-2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8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267" w:right="-20"/>
        <w:jc w:val="left"/>
        <w:tabs>
          <w:tab w:pos="4540" w:val="left"/>
          <w:tab w:pos="78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161499pt;margin-top:13.794684pt;width:36.997954pt;height:9.735305pt;mso-position-horizontal-relative:page;mso-position-vertical-relative:paragraph;z-index:-15612" type="#_x0000_t202" filled="f" stroked="f">
            <v:textbox inset="0,0,0,0">
              <w:txbxContent>
                <w:p>
                  <w:pPr>
                    <w:spacing w:before="0" w:after="0" w:line="195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4D4D4D"/>
                      <w:spacing w:val="0"/>
                      <w:w w:val="81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D4D4D"/>
                      <w:spacing w:val="0"/>
                      <w:w w:val="81"/>
                      <w:i/>
                    </w:rPr>
                    <w:t> 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D4D4D"/>
                      <w:spacing w:val="31"/>
                      <w:w w:val="81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D4D4D"/>
                      <w:spacing w:val="0"/>
                      <w:w w:val="81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D4D4D"/>
                      <w:spacing w:val="-5"/>
                      <w:w w:val="81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43434"/>
                      <w:spacing w:val="0"/>
                      <w:w w:val="88"/>
                      <w:i/>
                    </w:rPr>
                    <w:t>2017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29"/>
          <w:position w:val="-4"/>
        </w:rPr>
        <w:t>'ü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4"/>
        </w:rPr>
      </w:r>
      <w:r>
        <w:rPr>
          <w:rFonts w:ascii="Arial" w:hAnsi="Arial" w:cs="Arial" w:eastAsia="Arial"/>
          <w:sz w:val="40"/>
          <w:szCs w:val="40"/>
          <w:color w:val="4D4D4D"/>
          <w:spacing w:val="-19"/>
          <w:w w:val="53"/>
          <w:position w:val="-1"/>
        </w:rPr>
        <w:t>e</w:t>
      </w:r>
      <w:r>
        <w:rPr>
          <w:rFonts w:ascii="Arial" w:hAnsi="Arial" w:cs="Arial" w:eastAsia="Arial"/>
          <w:sz w:val="40"/>
          <w:szCs w:val="40"/>
          <w:color w:val="343434"/>
          <w:spacing w:val="0"/>
          <w:w w:val="49"/>
          <w:position w:val="-1"/>
        </w:rPr>
        <w:t>ki</w:t>
      </w:r>
      <w:r>
        <w:rPr>
          <w:rFonts w:ascii="Arial" w:hAnsi="Arial" w:cs="Arial" w:eastAsia="Arial"/>
          <w:sz w:val="40"/>
          <w:szCs w:val="40"/>
          <w:color w:val="343434"/>
          <w:spacing w:val="16"/>
          <w:w w:val="49"/>
          <w:position w:val="-1"/>
        </w:rPr>
        <w:t>p</w:t>
      </w:r>
      <w:r>
        <w:rPr>
          <w:rFonts w:ascii="Arial" w:hAnsi="Arial" w:cs="Arial" w:eastAsia="Arial"/>
          <w:sz w:val="40"/>
          <w:szCs w:val="40"/>
          <w:color w:val="3F4475"/>
          <w:spacing w:val="-5"/>
          <w:w w:val="195"/>
          <w:position w:val="-1"/>
        </w:rPr>
        <w:t>p</w:t>
      </w:r>
      <w:r>
        <w:rPr>
          <w:rFonts w:ascii="Arial" w:hAnsi="Arial" w:cs="Arial" w:eastAsia="Arial"/>
          <w:sz w:val="40"/>
          <w:szCs w:val="40"/>
          <w:color w:val="282D4F"/>
          <w:spacing w:val="0"/>
          <w:w w:val="140"/>
          <w:position w:val="-1"/>
        </w:rPr>
        <w:t>/</w:t>
      </w:r>
      <w:r>
        <w:rPr>
          <w:rFonts w:ascii="Arial" w:hAnsi="Arial" w:cs="Arial" w:eastAsia="Arial"/>
          <w:sz w:val="40"/>
          <w:szCs w:val="40"/>
          <w:color w:val="282D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0"/>
          <w:szCs w:val="40"/>
          <w:color w:val="282D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52"/>
          <w:b/>
          <w:bCs/>
          <w:position w:val="3"/>
        </w:rPr>
        <w:t>2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33"/>
          <w:w w:val="52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2"/>
          <w:b/>
          <w:bCs/>
          <w:position w:val="3"/>
        </w:rPr>
        <w:t>4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2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34"/>
          <w:w w:val="52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42424"/>
          <w:spacing w:val="0"/>
          <w:w w:val="52"/>
          <w:b/>
          <w:bCs/>
          <w:position w:val="3"/>
        </w:rPr>
        <w:t>Oca</w:t>
      </w:r>
      <w:r>
        <w:rPr>
          <w:rFonts w:ascii="Times New Roman" w:hAnsi="Times New Roman" w:cs="Times New Roman" w:eastAsia="Times New Roman"/>
          <w:sz w:val="30"/>
          <w:szCs w:val="30"/>
          <w:color w:val="242424"/>
          <w:spacing w:val="0"/>
          <w:w w:val="52"/>
          <w:b/>
          <w:bCs/>
          <w:position w:val="3"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42424"/>
          <w:spacing w:val="12"/>
          <w:w w:val="52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56"/>
          <w:b/>
          <w:bCs/>
          <w:position w:val="3"/>
        </w:rPr>
        <w:t>2018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309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43434"/>
          <w:spacing w:val="0"/>
          <w:w w:val="127"/>
          <w:position w:val="-1"/>
        </w:rPr>
        <w:t>lU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left="309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43434"/>
          <w:spacing w:val="0"/>
          <w:w w:val="160"/>
        </w:rPr>
        <w:t>&gt;,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0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81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57.349075pt;margin-top:-7.015433pt;width:1.848447pt;height:23.864047pt;mso-position-horizontal-relative:page;mso-position-vertical-relative:paragraph;z-index:-15615" coordorigin="3147,-140" coordsize="37,477">
            <v:group style="position:absolute;left:3165;top:-138;width:2;height:306" coordorigin="3165,-138" coordsize="2,306">
              <v:shape style="position:absolute;left:3165;top:-138;width:2;height:306" coordorigin="3165,-138" coordsize="0,306" path="m3165,168l3165,-138e" filled="f" stroked="t" strokeweight=".231056pt" strokecolor="#000000">
                <v:path arrowok="t"/>
              </v:shape>
            </v:group>
            <v:group style="position:absolute;left:3165;top:168;width:2;height:151" coordorigin="3165,168" coordsize="2,151">
              <v:shape style="position:absolute;left:3165;top:168;width:2;height:151" coordorigin="3165,168" coordsize="0,151" path="m3165,318l3165,168e" filled="f" stroked="t" strokeweight="1.848447pt" strokecolor="#93A8A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0.75032pt;margin-top:8.394725pt;width:.1pt;height:7.529665pt;mso-position-horizontal-relative:page;mso-position-vertical-relative:paragraph;z-index:-15614" coordorigin="3415,168" coordsize="2,151">
            <v:shape style="position:absolute;left:3415;top:168;width:2;height:151" coordorigin="3415,168" coordsize="0,151" path="m3415,318l3415,168e" filled="f" stroked="t" strokeweight="1.848447pt" strokecolor="#3F3BA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67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  <w:position w:val="-4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4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5"/>
          <w:position w:val="-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left="2693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8.106842pt;margin-top:.572568pt;width:421.890975pt;height:11pt;mso-position-horizontal-relative:page;mso-position-vertical-relative:paragraph;z-index:-15611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tabs>
                      <w:tab w:pos="8280" w:val="left"/>
                    </w:tabs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111389"/>
                      <w:spacing w:val="0"/>
                      <w:w w:val="76"/>
                      <w:b/>
                      <w:bCs/>
                      <w:i/>
                      <w:position w:val="3"/>
                    </w:rPr>
                    <w:t>1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111389"/>
                      <w:spacing w:val="0"/>
                      <w:w w:val="100"/>
                      <w:b/>
                      <w:bCs/>
                      <w:i/>
                      <w:position w:val="3"/>
                    </w:rPr>
                    <w:tab/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111389"/>
                      <w:spacing w:val="0"/>
                      <w:w w:val="100"/>
                      <w:b/>
                      <w:bCs/>
                      <w:i/>
                      <w:position w:val="3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154FB1"/>
                      <w:spacing w:val="0"/>
                      <w:w w:val="214"/>
                      <w:position w:val="0"/>
                    </w:rPr>
                    <w:t>)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3"/>
          <w:szCs w:val="33"/>
          <w:color w:val="111389"/>
          <w:spacing w:val="0"/>
          <w:w w:val="100"/>
          <w:position w:val="-21"/>
        </w:rPr>
        <w:t>/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17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.111816pt;margin-top:6.618286pt;width:25.063267pt;height:53pt;mso-position-horizontal-relative:page;mso-position-vertical-relative:paragraph;z-index:-15610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Arial" w:hAnsi="Arial" w:cs="Arial" w:eastAsia="Arial"/>
                      <w:sz w:val="106"/>
                      <w:szCs w:val="106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154FB1"/>
                      <w:spacing w:val="-62"/>
                      <w:w w:val="48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343434"/>
                      <w:spacing w:val="0"/>
                      <w:w w:val="39"/>
                      <w:position w:val="-1"/>
                    </w:rPr>
                    <w:t>"'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43434"/>
          <w:w w:val="101"/>
          <w:position w:val="-11"/>
        </w:rPr>
        <w:t>.;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w w:val="102"/>
          <w:position w:val="-1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00"/>
          <w:cols w:num="2" w:equalWidth="0">
            <w:col w:w="8316" w:space="329"/>
            <w:col w:w="2315"/>
          </w:cols>
        </w:sectPr>
      </w:pPr>
      <w:rPr/>
    </w:p>
    <w:p>
      <w:pPr>
        <w:spacing w:before="67" w:after="0" w:line="301" w:lineRule="exact"/>
        <w:ind w:left="2102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-38"/>
          <w:w w:val="127"/>
          <w:b/>
          <w:bCs/>
          <w:position w:val="-5"/>
        </w:rPr>
        <w:t>M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27"/>
          <w:b/>
          <w:bCs/>
          <w:position w:val="-5"/>
        </w:rPr>
        <w:t>t</w:t>
      </w:r>
      <w:r>
        <w:rPr>
          <w:rFonts w:ascii="Arial" w:hAnsi="Arial" w:cs="Arial" w:eastAsia="Arial"/>
          <w:sz w:val="25"/>
          <w:szCs w:val="25"/>
          <w:color w:val="343434"/>
          <w:spacing w:val="-86"/>
          <w:w w:val="127"/>
          <w:b/>
          <w:bCs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b/>
          <w:bCs/>
          <w:position w:val="-5"/>
        </w:rPr>
        <w:t>UN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29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505B89"/>
          <w:spacing w:val="8"/>
          <w:w w:val="366"/>
          <w:b/>
          <w:bCs/>
          <w:position w:val="-5"/>
        </w:rPr>
        <w:t>/</w:t>
      </w:r>
      <w:r>
        <w:rPr>
          <w:rFonts w:ascii="Arial" w:hAnsi="Arial" w:cs="Arial" w:eastAsia="Arial"/>
          <w:sz w:val="25"/>
          <w:szCs w:val="25"/>
          <w:color w:val="A3A3CD"/>
          <w:spacing w:val="0"/>
          <w:w w:val="85"/>
          <w:b/>
          <w:bCs/>
          <w:position w:val="-5"/>
        </w:rPr>
        <w:t>"</w:t>
      </w:r>
      <w:r>
        <w:rPr>
          <w:rFonts w:ascii="Arial" w:hAnsi="Arial" w:cs="Arial" w:eastAsia="Arial"/>
          <w:sz w:val="25"/>
          <w:szCs w:val="25"/>
          <w:color w:val="A3A3CD"/>
          <w:spacing w:val="0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A3A3CD"/>
          <w:spacing w:val="3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  <w:position w:val="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79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5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5"/>
        </w:rPr>
        <w:t>tÖZMEN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8" w:lineRule="atLeast"/>
        <w:ind w:left="2222" w:right="-20"/>
        <w:jc w:val="left"/>
        <w:tabs>
          <w:tab w:pos="4820" w:val="left"/>
          <w:tab w:pos="59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2"/>
          <w:szCs w:val="22"/>
          <w:color w:val="242424"/>
          <w:spacing w:val="-118"/>
          <w:w w:val="10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282D4F"/>
          <w:spacing w:val="0"/>
          <w:w w:val="100"/>
        </w:rPr>
        <w:t>'1</w:t>
      </w:r>
      <w:r>
        <w:rPr>
          <w:rFonts w:ascii="Times New Roman" w:hAnsi="Times New Roman" w:cs="Times New Roman" w:eastAsia="Times New Roman"/>
          <w:sz w:val="21"/>
          <w:szCs w:val="21"/>
          <w:color w:val="282D4F"/>
          <w:spacing w:val="29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82D4F"/>
          <w:spacing w:val="0"/>
          <w:w w:val="81"/>
        </w:rPr>
        <w:t>'C'C</w:t>
      </w:r>
      <w:r>
        <w:rPr>
          <w:rFonts w:ascii="Arial" w:hAnsi="Arial" w:cs="Arial" w:eastAsia="Arial"/>
          <w:sz w:val="22"/>
          <w:szCs w:val="22"/>
          <w:color w:val="282D4F"/>
          <w:spacing w:val="-15"/>
          <w:w w:val="81"/>
        </w:rPr>
        <w:t>ı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81"/>
        </w:rPr>
        <w:t>işehi</w:t>
      </w:r>
      <w:r>
        <w:rPr>
          <w:rFonts w:ascii="Arial" w:hAnsi="Arial" w:cs="Arial" w:eastAsia="Arial"/>
          <w:sz w:val="22"/>
          <w:szCs w:val="22"/>
          <w:color w:val="343434"/>
          <w:spacing w:val="32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100"/>
        </w:rPr>
        <w:t>.</w:t>
      </w:r>
      <w:r>
        <w:rPr>
          <w:rFonts w:ascii="Arial" w:hAnsi="Arial" w:cs="Arial" w:eastAsia="Arial"/>
          <w:sz w:val="22"/>
          <w:szCs w:val="22"/>
          <w:color w:val="4D4D4D"/>
          <w:spacing w:val="-12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797979"/>
          <w:spacing w:val="0"/>
          <w:w w:val="83"/>
        </w:rPr>
        <w:t>.</w:t>
      </w:r>
      <w:r>
        <w:rPr>
          <w:rFonts w:ascii="Arial" w:hAnsi="Arial" w:cs="Arial" w:eastAsia="Arial"/>
          <w:sz w:val="22"/>
          <w:szCs w:val="22"/>
          <w:color w:val="797979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797979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1"/>
        </w:rPr>
        <w:t>İtf.</w:t>
      </w:r>
      <w:r>
        <w:rPr>
          <w:rFonts w:ascii="Arial" w:hAnsi="Arial" w:cs="Arial" w:eastAsia="Arial"/>
          <w:sz w:val="19"/>
          <w:szCs w:val="19"/>
          <w:color w:val="343434"/>
          <w:spacing w:val="3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1"/>
        </w:rPr>
      </w:r>
      <w:r>
        <w:rPr>
          <w:rFonts w:ascii="Arial" w:hAnsi="Arial" w:cs="Arial" w:eastAsia="Arial"/>
          <w:sz w:val="34"/>
          <w:szCs w:val="34"/>
          <w:color w:val="A3A3CD"/>
          <w:spacing w:val="0"/>
          <w:w w:val="110"/>
          <w:i/>
          <w:position w:val="-8"/>
        </w:rPr>
        <w:t>ll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00"/>
        </w:sectPr>
      </w:pPr>
      <w:rPr/>
    </w:p>
    <w:p>
      <w:pPr>
        <w:spacing w:before="0" w:after="0" w:line="89" w:lineRule="exact"/>
        <w:ind w:left="2019" w:right="-71"/>
        <w:jc w:val="left"/>
        <w:tabs>
          <w:tab w:pos="2720" w:val="left"/>
          <w:tab w:pos="38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1"/>
          <w:w w:val="100"/>
          <w:position w:val="3"/>
        </w:rPr>
        <w:t>3</w:t>
      </w:r>
      <w:r>
        <w:rPr>
          <w:rFonts w:ascii="Arial" w:hAnsi="Arial" w:cs="Arial" w:eastAsia="Arial"/>
          <w:sz w:val="19"/>
          <w:szCs w:val="19"/>
          <w:color w:val="909093"/>
          <w:spacing w:val="-11"/>
          <w:w w:val="100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343434"/>
          <w:spacing w:val="4"/>
          <w:w w:val="100"/>
          <w:position w:val="3"/>
        </w:rPr>
        <w:t>P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3"/>
        </w:rPr>
        <w:t>os</w:t>
      </w:r>
      <w:r>
        <w:rPr>
          <w:rFonts w:ascii="Arial" w:hAnsi="Arial" w:cs="Arial" w:eastAsia="Arial"/>
          <w:sz w:val="19"/>
          <w:szCs w:val="19"/>
          <w:color w:val="4D4D4D"/>
          <w:spacing w:val="-28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3"/>
        </w:rPr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89"/>
          <w:position w:val="3"/>
        </w:rPr>
        <w:t>G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90"/>
          <w:position w:val="3"/>
        </w:rPr>
        <w:t>r</w:t>
      </w:r>
      <w:r>
        <w:rPr>
          <w:rFonts w:ascii="Arial" w:hAnsi="Arial" w:cs="Arial" w:eastAsia="Arial"/>
          <w:sz w:val="21"/>
          <w:szCs w:val="21"/>
          <w:color w:val="343434"/>
          <w:spacing w:val="-27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909093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909093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909093"/>
          <w:spacing w:val="10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3"/>
        </w:rPr>
        <w:t>lar</w:t>
      </w:r>
      <w:r>
        <w:rPr>
          <w:rFonts w:ascii="Arial" w:hAnsi="Arial" w:cs="Arial" w:eastAsia="Arial"/>
          <w:sz w:val="21"/>
          <w:szCs w:val="21"/>
          <w:color w:val="343434"/>
          <w:spacing w:val="31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21"/>
          <w:position w:val="3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0" w:lineRule="atLeast"/>
        <w:ind w:left="2130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32"/>
          <w:b/>
          <w:bCs/>
        </w:rPr>
        <w:t>Bii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3"/>
          <w:w w:val="14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4"/>
          <w:w w:val="6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-1"/>
          <w:w w:val="8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8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533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1" w:lineRule="exact"/>
        <w:ind w:left="231" w:right="-20"/>
        <w:jc w:val="left"/>
        <w:tabs>
          <w:tab w:pos="24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A3A3CD"/>
          <w:spacing w:val="0"/>
          <w:w w:val="100"/>
          <w:i/>
          <w:position w:val="-8"/>
        </w:rPr>
        <w:t>1</w:t>
      </w:r>
      <w:r>
        <w:rPr>
          <w:rFonts w:ascii="Arial" w:hAnsi="Arial" w:cs="Arial" w:eastAsia="Arial"/>
          <w:sz w:val="23"/>
          <w:szCs w:val="23"/>
          <w:color w:val="A3A3CD"/>
          <w:spacing w:val="-52"/>
          <w:w w:val="100"/>
          <w:i/>
          <w:position w:val="-8"/>
        </w:rPr>
        <w:t> </w:t>
      </w:r>
      <w:r>
        <w:rPr>
          <w:rFonts w:ascii="Arial" w:hAnsi="Arial" w:cs="Arial" w:eastAsia="Arial"/>
          <w:sz w:val="23"/>
          <w:szCs w:val="23"/>
          <w:color w:val="A3A3CD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23"/>
          <w:szCs w:val="23"/>
          <w:color w:val="A3A3CD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1"/>
          <w:position w:val="1"/>
        </w:rPr>
        <w:t>fa</w:t>
      </w:r>
      <w:r>
        <w:rPr>
          <w:rFonts w:ascii="Arial" w:hAnsi="Arial" w:cs="Arial" w:eastAsia="Arial"/>
          <w:sz w:val="20"/>
          <w:szCs w:val="20"/>
          <w:color w:val="343434"/>
          <w:spacing w:val="-2"/>
          <w:w w:val="81"/>
          <w:position w:val="1"/>
        </w:rPr>
        <w:t>l</w:t>
      </w:r>
      <w:r>
        <w:rPr>
          <w:rFonts w:ascii="Arial" w:hAnsi="Arial" w:cs="Arial" w:eastAsia="Arial"/>
          <w:sz w:val="20"/>
          <w:szCs w:val="20"/>
          <w:color w:val="242424"/>
          <w:spacing w:val="0"/>
          <w:w w:val="81"/>
          <w:position w:val="1"/>
        </w:rPr>
        <w:t>ye</w:t>
      </w:r>
      <w:r>
        <w:rPr>
          <w:rFonts w:ascii="Arial" w:hAnsi="Arial" w:cs="Arial" w:eastAsia="Arial"/>
          <w:sz w:val="20"/>
          <w:szCs w:val="20"/>
          <w:color w:val="242424"/>
          <w:spacing w:val="-5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9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1"/>
          <w:w w:val="80"/>
          <w:position w:val="1"/>
        </w:rPr>
        <w:t>n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67"/>
          <w:position w:val="1"/>
        </w:rPr>
        <w:t>tJ</w:t>
      </w:r>
      <w:r>
        <w:rPr>
          <w:rFonts w:ascii="Arial" w:hAnsi="Arial" w:cs="Arial" w:eastAsia="Arial"/>
          <w:sz w:val="20"/>
          <w:szCs w:val="20"/>
          <w:color w:val="4D4D4D"/>
          <w:spacing w:val="10"/>
          <w:w w:val="67"/>
          <w:position w:val="1"/>
        </w:rPr>
        <w:t>;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68"/>
          <w:position w:val="1"/>
        </w:rPr>
        <w:t>v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3" w:lineRule="exact"/>
        <w:ind w:right="-20"/>
        <w:jc w:val="left"/>
        <w:tabs>
          <w:tab w:pos="2240" w:val="left"/>
          <w:tab w:pos="4260" w:val="left"/>
          <w:tab w:pos="49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156.078262pt;margin-top:1.073565pt;width:3.350311pt;height:21.027684pt;mso-position-horizontal-relative:page;mso-position-vertical-relative:paragraph;z-index:-15613" coordorigin="3122,21" coordsize="67,421">
            <v:group style="position:absolute;left:3165;top:45;width:2;height:141" coordorigin="3165,45" coordsize="2,141">
              <v:shape style="position:absolute;left:3165;top:45;width:2;height:141" coordorigin="3165,45" coordsize="0,141" path="m3165,186l3165,45e" filled="f" stroked="t" strokeweight="2.310559pt" strokecolor="#2F38A3">
                <v:path arrowok="t"/>
              </v:shape>
            </v:group>
            <v:group style="position:absolute;left:3165;top:186;width:2;height:99" coordorigin="3165,186" coordsize="2,99">
              <v:shape style="position:absolute;left:3165;top:186;width:2;height:99" coordorigin="3165,186" coordsize="0,99" path="m3165,285l3165,186e" filled="f" stroked="t" strokeweight="1.848447pt" strokecolor="#232B80">
                <v:path arrowok="t"/>
              </v:shape>
            </v:group>
            <v:group style="position:absolute;left:3133;top:275;width:2;height:155" coordorigin="3133,275" coordsize="2,155">
              <v:shape style="position:absolute;left:3133;top:275;width:2;height:155" coordorigin="3133,275" coordsize="0,155" path="m3133,430l3133,275e" filled="f" stroked="t" strokeweight="1.155280pt" strokecolor="#2B38B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0"/>
          <w:w w:val="175"/>
          <w:position w:val="-14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ABABC"/>
          <w:spacing w:val="0"/>
          <w:w w:val="100"/>
          <w:position w:val="-14"/>
        </w:rPr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90"/>
          <w:position w:val="-16"/>
        </w:rPr>
        <w:t>od</w:t>
      </w:r>
      <w:r>
        <w:rPr>
          <w:rFonts w:ascii="Arial" w:hAnsi="Arial" w:cs="Arial" w:eastAsia="Arial"/>
          <w:sz w:val="18"/>
          <w:szCs w:val="18"/>
          <w:color w:val="4D4D4D"/>
          <w:spacing w:val="1"/>
          <w:w w:val="90"/>
          <w:position w:val="-16"/>
        </w:rPr>
        <w:t>a</w:t>
      </w:r>
      <w:r>
        <w:rPr>
          <w:rFonts w:ascii="Arial" w:hAnsi="Arial" w:cs="Arial" w:eastAsia="Arial"/>
          <w:sz w:val="18"/>
          <w:szCs w:val="18"/>
          <w:color w:val="343434"/>
          <w:spacing w:val="8"/>
          <w:w w:val="85"/>
          <w:position w:val="-16"/>
        </w:rPr>
        <w:t>h</w:t>
      </w:r>
      <w:r>
        <w:rPr>
          <w:rFonts w:ascii="Arial" w:hAnsi="Arial" w:cs="Arial" w:eastAsia="Arial"/>
          <w:sz w:val="18"/>
          <w:szCs w:val="18"/>
          <w:color w:val="4D4D4D"/>
          <w:spacing w:val="-3"/>
          <w:w w:val="86"/>
          <w:position w:val="-16"/>
        </w:rPr>
        <w:t>a</w:t>
      </w:r>
      <w:r>
        <w:rPr>
          <w:rFonts w:ascii="Arial" w:hAnsi="Arial" w:cs="Arial" w:eastAsia="Arial"/>
          <w:sz w:val="18"/>
          <w:szCs w:val="18"/>
          <w:color w:val="242424"/>
          <w:spacing w:val="-7"/>
          <w:w w:val="146"/>
          <w:position w:val="-16"/>
        </w:rPr>
        <w:t>l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6"/>
          <w:position w:val="-16"/>
        </w:rPr>
        <w:t>e</w:t>
      </w:r>
      <w:r>
        <w:rPr>
          <w:rFonts w:ascii="Arial" w:hAnsi="Arial" w:cs="Arial" w:eastAsia="Arial"/>
          <w:sz w:val="18"/>
          <w:szCs w:val="18"/>
          <w:color w:val="4D4D4D"/>
          <w:spacing w:val="-4"/>
          <w:w w:val="100"/>
          <w:position w:val="-16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6"/>
        </w:rPr>
        <w:t>Ş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6"/>
        </w:rPr>
        <w:t>u</w:t>
      </w:r>
      <w:r>
        <w:rPr>
          <w:rFonts w:ascii="Arial" w:hAnsi="Arial" w:cs="Arial" w:eastAsia="Arial"/>
          <w:sz w:val="18"/>
          <w:szCs w:val="18"/>
          <w:color w:val="343434"/>
          <w:spacing w:val="-1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7"/>
          <w:w w:val="123"/>
          <w:position w:val="-1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18"/>
          <w:w w:val="128"/>
          <w:position w:val="-1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65"/>
          <w:position w:val="-1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45"/>
          <w:position w:val="-16"/>
        </w:rPr>
        <w:t>.ıı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-12"/>
          <w:w w:val="100"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A3A3A3"/>
          <w:spacing w:val="0"/>
          <w:w w:val="89"/>
          <w:position w:val="-16"/>
        </w:rPr>
        <w:t>'</w:t>
      </w:r>
      <w:r>
        <w:rPr>
          <w:rFonts w:ascii="Arial" w:hAnsi="Arial" w:cs="Arial" w:eastAsia="Arial"/>
          <w:sz w:val="20"/>
          <w:szCs w:val="20"/>
          <w:color w:val="A3A3A3"/>
          <w:spacing w:val="-3"/>
          <w:w w:val="89"/>
          <w:position w:val="-16"/>
        </w:rPr>
        <w:t>"</w:t>
      </w:r>
      <w:r>
        <w:rPr>
          <w:rFonts w:ascii="Arial" w:hAnsi="Arial" w:cs="Arial" w:eastAsia="Arial"/>
          <w:sz w:val="20"/>
          <w:szCs w:val="20"/>
          <w:color w:val="A3A3A3"/>
          <w:spacing w:val="0"/>
          <w:w w:val="90"/>
          <w:position w:val="-16"/>
        </w:rPr>
        <w:t>(</w:t>
      </w:r>
      <w:r>
        <w:rPr>
          <w:rFonts w:ascii="Arial" w:hAnsi="Arial" w:cs="Arial" w:eastAsia="Arial"/>
          <w:sz w:val="20"/>
          <w:szCs w:val="20"/>
          <w:color w:val="A3A3A3"/>
          <w:spacing w:val="-33"/>
          <w:w w:val="100"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-28"/>
          <w:w w:val="138"/>
          <w:position w:val="-16"/>
        </w:rPr>
        <w:t>.</w:t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65"/>
          <w:position w:val="-16"/>
        </w:rPr>
        <w:t>•</w:t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33"/>
          <w:szCs w:val="33"/>
          <w:color w:val="797979"/>
          <w:spacing w:val="-19"/>
          <w:w w:val="165"/>
          <w:position w:val="-16"/>
        </w:rPr>
        <w:t>/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23"/>
          <w:position w:val="-16"/>
        </w:rPr>
        <w:t>11;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24"/>
          <w:position w:val="-16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24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BABABC"/>
          <w:spacing w:val="0"/>
          <w:w w:val="65"/>
          <w:position w:val="-16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BABABC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BABABC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8"/>
          <w:szCs w:val="8"/>
          <w:color w:val="909093"/>
          <w:spacing w:val="0"/>
          <w:w w:val="110"/>
          <w:position w:val="-2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00"/>
          <w:cols w:num="2" w:equalWidth="0">
            <w:col w:w="3925" w:space="1785"/>
            <w:col w:w="5250"/>
          </w:cols>
        </w:sectPr>
      </w:pPr>
      <w:rPr/>
    </w:p>
    <w:p>
      <w:pPr>
        <w:spacing w:before="0" w:after="0" w:line="132" w:lineRule="exact"/>
        <w:ind w:left="4588" w:right="-225"/>
        <w:jc w:val="left"/>
        <w:tabs>
          <w:tab w:pos="89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152802pt;margin-top:4.507317pt;width:4.956322pt;height:10.5pt;mso-position-horizontal-relative:page;mso-position-vertical-relative:paragraph;z-index:-15609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909093"/>
                      <w:spacing w:val="-34"/>
                      <w:w w:val="12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3A3CD"/>
                      <w:spacing w:val="0"/>
                      <w:w w:val="119"/>
                      <w:i/>
                      <w:position w:val="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809937pt;margin-top:6.582628pt;width:22.652363pt;height:42.5pt;mso-position-horizontal-relative:page;mso-position-vertical-relative:paragraph;z-index:-15608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Times New Roman" w:hAnsi="Times New Roman" w:cs="Times New Roman" w:eastAsia="Times New Roman"/>
                      <w:sz w:val="85"/>
                      <w:szCs w:val="8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505B89"/>
                      <w:spacing w:val="-80"/>
                      <w:w w:val="151"/>
                      <w:i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8087BA"/>
                      <w:spacing w:val="0"/>
                      <w:w w:val="67"/>
                      <w:i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3"/>
          <w:szCs w:val="123"/>
          <w:color w:val="343434"/>
          <w:w w:val="24"/>
          <w:position w:val="-88"/>
        </w:rPr>
        <w:t>ı</w:t>
      </w:r>
      <w:r>
        <w:rPr>
          <w:rFonts w:ascii="Times New Roman" w:hAnsi="Times New Roman" w:cs="Times New Roman" w:eastAsia="Times New Roman"/>
          <w:sz w:val="123"/>
          <w:szCs w:val="123"/>
          <w:color w:val="343434"/>
          <w:spacing w:val="9"/>
          <w:w w:val="25"/>
          <w:position w:val="-88"/>
        </w:rPr>
        <w:t>o</w:t>
      </w:r>
      <w:r>
        <w:rPr>
          <w:rFonts w:ascii="Times New Roman" w:hAnsi="Times New Roman" w:cs="Times New Roman" w:eastAsia="Times New Roman"/>
          <w:sz w:val="123"/>
          <w:szCs w:val="123"/>
          <w:color w:val="4D4D4D"/>
          <w:spacing w:val="44"/>
          <w:w w:val="19"/>
          <w:position w:val="-88"/>
        </w:rPr>
        <w:t>z</w:t>
      </w:r>
      <w:r>
        <w:rPr>
          <w:rFonts w:ascii="Times New Roman" w:hAnsi="Times New Roman" w:cs="Times New Roman" w:eastAsia="Times New Roman"/>
          <w:sz w:val="123"/>
          <w:szCs w:val="123"/>
          <w:color w:val="505B89"/>
          <w:spacing w:val="0"/>
          <w:w w:val="106"/>
          <w:position w:val="-88"/>
        </w:rPr>
        <w:t>/?</w:t>
      </w:r>
      <w:r>
        <w:rPr>
          <w:rFonts w:ascii="Times New Roman" w:hAnsi="Times New Roman" w:cs="Times New Roman" w:eastAsia="Times New Roman"/>
          <w:sz w:val="123"/>
          <w:szCs w:val="123"/>
          <w:color w:val="505B89"/>
          <w:spacing w:val="0"/>
          <w:w w:val="100"/>
          <w:position w:val="-88"/>
        </w:rPr>
        <w:tab/>
      </w:r>
      <w:r>
        <w:rPr>
          <w:rFonts w:ascii="Times New Roman" w:hAnsi="Times New Roman" w:cs="Times New Roman" w:eastAsia="Times New Roman"/>
          <w:sz w:val="123"/>
          <w:szCs w:val="123"/>
          <w:color w:val="505B89"/>
          <w:spacing w:val="0"/>
          <w:w w:val="100"/>
          <w:position w:val="-88"/>
        </w:rPr>
      </w:r>
      <w:r>
        <w:rPr>
          <w:rFonts w:ascii="Times New Roman" w:hAnsi="Times New Roman" w:cs="Times New Roman" w:eastAsia="Times New Roman"/>
          <w:sz w:val="11"/>
          <w:szCs w:val="11"/>
          <w:color w:val="909093"/>
          <w:spacing w:val="0"/>
          <w:w w:val="105"/>
          <w:position w:val="-40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9" w:lineRule="atLeas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797979"/>
          <w:spacing w:val="-11"/>
          <w:w w:val="218"/>
          <w:b/>
          <w:bCs/>
          <w:i/>
        </w:rPr>
        <w:t>e</w:t>
      </w:r>
      <w:r>
        <w:rPr>
          <w:rFonts w:ascii="Arial" w:hAnsi="Arial" w:cs="Arial" w:eastAsia="Arial"/>
          <w:sz w:val="18"/>
          <w:szCs w:val="18"/>
          <w:color w:val="4D4D4D"/>
          <w:spacing w:val="-26"/>
          <w:w w:val="113"/>
          <w:b/>
          <w:bCs/>
          <w:i/>
        </w:rPr>
        <w:t>,</w:t>
      </w:r>
      <w:r>
        <w:rPr>
          <w:rFonts w:ascii="Arial" w:hAnsi="Arial" w:cs="Arial" w:eastAsia="Arial"/>
          <w:sz w:val="18"/>
          <w:szCs w:val="18"/>
          <w:color w:val="343434"/>
          <w:spacing w:val="-8"/>
          <w:w w:val="61"/>
          <w:b/>
          <w:bCs/>
          <w:i/>
        </w:rPr>
        <w:t>i</w:t>
      </w:r>
      <w:r>
        <w:rPr>
          <w:rFonts w:ascii="Arial" w:hAnsi="Arial" w:cs="Arial" w:eastAsia="Arial"/>
          <w:sz w:val="18"/>
          <w:szCs w:val="18"/>
          <w:color w:val="4D4D4D"/>
          <w:spacing w:val="-15"/>
          <w:w w:val="43"/>
          <w:b/>
          <w:bCs/>
          <w:i/>
        </w:rPr>
        <w:t>-</w:t>
      </w:r>
      <w:r>
        <w:rPr>
          <w:rFonts w:ascii="Arial" w:hAnsi="Arial" w:cs="Arial" w:eastAsia="Arial"/>
          <w:sz w:val="18"/>
          <w:szCs w:val="18"/>
          <w:color w:val="909093"/>
          <w:spacing w:val="0"/>
          <w:w w:val="92"/>
          <w:b/>
          <w:bCs/>
          <w:i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5" w:lineRule="atLeas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43434"/>
          <w:w w:val="60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-8"/>
          <w:w w:val="6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-36"/>
          <w:w w:val="95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60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0"/>
          <w:w w:val="100"/>
        </w:rPr>
        <w:t>...'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60" w:right="400"/>
          <w:cols w:num="3" w:equalWidth="0">
            <w:col w:w="9015" w:space="309"/>
            <w:col w:w="314" w:space="462"/>
            <w:col w:w="860"/>
          </w:cols>
        </w:sectPr>
      </w:pPr>
      <w:rPr/>
    </w:p>
    <w:p>
      <w:pPr>
        <w:spacing w:before="65" w:after="0" w:line="240" w:lineRule="auto"/>
        <w:ind w:left="258" w:right="-57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43434"/>
          <w:spacing w:val="0"/>
          <w:w w:val="100"/>
          <w:i/>
        </w:rPr>
        <w:t>..r:;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248" w:lineRule="atLeast"/>
        <w:ind w:right="563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48"/>
        </w:rPr>
        <w:t>.;1-.ıı-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48"/>
        </w:rPr>
        <w:t>    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6"/>
          <w:w w:val="4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40"/>
          <w:w w:val="104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ABABC"/>
          <w:spacing w:val="-14"/>
          <w:w w:val="15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1"/>
          <w:i/>
        </w:rPr>
        <w:t>ı'J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49"/>
        </w:rPr>
        <w:t>ı.-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49"/>
        </w:rPr>
        <w:t>   </w:t>
      </w:r>
      <w:r>
        <w:rPr>
          <w:rFonts w:ascii="Arial" w:hAnsi="Arial" w:cs="Arial" w:eastAsia="Arial"/>
          <w:sz w:val="16"/>
          <w:szCs w:val="16"/>
          <w:color w:val="4D4D4D"/>
          <w:spacing w:val="10"/>
          <w:w w:val="4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49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1"/>
          <w:w w:val="49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97979"/>
          <w:spacing w:val="0"/>
          <w:w w:val="49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797979"/>
          <w:spacing w:val="-5"/>
          <w:w w:val="49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49"/>
        </w:rPr>
        <w:t>...,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49"/>
        </w:rPr>
        <w:t>   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6"/>
          <w:w w:val="4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67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857"/>
        <w:jc w:val="right"/>
        <w:tabs>
          <w:tab w:pos="6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2"/>
          <w:szCs w:val="12"/>
          <w:color w:val="BABABC"/>
          <w:spacing w:val="0"/>
          <w:w w:val="100"/>
        </w:rPr>
        <w:t>'</w:t>
      </w:r>
      <w:r>
        <w:rPr>
          <w:rFonts w:ascii="Arial" w:hAnsi="Arial" w:cs="Arial" w:eastAsia="Arial"/>
          <w:sz w:val="12"/>
          <w:szCs w:val="12"/>
          <w:color w:val="BABABC"/>
          <w:spacing w:val="-6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797979"/>
          <w:spacing w:val="0"/>
          <w:w w:val="93"/>
        </w:rPr>
        <w:t>'""'-"</w:t>
      </w:r>
      <w:r>
        <w:rPr>
          <w:rFonts w:ascii="Arial" w:hAnsi="Arial" w:cs="Arial" w:eastAsia="Arial"/>
          <w:sz w:val="12"/>
          <w:szCs w:val="12"/>
          <w:color w:val="797979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797979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BABABC"/>
          <w:spacing w:val="-18"/>
          <w:w w:val="12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40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560" w:right="400"/>
          <w:cols w:num="2" w:equalWidth="0">
            <w:col w:w="404" w:space="3412"/>
            <w:col w:w="7144"/>
          </w:cols>
        </w:sectPr>
      </w:pPr>
      <w:rPr/>
    </w:p>
    <w:p>
      <w:pPr>
        <w:spacing w:before="81" w:after="0" w:line="240" w:lineRule="auto"/>
        <w:ind w:left="4789" w:right="561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1.539131pt;margin-top:42.478382pt;width:531.197527pt;height:783.307666pt;mso-position-horizontal-relative:page;mso-position-vertical-relative:page;z-index:-15616" coordorigin="631,850" coordsize="10624,15666">
            <v:group style="position:absolute;left:670;top:864;width:171;height:2" coordorigin="670,864" coordsize="171,2">
              <v:shape style="position:absolute;left:670;top:864;width:171;height:2" coordorigin="670,864" coordsize="171,0" path="m670,864l841,864e" filled="f" stroked="t" strokeweight=".693168pt" strokecolor="#7C7C7C">
                <v:path arrowok="t"/>
              </v:shape>
            </v:group>
            <v:group style="position:absolute;left:677;top:856;width:2;height:1473" coordorigin="677,856" coordsize="2,1473">
              <v:shape style="position:absolute;left:677;top:856;width:2;height:1473" coordorigin="677,856" coordsize="0,1473" path="m677,2329l677,856e" filled="f" stroked="t" strokeweight=".693168pt" strokecolor="#8C8C8C">
                <v:path arrowok="t"/>
              </v:shape>
            </v:group>
            <v:group style="position:absolute;left:786;top:868;width:10448;height:2" coordorigin="786,868" coordsize="10448,2">
              <v:shape style="position:absolute;left:786;top:868;width:10448;height:2" coordorigin="786,868" coordsize="10448,0" path="m786,868l11234,868e" filled="f" stroked="t" strokeweight=".693168pt" strokecolor="#606060">
                <v:path arrowok="t"/>
              </v:shape>
            </v:group>
            <v:group style="position:absolute;left:929;top:866;width:1372;height:2" coordorigin="929,866" coordsize="1372,2">
              <v:shape style="position:absolute;left:929;top:866;width:1372;height:2" coordorigin="929,866" coordsize="1372,0" path="m929,866l2301,866e" filled="f" stroked="t" strokeweight=".693168pt" strokecolor="#7C7C7C">
                <v:path arrowok="t"/>
              </v:shape>
            </v:group>
            <v:group style="position:absolute;left:2283;top:861;width:2;height:1087" coordorigin="2283,861" coordsize="2,1087">
              <v:shape style="position:absolute;left:2283;top:861;width:2;height:1087" coordorigin="2283,861" coordsize="0,1087" path="m2283,1948l2283,861e" filled="f" stroked="t" strokeweight=".462112pt" strokecolor="#8C8C8C">
                <v:path arrowok="t"/>
              </v:shape>
            </v:group>
            <v:group style="position:absolute;left:2921;top:871;width:162;height:2" coordorigin="2921,871" coordsize="162,2">
              <v:shape style="position:absolute;left:2921;top:871;width:162;height:2" coordorigin="2921,871" coordsize="162,0" path="m2921,871l3082,871e" filled="f" stroked="t" strokeweight=".462112pt" strokecolor="#484848">
                <v:path arrowok="t"/>
              </v:shape>
            </v:group>
            <v:group style="position:absolute;left:8764;top:866;width:2;height:1497" coordorigin="8764,866" coordsize="2,1497">
              <v:shape style="position:absolute;left:8764;top:866;width:2;height:1497" coordorigin="8764,866" coordsize="0,1497" path="m8764,2362l8764,866e" filled="f" stroked="t" strokeweight=".693168pt" strokecolor="#545454">
                <v:path arrowok="t"/>
              </v:shape>
            </v:group>
            <v:group style="position:absolute;left:11232;top:866;width:2;height:3751" coordorigin="11232,866" coordsize="2,3751">
              <v:shape style="position:absolute;left:11232;top:866;width:2;height:3751" coordorigin="11232,866" coordsize="0,3751" path="m11232,4617l11232,866e" filled="f" stroked="t" strokeweight=".693168pt" strokecolor="#575757">
                <v:path arrowok="t"/>
              </v:shape>
            </v:group>
            <v:group style="position:absolute;left:677;top:1525;width:2;height:466" coordorigin="677,1525" coordsize="2,466">
              <v:shape style="position:absolute;left:677;top:1525;width:2;height:466" coordorigin="677,1525" coordsize="0,466" path="m677,1991l677,1525e" filled="f" stroked="t" strokeweight=".693168pt" strokecolor="#A0A0A0">
                <v:path arrowok="t"/>
              </v:shape>
            </v:group>
            <v:group style="position:absolute;left:675;top:2348;width:10564;height:2" coordorigin="675,2348" coordsize="10564,2">
              <v:shape style="position:absolute;left:675;top:2348;width:10564;height:2" coordorigin="675,2348" coordsize="10564,0" path="m675,2348l11239,2348e" filled="f" stroked="t" strokeweight=".693168pt" strokecolor="#5B5B5B">
                <v:path arrowok="t"/>
              </v:shape>
            </v:group>
            <v:group style="position:absolute;left:677;top:1807;width:2;height:602" coordorigin="677,1807" coordsize="2,602">
              <v:shape style="position:absolute;left:677;top:1807;width:2;height:602" coordorigin="677,1807" coordsize="0,602" path="m677,2409l677,1807e" filled="f" stroked="t" strokeweight=".693168pt" strokecolor="#707070">
                <v:path arrowok="t"/>
              </v:shape>
            </v:group>
            <v:group style="position:absolute;left:2283;top:1849;width:2;height:513" coordorigin="2283,1849" coordsize="2,513">
              <v:shape style="position:absolute;left:2283;top:1849;width:2;height:513" coordorigin="2283,1849" coordsize="0,513" path="m2283,2362l2283,1849e" filled="f" stroked="t" strokeweight=".462112pt" strokecolor="#5B5B5B">
                <v:path arrowok="t"/>
              </v:shape>
            </v:group>
            <v:group style="position:absolute;left:675;top:2631;width:10568;height:2" coordorigin="675,2631" coordsize="10568,2">
              <v:shape style="position:absolute;left:675;top:2631;width:10568;height:2" coordorigin="675,2631" coordsize="10568,0" path="m675,2631l11243,2631e" filled="f" stroked="t" strokeweight=".693168pt" strokecolor="#646464">
                <v:path arrowok="t"/>
              </v:shape>
            </v:group>
            <v:group style="position:absolute;left:3055;top:2344;width:2;height:574" coordorigin="3055,2344" coordsize="2,574">
              <v:shape style="position:absolute;left:3055;top:2344;width:2;height:574" coordorigin="3055,2344" coordsize="0,574" path="m3055,2918l3055,2344e" filled="f" stroked="t" strokeweight=".693168pt" strokecolor="#444444">
                <v:path arrowok="t"/>
              </v:shape>
            </v:group>
            <v:group style="position:absolute;left:5430;top:2344;width:2;height:574" coordorigin="5430,2344" coordsize="2,574">
              <v:shape style="position:absolute;left:5430;top:2344;width:2;height:574" coordorigin="5430,2344" coordsize="0,574" path="m5430,2918l5430,2344e" filled="f" stroked="t" strokeweight=".693168pt" strokecolor="#545454">
                <v:path arrowok="t"/>
              </v:shape>
            </v:group>
            <v:group style="position:absolute;left:670;top:2913;width:10573;height:2" coordorigin="670,2913" coordsize="10573,2">
              <v:shape style="position:absolute;left:670;top:2913;width:10573;height:2" coordorigin="670,2913" coordsize="10573,0" path="m670,2913l11243,2913e" filled="f" stroked="t" strokeweight=".693168pt" strokecolor="#606060">
                <v:path arrowok="t"/>
              </v:shape>
            </v:group>
            <v:group style="position:absolute;left:675;top:3193;width:8628;height:2" coordorigin="675,3193" coordsize="8628,2">
              <v:shape style="position:absolute;left:675;top:3193;width:8628;height:2" coordorigin="675,3193" coordsize="8628,0" path="m675,3193l9302,3193e" filled="f" stroked="t" strokeweight=".693168pt" strokecolor="#646464">
                <v:path arrowok="t"/>
              </v:shape>
            </v:group>
            <v:group style="position:absolute;left:9247;top:3191;width:180;height:2" coordorigin="9247,3191" coordsize="180,2">
              <v:shape style="position:absolute;left:9247;top:3191;width:180;height:2" coordorigin="9247,3191" coordsize="180,0" path="m9247,3191l9427,3191e" filled="f" stroked="t" strokeweight=".462112pt" strokecolor="#4F4F4F">
                <v:path arrowok="t"/>
              </v:shape>
            </v:group>
            <v:group style="position:absolute;left:9372;top:3191;width:1872;height:2" coordorigin="9372,3191" coordsize="1872,2">
              <v:shape style="position:absolute;left:9372;top:3191;width:1872;height:2" coordorigin="9372,3191" coordsize="1872,0" path="m9372,3191l11243,3191e" filled="f" stroked="t" strokeweight=".693168pt" strokecolor="#606060">
                <v:path arrowok="t"/>
              </v:shape>
            </v:group>
            <v:group style="position:absolute;left:647;top:3475;width:10601;height:2" coordorigin="647,3475" coordsize="10601,2">
              <v:shape style="position:absolute;left:647;top:3475;width:10601;height:2" coordorigin="647,3475" coordsize="10601,0" path="m647,3475l11248,3475e" filled="f" stroked="t" strokeweight=".693168pt" strokecolor="#606060">
                <v:path arrowok="t"/>
              </v:shape>
            </v:group>
            <v:group style="position:absolute;left:679;top:3087;width:2;height:682" coordorigin="679,3087" coordsize="2,682">
              <v:shape style="position:absolute;left:679;top:3087;width:2;height:682" coordorigin="679,3087" coordsize="0,682" path="m679,3770l679,3087e" filled="f" stroked="t" strokeweight=".693168pt" strokecolor="#444444">
                <v:path arrowok="t"/>
              </v:shape>
            </v:group>
            <v:group style="position:absolute;left:675;top:3755;width:8628;height:2" coordorigin="675,3755" coordsize="8628,2">
              <v:shape style="position:absolute;left:675;top:3755;width:8628;height:2" coordorigin="675,3755" coordsize="8628,0" path="m675,3755l9302,3755e" filled="f" stroked="t" strokeweight=".693168pt" strokecolor="#5B5B5B">
                <v:path arrowok="t"/>
              </v:shape>
            </v:group>
            <v:group style="position:absolute;left:9247;top:3755;width:180;height:2" coordorigin="9247,3755" coordsize="180,2">
              <v:shape style="position:absolute;left:9247;top:3755;width:180;height:2" coordorigin="9247,3755" coordsize="180,0" path="m9247,3755l9427,3755e" filled="f" stroked="t" strokeweight=".462112pt" strokecolor="#444444">
                <v:path arrowok="t"/>
              </v:shape>
            </v:group>
            <v:group style="position:absolute;left:9372;top:3758;width:1872;height:2" coordorigin="9372,3758" coordsize="1872,2">
              <v:shape style="position:absolute;left:9372;top:3758;width:1872;height:2" coordorigin="9372,3758" coordsize="1872,0" path="m9372,3758l11243,3758e" filled="f" stroked="t" strokeweight=".693168pt" strokecolor="#606060">
                <v:path arrowok="t"/>
              </v:shape>
            </v:group>
            <v:group style="position:absolute;left:3415;top:3727;width:2;height:264" coordorigin="3415,3727" coordsize="2,264">
              <v:shape style="position:absolute;left:3415;top:3727;width:2;height:264" coordorigin="3415,3727" coordsize="0,264" path="m3415,3991l3415,3727e" filled="f" stroked="t" strokeweight=".231056pt" strokecolor="#6B6B6B">
                <v:path arrowok="t"/>
              </v:shape>
            </v:group>
            <v:group style="position:absolute;left:6585;top:3751;width:2;height:856" coordorigin="6585,3751" coordsize="2,856">
              <v:shape style="position:absolute;left:6585;top:3751;width:2;height:856" coordorigin="6585,3751" coordsize="0,856" path="m6585,4607l6585,3751e" filled="f" stroked="t" strokeweight=".693168pt" strokecolor="#4B4B4B">
                <v:path arrowok="t"/>
              </v:shape>
            </v:group>
            <v:group style="position:absolute;left:3415;top:3991;width:2;height:480" coordorigin="3415,3991" coordsize="2,480">
              <v:shape style="position:absolute;left:3415;top:3991;width:2;height:480" coordorigin="3415,3991" coordsize="0,480" path="m3415,4471l3415,3991e" filled="f" stroked="t" strokeweight=".231056pt" strokecolor="#000000">
                <v:path arrowok="t"/>
              </v:shape>
            </v:group>
            <v:group style="position:absolute;left:3415;top:4273;width:2685;height:2" coordorigin="3415,4273" coordsize="2685,2">
              <v:shape style="position:absolute;left:3415;top:4273;width:2685;height:2" coordorigin="3415,4273" coordsize="2685,0" path="m3415,4273l6100,4273e" filled="f" stroked="t" strokeweight=".231056pt" strokecolor="#939393">
                <v:path arrowok="t"/>
              </v:shape>
            </v:group>
            <v:group style="position:absolute;left:6336;top:4603;width:4908;height:2" coordorigin="6336,4603" coordsize="4908,2">
              <v:shape style="position:absolute;left:6336;top:4603;width:4908;height:2" coordorigin="6336,4603" coordsize="4908,0" path="m6336,4603l11243,4603e" filled="f" stroked="t" strokeweight=".693168pt" strokecolor="#5B5B5B">
                <v:path arrowok="t"/>
              </v:shape>
            </v:group>
            <v:group style="position:absolute;left:670;top:4600;width:5582;height:2" coordorigin="670,4600" coordsize="5582,2">
              <v:shape style="position:absolute;left:670;top:4600;width:5582;height:2" coordorigin="670,4600" coordsize="5582,0" path="m670,4600l6252,4600e" filled="f" stroked="t" strokeweight=".693168pt" strokecolor="#606060">
                <v:path arrowok="t"/>
              </v:shape>
            </v:group>
            <v:group style="position:absolute;left:3415;top:4471;width:2;height:136" coordorigin="3415,4471" coordsize="2,136">
              <v:shape style="position:absolute;left:3415;top:4471;width:2;height:136" coordorigin="3415,4471" coordsize="0,136" path="m3415,4607l3415,4471e" filled="f" stroked="t" strokeweight=".231056pt" strokecolor="#646464">
                <v:path arrowok="t"/>
              </v:shape>
            </v:group>
            <v:group style="position:absolute;left:6197;top:4603;width:208;height:2" coordorigin="6197,4603" coordsize="208,2">
              <v:shape style="position:absolute;left:6197;top:4603;width:208;height:2" coordorigin="6197,4603" coordsize="208,0" path="m6197,4603l6405,4603e" filled="f" stroked="t" strokeweight=".462112pt" strokecolor="#545454">
                <v:path arrowok="t"/>
              </v:shape>
            </v:group>
            <v:group style="position:absolute;left:675;top:4885;width:8628;height:2" coordorigin="675,4885" coordsize="8628,2">
              <v:shape style="position:absolute;left:675;top:4885;width:8628;height:2" coordorigin="675,4885" coordsize="8628,0" path="m675,4885l9302,4885e" filled="f" stroked="t" strokeweight=".693168pt" strokecolor="#575757">
                <v:path arrowok="t"/>
              </v:shape>
            </v:group>
            <v:group style="position:absolute;left:9247;top:4885;width:180;height:2" coordorigin="9247,4885" coordsize="180,2">
              <v:shape style="position:absolute;left:9247;top:4885;width:180;height:2" coordorigin="9247,4885" coordsize="180,0" path="m9247,4885l9427,4885e" filled="f" stroked="t" strokeweight=".462112pt" strokecolor="#3B3B3B">
                <v:path arrowok="t"/>
              </v:shape>
            </v:group>
            <v:group style="position:absolute;left:9372;top:4885;width:1872;height:2" coordorigin="9372,4885" coordsize="1872,2">
              <v:shape style="position:absolute;left:9372;top:4885;width:1872;height:2" coordorigin="9372,4885" coordsize="1872,0" path="m9372,4885l11243,4885e" filled="f" stroked="t" strokeweight=".693168pt" strokecolor="#606060">
                <v:path arrowok="t"/>
              </v:shape>
            </v:group>
            <v:group style="position:absolute;left:2274;top:5167;width:3156;height:2" coordorigin="2274,5167" coordsize="3156,2">
              <v:shape style="position:absolute;left:2274;top:5167;width:3156;height:2" coordorigin="2274,5167" coordsize="3156,0" path="m2274,5167l5430,5167e" filled="f" stroked="t" strokeweight=".693168pt" strokecolor="#5B5B5B">
                <v:path arrowok="t"/>
              </v:shape>
            </v:group>
            <v:group style="position:absolute;left:5374;top:5165;width:240;height:2" coordorigin="5374,5165" coordsize="240,2">
              <v:shape style="position:absolute;left:5374;top:5165;width:240;height:2" coordorigin="5374,5165" coordsize="240,0" path="m5374,5165l5615,5165e" filled="f" stroked="t" strokeweight=".462112pt" strokecolor="#484848">
                <v:path arrowok="t"/>
              </v:shape>
            </v:group>
            <v:group style="position:absolute;left:5559;top:5165;width:5684;height:2" coordorigin="5559,5165" coordsize="5684,2">
              <v:shape style="position:absolute;left:5559;top:5165;width:5684;height:2" coordorigin="5559,5165" coordsize="5684,0" path="m5559,5165l11243,5165e" filled="f" stroked="t" strokeweight=".693168pt" strokecolor="#606060">
                <v:path arrowok="t"/>
              </v:shape>
            </v:group>
            <v:group style="position:absolute;left:11234;top:4875;width:2;height:9487" coordorigin="11234,4875" coordsize="2,9487">
              <v:shape style="position:absolute;left:11234;top:4875;width:2;height:9487" coordorigin="11234,4875" coordsize="0,9487" path="m11234,14363l11234,4875e" filled="f" stroked="t" strokeweight=".693168pt" strokecolor="#575B5B">
                <v:path arrowok="t"/>
              </v:shape>
            </v:group>
            <v:group style="position:absolute;left:7458;top:5158;width:2;height:466" coordorigin="7458,5158" coordsize="2,466">
              <v:shape style="position:absolute;left:7458;top:5158;width:2;height:466" coordorigin="7458,5158" coordsize="0,466" path="m7458,5624l7458,5158e" filled="f" stroked="t" strokeweight=".693168pt" strokecolor="#575757">
                <v:path arrowok="t"/>
              </v:shape>
            </v:group>
            <v:group style="position:absolute;left:4519;top:5591;width:1580;height:2" coordorigin="4519,5591" coordsize="1580,2">
              <v:shape style="position:absolute;left:4519;top:5591;width:1580;height:2" coordorigin="4519,5591" coordsize="1580,0" path="m4519,5591l6100,5591e" filled="f" stroked="t" strokeweight=".231056pt" strokecolor="#343434">
                <v:path arrowok="t"/>
              </v:shape>
            </v:group>
            <v:group style="position:absolute;left:4545;top:5163;width:2;height:2362" coordorigin="4545,5163" coordsize="2,2362">
              <v:shape style="position:absolute;left:4545;top:5163;width:2;height:2362" coordorigin="4545,5163" coordsize="0,2362" path="m4545,7525l4545,5163e" filled="f" stroked="t" strokeweight=".693168pt" strokecolor="#4F4F4F">
                <v:path arrowok="t"/>
              </v:shape>
            </v:group>
            <v:group style="position:absolute;left:6100;top:5591;width:1340;height:2" coordorigin="6100,5591" coordsize="1340,2">
              <v:shape style="position:absolute;left:6100;top:5591;width:1340;height:2" coordorigin="6100,5591" coordsize="1340,0" path="m6100,5591l7440,5591e" filled="f" stroked="t" strokeweight=".231056pt" strokecolor="#000000">
                <v:path arrowok="t"/>
              </v:shape>
            </v:group>
            <v:group style="position:absolute;left:7426;top:5591;width:550;height:2" coordorigin="7426,5591" coordsize="550,2">
              <v:shape style="position:absolute;left:7426;top:5591;width:550;height:2" coordorigin="7426,5591" coordsize="550,0" path="m7426,5591l7976,5591e" filled="f" stroked="t" strokeweight=".231056pt" strokecolor="#232323">
                <v:path arrowok="t"/>
              </v:shape>
            </v:group>
            <v:group style="position:absolute;left:7976;top:5591;width:1913;height:2" coordorigin="7976,5591" coordsize="1913,2">
              <v:shape style="position:absolute;left:7976;top:5591;width:1913;height:2" coordorigin="7976,5591" coordsize="1913,0" path="m7976,5591l9889,5591e" filled="f" stroked="t" strokeweight=".231056pt" strokecolor="#000000">
                <v:path arrowok="t"/>
              </v:shape>
            </v:group>
            <v:group style="position:absolute;left:9889;top:5591;width:1340;height:2" coordorigin="9889,5591" coordsize="1340,2">
              <v:shape style="position:absolute;left:9889;top:5591;width:1340;height:2" coordorigin="9889,5591" coordsize="1340,0" path="m9889,5591l11229,5591e" filled="f" stroked="t" strokeweight=".231056pt" strokecolor="#606060">
                <v:path arrowok="t"/>
              </v:shape>
            </v:group>
            <v:group style="position:absolute;left:4538;top:5925;width:6705;height:2" coordorigin="4538,5925" coordsize="6705,2">
              <v:shape style="position:absolute;left:4538;top:5925;width:6705;height:2" coordorigin="4538,5925" coordsize="6705,0" path="m4538,5925l11243,5925e" filled="f" stroked="t" strokeweight=".693168pt" strokecolor="#5B5B5B">
                <v:path arrowok="t"/>
              </v:shape>
            </v:group>
            <v:group style="position:absolute;left:4538;top:6205;width:6701;height:2" coordorigin="4538,6205" coordsize="6701,2">
              <v:shape style="position:absolute;left:4538;top:6205;width:6701;height:2" coordorigin="4538,6205" coordsize="6701,0" path="m4538,6205l11239,6205e" filled="f" stroked="t" strokeweight=".693168pt" strokecolor="#5B5B5B">
                <v:path arrowok="t"/>
              </v:shape>
            </v:group>
            <v:group style="position:absolute;left:2274;top:6490;width:8965;height:2" coordorigin="2274,6490" coordsize="8965,2">
              <v:shape style="position:absolute;left:2274;top:6490;width:8965;height:2" coordorigin="2274,6490" coordsize="8965,0" path="m2274,6490l11239,6490e" filled="f" stroked="t" strokeweight=".693168pt" strokecolor="#5B5B5B">
                <v:path arrowok="t"/>
              </v:shape>
            </v:group>
            <v:group style="position:absolute;left:670;top:6765;width:171;height:2" coordorigin="670,6765" coordsize="171,2">
              <v:shape style="position:absolute;left:670;top:6765;width:171;height:2" coordorigin="670,6765" coordsize="171,0" path="m670,6765l841,6765e" filled="f" stroked="t" strokeweight=".462112pt" strokecolor="#4F4F4F">
                <v:path arrowok="t"/>
              </v:shape>
            </v:group>
            <v:group style="position:absolute;left:786;top:6767;width:8641;height:2" coordorigin="786,6767" coordsize="8641,2">
              <v:shape style="position:absolute;left:786;top:6767;width:8641;height:2" coordorigin="786,6767" coordsize="8641,0" path="m786,6767l9427,6767e" filled="f" stroked="t" strokeweight=".693168pt" strokecolor="#646464">
                <v:path arrowok="t"/>
              </v:shape>
            </v:group>
            <v:group style="position:absolute;left:9205;top:6774;width:2038;height:2" coordorigin="9205,6774" coordsize="2038,2">
              <v:shape style="position:absolute;left:9205;top:6774;width:2038;height:2" coordorigin="9205,6774" coordsize="2038,0" path="m9205,6774l11243,6774e" filled="f" stroked="t" strokeweight=".693168pt" strokecolor="#646464">
                <v:path arrowok="t"/>
              </v:shape>
            </v:group>
            <v:group style="position:absolute;left:7458;top:6767;width:2;height:758" coordorigin="7458,6767" coordsize="2,758">
              <v:shape style="position:absolute;left:7458;top:6767;width:2;height:758" coordorigin="7458,6767" coordsize="0,758" path="m7458,7525l7458,6767e" filled="f" stroked="t" strokeweight=".693168pt" strokecolor="#4F4F4F">
                <v:path arrowok="t"/>
              </v:shape>
            </v:group>
            <v:group style="position:absolute;left:2274;top:7236;width:8974;height:2" coordorigin="2274,7236" coordsize="8974,2">
              <v:shape style="position:absolute;left:2274;top:7236;width:8974;height:2" coordorigin="2274,7236" coordsize="8974,0" path="m2274,7236l11248,7236e" filled="f" stroked="t" strokeweight=".693168pt" strokecolor="#646464">
                <v:path arrowok="t"/>
              </v:shape>
            </v:group>
            <v:group style="position:absolute;left:2274;top:7518;width:8970;height:2" coordorigin="2274,7518" coordsize="8970,2">
              <v:shape style="position:absolute;left:2274;top:7518;width:8970;height:2" coordorigin="2274,7518" coordsize="8970,0" path="m2274,7518l11243,7518e" filled="f" stroked="t" strokeweight=".693168pt" strokecolor="#646464">
                <v:path arrowok="t"/>
              </v:shape>
            </v:group>
            <v:group style="position:absolute;left:9247;top:7520;width:180;height:2" coordorigin="9247,7520" coordsize="180,2">
              <v:shape style="position:absolute;left:9247;top:7520;width:180;height:2" coordorigin="9247,7520" coordsize="180,0" path="m9247,7520l9427,7520e" filled="f" stroked="t" strokeweight=".462112pt" strokecolor="#4F4F4F">
                <v:path arrowok="t"/>
              </v:shape>
            </v:group>
            <v:group style="position:absolute;left:670;top:7791;width:171;height:2" coordorigin="670,7791" coordsize="171,2">
              <v:shape style="position:absolute;left:670;top:7791;width:171;height:2" coordorigin="670,7791" coordsize="171,0" path="m670,7791l841,7791e" filled="f" stroked="t" strokeweight=".462112pt" strokecolor="#4B4B4B">
                <v:path arrowok="t"/>
              </v:shape>
            </v:group>
            <v:group style="position:absolute;left:786;top:7798;width:10458;height:2" coordorigin="786,7798" coordsize="10458,2">
              <v:shape style="position:absolute;left:786;top:7798;width:10458;height:2" coordorigin="786,7798" coordsize="10458,0" path="m786,7798l11243,7798e" filled="f" stroked="t" strokeweight=".693168pt" strokecolor="#646464">
                <v:path arrowok="t"/>
              </v:shape>
            </v:group>
            <v:group style="position:absolute;left:665;top:8257;width:2311;height:2" coordorigin="665,8257" coordsize="2311,2">
              <v:shape style="position:absolute;left:665;top:8257;width:2311;height:2" coordorigin="665,8257" coordsize="2311,0" path="m665,8257l2976,8257e" filled="f" stroked="t" strokeweight=".693168pt" strokecolor="#646464">
                <v:path arrowok="t"/>
              </v:shape>
            </v:group>
            <v:group style="position:absolute;left:2921;top:8257;width:162;height:2" coordorigin="2921,8257" coordsize="162,2">
              <v:shape style="position:absolute;left:2921;top:8257;width:162;height:2" coordorigin="2921,8257" coordsize="162,0" path="m2921,8257l3082,8257e" filled="f" stroked="t" strokeweight=".462112pt" strokecolor="#4B4B4B">
                <v:path arrowok="t"/>
              </v:shape>
            </v:group>
            <v:group style="position:absolute;left:3027;top:8259;width:1326;height:2" coordorigin="3027,8259" coordsize="1326,2">
              <v:shape style="position:absolute;left:3027;top:8259;width:1326;height:2" coordorigin="3027,8259" coordsize="1326,0" path="m3027,8259l4353,8259e" filled="f" stroked="t" strokeweight=".693168pt" strokecolor="#606060">
                <v:path arrowok="t"/>
              </v:shape>
            </v:group>
            <v:group style="position:absolute;left:4298;top:8259;width:254;height:2" coordorigin="4298,8259" coordsize="254,2">
              <v:shape style="position:absolute;left:4298;top:8259;width:254;height:2" coordorigin="4298,8259" coordsize="254,0" path="m4298,8259l4552,8259e" filled="f" stroked="t" strokeweight=".462112pt" strokecolor="#545454">
                <v:path arrowok="t"/>
              </v:shape>
            </v:group>
            <v:group style="position:absolute;left:4482;top:8259;width:1645;height:2" coordorigin="4482,8259" coordsize="1645,2">
              <v:shape style="position:absolute;left:4482;top:8259;width:1645;height:2" coordorigin="4482,8259" coordsize="1645,0" path="m4482,8259l6128,8259e" filled="f" stroked="t" strokeweight=".693168pt" strokecolor="#606060">
                <v:path arrowok="t"/>
              </v:shape>
            </v:group>
            <v:group style="position:absolute;left:6072;top:8261;width:180;height:2" coordorigin="6072,8261" coordsize="180,2">
              <v:shape style="position:absolute;left:6072;top:8261;width:180;height:2" coordorigin="6072,8261" coordsize="180,0" path="m6072,8261l6252,8261e" filled="f" stroked="t" strokeweight=".462112pt" strokecolor="#4B4B4B">
                <v:path arrowok="t"/>
              </v:shape>
            </v:group>
            <v:group style="position:absolute;left:6174;top:8261;width:5074;height:2" coordorigin="6174,8261" coordsize="5074,2">
              <v:shape style="position:absolute;left:6174;top:8261;width:5074;height:2" coordorigin="6174,8261" coordsize="5074,0" path="m6174,8261l11248,8261e" filled="f" stroked="t" strokeweight=".693168pt" strokecolor="#606060">
                <v:path arrowok="t"/>
              </v:shape>
            </v:group>
            <v:group style="position:absolute;left:4547;top:8250;width:2;height:856" coordorigin="4547,8250" coordsize="2,856">
              <v:shape style="position:absolute;left:4547;top:8250;width:2;height:856" coordorigin="4547,8250" coordsize="0,856" path="m4547,9106l4547,8250e" filled="f" stroked="t" strokeweight=".693168pt" strokecolor="#4F4F4F">
                <v:path arrowok="t"/>
              </v:shape>
            </v:group>
            <v:group style="position:absolute;left:4533;top:8544;width:6710;height:2" coordorigin="4533,8544" coordsize="6710,2">
              <v:shape style="position:absolute;left:4533;top:8544;width:6710;height:2" coordorigin="4533,8544" coordsize="6710,0" path="m4533,8544l11243,8544e" filled="f" stroked="t" strokeweight=".693168pt" strokecolor="#606060">
                <v:path arrowok="t"/>
              </v:shape>
            </v:group>
            <v:group style="position:absolute;left:4533;top:8826;width:6710;height:2" coordorigin="4533,8826" coordsize="6710,2">
              <v:shape style="position:absolute;left:4533;top:8826;width:6710;height:2" coordorigin="4533,8826" coordsize="6710,0" path="m4533,8826l11243,8826e" filled="f" stroked="t" strokeweight=".693168pt" strokecolor="#606060">
                <v:path arrowok="t"/>
              </v:shape>
            </v:group>
            <v:group style="position:absolute;left:9293;top:8541;width:2;height:574" coordorigin="9293,8541" coordsize="2,574">
              <v:shape style="position:absolute;left:9293;top:8541;width:2;height:574" coordorigin="9293,8541" coordsize="0,574" path="m9293,9116l9293,8541e" filled="f" stroked="t" strokeweight=".924224pt" strokecolor="#545454">
                <v:path arrowok="t"/>
              </v:shape>
            </v:group>
            <v:group style="position:absolute;left:670;top:9097;width:8096;height:2" coordorigin="670,9097" coordsize="8096,2">
              <v:shape style="position:absolute;left:670;top:9097;width:8096;height:2" coordorigin="670,9097" coordsize="8096,0" path="m670,9097l8766,9097e" filled="f" stroked="t" strokeweight=".693168pt" strokecolor="#606060">
                <v:path arrowok="t"/>
              </v:shape>
            </v:group>
            <v:group style="position:absolute;left:3027;top:9099;width:166;height:2" coordorigin="3027,9099" coordsize="166,2">
              <v:shape style="position:absolute;left:3027;top:9099;width:166;height:2" coordorigin="3027,9099" coordsize="166,0" path="m3027,9099l3193,9099e" filled="f" stroked="t" strokeweight=".462112pt" strokecolor="#5B5B5B">
                <v:path arrowok="t"/>
              </v:shape>
            </v:group>
            <v:group style="position:absolute;left:3387;top:9099;width:966;height:2" coordorigin="3387,9099" coordsize="966,2">
              <v:shape style="position:absolute;left:3387;top:9099;width:966;height:2" coordorigin="3387,9099" coordsize="966,0" path="m3387,9099l4353,9099e" filled="f" stroked="t" strokeweight=".693168pt" strokecolor="#606060">
                <v:path arrowok="t"/>
              </v:shape>
            </v:group>
            <v:group style="position:absolute;left:4492;top:9099;width:388;height:2" coordorigin="4492,9099" coordsize="388,2">
              <v:shape style="position:absolute;left:4492;top:9099;width:388;height:2" coordorigin="4492,9099" coordsize="388,0" path="m4492,9099l4880,9099e" filled="f" stroked="t" strokeweight=".693168pt" strokecolor="#575757">
                <v:path arrowok="t"/>
              </v:shape>
            </v:group>
            <v:group style="position:absolute;left:6197;top:9101;width:208;height:2" coordorigin="6197,9101" coordsize="208,2">
              <v:shape style="position:absolute;left:6197;top:9101;width:208;height:2" coordorigin="6197,9101" coordsize="208,0" path="m6197,9101l6405,9101e" filled="f" stroked="t" strokeweight=".462112pt" strokecolor="#545454">
                <v:path arrowok="t"/>
              </v:shape>
            </v:group>
            <v:group style="position:absolute;left:2297;top:9106;width:8946;height:2" coordorigin="2297,9106" coordsize="8946,2">
              <v:shape style="position:absolute;left:2297;top:9106;width:8946;height:2" coordorigin="2297,9106" coordsize="8946,0" path="m2297,9106l11243,9106e" filled="f" stroked="t" strokeweight=".693168pt" strokecolor="#5B5B5B">
                <v:path arrowok="t"/>
              </v:shape>
            </v:group>
            <v:group style="position:absolute;left:665;top:9793;width:8637;height:2" coordorigin="665,9793" coordsize="8637,2">
              <v:shape style="position:absolute;left:665;top:9793;width:8637;height:2" coordorigin="665,9793" coordsize="8637,0" path="m665,9793l9302,9793e" filled="f" stroked="t" strokeweight=".693168pt" strokecolor="#5B5B5B">
                <v:path arrowok="t"/>
              </v:shape>
            </v:group>
            <v:group style="position:absolute;left:9247;top:9798;width:180;height:2" coordorigin="9247,9798" coordsize="180,2">
              <v:shape style="position:absolute;left:9247;top:9798;width:180;height:2" coordorigin="9247,9798" coordsize="180,0" path="m9247,9798l9427,9798e" filled="f" stroked="t" strokeweight=".462112pt" strokecolor="#4F4F4F">
                <v:path arrowok="t"/>
              </v:shape>
            </v:group>
            <v:group style="position:absolute;left:9372;top:9800;width:1872;height:2" coordorigin="9372,9800" coordsize="1872,2">
              <v:shape style="position:absolute;left:9372;top:9800;width:1872;height:2" coordorigin="9372,9800" coordsize="1872,0" path="m9372,9800l11243,9800e" filled="f" stroked="t" strokeweight=".693168pt" strokecolor="#5B5B5B">
                <v:path arrowok="t"/>
              </v:shape>
            </v:group>
            <v:group style="position:absolute;left:906;top:10706;width:7861;height:2" coordorigin="906,10706" coordsize="7861,2">
              <v:shape style="position:absolute;left:906;top:10706;width:7861;height:2" coordorigin="906,10706" coordsize="7861,0" path="m906,10706l8766,10706e" filled="f" stroked="t" strokeweight=".693168pt" strokecolor="#646464">
                <v:path arrowok="t"/>
              </v:shape>
            </v:group>
            <v:group style="position:absolute;left:8711;top:10718;width:2532;height:2" coordorigin="8711,10718" coordsize="2532,2">
              <v:shape style="position:absolute;left:8711;top:10718;width:2532;height:2" coordorigin="8711,10718" coordsize="2532,0" path="m8711,10718l11243,10718e" filled="f" stroked="t" strokeweight=".693168pt" strokecolor="#606060">
                <v:path arrowok="t"/>
              </v:shape>
            </v:group>
            <v:group style="position:absolute;left:665;top:11043;width:8637;height:2" coordorigin="665,11043" coordsize="8637,2">
              <v:shape style="position:absolute;left:665;top:11043;width:8637;height:2" coordorigin="665,11043" coordsize="8637,0" path="m665,11043l9302,11043e" filled="f" stroked="t" strokeweight=".693168pt" strokecolor="#646464">
                <v:path arrowok="t"/>
              </v:shape>
            </v:group>
            <v:group style="position:absolute;left:9247;top:11050;width:1996;height:2" coordorigin="9247,11050" coordsize="1996,2">
              <v:shape style="position:absolute;left:9247;top:11050;width:1996;height:2" coordorigin="9247,11050" coordsize="1996,0" path="m9247,11050l11243,11050e" filled="f" stroked="t" strokeweight=".693168pt" strokecolor="#646464">
                <v:path arrowok="t"/>
              </v:shape>
            </v:group>
            <v:group style="position:absolute;left:656;top:11316;width:2320;height:2" coordorigin="656,11316" coordsize="2320,2">
              <v:shape style="position:absolute;left:656;top:11316;width:2320;height:2" coordorigin="656,11316" coordsize="2320,0" path="m656,11316l2976,11316e" filled="f" stroked="t" strokeweight=".693168pt" strokecolor="#6B6B6B">
                <v:path arrowok="t"/>
              </v:shape>
            </v:group>
            <v:group style="position:absolute;left:2921;top:11318;width:162;height:2" coordorigin="2921,11318" coordsize="162,2">
              <v:shape style="position:absolute;left:2921;top:11318;width:162;height:2" coordorigin="2921,11318" coordsize="162,0" path="m2921,11318l3082,11318e" filled="f" stroked="t" strokeweight=".462112pt" strokecolor="#5B5B5B">
                <v:path arrowok="t"/>
              </v:shape>
            </v:group>
            <v:group style="position:absolute;left:3027;top:11323;width:8212;height:2" coordorigin="3027,11323" coordsize="8212,2">
              <v:shape style="position:absolute;left:3027;top:11323;width:8212;height:2" coordorigin="3027,11323" coordsize="8212,0" path="m3027,11323l11239,11323e" filled="f" stroked="t" strokeweight=".693168pt" strokecolor="#646464">
                <v:path arrowok="t"/>
              </v:shape>
            </v:group>
            <v:group style="position:absolute;left:665;top:11779;width:10439;height:2" coordorigin="665,11779" coordsize="10439,2">
              <v:shape style="position:absolute;left:665;top:11779;width:10439;height:2" coordorigin="665,11779" coordsize="10439,0" path="m665,11779l11105,11779e" filled="f" stroked="t" strokeweight=".693168pt" strokecolor="#676767">
                <v:path arrowok="t"/>
              </v:shape>
            </v:group>
            <v:group style="position:absolute;left:6197;top:11784;width:208;height:2" coordorigin="6197,11784" coordsize="208,2">
              <v:shape style="position:absolute;left:6197;top:11784;width:208;height:2" coordorigin="6197,11784" coordsize="208,0" path="m6197,11784l6405,11784e" filled="f" stroked="t" strokeweight=".462112pt" strokecolor="#575757">
                <v:path arrowok="t"/>
              </v:shape>
            </v:group>
            <v:group style="position:absolute;left:6530;top:11786;width:929;height:2" coordorigin="6530,11786" coordsize="929,2">
              <v:shape style="position:absolute;left:6530;top:11786;width:929;height:2" coordorigin="6530,11786" coordsize="929,0" path="m6530,11786l7458,11786e" filled="f" stroked="t" strokeweight=".693168pt" strokecolor="#676767">
                <v:path arrowok="t"/>
              </v:shape>
            </v:group>
            <v:group style="position:absolute;left:7948;top:11791;width:3295;height:2" coordorigin="7948,11791" coordsize="3295,2">
              <v:shape style="position:absolute;left:7948;top:11791;width:3295;height:2" coordorigin="7948,11791" coordsize="3295,0" path="m7948,11791l11243,11791e" filled="f" stroked="t" strokeweight=".693168pt" strokecolor="#676767">
                <v:path arrowok="t"/>
              </v:shape>
            </v:group>
            <v:group style="position:absolute;left:665;top:12062;width:10555;height:2" coordorigin="665,12062" coordsize="10555,2">
              <v:shape style="position:absolute;left:665;top:12062;width:10555;height:2" coordorigin="665,12062" coordsize="10555,0" path="m665,12062l11220,12062e" filled="f" stroked="t" strokeweight=".693168pt" strokecolor="#646464">
                <v:path arrowok="t"/>
              </v:shape>
            </v:group>
            <v:group style="position:absolute;left:8960;top:12071;width:2287;height:2" coordorigin="8960,12071" coordsize="2287,2">
              <v:shape style="position:absolute;left:8960;top:12071;width:2287;height:2" coordorigin="8960,12071" coordsize="2287,0" path="m8960,12071l11248,12071e" filled="f" stroked="t" strokeweight=".693168pt" strokecolor="#606060">
                <v:path arrowok="t"/>
              </v:shape>
            </v:group>
            <v:group style="position:absolute;left:6996;top:12052;width:2;height:1388" coordorigin="6996,12052" coordsize="2,1388">
              <v:shape style="position:absolute;left:6996;top:12052;width:2;height:1388" coordorigin="6996,12052" coordsize="0,1388" path="m6996,13440l6996,12052e" filled="f" stroked="t" strokeweight=".693168pt" strokecolor="#545454">
                <v:path arrowok="t"/>
              </v:shape>
            </v:group>
            <v:group style="position:absolute;left:661;top:12518;width:5467;height:2" coordorigin="661,12518" coordsize="5467,2">
              <v:shape style="position:absolute;left:661;top:12518;width:5467;height:2" coordorigin="661,12518" coordsize="5467,0" path="m661,12518l6128,12518e" filled="f" stroked="t" strokeweight=".693168pt" strokecolor="#676767">
                <v:path arrowok="t"/>
              </v:shape>
            </v:group>
            <v:group style="position:absolute;left:6072;top:12525;width:180;height:2" coordorigin="6072,12525" coordsize="180,2">
              <v:shape style="position:absolute;left:6072;top:12525;width:180;height:2" coordorigin="6072,12525" coordsize="180,0" path="m6072,12525l6252,12525e" filled="f" stroked="t" strokeweight=".462112pt" strokecolor="#5B5B5B">
                <v:path arrowok="t"/>
              </v:shape>
            </v:group>
            <v:group style="position:absolute;left:6174;top:12527;width:5069;height:2" coordorigin="6174,12527" coordsize="5069,2">
              <v:shape style="position:absolute;left:6174;top:12527;width:5069;height:2" coordorigin="6174,12527" coordsize="5069,0" path="m6174,12527l11243,12527e" filled="f" stroked="t" strokeweight=".693168pt" strokecolor="#6B6B6B">
                <v:path arrowok="t"/>
              </v:shape>
            </v:group>
            <v:group style="position:absolute;left:6996;top:13384;width:2;height:165" coordorigin="6996,13384" coordsize="2,165">
              <v:shape style="position:absolute;left:6996;top:13384;width:2;height:165" coordorigin="6996,13384" coordsize="0,165" path="m6996,13549l6996,13384e" filled="f" stroked="t" strokeweight=".462112pt" strokecolor="#3B3B3B">
                <v:path arrowok="t"/>
              </v:shape>
            </v:group>
            <v:group style="position:absolute;left:6996;top:13492;width:2;height:1266" coordorigin="6996,13492" coordsize="2,1266">
              <v:shape style="position:absolute;left:6996;top:13492;width:2;height:1266" coordorigin="6996,13492" coordsize="0,1266" path="m6996,14758l6996,13492e" filled="f" stroked="t" strokeweight=".693168pt" strokecolor="#4F4F4F">
                <v:path arrowok="t"/>
              </v:shape>
            </v:group>
            <v:group style="position:absolute;left:8373;top:14142;width:2851;height:2" coordorigin="8373,14142" coordsize="2851,2">
              <v:shape style="position:absolute;left:8373;top:14142;width:2851;height:2" coordorigin="8373,14142" coordsize="2851,0" path="m8373,14142l11225,14142e" filled="f" stroked="t" strokeweight="1.155280pt" strokecolor="#3F67B3">
                <v:path arrowok="t"/>
              </v:shape>
            </v:group>
            <v:group style="position:absolute;left:11234;top:14104;width:2;height:391" coordorigin="11234,14104" coordsize="2,391">
              <v:shape style="position:absolute;left:11234;top:14104;width:2;height:391" coordorigin="11234,14104" coordsize="0,391" path="m11234,14495l11234,14104e" filled="f" stroked="t" strokeweight=".462112pt" strokecolor="#545457">
                <v:path arrowok="t"/>
              </v:shape>
            </v:group>
            <v:group style="position:absolute;left:11220;top:14466;width:2;height:94" coordorigin="11220,14466" coordsize="2,94">
              <v:shape style="position:absolute;left:11220;top:14466;width:2;height:94" coordorigin="11220,14466" coordsize="0,94" path="m11220,14560l11220,14466e" filled="f" stroked="t" strokeweight=".693168pt" strokecolor="#646464">
                <v:path arrowok="t"/>
              </v:shape>
            </v:group>
            <v:group style="position:absolute;left:656;top:14483;width:1627;height:2" coordorigin="656,14483" coordsize="1627,2">
              <v:shape style="position:absolute;left:656;top:14483;width:1627;height:2" coordorigin="656,14483" coordsize="1627,0" path="m656,14483l2283,14483e" filled="f" stroked="t" strokeweight=".693168pt" strokecolor="#707070">
                <v:path arrowok="t"/>
              </v:shape>
            </v:group>
            <v:group style="position:absolute;left:668;top:856;width:2;height:14603" coordorigin="668,856" coordsize="2,14603">
              <v:shape style="position:absolute;left:668;top:856;width:2;height:14603" coordorigin="668,856" coordsize="0,14603" path="m668,15459l668,856e" filled="f" stroked="t" strokeweight=".693168pt" strokecolor="#575757">
                <v:path arrowok="t"/>
              </v:shape>
            </v:group>
            <v:group style="position:absolute;left:2274;top:4588;width:2;height:10598" coordorigin="2274,4588" coordsize="2,10598">
              <v:shape style="position:absolute;left:2274;top:4588;width:2;height:10598" coordorigin="2274,4588" coordsize="0,10598" path="m2274,15186l2274,4588e" filled="f" stroked="t" strokeweight=".693168pt" strokecolor="#4B4B4B">
                <v:path arrowok="t"/>
              </v:shape>
            </v:group>
            <v:group style="position:absolute;left:6996;top:14702;width:2;height:198" coordorigin="6996,14702" coordsize="2,198">
              <v:shape style="position:absolute;left:6996;top:14702;width:2;height:198" coordorigin="6996,14702" coordsize="0,198" path="m6996,14899l6996,14702e" filled="f" stroked="t" strokeweight=".462112pt" strokecolor="#3F3F3F">
                <v:path arrowok="t"/>
              </v:shape>
            </v:group>
            <v:group style="position:absolute;left:661;top:15130;width:2;height:155" coordorigin="661,15130" coordsize="2,155">
              <v:shape style="position:absolute;left:661;top:15130;width:2;height:155" coordorigin="661,15130" coordsize="0,155" path="m661,15285l661,15130e" filled="f" stroked="t" strokeweight=".462112pt" strokecolor="#444444">
                <v:path arrowok="t"/>
              </v:shape>
            </v:group>
            <v:group style="position:absolute;left:2269;top:15130;width:2;height:155" coordorigin="2269,15130" coordsize="2,155">
              <v:shape style="position:absolute;left:2269;top:15130;width:2;height:155" coordorigin="2269,15130" coordsize="0,155" path="m2269,15285l2269,15130e" filled="f" stroked="t" strokeweight=".462112pt" strokecolor="#2F2F2F">
                <v:path arrowok="t"/>
              </v:shape>
            </v:group>
            <v:group style="position:absolute;left:661;top:15403;width:2;height:169" coordorigin="661,15403" coordsize="2,169">
              <v:shape style="position:absolute;left:661;top:15403;width:2;height:169" coordorigin="661,15403" coordsize="0,169" path="m661,15572l661,15403e" filled="f" stroked="t" strokeweight=".462112pt" strokecolor="#444444">
                <v:path arrowok="t"/>
              </v:shape>
            </v:group>
            <v:group style="position:absolute;left:2267;top:15229;width:2;height:1252" coordorigin="2267,15229" coordsize="2,1252">
              <v:shape style="position:absolute;left:2267;top:15229;width:2;height:1252" coordorigin="2267,15229" coordsize="0,1252" path="m2267,16481l2267,15229e" filled="f" stroked="t" strokeweight=".693168pt" strokecolor="#4F4F4F">
                <v:path arrowok="t"/>
              </v:shape>
            </v:group>
            <v:group style="position:absolute;left:642;top:16476;width:171;height:2" coordorigin="642,16476" coordsize="171,2">
              <v:shape style="position:absolute;left:642;top:16476;width:171;height:2" coordorigin="642,16476" coordsize="171,0" path="m642,16476l813,16476e" filled="f" stroked="t" strokeweight="1.155280pt" strokecolor="#575757">
                <v:path arrowok="t"/>
              </v:shape>
            </v:group>
            <v:group style="position:absolute;left:656;top:15516;width:2;height:960" coordorigin="656,15516" coordsize="2,960">
              <v:shape style="position:absolute;left:656;top:15516;width:2;height:960" coordorigin="656,15516" coordsize="0,960" path="m656,16476l656,15516e" filled="f" stroked="t" strokeweight=".693168pt" strokecolor="#575757">
                <v:path arrowok="t"/>
              </v:shape>
            </v:group>
            <v:group style="position:absolute;left:786;top:16457;width:1483;height:2" coordorigin="786,16457" coordsize="1483,2">
              <v:shape style="position:absolute;left:786;top:16457;width:1483;height:2" coordorigin="786,16457" coordsize="1483,0" path="m786,16457l2269,16457e" filled="f" stroked="t" strokeweight="1.386335pt" strokecolor="#6B6B6B">
                <v:path arrowok="t"/>
              </v:shape>
            </v:group>
            <v:group style="position:absolute;left:1028;top:12047;width:2;height:4419" coordorigin="1028,12047" coordsize="2,4419">
              <v:shape style="position:absolute;left:1028;top:12047;width:2;height:4419" coordorigin="1028,12047" coordsize="0,4419" path="m1028,16466l1028,12047e" filled="f" stroked="t" strokeweight=".693168pt" strokecolor="#575757">
                <v:path arrowok="t"/>
              </v:shape>
            </v:group>
            <v:group style="position:absolute;left:1606;top:12047;width:2;height:4424" coordorigin="1606,12047" coordsize="2,4424">
              <v:shape style="position:absolute;left:1606;top:12047;width:2;height:4424" coordorigin="1606,12047" coordsize="0,4424" path="m1606,16471l1606,12047e" filled="f" stroked="t" strokeweight=".693168pt" strokecolor="#575757">
                <v:path arrowok="t"/>
              </v:shape>
            </v:group>
            <v:group style="position:absolute;left:2218;top:16476;width:3794;height:2" coordorigin="2218,16476" coordsize="3794,2">
              <v:shape style="position:absolute;left:2218;top:16476;width:3794;height:2" coordorigin="2218,16476" coordsize="3794,0" path="m2218,16476l6012,16476e" filled="f" stroked="t" strokeweight=".693168pt" strokecolor="#6B6B6B">
                <v:path arrowok="t"/>
              </v:shape>
            </v:group>
            <v:group style="position:absolute;left:3993;top:16478;width:559;height:2" coordorigin="3993,16478" coordsize="559,2">
              <v:shape style="position:absolute;left:3993;top:16478;width:559;height:2" coordorigin="3993,16478" coordsize="559,0" path="m3993,16478l4552,16478e" filled="f" stroked="t" strokeweight=".693168pt" strokecolor="#707070">
                <v:path arrowok="t"/>
              </v:shape>
            </v:group>
            <v:group style="position:absolute;left:2278;top:16485;width:4307;height:2" coordorigin="2278,16485" coordsize="4307,2">
              <v:shape style="position:absolute;left:2278;top:16485;width:4307;height:2" coordorigin="2278,16485" coordsize="4307,0" path="m2278,16485l6585,16485e" filled="f" stroked="t" strokeweight=".462112pt" strokecolor="#676767">
                <v:path arrowok="t"/>
              </v:shape>
            </v:group>
            <v:group style="position:absolute;left:3974;top:16495;width:6932;height:2" coordorigin="3974,16495" coordsize="6932,2">
              <v:shape style="position:absolute;left:3974;top:16495;width:6932;height:2" coordorigin="3974,16495" coordsize="6932,0" path="m3974,16495l10906,16495e" filled="f" stroked="t" strokeweight=".693168pt" strokecolor="#676767">
                <v:path arrowok="t"/>
              </v:shape>
            </v:group>
            <v:group style="position:absolute;left:6994;top:14843;width:2;height:1657" coordorigin="6994,14843" coordsize="2,1657">
              <v:shape style="position:absolute;left:6994;top:14843;width:2;height:1657" coordorigin="6994,14843" coordsize="0,1657" path="m6994,16499l6994,14843e" filled="f" stroked="t" strokeweight=".693168pt" strokecolor="#545454">
                <v:path arrowok="t"/>
              </v:shape>
            </v:group>
            <v:group style="position:absolute;left:9861;top:16504;width:1044;height:2" coordorigin="9861,16504" coordsize="1044,2">
              <v:shape style="position:absolute;left:9861;top:16504;width:1044;height:2" coordorigin="9861,16504" coordsize="1044,0" path="m9861,16504l10906,16504e" filled="f" stroked="t" strokeweight=".462112pt" strokecolor="#676767">
                <v:path arrowok="t"/>
              </v:shape>
            </v:group>
            <v:group style="position:absolute;left:11229;top:14532;width:2;height:1977" coordorigin="11229,14532" coordsize="2,1977">
              <v:shape style="position:absolute;left:11229;top:14532;width:2;height:1977" coordorigin="11229,14532" coordsize="0,1977" path="m11229,16509l11229,14532e" filled="f" stroked="t" strokeweight=".693168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95"/>
        </w:rPr>
        <w:t>ltf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60" w:right="4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74" w:right="394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93.982788pt;margin-top:4.320814pt;width:50.430623pt;height:2.847847pt;mso-position-horizontal-relative:page;mso-position-vertical-relative:paragraph;z-index:-15606" coordorigin="9880,86" coordsize="1009,57">
            <v:group style="position:absolute;left:9887;top:101;width:166;height:2" coordorigin="9887,101" coordsize="166,2">
              <v:shape style="position:absolute;left:9887;top:101;width:166;height:2" coordorigin="9887,101" coordsize="166,0" path="m9887,101l10053,101e" filled="f" stroked="t" strokeweight=".711962pt" strokecolor="#93A0A0">
                <v:path arrowok="t"/>
              </v:shape>
            </v:group>
            <v:group style="position:absolute;left:10039;top:115;width:821;height:2" coordorigin="10039,115" coordsize="821,2">
              <v:shape style="position:absolute;left:10039;top:115;width:821;height:2" coordorigin="10039,115" coordsize="821,0" path="m10039,115l10860,115e" filled="f" stroked="t" strokeweight="2.847847pt" strokecolor="#747C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154" w:lineRule="exact"/>
        <w:ind w:left="3900" w:right="407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7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7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  <w:position w:val="-7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180" w:bottom="280" w:left="360" w:right="340"/>
        </w:sectPr>
      </w:pPr>
      <w:rPr/>
    </w:p>
    <w:p>
      <w:pPr>
        <w:spacing w:before="97" w:after="0" w:line="240" w:lineRule="auto"/>
        <w:ind w:left="865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70335pt;margin-top:-36.352627pt;width:491.061013pt;height:53.95547pt;mso-position-horizontal-relative:page;mso-position-vertical-relative:paragraph;z-index:-15600" type="#_x0000_t202" filled="f" stroked="f">
            <v:textbox inset="0,0,0,0">
              <w:txbxContent>
                <w:p>
                  <w:pPr>
                    <w:spacing w:before="0" w:after="0" w:line="1079" w:lineRule="exact"/>
                    <w:ind w:right="-202"/>
                    <w:jc w:val="left"/>
                    <w:tabs>
                      <w:tab w:pos="8720" w:val="left"/>
                    </w:tabs>
                    <w:rPr>
                      <w:rFonts w:ascii="Times New Roman" w:hAnsi="Times New Roman" w:cs="Times New Roman" w:eastAsia="Times New Roman"/>
                      <w:sz w:val="99"/>
                      <w:szCs w:val="99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B3B3B"/>
                      <w:spacing w:val="0"/>
                      <w:w w:val="454"/>
                      <w:position w:val="-5"/>
                    </w:rPr>
                    <w:t>!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B3B3B"/>
                      <w:spacing w:val="0"/>
                      <w:w w:val="100"/>
                      <w:position w:val="-5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B3B3B"/>
                      <w:spacing w:val="0"/>
                      <w:w w:val="100"/>
                      <w:position w:val="-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5B5B5D"/>
                      <w:spacing w:val="0"/>
                      <w:w w:val="85"/>
                      <w:position w:val="7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5B5B5D"/>
                      <w:spacing w:val="0"/>
                      <w:w w:val="85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5B5B5D"/>
                      <w:spacing w:val="0"/>
                      <w:w w:val="100"/>
                      <w:position w:val="7"/>
                    </w:rPr>
                    <w:t>il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  <w:position w:val="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599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074642pt;margin-top:7.882912pt;width:46.915402pt;height:7pt;mso-position-horizontal-relative:page;mso-position-vertical-relative:paragraph;z-index:-15599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B3B3B"/>
                      <w:spacing w:val="0"/>
                      <w:w w:val="114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-3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320" w:lineRule="exact"/>
        <w:ind w:left="105" w:right="-82"/>
        <w:jc w:val="left"/>
        <w:tabs>
          <w:tab w:pos="1340" w:val="left"/>
          <w:tab w:pos="3140" w:val="left"/>
          <w:tab w:pos="5540" w:val="left"/>
          <w:tab w:pos="7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:29.05.2017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1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00:49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63"/>
          <w:position w:val="-1"/>
        </w:rPr>
        <w:t>tre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4"/>
          <w:w w:val="63"/>
          <w:position w:val="-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63"/>
          <w:position w:val="-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10"/>
          <w:w w:val="6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0532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606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2102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19" w:right="-20"/>
        <w:jc w:val="left"/>
        <w:tabs>
          <w:tab w:pos="1340" w:val="left"/>
          <w:tab w:pos="3140" w:val="left"/>
          <w:tab w:pos="4380" w:val="left"/>
          <w:tab w:pos="5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9"/>
          <w:position w:val="1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73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2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3589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7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22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Abdurrahim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0"/>
        </w:rPr>
        <w:t>KIL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83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6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86"/>
        </w:rPr>
        <w:t>Sıı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un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0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14" w:lineRule="exact"/>
        <w:ind w:left="119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60"/>
        </w:rPr>
        <w:t>i!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6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44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Fati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1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8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-1"/>
        </w:rPr>
        <w:t>lıallesi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8"/>
          <w:w w:val="102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dun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-1"/>
        </w:rPr>
        <w:t>yn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1"/>
        </w:rPr>
        <w:t>ze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89"/>
          <w:position w:val="-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89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-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8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79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86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AM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9"/>
          <w:szCs w:val="39"/>
          <w:color w:val="5B5B5D"/>
          <w:spacing w:val="0"/>
          <w:w w:val="398"/>
        </w:rPr>
        <w:t>(</w:t>
      </w:r>
      <w:r>
        <w:rPr>
          <w:rFonts w:ascii="Times New Roman" w:hAnsi="Times New Roman" w:cs="Times New Roman" w:eastAsia="Times New Roman"/>
          <w:sz w:val="39"/>
          <w:szCs w:val="39"/>
          <w:color w:val="5B5B5D"/>
          <w:spacing w:val="-288"/>
          <w:w w:val="398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B3B3B"/>
          <w:spacing w:val="-42"/>
          <w:w w:val="9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5B5B5D"/>
          <w:spacing w:val="0"/>
          <w:w w:val="58"/>
        </w:rPr>
        <w:t>..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40"/>
          <w:cols w:num="2" w:equalWidth="0">
            <w:col w:w="8976" w:space="508"/>
            <w:col w:w="1736"/>
          </w:cols>
        </w:sectPr>
      </w:pPr>
      <w:rPr/>
    </w:p>
    <w:p>
      <w:pPr>
        <w:spacing w:before="4" w:after="0" w:line="240" w:lineRule="auto"/>
        <w:ind w:left="119" w:right="-20"/>
        <w:jc w:val="left"/>
        <w:tabs>
          <w:tab w:pos="1340" w:val="left"/>
          <w:tab w:pos="3860" w:val="left"/>
          <w:tab w:pos="7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44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4"/>
          <w:w w:val="14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8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11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89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89"/>
          <w:position w:val="0"/>
        </w:rPr>
        <w:t>ıın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4"/>
          <w:w w:val="89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0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Sınıfı:A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10"/>
          <w:w w:val="9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0"/>
        </w:rPr>
        <w:t>Çı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5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12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  <w:t>gam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10" w:lineRule="exact"/>
        <w:ind w:left="3632" w:right="3130" w:firstLine="-3512"/>
        <w:jc w:val="left"/>
        <w:tabs>
          <w:tab w:pos="3620" w:val="left"/>
          <w:tab w:pos="5260" w:val="left"/>
          <w:tab w:pos="598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  <w:tab/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"/>
          <w:w w:val="96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  <w:position w:val="0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88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7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67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6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  <w:t>arme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  <w:t>ng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0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4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4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left="3019" w:right="-20"/>
        <w:jc w:val="left"/>
        <w:tabs>
          <w:tab w:pos="4380" w:val="left"/>
          <w:tab w:pos="5160" w:val="left"/>
          <w:tab w:pos="592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A8AAAA"/>
          <w:spacing w:val="0"/>
          <w:w w:val="76"/>
          <w:position w:val="2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A8AAA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A8AAAA"/>
          <w:spacing w:val="0"/>
          <w:w w:val="100"/>
          <w:position w:val="2"/>
        </w:rPr>
      </w:r>
      <w:r>
        <w:rPr>
          <w:rFonts w:ascii="Arial" w:hAnsi="Arial" w:cs="Arial" w:eastAsia="Arial"/>
          <w:sz w:val="39"/>
          <w:szCs w:val="39"/>
          <w:color w:val="262626"/>
          <w:spacing w:val="0"/>
          <w:w w:val="40"/>
          <w:position w:val="-3"/>
        </w:rPr>
        <w:t>ı</w:t>
      </w:r>
      <w:r>
        <w:rPr>
          <w:rFonts w:ascii="Arial" w:hAnsi="Arial" w:cs="Arial" w:eastAsia="Arial"/>
          <w:sz w:val="39"/>
          <w:szCs w:val="39"/>
          <w:color w:val="26262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9"/>
          <w:szCs w:val="39"/>
          <w:color w:val="262626"/>
          <w:spacing w:val="0"/>
          <w:w w:val="100"/>
          <w:position w:val="-3"/>
        </w:rPr>
      </w:r>
      <w:r>
        <w:rPr>
          <w:rFonts w:ascii="Arial" w:hAnsi="Arial" w:cs="Arial" w:eastAsia="Arial"/>
          <w:sz w:val="39"/>
          <w:szCs w:val="39"/>
          <w:color w:val="5B5B5D"/>
          <w:spacing w:val="0"/>
          <w:w w:val="59"/>
          <w:position w:val="-3"/>
        </w:rPr>
        <w:t>ı</w:t>
      </w:r>
      <w:r>
        <w:rPr>
          <w:rFonts w:ascii="Arial" w:hAnsi="Arial" w:cs="Arial" w:eastAsia="Arial"/>
          <w:sz w:val="39"/>
          <w:szCs w:val="39"/>
          <w:color w:val="5B5B5D"/>
          <w:spacing w:val="-54"/>
          <w:w w:val="59"/>
          <w:position w:val="-3"/>
        </w:rPr>
        <w:t> </w:t>
      </w:r>
      <w:r>
        <w:rPr>
          <w:rFonts w:ascii="Arial" w:hAnsi="Arial" w:cs="Arial" w:eastAsia="Arial"/>
          <w:sz w:val="39"/>
          <w:szCs w:val="39"/>
          <w:color w:val="5B5B5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9"/>
          <w:szCs w:val="39"/>
          <w:color w:val="5B5B5D"/>
          <w:spacing w:val="0"/>
          <w:w w:val="100"/>
          <w:position w:val="-3"/>
        </w:rPr>
      </w:r>
      <w:r>
        <w:rPr>
          <w:rFonts w:ascii="Arial" w:hAnsi="Arial" w:cs="Arial" w:eastAsia="Arial"/>
          <w:sz w:val="42"/>
          <w:szCs w:val="42"/>
          <w:color w:val="5B5B5D"/>
          <w:spacing w:val="0"/>
          <w:w w:val="59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5B5B5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5B5B5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2"/>
          <w:position w:val="1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2"/>
          <w:position w:val="1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3"/>
          <w:position w:val="1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  <w:position w:val="1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6"/>
          <w:position w:val="1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6"/>
          <w:position w:val="1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46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00:53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15" w:right="-20"/>
        <w:jc w:val="left"/>
        <w:tabs>
          <w:tab w:pos="2100" w:val="left"/>
          <w:tab w:pos="56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5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5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27"/>
          <w:position w:val="3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2"/>
          <w:w w:val="102"/>
          <w:position w:val="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91"/>
          <w:position w:val="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93"/>
          <w:w w:val="111"/>
          <w:position w:val="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3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Kamuya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6"/>
          <w:w w:val="45"/>
          <w:position w:val="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6"/>
          <w:position w:val="3"/>
        </w:rPr>
        <w:t>ı&lt;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58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79"/>
          <w:position w:val="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5"/>
          <w:position w:val="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3"/>
          <w:w w:val="95"/>
          <w:position w:val="3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  <w:position w:val="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5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9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GÜN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141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Amç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7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7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00:50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00:52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0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6182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115" w:right="-20"/>
        <w:jc w:val="left"/>
        <w:tabs>
          <w:tab w:pos="4680" w:val="left"/>
          <w:tab w:pos="6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11"/>
          <w:w w:val="87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8"/>
          <w:w w:val="57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4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2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8"/>
          <w:w w:val="85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8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3091" w:right="-20"/>
        <w:jc w:val="left"/>
        <w:tabs>
          <w:tab w:pos="4700" w:val="left"/>
          <w:tab w:pos="6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395.376099pt;margin-top:1.396505pt;width:167.666989pt;height:.475335pt;mso-position-horizontal-relative:page;mso-position-vertical-relative:paragraph;z-index:-15605" coordorigin="7908,28" coordsize="3353,10">
            <v:group style="position:absolute;left:7912;top:33;width:555;height:2" coordorigin="7912,33" coordsize="555,2">
              <v:shape style="position:absolute;left:7912;top:33;width:555;height:2" coordorigin="7912,33" coordsize="555,0" path="m7912,33l8468,33e" filled="f" stroked="t" strokeweight=".474641pt" strokecolor="#606060">
                <v:path arrowok="t"/>
              </v:shape>
            </v:group>
            <v:group style="position:absolute;left:8411;top:35;width:223;height:2" coordorigin="8411,35" coordsize="223,2">
              <v:shape style="position:absolute;left:8411;top:35;width:223;height:2" coordorigin="8411,35" coordsize="223,0" path="m8411,35l8634,35e" filled="f" stroked="t" strokeweight=".237321pt" strokecolor="#343434">
                <v:path arrowok="t"/>
              </v:shape>
            </v:group>
            <v:group style="position:absolute;left:8577;top:33;width:2316;height:2" coordorigin="8577,33" coordsize="2316,2">
              <v:shape style="position:absolute;left:8577;top:33;width:2316;height:2" coordorigin="8577,33" coordsize="2316,0" path="m8577,33l10893,33e" filled="f" stroked="t" strokeweight=".474641pt" strokecolor="#606060">
                <v:path arrowok="t"/>
              </v:shape>
            </v:group>
            <v:group style="position:absolute;left:10836;top:35;width:422;height:2" coordorigin="10836,35" coordsize="422,2">
              <v:shape style="position:absolute;left:10836;top:35;width:422;height:2" coordorigin="10836,35" coordsize="422,0" path="m10836,35l11258,35e" filled="f" stroked="t" strokeweight=".237321pt" strokecolor="#48484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A1A8CA"/>
          <w:spacing w:val="0"/>
          <w:w w:val="240"/>
          <w:position w:val="5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1A8C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1A8C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4327" w:right="3526"/>
        <w:jc w:val="center"/>
        <w:tabs>
          <w:tab w:pos="4640" w:val="left"/>
          <w:tab w:pos="6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6"/>
          <w:szCs w:val="16"/>
          <w:color w:val="A1A8CA"/>
          <w:spacing w:val="0"/>
          <w:w w:val="324"/>
        </w:rPr>
        <w:t>'</w:t>
      </w:r>
      <w:r>
        <w:rPr>
          <w:rFonts w:ascii="Arial" w:hAnsi="Arial" w:cs="Arial" w:eastAsia="Arial"/>
          <w:sz w:val="16"/>
          <w:szCs w:val="16"/>
          <w:color w:val="A1A8CA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A1A8C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4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4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3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146" w:right="-20"/>
        <w:jc w:val="left"/>
        <w:tabs>
          <w:tab w:pos="4680" w:val="left"/>
          <w:tab w:pos="6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4" w:after="0" w:line="200" w:lineRule="exact"/>
        <w:ind w:left="2137" w:right="2434" w:firstLine="-2022"/>
        <w:jc w:val="left"/>
        <w:tabs>
          <w:tab w:pos="214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8"/>
          <w:w w:val="9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7"/>
          <w:w w:val="96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6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9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9" w:lineRule="auto"/>
        <w:ind w:left="2146" w:right="7029" w:firstLine="-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9"/>
          <w:w w:val="9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Adı-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7"/>
        </w:rPr>
        <w:t>oya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47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Görilldüğ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</w:rPr>
        <w:t>duman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183" w:lineRule="exact"/>
        <w:ind w:left="4652" w:right="398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2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2"/>
        </w:rPr>
        <w:t>Kullanı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05" w:right="-20"/>
        <w:jc w:val="left"/>
        <w:tabs>
          <w:tab w:pos="2140" w:val="left"/>
          <w:tab w:pos="5400" w:val="left"/>
          <w:tab w:pos="6540" w:val="left"/>
          <w:tab w:pos="6980" w:val="left"/>
          <w:tab w:pos="8140" w:val="left"/>
          <w:tab w:pos="9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5B5B5D"/>
          <w:spacing w:val="0"/>
          <w:w w:val="158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5B5B5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5B5B5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5B5B5D"/>
          <w:spacing w:val="0"/>
          <w:w w:val="62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5B5B5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5B5B5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5473" w:right="-20"/>
        <w:jc w:val="left"/>
        <w:tabs>
          <w:tab w:pos="6160" w:val="left"/>
          <w:tab w:pos="6580" w:val="left"/>
          <w:tab w:pos="7320" w:val="left"/>
          <w:tab w:pos="8140" w:val="left"/>
          <w:tab w:pos="95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u w:val="single" w:color="5B5B5B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u w:val="single" w:color="5B5B5B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B5B5B"/>
          <w:position w:val="2"/>
        </w:rPr>
        <w:t>0,1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B5B5B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B5B5B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B5B5B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47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71"/>
          <w:position w:val="1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-38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71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-60"/>
          <w:w w:val="71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0"/>
          <w:w w:val="71"/>
          <w:position w:val="0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0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9" w:lineRule="exact"/>
        <w:ind w:left="11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2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5"/>
          <w:position w:val="-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6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konteyn1rındaki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atıl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7"/>
          <w:w w:val="94"/>
          <w:position w:val="-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iyetteki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sureliyle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1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Talımini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6" w:lineRule="exact"/>
        <w:ind w:left="115" w:right="53" w:firstLine="2027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8"/>
          <w:w w:val="10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konteynırındaki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7"/>
          <w:w w:val="9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858787"/>
          <w:spacing w:val="0"/>
          <w:w w:val="128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858787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BA"/>
          <w:spacing w:val="-45"/>
          <w:w w:val="66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sönmeın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5"/>
          <w:w w:val="102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maritiniı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8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"/>
          <w:w w:val="8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8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88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vaziyelteki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tutuştur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8"/>
          <w:w w:val="9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5" w:lineRule="auto"/>
        <w:ind w:left="105" w:right="3713" w:firstLine="5"/>
        <w:jc w:val="left"/>
        <w:tabs>
          <w:tab w:pos="214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Sigarta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0"/>
        </w:rPr>
        <w:t>Şir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4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7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11"/>
          <w:w w:val="57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3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63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7"/>
          <w:w w:val="104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3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  <w:position w:val="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12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240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24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ybı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62" w:lineRule="exact"/>
        <w:ind w:left="1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4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40"/>
        </w:sectPr>
      </w:pPr>
      <w:rPr/>
    </w:p>
    <w:p>
      <w:pPr>
        <w:spacing w:before="43" w:after="0" w:line="203" w:lineRule="exact"/>
        <w:ind w:left="11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edilmedi.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40"/>
          <w:cols w:num="2" w:equalWidth="0">
            <w:col w:w="683" w:space="1454"/>
            <w:col w:w="9083"/>
          </w:cols>
        </w:sectPr>
      </w:pPr>
      <w:rPr/>
    </w:p>
    <w:p>
      <w:pPr>
        <w:spacing w:before="49" w:after="0" w:line="240" w:lineRule="auto"/>
        <w:ind w:left="115" w:right="-20"/>
        <w:jc w:val="left"/>
        <w:tabs>
          <w:tab w:pos="2160" w:val="left"/>
          <w:tab w:pos="6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3"/>
          <w:position w:val="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92"/>
          <w:position w:val="0"/>
        </w:rPr>
        <w:t>ari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29.05.2017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22"/>
          <w:szCs w:val="22"/>
          <w:color w:val="5B5B5D"/>
          <w:spacing w:val="0"/>
          <w:w w:val="58"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5B5B5D"/>
          <w:spacing w:val="1"/>
          <w:w w:val="58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0"/>
        </w:rPr>
        <w:t>aa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7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0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9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3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10" w:right="-20"/>
        <w:jc w:val="left"/>
        <w:tabs>
          <w:tab w:pos="900" w:val="left"/>
          <w:tab w:pos="1480" w:val="left"/>
          <w:tab w:pos="2140" w:val="left"/>
          <w:tab w:pos="8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nci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4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2" w:lineRule="exact"/>
        <w:ind w:right="-20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5"/>
          <w:szCs w:val="15"/>
          <w:color w:val="5B5B5D"/>
          <w:spacing w:val="2"/>
          <w:w w:val="126"/>
          <w:position w:val="-12"/>
        </w:rPr>
        <w:t>'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51"/>
          <w:position w:val="-17"/>
        </w:rPr>
        <w:t>..,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9" w:right="-20"/>
        <w:jc w:val="left"/>
        <w:tabs>
          <w:tab w:pos="2260" w:val="left"/>
          <w:tab w:pos="64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Gitınişsc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5B5B5D"/>
          <w:spacing w:val="0"/>
          <w:w w:val="83"/>
          <w:position w:val="-12"/>
        </w:rPr>
        <w:t>1</w:t>
      </w:r>
      <w:r>
        <w:rPr>
          <w:rFonts w:ascii="Arial" w:hAnsi="Arial" w:cs="Arial" w:eastAsia="Arial"/>
          <w:sz w:val="26"/>
          <w:szCs w:val="26"/>
          <w:color w:val="5B5B5D"/>
          <w:spacing w:val="0"/>
          <w:w w:val="83"/>
          <w:position w:val="-12"/>
        </w:rPr>
        <w:t>  </w:t>
      </w:r>
      <w:r>
        <w:rPr>
          <w:rFonts w:ascii="Arial" w:hAnsi="Arial" w:cs="Arial" w:eastAsia="Arial"/>
          <w:sz w:val="26"/>
          <w:szCs w:val="26"/>
          <w:color w:val="5B5B5D"/>
          <w:spacing w:val="13"/>
          <w:w w:val="83"/>
          <w:position w:val="-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8"/>
          <w:position w:val="-12"/>
        </w:rPr>
        <w:t>M:ı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58"/>
          <w:position w:val="-1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58"/>
          <w:position w:val="-12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58"/>
          <w:position w:val="-1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3"/>
          <w:w w:val="58"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B5B5D"/>
          <w:spacing w:val="9"/>
          <w:w w:val="87"/>
          <w:position w:val="-12"/>
        </w:rPr>
        <w:t>?</w:t>
      </w:r>
      <w:r>
        <w:rPr>
          <w:rFonts w:ascii="Times New Roman" w:hAnsi="Times New Roman" w:cs="Times New Roman" w:eastAsia="Times New Roman"/>
          <w:sz w:val="25"/>
          <w:szCs w:val="25"/>
          <w:color w:val="5B5B5D"/>
          <w:spacing w:val="0"/>
          <w:w w:val="59"/>
          <w:position w:val="-12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5B5B5D"/>
          <w:spacing w:val="7"/>
          <w:w w:val="59"/>
          <w:position w:val="-12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-6"/>
          <w:w w:val="101"/>
          <w:position w:val="-12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5B5B5D"/>
          <w:spacing w:val="0"/>
          <w:w w:val="73"/>
          <w:position w:val="-12"/>
        </w:rPr>
        <w:t>7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18" w:lineRule="exact"/>
        <w:ind w:right="-20"/>
        <w:jc w:val="left"/>
        <w:tabs>
          <w:tab w:pos="3600" w:val="left"/>
          <w:tab w:pos="6140" w:val="left"/>
        </w:tabs>
        <w:rPr>
          <w:rFonts w:ascii="Arial" w:hAnsi="Arial" w:cs="Arial" w:eastAsia="Arial"/>
          <w:sz w:val="51"/>
          <w:szCs w:val="5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831589pt;margin-top:-5.971251pt;width:39.40612pt;height:9pt;mso-position-horizontal-relative:page;mso-position-vertical-relative:paragraph;z-index:-1559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-1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519623pt;margin-top:20.883339pt;width:39.884104pt;height:30pt;mso-position-horizontal-relative:page;mso-position-vertical-relative:paragraph;z-index:-15595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757577"/>
                      <w:spacing w:val="-51"/>
                      <w:w w:val="119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79797"/>
                      <w:spacing w:val="0"/>
                      <w:w w:val="38"/>
                      <w:position w:val="-1"/>
                    </w:rPr>
                    <w:t>""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79797"/>
                      <w:spacing w:val="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79797"/>
                      <w:spacing w:val="9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757577"/>
                      <w:spacing w:val="0"/>
                      <w:w w:val="38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757577"/>
                      <w:spacing w:val="-250"/>
                      <w:w w:val="38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979797"/>
                      <w:spacing w:val="0"/>
                      <w:w w:val="6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757577"/>
          <w:spacing w:val="0"/>
          <w:w w:val="109"/>
          <w:position w:val="-31"/>
        </w:rPr>
        <w:t>Nure</w:t>
      </w:r>
      <w:r>
        <w:rPr>
          <w:rFonts w:ascii="Times New Roman" w:hAnsi="Times New Roman" w:cs="Times New Roman" w:eastAsia="Times New Roman"/>
          <w:sz w:val="28"/>
          <w:szCs w:val="28"/>
          <w:color w:val="757577"/>
          <w:spacing w:val="-37"/>
          <w:w w:val="109"/>
          <w:position w:val="-31"/>
        </w:rPr>
        <w:t>n</w:t>
      </w:r>
      <w:r>
        <w:rPr>
          <w:rFonts w:ascii="Arial" w:hAnsi="Arial" w:cs="Arial" w:eastAsia="Arial"/>
          <w:sz w:val="28"/>
          <w:szCs w:val="28"/>
          <w:color w:val="858787"/>
          <w:spacing w:val="0"/>
          <w:w w:val="109"/>
          <w:position w:val="-31"/>
        </w:rPr>
        <w:t>:AN</w:t>
      </w:r>
      <w:r>
        <w:rPr>
          <w:rFonts w:ascii="Arial" w:hAnsi="Arial" w:cs="Arial" w:eastAsia="Arial"/>
          <w:sz w:val="28"/>
          <w:szCs w:val="28"/>
          <w:color w:val="858787"/>
          <w:spacing w:val="-83"/>
          <w:w w:val="109"/>
          <w:position w:val="-31"/>
        </w:rPr>
        <w:t> </w:t>
      </w:r>
      <w:r>
        <w:rPr>
          <w:rFonts w:ascii="Arial" w:hAnsi="Arial" w:cs="Arial" w:eastAsia="Arial"/>
          <w:sz w:val="28"/>
          <w:szCs w:val="28"/>
          <w:color w:val="858787"/>
          <w:spacing w:val="0"/>
          <w:w w:val="100"/>
          <w:position w:val="-31"/>
        </w:rPr>
        <w:tab/>
      </w:r>
      <w:r>
        <w:rPr>
          <w:rFonts w:ascii="Arial" w:hAnsi="Arial" w:cs="Arial" w:eastAsia="Arial"/>
          <w:sz w:val="28"/>
          <w:szCs w:val="28"/>
          <w:color w:val="858787"/>
          <w:spacing w:val="0"/>
          <w:w w:val="100"/>
          <w:position w:val="-31"/>
        </w:rPr>
      </w:r>
      <w:r>
        <w:rPr>
          <w:rFonts w:ascii="Arial" w:hAnsi="Arial" w:cs="Arial" w:eastAsia="Arial"/>
          <w:sz w:val="122"/>
          <w:szCs w:val="122"/>
          <w:color w:val="283187"/>
          <w:spacing w:val="0"/>
          <w:w w:val="189"/>
          <w:position w:val="-75"/>
        </w:rPr>
        <w:t>:l</w:t>
      </w:r>
      <w:r>
        <w:rPr>
          <w:rFonts w:ascii="Arial" w:hAnsi="Arial" w:cs="Arial" w:eastAsia="Arial"/>
          <w:sz w:val="122"/>
          <w:szCs w:val="122"/>
          <w:color w:val="283187"/>
          <w:spacing w:val="0"/>
          <w:w w:val="100"/>
          <w:position w:val="-75"/>
        </w:rPr>
        <w:tab/>
      </w:r>
      <w:r>
        <w:rPr>
          <w:rFonts w:ascii="Arial" w:hAnsi="Arial" w:cs="Arial" w:eastAsia="Arial"/>
          <w:sz w:val="122"/>
          <w:szCs w:val="122"/>
          <w:color w:val="283187"/>
          <w:spacing w:val="0"/>
          <w:w w:val="100"/>
          <w:position w:val="-75"/>
        </w:rPr>
      </w:r>
      <w:r>
        <w:rPr>
          <w:rFonts w:ascii="Arial" w:hAnsi="Arial" w:cs="Arial" w:eastAsia="Arial"/>
          <w:sz w:val="51"/>
          <w:szCs w:val="51"/>
          <w:color w:val="3B3B3B"/>
          <w:spacing w:val="0"/>
          <w:w w:val="43"/>
          <w:position w:val="-49"/>
        </w:rPr>
        <w:t>ltf•</w:t>
      </w:r>
      <w:r>
        <w:rPr>
          <w:rFonts w:ascii="Arial" w:hAnsi="Arial" w:cs="Arial" w:eastAsia="Arial"/>
          <w:sz w:val="51"/>
          <w:szCs w:val="51"/>
          <w:color w:val="3B3B3B"/>
          <w:spacing w:val="-82"/>
          <w:w w:val="44"/>
          <w:position w:val="-49"/>
        </w:rPr>
        <w:t>i</w:t>
      </w:r>
      <w:r>
        <w:rPr>
          <w:rFonts w:ascii="Arial" w:hAnsi="Arial" w:cs="Arial" w:eastAsia="Arial"/>
          <w:sz w:val="51"/>
          <w:szCs w:val="51"/>
          <w:color w:val="5B5B5D"/>
          <w:spacing w:val="0"/>
          <w:w w:val="192"/>
          <w:position w:val="-49"/>
        </w:rPr>
        <w:t>!!</w:t>
      </w:r>
      <w:r>
        <w:rPr>
          <w:rFonts w:ascii="Arial" w:hAnsi="Arial" w:cs="Arial" w:eastAsia="Arial"/>
          <w:sz w:val="51"/>
          <w:szCs w:val="51"/>
          <w:color w:val="3B3B3B"/>
          <w:spacing w:val="0"/>
          <w:w w:val="70"/>
          <w:position w:val="-49"/>
        </w:rPr>
        <w:t>'</w:t>
      </w:r>
      <w:r>
        <w:rPr>
          <w:rFonts w:ascii="Arial" w:hAnsi="Arial" w:cs="Arial" w:eastAsia="Arial"/>
          <w:sz w:val="51"/>
          <w:szCs w:val="51"/>
          <w:color w:val="3B3B3B"/>
          <w:spacing w:val="-54"/>
          <w:w w:val="70"/>
          <w:position w:val="-49"/>
        </w:rPr>
        <w:t>'</w:t>
      </w:r>
      <w:r>
        <w:rPr>
          <w:rFonts w:ascii="Arial" w:hAnsi="Arial" w:cs="Arial" w:eastAsia="Arial"/>
          <w:sz w:val="51"/>
          <w:szCs w:val="51"/>
          <w:color w:val="5B5B5D"/>
          <w:spacing w:val="0"/>
          <w:w w:val="18"/>
          <w:position w:val="-49"/>
        </w:rPr>
        <w:t>'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40"/>
          <w:cols w:num="2" w:equalWidth="0">
            <w:col w:w="579" w:space="1690"/>
            <w:col w:w="8951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305" w:lineRule="exact"/>
        <w:ind w:left="433" w:right="-20"/>
        <w:jc w:val="left"/>
        <w:tabs>
          <w:tab w:pos="2440" w:val="left"/>
          <w:tab w:pos="3660" w:val="left"/>
          <w:tab w:pos="59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249.423935pt;margin-top:13.172753pt;width:62.415312pt;height:35.082909pt;mso-position-horizontal-relative:page;mso-position-vertical-relative:paragraph;z-index:-15604" coordorigin="4988,263" coordsize="1248,702">
            <v:group style="position:absolute;left:5003;top:521;width:1220;height:2" coordorigin="5003,521" coordsize="1220,2">
              <v:shape style="position:absolute;left:5003;top:521;width:1220;height:2" coordorigin="5003,521" coordsize="1220,0" path="m5003,521l6223,521e" filled="f" stroked="t" strokeweight="1.423923pt" strokecolor="#484F97">
                <v:path arrowok="t"/>
              </v:shape>
            </v:group>
            <v:group style="position:absolute;left:5487;top:278;width:2;height:549" coordorigin="5487,278" coordsize="2,549">
              <v:shape style="position:absolute;left:5487;top:278;width:2;height:549" coordorigin="5487,278" coordsize="0,549" path="m5487,827l5487,278e" filled="f" stroked="t" strokeweight="1.423923pt" strokecolor="#2B2F83">
                <v:path arrowok="t"/>
              </v:shape>
            </v:group>
            <v:group style="position:absolute;left:5883;top:411;width:2;height:253" coordorigin="5883,411" coordsize="2,253">
              <v:shape style="position:absolute;left:5883;top:411;width:2;height:253" coordorigin="5883,411" coordsize="0,253" path="m5883,664l5883,411e" filled="f" stroked="t" strokeweight=".949282pt" strokecolor="#484FAF">
                <v:path arrowok="t"/>
              </v:shape>
            </v:group>
            <v:group style="position:absolute;left:5990;top:459;width:2;height:205" coordorigin="5990,459" coordsize="2,205">
              <v:shape style="position:absolute;left:5990;top:459;width:2;height:205" coordorigin="5990,459" coordsize="0,205" path="m5990,664l5990,459e" filled="f" stroked="t" strokeweight="1.661244pt" strokecolor="#444B87">
                <v:path arrowok="t"/>
              </v:shape>
            </v:group>
            <v:group style="position:absolute;left:5508;top:726;width:2;height:229" coordorigin="5508,726" coordsize="2,229">
              <v:shape style="position:absolute;left:5508;top:726;width:2;height:229" coordorigin="5508,726" coordsize="0,229" path="m5508,956l5508,726e" filled="f" stroked="t" strokeweight=".949282pt" strokecolor="#2F2F5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831589pt;margin-top:10.384855pt;width:269.735583pt;height:53.0pt;mso-position-horizontal-relative:page;mso-position-vertical-relative:paragraph;z-index:-15596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3580" w:val="left"/>
                    </w:tabs>
                    <w:rPr>
                      <w:rFonts w:ascii="Times New Roman" w:hAnsi="Times New Roman" w:cs="Times New Roman" w:eastAsia="Times New Roman"/>
                      <w:sz w:val="106"/>
                      <w:szCs w:val="10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7"/>
                      <w:w w:val="95"/>
                      <w:position w:val="10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D"/>
                      <w:spacing w:val="0"/>
                      <w:w w:val="69"/>
                      <w:position w:val="10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D"/>
                      <w:spacing w:val="-28"/>
                      <w:w w:val="100"/>
                      <w:position w:val="1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0"/>
                      <w:w w:val="89"/>
                      <w:position w:val="1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5"/>
                      <w:w w:val="89"/>
                      <w:position w:val="1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D"/>
                      <w:spacing w:val="0"/>
                      <w:w w:val="85"/>
                      <w:position w:val="10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D"/>
                      <w:spacing w:val="-33"/>
                      <w:w w:val="100"/>
                      <w:position w:val="1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0"/>
                      <w:w w:val="100"/>
                      <w:position w:val="10"/>
                    </w:rPr>
                    <w:t>GÜN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0"/>
                      <w:w w:val="100"/>
                      <w:position w:val="1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3B3B"/>
                      <w:spacing w:val="0"/>
                      <w:w w:val="100"/>
                      <w:position w:val="1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B5B5D"/>
                      <w:spacing w:val="-5"/>
                      <w:w w:val="18"/>
                      <w:position w:val="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979797"/>
                      <w:spacing w:val="40"/>
                      <w:w w:val="18"/>
                      <w:position w:val="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B5B5D"/>
                      <w:spacing w:val="0"/>
                      <w:w w:val="296"/>
                      <w:position w:val="0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B5B5D"/>
                      <w:spacing w:val="0"/>
                      <w:w w:val="48"/>
                      <w:position w:val="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B5B5D"/>
                      <w:spacing w:val="-160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283187"/>
                      <w:spacing w:val="0"/>
                      <w:w w:val="141"/>
                      <w:position w:val="0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5B5B5D"/>
          <w:spacing w:val="0"/>
          <w:w w:val="24"/>
          <w:position w:val="-5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5B5B5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B5B5D"/>
          <w:spacing w:val="0"/>
          <w:w w:val="100"/>
          <w:position w:val="-5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20"/>
          <w:position w:val="-3"/>
        </w:rPr>
        <w:t>İtf</w:t>
      </w:r>
      <w:r>
        <w:rPr>
          <w:rFonts w:ascii="Arial" w:hAnsi="Arial" w:cs="Arial" w:eastAsia="Arial"/>
          <w:sz w:val="19"/>
          <w:szCs w:val="19"/>
          <w:color w:val="3B3B3B"/>
          <w:spacing w:val="-1"/>
          <w:w w:val="121"/>
          <w:position w:val="-3"/>
        </w:rPr>
        <w:t>a</w:t>
      </w:r>
      <w:r>
        <w:rPr>
          <w:rFonts w:ascii="Arial" w:hAnsi="Arial" w:cs="Arial" w:eastAsia="Arial"/>
          <w:sz w:val="19"/>
          <w:szCs w:val="19"/>
          <w:color w:val="757577"/>
          <w:spacing w:val="0"/>
          <w:w w:val="170"/>
          <w:position w:val="-3"/>
        </w:rPr>
        <w:t>i</w:t>
      </w:r>
      <w:r>
        <w:rPr>
          <w:rFonts w:ascii="Arial" w:hAnsi="Arial" w:cs="Arial" w:eastAsia="Arial"/>
          <w:sz w:val="19"/>
          <w:szCs w:val="19"/>
          <w:color w:val="757577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58787"/>
          <w:spacing w:val="0"/>
          <w:w w:val="100"/>
          <w:i/>
          <w:position w:val="-3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858787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58787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9"/>
          <w:szCs w:val="29"/>
          <w:color w:val="757577"/>
          <w:spacing w:val="10"/>
          <w:w w:val="110"/>
          <w:position w:val="-3"/>
        </w:rPr>
        <w:t>ı</w:t>
      </w:r>
      <w:r>
        <w:rPr>
          <w:rFonts w:ascii="Arial" w:hAnsi="Arial" w:cs="Arial" w:eastAsia="Arial"/>
          <w:sz w:val="19"/>
          <w:szCs w:val="19"/>
          <w:color w:val="858787"/>
          <w:spacing w:val="0"/>
          <w:w w:val="110"/>
          <w:position w:val="-3"/>
        </w:rPr>
        <w:t>ölge</w:t>
      </w:r>
      <w:r>
        <w:rPr>
          <w:rFonts w:ascii="Arial" w:hAnsi="Arial" w:cs="Arial" w:eastAsia="Arial"/>
          <w:sz w:val="19"/>
          <w:szCs w:val="19"/>
          <w:color w:val="858787"/>
          <w:spacing w:val="-54"/>
          <w:w w:val="11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85878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858787"/>
          <w:spacing w:val="0"/>
          <w:w w:val="100"/>
          <w:position w:val="-3"/>
        </w:rPr>
      </w:r>
      <w:r>
        <w:rPr>
          <w:rFonts w:ascii="Arial" w:hAnsi="Arial" w:cs="Arial" w:eastAsia="Arial"/>
          <w:sz w:val="21"/>
          <w:szCs w:val="21"/>
          <w:color w:val="38449A"/>
          <w:spacing w:val="0"/>
          <w:w w:val="76"/>
          <w:position w:val="-7"/>
        </w:rPr>
        <w:t>l'-..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409" w:right="-20"/>
        <w:jc w:val="left"/>
        <w:tabs>
          <w:tab w:pos="2320" w:val="left"/>
          <w:tab w:pos="2760" w:val="left"/>
          <w:tab w:pos="3400" w:val="left"/>
          <w:tab w:pos="8520" w:val="left"/>
          <w:tab w:pos="974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172.057419pt;margin-top:10.796997pt;width:.1pt;height:11.696612pt;mso-position-horizontal-relative:page;mso-position-vertical-relative:paragraph;z-index:-15603" coordorigin="3441,216" coordsize="2,234">
            <v:shape style="position:absolute;left:3441;top:216;width:2;height:234" coordorigin="3441,216" coordsize="0,234" path="m3441,450l3441,216e" filled="f" stroked="t" strokeweight="1.186603pt" strokecolor="#4B4F97">
              <v:path arrowok="t"/>
            </v:shape>
          </v:group>
          <w10:wrap type="none"/>
        </w:pict>
      </w:r>
      <w:r>
        <w:rPr/>
        <w:pict>
          <v:group style="position:absolute;margin-left:202.553116pt;margin-top:9.364758pt;width:.1pt;height:11.696613pt;mso-position-horizontal-relative:page;mso-position-vertical-relative:paragraph;z-index:-15602" coordorigin="4051,187" coordsize="2,234">
            <v:shape style="position:absolute;left:4051;top:187;width:2;height:234" coordorigin="4051,187" coordsize="0,234" path="m4051,421l4051,187e" filled="f" stroked="t" strokeweight="1.186603pt" strokecolor="#5457A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-18"/>
          <w:w w:val="56"/>
          <w:position w:val="4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56"/>
          <w:position w:val="4"/>
        </w:rPr>
        <w:t>:E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-37"/>
          <w:w w:val="56"/>
          <w:position w:val="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5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979797"/>
          <w:spacing w:val="0"/>
          <w:w w:val="100"/>
          <w:position w:val="0"/>
        </w:rPr>
        <w:t>:.t</w:t>
      </w:r>
      <w:r>
        <w:rPr>
          <w:rFonts w:ascii="Arial" w:hAnsi="Arial" w:cs="Arial" w:eastAsia="Arial"/>
          <w:sz w:val="20"/>
          <w:szCs w:val="20"/>
          <w:color w:val="979797"/>
          <w:spacing w:val="-51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97979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979797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A8AAAA"/>
          <w:spacing w:val="0"/>
          <w:w w:val="83"/>
          <w:position w:val="0"/>
        </w:rPr>
        <w:t>,.,: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71"/>
          <w:position w:val="0"/>
        </w:rPr>
        <w:t>1-'\</w:t>
      </w:r>
      <w:r>
        <w:rPr>
          <w:rFonts w:ascii="Arial" w:hAnsi="Arial" w:cs="Arial" w:eastAsia="Arial"/>
          <w:sz w:val="19"/>
          <w:szCs w:val="19"/>
          <w:color w:val="3B3B3B"/>
          <w:spacing w:val="-14"/>
          <w:w w:val="72"/>
          <w:position w:val="0"/>
        </w:rPr>
        <w:t>m</w:t>
      </w:r>
      <w:r>
        <w:rPr>
          <w:rFonts w:ascii="Arial" w:hAnsi="Arial" w:cs="Arial" w:eastAsia="Arial"/>
          <w:sz w:val="19"/>
          <w:szCs w:val="19"/>
          <w:color w:val="A8AAAA"/>
          <w:spacing w:val="-14"/>
          <w:w w:val="169"/>
          <w:position w:val="0"/>
        </w:rPr>
        <w:t>ı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21"/>
          <w:position w:val="0"/>
        </w:rPr>
        <w:t>ıJ-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0"/>
          <w:position w:val="0"/>
        </w:rPr>
      </w:r>
      <w:r>
        <w:rPr>
          <w:rFonts w:ascii="Arial" w:hAnsi="Arial" w:cs="Arial" w:eastAsia="Arial"/>
          <w:sz w:val="12"/>
          <w:szCs w:val="12"/>
          <w:color w:val="5B5B5D"/>
          <w:spacing w:val="0"/>
          <w:w w:val="57"/>
          <w:position w:val="2"/>
        </w:rPr>
        <w:t>..</w:t>
      </w:r>
      <w:r>
        <w:rPr>
          <w:rFonts w:ascii="Arial" w:hAnsi="Arial" w:cs="Arial" w:eastAsia="Arial"/>
          <w:sz w:val="12"/>
          <w:szCs w:val="12"/>
          <w:color w:val="5B5B5D"/>
          <w:spacing w:val="0"/>
          <w:w w:val="57"/>
          <w:position w:val="2"/>
        </w:rPr>
        <w:t>  </w:t>
      </w:r>
      <w:r>
        <w:rPr>
          <w:rFonts w:ascii="Arial" w:hAnsi="Arial" w:cs="Arial" w:eastAsia="Arial"/>
          <w:sz w:val="12"/>
          <w:szCs w:val="12"/>
          <w:color w:val="5B5B5D"/>
          <w:spacing w:val="9"/>
          <w:w w:val="57"/>
          <w:position w:val="2"/>
        </w:rPr>
        <w:t> </w:t>
      </w:r>
      <w:r>
        <w:rPr>
          <w:rFonts w:ascii="Arial" w:hAnsi="Arial" w:cs="Arial" w:eastAsia="Arial"/>
          <w:sz w:val="12"/>
          <w:szCs w:val="12"/>
          <w:color w:val="979797"/>
          <w:spacing w:val="0"/>
          <w:w w:val="57"/>
          <w:b/>
          <w:bCs/>
          <w:position w:val="1"/>
        </w:rPr>
        <w:t>a.;</w:t>
      </w:r>
      <w:r>
        <w:rPr>
          <w:rFonts w:ascii="Arial" w:hAnsi="Arial" w:cs="Arial" w:eastAsia="Arial"/>
          <w:sz w:val="12"/>
          <w:szCs w:val="12"/>
          <w:color w:val="979797"/>
          <w:spacing w:val="0"/>
          <w:w w:val="57"/>
          <w:b/>
          <w:bCs/>
          <w:position w:val="1"/>
        </w:rPr>
        <w:t>   </w:t>
      </w:r>
      <w:r>
        <w:rPr>
          <w:rFonts w:ascii="Arial" w:hAnsi="Arial" w:cs="Arial" w:eastAsia="Arial"/>
          <w:sz w:val="12"/>
          <w:szCs w:val="12"/>
          <w:color w:val="979797"/>
          <w:spacing w:val="13"/>
          <w:w w:val="57"/>
          <w:b/>
          <w:bCs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A8AAAA"/>
          <w:spacing w:val="0"/>
          <w:w w:val="275"/>
          <w:position w:val="2"/>
        </w:rPr>
        <w:t>'</w:t>
      </w:r>
      <w:r>
        <w:rPr>
          <w:rFonts w:ascii="Arial" w:hAnsi="Arial" w:cs="Arial" w:eastAsia="Arial"/>
          <w:sz w:val="12"/>
          <w:szCs w:val="12"/>
          <w:color w:val="A8AAAA"/>
          <w:spacing w:val="-18"/>
          <w:w w:val="100"/>
          <w:position w:val="2"/>
        </w:rPr>
        <w:t> </w:t>
      </w:r>
      <w:r>
        <w:rPr>
          <w:rFonts w:ascii="Arial" w:hAnsi="Arial" w:cs="Arial" w:eastAsia="Arial"/>
          <w:sz w:val="7"/>
          <w:szCs w:val="7"/>
          <w:color w:val="979797"/>
          <w:spacing w:val="0"/>
          <w:w w:val="137"/>
          <w:b/>
          <w:bCs/>
          <w:position w:val="1"/>
        </w:rPr>
        <w:t>\</w:t>
      </w:r>
      <w:r>
        <w:rPr>
          <w:rFonts w:ascii="Arial" w:hAnsi="Arial" w:cs="Arial" w:eastAsia="Arial"/>
          <w:sz w:val="7"/>
          <w:szCs w:val="7"/>
          <w:color w:val="979797"/>
          <w:spacing w:val="0"/>
          <w:w w:val="137"/>
          <w:b/>
          <w:bCs/>
          <w:position w:val="1"/>
        </w:rPr>
        <w:t>1</w:t>
      </w:r>
      <w:r>
        <w:rPr>
          <w:rFonts w:ascii="Arial" w:hAnsi="Arial" w:cs="Arial" w:eastAsia="Arial"/>
          <w:sz w:val="7"/>
          <w:szCs w:val="7"/>
          <w:color w:val="979797"/>
          <w:spacing w:val="2"/>
          <w:w w:val="137"/>
          <w:b/>
          <w:bCs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858787"/>
          <w:spacing w:val="0"/>
          <w:w w:val="137"/>
          <w:position w:val="2"/>
        </w:rPr>
        <w:t>"</w:t>
      </w:r>
      <w:r>
        <w:rPr>
          <w:rFonts w:ascii="Arial" w:hAnsi="Arial" w:cs="Arial" w:eastAsia="Arial"/>
          <w:sz w:val="12"/>
          <w:szCs w:val="12"/>
          <w:color w:val="858787"/>
          <w:spacing w:val="0"/>
          <w:w w:val="137"/>
          <w:position w:val="2"/>
        </w:rPr>
        <w:t>  </w:t>
      </w:r>
      <w:r>
        <w:rPr>
          <w:rFonts w:ascii="Arial" w:hAnsi="Arial" w:cs="Arial" w:eastAsia="Arial"/>
          <w:sz w:val="12"/>
          <w:szCs w:val="12"/>
          <w:color w:val="858787"/>
          <w:spacing w:val="0"/>
          <w:w w:val="137"/>
          <w:position w:val="2"/>
        </w:rPr>
        <w:t> </w:t>
      </w:r>
      <w:r>
        <w:rPr>
          <w:rFonts w:ascii="Arial" w:hAnsi="Arial" w:cs="Arial" w:eastAsia="Arial"/>
          <w:sz w:val="12"/>
          <w:szCs w:val="12"/>
          <w:color w:val="5B5B5D"/>
          <w:spacing w:val="0"/>
          <w:w w:val="432"/>
          <w:position w:val="2"/>
        </w:rPr>
        <w:t>'</w:t>
      </w:r>
      <w:r>
        <w:rPr>
          <w:rFonts w:ascii="Arial" w:hAnsi="Arial" w:cs="Arial" w:eastAsia="Arial"/>
          <w:sz w:val="12"/>
          <w:szCs w:val="12"/>
          <w:color w:val="5B5B5D"/>
          <w:spacing w:val="-120"/>
          <w:w w:val="432"/>
          <w:position w:val="2"/>
        </w:rPr>
        <w:t> </w:t>
      </w:r>
      <w:r>
        <w:rPr>
          <w:rFonts w:ascii="Arial" w:hAnsi="Arial" w:cs="Arial" w:eastAsia="Arial"/>
          <w:sz w:val="12"/>
          <w:szCs w:val="12"/>
          <w:color w:val="3B3B3B"/>
          <w:spacing w:val="2"/>
          <w:w w:val="120"/>
          <w:position w:val="2"/>
        </w:rPr>
        <w:t>"</w:t>
      </w:r>
      <w:r>
        <w:rPr>
          <w:rFonts w:ascii="Arial" w:hAnsi="Arial" w:cs="Arial" w:eastAsia="Arial"/>
          <w:sz w:val="12"/>
          <w:szCs w:val="12"/>
          <w:color w:val="858787"/>
          <w:spacing w:val="0"/>
          <w:w w:val="83"/>
          <w:b/>
          <w:bCs/>
          <w:i/>
          <w:position w:val="2"/>
        </w:rPr>
        <w:t>\'1'</w:t>
      </w:r>
      <w:r>
        <w:rPr>
          <w:rFonts w:ascii="Arial" w:hAnsi="Arial" w:cs="Arial" w:eastAsia="Arial"/>
          <w:sz w:val="12"/>
          <w:szCs w:val="12"/>
          <w:color w:val="858787"/>
          <w:spacing w:val="0"/>
          <w:w w:val="100"/>
          <w:b/>
          <w:bCs/>
          <w:i/>
          <w:position w:val="2"/>
        </w:rPr>
        <w:tab/>
      </w:r>
      <w:r>
        <w:rPr>
          <w:rFonts w:ascii="Arial" w:hAnsi="Arial" w:cs="Arial" w:eastAsia="Arial"/>
          <w:sz w:val="12"/>
          <w:szCs w:val="12"/>
          <w:color w:val="858787"/>
          <w:spacing w:val="0"/>
          <w:w w:val="100"/>
          <w:b/>
          <w:bCs/>
          <w:i/>
          <w:position w:val="2"/>
        </w:rPr>
      </w:r>
      <w:r>
        <w:rPr>
          <w:rFonts w:ascii="Arial" w:hAnsi="Arial" w:cs="Arial" w:eastAsia="Arial"/>
          <w:sz w:val="12"/>
          <w:szCs w:val="12"/>
          <w:color w:val="979797"/>
          <w:spacing w:val="0"/>
          <w:w w:val="218"/>
          <w:position w:val="2"/>
        </w:rPr>
        <w:t>'·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5114" w:right="1405"/>
        <w:jc w:val="center"/>
        <w:tabs>
          <w:tab w:pos="8280" w:val="left"/>
          <w:tab w:pos="94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900482pt;margin-top:25.140976pt;width:239.104896pt;height:72pt;mso-position-horizontal-relative:page;mso-position-vertical-relative:paragraph;z-index:-1559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3380" w:val="left"/>
                      <w:tab w:pos="432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8449A"/>
                      <w:spacing w:val="0"/>
                      <w:w w:val="506"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8449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8449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757577"/>
                      <w:spacing w:val="0"/>
                      <w:w w:val="235"/>
                      <w:b/>
                      <w:bCs/>
                      <w:i/>
                      <w:position w:val="5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B5B5D"/>
                      <w:spacing w:val="0"/>
                      <w:w w:val="42"/>
                      <w:b/>
                      <w:bCs/>
                      <w:i/>
                      <w:position w:val="53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B5B5D"/>
                      <w:spacing w:val="-6"/>
                      <w:w w:val="100"/>
                      <w:b/>
                      <w:bCs/>
                      <w:i/>
                      <w:position w:val="5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58787"/>
                      <w:spacing w:val="1"/>
                      <w:w w:val="153"/>
                      <w:b/>
                      <w:bCs/>
                      <w:i/>
                      <w:position w:val="5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ABABA"/>
                      <w:spacing w:val="0"/>
                      <w:w w:val="49"/>
                      <w:b/>
                      <w:bCs/>
                      <w:i/>
                      <w:position w:val="53"/>
                    </w:rPr>
                    <w:t>,;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ABABA"/>
                      <w:spacing w:val="0"/>
                      <w:w w:val="100"/>
                      <w:b/>
                      <w:bCs/>
                      <w:i/>
                      <w:position w:val="5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BABABA"/>
                      <w:spacing w:val="0"/>
                      <w:w w:val="100"/>
                      <w:b/>
                      <w:bCs/>
                      <w:i/>
                      <w:position w:val="5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B5B5D"/>
                      <w:spacing w:val="0"/>
                      <w:w w:val="282"/>
                      <w:position w:val="5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B5B5D"/>
                      <w:spacing w:val="-11"/>
                      <w:w w:val="282"/>
                      <w:position w:val="5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979797"/>
                      <w:spacing w:val="0"/>
                      <w:w w:val="100"/>
                      <w:position w:val="53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979797"/>
                      <w:spacing w:val="12"/>
                      <w:w w:val="100"/>
                      <w:position w:val="5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B5B5D"/>
                      <w:spacing w:val="0"/>
                      <w:w w:val="180"/>
                      <w:position w:val="53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8EA0E1"/>
          <w:spacing w:val="0"/>
          <w:w w:val="41"/>
          <w:position w:val="12"/>
        </w:rPr>
        <w:t>_</w:t>
      </w:r>
      <w:r>
        <w:rPr>
          <w:rFonts w:ascii="Times New Roman" w:hAnsi="Times New Roman" w:cs="Times New Roman" w:eastAsia="Times New Roman"/>
          <w:sz w:val="9"/>
          <w:szCs w:val="9"/>
          <w:color w:val="8EA0E1"/>
          <w:spacing w:val="0"/>
          <w:w w:val="41"/>
          <w:position w:val="12"/>
        </w:rPr>
        <w:t>       </w:t>
      </w:r>
      <w:r>
        <w:rPr>
          <w:rFonts w:ascii="Times New Roman" w:hAnsi="Times New Roman" w:cs="Times New Roman" w:eastAsia="Times New Roman"/>
          <w:sz w:val="9"/>
          <w:szCs w:val="9"/>
          <w:color w:val="8EA0E1"/>
          <w:spacing w:val="3"/>
          <w:w w:val="41"/>
          <w:position w:val="1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283187"/>
          <w:spacing w:val="0"/>
          <w:w w:val="158"/>
          <w:position w:val="12"/>
        </w:rPr>
        <w:t>V</w:t>
      </w:r>
      <w:r>
        <w:rPr>
          <w:rFonts w:ascii="Times New Roman" w:hAnsi="Times New Roman" w:cs="Times New Roman" w:eastAsia="Times New Roman"/>
          <w:sz w:val="9"/>
          <w:szCs w:val="9"/>
          <w:color w:val="283187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283187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8"/>
          <w:szCs w:val="28"/>
          <w:color w:val="757577"/>
          <w:spacing w:val="-19"/>
          <w:w w:val="128"/>
          <w:b/>
          <w:bCs/>
          <w:position w:val="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-13"/>
          <w:w w:val="115"/>
          <w:b/>
          <w:bCs/>
          <w:position w:val="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-88"/>
          <w:w w:val="115"/>
          <w:b/>
          <w:bCs/>
          <w:position w:val="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65"/>
          <w:b/>
          <w:bCs/>
          <w:position w:val="0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106"/>
          <w:position w:val="0"/>
        </w:rPr>
        <w:t>j</w:t>
      </w:r>
      <w:r>
        <w:rPr>
          <w:rFonts w:ascii="Arial" w:hAnsi="Arial" w:cs="Arial" w:eastAsia="Arial"/>
          <w:sz w:val="18"/>
          <w:szCs w:val="18"/>
          <w:color w:val="757577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979797"/>
          <w:spacing w:val="0"/>
          <w:w w:val="137"/>
          <w:position w:val="0"/>
        </w:rPr>
        <w:t>J)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right="1066"/>
        <w:jc w:val="right"/>
        <w:tabs>
          <w:tab w:pos="3520" w:val="left"/>
          <w:tab w:pos="4200" w:val="left"/>
          <w:tab w:pos="4740" w:val="left"/>
          <w:tab w:pos="52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2"/>
          <w:position w:val="-7"/>
        </w:rPr>
        <w:t>itf.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4"/>
          <w:w w:val="82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0"/>
          <w:w w:val="77"/>
          <w:position w:val="0"/>
        </w:rPr>
        <w:t>;l!tai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0"/>
          <w:w w:val="88"/>
          <w:position w:val="0"/>
        </w:rPr>
        <w:t>,ng!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88"/>
          <w:position w:val="0"/>
        </w:rPr>
        <w:t>j::ll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979797"/>
          <w:spacing w:val="0"/>
          <w:w w:val="102"/>
          <w:i/>
          <w:position w:val="0"/>
        </w:rPr>
        <w:t>t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right="1143"/>
        <w:jc w:val="right"/>
        <w:tabs>
          <w:tab w:pos="7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-57"/>
          <w:w w:val="54"/>
          <w:position w:val="1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979797"/>
          <w:spacing w:val="0"/>
          <w:w w:val="34"/>
          <w:position w:val="-4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979797"/>
          <w:spacing w:val="-4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53"/>
          <w:position w:val="1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0"/>
          <w:w w:val="53"/>
          <w:position w:val="1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B5B5D"/>
          <w:spacing w:val="8"/>
          <w:w w:val="53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53"/>
          <w:w w:val="100"/>
          <w:position w:val="11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-46"/>
          <w:w w:val="100"/>
          <w:position w:val="-4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22"/>
          <w:w w:val="100"/>
          <w:position w:val="11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-58"/>
          <w:w w:val="100"/>
          <w:position w:val="-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0"/>
          <w:w w:val="100"/>
          <w:position w:val="1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757577"/>
          <w:spacing w:val="-11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106"/>
          <w:position w:val="-4"/>
        </w:rPr>
        <w:t>:'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107"/>
          <w:position w:val="-4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48"/>
          <w:w w:val="67"/>
          <w:position w:val="-4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53"/>
          <w:position w:val="-4"/>
        </w:rPr>
        <w:t>1.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44"/>
          <w:w w:val="53"/>
          <w:position w:val="-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8AAAA"/>
          <w:spacing w:val="0"/>
          <w:w w:val="86"/>
          <w:position w:val="11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A8AAAA"/>
          <w:spacing w:val="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8AAAA"/>
          <w:spacing w:val="-22"/>
          <w:w w:val="100"/>
          <w:position w:val="11"/>
        </w:rPr>
        <w:t> </w:t>
      </w:r>
      <w:r>
        <w:rPr>
          <w:rFonts w:ascii="Arial" w:hAnsi="Arial" w:cs="Arial" w:eastAsia="Arial"/>
          <w:sz w:val="25"/>
          <w:szCs w:val="25"/>
          <w:color w:val="757577"/>
          <w:spacing w:val="0"/>
          <w:w w:val="152"/>
          <w:i/>
          <w:position w:val="-4"/>
        </w:rPr>
        <w:t>l</w:t>
      </w:r>
      <w:r>
        <w:rPr>
          <w:rFonts w:ascii="Arial" w:hAnsi="Arial" w:cs="Arial" w:eastAsia="Arial"/>
          <w:sz w:val="25"/>
          <w:szCs w:val="25"/>
          <w:color w:val="757577"/>
          <w:spacing w:val="-18"/>
          <w:w w:val="152"/>
          <w:i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5B5B5D"/>
          <w:spacing w:val="0"/>
          <w:w w:val="65"/>
          <w:position w:val="11"/>
        </w:rPr>
        <w:t>IM-l</w:t>
      </w:r>
      <w:r>
        <w:rPr>
          <w:rFonts w:ascii="Arial" w:hAnsi="Arial" w:cs="Arial" w:eastAsia="Arial"/>
          <w:sz w:val="22"/>
          <w:szCs w:val="22"/>
          <w:color w:val="5B5B5D"/>
          <w:spacing w:val="3"/>
          <w:w w:val="65"/>
          <w:position w:val="11"/>
        </w:rPr>
        <w:t>:</w:t>
      </w:r>
      <w:r>
        <w:rPr>
          <w:rFonts w:ascii="Arial" w:hAnsi="Arial" w:cs="Arial" w:eastAsia="Arial"/>
          <w:sz w:val="22"/>
          <w:szCs w:val="22"/>
          <w:color w:val="3B3B3B"/>
          <w:spacing w:val="6"/>
          <w:w w:val="69"/>
          <w:position w:val="11"/>
        </w:rPr>
        <w:t>r</w:t>
      </w:r>
      <w:r>
        <w:rPr>
          <w:rFonts w:ascii="Arial" w:hAnsi="Arial" w:cs="Arial" w:eastAsia="Arial"/>
          <w:sz w:val="22"/>
          <w:szCs w:val="22"/>
          <w:color w:val="5B5B5D"/>
          <w:spacing w:val="0"/>
          <w:w w:val="95"/>
          <w:position w:val="11"/>
        </w:rPr>
        <w:t>[·</w:t>
      </w:r>
      <w:r>
        <w:rPr>
          <w:rFonts w:ascii="Arial" w:hAnsi="Arial" w:cs="Arial" w:eastAsia="Arial"/>
          <w:sz w:val="22"/>
          <w:szCs w:val="22"/>
          <w:color w:val="5B5B5D"/>
          <w:spacing w:val="0"/>
          <w:w w:val="96"/>
          <w:position w:val="11"/>
        </w:rPr>
        <w:t>v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1129"/>
        <w:jc w:val="right"/>
        <w:tabs>
          <w:tab w:pos="280" w:val="left"/>
          <w:tab w:pos="680" w:val="left"/>
          <w:tab w:pos="13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757577"/>
          <w:w w:val="97"/>
          <w:position w:val="-1"/>
        </w:rPr>
        <w:t>\</w:t>
      </w:r>
      <w:r>
        <w:rPr>
          <w:rFonts w:ascii="Arial" w:hAnsi="Arial" w:cs="Arial" w:eastAsia="Arial"/>
          <w:sz w:val="21"/>
          <w:szCs w:val="21"/>
          <w:color w:val="757577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757577"/>
          <w:w w:val="100"/>
          <w:position w:val="-1"/>
        </w:rPr>
      </w:r>
      <w:r>
        <w:rPr>
          <w:rFonts w:ascii="Arial" w:hAnsi="Arial" w:cs="Arial" w:eastAsia="Arial"/>
          <w:sz w:val="21"/>
          <w:szCs w:val="21"/>
          <w:color w:val="979797"/>
          <w:w w:val="55"/>
          <w:position w:val="-1"/>
        </w:rPr>
        <w:t>•.</w:t>
      </w:r>
      <w:r>
        <w:rPr>
          <w:rFonts w:ascii="Arial" w:hAnsi="Arial" w:cs="Arial" w:eastAsia="Arial"/>
          <w:sz w:val="21"/>
          <w:szCs w:val="21"/>
          <w:color w:val="979797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979797"/>
          <w:w w:val="100"/>
          <w:position w:val="-1"/>
        </w:rPr>
      </w:r>
      <w:r>
        <w:rPr>
          <w:rFonts w:ascii="Arial" w:hAnsi="Arial" w:cs="Arial" w:eastAsia="Arial"/>
          <w:sz w:val="21"/>
          <w:szCs w:val="21"/>
          <w:color w:val="858787"/>
          <w:spacing w:val="0"/>
          <w:w w:val="59"/>
          <w:i/>
          <w:position w:val="-1"/>
        </w:rPr>
        <w:t>s</w:t>
      </w:r>
      <w:r>
        <w:rPr>
          <w:rFonts w:ascii="Arial" w:hAnsi="Arial" w:cs="Arial" w:eastAsia="Arial"/>
          <w:sz w:val="21"/>
          <w:szCs w:val="21"/>
          <w:color w:val="858787"/>
          <w:spacing w:val="0"/>
          <w:w w:val="59"/>
          <w:i/>
          <w:position w:val="-1"/>
        </w:rPr>
        <w:t>.</w:t>
      </w:r>
      <w:r>
        <w:rPr>
          <w:rFonts w:ascii="Arial" w:hAnsi="Arial" w:cs="Arial" w:eastAsia="Arial"/>
          <w:sz w:val="21"/>
          <w:szCs w:val="21"/>
          <w:color w:val="858787"/>
          <w:spacing w:val="5"/>
          <w:w w:val="59"/>
          <w:i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B5B5D"/>
          <w:spacing w:val="-5"/>
          <w:w w:val="100"/>
          <w:position w:val="-1"/>
        </w:rPr>
        <w:t>n</w:t>
      </w:r>
      <w:r>
        <w:rPr>
          <w:rFonts w:ascii="Arial" w:hAnsi="Arial" w:cs="Arial" w:eastAsia="Arial"/>
          <w:sz w:val="22"/>
          <w:szCs w:val="22"/>
          <w:color w:val="979797"/>
          <w:spacing w:val="0"/>
          <w:w w:val="100"/>
          <w:position w:val="-1"/>
        </w:rPr>
        <w:t>·</w:t>
      </w:r>
      <w:r>
        <w:rPr>
          <w:rFonts w:ascii="Arial" w:hAnsi="Arial" w:cs="Arial" w:eastAsia="Arial"/>
          <w:sz w:val="22"/>
          <w:szCs w:val="22"/>
          <w:color w:val="979797"/>
          <w:spacing w:val="-9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979797"/>
          <w:spacing w:val="0"/>
          <w:w w:val="121"/>
          <w:position w:val="-1"/>
        </w:rPr>
        <w:t>,</w:t>
      </w:r>
      <w:r>
        <w:rPr>
          <w:rFonts w:ascii="Arial" w:hAnsi="Arial" w:cs="Arial" w:eastAsia="Arial"/>
          <w:sz w:val="22"/>
          <w:szCs w:val="22"/>
          <w:color w:val="97979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979797"/>
          <w:spacing w:val="0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5B5B5D"/>
          <w:spacing w:val="0"/>
          <w:w w:val="79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5B5B5D"/>
          <w:spacing w:val="-32"/>
          <w:w w:val="79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28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3B3B3B"/>
          <w:spacing w:val="-5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757577"/>
          <w:spacing w:val="0"/>
          <w:w w:val="166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right="1682"/>
        <w:jc w:val="right"/>
        <w:rPr>
          <w:rFonts w:ascii="Arial" w:hAnsi="Arial" w:cs="Arial" w:eastAsia="Arial"/>
          <w:sz w:val="80"/>
          <w:szCs w:val="80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979797"/>
          <w:w w:val="69"/>
          <w:b/>
          <w:bCs/>
          <w:position w:val="-33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979797"/>
          <w:spacing w:val="-10"/>
          <w:w w:val="100"/>
          <w:b/>
          <w:bCs/>
          <w:position w:val="-3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D"/>
          <w:spacing w:val="-26"/>
          <w:w w:val="161"/>
          <w:b/>
          <w:bCs/>
          <w:position w:val="-33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979797"/>
          <w:spacing w:val="0"/>
          <w:w w:val="161"/>
          <w:b/>
          <w:bCs/>
          <w:position w:val="-33"/>
        </w:rPr>
        <w:t>l</w:t>
      </w:r>
      <w:r>
        <w:rPr>
          <w:rFonts w:ascii="Times New Roman" w:hAnsi="Times New Roman" w:cs="Times New Roman" w:eastAsia="Times New Roman"/>
          <w:sz w:val="9"/>
          <w:szCs w:val="9"/>
          <w:color w:val="979797"/>
          <w:spacing w:val="7"/>
          <w:w w:val="161"/>
          <w:b/>
          <w:bCs/>
          <w:position w:val="-3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B5B5D"/>
          <w:spacing w:val="0"/>
          <w:w w:val="100"/>
          <w:b/>
          <w:bCs/>
          <w:position w:val="-33"/>
        </w:rPr>
        <w:t>ı</w:t>
      </w:r>
      <w:r>
        <w:rPr>
          <w:rFonts w:ascii="Times New Roman" w:hAnsi="Times New Roman" w:cs="Times New Roman" w:eastAsia="Times New Roman"/>
          <w:sz w:val="9"/>
          <w:szCs w:val="9"/>
          <w:color w:val="5B5B5D"/>
          <w:spacing w:val="0"/>
          <w:w w:val="100"/>
          <w:b/>
          <w:bCs/>
          <w:position w:val="-33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5B5B5D"/>
          <w:spacing w:val="18"/>
          <w:w w:val="100"/>
          <w:b/>
          <w:bCs/>
          <w:position w:val="-33"/>
        </w:rPr>
        <w:t> </w:t>
      </w:r>
      <w:r>
        <w:rPr>
          <w:rFonts w:ascii="Arial" w:hAnsi="Arial" w:cs="Arial" w:eastAsia="Arial"/>
          <w:sz w:val="80"/>
          <w:szCs w:val="80"/>
          <w:color w:val="979797"/>
          <w:spacing w:val="-4"/>
          <w:w w:val="59"/>
          <w:position w:val="-55"/>
        </w:rPr>
        <w:t>·</w:t>
      </w:r>
      <w:r>
        <w:rPr>
          <w:rFonts w:ascii="Arial" w:hAnsi="Arial" w:cs="Arial" w:eastAsia="Arial"/>
          <w:sz w:val="80"/>
          <w:szCs w:val="80"/>
          <w:color w:val="5B5B5D"/>
          <w:spacing w:val="0"/>
          <w:w w:val="81"/>
          <w:position w:val="-55"/>
        </w:rPr>
        <w:t>-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6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3B3B3B"/>
          <w:w w:val="153"/>
        </w:rPr>
        <w:t>.!.</w:t>
      </w:r>
      <w:r>
        <w:rPr>
          <w:rFonts w:ascii="Arial" w:hAnsi="Arial" w:cs="Arial" w:eastAsia="Arial"/>
          <w:sz w:val="8"/>
          <w:szCs w:val="8"/>
          <w:color w:val="3B3B3B"/>
          <w:w w:val="154"/>
        </w:rPr>
        <w:t>(</w:t>
      </w:r>
      <w:r>
        <w:rPr>
          <w:rFonts w:ascii="Arial" w:hAnsi="Arial" w:cs="Arial" w:eastAsia="Arial"/>
          <w:sz w:val="8"/>
          <w:szCs w:val="8"/>
          <w:color w:val="000000"/>
          <w:w w:val="100"/>
        </w:rPr>
      </w:r>
    </w:p>
    <w:p>
      <w:pPr>
        <w:spacing w:before="0" w:after="0" w:line="654" w:lineRule="exact"/>
        <w:ind w:right="-131"/>
        <w:jc w:val="left"/>
        <w:tabs>
          <w:tab w:pos="58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0"/>
          <w:szCs w:val="60"/>
          <w:color w:val="38449A"/>
          <w:spacing w:val="0"/>
          <w:w w:val="147"/>
          <w:i/>
        </w:rPr>
        <w:t>d_</w:t>
      </w:r>
      <w:r>
        <w:rPr>
          <w:rFonts w:ascii="Times New Roman" w:hAnsi="Times New Roman" w:cs="Times New Roman" w:eastAsia="Times New Roman"/>
          <w:sz w:val="60"/>
          <w:szCs w:val="60"/>
          <w:color w:val="38449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60"/>
          <w:szCs w:val="60"/>
          <w:color w:val="38449A"/>
          <w:spacing w:val="0"/>
          <w:w w:val="100"/>
          <w:i/>
        </w:rPr>
      </w:r>
      <w:r>
        <w:rPr>
          <w:rFonts w:ascii="Arial" w:hAnsi="Arial" w:cs="Arial" w:eastAsia="Arial"/>
          <w:sz w:val="8"/>
          <w:szCs w:val="8"/>
          <w:color w:val="3B3B3B"/>
          <w:spacing w:val="1"/>
          <w:w w:val="334"/>
          <w:position w:val="42"/>
        </w:rPr>
        <w:t>,</w:t>
      </w:r>
      <w:r>
        <w:rPr>
          <w:rFonts w:ascii="Arial" w:hAnsi="Arial" w:cs="Arial" w:eastAsia="Arial"/>
          <w:sz w:val="8"/>
          <w:szCs w:val="8"/>
          <w:color w:val="5B5B5D"/>
          <w:spacing w:val="0"/>
          <w:w w:val="138"/>
          <w:position w:val="42"/>
        </w:rPr>
        <w:t>,.</w:t>
      </w:r>
      <w:r>
        <w:rPr>
          <w:rFonts w:ascii="Arial" w:hAnsi="Arial" w:cs="Arial" w:eastAsia="Arial"/>
          <w:sz w:val="8"/>
          <w:szCs w:val="8"/>
          <w:color w:val="5B5B5D"/>
          <w:spacing w:val="0"/>
          <w:w w:val="100"/>
          <w:position w:val="42"/>
        </w:rPr>
        <w:t>   </w:t>
      </w:r>
      <w:r>
        <w:rPr>
          <w:rFonts w:ascii="Arial" w:hAnsi="Arial" w:cs="Arial" w:eastAsia="Arial"/>
          <w:sz w:val="8"/>
          <w:szCs w:val="8"/>
          <w:color w:val="5B5B5D"/>
          <w:spacing w:val="1"/>
          <w:w w:val="100"/>
          <w:position w:val="4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17"/>
          <w:w w:val="186"/>
          <w:position w:val="29"/>
        </w:rPr>
        <w:t>.</w:t>
      </w:r>
      <w:r>
        <w:rPr>
          <w:rFonts w:ascii="Arial" w:hAnsi="Arial" w:cs="Arial" w:eastAsia="Arial"/>
          <w:sz w:val="8"/>
          <w:szCs w:val="8"/>
          <w:color w:val="979797"/>
          <w:spacing w:val="-4"/>
          <w:w w:val="53"/>
          <w:b/>
          <w:bCs/>
          <w:position w:val="42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5B5B5D"/>
          <w:spacing w:val="-38"/>
          <w:w w:val="40"/>
          <w:position w:val="29"/>
        </w:rPr>
        <w:t>.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54"/>
          <w:b/>
          <w:bCs/>
          <w:position w:val="42"/>
        </w:rPr>
        <w:t>r</w:t>
      </w:r>
      <w:r>
        <w:rPr>
          <w:rFonts w:ascii="Arial" w:hAnsi="Arial" w:cs="Arial" w:eastAsia="Arial"/>
          <w:sz w:val="8"/>
          <w:szCs w:val="8"/>
          <w:color w:val="979797"/>
          <w:spacing w:val="-8"/>
          <w:w w:val="53"/>
          <w:b/>
          <w:bCs/>
          <w:position w:val="42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5B5B5D"/>
          <w:spacing w:val="-33"/>
          <w:w w:val="40"/>
          <w:position w:val="29"/>
        </w:rPr>
        <w:t>.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54"/>
          <w:b/>
          <w:bCs/>
          <w:position w:val="42"/>
        </w:rPr>
        <w:t>;</w:t>
      </w:r>
      <w:r>
        <w:rPr>
          <w:rFonts w:ascii="Arial" w:hAnsi="Arial" w:cs="Arial" w:eastAsia="Arial"/>
          <w:sz w:val="8"/>
          <w:szCs w:val="8"/>
          <w:color w:val="979797"/>
          <w:spacing w:val="-16"/>
          <w:w w:val="100"/>
          <w:b/>
          <w:bCs/>
          <w:position w:val="4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B5B5D"/>
          <w:spacing w:val="0"/>
          <w:w w:val="40"/>
          <w:position w:val="29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757577"/>
          <w:w w:val="110"/>
          <w:b/>
          <w:bCs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757577"/>
          <w:spacing w:val="3"/>
          <w:w w:val="110"/>
          <w:b/>
          <w:bCs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979797"/>
          <w:spacing w:val="0"/>
          <w:w w:val="132"/>
          <w:b/>
          <w:bCs/>
        </w:rPr>
        <w:t>·.,.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40"/>
          <w:cols w:num="3" w:equalWidth="0">
            <w:col w:w="581" w:space="1973"/>
            <w:col w:w="6325" w:space="287"/>
            <w:col w:w="2054"/>
          </w:cols>
        </w:sectPr>
      </w:pPr>
      <w:rPr/>
    </w:p>
    <w:p>
      <w:pPr>
        <w:spacing w:before="0" w:after="0" w:line="194" w:lineRule="exact"/>
        <w:ind w:left="433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1.714832pt;margin-top:24.230778pt;width:550.821064pt;height:747.862942pt;mso-position-horizontal-relative:page;mso-position-vertical-relative:page;z-index:-15607" coordorigin="434,485" coordsize="11016,14957">
            <v:group style="position:absolute;left:451;top:504;width:1301;height:2" coordorigin="451,504" coordsize="1301,2">
              <v:shape style="position:absolute;left:451;top:504;width:1301;height:2" coordorigin="451,504" coordsize="1301,0" path="m451,504l1751,504e" filled="f" stroked="t" strokeweight=".949282pt" strokecolor="#6B6B6B">
                <v:path arrowok="t"/>
              </v:shape>
            </v:group>
            <v:group style="position:absolute;left:1661;top:508;width:1168;height:2" coordorigin="1661,508" coordsize="1168,2">
              <v:shape style="position:absolute;left:1661;top:508;width:1168;height:2" coordorigin="1661,508" coordsize="1168,0" path="m1661,508l2829,508e" filled="f" stroked="t" strokeweight=".474641pt" strokecolor="#545454">
                <v:path arrowok="t"/>
              </v:shape>
            </v:group>
            <v:group style="position:absolute;left:2473;top:511;width:19;height:2" coordorigin="2473,511" coordsize="19,2">
              <v:shape style="position:absolute;left:2473;top:511;width:19;height:2" coordorigin="2473,511" coordsize="19,0" path="m2473,511l2492,511e" filled="f" stroked="t" strokeweight=".949282pt" strokecolor="#343434">
                <v:path arrowok="t"/>
              </v:shape>
            </v:group>
            <v:group style="position:absolute;left:2743;top:518;width:8672;height:2" coordorigin="2743,518" coordsize="8672,2">
              <v:shape style="position:absolute;left:2743;top:518;width:8672;height:2" coordorigin="2743,518" coordsize="8672,0" path="m2743,518l11415,518e" filled="f" stroked="t" strokeweight=".711962pt" strokecolor="#676767">
                <v:path arrowok="t"/>
              </v:shape>
            </v:group>
            <v:group style="position:absolute;left:3935;top:516;width:152;height:2" coordorigin="3935,516" coordsize="152,2">
              <v:shape style="position:absolute;left:3935;top:516;width:152;height:2" coordorigin="3935,516" coordsize="152,0" path="m3935,516l4087,516e" filled="f" stroked="t" strokeweight=".474641pt" strokecolor="#5B575B">
                <v:path arrowok="t"/>
              </v:shape>
            </v:group>
            <v:group style="position:absolute;left:7912;top:520;width:897;height:2" coordorigin="7912,520" coordsize="897,2">
              <v:shape style="position:absolute;left:7912;top:520;width:897;height:2" coordorigin="7912,520" coordsize="897,0" path="m7912,520l8809,520e" filled="f" stroked="t" strokeweight=".711962pt" strokecolor="#545457">
                <v:path arrowok="t"/>
              </v:shape>
            </v:group>
            <v:group style="position:absolute;left:8411;top:520;width:399;height:2" coordorigin="8411,520" coordsize="399,2">
              <v:shape style="position:absolute;left:8411;top:520;width:399;height:2" coordorigin="8411,520" coordsize="399,0" path="m8411,520l8809,520e" filled="f" stroked="t" strokeweight=".474641pt" strokecolor="#3F3F3F">
                <v:path arrowok="t"/>
              </v:shape>
            </v:group>
            <v:group style="position:absolute;left:9234;top:511;width:2;height:1184" coordorigin="9234,511" coordsize="2,1184">
              <v:shape style="position:absolute;left:9234;top:511;width:2;height:1184" coordorigin="9234,511" coordsize="0,1184" path="m9234,1695l9234,511e" filled="f" stroked="t" strokeweight=".949282pt" strokecolor="#606060">
                <v:path arrowok="t"/>
              </v:shape>
            </v:group>
            <v:group style="position:absolute;left:11413;top:511;width:2;height:2693" coordorigin="11413,511" coordsize="2,2693">
              <v:shape style="position:absolute;left:11413;top:511;width:2;height:2693" coordorigin="11413,511" coordsize="0,2693" path="m11413,3203l11413,511e" filled="f" stroked="t" strokeweight=".711962pt" strokecolor="#646464">
                <v:path arrowok="t"/>
              </v:shape>
            </v:group>
            <v:group style="position:absolute;left:2485;top:678;width:2;height:320" coordorigin="2485,678" coordsize="2,320">
              <v:shape style="position:absolute;left:2485;top:678;width:2;height:320" coordorigin="2485,678" coordsize="0,320" path="m2485,998l2485,678e" filled="f" stroked="t" strokeweight=".474641pt" strokecolor="#4F4F4F">
                <v:path arrowok="t"/>
              </v:shape>
            </v:group>
            <v:group style="position:absolute;left:2482;top:941;width:2;height:439" coordorigin="2482,941" coordsize="2,439">
              <v:shape style="position:absolute;left:2482;top:941;width:2;height:439" coordorigin="2482,941" coordsize="0,439" path="m2482,1380l2482,941e" filled="f" stroked="t" strokeweight=".474641pt" strokecolor="#3B3B3B">
                <v:path arrowok="t"/>
              </v:shape>
            </v:group>
            <v:group style="position:absolute;left:451;top:1673;width:532;height:2" coordorigin="451,1673" coordsize="532,2">
              <v:shape style="position:absolute;left:451;top:1673;width:532;height:2" coordorigin="451,1673" coordsize="532,0" path="m451,1673l983,1673e" filled="f" stroked="t" strokeweight=".474641pt" strokecolor="#4B4B4B">
                <v:path arrowok="t"/>
              </v:shape>
            </v:group>
            <v:group style="position:absolute;left:926;top:1685;width:6745;height:2" coordorigin="926,1685" coordsize="6745,2">
              <v:shape style="position:absolute;left:926;top:1685;width:6745;height:2" coordorigin="926,1685" coordsize="6745,0" path="m926,1685l7670,1685e" filled="f" stroked="t" strokeweight=".711962pt" strokecolor="#646464">
                <v:path arrowok="t"/>
              </v:shape>
            </v:group>
            <v:group style="position:absolute;left:2485;top:1313;width:2;height:377" coordorigin="2485,1313" coordsize="2,377">
              <v:shape style="position:absolute;left:2485;top:1313;width:2;height:377" coordorigin="2485,1313" coordsize="0,377" path="m2485,1690l2485,1313e" filled="f" stroked="t" strokeweight=".949282pt" strokecolor="#6B6B6B">
                <v:path arrowok="t"/>
              </v:shape>
            </v:group>
            <v:group style="position:absolute;left:7613;top:1690;width:356;height:2" coordorigin="7613,1690" coordsize="356,2">
              <v:shape style="position:absolute;left:7613;top:1690;width:356;height:2" coordorigin="7613,1690" coordsize="356,0" path="m7613,1690l7969,1690e" filled="f" stroked="t" strokeweight=".474641pt" strokecolor="#3B3B3B">
                <v:path arrowok="t"/>
              </v:shape>
            </v:group>
            <v:group style="position:absolute;left:7912;top:1690;width:1348;height:2" coordorigin="7912,1690" coordsize="1348,2">
              <v:shape style="position:absolute;left:7912;top:1690;width:1348;height:2" coordorigin="7912,1690" coordsize="1348,0" path="m7912,1690l9260,1690e" filled="f" stroked="t" strokeweight=".711962pt" strokecolor="#5B5B5B">
                <v:path arrowok="t"/>
              </v:shape>
            </v:group>
            <v:group style="position:absolute;left:9189;top:1690;width:214;height:2" coordorigin="9189,1690" coordsize="214,2">
              <v:shape style="position:absolute;left:9189;top:1690;width:214;height:2" coordorigin="9189,1690" coordsize="214,0" path="m9189,1690l9403,1690e" filled="f" stroked="t" strokeweight=".474641pt" strokecolor="#4F4F4F">
                <v:path arrowok="t"/>
              </v:shape>
            </v:group>
            <v:group style="position:absolute;left:9346;top:1690;width:2074;height:2" coordorigin="9346,1690" coordsize="2074,2">
              <v:shape style="position:absolute;left:9346;top:1690;width:2074;height:2" coordorigin="9346,1690" coordsize="2074,0" path="m9346,1690l11420,1690e" filled="f" stroked="t" strokeweight=".711962pt" strokecolor="#646464">
                <v:path arrowok="t"/>
              </v:shape>
            </v:group>
            <v:group style="position:absolute;left:451;top:1893;width:2055;height:2" coordorigin="451,1893" coordsize="2055,2">
              <v:shape style="position:absolute;left:451;top:1893;width:2055;height:2" coordorigin="451,1893" coordsize="2055,0" path="m451,1893l2506,1893e" filled="f" stroked="t" strokeweight=".711962pt" strokecolor="#676767">
                <v:path arrowok="t"/>
              </v:shape>
            </v:group>
            <v:group style="position:absolute;left:2449;top:1898;width:380;height:2" coordorigin="2449,1898" coordsize="380,2">
              <v:shape style="position:absolute;left:2449;top:1898;width:380;height:2" coordorigin="2449,1898" coordsize="380,0" path="m2449,1898l2829,1898e" filled="f" stroked="t" strokeweight=".474641pt" strokecolor="#545454">
                <v:path arrowok="t"/>
              </v:shape>
            </v:group>
            <v:group style="position:absolute;left:2772;top:1900;width:261;height:2" coordorigin="2772,1900" coordsize="261,2">
              <v:shape style="position:absolute;left:2772;top:1900;width:261;height:2" coordorigin="2772,1900" coordsize="261,0" path="m2772,1900l3033,1900e" filled="f" stroked="t" strokeweight=".474641pt" strokecolor="#3B3B3B">
                <v:path arrowok="t"/>
              </v:shape>
            </v:group>
            <v:group style="position:absolute;left:2976;top:1900;width:2074;height:2" coordorigin="2976,1900" coordsize="2074,2">
              <v:shape style="position:absolute;left:2976;top:1900;width:2074;height:2" coordorigin="2976,1900" coordsize="2074,0" path="m2976,1900l5050,1900e" filled="f" stroked="t" strokeweight=".711962pt" strokecolor="#646464">
                <v:path arrowok="t"/>
              </v:shape>
            </v:group>
            <v:group style="position:absolute;left:4898;top:1907;width:6522;height:2" coordorigin="4898,1907" coordsize="6522,2">
              <v:shape style="position:absolute;left:4898;top:1907;width:6522;height:2" coordorigin="4898,1907" coordsize="6522,0" path="m4898,1907l11420,1907e" filled="f" stroked="t" strokeweight=".711962pt" strokecolor="#676767">
                <v:path arrowok="t"/>
              </v:shape>
            </v:group>
            <v:group style="position:absolute;left:5886;top:1680;width:2;height:449" coordorigin="5886,1680" coordsize="2,449">
              <v:shape style="position:absolute;left:5886;top:1680;width:2;height:449" coordorigin="5886,1680" coordsize="0,449" path="m5886,2129l5886,1680e" filled="f" stroked="t" strokeweight=".474641pt" strokecolor="#484848">
                <v:path arrowok="t"/>
              </v:shape>
            </v:group>
            <v:group style="position:absolute;left:9858;top:1905;width:223;height:2" coordorigin="9858,1905" coordsize="223,2">
              <v:shape style="position:absolute;left:9858;top:1905;width:223;height:2" coordorigin="9858,1905" coordsize="223,0" path="m9858,1905l10081,1905e" filled="f" stroked="t" strokeweight=".474641pt" strokecolor="#545454">
                <v:path arrowok="t"/>
              </v:shape>
            </v:group>
            <v:group style="position:absolute;left:451;top:2105;width:1267;height:2" coordorigin="451,2105" coordsize="1267,2">
              <v:shape style="position:absolute;left:451;top:2105;width:1267;height:2" coordorigin="451,2105" coordsize="1267,0" path="m451,2105l1718,2105e" filled="f" stroked="t" strokeweight=".711962pt" strokecolor="#606060">
                <v:path arrowok="t"/>
              </v:shape>
            </v:group>
            <v:group style="position:absolute;left:1661;top:2113;width:845;height:2" coordorigin="1661,2113" coordsize="845,2">
              <v:shape style="position:absolute;left:1661;top:2113;width:845;height:2" coordorigin="1661,2113" coordsize="845,0" path="m1661,2113l2506,2113e" filled="f" stroked="t" strokeweight=".474641pt" strokecolor="#444444">
                <v:path arrowok="t"/>
              </v:shape>
            </v:group>
            <v:group style="position:absolute;left:2449;top:2113;width:3446;height:2" coordorigin="2449,2113" coordsize="3446,2">
              <v:shape style="position:absolute;left:2449;top:2113;width:3446;height:2" coordorigin="2449,2113" coordsize="3446,0" path="m2449,2113l5895,2113e" filled="f" stroked="t" strokeweight=".711962pt" strokecolor="#676767">
                <v:path arrowok="t"/>
              </v:shape>
            </v:group>
            <v:group style="position:absolute;left:3413;top:2115;width:850;height:2" coordorigin="3413,2115" coordsize="850,2">
              <v:shape style="position:absolute;left:3413;top:2115;width:850;height:2" coordorigin="3413,2115" coordsize="850,0" path="m3413,2115l4262,2115e" filled="f" stroked="t" strokeweight=".474641pt" strokecolor="#5B5B5B">
                <v:path arrowok="t"/>
              </v:shape>
            </v:group>
            <v:group style="position:absolute;left:5833;top:2120;width:2634;height:2" coordorigin="5833,2120" coordsize="2634,2">
              <v:shape style="position:absolute;left:5833;top:2120;width:2634;height:2" coordorigin="5833,2120" coordsize="2634,0" path="m5833,2120l8468,2120e" filled="f" stroked="t" strokeweight=".474641pt" strokecolor="#5B5B5B">
                <v:path arrowok="t"/>
              </v:shape>
            </v:group>
            <v:group style="position:absolute;left:8411;top:2120;width:840;height:2" coordorigin="8411,2120" coordsize="840,2">
              <v:shape style="position:absolute;left:8411;top:2120;width:840;height:2" coordorigin="8411,2120" coordsize="840,0" path="m8411,2120l9251,2120e" filled="f" stroked="t" strokeweight=".711962pt" strokecolor="#606060">
                <v:path arrowok="t"/>
              </v:shape>
            </v:group>
            <v:group style="position:absolute;left:9194;top:2120;width:209;height:2" coordorigin="9194,2120" coordsize="209,2">
              <v:shape style="position:absolute;left:9194;top:2120;width:209;height:2" coordorigin="9194,2120" coordsize="209,0" path="m9194,2120l9403,2120e" filled="f" stroked="t" strokeweight=".474641pt" strokecolor="#484848">
                <v:path arrowok="t"/>
              </v:shape>
            </v:group>
            <v:group style="position:absolute;left:9346;top:2122;width:2079;height:2" coordorigin="9346,2122" coordsize="2079,2">
              <v:shape style="position:absolute;left:9346;top:2122;width:2079;height:2" coordorigin="9346,2122" coordsize="2079,0" path="m9346,2122l11425,2122e" filled="f" stroked="t" strokeweight=".711962pt" strokecolor="#676767">
                <v:path arrowok="t"/>
              </v:shape>
            </v:group>
            <v:group style="position:absolute;left:456;top:2335;width:10969;height:2" coordorigin="456,2335" coordsize="10969,2">
              <v:shape style="position:absolute;left:456;top:2335;width:10969;height:2" coordorigin="456,2335" coordsize="10969,0" path="m456,2335l11425,2335e" filled="f" stroked="t" strokeweight=".711962pt" strokecolor="#676767">
                <v:path arrowok="t"/>
              </v:shape>
            </v:group>
            <v:group style="position:absolute;left:458;top:2072;width:2;height:286" coordorigin="458,2072" coordsize="2,286">
              <v:shape style="position:absolute;left:458;top:2072;width:2;height:286" coordorigin="458,2072" coordsize="0,286" path="m458,2358l458,2072e" filled="f" stroked="t" strokeweight=".474641pt" strokecolor="#4F4F4F">
                <v:path arrowok="t"/>
              </v:shape>
            </v:group>
            <v:group style="position:absolute;left:5961;top:2335;width:294;height:2" coordorigin="5961,2335" coordsize="294,2">
              <v:shape style="position:absolute;left:5961;top:2335;width:294;height:2" coordorigin="5961,2335" coordsize="294,0" path="m5961,2335l6256,2335e" filled="f" stroked="t" strokeweight=".474641pt" strokecolor="#484848">
                <v:path arrowok="t"/>
              </v:shape>
            </v:group>
            <v:group style="position:absolute;left:7442;top:2337;width:1808;height:2" coordorigin="7442,2337" coordsize="1808,2">
              <v:shape style="position:absolute;left:7442;top:2337;width:1808;height:2" coordorigin="7442,2337" coordsize="1808,0" path="m7442,2337l9251,2337e" filled="f" stroked="t" strokeweight=".474641pt" strokecolor="#646464">
                <v:path arrowok="t"/>
              </v:shape>
            </v:group>
            <v:group style="position:absolute;left:10024;top:2337;width:869;height:2" coordorigin="10024,2337" coordsize="869,2">
              <v:shape style="position:absolute;left:10024;top:2337;width:869;height:2" coordorigin="10024,2337" coordsize="869,0" path="m10024,2337l10893,2337e" filled="f" stroked="t" strokeweight=".474641pt" strokecolor="#606060">
                <v:path arrowok="t"/>
              </v:shape>
            </v:group>
            <v:group style="position:absolute;left:456;top:2540;width:5952;height:2" coordorigin="456,2540" coordsize="5952,2">
              <v:shape style="position:absolute;left:456;top:2540;width:5952;height:2" coordorigin="456,2540" coordsize="5952,0" path="m456,2540l6408,2540e" filled="f" stroked="t" strokeweight=".711962pt" strokecolor="#676767">
                <v:path arrowok="t"/>
              </v:shape>
            </v:group>
            <v:group style="position:absolute;left:6199;top:2549;width:698;height:2" coordorigin="6199,2549" coordsize="698,2">
              <v:shape style="position:absolute;left:6199;top:2549;width:698;height:2" coordorigin="6199,2549" coordsize="698,0" path="m6199,2549l6897,2549e" filled="f" stroked="t" strokeweight=".474641pt" strokecolor="#575757">
                <v:path arrowok="t"/>
              </v:shape>
            </v:group>
            <v:group style="position:absolute;left:7613;top:2549;width:356;height:2" coordorigin="7613,2549" coordsize="356,2">
              <v:shape style="position:absolute;left:7613;top:2549;width:356;height:2" coordorigin="7613,2549" coordsize="356,0" path="m7613,2549l7969,2549e" filled="f" stroked="t" strokeweight=".474641pt" strokecolor="#484848">
                <v:path arrowok="t"/>
              </v:shape>
            </v:group>
            <v:group style="position:absolute;left:3996;top:2552;width:7423;height:2" coordorigin="3996,2552" coordsize="7423,2">
              <v:shape style="position:absolute;left:3996;top:2552;width:7423;height:2" coordorigin="3996,2552" coordsize="7423,0" path="m3996,2552l11420,2552e" filled="f" stroked="t" strokeweight=".711962pt" strokecolor="#646464">
                <v:path arrowok="t"/>
              </v:shape>
            </v:group>
            <v:group style="position:absolute;left:9346;top:2554;width:570;height:2" coordorigin="9346,2554" coordsize="570,2">
              <v:shape style="position:absolute;left:9346;top:2554;width:570;height:2" coordorigin="9346,2554" coordsize="570,0" path="m9346,2554l9915,2554e" filled="f" stroked="t" strokeweight=".474641pt" strokecolor="#444444">
                <v:path arrowok="t"/>
              </v:shape>
            </v:group>
            <v:group style="position:absolute;left:11422;top:2287;width:2;height:3838" coordorigin="11422,2287" coordsize="2,3838">
              <v:shape style="position:absolute;left:11422;top:2287;width:2;height:3838" coordorigin="11422,2287" coordsize="0,3838" path="m11422,6125l11422,2287e" filled="f" stroked="t" strokeweight=".711962pt" strokecolor="#646464">
                <v:path arrowok="t"/>
              </v:shape>
            </v:group>
            <v:group style="position:absolute;left:451;top:2762;width:7143;height:2" coordorigin="451,2762" coordsize="7143,2">
              <v:shape style="position:absolute;left:451;top:2762;width:7143;height:2" coordorigin="451,2762" coordsize="7143,0" path="m451,2762l7594,2762e" filled="f" stroked="t" strokeweight=".711962pt" strokecolor="#646464">
                <v:path arrowok="t"/>
              </v:shape>
            </v:group>
            <v:group style="position:absolute;left:458;top:2287;width:2;height:917" coordorigin="458,2287" coordsize="2,917">
              <v:shape style="position:absolute;left:458;top:2287;width:2;height:917" coordorigin="458,2287" coordsize="0,917" path="m458,3203l458,2287e" filled="f" stroked="t" strokeweight=".474641pt" strokecolor="#343434">
                <v:path arrowok="t"/>
              </v:shape>
            </v:group>
            <v:group style="position:absolute;left:5961;top:2767;width:935;height:2" coordorigin="5961,2767" coordsize="935,2">
              <v:shape style="position:absolute;left:5961;top:2767;width:935;height:2" coordorigin="5961,2767" coordsize="935,0" path="m5961,2767l6897,2767e" filled="f" stroked="t" strokeweight=".474641pt" strokecolor="#484848">
                <v:path arrowok="t"/>
              </v:shape>
            </v:group>
            <v:group style="position:absolute;left:7442;top:2767;width:228;height:2" coordorigin="7442,2767" coordsize="228,2">
              <v:shape style="position:absolute;left:7442;top:2767;width:228;height:2" coordorigin="7442,2767" coordsize="228,0" path="m7442,2767l7670,2767e" filled="f" stroked="t" strokeweight=".711962pt" strokecolor="#606060">
                <v:path arrowok="t"/>
              </v:shape>
            </v:group>
            <v:group style="position:absolute;left:7613;top:2769;width:356;height:2" coordorigin="7613,2769" coordsize="356,2">
              <v:shape style="position:absolute;left:7613;top:2769;width:356;height:2" coordorigin="7613,2769" coordsize="356,0" path="m7613,2769l7969,2769e" filled="f" stroked="t" strokeweight=".474641pt" strokecolor="#383838">
                <v:path arrowok="t"/>
              </v:shape>
            </v:group>
            <v:group style="position:absolute;left:7912;top:2769;width:2981;height:2" coordorigin="7912,2769" coordsize="2981,2">
              <v:shape style="position:absolute;left:7912;top:2769;width:2981;height:2" coordorigin="7912,2769" coordsize="2981,0" path="m7912,2769l10893,2769e" filled="f" stroked="t" strokeweight=".474641pt" strokecolor="#606060">
                <v:path arrowok="t"/>
              </v:shape>
            </v:group>
            <v:group style="position:absolute;left:10637;top:2769;width:788;height:2" coordorigin="10637,2769" coordsize="788,2">
              <v:shape style="position:absolute;left:10637;top:2769;width:788;height:2" coordorigin="10637,2769" coordsize="788,0" path="m10637,2769l11425,2769e" filled="f" stroked="t" strokeweight=".949282pt" strokecolor="#6B6B6B">
                <v:path arrowok="t"/>
              </v:shape>
            </v:group>
            <v:group style="position:absolute;left:3973;top:2759;width:2;height:444" coordorigin="3973,2759" coordsize="2,444">
              <v:shape style="position:absolute;left:3973;top:2759;width:2;height:444" coordorigin="3973,2759" coordsize="0,444" path="m3973,3203l3973,2759e" filled="f" stroked="t" strokeweight=".949282pt" strokecolor="#646464">
                <v:path arrowok="t"/>
              </v:shape>
            </v:group>
            <v:group style="position:absolute;left:7067;top:2759;width:2;height:754" coordorigin="7067,2759" coordsize="2,754">
              <v:shape style="position:absolute;left:7067;top:2759;width:2;height:754" coordorigin="7067,2759" coordsize="0,754" path="m7067,3514l7067,2759e" filled="f" stroked="t" strokeweight=".949282pt" strokecolor="#6B6B6B">
                <v:path arrowok="t"/>
              </v:shape>
            </v:group>
            <v:group style="position:absolute;left:3973;top:3184;width:3104;height:2" coordorigin="3973,3184" coordsize="3104,2">
              <v:shape style="position:absolute;left:3973;top:3184;width:3104;height:2" coordorigin="3973,3184" coordsize="3104,0" path="m3973,3184l7077,3184e" filled="f" stroked="t" strokeweight=".711962pt" strokecolor="#707070">
                <v:path arrowok="t"/>
              </v:shape>
            </v:group>
            <v:group style="position:absolute;left:446;top:3495;width:4296;height:2" coordorigin="446,3495" coordsize="4296,2">
              <v:shape style="position:absolute;left:446;top:3495;width:4296;height:2" coordorigin="446,3495" coordsize="4296,0" path="m446,3495l4742,3495e" filled="f" stroked="t" strokeweight=".711962pt" strokecolor="#575757">
                <v:path arrowok="t"/>
              </v:shape>
            </v:group>
            <v:group style="position:absolute;left:1661;top:3497;width:845;height:2" coordorigin="1661,3497" coordsize="845,2">
              <v:shape style="position:absolute;left:1661;top:3497;width:845;height:2" coordorigin="1661,3497" coordsize="845,0" path="m1661,3497l2506,3497e" filled="f" stroked="t" strokeweight=".474641pt" strokecolor="#3F3F3F">
                <v:path arrowok="t"/>
              </v:shape>
            </v:group>
            <v:group style="position:absolute;left:3980;top:3146;width:2;height:363" coordorigin="3980,3146" coordsize="2,363">
              <v:shape style="position:absolute;left:3980;top:3146;width:2;height:363" coordorigin="3980,3146" coordsize="0,363" path="m3980,3509l3980,3146e" filled="f" stroked="t" strokeweight=".949282pt" strokecolor="#3B3B3B">
                <v:path arrowok="t"/>
              </v:shape>
            </v:group>
            <v:group style="position:absolute;left:3379;top:3497;width:3517;height:2" coordorigin="3379,3497" coordsize="3517,2">
              <v:shape style="position:absolute;left:3379;top:3497;width:3517;height:2" coordorigin="3379,3497" coordsize="3517,0" path="m3379,3497l6897,3497e" filled="f" stroked="t" strokeweight=".949282pt" strokecolor="#444444">
                <v:path arrowok="t"/>
              </v:shape>
            </v:group>
            <v:group style="position:absolute;left:6840;top:3502;width:4590;height:2" coordorigin="6840,3502" coordsize="4590,2">
              <v:shape style="position:absolute;left:6840;top:3502;width:4590;height:2" coordorigin="6840,3502" coordsize="4590,0" path="m6840,3502l11429,3502e" filled="f" stroked="t" strokeweight=".711962pt" strokecolor="#646464">
                <v:path arrowok="t"/>
              </v:shape>
            </v:group>
            <v:group style="position:absolute;left:11420;top:3146;width:2;height:377" coordorigin="11420,3146" coordsize="2,377">
              <v:shape style="position:absolute;left:11420;top:3146;width:2;height:377" coordorigin="11420,3146" coordsize="0,377" path="m11420,3523l11420,3146e" filled="f" stroked="t" strokeweight=".474641pt" strokecolor="#545454">
                <v:path arrowok="t"/>
              </v:shape>
            </v:group>
            <v:group style="position:absolute;left:446;top:3786;width:9635;height:2" coordorigin="446,3786" coordsize="9635,2">
              <v:shape style="position:absolute;left:446;top:3786;width:9635;height:2" coordorigin="446,3786" coordsize="9635,0" path="m446,3786l10081,3786e" filled="f" stroked="t" strokeweight=".711962pt" strokecolor="#676767">
                <v:path arrowok="t"/>
              </v:shape>
            </v:group>
            <v:group style="position:absolute;left:2482;top:3495;width:2;height:477" coordorigin="2482,3495" coordsize="2,477">
              <v:shape style="position:absolute;left:2482;top:3495;width:2;height:477" coordorigin="2482,3495" coordsize="0,477" path="m2482,3972l2482,3495e" filled="f" stroked="t" strokeweight=".711962pt" strokecolor="#484848">
                <v:path arrowok="t"/>
              </v:shape>
            </v:group>
            <v:group style="position:absolute;left:7613;top:3791;width:356;height:2" coordorigin="7613,3791" coordsize="356,2">
              <v:shape style="position:absolute;left:7613;top:3791;width:356;height:2" coordorigin="7613,3791" coordsize="356,0" path="m7613,3791l7969,3791e" filled="f" stroked="t" strokeweight=".474641pt" strokecolor="#4F4F4F">
                <v:path arrowok="t"/>
              </v:shape>
            </v:group>
            <v:group style="position:absolute;left:10024;top:3791;width:869;height:2" coordorigin="10024,3791" coordsize="869,2">
              <v:shape style="position:absolute;left:10024;top:3791;width:869;height:2" coordorigin="10024,3791" coordsize="869,0" path="m10024,3791l10893,3791e" filled="f" stroked="t" strokeweight=".474641pt" strokecolor="#5B5B5B">
                <v:path arrowok="t"/>
              </v:shape>
            </v:group>
            <v:group style="position:absolute;left:10651;top:3791;width:778;height:2" coordorigin="10651,3791" coordsize="778,2">
              <v:shape style="position:absolute;left:10651;top:3791;width:778;height:2" coordorigin="10651,3791" coordsize="778,0" path="m10651,3791l11429,3791e" filled="f" stroked="t" strokeweight=".711962pt" strokecolor="#676767">
                <v:path arrowok="t"/>
              </v:shape>
            </v:group>
            <v:group style="position:absolute;left:2473;top:4003;width:3417;height:2" coordorigin="2473,4003" coordsize="3417,2">
              <v:shape style="position:absolute;left:2473;top:4003;width:3417;height:2" coordorigin="2473,4003" coordsize="3417,0" path="m2473,4003l5890,4003e" filled="f" stroked="t" strokeweight=".711962pt" strokecolor="#646464">
                <v:path arrowok="t"/>
              </v:shape>
            </v:group>
            <v:group style="position:absolute;left:5833;top:4005;width:185;height:2" coordorigin="5833,4005" coordsize="185,2">
              <v:shape style="position:absolute;left:5833;top:4005;width:185;height:2" coordorigin="5833,4005" coordsize="185,0" path="m5833,4005l6018,4005e" filled="f" stroked="t" strokeweight=".474641pt" strokecolor="#575757">
                <v:path arrowok="t"/>
              </v:shape>
            </v:group>
            <v:group style="position:absolute;left:5961;top:4003;width:1120;height:2" coordorigin="5961,4003" coordsize="1120,2">
              <v:shape style="position:absolute;left:5961;top:4003;width:1120;height:2" coordorigin="5961,4003" coordsize="1120,0" path="m5961,4003l7082,4003e" filled="f" stroked="t" strokeweight=".949282pt" strokecolor="#6B6B6B">
                <v:path arrowok="t"/>
              </v:shape>
            </v:group>
            <v:group style="position:absolute;left:7025;top:4005;width:475;height:2" coordorigin="7025,4005" coordsize="475,2">
              <v:shape style="position:absolute;left:7025;top:4005;width:475;height:2" coordorigin="7025,4005" coordsize="475,0" path="m7025,4005l7499,4005e" filled="f" stroked="t" strokeweight=".474641pt" strokecolor="#444444">
                <v:path arrowok="t"/>
              </v:shape>
            </v:group>
            <v:group style="position:absolute;left:7442;top:4003;width:608;height:2" coordorigin="7442,4003" coordsize="608,2">
              <v:shape style="position:absolute;left:7442;top:4003;width:608;height:2" coordorigin="7442,4003" coordsize="608,0" path="m7442,4003l8050,4003e" filled="f" stroked="t" strokeweight=".949282pt" strokecolor="#676767">
                <v:path arrowok="t"/>
              </v:shape>
            </v:group>
            <v:group style="position:absolute;left:7912;top:4003;width:555;height:2" coordorigin="7912,4003" coordsize="555,2">
              <v:shape style="position:absolute;left:7912;top:4003;width:555;height:2" coordorigin="7912,4003" coordsize="555,0" path="m7912,4003l8468,4003e" filled="f" stroked="t" strokeweight=".711962pt" strokecolor="#4F4F4F">
                <v:path arrowok="t"/>
              </v:shape>
            </v:group>
            <v:group style="position:absolute;left:8411;top:4005;width:223;height:2" coordorigin="8411,4005" coordsize="223,2">
              <v:shape style="position:absolute;left:8411;top:4005;width:223;height:2" coordorigin="8411,4005" coordsize="223,0" path="m8411,4005l8634,4005e" filled="f" stroked="t" strokeweight=".474641pt" strokecolor="#282828">
                <v:path arrowok="t"/>
              </v:shape>
            </v:group>
            <v:group style="position:absolute;left:8577;top:4005;width:864;height:2" coordorigin="8577,4005" coordsize="864,2">
              <v:shape style="position:absolute;left:8577;top:4005;width:864;height:2" coordorigin="8577,4005" coordsize="864,0" path="m8577,4005l9441,4005e" filled="f" stroked="t" strokeweight=".949282pt" strokecolor="#646464">
                <v:path arrowok="t"/>
              </v:shape>
            </v:group>
            <v:group style="position:absolute;left:9346;top:4005;width:736;height:2" coordorigin="9346,4005" coordsize="736,2">
              <v:shape style="position:absolute;left:9346;top:4005;width:736;height:2" coordorigin="9346,4005" coordsize="736,0" path="m9346,4005l10081,4005e" filled="f" stroked="t" strokeweight=".474641pt" strokecolor="#484848">
                <v:path arrowok="t"/>
              </v:shape>
            </v:group>
            <v:group style="position:absolute;left:10024;top:4005;width:1405;height:2" coordorigin="10024,4005" coordsize="1405,2">
              <v:shape style="position:absolute;left:10024;top:4005;width:1405;height:2" coordorigin="10024,4005" coordsize="1405,0" path="m10024,4005l11429,4005e" filled="f" stroked="t" strokeweight=".711962pt" strokecolor="#676767">
                <v:path arrowok="t"/>
              </v:shape>
            </v:group>
            <v:group style="position:absolute;left:2487;top:3495;width:2;height:11935" coordorigin="2487,3495" coordsize="2,11935">
              <v:shape style="position:absolute;left:2487;top:3495;width:2;height:11935" coordorigin="2487,3495" coordsize="0,11935" path="m2487,15430l2487,3495e" filled="f" stroked="t" strokeweight=".711962pt" strokecolor="#5B5B5B">
                <v:path arrowok="t"/>
              </v:shape>
            </v:group>
            <v:group style="position:absolute;left:5031;top:3991;width:2;height:267" coordorigin="5031,3991" coordsize="2,267">
              <v:shape style="position:absolute;left:5031;top:3991;width:2;height:267" coordorigin="5031,3991" coordsize="0,267" path="m5031,4259l5031,3991e" filled="f" stroked="t" strokeweight=".711962pt" strokecolor="#575757">
                <v:path arrowok="t"/>
              </v:shape>
            </v:group>
            <v:group style="position:absolute;left:7922;top:3996;width:2;height:263" coordorigin="7922,3996" coordsize="2,263">
              <v:shape style="position:absolute;left:7922;top:3996;width:2;height:263" coordorigin="7922,3996" coordsize="0,263" path="m7922,4259l7922,3996e" filled="f" stroked="t" strokeweight=".949282pt" strokecolor="#6B6B6B">
                <v:path arrowok="t"/>
              </v:shape>
            </v:group>
            <v:group style="position:absolute;left:2487;top:4201;width:2;height:258" coordorigin="2487,4201" coordsize="2,258">
              <v:shape style="position:absolute;left:2487;top:4201;width:2;height:258" coordorigin="2487,4201" coordsize="0,258" path="m2487,4459l2487,4201e" filled="f" stroked="t" strokeweight=".474641pt" strokecolor="#3B3B3B">
                <v:path arrowok="t"/>
              </v:shape>
            </v:group>
            <v:group style="position:absolute;left:5017;top:4430;width:1851;height:2" coordorigin="5017,4430" coordsize="1851,2">
              <v:shape style="position:absolute;left:5017;top:4430;width:1851;height:2" coordorigin="5017,4430" coordsize="1851,0" path="m5017,4430l6868,4430e" filled="f" stroked="t" strokeweight=".237321pt" strokecolor="#383838">
                <v:path arrowok="t"/>
              </v:shape>
            </v:group>
            <v:group style="position:absolute;left:5031;top:4201;width:2;height:258" coordorigin="5031,4201" coordsize="2,258">
              <v:shape style="position:absolute;left:5031;top:4201;width:2;height:258" coordorigin="5031,4201" coordsize="0,258" path="m5031,4459l5031,4201e" filled="f" stroked="t" strokeweight=".474641pt" strokecolor="#343434">
                <v:path arrowok="t"/>
              </v:shape>
            </v:group>
            <v:group style="position:absolute;left:6868;top:4430;width:774;height:2" coordorigin="6868,4430" coordsize="774,2">
              <v:shape style="position:absolute;left:6868;top:4430;width:774;height:2" coordorigin="6868,4430" coordsize="774,0" path="m6868,4430l7642,4430e" filled="f" stroked="t" strokeweight=".237321pt" strokecolor="#000000">
                <v:path arrowok="t"/>
              </v:shape>
            </v:group>
            <v:group style="position:absolute;left:7642;top:4430;width:309;height:2" coordorigin="7642,4430" coordsize="309,2">
              <v:shape style="position:absolute;left:7642;top:4430;width:309;height:2" coordorigin="7642,4430" coordsize="309,0" path="m7642,4430l7950,4430e" filled="f" stroked="t" strokeweight=".237321pt" strokecolor="#2F2F2F">
                <v:path arrowok="t"/>
              </v:shape>
            </v:group>
            <v:group style="position:absolute;left:7927;top:4201;width:2;height:263" coordorigin="7927,4201" coordsize="2,263">
              <v:shape style="position:absolute;left:7927;top:4201;width:2;height:263" coordorigin="7927,4201" coordsize="0,263" path="m7927,4464l7927,4201e" filled="f" stroked="t" strokeweight=".474641pt" strokecolor="#3F3F3F">
                <v:path arrowok="t"/>
              </v:shape>
            </v:group>
            <v:group style="position:absolute;left:7936;top:4430;width:2929;height:2" coordorigin="7936,4430" coordsize="2929,2">
              <v:shape style="position:absolute;left:7936;top:4430;width:2929;height:2" coordorigin="7936,4430" coordsize="2929,0" path="m7936,4430l10865,4430e" filled="f" stroked="t" strokeweight=".237321pt" strokecolor="#000000">
                <v:path arrowok="t"/>
              </v:shape>
            </v:group>
            <v:group style="position:absolute;left:10865;top:4430;width:555;height:2" coordorigin="10865,4430" coordsize="555,2">
              <v:shape style="position:absolute;left:10865;top:4430;width:555;height:2" coordorigin="10865,4430" coordsize="555,0" path="m10865,4430l11420,4430e" filled="f" stroked="t" strokeweight=".237321pt" strokecolor="#4F4F4F">
                <v:path arrowok="t"/>
              </v:shape>
            </v:group>
            <v:group style="position:absolute;left:11420;top:4201;width:2;height:263" coordorigin="11420,4201" coordsize="2,263">
              <v:shape style="position:absolute;left:11420;top:4201;width:2;height:263" coordorigin="11420,4201" coordsize="0,263" path="m11420,4464l11420,4201e" filled="f" stroked="t" strokeweight=".474641pt" strokecolor="#4F4F4F">
                <v:path arrowok="t"/>
              </v:shape>
            </v:group>
            <v:group style="position:absolute;left:5031;top:4402;width:2;height:344" coordorigin="5031,4402" coordsize="2,344">
              <v:shape style="position:absolute;left:5031;top:4402;width:2;height:344" coordorigin="5031,4402" coordsize="0,344" path="m5031,4745l5031,4402e" filled="f" stroked="t" strokeweight=".711962pt" strokecolor="#575757">
                <v:path arrowok="t"/>
              </v:shape>
            </v:group>
            <v:group style="position:absolute;left:5022;top:4745;width:2060;height:2" coordorigin="5022,4745" coordsize="2060,2">
              <v:shape style="position:absolute;left:5022;top:4745;width:2060;height:2" coordorigin="5022,4745" coordsize="2060,0" path="m5022,4745l7082,4745e" filled="f" stroked="t" strokeweight=".474641pt" strokecolor="#646464">
                <v:path arrowok="t"/>
              </v:shape>
            </v:group>
            <v:group style="position:absolute;left:7025;top:4748;width:669;height:2" coordorigin="7025,4748" coordsize="669,2">
              <v:shape style="position:absolute;left:7025;top:4748;width:669;height:2" coordorigin="7025,4748" coordsize="669,0" path="m7025,4748l7694,4748e" filled="f" stroked="t" strokeweight=".237321pt" strokecolor="#444444">
                <v:path arrowok="t"/>
              </v:shape>
            </v:group>
            <v:group style="position:absolute;left:2482;top:4688;width:2;height:334" coordorigin="2482,4688" coordsize="2,334">
              <v:shape style="position:absolute;left:2482;top:4688;width:2;height:334" coordorigin="2482,4688" coordsize="0,334" path="m2482,5022l2482,4688e" filled="f" stroked="t" strokeweight=".474641pt" strokecolor="#2F2F2F">
                <v:path arrowok="t"/>
              </v:shape>
            </v:group>
            <v:group style="position:absolute;left:5022;top:5001;width:6408;height:2" coordorigin="5022,5001" coordsize="6408,2">
              <v:shape style="position:absolute;left:5022;top:5001;width:6408;height:2" coordorigin="5022,5001" coordsize="6408,0" path="m5022,5001l11429,5001e" filled="f" stroked="t" strokeweight=".711962pt" strokecolor="#646464">
                <v:path arrowok="t"/>
              </v:shape>
            </v:group>
            <v:group style="position:absolute;left:8411;top:5001;width:840;height:2" coordorigin="8411,5001" coordsize="840,2">
              <v:shape style="position:absolute;left:8411;top:5001;width:840;height:2" coordorigin="8411,5001" coordsize="840,0" path="m8411,5001l9251,5001e" filled="f" stroked="t" strokeweight=".474641pt" strokecolor="#484848">
                <v:path arrowok="t"/>
              </v:shape>
            </v:group>
            <v:group style="position:absolute;left:2473;top:5216;width:997;height:2" coordorigin="2473,5216" coordsize="997,2">
              <v:shape style="position:absolute;left:2473;top:5216;width:997;height:2" coordorigin="2473,5216" coordsize="997,0" path="m2473,5216l3470,5216e" filled="f" stroked="t" strokeweight=".949282pt" strokecolor="#6B6B6B">
                <v:path arrowok="t"/>
              </v:shape>
            </v:group>
            <v:group style="position:absolute;left:3413;top:5218;width:579;height:2" coordorigin="3413,5218" coordsize="579,2">
              <v:shape style="position:absolute;left:3413;top:5218;width:579;height:2" coordorigin="3413,5218" coordsize="579,0" path="m3413,5218l3992,5218e" filled="f" stroked="t" strokeweight=".474641pt" strokecolor="#575757">
                <v:path arrowok="t"/>
              </v:shape>
            </v:group>
            <v:group style="position:absolute;left:3892;top:5221;width:6023;height:2" coordorigin="3892,5221" coordsize="6023,2">
              <v:shape style="position:absolute;left:3892;top:5221;width:6023;height:2" coordorigin="3892,5221" coordsize="6023,0" path="m3892,5221l9915,5221e" filled="f" stroked="t" strokeweight=".711962pt" strokecolor="#6B6B6B">
                <v:path arrowok="t"/>
              </v:shape>
            </v:group>
            <v:group style="position:absolute;left:5031;top:4597;width:2;height:716" coordorigin="5031,4597" coordsize="2,716">
              <v:shape style="position:absolute;left:5031;top:4597;width:2;height:716" coordorigin="5031,4597" coordsize="0,716" path="m5031,5314l5031,4597e" filled="f" stroked="t" strokeweight=".949282pt" strokecolor="#6B6B6B">
                <v:path arrowok="t"/>
              </v:shape>
            </v:group>
            <v:group style="position:absolute;left:8411;top:5221;width:840;height:2" coordorigin="8411,5221" coordsize="840,2">
              <v:shape style="position:absolute;left:8411;top:5221;width:840;height:2" coordorigin="8411,5221" coordsize="840,0" path="m8411,5221l9251,5221e" filled="f" stroked="t" strokeweight=".474641pt" strokecolor="#4B4B4B">
                <v:path arrowok="t"/>
              </v:shape>
            </v:group>
            <v:group style="position:absolute;left:9858;top:5221;width:223;height:2" coordorigin="9858,5221" coordsize="223,2">
              <v:shape style="position:absolute;left:9858;top:5221;width:223;height:2" coordorigin="9858,5221" coordsize="223,0" path="m9858,5221l10081,5221e" filled="f" stroked="t" strokeweight=".474641pt" strokecolor="#545454">
                <v:path arrowok="t"/>
              </v:shape>
            </v:group>
            <v:group style="position:absolute;left:10024;top:5223;width:1405;height:2" coordorigin="10024,5223" coordsize="1405,2">
              <v:shape style="position:absolute;left:10024;top:5223;width:1405;height:2" coordorigin="10024,5223" coordsize="1405,0" path="m10024,5223l11429,5223e" filled="f" stroked="t" strokeweight=".711962pt" strokecolor="#6B6B6B">
                <v:path arrowok="t"/>
              </v:shape>
            </v:group>
            <v:group style="position:absolute;left:441;top:5454;width:8026;height:2" coordorigin="441,5454" coordsize="8026,2">
              <v:shape style="position:absolute;left:441;top:5454;width:8026;height:2" coordorigin="441,5454" coordsize="8026,0" path="m441,5454l8468,5454e" filled="f" stroked="t" strokeweight=".711962pt" strokecolor="#676767">
                <v:path arrowok="t"/>
              </v:shape>
            </v:group>
            <v:group style="position:absolute;left:3935;top:5459;width:328;height:2" coordorigin="3935,5459" coordsize="328,2">
              <v:shape style="position:absolute;left:3935;top:5459;width:328;height:2" coordorigin="3935,5459" coordsize="328,0" path="m3935,5459l4262,5459e" filled="f" stroked="t" strokeweight=".474641pt" strokecolor="#606060">
                <v:path arrowok="t"/>
              </v:shape>
            </v:group>
            <v:group style="position:absolute;left:5031;top:5204;width:2;height:282" coordorigin="5031,5204" coordsize="2,282">
              <v:shape style="position:absolute;left:5031;top:5204;width:2;height:282" coordorigin="5031,5204" coordsize="0,282" path="m5031,5485l5031,5204e" filled="f" stroked="t" strokeweight=".474641pt" strokecolor="#575757">
                <v:path arrowok="t"/>
              </v:shape>
            </v:group>
            <v:group style="position:absolute;left:4988;top:5462;width:3645;height:2" coordorigin="4988,5462" coordsize="3645,2">
              <v:shape style="position:absolute;left:4988;top:5462;width:3645;height:2" coordorigin="4988,5462" coordsize="3645,0" path="m4988,5462l8634,5462e" filled="f" stroked="t" strokeweight=".711962pt" strokecolor="#676767">
                <v:path arrowok="t"/>
              </v:shape>
            </v:group>
            <v:group style="position:absolute;left:8577;top:5459;width:826;height:2" coordorigin="8577,5459" coordsize="826,2">
              <v:shape style="position:absolute;left:8577;top:5459;width:826;height:2" coordorigin="8577,5459" coordsize="826,0" path="m8577,5459l9403,5459e" filled="f" stroked="t" strokeweight=".474641pt" strokecolor="#4B4B4B">
                <v:path arrowok="t"/>
              </v:shape>
            </v:group>
            <v:group style="position:absolute;left:9346;top:5462;width:736;height:2" coordorigin="9346,5462" coordsize="736,2">
              <v:shape style="position:absolute;left:9346;top:5462;width:736;height:2" coordorigin="9346,5462" coordsize="736,0" path="m9346,5462l10081,5462e" filled="f" stroked="t" strokeweight=".949282pt" strokecolor="#6B6B6B">
                <v:path arrowok="t"/>
              </v:shape>
            </v:group>
            <v:group style="position:absolute;left:10024;top:5462;width:869;height:2" coordorigin="10024,5462" coordsize="869,2">
              <v:shape style="position:absolute;left:10024;top:5462;width:869;height:2" coordorigin="10024,5462" coordsize="869,0" path="m10024,5462l10893,5462e" filled="f" stroked="t" strokeweight=".474641pt" strokecolor="#545454">
                <v:path arrowok="t"/>
              </v:shape>
            </v:group>
            <v:group style="position:absolute;left:10727;top:5462;width:698;height:2" coordorigin="10727,5462" coordsize="698,2">
              <v:shape style="position:absolute;left:10727;top:5462;width:698;height:2" coordorigin="10727,5462" coordsize="698,0" path="m10727,5462l11425,5462e" filled="f" stroked="t" strokeweight=".949282pt" strokecolor="#747474">
                <v:path arrowok="t"/>
              </v:shape>
            </v:group>
            <v:group style="position:absolute;left:463;top:678;width:2;height:320" coordorigin="463,678" coordsize="2,320">
              <v:shape style="position:absolute;left:463;top:678;width:2;height:320" coordorigin="463,678" coordsize="0,320" path="m463,998l463,678e" filled="f" stroked="t" strokeweight=".711962pt" strokecolor="#484848">
                <v:path arrowok="t"/>
              </v:shape>
            </v:group>
            <v:group style="position:absolute;left:460;top:941;width:2;height:592" coordorigin="460,941" coordsize="2,592">
              <v:shape style="position:absolute;left:460;top:941;width:2;height:592" coordorigin="460,941" coordsize="0,592" path="m460,1532l460,941e" filled="f" stroked="t" strokeweight=".474641pt" strokecolor="#2F2F2F">
                <v:path arrowok="t"/>
              </v:shape>
            </v:group>
            <v:group style="position:absolute;left:456;top:3967;width:2;height:492" coordorigin="456,3967" coordsize="2,492">
              <v:shape style="position:absolute;left:456;top:3967;width:2;height:492" coordorigin="456,3967" coordsize="0,492" path="m456,4459l456,3967e" filled="f" stroked="t" strokeweight=".474641pt" strokecolor="#2B2B2B">
                <v:path arrowok="t"/>
              </v:shape>
            </v:group>
            <v:group style="position:absolute;left:456;top:4402;width:2;height:344" coordorigin="456,4402" coordsize="2,344">
              <v:shape style="position:absolute;left:456;top:4402;width:2;height:344" coordorigin="456,4402" coordsize="0,344" path="m456,4745l456,4402e" filled="f" stroked="t" strokeweight=".474641pt" strokecolor="#575757">
                <v:path arrowok="t"/>
              </v:shape>
            </v:group>
            <v:group style="position:absolute;left:456;top:492;width:2;height:14943" coordorigin="456,492" coordsize="2,14943">
              <v:shape style="position:absolute;left:456;top:492;width:2;height:14943" coordorigin="456,492" coordsize="0,14943" path="m456,15435l456,492e" filled="f" stroked="t" strokeweight=".711962pt" strokecolor="#4F4F4F">
                <v:path arrowok="t"/>
              </v:shape>
            </v:group>
            <v:group style="position:absolute;left:5031;top:5414;width:2;height:301" coordorigin="5031,5414" coordsize="2,301">
              <v:shape style="position:absolute;left:5031;top:5414;width:2;height:301" coordorigin="5031,5414" coordsize="0,301" path="m5031,5715l5031,5414e" filled="f" stroked="t" strokeweight=".474641pt" strokecolor="#383838">
                <v:path arrowok="t"/>
              </v:shape>
            </v:group>
            <v:group style="position:absolute;left:7927;top:5447;width:2;height:267" coordorigin="7927,5447" coordsize="2,267">
              <v:shape style="position:absolute;left:7927;top:5447;width:2;height:267" coordorigin="7927,5447" coordsize="0,267" path="m7927,5715l7927,5447e" filled="f" stroked="t" strokeweight=".474641pt" strokecolor="#444444">
                <v:path arrowok="t"/>
              </v:shape>
            </v:group>
            <v:group style="position:absolute;left:11420;top:5414;width:2;height:301" coordorigin="11420,5414" coordsize="2,301">
              <v:shape style="position:absolute;left:11420;top:5414;width:2;height:301" coordorigin="11420,5414" coordsize="0,301" path="m11420,5715l11420,5414e" filled="f" stroked="t" strokeweight=".474641pt" strokecolor="#4B4B4B">
                <v:path arrowok="t"/>
              </v:shape>
            </v:group>
            <v:group style="position:absolute;left:2478;top:5884;width:3033;height:2" coordorigin="2478,5884" coordsize="3033,2">
              <v:shape style="position:absolute;left:2478;top:5884;width:3033;height:2" coordorigin="2478,5884" coordsize="3033,0" path="m2478,5884l5511,5884e" filled="f" stroked="t" strokeweight=".711962pt" strokecolor="#5B5B5B">
                <v:path arrowok="t"/>
              </v:shape>
            </v:group>
            <v:group style="position:absolute;left:3935;top:5882;width:551;height:2" coordorigin="3935,5882" coordsize="551,2">
              <v:shape style="position:absolute;left:3935;top:5882;width:551;height:2" coordorigin="3935,5882" coordsize="551,0" path="m3935,5882l4485,5882e" filled="f" stroked="t" strokeweight=".474641pt" strokecolor="#3F3F3F">
                <v:path arrowok="t"/>
              </v:shape>
            </v:group>
            <v:group style="position:absolute;left:5034;top:5657;width:2;height:253" coordorigin="5034,5657" coordsize="2,253">
              <v:shape style="position:absolute;left:5034;top:5657;width:2;height:253" coordorigin="5034,5657" coordsize="0,253" path="m5034,5910l5034,5657e" filled="f" stroked="t" strokeweight=".711962pt" strokecolor="#4F4F4F">
                <v:path arrowok="t"/>
              </v:shape>
            </v:group>
            <v:group style="position:absolute;left:5454;top:5884;width:565;height:2" coordorigin="5454,5884" coordsize="565,2">
              <v:shape style="position:absolute;left:5454;top:5884;width:565;height:2" coordorigin="5454,5884" coordsize="565,0" path="m5454,5884l6018,5884e" filled="f" stroked="t" strokeweight=".474641pt" strokecolor="#484848">
                <v:path arrowok="t"/>
              </v:shape>
            </v:group>
            <v:group style="position:absolute;left:5961;top:5884;width:3455;height:2" coordorigin="5961,5884" coordsize="3455,2">
              <v:shape style="position:absolute;left:5961;top:5884;width:3455;height:2" coordorigin="5961,5884" coordsize="3455,0" path="m5961,5884l9417,5884e" filled="f" stroked="t" strokeweight=".711962pt" strokecolor="#676767">
                <v:path arrowok="t"/>
              </v:shape>
            </v:group>
            <v:group style="position:absolute;left:9346;top:5886;width:570;height:2" coordorigin="9346,5886" coordsize="570,2">
              <v:shape style="position:absolute;left:9346;top:5886;width:570;height:2" coordorigin="9346,5886" coordsize="570,0" path="m9346,5886l9915,5886e" filled="f" stroked="t" strokeweight=".474641pt" strokecolor="#444444">
                <v:path arrowok="t"/>
              </v:shape>
            </v:group>
            <v:group style="position:absolute;left:9858;top:5884;width:223;height:2" coordorigin="9858,5884" coordsize="223,2">
              <v:shape style="position:absolute;left:9858;top:5884;width:223;height:2" coordorigin="9858,5884" coordsize="223,0" path="m9858,5884l10081,5884e" filled="f" stroked="t" strokeweight=".949282pt" strokecolor="#7C7C7C">
                <v:path arrowok="t"/>
              </v:shape>
            </v:group>
            <v:group style="position:absolute;left:10024;top:5886;width:1410;height:2" coordorigin="10024,5886" coordsize="1410,2">
              <v:shape style="position:absolute;left:10024;top:5886;width:1410;height:2" coordorigin="10024,5886" coordsize="1410,0" path="m10024,5886l11434,5886e" filled="f" stroked="t" strokeweight=".711962pt" strokecolor="#676767">
                <v:path arrowok="t"/>
              </v:shape>
            </v:group>
            <v:group style="position:absolute;left:5031;top:5824;width:2;height:286" coordorigin="5031,5824" coordsize="2,286">
              <v:shape style="position:absolute;left:5031;top:5824;width:2;height:286" coordorigin="5031,5824" coordsize="0,286" path="m5031,6111l5031,5824e" filled="f" stroked="t" strokeweight=".949282pt" strokecolor="#676767">
                <v:path arrowok="t"/>
              </v:shape>
            </v:group>
            <v:group style="position:absolute;left:2478;top:6099;width:8952;height:2" coordorigin="2478,6099" coordsize="8952,2">
              <v:shape style="position:absolute;left:2478;top:6099;width:8952;height:2" coordorigin="2478,6099" coordsize="8952,0" path="m2478,6099l11429,6099e" filled="f" stroked="t" strokeweight=".711962pt" strokecolor="#676767">
                <v:path arrowok="t"/>
              </v:shape>
            </v:group>
            <v:group style="position:absolute;left:6199;top:6101;width:698;height:2" coordorigin="6199,6101" coordsize="698,2">
              <v:shape style="position:absolute;left:6199;top:6101;width:698;height:2" coordorigin="6199,6101" coordsize="698,0" path="m6199,6101l6897,6101e" filled="f" stroked="t" strokeweight=".474641pt" strokecolor="#606060">
                <v:path arrowok="t"/>
              </v:shape>
            </v:group>
            <v:group style="position:absolute;left:7613;top:6101;width:365;height:2" coordorigin="7613,6101" coordsize="365,2">
              <v:shape style="position:absolute;left:7613;top:6101;width:365;height:2" coordorigin="7613,6101" coordsize="365,0" path="m7613,6101l7979,6101e" filled="f" stroked="t" strokeweight=".474641pt" strokecolor="#444444">
                <v:path arrowok="t"/>
              </v:shape>
            </v:group>
            <v:group style="position:absolute;left:7929;top:5657;width:2;height:449" coordorigin="7929,5657" coordsize="2,449">
              <v:shape style="position:absolute;left:7929;top:5657;width:2;height:449" coordorigin="7929,5657" coordsize="0,449" path="m7929,6106l7929,5657e" filled="f" stroked="t" strokeweight=".949282pt" strokecolor="#676767">
                <v:path arrowok="t"/>
              </v:shape>
            </v:group>
            <v:group style="position:absolute;left:9194;top:6101;width:209;height:2" coordorigin="9194,6101" coordsize="209,2">
              <v:shape style="position:absolute;left:9194;top:6101;width:209;height:2" coordorigin="9194,6101" coordsize="209,0" path="m9194,6101l9403,6101e" filled="f" stroked="t" strokeweight=".474641pt" strokecolor="#3F3F3F">
                <v:path arrowok="t"/>
              </v:shape>
            </v:group>
            <v:group style="position:absolute;left:826;top:6316;width:10584;height:2" coordorigin="826,6316" coordsize="10584,2">
              <v:shape style="position:absolute;left:826;top:6316;width:10584;height:2" coordorigin="826,6316" coordsize="10584,0" path="m826,6316l11410,6316e" filled="f" stroked="t" strokeweight=".711962pt" strokecolor="#676767">
                <v:path arrowok="t"/>
              </v:shape>
            </v:group>
            <v:group style="position:absolute;left:1661;top:6314;width:854;height:2" coordorigin="1661,6314" coordsize="854,2">
              <v:shape style="position:absolute;left:1661;top:6314;width:854;height:2" coordorigin="1661,6314" coordsize="854,0" path="m1661,6314l2516,6314e" filled="f" stroked="t" strokeweight=".474641pt" strokecolor="#484848">
                <v:path arrowok="t"/>
              </v:shape>
            </v:group>
            <v:group style="position:absolute;left:5833;top:6316;width:422;height:2" coordorigin="5833,6316" coordsize="422,2">
              <v:shape style="position:absolute;left:5833;top:6316;width:422;height:2" coordorigin="5833,6316" coordsize="422,0" path="m5833,6316l6256,6316e" filled="f" stroked="t" strokeweight=".474641pt" strokecolor="#444444">
                <v:path arrowok="t"/>
              </v:shape>
            </v:group>
            <v:group style="position:absolute;left:7025;top:6316;width:646;height:2" coordorigin="7025,6316" coordsize="646,2">
              <v:shape style="position:absolute;left:7025;top:6316;width:646;height:2" coordorigin="7025,6316" coordsize="646,0" path="m7025,6316l7670,6316e" filled="f" stroked="t" strokeweight=".474641pt" strokecolor="#606060">
                <v:path arrowok="t"/>
              </v:shape>
            </v:group>
            <v:group style="position:absolute;left:8411;top:6316;width:223;height:2" coordorigin="8411,6316" coordsize="223,2">
              <v:shape style="position:absolute;left:8411;top:6316;width:223;height:2" coordorigin="8411,6316" coordsize="223,0" path="m8411,6316l8634,6316e" filled="f" stroked="t" strokeweight=".474641pt" strokecolor="#484848">
                <v:path arrowok="t"/>
              </v:shape>
            </v:group>
            <v:group style="position:absolute;left:9858;top:6316;width:223;height:2" coordorigin="9858,6316" coordsize="223,2">
              <v:shape style="position:absolute;left:9858;top:6316;width:223;height:2" coordorigin="9858,6316" coordsize="223,0" path="m9858,6316l10081,6316e" filled="f" stroked="t" strokeweight=".474641pt" strokecolor="#545454">
                <v:path arrowok="t"/>
              </v:shape>
            </v:group>
            <v:group style="position:absolute;left:10176;top:6319;width:1253;height:2" coordorigin="10176,6319" coordsize="1253,2">
              <v:shape style="position:absolute;left:10176;top:6319;width:1253;height:2" coordorigin="10176,6319" coordsize="1253,0" path="m10176,6319l11429,6319e" filled="f" stroked="t" strokeweight=".474641pt" strokecolor="#6B6B6B">
                <v:path arrowok="t"/>
              </v:shape>
            </v:group>
            <v:group style="position:absolute;left:11425;top:6054;width:2;height:291" coordorigin="11425,6054" coordsize="2,291">
              <v:shape style="position:absolute;left:11425;top:6054;width:2;height:291" coordorigin="11425,6054" coordsize="0,291" path="m11425,6345l11425,6054e" filled="f" stroked="t" strokeweight=".474641pt" strokecolor="#444444">
                <v:path arrowok="t"/>
              </v:shape>
            </v:group>
            <v:group style="position:absolute;left:451;top:6569;width:10442;height:2" coordorigin="451,6569" coordsize="10442,2">
              <v:shape style="position:absolute;left:451;top:6569;width:10442;height:2" coordorigin="451,6569" coordsize="10442,0" path="m451,6569l10893,6569e" filled="f" stroked="t" strokeweight=".711962pt" strokecolor="#676767">
                <v:path arrowok="t"/>
              </v:shape>
            </v:group>
            <v:group style="position:absolute;left:456;top:6273;width:2;height:325" coordorigin="456,6273" coordsize="2,325">
              <v:shape style="position:absolute;left:456;top:6273;width:2;height:325" coordorigin="456,6273" coordsize="0,325" path="m456,6598l456,6273e" filled="f" stroked="t" strokeweight=".474641pt" strokecolor="#575757">
                <v:path arrowok="t"/>
              </v:shape>
            </v:group>
            <v:group style="position:absolute;left:9194;top:6572;width:721;height:2" coordorigin="9194,6572" coordsize="721,2">
              <v:shape style="position:absolute;left:9194;top:6572;width:721;height:2" coordorigin="9194,6572" coordsize="721,0" path="m9194,6572l9915,6572e" filled="f" stroked="t" strokeweight=".474641pt" strokecolor="#575757">
                <v:path arrowok="t"/>
              </v:shape>
            </v:group>
            <v:group style="position:absolute;left:10836;top:6572;width:598;height:2" coordorigin="10836,6572" coordsize="598,2">
              <v:shape style="position:absolute;left:10836;top:6572;width:598;height:2" coordorigin="10836,6572" coordsize="598,0" path="m10836,6572l11434,6572e" filled="f" stroked="t" strokeweight=".711962pt" strokecolor="#6B6B6B">
                <v:path arrowok="t"/>
              </v:shape>
            </v:group>
            <v:group style="position:absolute;left:456;top:6526;width:2;height:291" coordorigin="456,6526" coordsize="2,291">
              <v:shape style="position:absolute;left:456;top:6526;width:2;height:291" coordorigin="456,6526" coordsize="0,291" path="m456,6817l456,6526e" filled="f" stroked="t" strokeweight=".474641pt" strokecolor="#232323">
                <v:path arrowok="t"/>
              </v:shape>
            </v:group>
            <v:group style="position:absolute;left:5031;top:6560;width:2;height:258" coordorigin="5031,6560" coordsize="2,258">
              <v:shape style="position:absolute;left:5031;top:6560;width:2;height:258" coordorigin="5031,6560" coordsize="0,258" path="m5031,6817l5031,6560e" filled="f" stroked="t" strokeweight=".474641pt" strokecolor="#3B3B3B">
                <v:path arrowok="t"/>
              </v:shape>
            </v:group>
            <v:group style="position:absolute;left:5026;top:6803;width:6223;height:2" coordorigin="5026,6803" coordsize="6223,2">
              <v:shape style="position:absolute;left:5026;top:6803;width:6223;height:2" coordorigin="5026,6803" coordsize="6223,0" path="m5026,6803l11249,6803e" filled="f" stroked="t" strokeweight=".711962pt" strokecolor="#676767">
                <v:path arrowok="t"/>
              </v:shape>
            </v:group>
            <v:group style="position:absolute;left:8411;top:6803;width:223;height:2" coordorigin="8411,6803" coordsize="223,2">
              <v:shape style="position:absolute;left:8411;top:6803;width:223;height:2" coordorigin="8411,6803" coordsize="223,0" path="m8411,6803l8634,6803e" filled="f" stroked="t" strokeweight=".474641pt" strokecolor="#4B4B4B">
                <v:path arrowok="t"/>
              </v:shape>
            </v:group>
            <v:group style="position:absolute;left:9346;top:6803;width:736;height:2" coordorigin="9346,6803" coordsize="736,2">
              <v:shape style="position:absolute;left:9346;top:6803;width:736;height:2" coordorigin="9346,6803" coordsize="736,0" path="m9346,6803l10081,6803e" filled="f" stroked="t" strokeweight=".474641pt" strokecolor="#545454">
                <v:path arrowok="t"/>
              </v:shape>
            </v:group>
            <v:group style="position:absolute;left:10836;top:6803;width:598;height:2" coordorigin="10836,6803" coordsize="598,2">
              <v:shape style="position:absolute;left:10836;top:6803;width:598;height:2" coordorigin="10836,6803" coordsize="598,0" path="m10836,6803l11434,6803e" filled="f" stroked="t" strokeweight=".474641pt" strokecolor="#5B5B5B">
                <v:path arrowok="t"/>
              </v:shape>
            </v:group>
            <v:group style="position:absolute;left:11427;top:6273;width:2;height:1685" coordorigin="11427,6273" coordsize="2,1685">
              <v:shape style="position:absolute;left:11427;top:6273;width:2;height:1685" coordorigin="11427,6273" coordsize="0,1685" path="m11427,7958l11427,6273e" filled="f" stroked="t" strokeweight=".711962pt" strokecolor="#6B6B6B">
                <v:path arrowok="t"/>
              </v:shape>
            </v:group>
            <v:group style="position:absolute;left:5026;top:7018;width:484;height:2" coordorigin="5026,7018" coordsize="484,2">
              <v:shape style="position:absolute;left:5026;top:7018;width:484;height:2" coordorigin="5026,7018" coordsize="484,0" path="m5026,7018l5511,7018e" filled="f" stroked="t" strokeweight=".474641pt" strokecolor="#5B5B5B">
                <v:path arrowok="t"/>
              </v:shape>
            </v:group>
            <v:group style="position:absolute;left:5454;top:7018;width:802;height:2" coordorigin="5454,7018" coordsize="802,2">
              <v:shape style="position:absolute;left:5454;top:7018;width:802;height:2" coordorigin="5454,7018" coordsize="802,0" path="m5454,7018l6256,7018e" filled="f" stroked="t" strokeweight=".711962pt" strokecolor="#707070">
                <v:path arrowok="t"/>
              </v:shape>
            </v:group>
            <v:group style="position:absolute;left:6199;top:7018;width:698;height:2" coordorigin="6199,7018" coordsize="698,2">
              <v:shape style="position:absolute;left:6199;top:7018;width:698;height:2" coordorigin="6199,7018" coordsize="698,0" path="m6199,7018l6897,7018e" filled="f" stroked="t" strokeweight=".474641pt" strokecolor="#606060">
                <v:path arrowok="t"/>
              </v:shape>
            </v:group>
            <v:group style="position:absolute;left:6840;top:7018;width:4595;height:2" coordorigin="6840,7018" coordsize="4595,2">
              <v:shape style="position:absolute;left:6840;top:7018;width:4595;height:2" coordorigin="6840,7018" coordsize="4595,0" path="m6840,7018l11434,7018e" filled="f" stroked="t" strokeweight=".711962pt" strokecolor="#6B6B6B">
                <v:path arrowok="t"/>
              </v:shape>
            </v:group>
            <v:group style="position:absolute;left:446;top:7230;width:721;height:2" coordorigin="446,7230" coordsize="721,2">
              <v:shape style="position:absolute;left:446;top:7230;width:721;height:2" coordorigin="446,7230" coordsize="721,0" path="m446,7230l1168,7230e" filled="f" stroked="t" strokeweight=".474641pt" strokecolor="#444444">
                <v:path arrowok="t"/>
              </v:shape>
            </v:group>
            <v:group style="position:absolute;left:453;top:6760;width:2;height:730" coordorigin="453,6760" coordsize="2,730">
              <v:shape style="position:absolute;left:453;top:6760;width:2;height:730" coordorigin="453,6760" coordsize="0,730" path="m453,7491l453,6760e" filled="f" stroked="t" strokeweight=".474641pt" strokecolor="#3B3B3B">
                <v:path arrowok="t"/>
              </v:shape>
            </v:group>
            <v:group style="position:absolute;left:1111;top:7233;width:10323;height:2" coordorigin="1111,7233" coordsize="10323,2">
              <v:shape style="position:absolute;left:1111;top:7233;width:10323;height:2" coordorigin="1111,7233" coordsize="10323,0" path="m1111,7233l11434,7233e" filled="f" stroked="t" strokeweight=".711962pt" strokecolor="#6B6B6B">
                <v:path arrowok="t"/>
              </v:shape>
            </v:group>
            <v:group style="position:absolute;left:2444;top:7233;width:384;height:2" coordorigin="2444,7233" coordsize="384,2">
              <v:shape style="position:absolute;left:2444;top:7233;width:384;height:2" coordorigin="2444,7233" coordsize="384,0" path="m2444,7233l2829,7233e" filled="f" stroked="t" strokeweight=".474641pt" strokecolor="#575757">
                <v:path arrowok="t"/>
              </v:shape>
            </v:group>
            <v:group style="position:absolute;left:3413;top:7233;width:579;height:2" coordorigin="3413,7233" coordsize="579,2">
              <v:shape style="position:absolute;left:3413;top:7233;width:579;height:2" coordorigin="3413,7233" coordsize="579,0" path="m3413,7233l3992,7233e" filled="f" stroked="t" strokeweight=".474641pt" strokecolor="#4B4B4B">
                <v:path arrowok="t"/>
              </v:shape>
            </v:group>
            <v:group style="position:absolute;left:3935;top:7235;width:152;height:2" coordorigin="3935,7235" coordsize="152,2">
              <v:shape style="position:absolute;left:3935;top:7235;width:152;height:2" coordorigin="3935,7235" coordsize="152,0" path="m3935,7235l4087,7235e" filled="f" stroked="t" strokeweight=".711962pt" strokecolor="#606060">
                <v:path arrowok="t"/>
              </v:shape>
            </v:group>
            <v:group style="position:absolute;left:5034;top:6760;width:2;height:477" coordorigin="5034,6760" coordsize="2,477">
              <v:shape style="position:absolute;left:5034;top:6760;width:2;height:477" coordorigin="5034,6760" coordsize="0,477" path="m5034,7238l5034,6760e" filled="f" stroked="t" strokeweight=".949282pt" strokecolor="#676767">
                <v:path arrowok="t"/>
              </v:shape>
            </v:group>
            <v:group style="position:absolute;left:451;top:7904;width:10988;height:2" coordorigin="451,7904" coordsize="10988,2">
              <v:shape style="position:absolute;left:451;top:7904;width:10988;height:2" coordorigin="451,7904" coordsize="10988,0" path="m451,7904l11439,7904e" filled="f" stroked="t" strokeweight=".711962pt" strokecolor="#6B6B6B">
                <v:path arrowok="t"/>
              </v:shape>
            </v:group>
            <v:group style="position:absolute;left:456;top:7863;width:2;height:301" coordorigin="456,7863" coordsize="2,301">
              <v:shape style="position:absolute;left:456;top:7863;width:2;height:301" coordorigin="456,7863" coordsize="0,301" path="m456,8164l456,7863e" filled="f" stroked="t" strokeweight=".474641pt" strokecolor="#2F2F2F">
                <v:path arrowok="t"/>
              </v:shape>
            </v:group>
            <v:group style="position:absolute;left:11429;top:7863;width:2;height:520" coordorigin="11429,7863" coordsize="2,520">
              <v:shape style="position:absolute;left:11429;top:7863;width:2;height:520" coordorigin="11429,7863" coordsize="0,520" path="m11429,8383l11429,7863e" filled="f" stroked="t" strokeweight=".474641pt" strokecolor="#5B5B5B">
                <v:path arrowok="t"/>
              </v:shape>
            </v:group>
            <v:group style="position:absolute;left:446;top:8753;width:1272;height:2" coordorigin="446,8753" coordsize="1272,2">
              <v:shape style="position:absolute;left:446;top:8753;width:1272;height:2" coordorigin="446,8753" coordsize="1272,0" path="m446,8753l1718,8753e" filled="f" stroked="t" strokeweight=".949282pt" strokecolor="#646464">
                <v:path arrowok="t"/>
              </v:shape>
            </v:group>
            <v:group style="position:absolute;left:1661;top:8758;width:854;height:2" coordorigin="1661,8758" coordsize="854,2">
              <v:shape style="position:absolute;left:1661;top:8758;width:854;height:2" coordorigin="1661,8758" coordsize="854,0" path="m1661,8758l2516,8758e" filled="f" stroked="t" strokeweight=".474641pt" strokecolor="#444448">
                <v:path arrowok="t"/>
              </v:shape>
            </v:group>
            <v:group style="position:absolute;left:2416;top:8758;width:9023;height:2" coordorigin="2416,8758" coordsize="9023,2">
              <v:shape style="position:absolute;left:2416;top:8758;width:9023;height:2" coordorigin="2416,8758" coordsize="9023,0" path="m2416,8758l11439,8758e" filled="f" stroked="t" strokeweight=".711962pt" strokecolor="#646467">
                <v:path arrowok="t"/>
              </v:shape>
            </v:group>
            <v:group style="position:absolute;left:451;top:9002;width:3541;height:2" coordorigin="451,9002" coordsize="3541,2">
              <v:shape style="position:absolute;left:451;top:9002;width:3541;height:2" coordorigin="451,9002" coordsize="3541,0" path="m451,9002l3992,9002e" filled="f" stroked="t" strokeweight=".711962pt" strokecolor="#606060">
                <v:path arrowok="t"/>
              </v:shape>
            </v:group>
            <v:group style="position:absolute;left:3935;top:9004;width:328;height:2" coordorigin="3935,9004" coordsize="328,2">
              <v:shape style="position:absolute;left:3935;top:9004;width:328;height:2" coordorigin="3935,9004" coordsize="328,0" path="m3935,9004l4262,9004e" filled="f" stroked="t" strokeweight=".474641pt" strokecolor="#444444">
                <v:path arrowok="t"/>
              </v:shape>
            </v:group>
            <v:group style="position:absolute;left:4205;top:9004;width:2691;height:2" coordorigin="4205,9004" coordsize="2691,2">
              <v:shape style="position:absolute;left:4205;top:9004;width:2691;height:2" coordorigin="4205,9004" coordsize="2691,0" path="m4205,9004l6897,9004e" filled="f" stroked="t" strokeweight=".711962pt" strokecolor="#6B6B6B">
                <v:path arrowok="t"/>
              </v:shape>
            </v:group>
            <v:group style="position:absolute;left:6840;top:9002;width:242;height:2" coordorigin="6840,9002" coordsize="242,2">
              <v:shape style="position:absolute;left:6840;top:9002;width:242;height:2" coordorigin="6840,9002" coordsize="242,0" path="m6840,9002l7082,9002e" filled="f" stroked="t" strokeweight=".949282pt" strokecolor="#808080">
                <v:path arrowok="t"/>
              </v:shape>
            </v:group>
            <v:group style="position:absolute;left:7025;top:9004;width:4414;height:2" coordorigin="7025,9004" coordsize="4414,2">
              <v:shape style="position:absolute;left:7025;top:9004;width:4414;height:2" coordorigin="7025,9004" coordsize="4414,0" path="m7025,9004l11439,9004e" filled="f" stroked="t" strokeweight=".711962pt" strokecolor="#6B6B6B">
                <v:path arrowok="t"/>
              </v:shape>
            </v:group>
            <v:group style="position:absolute;left:8577;top:9002;width:826;height:2" coordorigin="8577,9002" coordsize="826,2">
              <v:shape style="position:absolute;left:8577;top:9002;width:826;height:2" coordorigin="8577,9002" coordsize="826,0" path="m8577,9002l9403,9002e" filled="f" stroked="t" strokeweight=".474641pt" strokecolor="#545454">
                <v:path arrowok="t"/>
              </v:shape>
            </v:group>
            <v:group style="position:absolute;left:451;top:9245;width:3954;height:2" coordorigin="451,9245" coordsize="3954,2">
              <v:shape style="position:absolute;left:451;top:9245;width:3954;height:2" coordorigin="451,9245" coordsize="3954,0" path="m451,9245l4405,9245e" filled="f" stroked="t" strokeweight=".711962pt" strokecolor="#67676B">
                <v:path arrowok="t"/>
              </v:shape>
            </v:group>
            <v:group style="position:absolute;left:456;top:8975;width:2;height:296" coordorigin="456,8975" coordsize="2,296">
              <v:shape style="position:absolute;left:456;top:8975;width:2;height:296" coordorigin="456,8975" coordsize="0,296" path="m456,9271l456,8975e" filled="f" stroked="t" strokeweight=".474641pt" strokecolor="#232323">
                <v:path arrowok="t"/>
              </v:shape>
            </v:group>
            <v:group style="position:absolute;left:4205;top:9245;width:845;height:2" coordorigin="4205,9245" coordsize="845,2">
              <v:shape style="position:absolute;left:4205;top:9245;width:845;height:2" coordorigin="4205,9245" coordsize="845,0" path="m4205,9245l5050,9245e" filled="f" stroked="t" strokeweight=".474641pt" strokecolor="#545454">
                <v:path arrowok="t"/>
              </v:shape>
            </v:group>
            <v:group style="position:absolute;left:4993;top:9247;width:897;height:2" coordorigin="4993,9247" coordsize="897,2">
              <v:shape style="position:absolute;left:4993;top:9247;width:897;height:2" coordorigin="4993,9247" coordsize="897,0" path="m4993,9247l5890,9247e" filled="f" stroked="t" strokeweight=".711962pt" strokecolor="#747474">
                <v:path arrowok="t"/>
              </v:shape>
            </v:group>
            <v:group style="position:absolute;left:5833;top:9247;width:422;height:2" coordorigin="5833,9247" coordsize="422,2">
              <v:shape style="position:absolute;left:5833;top:9247;width:422;height:2" coordorigin="5833,9247" coordsize="422,0" path="m5833,9247l6256,9247e" filled="f" stroked="t" strokeweight=".474641pt" strokecolor="#484848">
                <v:path arrowok="t"/>
              </v:shape>
            </v:group>
            <v:group style="position:absolute;left:6199;top:9247;width:883;height:2" coordorigin="6199,9247" coordsize="883,2">
              <v:shape style="position:absolute;left:6199;top:9247;width:883;height:2" coordorigin="6199,9247" coordsize="883,0" path="m6199,9247l7082,9247e" filled="f" stroked="t" strokeweight=".949282pt" strokecolor="#747474">
                <v:path arrowok="t"/>
              </v:shape>
            </v:group>
            <v:group style="position:absolute;left:7025;top:9247;width:475;height:2" coordorigin="7025,9247" coordsize="475,2">
              <v:shape style="position:absolute;left:7025;top:9247;width:475;height:2" coordorigin="7025,9247" coordsize="475,0" path="m7025,9247l7499,9247e" filled="f" stroked="t" strokeweight=".474641pt" strokecolor="#4F4F4F">
                <v:path arrowok="t"/>
              </v:shape>
            </v:group>
            <v:group style="position:absolute;left:7442;top:9247;width:1025;height:2" coordorigin="7442,9247" coordsize="1025,2">
              <v:shape style="position:absolute;left:7442;top:9247;width:1025;height:2" coordorigin="7442,9247" coordsize="1025,0" path="m7442,9247l8468,9247e" filled="f" stroked="t" strokeweight=".711962pt" strokecolor="#6B6B6B">
                <v:path arrowok="t"/>
              </v:shape>
            </v:group>
            <v:group style="position:absolute;left:8411;top:9247;width:223;height:2" coordorigin="8411,9247" coordsize="223,2">
              <v:shape style="position:absolute;left:8411;top:9247;width:223;height:2" coordorigin="8411,9247" coordsize="223,0" path="m8411,9247l8634,9247e" filled="f" stroked="t" strokeweight=".474641pt" strokecolor="#545454">
                <v:path arrowok="t"/>
              </v:shape>
            </v:group>
            <v:group style="position:absolute;left:8577;top:9247;width:826;height:2" coordorigin="8577,9247" coordsize="826,2">
              <v:shape style="position:absolute;left:8577;top:9247;width:826;height:2" coordorigin="8577,9247" coordsize="826,0" path="m8577,9247l9403,9247e" filled="f" stroked="t" strokeweight=".949282pt" strokecolor="#747474">
                <v:path arrowok="t"/>
              </v:shape>
            </v:group>
            <v:group style="position:absolute;left:9346;top:9247;width:570;height:2" coordorigin="9346,9247" coordsize="570,2">
              <v:shape style="position:absolute;left:9346;top:9247;width:570;height:2" coordorigin="9346,9247" coordsize="570,0" path="m9346,9247l9915,9247e" filled="f" stroked="t" strokeweight=".474641pt" strokecolor="#4F4F4F">
                <v:path arrowok="t"/>
              </v:shape>
            </v:group>
            <v:group style="position:absolute;left:9858;top:9247;width:223;height:2" coordorigin="9858,9247" coordsize="223,2">
              <v:shape style="position:absolute;left:9858;top:9247;width:223;height:2" coordorigin="9858,9247" coordsize="223,0" path="m9858,9247l10081,9247e" filled="f" stroked="t" strokeweight=".474641pt" strokecolor="#747474">
                <v:path arrowok="t"/>
              </v:shape>
            </v:group>
            <v:group style="position:absolute;left:10024;top:9247;width:869;height:2" coordorigin="10024,9247" coordsize="869,2">
              <v:shape style="position:absolute;left:10024;top:9247;width:869;height:2" coordorigin="10024,9247" coordsize="869,0" path="m10024,9247l10893,9247e" filled="f" stroked="t" strokeweight=".949282pt" strokecolor="#7C7C7C">
                <v:path arrowok="t"/>
              </v:shape>
            </v:group>
            <v:group style="position:absolute;left:10836;top:9247;width:598;height:2" coordorigin="10836,9247" coordsize="598,2">
              <v:shape style="position:absolute;left:10836;top:9247;width:598;height:2" coordorigin="10836,9247" coordsize="598,0" path="m10836,9247l11434,9247e" filled="f" stroked="t" strokeweight=".474641pt" strokecolor="#707070">
                <v:path arrowok="t"/>
              </v:shape>
            </v:group>
            <v:group style="position:absolute;left:11427;top:8326;width:2;height:945" coordorigin="11427,8326" coordsize="2,945">
              <v:shape style="position:absolute;left:11427;top:8326;width:2;height:945" coordorigin="11427,8326" coordsize="0,945" path="m11427,9271l11427,8326e" filled="f" stroked="t" strokeweight=".949282pt" strokecolor="#707070">
                <v:path arrowok="t"/>
              </v:shape>
            </v:group>
            <v:group style="position:absolute;left:456;top:9200;width:2;height:301" coordorigin="456,9200" coordsize="2,301">
              <v:shape style="position:absolute;left:456;top:9200;width:2;height:301" coordorigin="456,9200" coordsize="0,301" path="m456,9501l456,9200e" filled="f" stroked="t" strokeweight=".474641pt" strokecolor="#383838">
                <v:path arrowok="t"/>
              </v:shape>
            </v:group>
            <v:group style="position:absolute;left:2487;top:9200;width:2;height:301" coordorigin="2487,9200" coordsize="2,301">
              <v:shape style="position:absolute;left:2487;top:9200;width:2;height:301" coordorigin="2487,9200" coordsize="0,301" path="m2487,9501l2487,9200e" filled="f" stroked="t" strokeweight=".474641pt" strokecolor="#444444">
                <v:path arrowok="t"/>
              </v:shape>
            </v:group>
            <v:group style="position:absolute;left:11429;top:9200;width:2;height:301" coordorigin="11429,9200" coordsize="2,301">
              <v:shape style="position:absolute;left:11429;top:9200;width:2;height:301" coordorigin="11429,9200" coordsize="0,301" path="m11429,9501l11429,9200e" filled="f" stroked="t" strokeweight=".474641pt" strokecolor="#4B4B4B">
                <v:path arrowok="t"/>
              </v:shape>
            </v:group>
            <v:group style="position:absolute;left:446;top:9732;width:873;height:2" coordorigin="446,9732" coordsize="873,2">
              <v:shape style="position:absolute;left:446;top:9732;width:873;height:2" coordorigin="446,9732" coordsize="873,0" path="m446,9732l1320,9732e" filled="f" stroked="t" strokeweight=".474641pt" strokecolor="#4F4F4F">
                <v:path arrowok="t"/>
              </v:shape>
            </v:group>
            <v:group style="position:absolute;left:916;top:9734;width:10523;height:2" coordorigin="916,9734" coordsize="10523,2">
              <v:shape style="position:absolute;left:916;top:9734;width:10523;height:2" coordorigin="916,9734" coordsize="10523,0" path="m916,9734l11439,9734e" filled="f" stroked="t" strokeweight=".711962pt" strokecolor="#6B6B6B">
                <v:path arrowok="t"/>
              </v:shape>
            </v:group>
            <v:group style="position:absolute;left:3826;top:9737;width:261;height:2" coordorigin="3826,9737" coordsize="261,2">
              <v:shape style="position:absolute;left:3826;top:9737;width:261;height:2" coordorigin="3826,9737" coordsize="261,0" path="m3826,9737l4087,9737e" filled="f" stroked="t" strokeweight=".711962pt" strokecolor="#676767">
                <v:path arrowok="t"/>
              </v:shape>
            </v:group>
            <v:group style="position:absolute;left:4993;top:9737;width:517;height:2" coordorigin="4993,9737" coordsize="517,2">
              <v:shape style="position:absolute;left:4993;top:9737;width:517;height:2" coordorigin="4993,9737" coordsize="517,0" path="m4993,9737l5511,9737e" filled="f" stroked="t" strokeweight=".474641pt" strokecolor="#676767">
                <v:path arrowok="t"/>
              </v:shape>
            </v:group>
            <v:group style="position:absolute;left:7442;top:9734;width:228;height:2" coordorigin="7442,9734" coordsize="228,2">
              <v:shape style="position:absolute;left:7442;top:9734;width:228;height:2" coordorigin="7442,9734" coordsize="228,0" path="m7442,9734l7670,9734e" filled="f" stroked="t" strokeweight=".474641pt" strokecolor="#606060">
                <v:path arrowok="t"/>
              </v:shape>
            </v:group>
            <v:group style="position:absolute;left:8411;top:9734;width:223;height:2" coordorigin="8411,9734" coordsize="223,2">
              <v:shape style="position:absolute;left:8411;top:9734;width:223;height:2" coordorigin="8411,9734" coordsize="223,0" path="m8411,9734l8634,9734e" filled="f" stroked="t" strokeweight=".474641pt" strokecolor="#3B3B3B">
                <v:path arrowok="t"/>
              </v:shape>
            </v:group>
            <v:group style="position:absolute;left:9858;top:9734;width:223;height:2" coordorigin="9858,9734" coordsize="223,2">
              <v:shape style="position:absolute;left:9858;top:9734;width:223;height:2" coordorigin="9858,9734" coordsize="223,0" path="m9858,9734l10081,9734e" filled="f" stroked="t" strokeweight=".474641pt" strokecolor="#545454">
                <v:path arrowok="t"/>
              </v:shape>
            </v:group>
            <v:group style="position:absolute;left:10024;top:9737;width:1391;height:2" coordorigin="10024,9737" coordsize="1391,2">
              <v:shape style="position:absolute;left:10024;top:9737;width:1391;height:2" coordorigin="10024,9737" coordsize="1391,0" path="m10024,9737l11415,9737e" filled="f" stroked="t" strokeweight=".711962pt" strokecolor="#707070">
                <v:path arrowok="t"/>
              </v:shape>
            </v:group>
            <v:group style="position:absolute;left:11434;top:9443;width:2;height:4903" coordorigin="11434,9443" coordsize="2,4903">
              <v:shape style="position:absolute;left:11434;top:9443;width:2;height:4903" coordorigin="11434,9443" coordsize="0,4903" path="m11434,14346l11434,9443e" filled="f" stroked="t" strokeweight=".711962pt" strokecolor="#6B6B6B">
                <v:path arrowok="t"/>
              </v:shape>
            </v:group>
            <v:group style="position:absolute;left:446;top:9949;width:5306;height:2" coordorigin="446,9949" coordsize="5306,2">
              <v:shape style="position:absolute;left:446;top:9949;width:5306;height:2" coordorigin="446,9949" coordsize="5306,0" path="m446,9949l5753,9949e" filled="f" stroked="t" strokeweight=".711962pt" strokecolor="#6B6B6B">
                <v:path arrowok="t"/>
              </v:shape>
            </v:group>
            <v:group style="position:absolute;left:5454;top:9949;width:437;height:2" coordorigin="5454,9949" coordsize="437,2">
              <v:shape style="position:absolute;left:5454;top:9949;width:437;height:2" coordorigin="5454,9949" coordsize="437,0" path="m5454,9949l5890,9949e" filled="f" stroked="t" strokeweight=".474641pt" strokecolor="#4F4F4F">
                <v:path arrowok="t"/>
              </v:shape>
            </v:group>
            <v:group style="position:absolute;left:5762;top:9952;width:2207;height:2" coordorigin="5762,9952" coordsize="2207,2">
              <v:shape style="position:absolute;left:5762;top:9952;width:2207;height:2" coordorigin="5762,9952" coordsize="2207,0" path="m5762,9952l7969,9952e" filled="f" stroked="t" strokeweight=".711962pt" strokecolor="#707070">
                <v:path arrowok="t"/>
              </v:shape>
            </v:group>
            <v:group style="position:absolute;left:7912;top:9949;width:721;height:2" coordorigin="7912,9949" coordsize="721,2">
              <v:shape style="position:absolute;left:7912;top:9949;width:721;height:2" coordorigin="7912,9949" coordsize="721,0" path="m7912,9949l8634,9949e" filled="f" stroked="t" strokeweight=".474641pt" strokecolor="#4F4F4F">
                <v:path arrowok="t"/>
              </v:shape>
            </v:group>
            <v:group style="position:absolute;left:8577;top:9952;width:674;height:2" coordorigin="8577,9952" coordsize="674,2">
              <v:shape style="position:absolute;left:8577;top:9952;width:674;height:2" coordorigin="8577,9952" coordsize="674,0" path="m8577,9952l9251,9952e" filled="f" stroked="t" strokeweight=".949282pt" strokecolor="#6B6B6B">
                <v:path arrowok="t"/>
              </v:shape>
            </v:group>
            <v:group style="position:absolute;left:9194;top:9952;width:721;height:2" coordorigin="9194,9952" coordsize="721,2">
              <v:shape style="position:absolute;left:9194;top:9952;width:721;height:2" coordorigin="9194,9952" coordsize="721,0" path="m9194,9952l9915,9952e" filled="f" stroked="t" strokeweight=".474641pt" strokecolor="#545454">
                <v:path arrowok="t"/>
              </v:shape>
            </v:group>
            <v:group style="position:absolute;left:9858;top:9952;width:1581;height:2" coordorigin="9858,9952" coordsize="1581,2">
              <v:shape style="position:absolute;left:9858;top:9952;width:1581;height:2" coordorigin="9858,9952" coordsize="1581,0" path="m9858,9952l11439,9952e" filled="f" stroked="t" strokeweight=".949282pt" strokecolor="#747474">
                <v:path arrowok="t"/>
              </v:shape>
            </v:group>
            <v:group style="position:absolute;left:451;top:10279;width:1272;height:2" coordorigin="451,10279" coordsize="1272,2">
              <v:shape style="position:absolute;left:451;top:10279;width:1272;height:2" coordorigin="451,10279" coordsize="1272,0" path="m451,10279l1723,10279e" filled="f" stroked="t" strokeweight=".474641pt" strokecolor="#4B4B4F">
                <v:path arrowok="t"/>
              </v:shape>
            </v:group>
            <v:group style="position:absolute;left:1139;top:9935;width:2;height:344" coordorigin="1139,9935" coordsize="2,344">
              <v:shape style="position:absolute;left:1139;top:9935;width:2;height:344" coordorigin="1139,9935" coordsize="0,344" path="m1139,10279l1139,9935e" filled="f" stroked="t" strokeweight=".237321pt" strokecolor="#5B5B5B">
                <v:path arrowok="t"/>
              </v:shape>
            </v:group>
            <v:group style="position:absolute;left:1690;top:9935;width:2;height:783" coordorigin="1690,9935" coordsize="2,783">
              <v:shape style="position:absolute;left:1690;top:9935;width:2;height:783" coordorigin="1690,9935" coordsize="0,783" path="m1690,10718l1690,9935e" filled="f" stroked="t" strokeweight=".237321pt" strokecolor="#5B5B5B">
                <v:path arrowok="t"/>
              </v:shape>
            </v:group>
            <v:group style="position:absolute;left:1571;top:10281;width:4694;height:2" coordorigin="1571,10281" coordsize="4694,2">
              <v:shape style="position:absolute;left:1571;top:10281;width:4694;height:2" coordorigin="1571,10281" coordsize="4694,0" path="m1571,10281l6265,10281e" filled="f" stroked="t" strokeweight=".711962pt" strokecolor="#6B6B6B">
                <v:path arrowok="t"/>
              </v:shape>
            </v:group>
            <v:group style="position:absolute;left:6199;top:10283;width:698;height:2" coordorigin="6199,10283" coordsize="698,2">
              <v:shape style="position:absolute;left:6199;top:10283;width:698;height:2" coordorigin="6199,10283" coordsize="698,0" path="m6199,10283l6897,10283e" filled="f" stroked="t" strokeweight=".474641pt" strokecolor="#575757">
                <v:path arrowok="t"/>
              </v:shape>
            </v:group>
            <v:group style="position:absolute;left:6840;top:10283;width:831;height:2" coordorigin="6840,10283" coordsize="831,2">
              <v:shape style="position:absolute;left:6840;top:10283;width:831;height:2" coordorigin="6840,10283" coordsize="831,0" path="m6840,10283l7670,10283e" filled="f" stroked="t" strokeweight=".711962pt" strokecolor="#707070">
                <v:path arrowok="t"/>
              </v:shape>
            </v:group>
            <v:group style="position:absolute;left:7478;top:9940;width:2;height:430" coordorigin="7478,9940" coordsize="2,430">
              <v:shape style="position:absolute;left:7478;top:9940;width:2;height:430" coordorigin="7478,9940" coordsize="0,430" path="m7478,10369l7478,9940e" filled="f" stroked="t" strokeweight=".949282pt" strokecolor="#777777">
                <v:path arrowok="t"/>
              </v:shape>
            </v:group>
            <v:group style="position:absolute;left:7613;top:10283;width:356;height:2" coordorigin="7613,10283" coordsize="356,2">
              <v:shape style="position:absolute;left:7613;top:10283;width:356;height:2" coordorigin="7613,10283" coordsize="356,0" path="m7613,10283l7969,10283e" filled="f" stroked="t" strokeweight=".474641pt" strokecolor="#4F4F4F">
                <v:path arrowok="t"/>
              </v:shape>
            </v:group>
            <v:group style="position:absolute;left:7912;top:10281;width:2169;height:2" coordorigin="7912,10281" coordsize="2169,2">
              <v:shape style="position:absolute;left:7912;top:10281;width:2169;height:2" coordorigin="7912,10281" coordsize="2169,0" path="m7912,10281l10081,10281e" filled="f" stroked="t" strokeweight=".711962pt" strokecolor="#676767">
                <v:path arrowok="t"/>
              </v:shape>
            </v:group>
            <v:group style="position:absolute;left:10024;top:10283;width:869;height:2" coordorigin="10024,10283" coordsize="869,2">
              <v:shape style="position:absolute;left:10024;top:10283;width:869;height:2" coordorigin="10024,10283" coordsize="869,0" path="m10024,10283l10893,10283e" filled="f" stroked="t" strokeweight=".474641pt" strokecolor="#545454">
                <v:path arrowok="t"/>
              </v:shape>
            </v:group>
            <v:group style="position:absolute;left:10727;top:10283;width:712;height:2" coordorigin="10727,10283" coordsize="712,2">
              <v:shape style="position:absolute;left:10727;top:10283;width:712;height:2" coordorigin="10727,10283" coordsize="712,0" path="m10727,10283l11439,10283e" filled="f" stroked="t" strokeweight=".949282pt" strokecolor="#7C7C7C">
                <v:path arrowok="t"/>
              </v:shape>
            </v:group>
            <v:group style="position:absolute;left:456;top:10236;width:2;height:511" coordorigin="456,10236" coordsize="2,511">
              <v:shape style="position:absolute;left:456;top:10236;width:2;height:511" coordorigin="456,10236" coordsize="0,511" path="m456,10747l456,10236e" filled="f" stroked="t" strokeweight=".474641pt" strokecolor="#2B2B2B">
                <v:path arrowok="t"/>
              </v:shape>
            </v:group>
            <v:group style="position:absolute;left:1139;top:10264;width:2;height:454" coordorigin="1139,10264" coordsize="2,454">
              <v:shape style="position:absolute;left:1139;top:10264;width:2;height:454" coordorigin="1139,10264" coordsize="0,454" path="m1139,10718l1139,10264e" filled="f" stroked="t" strokeweight=".237321pt" strokecolor="#343434">
                <v:path arrowok="t"/>
              </v:shape>
            </v:group>
            <v:group style="position:absolute;left:2487;top:10236;width:2;height:511" coordorigin="2487,10236" coordsize="2,511">
              <v:shape style="position:absolute;left:2487;top:10236;width:2;height:511" coordorigin="2487,10236" coordsize="0,511" path="m2487,10747l2487,10236e" filled="f" stroked="t" strokeweight=".474641pt" strokecolor="#3F3F3F">
                <v:path arrowok="t"/>
              </v:shape>
            </v:group>
            <v:group style="position:absolute;left:7480;top:10236;width:2;height:511" coordorigin="7480,10236" coordsize="2,511">
              <v:shape style="position:absolute;left:7480;top:10236;width:2;height:511" coordorigin="7480,10236" coordsize="0,511" path="m7480,10747l7480,10236e" filled="f" stroked="t" strokeweight=".474641pt" strokecolor="#4B4B4B">
                <v:path arrowok="t"/>
              </v:shape>
            </v:group>
            <v:group style="position:absolute;left:1139;top:10718;width:2;height:1394" coordorigin="1139,10718" coordsize="2,1394">
              <v:shape style="position:absolute;left:1139;top:10718;width:2;height:1394" coordorigin="1139,10718" coordsize="0,1394" path="m1139,12112l1139,10718e" filled="f" stroked="t" strokeweight=".237321pt" strokecolor="#000000">
                <v:path arrowok="t"/>
              </v:shape>
            </v:group>
            <v:group style="position:absolute;left:1690;top:10718;width:2;height:1394" coordorigin="1690,10718" coordsize="2,1394">
              <v:shape style="position:absolute;left:1690;top:10718;width:2;height:1394" coordorigin="1690,10718" coordsize="0,1394" path="m1690,12112l1690,10718e" filled="f" stroked="t" strokeweight=".237321pt" strokecolor="#000000">
                <v:path arrowok="t"/>
              </v:shape>
            </v:group>
            <v:group style="position:absolute;left:7480;top:10689;width:2;height:707" coordorigin="7480,10689" coordsize="2,707">
              <v:shape style="position:absolute;left:7480;top:10689;width:2;height:707" coordorigin="7480,10689" coordsize="0,707" path="m7480,11396l7480,10689e" filled="f" stroked="t" strokeweight=".949282pt" strokecolor="#676767">
                <v:path arrowok="t"/>
              </v:shape>
            </v:group>
            <v:group style="position:absolute;left:11434;top:10895;width:2;height:501" coordorigin="11434,10895" coordsize="2,501">
              <v:shape style="position:absolute;left:11434;top:10895;width:2;height:501" coordorigin="11434,10895" coordsize="0,501" path="m11434,11396l11434,10895e" filled="f" stroked="t" strokeweight=".474641pt" strokecolor="#545454">
                <v:path arrowok="t"/>
              </v:shape>
            </v:group>
            <v:group style="position:absolute;left:7480;top:11339;width:2;height:372" coordorigin="7480,11339" coordsize="2,372">
              <v:shape style="position:absolute;left:7480;top:11339;width:2;height:372" coordorigin="7480,11339" coordsize="0,372" path="m7480,11711l7480,11339e" filled="f" stroked="t" strokeweight=".474641pt" strokecolor="#484848">
                <v:path arrowok="t"/>
              </v:shape>
            </v:group>
            <v:group style="position:absolute;left:456;top:11420;width:2;height:487" coordorigin="456,11420" coordsize="2,487">
              <v:shape style="position:absolute;left:456;top:11420;width:2;height:487" coordorigin="456,11420" coordsize="0,487" path="m456,11907l456,11420e" filled="f" stroked="t" strokeweight=".474641pt" strokecolor="#2F2F2F">
                <v:path arrowok="t"/>
              </v:shape>
            </v:group>
            <v:group style="position:absolute;left:2487;top:11654;width:2;height:162" coordorigin="2487,11654" coordsize="2,162">
              <v:shape style="position:absolute;left:2487;top:11654;width:2;height:162" coordorigin="2487,11654" coordsize="0,162" path="m2487,11816l2487,11654e" filled="f" stroked="t" strokeweight=".474641pt" strokecolor="#343434">
                <v:path arrowok="t"/>
              </v:shape>
            </v:group>
            <v:group style="position:absolute;left:7483;top:11654;width:2;height:162" coordorigin="7483,11654" coordsize="2,162">
              <v:shape style="position:absolute;left:7483;top:11654;width:2;height:162" coordorigin="7483,11654" coordsize="0,162" path="m7483,11816l7483,11654e" filled="f" stroked="t" strokeweight=".474641pt" strokecolor="#5B5B5B">
                <v:path arrowok="t"/>
              </v:shape>
            </v:group>
            <v:group style="position:absolute;left:2487;top:11759;width:2;height:148" coordorigin="2487,11759" coordsize="2,148">
              <v:shape style="position:absolute;left:2487;top:11759;width:2;height:148" coordorigin="2487,11759" coordsize="0,148" path="m2487,11907l2487,11759e" filled="f" stroked="t" strokeweight=".474641pt" strokecolor="#484848">
                <v:path arrowok="t"/>
              </v:shape>
            </v:group>
            <v:group style="position:absolute;left:7483;top:11759;width:2;height:621" coordorigin="7483,11759" coordsize="2,621">
              <v:shape style="position:absolute;left:7483;top:11759;width:2;height:621" coordorigin="7483,11759" coordsize="0,621" path="m7483,12379l7483,11759e" filled="f" stroked="t" strokeweight=".949282pt" strokecolor="#747474">
                <v:path arrowok="t"/>
              </v:shape>
            </v:group>
            <v:group style="position:absolute;left:11436;top:11849;width:2;height:793" coordorigin="11436,11849" coordsize="2,793">
              <v:shape style="position:absolute;left:11436;top:11849;width:2;height:793" coordorigin="11436,11849" coordsize="0,793" path="m11436,12642l11436,11849e" filled="f" stroked="t" strokeweight=".711962pt" strokecolor="#707070">
                <v:path arrowok="t"/>
              </v:shape>
            </v:group>
            <v:group style="position:absolute;left:451;top:12365;width:2046;height:2" coordorigin="451,12365" coordsize="2046,2">
              <v:shape style="position:absolute;left:451;top:12365;width:2046;height:2" coordorigin="451,12365" coordsize="2046,0" path="m451,12365l2497,12365e" filled="f" stroked="t" strokeweight=".711962pt" strokecolor="#6B6B6B">
                <v:path arrowok="t"/>
              </v:shape>
            </v:group>
            <v:group style="position:absolute;left:1139;top:12112;width:2;height:248" coordorigin="1139,12112" coordsize="2,248">
              <v:shape style="position:absolute;left:1139;top:12112;width:2;height:248" coordorigin="1139,12112" coordsize="0,248" path="m1139,12360l1139,12112e" filled="f" stroked="t" strokeweight=".237321pt" strokecolor="#8C8C8C">
                <v:path arrowok="t"/>
              </v:shape>
            </v:group>
            <v:group style="position:absolute;left:1690;top:12112;width:2;height:248" coordorigin="1690,12112" coordsize="2,248">
              <v:shape style="position:absolute;left:1690;top:12112;width:2;height:248" coordorigin="1690,12112" coordsize="0,248" path="m1690,12360l1690,12112e" filled="f" stroked="t" strokeweight=".237321pt" strokecolor="#3B3B3B">
                <v:path arrowok="t"/>
              </v:shape>
            </v:group>
            <v:group style="position:absolute;left:458;top:11911;width:2;height:745" coordorigin="458,11911" coordsize="2,745">
              <v:shape style="position:absolute;left:458;top:11911;width:2;height:745" coordorigin="458,11911" coordsize="0,745" path="m458,12656l458,11911e" filled="f" stroked="t" strokeweight=".711962pt" strokecolor="#545454">
                <v:path arrowok="t"/>
              </v:shape>
            </v:group>
            <v:group style="position:absolute;left:1139;top:12346;width:2;height:138" coordorigin="1139,12346" coordsize="2,138">
              <v:shape style="position:absolute;left:1139;top:12346;width:2;height:138" coordorigin="1139,12346" coordsize="0,138" path="m1139,12484l1139,12346e" filled="f" stroked="t" strokeweight=".237321pt" strokecolor="#707070">
                <v:path arrowok="t"/>
              </v:shape>
            </v:group>
            <v:group style="position:absolute;left:1690;top:12346;width:2;height:138" coordorigin="1690,12346" coordsize="2,138">
              <v:shape style="position:absolute;left:1690;top:12346;width:2;height:138" coordorigin="1690,12346" coordsize="0,138" path="m1690,12484l1690,12346e" filled="f" stroked="t" strokeweight=".237321pt" strokecolor="#646464">
                <v:path arrowok="t"/>
              </v:shape>
            </v:group>
            <v:group style="position:absolute;left:7485;top:12322;width:2;height:191" coordorigin="7485,12322" coordsize="2,191">
              <v:shape style="position:absolute;left:7485;top:12322;width:2;height:191" coordorigin="7485,12322" coordsize="0,191" path="m7485,12513l7485,12322e" filled="f" stroked="t" strokeweight=".474641pt" strokecolor="#4B4B4B">
                <v:path arrowok="t"/>
              </v:shape>
            </v:group>
            <v:group style="position:absolute;left:1139;top:12484;width:2;height:1833" coordorigin="1139,12484" coordsize="2,1833">
              <v:shape style="position:absolute;left:1139;top:12484;width:2;height:1833" coordorigin="1139,12484" coordsize="0,1833" path="m1139,14318l1139,12484e" filled="f" stroked="t" strokeweight=".237321pt" strokecolor="#000000">
                <v:path arrowok="t"/>
              </v:shape>
            </v:group>
            <v:group style="position:absolute;left:1690;top:12484;width:2;height:1833" coordorigin="1690,12484" coordsize="2,1833">
              <v:shape style="position:absolute;left:1690;top:12484;width:2;height:1833" coordorigin="1690,12484" coordsize="0,1833" path="m1690,14318l1690,12484e" filled="f" stroked="t" strokeweight=".237321pt" strokecolor="#000000">
                <v:path arrowok="t"/>
              </v:shape>
            </v:group>
            <v:group style="position:absolute;left:7485;top:12456;width:2;height:186" coordorigin="7485,12456" coordsize="2,186">
              <v:shape style="position:absolute;left:7485;top:12456;width:2;height:186" coordorigin="7485,12456" coordsize="0,186" path="m7485,12642l7485,12456e" filled="f" stroked="t" strokeweight=".474641pt" strokecolor="#646464">
                <v:path arrowok="t"/>
              </v:shape>
            </v:group>
            <v:group style="position:absolute;left:456;top:12585;width:2;height:267" coordorigin="456,12585" coordsize="2,267">
              <v:shape style="position:absolute;left:456;top:12585;width:2;height:267" coordorigin="456,12585" coordsize="0,267" path="m456,12852l456,12585e" filled="f" stroked="t" strokeweight=".474641pt" strokecolor="#343434">
                <v:path arrowok="t"/>
              </v:shape>
            </v:group>
            <v:group style="position:absolute;left:2487;top:12585;width:2;height:267" coordorigin="2487,12585" coordsize="2,267">
              <v:shape style="position:absolute;left:2487;top:12585;width:2;height:267" coordorigin="2487,12585" coordsize="0,267" path="m2487,12852l2487,12585e" filled="f" stroked="t" strokeweight=".474641pt" strokecolor="#383838">
                <v:path arrowok="t"/>
              </v:shape>
            </v:group>
            <v:group style="position:absolute;left:7485;top:12585;width:2;height:659" coordorigin="7485,12585" coordsize="2,659">
              <v:shape style="position:absolute;left:7485;top:12585;width:2;height:659" coordorigin="7485,12585" coordsize="0,659" path="m7485,13243l7485,12585e" filled="f" stroked="t" strokeweight=".949282pt" strokecolor="#6B6B6B">
                <v:path arrowok="t"/>
              </v:shape>
            </v:group>
            <v:group style="position:absolute;left:7485;top:13186;width:2;height:129" coordorigin="7485,13186" coordsize="2,129">
              <v:shape style="position:absolute;left:7485;top:13186;width:2;height:129" coordorigin="7485,13186" coordsize="0,129" path="m7485,13315l7485,13186e" filled="f" stroked="t" strokeweight=".474641pt" strokecolor="#545454">
                <v:path arrowok="t"/>
              </v:shape>
            </v:group>
            <v:group style="position:absolute;left:7485;top:13258;width:2;height:477" coordorigin="7485,13258" coordsize="2,477">
              <v:shape style="position:absolute;left:7485;top:13258;width:2;height:477" coordorigin="7485,13258" coordsize="0,477" path="m7485,13735l7485,13258e" filled="f" stroked="t" strokeweight=".474641pt" strokecolor="#3B3B3B">
                <v:path arrowok="t"/>
              </v:shape>
            </v:group>
            <v:group style="position:absolute;left:11436;top:13057;width:2;height:678" coordorigin="11436,13057" coordsize="2,678">
              <v:shape style="position:absolute;left:11436;top:13057;width:2;height:678" coordorigin="11436,13057" coordsize="0,678" path="m11436,13735l11436,13057e" filled="f" stroked="t" strokeweight=".474641pt" strokecolor="#5B5B5B">
                <v:path arrowok="t"/>
              </v:shape>
            </v:group>
            <v:group style="position:absolute;left:458;top:13659;width:2;height:382" coordorigin="458,13659" coordsize="2,382">
              <v:shape style="position:absolute;left:458;top:13659;width:2;height:382" coordorigin="458,13659" coordsize="0,382" path="m458,14041l458,13659e" filled="f" stroked="t" strokeweight=".711962pt" strokecolor="#484848">
                <v:path arrowok="t"/>
              </v:shape>
            </v:group>
            <v:group style="position:absolute;left:7487;top:13678;width:2;height:1757" coordorigin="7487,13678" coordsize="2,1757">
              <v:shape style="position:absolute;left:7487;top:13678;width:2;height:1757" coordorigin="7487,13678" coordsize="0,1757" path="m7487,15435l7487,13678e" filled="f" stroked="t" strokeweight=".711962pt" strokecolor="#676767">
                <v:path arrowok="t"/>
              </v:shape>
            </v:group>
            <v:group style="position:absolute;left:11436;top:13611;width:2;height:239" coordorigin="11436,13611" coordsize="2,239">
              <v:shape style="position:absolute;left:11436;top:13611;width:2;height:239" coordorigin="11436,13611" coordsize="0,239" path="m11436,13850l11436,13611e" filled="f" stroked="t" strokeweight=".711962pt" strokecolor="#7C7C7C">
                <v:path arrowok="t"/>
              </v:shape>
            </v:group>
            <v:group style="position:absolute;left:2487;top:13792;width:2;height:248" coordorigin="2487,13792" coordsize="2,248">
              <v:shape style="position:absolute;left:2487;top:13792;width:2;height:248" coordorigin="2487,13792" coordsize="0,248" path="m2487,14041l2487,13792e" filled="f" stroked="t" strokeweight=".474641pt" strokecolor="#3F3F3F">
                <v:path arrowok="t"/>
              </v:shape>
            </v:group>
            <v:group style="position:absolute;left:451;top:15425;width:532;height:2" coordorigin="451,15425" coordsize="532,2">
              <v:shape style="position:absolute;left:451;top:15425;width:532;height:2" coordorigin="451,15425" coordsize="532,0" path="m451,15425l983,15425e" filled="f" stroked="t" strokeweight=".711962pt" strokecolor="#6B6B6B">
                <v:path arrowok="t"/>
              </v:shape>
            </v:group>
            <v:group style="position:absolute;left:926;top:15425;width:247;height:2" coordorigin="926,15425" coordsize="247,2">
              <v:shape style="position:absolute;left:926;top:15425;width:247;height:2" coordorigin="926,15425" coordsize="247,0" path="m926,15425l1172,15425e" filled="f" stroked="t" strokeweight=".474641pt" strokecolor="#606060">
                <v:path arrowok="t"/>
              </v:shape>
            </v:group>
            <v:group style="position:absolute;left:1139;top:14318;width:2;height:1108" coordorigin="1139,14318" coordsize="2,1108">
              <v:shape style="position:absolute;left:1139;top:14318;width:2;height:1108" coordorigin="1139,14318" coordsize="0,1108" path="m1139,15425l1139,14318e" filled="f" stroked="t" strokeweight=".237321pt" strokecolor="#4F4F4F">
                <v:path arrowok="t"/>
              </v:shape>
            </v:group>
            <v:group style="position:absolute;left:1690;top:14318;width:2;height:1108" coordorigin="1690,14318" coordsize="2,1108">
              <v:shape style="position:absolute;left:1690;top:14318;width:2;height:1108" coordorigin="1690,14318" coordsize="0,1108" path="m1690,15425l1690,14318e" filled="f" stroked="t" strokeweight=".237321pt" strokecolor="#7C7C7C">
                <v:path arrowok="t"/>
              </v:shape>
            </v:group>
            <v:group style="position:absolute;left:7025;top:15425;width:484;height:2" coordorigin="7025,15425" coordsize="484,2">
              <v:shape style="position:absolute;left:7025;top:15425;width:484;height:2" coordorigin="7025,15425" coordsize="484,0" path="m7025,15425l7509,15425e" filled="f" stroked="t" strokeweight=".474641pt" strokecolor="#707070">
                <v:path arrowok="t"/>
              </v:shape>
            </v:group>
            <v:group style="position:absolute;left:5786;top:15430;width:256;height:2" coordorigin="5786,15430" coordsize="256,2">
              <v:shape style="position:absolute;left:5786;top:15430;width:256;height:2" coordorigin="5786,15430" coordsize="256,0" path="m5786,15430l6042,15430e" filled="f" stroked="t" strokeweight=".949282pt" strokecolor="#9C9C9C">
                <v:path arrowok="t"/>
              </v:shape>
            </v:group>
            <v:group style="position:absolute;left:5961;top:15425;width:294;height:2" coordorigin="5961,15425" coordsize="294,2">
              <v:shape style="position:absolute;left:5961;top:15425;width:294;height:2" coordorigin="5961,15425" coordsize="294,0" path="m5961,15425l6256,15425e" filled="f" stroked="t" strokeweight=".474641pt" strokecolor="#747477">
                <v:path arrowok="t"/>
              </v:shape>
            </v:group>
            <v:group style="position:absolute;left:1111;top:15425;width:10333;height:2" coordorigin="1111,15425" coordsize="10333,2">
              <v:shape style="position:absolute;left:1111;top:15425;width:10333;height:2" coordorigin="1111,15425" coordsize="10333,0" path="m1111,15425l11444,15425e" filled="f" stroked="t" strokeweight=".711962pt" strokecolor="#7C7C80">
                <v:path arrowok="t"/>
              </v:shape>
            </v:group>
            <v:group style="position:absolute;left:8411;top:15425;width:223;height:2" coordorigin="8411,15425" coordsize="223,2">
              <v:shape style="position:absolute;left:8411;top:15425;width:223;height:2" coordorigin="8411,15425" coordsize="223,0" path="m8411,15425l8634,15425e" filled="f" stroked="t" strokeweight=".474641pt" strokecolor="#575B5B">
                <v:path arrowok="t"/>
              </v:shape>
            </v:group>
            <v:group style="position:absolute;left:9858;top:15428;width:1035;height:2" coordorigin="9858,15428" coordsize="1035,2">
              <v:shape style="position:absolute;left:9858;top:15428;width:1035;height:2" coordorigin="9858,15428" coordsize="1035,0" path="m9858,15428l10893,15428e" filled="f" stroked="t" strokeweight=".474641pt" strokecolor="#707070">
                <v:path arrowok="t"/>
              </v:shape>
            </v:group>
            <v:group style="position:absolute;left:11436;top:14289;width:2;height:1146" coordorigin="11436,14289" coordsize="2,1146">
              <v:shape style="position:absolute;left:11436;top:14289;width:2;height:1146" coordorigin="11436,14289" coordsize="0,1146" path="m11436,15435l11436,14289e" filled="f" stroked="t" strokeweight=".474641pt" strokecolor="#70707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5.121536pt;margin-top:-9.890781pt;width:72.145456pt;height:9.492824pt;mso-position-horizontal-relative:page;mso-position-vertical-relative:paragraph;z-index:-15601" coordorigin="2902,-198" coordsize="1443,190">
            <v:group style="position:absolute;left:2914;top:-117;width:1077;height:2" coordorigin="2914,-117" coordsize="1077,2">
              <v:shape style="position:absolute;left:2914;top:-117;width:1077;height:2" coordorigin="2914,-117" coordsize="1077,0" path="m2914,-117l3992,-117e" filled="f" stroked="t" strokeweight="1.186603pt" strokecolor="#3F4BA0">
                <v:path arrowok="t"/>
              </v:shape>
            </v:group>
            <v:group style="position:absolute;left:3944;top:-150;width:138;height:95" coordorigin="3944,-150" coordsize="138,95">
              <v:shape style="position:absolute;left:3944;top:-150;width:138;height:95" coordorigin="3944,-150" coordsize="138,95" path="m3944,-150l4082,-150,4082,-55,3944,-55,3944,-150xe" filled="t" fillcolor="#444FA8" stroked="f">
                <v:path arrowok="t"/>
                <v:fill/>
              </v:shape>
            </v:group>
            <v:group style="position:absolute;left:3930;top:-91;width:384;height:2" coordorigin="3930,-91" coordsize="384,2">
              <v:shape style="position:absolute;left:3930;top:-91;width:384;height:2" coordorigin="3930,-91" coordsize="384,0" path="m3930,-91l4314,-91e" filled="f" stroked="t" strokeweight="3.085168pt" strokecolor="#3F4BA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869858pt;margin-top:4.655458pt;width:7.0635pt;height:10pt;mso-position-horizontal-relative:page;mso-position-vertical-relative:paragraph;z-index:-1559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3B3B3B"/>
                      <w:spacing w:val="0"/>
                      <w:w w:val="50"/>
                    </w:rPr>
                    <w:t>::ı::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3B3B3B"/>
          <w:spacing w:val="0"/>
          <w:w w:val="100"/>
          <w:position w:val="6"/>
        </w:rPr>
        <w:t>"@</w:t>
      </w:r>
      <w:r>
        <w:rPr>
          <w:rFonts w:ascii="Arial" w:hAnsi="Arial" w:cs="Arial" w:eastAsia="Arial"/>
          <w:sz w:val="11"/>
          <w:szCs w:val="11"/>
          <w:color w:val="3B3B3B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1"/>
          <w:szCs w:val="11"/>
          <w:color w:val="3B3B3B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Murat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AÇIKALlN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2355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-1"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-1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3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-1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4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0"/>
        </w:rPr>
        <w:t>Şof.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322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-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92"/>
        </w:rPr>
        <w:t>Kuze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92"/>
        </w:rPr>
        <w:t>y</w:t>
      </w:r>
      <w:r>
        <w:rPr>
          <w:rFonts w:ascii="Arial" w:hAnsi="Arial" w:cs="Arial" w:eastAsia="Arial"/>
          <w:sz w:val="19"/>
          <w:szCs w:val="19"/>
          <w:color w:val="3B3B3B"/>
          <w:spacing w:val="-6"/>
          <w:w w:val="9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Bölg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-1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662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3" w:after="0" w:line="221" w:lineRule="auto"/>
        <w:ind w:left="607" w:right="3617" w:firstLine="3171"/>
        <w:jc w:val="left"/>
        <w:tabs>
          <w:tab w:pos="3260" w:val="left"/>
          <w:tab w:pos="43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446922pt;margin-top:-30.698683pt;width:489.026693pt;height:72pt;mso-position-horizontal-relative:page;mso-position-vertical-relative:paragraph;z-index:-1559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313131"/>
                      <w:spacing w:val="0"/>
                      <w:w w:val="393"/>
                      <w:position w:val="23"/>
                    </w:rPr>
                    <w:t>!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313131"/>
                      <w:spacing w:val="0"/>
                      <w:w w:val="100"/>
                      <w:position w:val="23"/>
                    </w:rPr>
                    <w:tab/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313131"/>
                      <w:spacing w:val="0"/>
                      <w:w w:val="100"/>
                      <w:position w:val="2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94949"/>
                      <w:spacing w:val="0"/>
                      <w:w w:val="139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0"/>
        </w:rPr>
        <w:t>BÜYÜKY,EHIR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  <w:position w:val="2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3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6"/>
          <w:position w:val="2"/>
        </w:rPr>
        <w:t>Müdahale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7"/>
          <w:w w:val="96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2"/>
        </w:rPr>
        <w:t>Müdürlüğü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9"/>
        </w:rPr>
        <w:t>BELEO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9"/>
        </w:rPr>
        <w:t>YE</w:t>
      </w:r>
      <w:r>
        <w:rPr>
          <w:rFonts w:ascii="Arial" w:hAnsi="Arial" w:cs="Arial" w:eastAsia="Arial"/>
          <w:sz w:val="15"/>
          <w:szCs w:val="15"/>
          <w:color w:val="494949"/>
          <w:spacing w:val="9"/>
          <w:w w:val="100"/>
          <w:position w:val="9"/>
        </w:rPr>
        <w:t>S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9"/>
        </w:rPr>
        <w:t>I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9"/>
        </w:rPr>
        <w:tab/>
        <w:tab/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31" w:lineRule="auto"/>
        <w:ind w:left="150" w:right="3396" w:firstLine="4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4"/>
          <w:position w:val="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29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     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8"/>
          <w:w w:val="94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2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2"/>
          <w:position w:val="0"/>
        </w:rPr>
        <w:t>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00:21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94949"/>
          <w:spacing w:val="0"/>
          <w:w w:val="69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94949"/>
          <w:spacing w:val="3"/>
          <w:w w:val="69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  <w:position w:val="0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29.05.2017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     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     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3588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Emre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VDIN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27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279"/>
          <w:position w:val="0"/>
        </w:rPr>
        <w:t>ba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Çaybaşı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ilkokul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karşısı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iZMTR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078077" w:type="dxa"/>
      </w:tblPr>
      <w:tblGrid/>
      <w:tr>
        <w:trPr>
          <w:trHeight w:val="239" w:hRule="exact"/>
        </w:trPr>
        <w:tc>
          <w:tcPr>
            <w:tcW w:w="1215" w:type="dxa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20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Dowu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Adres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340" w:type="dxa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25" w:lineRule="exact"/>
              <w:ind w:left="18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Çaybaşı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4"/>
                <w:position w:val="-1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8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  <w:position w:val="-1"/>
              </w:rPr>
              <w:t>Çaybaşı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0"/>
                <w:w w:val="92"/>
                <w:position w:val="-1"/>
              </w:rPr>
              <w:t>il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12121"/>
                <w:spacing w:val="7"/>
                <w:w w:val="92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92"/>
                <w:position w:val="-1"/>
              </w:rPr>
              <w:t>okul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92"/>
                <w:position w:val="-1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28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karşısı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Torbalı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iZMIR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502" w:type="dxa"/>
            <w:tcBorders>
              <w:top w:val="nil" w:sz="6" w:space="0" w:color="auto"/>
              <w:bottom w:val="single" w:sz="5.60408" w:space="0" w:color="575757"/>
              <w:left w:val="nil" w:sz="6" w:space="0" w:color="auto"/>
              <w:right w:val="single" w:sz="5.60408" w:space="0" w:color="606060"/>
            </w:tcBorders>
          </w:tcPr>
          <w:p>
            <w:pPr/>
            <w:rPr/>
          </w:p>
        </w:tc>
      </w:tr>
      <w:tr>
        <w:trPr>
          <w:trHeight w:val="244" w:hRule="exact"/>
        </w:trPr>
        <w:tc>
          <w:tcPr>
            <w:tcW w:w="1215" w:type="dxa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3"/>
              </w:rPr>
              <w:t>Yanguı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8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340" w:type="dxa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27" w:lineRule="exact"/>
              <w:ind w:left="174" w:right="-20"/>
              <w:jc w:val="left"/>
              <w:tabs>
                <w:tab w:pos="28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:Çö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3"/>
                <w:position w:val="-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3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12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502" w:type="dxa"/>
            <w:tcBorders>
              <w:top w:val="single" w:sz="5.60408" w:space="0" w:color="575757"/>
              <w:bottom w:val="single" w:sz="5.60408" w:space="0" w:color="575757"/>
              <w:left w:val="nil" w:sz="6" w:space="0" w:color="auto"/>
              <w:right w:val="single" w:sz="5.60408" w:space="0" w:color="606060"/>
            </w:tcBorders>
          </w:tcPr>
          <w:p>
            <w:pPr>
              <w:spacing w:before="9" w:after="0" w:line="240" w:lineRule="auto"/>
              <w:ind w:left="67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4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7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43" w:lineRule="exact"/>
        <w:ind w:left="150" w:right="-20"/>
        <w:jc w:val="left"/>
        <w:tabs>
          <w:tab w:pos="360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1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  <w:position w:val="3"/>
        </w:rPr>
        <w:t>tyapını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5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93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6"/>
          <w:position w:val="-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36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1.097382pt;margin-top:1.489373pt;width:51.774704pt;height:25.5pt;mso-position-horizontal-relative:page;mso-position-vertical-relative:paragraph;z-index:-15591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9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313131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13131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1"/>
        </w:rPr>
        <w:t>Beronnrııı</w:t>
      </w:r>
      <w:r>
        <w:rPr>
          <w:rFonts w:ascii="Arial" w:hAnsi="Arial" w:cs="Arial" w:eastAsia="Arial"/>
          <w:sz w:val="17"/>
          <w:szCs w:val="17"/>
          <w:color w:val="494949"/>
          <w:spacing w:val="0"/>
          <w:w w:val="100"/>
          <w:position w:val="1"/>
        </w:rPr>
        <w:t>c</w:t>
      </w:r>
      <w:r>
        <w:rPr>
          <w:rFonts w:ascii="Arial" w:hAnsi="Arial" w:cs="Arial" w:eastAsia="Arial"/>
          <w:sz w:val="17"/>
          <w:szCs w:val="17"/>
          <w:color w:val="494949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  <w:position w:val="1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66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00:28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2" w:after="0" w:line="240" w:lineRule="auto"/>
        <w:ind w:left="145" w:right="-20"/>
        <w:jc w:val="left"/>
        <w:tabs>
          <w:tab w:pos="2140" w:val="left"/>
          <w:tab w:pos="5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0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Ersa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149" w:right="-20"/>
        <w:jc w:val="left"/>
        <w:tabs>
          <w:tab w:pos="468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9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00:22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00:26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31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0"/>
        </w:rPr>
        <w:t>[Araç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596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45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4638" w:right="447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52" w:lineRule="auto"/>
        <w:ind w:left="2158" w:right="4099" w:firstLine="2498"/>
        <w:jc w:val="left"/>
        <w:tabs>
          <w:tab w:pos="4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2"/>
        </w:rPr>
        <w:t>son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80" w:bottom="280" w:left="420" w:right="180"/>
        </w:sectPr>
      </w:pPr>
      <w:rPr/>
    </w:p>
    <w:p>
      <w:pPr>
        <w:spacing w:before="22" w:after="0" w:line="218" w:lineRule="exact"/>
        <w:ind w:left="2153" w:right="1093" w:firstLine="-164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9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29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6" w:lineRule="exact"/>
        <w:ind w:left="215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  <w:cols w:num="2" w:equalWidth="0">
            <w:col w:w="4295" w:space="338"/>
            <w:col w:w="6687"/>
          </w:cols>
        </w:sectPr>
      </w:pPr>
      <w:rPr/>
    </w:p>
    <w:p>
      <w:pPr>
        <w:spacing w:before="20" w:after="0" w:line="228" w:lineRule="exact"/>
        <w:ind w:left="145" w:right="1901" w:firstLine="-14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çöpteri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9797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4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öndilrme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-1"/>
        </w:rPr>
        <w:t>!Zara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7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1"/>
        </w:rPr>
        <w:t>Yok.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§öndilnnede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2" w:lineRule="exact"/>
        <w:ind w:right="-20"/>
        <w:jc w:val="left"/>
        <w:tabs>
          <w:tab w:pos="1880" w:val="left"/>
          <w:tab w:pos="3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7"/>
          <w:position w:val="-2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9"/>
          <w:w w:val="7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  <w:position w:val="-1"/>
        </w:rPr>
        <w:t>IKöptl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  <w:position w:val="-1"/>
        </w:rPr>
        <w:t>!K.K.T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Kg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left="70" w:right="-20"/>
        <w:jc w:val="left"/>
        <w:tabs>
          <w:tab w:pos="1840" w:val="left"/>
          <w:tab w:pos="340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40"/>
          <w:position w:val="3"/>
        </w:rPr>
        <w:t>.5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3"/>
        </w:rPr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318"/>
          <w:position w:val="0"/>
        </w:rPr>
        <w:t>l</w:t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494949"/>
          <w:spacing w:val="0"/>
          <w:w w:val="56"/>
          <w:position w:val="1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  <w:cols w:num="2" w:equalWidth="0">
            <w:col w:w="3009" w:space="1624"/>
            <w:col w:w="6687"/>
          </w:cols>
        </w:sectPr>
      </w:pPr>
      <w:rPr/>
    </w:p>
    <w:p>
      <w:pPr>
        <w:spacing w:before="0" w:after="0" w:line="227" w:lineRule="exact"/>
        <w:ind w:left="13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1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içindeki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yapılm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  <w:cols w:num="2" w:equalWidth="0">
            <w:col w:w="1827" w:space="316"/>
            <w:col w:w="9177"/>
          </w:cols>
        </w:sectPr>
      </w:pPr>
      <w:rPr/>
    </w:p>
    <w:p>
      <w:pPr>
        <w:spacing w:before="1" w:after="0" w:line="240" w:lineRule="auto"/>
        <w:ind w:left="13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left="21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8C8E91"/>
          <w:spacing w:val="12"/>
          <w:w w:val="4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utlışturma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9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94" w:right="-20"/>
        <w:jc w:val="left"/>
        <w:tabs>
          <w:tab w:pos="212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162"/>
        </w:rPr>
        <w:t>9rta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8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70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"/>
          <w:w w:val="7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2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ind w:left="1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286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5A7A5"/>
          <w:spacing w:val="10"/>
          <w:w w:val="87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  <w:position w:val="-1"/>
        </w:rPr>
        <w:t>•;m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0" w:lineRule="exact"/>
        <w:ind w:left="112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B5B5D"/>
          <w:spacing w:val="0"/>
          <w:w w:val="62"/>
          <w:position w:val="-5"/>
        </w:rPr>
        <w:t>1:::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</w:sectPr>
      </w:pPr>
      <w:rPr/>
    </w:p>
    <w:p>
      <w:pPr>
        <w:spacing w:before="0" w:after="0" w:line="204" w:lineRule="exact"/>
        <w:ind w:left="13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7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w w:val="95"/>
        </w:rPr>
        <w:t>lfa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3"/>
        </w:rPr>
        <w:t>:29.05.2017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</w:rPr>
        <w:t>iSaali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00:55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  <w:cols w:num="4" w:equalWidth="0">
            <w:col w:w="1296" w:space="834"/>
            <w:col w:w="422" w:space="162"/>
            <w:col w:w="994" w:space="2270"/>
            <w:col w:w="5342"/>
          </w:cols>
        </w:sectPr>
      </w:pPr>
      <w:rPr/>
    </w:p>
    <w:p>
      <w:pPr>
        <w:spacing w:before="0" w:after="0" w:line="232" w:lineRule="exact"/>
        <w:ind w:left="224" w:right="-20"/>
        <w:jc w:val="left"/>
        <w:tabs>
          <w:tab w:pos="1000" w:val="left"/>
          <w:tab w:pos="1520" w:val="left"/>
          <w:tab w:pos="8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  <w:t>ÖIU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8" w:lineRule="exact"/>
        <w:ind w:right="9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94949"/>
          <w:spacing w:val="0"/>
          <w:w w:val="130"/>
          <w:position w:val="-1"/>
        </w:rPr>
        <w:t>'ü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right="29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365635pt;margin-top:1.331156pt;width:9.771090pt;height:11.5pt;mso-position-horizontal-relative:page;mso-position-vertical-relative:paragraph;z-index:-15590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13131"/>
                      <w:spacing w:val="0"/>
                      <w:w w:val="101"/>
                      <w:i/>
                    </w:rPr>
                    <w:t>.o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313131"/>
          <w:w w:val="139"/>
        </w:rPr>
        <w:t>tl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w w:val="140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</w:rPr>
      </w:r>
    </w:p>
    <w:p>
      <w:pPr>
        <w:spacing w:before="34" w:after="0" w:line="240" w:lineRule="auto"/>
        <w:ind w:right="-70"/>
        <w:jc w:val="left"/>
        <w:tabs>
          <w:tab w:pos="24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Gitmlşs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c</w:t>
      </w:r>
      <w:r>
        <w:rPr>
          <w:rFonts w:ascii="Arial" w:hAnsi="Arial" w:cs="Arial" w:eastAsia="Arial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494949"/>
          <w:spacing w:val="-4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3"/>
        </w:rPr>
        <w:t>Yangm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3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-5"/>
          <w:w w:val="9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5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6"/>
        </w:rPr>
        <w:t>l</w:t>
      </w:r>
      <w:r>
        <w:rPr>
          <w:rFonts w:ascii="Arial" w:hAnsi="Arial" w:cs="Arial" w:eastAsia="Arial"/>
          <w:sz w:val="19"/>
          <w:szCs w:val="19"/>
          <w:color w:val="313131"/>
          <w:spacing w:val="-3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4"/>
        </w:rPr>
        <w:t>Koy•n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9"/>
          <w:szCs w:val="29"/>
          <w:color w:val="313131"/>
          <w:spacing w:val="0"/>
          <w:w w:val="91"/>
          <w:b/>
          <w:bCs/>
        </w:rPr>
        <w:t>f</w:t>
      </w:r>
      <w:r>
        <w:rPr>
          <w:rFonts w:ascii="Arial" w:hAnsi="Arial" w:cs="Arial" w:eastAsia="Arial"/>
          <w:sz w:val="29"/>
          <w:szCs w:val="29"/>
          <w:color w:val="313131"/>
          <w:spacing w:val="-21"/>
          <w:w w:val="91"/>
          <w:b/>
          <w:bCs/>
        </w:rPr>
        <w:t> </w:t>
      </w:r>
      <w:r>
        <w:rPr>
          <w:rFonts w:ascii="Arial" w:hAnsi="Arial" w:cs="Arial" w:eastAsia="Arial"/>
          <w:sz w:val="30"/>
          <w:szCs w:val="30"/>
          <w:color w:val="313131"/>
          <w:spacing w:val="0"/>
          <w:w w:val="55"/>
          <w:b/>
          <w:bCs/>
        </w:rPr>
        <w:t>2</w:t>
      </w:r>
      <w:r>
        <w:rPr>
          <w:rFonts w:ascii="Arial" w:hAnsi="Arial" w:cs="Arial" w:eastAsia="Arial"/>
          <w:sz w:val="30"/>
          <w:szCs w:val="30"/>
          <w:color w:val="313131"/>
          <w:spacing w:val="20"/>
          <w:w w:val="55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5"/>
        </w:rPr>
        <w:t>AliiZtııt1017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  <w:cols w:num="3" w:equalWidth="0">
            <w:col w:w="663" w:space="1616"/>
            <w:col w:w="3912" w:space="2556"/>
            <w:col w:w="2573"/>
          </w:cols>
        </w:sectPr>
      </w:pPr>
      <w:rPr/>
    </w:p>
    <w:p>
      <w:pPr>
        <w:spacing w:before="0" w:after="0" w:line="485" w:lineRule="exact"/>
        <w:ind w:left="444" w:right="-110"/>
        <w:jc w:val="left"/>
        <w:tabs>
          <w:tab w:pos="2580" w:val="left"/>
          <w:tab w:pos="4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503342pt;margin-top:-31.447893pt;width:86.295958pt;height:27pt;mso-position-horizontal-relative:page;mso-position-vertical-relative:paragraph;z-index:-15589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tabs>
                      <w:tab w:pos="860" w:val="left"/>
                    </w:tabs>
                    <w:rPr>
                      <w:rFonts w:ascii="Arial" w:hAnsi="Arial" w:cs="Arial" w:eastAsia="Arial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54"/>
                      <w:szCs w:val="54"/>
                      <w:color w:val="232A74"/>
                      <w:spacing w:val="0"/>
                      <w:w w:val="60"/>
                      <w:i/>
                      <w:position w:val="-1"/>
                    </w:rPr>
                    <w:t>"''if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232A74"/>
                      <w:spacing w:val="0"/>
                      <w:w w:val="60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232A74"/>
                      <w:spacing w:val="-87"/>
                      <w:w w:val="6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232A74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232A74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494949"/>
                      <w:spacing w:val="0"/>
                      <w:w w:val="141"/>
                      <w:i/>
                      <w:position w:val="-1"/>
                    </w:rPr>
                    <w:t>,;,;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9"/>
          <w:w w:val="62"/>
          <w:position w:val="8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62"/>
          <w:position w:val="8"/>
        </w:rPr>
        <w:t>.=: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34"/>
          <w:w w:val="62"/>
          <w:position w:val="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  <w:position w:val="8"/>
        </w:rPr>
      </w:r>
      <w:r>
        <w:rPr>
          <w:rFonts w:ascii="Arial" w:hAnsi="Arial" w:cs="Arial" w:eastAsia="Arial"/>
          <w:sz w:val="23"/>
          <w:szCs w:val="23"/>
          <w:color w:val="313131"/>
          <w:spacing w:val="-26"/>
          <w:w w:val="79"/>
          <w:b/>
          <w:bCs/>
          <w:position w:val="-6"/>
        </w:rPr>
        <w:t>G</w:t>
      </w:r>
      <w:r>
        <w:rPr>
          <w:rFonts w:ascii="Arial" w:hAnsi="Arial" w:cs="Arial" w:eastAsia="Arial"/>
          <w:sz w:val="23"/>
          <w:szCs w:val="23"/>
          <w:color w:val="313131"/>
          <w:spacing w:val="-145"/>
          <w:w w:val="103"/>
          <w:b/>
          <w:bCs/>
          <w:position w:val="6"/>
        </w:rPr>
        <w:t>N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9"/>
          <w:b/>
          <w:bCs/>
          <w:position w:val="-6"/>
        </w:rPr>
        <w:t>Oriil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80"/>
          <w:b/>
          <w:bCs/>
          <w:position w:val="-6"/>
        </w:rPr>
        <w:t>y</w:t>
      </w:r>
      <w:r>
        <w:rPr>
          <w:rFonts w:ascii="Arial" w:hAnsi="Arial" w:cs="Arial" w:eastAsia="Arial"/>
          <w:sz w:val="23"/>
          <w:szCs w:val="23"/>
          <w:color w:val="313131"/>
          <w:spacing w:val="-20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b/>
          <w:bCs/>
          <w:position w:val="-6"/>
        </w:rPr>
        <w:t>861ge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4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34"/>
          <w:szCs w:val="34"/>
          <w:color w:val="313131"/>
          <w:spacing w:val="-62"/>
          <w:w w:val="100"/>
          <w:b/>
          <w:bCs/>
          <w:i/>
          <w:position w:val="-6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313131"/>
          <w:spacing w:val="-118"/>
          <w:w w:val="134"/>
          <w:b/>
          <w:bCs/>
          <w:position w:val="6"/>
        </w:rPr>
        <w:t>o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b/>
          <w:bCs/>
          <w:i/>
          <w:position w:val="-6"/>
        </w:rPr>
        <w:t>.</w:t>
      </w:r>
      <w:r>
        <w:rPr>
          <w:rFonts w:ascii="Arial" w:hAnsi="Arial" w:cs="Arial" w:eastAsia="Arial"/>
          <w:sz w:val="34"/>
          <w:szCs w:val="34"/>
          <w:color w:val="313131"/>
          <w:spacing w:val="-65"/>
          <w:w w:val="100"/>
          <w:b/>
          <w:bCs/>
          <w:i/>
          <w:position w:val="-6"/>
        </w:rPr>
        <w:t> 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77"/>
          <w:b/>
          <w:bCs/>
          <w:position w:val="-6"/>
        </w:rPr>
        <w:t>p</w:t>
      </w:r>
      <w:r>
        <w:rPr>
          <w:rFonts w:ascii="Arial" w:hAnsi="Arial" w:cs="Arial" w:eastAsia="Arial"/>
          <w:sz w:val="29"/>
          <w:szCs w:val="29"/>
          <w:color w:val="313131"/>
          <w:spacing w:val="-59"/>
          <w:w w:val="77"/>
          <w:b/>
          <w:bCs/>
          <w:position w:val="-6"/>
        </w:rPr>
        <w:t> 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7"/>
          <w:b/>
          <w:bCs/>
          <w:position w:val="-6"/>
        </w:rPr>
        <w:t>ta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296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8"/>
          <w:b/>
          <w:bCs/>
          <w:position w:val="5"/>
        </w:rPr>
        <w:t>Gruph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w w:val="99"/>
          <w:b/>
          <w:bCs/>
          <w:position w:val="5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4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-29"/>
          <w:w w:val="116"/>
          <w:b/>
          <w:bCs/>
          <w:position w:val="5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797979"/>
          <w:spacing w:val="-26"/>
          <w:w w:val="59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494949"/>
          <w:spacing w:val="-96"/>
          <w:w w:val="117"/>
          <w:b/>
          <w:bCs/>
          <w:position w:val="5"/>
        </w:rPr>
        <w:t>a</w:t>
      </w:r>
      <w:r>
        <w:rPr>
          <w:rFonts w:ascii="Times New Roman" w:hAnsi="Times New Roman" w:cs="Times New Roman" w:eastAsia="Times New Roman"/>
          <w:sz w:val="35"/>
          <w:szCs w:val="35"/>
          <w:color w:val="797979"/>
          <w:spacing w:val="0"/>
          <w:w w:val="59"/>
          <w:position w:val="1"/>
        </w:rPr>
        <w:t>,.</w:t>
      </w:r>
      <w:r>
        <w:rPr>
          <w:rFonts w:ascii="Times New Roman" w:hAnsi="Times New Roman" w:cs="Times New Roman" w:eastAsia="Times New Roman"/>
          <w:sz w:val="35"/>
          <w:szCs w:val="35"/>
          <w:color w:val="797979"/>
          <w:spacing w:val="-59"/>
          <w:w w:val="59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494949"/>
          <w:spacing w:val="-30"/>
          <w:w w:val="117"/>
          <w:b/>
          <w:bCs/>
          <w:position w:val="5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797979"/>
          <w:spacing w:val="-22"/>
          <w:w w:val="59"/>
          <w:position w:val="1"/>
        </w:rPr>
        <w:t>,</w:t>
      </w:r>
      <w:r>
        <w:rPr>
          <w:rFonts w:ascii="Arial" w:hAnsi="Arial" w:cs="Arial" w:eastAsia="Arial"/>
          <w:sz w:val="20"/>
          <w:szCs w:val="20"/>
          <w:color w:val="494949"/>
          <w:spacing w:val="-41"/>
          <w:w w:val="116"/>
          <w:b/>
          <w:bCs/>
          <w:position w:val="5"/>
        </w:rPr>
        <w:t>ı</w:t>
      </w:r>
      <w:r>
        <w:rPr>
          <w:rFonts w:ascii="Times New Roman" w:hAnsi="Times New Roman" w:cs="Times New Roman" w:eastAsia="Times New Roman"/>
          <w:sz w:val="35"/>
          <w:szCs w:val="35"/>
          <w:color w:val="797979"/>
          <w:spacing w:val="-3"/>
          <w:w w:val="59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17"/>
          <w:b/>
          <w:bCs/>
          <w:position w:val="5"/>
        </w:rPr>
        <w:t>rt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5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587952pt;margin-top:11.490504pt;width:47.601703pt;height:8.5pt;mso-position-horizontal-relative:page;mso-position-vertical-relative:paragraph;z-index:-15588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tabs>
                      <w:tab w:pos="760" w:val="left"/>
                      <w:tab w:pos="94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C8E91"/>
                      <w:w w:val="25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C8E91"/>
                      <w:spacing w:val="-20"/>
                      <w:w w:val="250"/>
                      <w:u w:val="thick" w:color="54607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C8E91"/>
                      <w:spacing w:val="-20"/>
                      <w:w w:val="250"/>
                      <w:u w:val="thick" w:color="54607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C8E91"/>
                      <w:spacing w:val="0"/>
                      <w:w w:val="100"/>
                      <w:u w:val="thick" w:color="5460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C8E91"/>
                      <w:spacing w:val="0"/>
                      <w:w w:val="100"/>
                      <w:u w:val="thick" w:color="54607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C8E91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C8E91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8C8E91"/>
                      <w:spacing w:val="-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-7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i/>
                      <w:u w:val="thick" w:color="5460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i/>
                      <w:u w:val="thick" w:color="54607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i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21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21"/>
                      <w:w w:val="189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89"/>
                      <w:i/>
                      <w:u w:val="thick" w:color="54607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89"/>
                      <w:i/>
                      <w:u w:val="thick" w:color="54607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i/>
                      <w:u w:val="thick" w:color="5460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i/>
                      <w:u w:val="thick" w:color="54607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i/>
                      <w:u w:val="thick" w:color="54607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i/>
                      <w:u w:val="thick" w:color="54607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A5A7A5"/>
                      <w:spacing w:val="0"/>
                      <w:w w:val="127"/>
                      <w:u w:val="thick" w:color="54607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A5A7A5"/>
                      <w:spacing w:val="0"/>
                      <w:w w:val="127"/>
                      <w:u w:val="thick" w:color="54607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A5A7A5"/>
                      <w:spacing w:val="0"/>
                      <w:w w:val="100"/>
                      <w:u w:val="thick" w:color="5460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A5A7A5"/>
                      <w:spacing w:val="0"/>
                      <w:w w:val="100"/>
                      <w:u w:val="thick" w:color="54607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A5A7A5"/>
                      <w:spacing w:val="0"/>
                      <w:w w:val="100"/>
                      <w:u w:val="thick" w:color="54607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A5A7A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5B5B5D"/>
          <w:spacing w:val="-82"/>
          <w:w w:val="192"/>
          <w:position w:val="-7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797979"/>
          <w:spacing w:val="0"/>
          <w:w w:val="302"/>
          <w:position w:val="-7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797979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82"/>
          <w:w w:val="82"/>
          <w:position w:val="-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  <w:position w:val="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82"/>
          <w:position w:val="1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46"/>
          <w:w w:val="82"/>
          <w:position w:val="-7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82"/>
          <w:position w:val="10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69"/>
          <w:w w:val="82"/>
          <w:position w:val="-7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82"/>
          <w:position w:val="10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122"/>
          <w:w w:val="82"/>
          <w:position w:val="-7"/>
        </w:rPr>
        <w:t>&lt;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  <w:position w:val="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82"/>
          <w:position w:val="10"/>
        </w:rPr>
        <w:t>y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59"/>
          <w:w w:val="82"/>
          <w:position w:val="-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  <w:position w:val="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82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4"/>
          <w:position w:val="10"/>
        </w:rPr>
        <w:t>Bir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6"/>
          <w:position w:val="10"/>
        </w:rPr>
        <w:t>:m·ı:ı</w:t>
      </w:r>
      <w:r>
        <w:rPr>
          <w:rFonts w:ascii="Times New Roman" w:hAnsi="Times New Roman" w:cs="Times New Roman" w:eastAsia="Times New Roman"/>
          <w:sz w:val="20"/>
          <w:szCs w:val="20"/>
          <w:color w:val="8C8E91"/>
          <w:spacing w:val="0"/>
          <w:w w:val="78"/>
          <w:position w:val="10"/>
        </w:rPr>
        <w:t>--</w:t>
      </w:r>
      <w:r>
        <w:rPr>
          <w:rFonts w:ascii="Times New Roman" w:hAnsi="Times New Roman" w:cs="Times New Roman" w:eastAsia="Times New Roman"/>
          <w:sz w:val="20"/>
          <w:szCs w:val="20"/>
          <w:color w:val="8C8E91"/>
          <w:spacing w:val="-25"/>
          <w:w w:val="78"/>
          <w:position w:val="1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5"/>
          <w:position w:val="10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5A7A5"/>
          <w:spacing w:val="0"/>
          <w:w w:val="65"/>
          <w:position w:val="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897"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4.47879pt;margin-top:21.659388pt;width:83.587238pt;height:57.0pt;mso-position-horizontal-relative:page;mso-position-vertical-relative:paragraph;z-index:-15587" type="#_x0000_t202" filled="f" stroked="f">
            <v:textbox inset="0,0,0,0">
              <w:txbxContent>
                <w:p>
                  <w:pPr>
                    <w:spacing w:before="0" w:after="0" w:line="1140" w:lineRule="exact"/>
                    <w:ind w:right="-211"/>
                    <w:jc w:val="left"/>
                    <w:tabs>
                      <w:tab w:pos="1340" w:val="left"/>
                    </w:tabs>
                    <w:rPr>
                      <w:rFonts w:ascii="Arial" w:hAnsi="Arial" w:cs="Arial" w:eastAsia="Arial"/>
                      <w:sz w:val="114"/>
                      <w:szCs w:val="114"/>
                    </w:rPr>
                  </w:pPr>
                  <w:rPr/>
                  <w:r>
                    <w:rPr>
                      <w:rFonts w:ascii="Arial" w:hAnsi="Arial" w:cs="Arial" w:eastAsia="Arial"/>
                      <w:sz w:val="114"/>
                      <w:szCs w:val="114"/>
                      <w:color w:val="313131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313131"/>
                      <w:w w:val="99"/>
                      <w:u w:val="single" w:color="3F3F3F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313131"/>
                      <w:w w:val="100"/>
                      <w:u w:val="single" w:color="3F3F3F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313131"/>
                      <w:w w:val="100"/>
                      <w:u w:val="single" w:color="3F3F3F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313131"/>
                      <w:spacing w:val="0"/>
                      <w:w w:val="101"/>
                      <w:u w:val="single" w:color="3F3F3F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313131"/>
                      <w:spacing w:val="0"/>
                      <w:w w:val="10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5"/>
          <w:szCs w:val="45"/>
          <w:color w:val="3D4674"/>
          <w:w w:val="99"/>
          <w:position w:val="-6"/>
        </w:rPr>
      </w:r>
      <w:r>
        <w:rPr>
          <w:rFonts w:ascii="Arial" w:hAnsi="Arial" w:cs="Arial" w:eastAsia="Arial"/>
          <w:sz w:val="45"/>
          <w:szCs w:val="45"/>
          <w:color w:val="3D4674"/>
          <w:w w:val="99"/>
          <w:strike/>
          <w:position w:val="-6"/>
        </w:rPr>
        <w:t> </w:t>
      </w:r>
      <w:r>
        <w:rPr>
          <w:rFonts w:ascii="Arial" w:hAnsi="Arial" w:cs="Arial" w:eastAsia="Arial"/>
          <w:sz w:val="45"/>
          <w:szCs w:val="45"/>
          <w:color w:val="3D4674"/>
          <w:spacing w:val="-72"/>
          <w:w w:val="100"/>
          <w:strike/>
          <w:position w:val="-6"/>
        </w:rPr>
        <w:t> </w:t>
      </w:r>
      <w:r>
        <w:rPr>
          <w:rFonts w:ascii="Arial" w:hAnsi="Arial" w:cs="Arial" w:eastAsia="Arial"/>
          <w:sz w:val="45"/>
          <w:szCs w:val="45"/>
          <w:color w:val="3D4674"/>
          <w:spacing w:val="-72"/>
          <w:w w:val="100"/>
          <w:strike/>
          <w:position w:val="-6"/>
        </w:rPr>
      </w:r>
      <w:r>
        <w:rPr>
          <w:rFonts w:ascii="Arial" w:hAnsi="Arial" w:cs="Arial" w:eastAsia="Arial"/>
          <w:sz w:val="45"/>
          <w:szCs w:val="45"/>
          <w:color w:val="3D4674"/>
          <w:spacing w:val="22"/>
          <w:w w:val="112"/>
          <w:strike/>
          <w:position w:val="-6"/>
        </w:rPr>
        <w:t>O</w:t>
      </w:r>
      <w:r>
        <w:rPr>
          <w:rFonts w:ascii="Arial" w:hAnsi="Arial" w:cs="Arial" w:eastAsia="Arial"/>
          <w:sz w:val="45"/>
          <w:szCs w:val="45"/>
          <w:color w:val="3D4674"/>
          <w:spacing w:val="22"/>
          <w:w w:val="112"/>
          <w:strike/>
          <w:position w:val="-6"/>
        </w:rPr>
      </w:r>
      <w:r>
        <w:rPr>
          <w:rFonts w:ascii="Arial" w:hAnsi="Arial" w:cs="Arial" w:eastAsia="Arial"/>
          <w:sz w:val="45"/>
          <w:szCs w:val="45"/>
          <w:color w:val="3D4674"/>
          <w:spacing w:val="0"/>
          <w:w w:val="112"/>
          <w:strike/>
          <w:position w:val="-6"/>
        </w:rPr>
        <w:t>t</w:t>
      </w:r>
      <w:r>
        <w:rPr>
          <w:rFonts w:ascii="Arial" w:hAnsi="Arial" w:cs="Arial" w:eastAsia="Arial"/>
          <w:sz w:val="45"/>
          <w:szCs w:val="45"/>
          <w:color w:val="3D4674"/>
          <w:spacing w:val="0"/>
          <w:w w:val="112"/>
          <w:strike/>
          <w:position w:val="-6"/>
        </w:rPr>
      </w:r>
      <w:r>
        <w:rPr>
          <w:rFonts w:ascii="Arial" w:hAnsi="Arial" w:cs="Arial" w:eastAsia="Arial"/>
          <w:sz w:val="45"/>
          <w:szCs w:val="45"/>
          <w:color w:val="3D4674"/>
          <w:spacing w:val="0"/>
          <w:w w:val="112"/>
          <w:strike/>
          <w:position w:val="-6"/>
        </w:rPr>
      </w:r>
      <w:r>
        <w:rPr>
          <w:rFonts w:ascii="Arial" w:hAnsi="Arial" w:cs="Arial" w:eastAsia="Arial"/>
          <w:sz w:val="45"/>
          <w:szCs w:val="45"/>
          <w:color w:val="5B5B5D"/>
          <w:spacing w:val="-301"/>
          <w:w w:val="79"/>
          <w:strike/>
          <w:position w:val="-6"/>
        </w:rPr>
        <w:t>N</w:t>
      </w:r>
      <w:r>
        <w:rPr>
          <w:rFonts w:ascii="Arial" w:hAnsi="Arial" w:cs="Arial" w:eastAsia="Arial"/>
          <w:sz w:val="45"/>
          <w:szCs w:val="45"/>
          <w:color w:val="5B5B5D"/>
          <w:spacing w:val="-301"/>
          <w:w w:val="79"/>
          <w:position w:val="-6"/>
        </w:rPr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5B5B5D"/>
          <w:w w:val="99"/>
          <w:position w:val="-22"/>
        </w:rPr>
      </w:r>
      <w:r>
        <w:rPr>
          <w:rFonts w:ascii="Arial" w:hAnsi="Arial" w:cs="Arial" w:eastAsia="Arial"/>
          <w:sz w:val="46"/>
          <w:szCs w:val="46"/>
          <w:color w:val="5B5B5D"/>
          <w:spacing w:val="-62"/>
          <w:w w:val="99"/>
          <w:u w:val="single" w:color="445BDB"/>
          <w:position w:val="-22"/>
        </w:rPr>
        <w:t> </w:t>
      </w:r>
      <w:r>
        <w:rPr>
          <w:rFonts w:ascii="Arial" w:hAnsi="Arial" w:cs="Arial" w:eastAsia="Arial"/>
          <w:sz w:val="46"/>
          <w:szCs w:val="46"/>
          <w:color w:val="5B5B5D"/>
          <w:spacing w:val="-62"/>
          <w:w w:val="99"/>
          <w:u w:val="single" w:color="445BDB"/>
          <w:position w:val="-22"/>
        </w:rPr>
      </w:r>
      <w:r>
        <w:rPr>
          <w:rFonts w:ascii="Arial" w:hAnsi="Arial" w:cs="Arial" w:eastAsia="Arial"/>
          <w:sz w:val="46"/>
          <w:szCs w:val="46"/>
          <w:color w:val="5B5B5D"/>
          <w:spacing w:val="-62"/>
          <w:w w:val="99"/>
          <w:position w:val="-22"/>
        </w:rPr>
      </w:r>
      <w:r>
        <w:rPr>
          <w:rFonts w:ascii="Arial" w:hAnsi="Arial" w:cs="Arial" w:eastAsia="Arial"/>
          <w:sz w:val="46"/>
          <w:szCs w:val="46"/>
          <w:color w:val="5B5B5D"/>
          <w:spacing w:val="-62"/>
          <w:w w:val="99"/>
          <w:position w:val="-22"/>
        </w:rPr>
      </w:r>
      <w:r>
        <w:rPr>
          <w:rFonts w:ascii="Arial" w:hAnsi="Arial" w:cs="Arial" w:eastAsia="Arial"/>
          <w:sz w:val="36"/>
          <w:szCs w:val="36"/>
          <w:color w:val="494949"/>
          <w:spacing w:val="0"/>
          <w:w w:val="50"/>
          <w:position w:val="0"/>
        </w:rPr>
        <w:t>.</w:t>
      </w:r>
      <w:r>
        <w:rPr>
          <w:rFonts w:ascii="Arial" w:hAnsi="Arial" w:cs="Arial" w:eastAsia="Arial"/>
          <w:sz w:val="36"/>
          <w:szCs w:val="36"/>
          <w:color w:val="494949"/>
          <w:spacing w:val="-41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5A7A5"/>
          <w:spacing w:val="0"/>
          <w:w w:val="50"/>
          <w:position w:val="0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A5A7A5"/>
          <w:spacing w:val="0"/>
          <w:w w:val="5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5A7A5"/>
          <w:spacing w:val="1"/>
          <w:w w:val="50"/>
          <w:position w:val="0"/>
        </w:rPr>
        <w:t> </w:t>
      </w:r>
      <w:r>
        <w:rPr>
          <w:rFonts w:ascii="Arial" w:hAnsi="Arial" w:cs="Arial" w:eastAsia="Arial"/>
          <w:sz w:val="46"/>
          <w:szCs w:val="46"/>
          <w:color w:val="5B5B5D"/>
          <w:spacing w:val="0"/>
          <w:w w:val="50"/>
          <w:position w:val="-22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  <w:cols w:num="3" w:equalWidth="0">
            <w:col w:w="4578" w:space="3492"/>
            <w:col w:w="2214" w:space="256"/>
            <w:col w:w="780"/>
          </w:cols>
        </w:sectPr>
      </w:pPr>
      <w:rPr/>
    </w:p>
    <w:p>
      <w:pPr>
        <w:spacing w:before="7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ŞEN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82" w:lineRule="exact"/>
        <w:ind w:right="-20"/>
        <w:jc w:val="left"/>
        <w:tabs>
          <w:tab w:pos="184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3D4674"/>
          <w:w w:val="195"/>
          <w:i/>
          <w:position w:val="-3"/>
        </w:rPr>
        <w:t>'</w:t>
      </w:r>
      <w:r>
        <w:rPr>
          <w:rFonts w:ascii="Arial" w:hAnsi="Arial" w:cs="Arial" w:eastAsia="Arial"/>
          <w:sz w:val="9"/>
          <w:szCs w:val="9"/>
          <w:color w:val="3D4674"/>
          <w:spacing w:val="-14"/>
          <w:w w:val="100"/>
          <w:i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5B5B5D"/>
          <w:spacing w:val="0"/>
          <w:w w:val="169"/>
          <w:i/>
          <w:position w:val="-3"/>
        </w:rPr>
        <w:t>1</w:t>
      </w:r>
      <w:r>
        <w:rPr>
          <w:rFonts w:ascii="Arial" w:hAnsi="Arial" w:cs="Arial" w:eastAsia="Arial"/>
          <w:sz w:val="9"/>
          <w:szCs w:val="9"/>
          <w:color w:val="5B5B5D"/>
          <w:spacing w:val="-11"/>
          <w:w w:val="169"/>
          <w:i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A5A7A5"/>
          <w:spacing w:val="0"/>
          <w:w w:val="169"/>
          <w:i/>
          <w:position w:val="-3"/>
        </w:rPr>
        <w:t>.</w:t>
      </w:r>
      <w:r>
        <w:rPr>
          <w:rFonts w:ascii="Arial" w:hAnsi="Arial" w:cs="Arial" w:eastAsia="Arial"/>
          <w:sz w:val="9"/>
          <w:szCs w:val="9"/>
          <w:color w:val="A5A7A5"/>
          <w:spacing w:val="0"/>
          <w:w w:val="169"/>
          <w:i/>
          <w:position w:val="-3"/>
        </w:rPr>
        <w:t> </w:t>
      </w:r>
      <w:r>
        <w:rPr>
          <w:rFonts w:ascii="Arial" w:hAnsi="Arial" w:cs="Arial" w:eastAsia="Arial"/>
          <w:sz w:val="9"/>
          <w:szCs w:val="9"/>
          <w:color w:val="A5A7A5"/>
          <w:spacing w:val="12"/>
          <w:w w:val="169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69"/>
          <w:position w:val="-3"/>
        </w:rPr>
        <w:t>r</w:t>
      </w:r>
      <w:r>
        <w:rPr>
          <w:rFonts w:ascii="Arial" w:hAnsi="Arial" w:cs="Arial" w:eastAsia="Arial"/>
          <w:sz w:val="19"/>
          <w:szCs w:val="19"/>
          <w:color w:val="494949"/>
          <w:spacing w:val="12"/>
          <w:w w:val="169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79"/>
          <w:position w:val="-3"/>
        </w:rPr>
        <w:t>ın</w:t>
      </w:r>
      <w:r>
        <w:rPr>
          <w:rFonts w:ascii="Arial" w:hAnsi="Arial" w:cs="Arial" w:eastAsia="Arial"/>
          <w:sz w:val="19"/>
          <w:szCs w:val="19"/>
          <w:color w:val="494949"/>
          <w:spacing w:val="-37"/>
          <w:w w:val="100"/>
          <w:position w:val="-3"/>
        </w:rPr>
        <w:t> </w:t>
      </w:r>
      <w:r>
        <w:rPr>
          <w:rFonts w:ascii="Arial" w:hAnsi="Arial" w:cs="Arial" w:eastAsia="Arial"/>
          <w:sz w:val="31"/>
          <w:szCs w:val="31"/>
          <w:color w:val="5B5B5D"/>
          <w:spacing w:val="0"/>
          <w:w w:val="61"/>
          <w:i/>
          <w:position w:val="-3"/>
        </w:rPr>
        <w:t>Vffttlt--</w:t>
      </w:r>
      <w:r>
        <w:rPr>
          <w:rFonts w:ascii="Arial" w:hAnsi="Arial" w:cs="Arial" w:eastAsia="Arial"/>
          <w:sz w:val="31"/>
          <w:szCs w:val="31"/>
          <w:color w:val="5B5B5D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31"/>
          <w:szCs w:val="31"/>
          <w:color w:val="5B5B5D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354"/>
          <w:position w:val="-3"/>
        </w:rPr>
        <w:t>-</w:t>
      </w:r>
      <w:r>
        <w:rPr>
          <w:rFonts w:ascii="Arial" w:hAnsi="Arial" w:cs="Arial" w:eastAsia="Arial"/>
          <w:sz w:val="31"/>
          <w:szCs w:val="31"/>
          <w:color w:val="313131"/>
          <w:spacing w:val="-202"/>
          <w:w w:val="354"/>
          <w:position w:val="-3"/>
        </w:rPr>
        <w:t> 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79"/>
          <w:position w:val="-3"/>
        </w:rPr>
        <w:t>}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6" w:lineRule="atLeast"/>
        <w:ind w:left="792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B5B5D"/>
          <w:spacing w:val="0"/>
          <w:w w:val="54"/>
        </w:rPr>
        <w:t>'O':i</w:t>
      </w:r>
      <w:r>
        <w:rPr>
          <w:rFonts w:ascii="Times New Roman" w:hAnsi="Times New Roman" w:cs="Times New Roman" w:eastAsia="Times New Roman"/>
          <w:sz w:val="21"/>
          <w:szCs w:val="21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22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  <w:cols w:num="2" w:equalWidth="0">
            <w:col w:w="5843" w:space="2937"/>
            <w:col w:w="254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9" w:lineRule="exac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13131"/>
          <w:w w:val="54"/>
          <w:position w:val="-6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-54"/>
          <w:w w:val="54"/>
          <w:position w:val="-6"/>
        </w:rPr>
        <w:t>ı</w:t>
      </w:r>
      <w:r>
        <w:rPr>
          <w:rFonts w:ascii="Arial" w:hAnsi="Arial" w:cs="Arial" w:eastAsia="Arial"/>
          <w:sz w:val="29"/>
          <w:szCs w:val="29"/>
          <w:color w:val="313131"/>
          <w:spacing w:val="-46"/>
          <w:w w:val="70"/>
          <w:position w:val="-5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-6"/>
          <w:w w:val="54"/>
          <w:position w:val="-6"/>
        </w:rPr>
        <w:t>:</w:t>
      </w:r>
      <w:r>
        <w:rPr>
          <w:rFonts w:ascii="Arial" w:hAnsi="Arial" w:cs="Arial" w:eastAsia="Arial"/>
          <w:sz w:val="29"/>
          <w:szCs w:val="29"/>
          <w:color w:val="313131"/>
          <w:spacing w:val="-45"/>
          <w:w w:val="70"/>
          <w:position w:val="-5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0"/>
          <w:w w:val="54"/>
          <w:position w:val="-6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5" w:lineRule="atLeast"/>
        <w:ind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74"/>
        </w:rPr>
        <w:t>tılel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he-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D"/>
          <w:spacing w:val="0"/>
          <w:w w:val="100"/>
        </w:rPr>
        <w:t>lf@ni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30" w:lineRule="exact"/>
        <w:ind w:left="4054" w:right="-20"/>
        <w:jc w:val="left"/>
        <w:tabs>
          <w:tab w:pos="4480" w:val="left"/>
          <w:tab w:pos="48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94949"/>
          <w:spacing w:val="0"/>
          <w:w w:val="183"/>
        </w:rPr>
        <w:t>"'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298"/>
        </w:rPr>
        <w:t>'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502"/>
        </w:rPr>
        <w:t>,</w:t>
      </w:r>
      <w:r>
        <w:rPr>
          <w:rFonts w:ascii="Arial" w:hAnsi="Arial" w:cs="Arial" w:eastAsia="Arial"/>
          <w:sz w:val="14"/>
          <w:szCs w:val="14"/>
          <w:color w:val="494949"/>
          <w:spacing w:val="-116"/>
          <w:w w:val="502"/>
        </w:rPr>
        <w:t> 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166"/>
        </w:rPr>
        <w:t>'</w:t>
      </w:r>
      <w:r>
        <w:rPr>
          <w:rFonts w:ascii="Arial" w:hAnsi="Arial" w:cs="Arial" w:eastAsia="Arial"/>
          <w:sz w:val="14"/>
          <w:szCs w:val="14"/>
          <w:color w:val="797979"/>
          <w:spacing w:val="31"/>
          <w:w w:val="166"/>
        </w:rPr>
        <w:t> </w:t>
      </w:r>
      <w:r>
        <w:rPr>
          <w:rFonts w:ascii="Arial" w:hAnsi="Arial" w:cs="Arial" w:eastAsia="Arial"/>
          <w:sz w:val="14"/>
          <w:szCs w:val="14"/>
          <w:color w:val="5B5B5D"/>
          <w:spacing w:val="0"/>
          <w:w w:val="52"/>
        </w:rPr>
        <w:t>•:.V</w:t>
      </w:r>
      <w:r>
        <w:rPr>
          <w:rFonts w:ascii="Arial" w:hAnsi="Arial" w:cs="Arial" w:eastAsia="Arial"/>
          <w:sz w:val="14"/>
          <w:szCs w:val="14"/>
          <w:color w:val="5B5B5D"/>
          <w:spacing w:val="0"/>
          <w:w w:val="52"/>
        </w:rPr>
        <w:t>    </w:t>
      </w:r>
      <w:r>
        <w:rPr>
          <w:rFonts w:ascii="Arial" w:hAnsi="Arial" w:cs="Arial" w:eastAsia="Arial"/>
          <w:sz w:val="14"/>
          <w:szCs w:val="14"/>
          <w:color w:val="5B5B5D"/>
          <w:spacing w:val="7"/>
          <w:w w:val="52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8"/>
        </w:rPr>
        <w:t>••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7" w:lineRule="exact"/>
        <w:ind w:left="4091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11"/>
          <w:position w:val="-4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5"/>
          <w:w w:val="21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48"/>
          <w:i/>
          <w:position w:val="-4"/>
        </w:rPr>
        <w:t>":$&gt;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23"/>
          <w:w w:val="48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100"/>
          <w:i/>
          <w:position w:val="-4"/>
        </w:rPr>
        <w:t>'.!.f!t'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100"/>
          <w:i/>
          <w:position w:val="-4"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2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66"/>
          <w:i/>
          <w:position w:val="-4"/>
        </w:rPr>
        <w:t>.,"'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831" w:lineRule="exact"/>
        <w:ind w:left="4002" w:right="-20"/>
        <w:jc w:val="left"/>
        <w:tabs>
          <w:tab w:pos="4580" w:val="left"/>
        </w:tabs>
        <w:rPr>
          <w:rFonts w:ascii="Arial" w:hAnsi="Arial" w:cs="Arial" w:eastAsia="Arial"/>
          <w:sz w:val="102"/>
          <w:szCs w:val="102"/>
        </w:rPr>
      </w:pPr>
      <w:rPr/>
      <w:r>
        <w:rPr>
          <w:rFonts w:ascii="Arial" w:hAnsi="Arial" w:cs="Arial" w:eastAsia="Arial"/>
          <w:sz w:val="17"/>
          <w:szCs w:val="17"/>
          <w:color w:val="8C8E91"/>
          <w:spacing w:val="0"/>
          <w:w w:val="100"/>
          <w:position w:val="54"/>
        </w:rPr>
        <w:t>.</w:t>
      </w:r>
      <w:r>
        <w:rPr>
          <w:rFonts w:ascii="Arial" w:hAnsi="Arial" w:cs="Arial" w:eastAsia="Arial"/>
          <w:sz w:val="17"/>
          <w:szCs w:val="17"/>
          <w:color w:val="8C8E91"/>
          <w:spacing w:val="0"/>
          <w:w w:val="100"/>
          <w:position w:val="54"/>
        </w:rPr>
        <w:t> </w:t>
      </w:r>
      <w:r>
        <w:rPr>
          <w:rFonts w:ascii="Arial" w:hAnsi="Arial" w:cs="Arial" w:eastAsia="Arial"/>
          <w:sz w:val="17"/>
          <w:szCs w:val="17"/>
          <w:color w:val="8C8E91"/>
          <w:spacing w:val="7"/>
          <w:w w:val="100"/>
          <w:position w:val="54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54"/>
        </w:rPr>
        <w:t>.-,_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54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11"/>
          <w:position w:val="54"/>
        </w:rPr>
        <w:t>4</w:t>
      </w:r>
      <w:r>
        <w:rPr>
          <w:rFonts w:ascii="Arial" w:hAnsi="Arial" w:cs="Arial" w:eastAsia="Arial"/>
          <w:sz w:val="17"/>
          <w:szCs w:val="17"/>
          <w:color w:val="313131"/>
          <w:spacing w:val="-75"/>
          <w:w w:val="111"/>
          <w:position w:val="54"/>
        </w:rPr>
        <w:t>U</w:t>
      </w:r>
      <w:r>
        <w:rPr>
          <w:rFonts w:ascii="Arial" w:hAnsi="Arial" w:cs="Arial" w:eastAsia="Arial"/>
          <w:sz w:val="102"/>
          <w:szCs w:val="102"/>
          <w:color w:val="313131"/>
          <w:spacing w:val="-159"/>
          <w:w w:val="59"/>
          <w:position w:val="-14"/>
        </w:rPr>
        <w:t>-</w:t>
      </w:r>
      <w:r>
        <w:rPr>
          <w:rFonts w:ascii="Arial" w:hAnsi="Arial" w:cs="Arial" w:eastAsia="Arial"/>
          <w:sz w:val="46"/>
          <w:szCs w:val="46"/>
          <w:color w:val="313131"/>
          <w:spacing w:val="-15"/>
          <w:w w:val="161"/>
          <w:position w:val="35"/>
        </w:rPr>
        <w:t>'</w:t>
      </w:r>
      <w:r>
        <w:rPr>
          <w:rFonts w:ascii="Arial" w:hAnsi="Arial" w:cs="Arial" w:eastAsia="Arial"/>
          <w:sz w:val="102"/>
          <w:szCs w:val="102"/>
          <w:color w:val="313131"/>
          <w:spacing w:val="0"/>
          <w:w w:val="58"/>
          <w:position w:val="-14"/>
        </w:rPr>
        <w:t>·""</w:t>
      </w:r>
      <w:r>
        <w:rPr>
          <w:rFonts w:ascii="Arial" w:hAnsi="Arial" w:cs="Arial" w:eastAsia="Arial"/>
          <w:sz w:val="102"/>
          <w:szCs w:val="10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  <w:cols w:num="2" w:equalWidth="0">
            <w:col w:w="664" w:space="4478"/>
            <w:col w:w="6178"/>
          </w:cols>
        </w:sectPr>
      </w:pPr>
      <w:rPr/>
    </w:p>
    <w:p>
      <w:pPr>
        <w:spacing w:before="0" w:after="0" w:line="270" w:lineRule="exact"/>
        <w:ind w:left="2382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494949"/>
          <w:spacing w:val="-13"/>
          <w:w w:val="164"/>
          <w:position w:val="-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-8"/>
          <w:w w:val="69"/>
          <w:i/>
          <w:position w:val="-1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17"/>
          <w:position w:val="-1"/>
        </w:rPr>
        <w:t>gün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5B5B5D"/>
          <w:spacing w:val="0"/>
          <w:w w:val="100"/>
          <w:position w:val="-1"/>
        </w:rPr>
        <w:t>K</w:t>
      </w:r>
      <w:r>
        <w:rPr>
          <w:rFonts w:ascii="Arial" w:hAnsi="Arial" w:cs="Arial" w:eastAsia="Arial"/>
          <w:sz w:val="27"/>
          <w:szCs w:val="27"/>
          <w:color w:val="5B5B5D"/>
          <w:spacing w:val="-13"/>
          <w:w w:val="100"/>
          <w:position w:val="-1"/>
        </w:rPr>
        <w:t>A</w:t>
      </w:r>
      <w:r>
        <w:rPr>
          <w:rFonts w:ascii="Arial" w:hAnsi="Arial" w:cs="Arial" w:eastAsia="Arial"/>
          <w:sz w:val="27"/>
          <w:szCs w:val="27"/>
          <w:color w:val="5B5B5D"/>
          <w:spacing w:val="0"/>
          <w:w w:val="100"/>
          <w:position w:val="-1"/>
        </w:rPr>
        <w:t>YA</w:t>
      </w:r>
      <w:r>
        <w:rPr>
          <w:rFonts w:ascii="Arial" w:hAnsi="Arial" w:cs="Arial" w:eastAsia="Arial"/>
          <w:sz w:val="27"/>
          <w:szCs w:val="27"/>
          <w:color w:val="5B5B5D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5B5B5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5B5B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Ari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ARI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2200"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0"/>
          <w:w w:val="75"/>
          <w:i/>
          <w:position w:val="-1"/>
        </w:rPr>
        <w:t>itfaiy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5"/>
          <w:i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19"/>
          <w:w w:val="75"/>
          <w:i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5"/>
          <w:position w:val="-1"/>
        </w:rPr>
        <w:t>Güne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5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494949"/>
          <w:spacing w:val="-5"/>
          <w:w w:val="75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7"/>
          <w:position w:val="-1"/>
        </w:rPr>
        <w:t>Bölg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8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80"/>
          <w:position w:val="-1"/>
        </w:rPr>
        <w:t>Amiri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7"/>
        </w:rPr>
        <w:t>Şoför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180"/>
        </w:sectPr>
      </w:pPr>
      <w:rPr/>
    </w:p>
    <w:p>
      <w:pPr>
        <w:spacing w:before="0" w:after="0" w:line="517" w:lineRule="exact"/>
        <w:ind w:right="-20"/>
        <w:jc w:val="right"/>
        <w:rPr>
          <w:rFonts w:ascii="Arial" w:hAnsi="Arial" w:cs="Arial" w:eastAsia="Arial"/>
          <w:sz w:val="48"/>
          <w:szCs w:val="48"/>
        </w:rPr>
      </w:pPr>
      <w:rPr/>
      <w:r>
        <w:rPr/>
        <w:pict>
          <v:group style="position:absolute;margin-left:25.802118pt;margin-top:38.940613pt;width:554.336928pt;height:767.229094pt;mso-position-horizontal-relative:page;mso-position-vertical-relative:page;z-index:-15593" coordorigin="516,779" coordsize="11087,15345">
            <v:group style="position:absolute;left:542;top:802;width:11045;height:2" coordorigin="542,802" coordsize="11045,2">
              <v:shape style="position:absolute;left:542;top:802;width:11045;height:2" coordorigin="542,802" coordsize="11045,0" path="m542,802l11586,802e" filled="f" stroked="t" strokeweight=".70051pt" strokecolor="#606060">
                <v:path arrowok="t"/>
              </v:shape>
            </v:group>
            <v:group style="position:absolute;left:551;top:786;width:2;height:862" coordorigin="551,786" coordsize="2,862">
              <v:shape style="position:absolute;left:551;top:786;width:2;height:862" coordorigin="551,786" coordsize="0,862" path="m551,1647l551,786e" filled="f" stroked="t" strokeweight=".70051pt" strokecolor="#A0A0A0">
                <v:path arrowok="t"/>
              </v:shape>
            </v:group>
            <v:group style="position:absolute;left:2559;top:800;width:2;height:1524" coordorigin="2559,800" coordsize="2,1524">
              <v:shape style="position:absolute;left:2559;top:800;width:2;height:1524" coordorigin="2559,800" coordsize="0,1524" path="m2559,2324l2559,800e" filled="f" stroked="t" strokeweight=".70051pt" strokecolor="#4F4F4F">
                <v:path arrowok="t"/>
              </v:shape>
            </v:group>
            <v:group style="position:absolute;left:7729;top:805;width:205;height:2" coordorigin="7729,805" coordsize="205,2">
              <v:shape style="position:absolute;left:7729;top:805;width:205;height:2" coordorigin="7729,805" coordsize="205,0" path="m7729,805l7934,805e" filled="f" stroked="t" strokeweight=".467007pt" strokecolor="#4B4B4B">
                <v:path arrowok="t"/>
              </v:shape>
            </v:group>
            <v:group style="position:absolute;left:9228;top:795;width:2;height:1529" coordorigin="9228,795" coordsize="2,1529">
              <v:shape style="position:absolute;left:9228;top:795;width:2;height:1529" coordorigin="9228,795" coordsize="0,1529" path="m9228,2324l9228,795e" filled="f" stroked="t" strokeweight=".70051pt" strokecolor="#646464">
                <v:path arrowok="t"/>
              </v:shape>
            </v:group>
            <v:group style="position:absolute;left:551;top:1591;width:2;height:312" coordorigin="551,1591" coordsize="2,312">
              <v:shape style="position:absolute;left:551;top:1591;width:2;height:312" coordorigin="551,1591" coordsize="0,312" path="m551,1903l551,1591e" filled="f" stroked="t" strokeweight=".934013pt" strokecolor="#B3B3B3">
                <v:path arrowok="t"/>
              </v:shape>
            </v:group>
            <v:group style="position:absolute;left:546;top:2312;width:11045;height:2" coordorigin="546,2312" coordsize="11045,2">
              <v:shape style="position:absolute;left:546;top:2312;width:11045;height:2" coordorigin="546,2312" coordsize="11045,0" path="m546,2312l11591,2312e" filled="f" stroked="t" strokeweight=".70051pt" strokecolor="#5B5B5B">
                <v:path arrowok="t"/>
              </v:shape>
            </v:group>
            <v:group style="position:absolute;left:542;top:2552;width:11049;height:2" coordorigin="542,2552" coordsize="11049,2">
              <v:shape style="position:absolute;left:542;top:2552;width:11049;height:2" coordorigin="542,2552" coordsize="11049,0" path="m542,2552l11591,2552e" filled="f" stroked="t" strokeweight=".70051pt" strokecolor="#575757">
                <v:path arrowok="t"/>
              </v:shape>
            </v:group>
            <v:group style="position:absolute;left:542;top:2791;width:10475;height:2" coordorigin="542,2791" coordsize="10475,2">
              <v:shape style="position:absolute;left:542;top:2791;width:10475;height:2" coordorigin="542,2791" coordsize="10475,0" path="m542,2791l11017,2791e" filled="f" stroked="t" strokeweight=".70051pt" strokecolor="#575757">
                <v:path arrowok="t"/>
              </v:shape>
            </v:group>
            <v:group style="position:absolute;left:10961;top:2788;width:210;height:2" coordorigin="10961,2788" coordsize="210,2">
              <v:shape style="position:absolute;left:10961;top:2788;width:210;height:2" coordorigin="10961,2788" coordsize="210,0" path="m10961,2788l11171,2788e" filled="f" stroked="t" strokeweight=".467007pt" strokecolor="#4F4F4F">
                <v:path arrowok="t"/>
              </v:shape>
            </v:group>
            <v:group style="position:absolute;left:11115;top:2788;width:481;height:2" coordorigin="11115,2788" coordsize="481,2">
              <v:shape style="position:absolute;left:11115;top:2788;width:481;height:2" coordorigin="11115,2788" coordsize="481,0" path="m11115,2788l11596,2788e" filled="f" stroked="t" strokeweight=".70051pt" strokecolor="#5B5B5B">
                <v:path arrowok="t"/>
              </v:shape>
            </v:group>
            <v:group style="position:absolute;left:7080;top:3503;width:2;height:738" coordorigin="7080,3503" coordsize="2,738">
              <v:shape style="position:absolute;left:7080;top:3503;width:2;height:738" coordorigin="7080,3503" coordsize="0,738" path="m7080,4242l7080,3503e" filled="f" stroked="t" strokeweight=".70051pt" strokecolor="#4F4F4F">
                <v:path arrowok="t"/>
              </v:shape>
            </v:group>
            <v:group style="position:absolute;left:7066;top:3943;width:1340;height:2" coordorigin="7066,3943" coordsize="1340,2">
              <v:shape style="position:absolute;left:7066;top:3943;width:1340;height:2" coordorigin="7066,3943" coordsize="1340,0" path="m7066,3943l8406,3943e" filled="f" stroked="t" strokeweight=".233503pt" strokecolor="#606060">
                <v:path arrowok="t"/>
              </v:shape>
            </v:group>
            <v:group style="position:absolute;left:8406;top:3943;width:2737;height:2" coordorigin="8406,3943" coordsize="2737,2">
              <v:shape style="position:absolute;left:8406;top:3943;width:2737;height:2" coordorigin="8406,3943" coordsize="2737,0" path="m8406,3943l11143,3943e" filled="f" stroked="t" strokeweight=".233503pt" strokecolor="#000000">
                <v:path arrowok="t"/>
              </v:shape>
            </v:group>
            <v:group style="position:absolute;left:11143;top:3943;width:434;height:2" coordorigin="11143,3943" coordsize="434,2">
              <v:shape style="position:absolute;left:11143;top:3943;width:434;height:2" coordorigin="11143,3943" coordsize="434,0" path="m11143,3943l11577,3943e" filled="f" stroked="t" strokeweight=".233503pt" strokecolor="#808080">
                <v:path arrowok="t"/>
              </v:shape>
            </v:group>
            <v:group style="position:absolute;left:4019;top:3508;width:2;height:738" coordorigin="4019,3508" coordsize="2,738">
              <v:shape style="position:absolute;left:4019;top:3508;width:2;height:738" coordorigin="4019,3508" coordsize="0,738" path="m4019,4246l4019,3508e" filled="f" stroked="t" strokeweight=".70051pt" strokecolor="#484848">
                <v:path arrowok="t"/>
              </v:shape>
            </v:group>
            <v:group style="position:absolute;left:4012;top:3929;width:1929;height:2" coordorigin="4012,3929" coordsize="1929,2">
              <v:shape style="position:absolute;left:4012;top:3929;width:1929;height:2" coordorigin="4012,3929" coordsize="1929,0" path="m4012,3929l5940,3929e" filled="f" stroked="t" strokeweight=".70051pt" strokecolor="#676767">
                <v:path arrowok="t"/>
              </v:shape>
            </v:group>
            <v:group style="position:absolute;left:2970;top:4239;width:1055;height:2" coordorigin="2970,4239" coordsize="1055,2">
              <v:shape style="position:absolute;left:2970;top:4239;width:1055;height:2" coordorigin="2970,4239" coordsize="1055,0" path="m2970,4239l4026,4239e" filled="f" stroked="t" strokeweight=".467007pt" strokecolor="#6B6B6B">
                <v:path arrowok="t"/>
              </v:shape>
            </v:group>
            <v:group style="position:absolute;left:542;top:4237;width:4007;height:2" coordorigin="542,4237" coordsize="4007,2">
              <v:shape style="position:absolute;left:542;top:4237;width:4007;height:2" coordorigin="542,4237" coordsize="4007,0" path="m542,4237l4549,4237e" filled="f" stroked="t" strokeweight=".70051pt" strokecolor="#646464">
                <v:path arrowok="t"/>
              </v:shape>
            </v:group>
            <v:group style="position:absolute;left:4493;top:4234;width:906;height:2" coordorigin="4493,4234" coordsize="906,2">
              <v:shape style="position:absolute;left:4493;top:4234;width:906;height:2" coordorigin="4493,4234" coordsize="906,0" path="m4493,4234l5399,4234e" filled="f" stroked="t" strokeweight=".934013pt" strokecolor="#3B3B3B">
                <v:path arrowok="t"/>
              </v:shape>
            </v:group>
            <v:group style="position:absolute;left:4843;top:3920;width:2;height:322" coordorigin="4843,3920" coordsize="2,322">
              <v:shape style="position:absolute;left:4843;top:3920;width:2;height:322" coordorigin="4843,3920" coordsize="0,322" path="m4843,4242l4843,3920e" filled="f" stroked="t" strokeweight=".70051pt" strokecolor="#4B4B4B">
                <v:path arrowok="t"/>
              </v:shape>
            </v:group>
            <v:group style="position:absolute;left:5338;top:4237;width:1462;height:2" coordorigin="5338,4237" coordsize="1462,2">
              <v:shape style="position:absolute;left:5338;top:4237;width:1462;height:2" coordorigin="5338,4237" coordsize="1462,0" path="m5338,4237l6800,4237e" filled="f" stroked="t" strokeweight=".70051pt" strokecolor="#545454">
                <v:path arrowok="t"/>
              </v:shape>
            </v:group>
            <v:group style="position:absolute;left:6744;top:4237;width:4852;height:2" coordorigin="6744,4237" coordsize="4852,2">
              <v:shape style="position:absolute;left:6744;top:4237;width:4852;height:2" coordorigin="6744,4237" coordsize="4852,0" path="m6744,4237l11596,4237e" filled="f" stroked="t" strokeweight=".70051pt" strokecolor="#707070">
                <v:path arrowok="t"/>
              </v:shape>
            </v:group>
            <v:group style="position:absolute;left:549;top:786;width:2;height:5714" coordorigin="549,786" coordsize="2,5714">
              <v:shape style="position:absolute;left:549;top:786;width:2;height:5714" coordorigin="549,786" coordsize="0,5714" path="m549,6500l549,786e" filled="f" stroked="t" strokeweight=".70051pt" strokecolor="#606060">
                <v:path arrowok="t"/>
              </v:shape>
            </v:group>
            <v:group style="position:absolute;left:2555;top:4237;width:2;height:284" coordorigin="2555,4237" coordsize="2,284">
              <v:shape style="position:absolute;left:2555;top:4237;width:2;height:284" coordorigin="2555,4237" coordsize="0,284" path="m2555,4521l2555,4237e" filled="f" stroked="t" strokeweight=".934013pt" strokecolor="#5B5B5B">
                <v:path arrowok="t"/>
              </v:shape>
            </v:group>
            <v:group style="position:absolute;left:542;top:4509;width:11049;height:2" coordorigin="542,4509" coordsize="11049,2">
              <v:shape style="position:absolute;left:542;top:4509;width:11049;height:2" coordorigin="542,4509" coordsize="11049,0" path="m542,4509l11591,4509e" filled="f" stroked="t" strokeweight=".70051pt" strokecolor="#747474">
                <v:path arrowok="t"/>
              </v:shape>
            </v:group>
            <v:group style="position:absolute;left:2555;top:4275;width:2;height:748" coordorigin="2555,4275" coordsize="2,748">
              <v:shape style="position:absolute;left:2555;top:4275;width:2;height:748" coordorigin="2555,4275" coordsize="0,748" path="m2555,5023l2555,4275e" filled="f" stroked="t" strokeweight=".70051pt" strokecolor="#4F4F4F">
                <v:path arrowok="t"/>
              </v:shape>
            </v:group>
            <v:group style="position:absolute;left:2550;top:4753;width:5235;height:2" coordorigin="2550,4753" coordsize="5235,2">
              <v:shape style="position:absolute;left:2550;top:4753;width:5235;height:2" coordorigin="2550,4753" coordsize="5235,0" path="m2550,4753l7785,4753e" filled="f" stroked="t" strokeweight=".70051pt" strokecolor="#575757">
                <v:path arrowok="t"/>
              </v:shape>
            </v:group>
            <v:group style="position:absolute;left:7729;top:4753;width:205;height:2" coordorigin="7729,4753" coordsize="205,2">
              <v:shape style="position:absolute;left:7729;top:4753;width:205;height:2" coordorigin="7729,4753" coordsize="205,0" path="m7729,4753l7934,4753e" filled="f" stroked="t" strokeweight=".467007pt" strokecolor="#444444">
                <v:path arrowok="t"/>
              </v:shape>
            </v:group>
            <v:group style="position:absolute;left:7878;top:4753;width:3717;height:2" coordorigin="7878,4753" coordsize="3717,2">
              <v:shape style="position:absolute;left:7878;top:4753;width:3717;height:2" coordorigin="7878,4753" coordsize="3717,0" path="m7878,4753l11596,4753e" filled="f" stroked="t" strokeweight=".70051pt" strokecolor="#5B5B5B">
                <v:path arrowok="t"/>
              </v:shape>
            </v:group>
            <v:group style="position:absolute;left:5058;top:4748;width:2;height:2159" coordorigin="5058,4748" coordsize="2,2159">
              <v:shape style="position:absolute;left:5058;top:4748;width:2;height:2159" coordorigin="5058,4748" coordsize="0,2159" path="m5058,6907l5058,4748e" filled="f" stroked="t" strokeweight=".934013pt" strokecolor="#606060">
                <v:path arrowok="t"/>
              </v:shape>
            </v:group>
            <v:group style="position:absolute;left:5053;top:5231;width:5198;height:2" coordorigin="5053,5231" coordsize="5198,2">
              <v:shape style="position:absolute;left:5053;top:5231;width:5198;height:2" coordorigin="5053,5231" coordsize="5198,0" path="m5053,5231l10251,5231e" filled="f" stroked="t" strokeweight=".70051pt" strokecolor="#575757">
                <v:path arrowok="t"/>
              </v:shape>
            </v:group>
            <v:group style="position:absolute;left:7918;top:4748;width:2;height:284" coordorigin="7918,4748" coordsize="2,284">
              <v:shape style="position:absolute;left:7918;top:4748;width:2;height:284" coordorigin="7918,4748" coordsize="0,284" path="m7918,5032l7918,4748e" filled="f" stroked="t" strokeweight=".934013pt" strokecolor="#5B5B5B">
                <v:path arrowok="t"/>
              </v:shape>
            </v:group>
            <v:group style="position:absolute;left:7918;top:4975;width:2;height:265" coordorigin="7918,4975" coordsize="2,265">
              <v:shape style="position:absolute;left:7918;top:4975;width:2;height:265" coordorigin="7918,4975" coordsize="0,265" path="m7918,5240l7918,4975e" filled="f" stroked="t" strokeweight=".467007pt" strokecolor="#484848">
                <v:path arrowok="t"/>
              </v:shape>
            </v:group>
            <v:group style="position:absolute;left:10087;top:5229;width:1504;height:2" coordorigin="10087,5229" coordsize="1504,2">
              <v:shape style="position:absolute;left:10087;top:5229;width:1504;height:2" coordorigin="10087,5229" coordsize="1504,0" path="m10087,5229l11591,5229e" filled="f" stroked="t" strokeweight=".70051pt" strokecolor="#6B6B6B">
                <v:path arrowok="t"/>
              </v:shape>
            </v:group>
            <v:group style="position:absolute;left:2555;top:4743;width:2;height:828" coordorigin="2555,4743" coordsize="2,828">
              <v:shape style="position:absolute;left:2555;top:4743;width:2;height:828" coordorigin="2555,4743" coordsize="0,828" path="m2555,5572l2555,4743e" filled="f" stroked="t" strokeweight=".934013pt" strokecolor="#575757">
                <v:path arrowok="t"/>
              </v:shape>
            </v:group>
            <v:group style="position:absolute;left:5048;top:5470;width:5968;height:2" coordorigin="5048,5470" coordsize="5968,2">
              <v:shape style="position:absolute;left:5048;top:5470;width:5968;height:2" coordorigin="5048,5470" coordsize="5968,0" path="m5048,5470l11017,5470e" filled="f" stroked="t" strokeweight=".70051pt" strokecolor="#5B5B5B">
                <v:path arrowok="t"/>
              </v:shape>
            </v:group>
            <v:group style="position:absolute;left:10961;top:5468;width:210;height:2" coordorigin="10961,5468" coordsize="210,2">
              <v:shape style="position:absolute;left:10961;top:5468;width:210;height:2" coordorigin="10961,5468" coordsize="210,0" path="m10961,5468l11171,5468e" filled="f" stroked="t" strokeweight=".467007pt" strokecolor="#4F4F4F">
                <v:path arrowok="t"/>
              </v:shape>
            </v:group>
            <v:group style="position:absolute;left:11115;top:5468;width:481;height:2" coordorigin="11115,5468" coordsize="481,2">
              <v:shape style="position:absolute;left:11115;top:5468;width:481;height:2" coordorigin="11115,5468" coordsize="481,0" path="m11115,5468l11596,5468e" filled="f" stroked="t" strokeweight=".70051pt" strokecolor="#646464">
                <v:path arrowok="t"/>
              </v:shape>
            </v:group>
            <v:group style="position:absolute;left:546;top:5430;width:2;height:327" coordorigin="546,5430" coordsize="2,327">
              <v:shape style="position:absolute;left:546;top:5430;width:2;height:327" coordorigin="546,5430" coordsize="0,327" path="m546,5756l546,5430e" filled="f" stroked="t" strokeweight=".467007pt" strokecolor="#383838">
                <v:path arrowok="t"/>
              </v:shape>
            </v:group>
            <v:group style="position:absolute;left:5053;top:5709;width:6543;height:2" coordorigin="5053,5709" coordsize="6543,2">
              <v:shape style="position:absolute;left:5053;top:5709;width:6543;height:2" coordorigin="5053,5709" coordsize="6543,0" path="m5053,5709l11596,5709e" filled="f" stroked="t" strokeweight=".70051pt" strokecolor="#575757">
                <v:path arrowok="t"/>
              </v:shape>
            </v:group>
            <v:group style="position:absolute;left:2545;top:5950;width:9051;height:2" coordorigin="2545,5950" coordsize="9051,2">
              <v:shape style="position:absolute;left:2545;top:5950;width:9051;height:2" coordorigin="2545,5950" coordsize="9051,0" path="m2545,5950l11596,5950e" filled="f" stroked="t" strokeweight=".70051pt" strokecolor="#575757">
                <v:path arrowok="t"/>
              </v:shape>
            </v:group>
            <v:group style="position:absolute;left:542;top:6189;width:11054;height:2" coordorigin="542,6189" coordsize="11054,2">
              <v:shape style="position:absolute;left:542;top:6189;width:11054;height:2" coordorigin="542,6189" coordsize="11054,0" path="m542,6189l11596,6189e" filled="f" stroked="t" strokeweight=".70051pt" strokecolor="#575757">
                <v:path arrowok="t"/>
              </v:shape>
            </v:group>
            <v:group style="position:absolute;left:546;top:786;width:2;height:5430" coordorigin="546,786" coordsize="2,5430">
              <v:shape style="position:absolute;left:546;top:786;width:2;height:5430" coordorigin="546,786" coordsize="0,5430" path="m546,6216l546,786e" filled="f" stroked="t" strokeweight=".467007pt" strokecolor="#5B5B5B">
                <v:path arrowok="t"/>
              </v:shape>
            </v:group>
            <v:group style="position:absolute;left:2550;top:5932;width:2;height:284" coordorigin="2550,5932" coordsize="2,284">
              <v:shape style="position:absolute;left:2550;top:5932;width:2;height:284" coordorigin="2550,5932" coordsize="0,284" path="m2550,6216l2550,5932e" filled="f" stroked="t" strokeweight=".70051pt" strokecolor="#4B4B4B">
                <v:path arrowok="t"/>
              </v:shape>
            </v:group>
            <v:group style="position:absolute;left:10961;top:6187;width:210;height:2" coordorigin="10961,6187" coordsize="210,2">
              <v:shape style="position:absolute;left:10961;top:6187;width:210;height:2" coordorigin="10961,6187" coordsize="210,0" path="m10961,6187l11171,6187e" filled="f" stroked="t" strokeweight=".467007pt" strokecolor="#4B4B4B">
                <v:path arrowok="t"/>
              </v:shape>
            </v:group>
            <v:group style="position:absolute;left:7920;top:6178;width:2;height:322" coordorigin="7920,6178" coordsize="2,322">
              <v:shape style="position:absolute;left:7920;top:6178;width:2;height:322" coordorigin="7920,6178" coordsize="0,322" path="m7920,6500l7920,6178e" filled="f" stroked="t" strokeweight=".70051pt" strokecolor="#575757">
                <v:path arrowok="t"/>
              </v:shape>
            </v:group>
            <v:group style="position:absolute;left:2550;top:6443;width:2;height:232" coordorigin="2550,6443" coordsize="2,232">
              <v:shape style="position:absolute;left:2550;top:6443;width:2;height:232" coordorigin="2550,6443" coordsize="0,232" path="m2550,6675l2550,6443e" filled="f" stroked="t" strokeweight=".70051pt" strokecolor="#484848">
                <v:path arrowok="t"/>
              </v:shape>
            </v:group>
            <v:group style="position:absolute;left:2550;top:6658;width:9046;height:2" coordorigin="2550,6658" coordsize="9046,2">
              <v:shape style="position:absolute;left:2550;top:6658;width:9046;height:2" coordorigin="2550,6658" coordsize="9046,0" path="m2550,6658l11596,6658e" filled="f" stroked="t" strokeweight=".70051pt" strokecolor="#5B5B5B">
                <v:path arrowok="t"/>
              </v:shape>
            </v:group>
            <v:group style="position:absolute;left:7918;top:6443;width:2;height:241" coordorigin="7918,6443" coordsize="2,241">
              <v:shape style="position:absolute;left:7918;top:6443;width:2;height:241" coordorigin="7918,6443" coordsize="0,241" path="m7918,6684l7918,6443e" filled="f" stroked="t" strokeweight=".467007pt" strokecolor="#444444">
                <v:path arrowok="t"/>
              </v:shape>
            </v:group>
            <v:group style="position:absolute;left:546;top:6618;width:2;height:293" coordorigin="546,6618" coordsize="2,293">
              <v:shape style="position:absolute;left:546;top:6618;width:2;height:293" coordorigin="546,6618" coordsize="0,293" path="m546,6911l546,6618e" filled="f" stroked="t" strokeweight=".70051pt" strokecolor="#545454">
                <v:path arrowok="t"/>
              </v:shape>
            </v:group>
            <v:group style="position:absolute;left:7920;top:6580;width:2;height:327" coordorigin="7920,6580" coordsize="2,327">
              <v:shape style="position:absolute;left:7920;top:6580;width:2;height:327" coordorigin="7920,6580" coordsize="0,327" path="m7920,6907l7920,6580e" filled="f" stroked="t" strokeweight=".934013pt" strokecolor="#5B5B5B">
                <v:path arrowok="t"/>
              </v:shape>
            </v:group>
            <v:group style="position:absolute;left:2545;top:6895;width:9046;height:2" coordorigin="2545,6895" coordsize="9046,2">
              <v:shape style="position:absolute;left:2545;top:6895;width:9046;height:2" coordorigin="2545,6895" coordsize="9046,0" path="m2545,6895l11591,6895e" filled="f" stroked="t" strokeweight=".70051pt" strokecolor="#5B5B5B">
                <v:path arrowok="t"/>
              </v:shape>
            </v:group>
            <v:group style="position:absolute;left:537;top:7136;width:11059;height:2" coordorigin="537,7136" coordsize="11059,2">
              <v:shape style="position:absolute;left:537;top:7136;width:11059;height:2" coordorigin="537,7136" coordsize="11059,0" path="m537,7136l11596,7136e" filled="f" stroked="t" strokeweight=".70051pt" strokecolor="#5B5B5B">
                <v:path arrowok="t"/>
              </v:shape>
            </v:group>
            <v:group style="position:absolute;left:537;top:7605;width:8710;height:2" coordorigin="537,7605" coordsize="8710,2">
              <v:shape style="position:absolute;left:537;top:7605;width:8710;height:2" coordorigin="537,7605" coordsize="8710,0" path="m537,7605l9247,7605e" filled="f" stroked="t" strokeweight=".70051pt" strokecolor="#5B5B5B">
                <v:path arrowok="t"/>
              </v:shape>
            </v:group>
            <v:group style="position:absolute;left:9191;top:7603;width:327;height:2" coordorigin="9191,7603" coordsize="327,2">
              <v:shape style="position:absolute;left:9191;top:7603;width:327;height:2" coordorigin="9191,7603" coordsize="327,0" path="m9191,7603l9518,7603e" filled="f" stroked="t" strokeweight=".467007pt" strokecolor="#4F4F4F">
                <v:path arrowok="t"/>
              </v:shape>
            </v:group>
            <v:group style="position:absolute;left:9462;top:7603;width:2134;height:2" coordorigin="9462,7603" coordsize="2134,2">
              <v:shape style="position:absolute;left:9462;top:7603;width:2134;height:2" coordorigin="9462,7603" coordsize="2134,0" path="m9462,7603l11596,7603e" filled="f" stroked="t" strokeweight=".70051pt" strokecolor="#606060">
                <v:path arrowok="t"/>
              </v:shape>
            </v:group>
            <v:group style="position:absolute;left:542;top:7300;width:2;height:862" coordorigin="542,7300" coordsize="2,862">
              <v:shape style="position:absolute;left:542;top:7300;width:2;height:862" coordorigin="542,7300" coordsize="0,862" path="m542,8161l542,7300e" filled="f" stroked="t" strokeweight=".467007pt" strokecolor="#4F4F4F">
                <v:path arrowok="t"/>
              </v:shape>
            </v:group>
            <v:group style="position:absolute;left:5060;top:7598;width:2;height:729" coordorigin="5060,7598" coordsize="2,729">
              <v:shape style="position:absolute;left:5060;top:7598;width:2;height:729" coordorigin="5060,7598" coordsize="0,729" path="m5060,8327l5060,7598e" filled="f" stroked="t" strokeweight=".934013pt" strokecolor="#606060">
                <v:path arrowok="t"/>
              </v:shape>
            </v:group>
            <v:group style="position:absolute;left:5048;top:7844;width:6543;height:2" coordorigin="5048,7844" coordsize="6543,2">
              <v:shape style="position:absolute;left:5048;top:7844;width:6543;height:2" coordorigin="5048,7844" coordsize="6543,0" path="m5048,7844l11591,7844e" filled="f" stroked="t" strokeweight=".70051pt" strokecolor="#606060">
                <v:path arrowok="t"/>
              </v:shape>
            </v:group>
            <v:group style="position:absolute;left:5053;top:8081;width:6118;height:2" coordorigin="5053,8081" coordsize="6118,2">
              <v:shape style="position:absolute;left:5053;top:8081;width:6118;height:2" coordorigin="5053,8081" coordsize="6118,0" path="m5053,8081l11171,8081e" filled="f" stroked="t" strokeweight=".70051pt" strokecolor="#5B5B5B">
                <v:path arrowok="t"/>
              </v:shape>
            </v:group>
            <v:group style="position:absolute;left:11115;top:8081;width:481;height:2" coordorigin="11115,8081" coordsize="481,2">
              <v:shape style="position:absolute;left:11115;top:8081;width:481;height:2" coordorigin="11115,8081" coordsize="481,0" path="m11115,8081l11596,8081e" filled="f" stroked="t" strokeweight=".70051pt" strokecolor="#707070">
                <v:path arrowok="t"/>
              </v:shape>
            </v:group>
            <v:group style="position:absolute;left:537;top:8320;width:11054;height:2" coordorigin="537,8320" coordsize="11054,2">
              <v:shape style="position:absolute;left:537;top:8320;width:11054;height:2" coordorigin="537,8320" coordsize="11054,0" path="m537,8320l11591,8320e" filled="f" stroked="t" strokeweight=".70051pt" strokecolor="#5B5B5B">
                <v:path arrowok="t"/>
              </v:shape>
            </v:group>
            <v:group style="position:absolute;left:5067;top:8071;width:2;height:256" coordorigin="5067,8071" coordsize="2,256">
              <v:shape style="position:absolute;left:5067;top:8071;width:2;height:256" coordorigin="5067,8071" coordsize="0,256" path="m5067,8327l5067,8071e" filled="f" stroked="t" strokeweight="1.167517pt" strokecolor="#4F4F4F">
                <v:path arrowok="t"/>
              </v:shape>
            </v:group>
            <v:group style="position:absolute;left:2550;top:8294;width:2;height:857" coordorigin="2550,8294" coordsize="2,857">
              <v:shape style="position:absolute;left:2550;top:8294;width:2;height:857" coordorigin="2550,8294" coordsize="0,857" path="m2550,9151l2550,8294e" filled="f" stroked="t" strokeweight=".70051pt" strokecolor="#4F4F4F">
                <v:path arrowok="t"/>
              </v:shape>
            </v:group>
            <v:group style="position:absolute;left:528;top:9120;width:7005;height:2" coordorigin="528,9120" coordsize="7005,2">
              <v:shape style="position:absolute;left:528;top:9120;width:7005;height:2" coordorigin="528,9120" coordsize="7005,0" path="m528,9120l7533,9120e" filled="f" stroked="t" strokeweight=".70051pt" strokecolor="#606060">
                <v:path arrowok="t"/>
              </v:shape>
            </v:group>
            <v:group style="position:absolute;left:7435;top:9122;width:350;height:2" coordorigin="7435,9122" coordsize="350,2">
              <v:shape style="position:absolute;left:7435;top:9122;width:350;height:2" coordorigin="7435,9122" coordsize="350,0" path="m7435,9122l7785,9122e" filled="f" stroked="t" strokeweight=".467007pt" strokecolor="#484848">
                <v:path arrowok="t"/>
              </v:shape>
            </v:group>
            <v:group style="position:absolute;left:7729;top:9122;width:3862;height:2" coordorigin="7729,9122" coordsize="3862,2">
              <v:shape style="position:absolute;left:7729;top:9122;width:3862;height:2" coordorigin="7729,9122" coordsize="3862,0" path="m7729,9122l11591,9122e" filled="f" stroked="t" strokeweight=".70051pt" strokecolor="#5B5B5B">
                <v:path arrowok="t"/>
              </v:shape>
            </v:group>
            <v:group style="position:absolute;left:2550;top:7825;width:2;height:275" coordorigin="2550,7825" coordsize="2,275">
              <v:shape style="position:absolute;left:2550;top:7825;width:2;height:275" coordorigin="2550,7825" coordsize="0,275" path="m2550,8100l2550,7825e" filled="f" stroked="t" strokeweight=".934013pt" strokecolor="#575757">
                <v:path arrowok="t"/>
              </v:shape>
            </v:group>
            <v:group style="position:absolute;left:532;top:9955;width:11059;height:2" coordorigin="532,9955" coordsize="11059,2">
              <v:shape style="position:absolute;left:532;top:9955;width:11059;height:2" coordorigin="532,9955" coordsize="11059,0" path="m532,9955l11591,9955e" filled="f" stroked="t" strokeweight=".70051pt" strokecolor="#5B5B5B">
                <v:path arrowok="t"/>
              </v:shape>
            </v:group>
            <v:group style="position:absolute;left:10881;top:9960;width:322;height:2" coordorigin="10881,9960" coordsize="322,2">
              <v:shape style="position:absolute;left:10881;top:9960;width:322;height:2" coordorigin="10881,9960" coordsize="322,0" path="m10881,9960l11203,9960e" filled="f" stroked="t" strokeweight=".934013pt" strokecolor="#747474">
                <v:path arrowok="t"/>
              </v:shape>
            </v:group>
            <v:group style="position:absolute;left:528;top:10197;width:10489;height:2" coordorigin="528,10197" coordsize="10489,2">
              <v:shape style="position:absolute;left:528;top:10197;width:10489;height:2" coordorigin="528,10197" coordsize="10489,0" path="m528,10197l11017,10197e" filled="f" stroked="t" strokeweight=".70051pt" strokecolor="#5B5B5B">
                <v:path arrowok="t"/>
              </v:shape>
            </v:group>
            <v:group style="position:absolute;left:10961;top:10201;width:210;height:2" coordorigin="10961,10201" coordsize="210,2">
              <v:shape style="position:absolute;left:10961;top:10201;width:210;height:2" coordorigin="10961,10201" coordsize="210,0" path="m10961,10201l11171,10201e" filled="f" stroked="t" strokeweight=".467007pt" strokecolor="#646464">
                <v:path arrowok="t"/>
              </v:shape>
            </v:group>
            <v:group style="position:absolute;left:11115;top:10201;width:476;height:2" coordorigin="11115,10201" coordsize="476,2">
              <v:shape style="position:absolute;left:11115;top:10201;width:476;height:2" coordorigin="11115,10201" coordsize="476,0" path="m11115,10201l11591,10201e" filled="f" stroked="t" strokeweight=".70051pt" strokecolor="#6B6B6B">
                <v:path arrowok="t"/>
              </v:shape>
            </v:group>
            <v:group style="position:absolute;left:532;top:10433;width:10484;height:2" coordorigin="532,10433" coordsize="10484,2">
              <v:shape style="position:absolute;left:532;top:10433;width:10484;height:2" coordorigin="532,10433" coordsize="10484,0" path="m532,10433l11017,10433e" filled="f" stroked="t" strokeweight=".70051pt" strokecolor="#5B5B5B">
                <v:path arrowok="t"/>
              </v:shape>
            </v:group>
            <v:group style="position:absolute;left:10961;top:10438;width:210;height:2" coordorigin="10961,10438" coordsize="210,2">
              <v:shape style="position:absolute;left:10961;top:10438;width:210;height:2" coordorigin="10961,10438" coordsize="210,0" path="m10961,10438l11171,10438e" filled="f" stroked="t" strokeweight=".467007pt" strokecolor="#575757">
                <v:path arrowok="t"/>
              </v:shape>
            </v:group>
            <v:group style="position:absolute;left:11115;top:10438;width:476;height:2" coordorigin="11115,10438" coordsize="476,2">
              <v:shape style="position:absolute;left:11115;top:10438;width:476;height:2" coordorigin="11115,10438" coordsize="476,0" path="m11115,10438l11591,10438e" filled="f" stroked="t" strokeweight=".70051pt" strokecolor="#676767">
                <v:path arrowok="t"/>
              </v:shape>
            </v:group>
            <v:group style="position:absolute;left:971;top:10907;width:10620;height:2" coordorigin="971,10907" coordsize="10620,2">
              <v:shape style="position:absolute;left:971;top:10907;width:10620;height:2" coordorigin="971,10907" coordsize="10620,0" path="m971,10907l11591,10907e" filled="f" stroked="t" strokeweight=".70051pt" strokecolor="#606060">
                <v:path arrowok="t"/>
              </v:shape>
            </v:group>
            <v:group style="position:absolute;left:7878;top:10909;width:1569;height:2" coordorigin="7878,10909" coordsize="1569,2">
              <v:shape style="position:absolute;left:7878;top:10909;width:1569;height:2" coordorigin="7878,10909" coordsize="1569,0" path="m7878,10909l9448,10909e" filled="f" stroked="t" strokeweight=".70051pt" strokecolor="#606060">
                <v:path arrowok="t"/>
              </v:shape>
            </v:group>
            <v:group style="position:absolute;left:10961;top:10914;width:612;height:2" coordorigin="10961,10914" coordsize="612,2">
              <v:shape style="position:absolute;left:10961;top:10914;width:612;height:2" coordorigin="10961,10914" coordsize="612,0" path="m10961,10914l11572,10914e" filled="f" stroked="t" strokeweight=".467007pt" strokecolor="#707070">
                <v:path arrowok="t"/>
              </v:shape>
            </v:group>
            <v:group style="position:absolute;left:11584;top:10637;width:2;height:350" coordorigin="11584,10637" coordsize="2,350">
              <v:shape style="position:absolute;left:11584;top:10637;width:2;height:350" coordorigin="11584,10637" coordsize="0,350" path="m11584,10987l11584,10637e" filled="f" stroked="t" strokeweight=".70051pt" strokecolor="#575757">
                <v:path arrowok="t"/>
              </v:shape>
            </v:group>
            <v:group style="position:absolute;left:2550;top:10864;width:2;height:123" coordorigin="2550,10864" coordsize="2,123">
              <v:shape style="position:absolute;left:2550;top:10864;width:2;height:123" coordorigin="2550,10864" coordsize="0,123" path="m2550,10987l2550,10864e" filled="f" stroked="t" strokeweight=".70051pt" strokecolor="#3B3B3B">
                <v:path arrowok="t"/>
              </v:shape>
            </v:group>
            <v:group style="position:absolute;left:528;top:11143;width:10489;height:2" coordorigin="528,11143" coordsize="10489,2">
              <v:shape style="position:absolute;left:528;top:11143;width:10489;height:2" coordorigin="528,11143" coordsize="10489,0" path="m528,11143l11017,11143e" filled="f" stroked="t" strokeweight=".70051pt" strokecolor="#5B5B5B">
                <v:path arrowok="t"/>
              </v:shape>
            </v:group>
            <v:group style="position:absolute;left:10961;top:11148;width:210;height:2" coordorigin="10961,11148" coordsize="210,2">
              <v:shape style="position:absolute;left:10961;top:11148;width:210;height:2" coordorigin="10961,11148" coordsize="210,0" path="m10961,11148l11171,11148e" filled="f" stroked="t" strokeweight=".467007pt" strokecolor="#484848">
                <v:path arrowok="t"/>
              </v:shape>
            </v:group>
            <v:group style="position:absolute;left:11115;top:11148;width:476;height:2" coordorigin="11115,11148" coordsize="476,2">
              <v:shape style="position:absolute;left:11115;top:11148;width:476;height:2" coordorigin="11115,11148" coordsize="476,0" path="m11115,11148l11591,11148e" filled="f" stroked="t" strokeweight=".70051pt" strokecolor="#6B6B6B">
                <v:path arrowok="t"/>
              </v:shape>
            </v:group>
            <v:group style="position:absolute;left:532;top:11380;width:11059;height:2" coordorigin="532,11380" coordsize="11059,2">
              <v:shape style="position:absolute;left:532;top:11380;width:11059;height:2" coordorigin="532,11380" coordsize="11059,0" path="m532,11380l11591,11380e" filled="f" stroked="t" strokeweight=".70051pt" strokecolor="#5B5B5B">
                <v:path arrowok="t"/>
              </v:shape>
            </v:group>
            <v:group style="position:absolute;left:1308;top:11129;width:2;height:885" coordorigin="1308,11129" coordsize="2,885">
              <v:shape style="position:absolute;left:1308;top:11129;width:2;height:885" coordorigin="1308,11129" coordsize="0,885" path="m1308,12014l1308,11129e" filled="f" stroked="t" strokeweight=".70051pt" strokecolor="#5B5B5B">
                <v:path arrowok="t"/>
              </v:shape>
            </v:group>
            <v:group style="position:absolute;left:7472;top:11139;width:2;height:270" coordorigin="7472,11139" coordsize="2,270">
              <v:shape style="position:absolute;left:7472;top:11139;width:2;height:270" coordorigin="7472,11139" coordsize="0,270" path="m7472,11409l7472,11139e" filled="f" stroked="t" strokeweight=".467007pt" strokecolor="#3B3B3B">
                <v:path arrowok="t"/>
              </v:shape>
            </v:group>
            <v:group style="position:absolute;left:10961;top:11385;width:210;height:2" coordorigin="10961,11385" coordsize="210,2">
              <v:shape style="position:absolute;left:10961;top:11385;width:210;height:2" coordorigin="10961,11385" coordsize="210,0" path="m10961,11385l11171,11385e" filled="f" stroked="t" strokeweight=".467007pt" strokecolor="#484848">
                <v:path arrowok="t"/>
              </v:shape>
            </v:group>
            <v:group style="position:absolute;left:11584;top:11101;width:2;height:753" coordorigin="11584,11101" coordsize="2,753">
              <v:shape style="position:absolute;left:11584;top:11101;width:2;height:753" coordorigin="11584,11101" coordsize="0,753" path="m11584,11854l11584,11101e" filled="f" stroked="t" strokeweight=".70051pt" strokecolor="#5B5B5B">
                <v:path arrowok="t"/>
              </v:shape>
            </v:group>
            <v:group style="position:absolute;left:2545;top:11338;width:2;height:516" coordorigin="2545,11338" coordsize="2,516">
              <v:shape style="position:absolute;left:2545;top:11338;width:2;height:516" coordorigin="2545,11338" coordsize="0,516" path="m2545,11854l2545,11338e" filled="f" stroked="t" strokeweight=".70051pt" strokecolor="#575757">
                <v:path arrowok="t"/>
              </v:shape>
            </v:group>
            <v:group style="position:absolute;left:7472;top:11338;width:2;height:1430" coordorigin="7472,11338" coordsize="2,1430">
              <v:shape style="position:absolute;left:7472;top:11338;width:2;height:1430" coordorigin="7472,11338" coordsize="0,1430" path="m7472,12767l7472,11338e" filled="f" stroked="t" strokeweight=".70051pt" strokecolor="#4F4F4F">
                <v:path arrowok="t"/>
              </v:shape>
            </v:group>
            <v:group style="position:absolute;left:2545;top:11797;width:2;height:218" coordorigin="2545,11797" coordsize="2,218">
              <v:shape style="position:absolute;left:2545;top:11797;width:2;height:218" coordorigin="2545,11797" coordsize="0,218" path="m2545,12014l2545,11797e" filled="f" stroked="t" strokeweight=".467007pt" strokecolor="#383838">
                <v:path arrowok="t"/>
              </v:shape>
            </v:group>
            <v:group style="position:absolute;left:1308;top:11958;width:2;height:308" coordorigin="1308,11958" coordsize="2,308">
              <v:shape style="position:absolute;left:1308;top:11958;width:2;height:308" coordorigin="1308,11958" coordsize="0,308" path="m1308,12265l1308,11958e" filled="f" stroked="t" strokeweight=".467007pt" strokecolor="#4B4B4B">
                <v:path arrowok="t"/>
              </v:shape>
            </v:group>
            <v:group style="position:absolute;left:2545;top:4237;width:2;height:11858" coordorigin="2545,4237" coordsize="2,11858">
              <v:shape style="position:absolute;left:2545;top:4237;width:2;height:11858" coordorigin="2545,4237" coordsize="0,11858" path="m2545,16095l2545,4237e" filled="f" stroked="t" strokeweight=".70051pt" strokecolor="#4F4F4F">
                <v:path arrowok="t"/>
              </v:shape>
            </v:group>
            <v:group style="position:absolute;left:537;top:11797;width:2;height:218" coordorigin="537,11797" coordsize="2,218">
              <v:shape style="position:absolute;left:537;top:11797;width:2;height:218" coordorigin="537,11797" coordsize="0,218" path="m537,12014l537,11797e" filled="f" stroked="t" strokeweight=".467007pt" strokecolor="#383838">
                <v:path arrowok="t"/>
              </v:shape>
            </v:group>
            <v:group style="position:absolute;left:537;top:786;width:2;height:15305" coordorigin="537,786" coordsize="2,15305">
              <v:shape style="position:absolute;left:537;top:786;width:2;height:15305" coordorigin="537,786" coordsize="0,15305" path="m537,16090l537,786e" filled="f" stroked="t" strokeweight=".70051pt" strokecolor="#545454">
                <v:path arrowok="t"/>
              </v:shape>
            </v:group>
            <v:group style="position:absolute;left:1308;top:12209;width:2;height:360" coordorigin="1308,12209" coordsize="2,360">
              <v:shape style="position:absolute;left:1308;top:12209;width:2;height:360" coordorigin="1308,12209" coordsize="0,360" path="m1308,12568l1308,12209e" filled="f" stroked="t" strokeweight=".70051pt" strokecolor="#676767">
                <v:path arrowok="t"/>
              </v:shape>
            </v:group>
            <v:group style="position:absolute;left:7472;top:12209;width:2;height:137" coordorigin="7472,12209" coordsize="2,137">
              <v:shape style="position:absolute;left:7472;top:12209;width:2;height:137" coordorigin="7472,12209" coordsize="0,137" path="m7472,12346l7472,12209e" filled="f" stroked="t" strokeweight=".467007pt" strokecolor="#282828">
                <v:path arrowok="t"/>
              </v:shape>
            </v:group>
            <v:group style="position:absolute;left:11584;top:12209;width:2;height:1510" coordorigin="11584,12209" coordsize="2,1510">
              <v:shape style="position:absolute;left:11584;top:12209;width:2;height:1510" coordorigin="11584,12209" coordsize="0,1510" path="m11584,13719l11584,12209e" filled="f" stroked="t" strokeweight=".70051pt" strokecolor="#606060">
                <v:path arrowok="t"/>
              </v:shape>
            </v:group>
            <v:group style="position:absolute;left:1882;top:12289;width:2;height:279" coordorigin="1882,12289" coordsize="2,279">
              <v:shape style="position:absolute;left:1882;top:12289;width:2;height:279" coordorigin="1882,12289" coordsize="0,279" path="m1882,12568l1882,12289e" filled="f" stroked="t" strokeweight=".467007pt" strokecolor="#3F3F3F">
                <v:path arrowok="t"/>
              </v:shape>
            </v:group>
            <v:group style="position:absolute;left:2545;top:12289;width:2;height:279" coordorigin="2545,12289" coordsize="2,279">
              <v:shape style="position:absolute;left:2545;top:12289;width:2;height:279" coordorigin="2545,12289" coordsize="0,279" path="m2545,12568l2545,12289e" filled="f" stroked="t" strokeweight=".467007pt" strokecolor="#3F3F3F">
                <v:path arrowok="t"/>
              </v:shape>
            </v:group>
            <v:group style="position:absolute;left:4829;top:12317;width:2;height:222" coordorigin="4829,12317" coordsize="2,222">
              <v:shape style="position:absolute;left:4829;top:12317;width:2;height:222" coordorigin="4829,12317" coordsize="0,222" path="m4829,12540l4829,12317e" filled="f" stroked="t" strokeweight="2.335033pt" strokecolor="#282F67">
                <v:path arrowok="t"/>
              </v:shape>
            </v:group>
            <v:group style="position:absolute;left:1308;top:12512;width:2;height:256" coordorigin="1308,12512" coordsize="2,256">
              <v:shape style="position:absolute;left:1308;top:12512;width:2;height:256" coordorigin="1308,12512" coordsize="0,256" path="m1308,12767l1308,12512e" filled="f" stroked="t" strokeweight=".467007pt" strokecolor="#3F3F3F">
                <v:path arrowok="t"/>
              </v:shape>
            </v:group>
            <v:group style="position:absolute;left:2545;top:12497;width:2;height:284" coordorigin="2545,12497" coordsize="2,284">
              <v:shape style="position:absolute;left:2545;top:12497;width:2;height:284" coordorigin="2545,12497" coordsize="0,284" path="m2545,12781l2545,12497e" filled="f" stroked="t" strokeweight=".934013pt" strokecolor="#5B5B5B">
                <v:path arrowok="t"/>
              </v:shape>
            </v:group>
            <v:group style="position:absolute;left:1308;top:12710;width:2;height:369" coordorigin="1308,12710" coordsize="2,369">
              <v:shape style="position:absolute;left:1308;top:12710;width:2;height:369" coordorigin="1308,12710" coordsize="0,369" path="m1308,13080l1308,12710e" filled="f" stroked="t" strokeweight=".70051pt" strokecolor="#646464">
                <v:path arrowok="t"/>
              </v:shape>
            </v:group>
            <v:group style="position:absolute;left:1882;top:12710;width:2;height:180" coordorigin="1882,12710" coordsize="2,180">
              <v:shape style="position:absolute;left:1882;top:12710;width:2;height:180" coordorigin="1882,12710" coordsize="0,180" path="m1882,12890l1882,12710e" filled="f" stroked="t" strokeweight=".467007pt" strokecolor="#3F3F3F">
                <v:path arrowok="t"/>
              </v:shape>
            </v:group>
            <v:group style="position:absolute;left:2545;top:12710;width:2;height:180" coordorigin="2545,12710" coordsize="2,180">
              <v:shape style="position:absolute;left:2545;top:12710;width:2;height:180" coordorigin="2545,12710" coordsize="0,180" path="m2545,12890l2545,12710e" filled="f" stroked="t" strokeweight=".70051pt" strokecolor="#444444">
                <v:path arrowok="t"/>
              </v:shape>
            </v:group>
            <v:group style="position:absolute;left:7472;top:12710;width:2;height:180" coordorigin="7472,12710" coordsize="2,180">
              <v:shape style="position:absolute;left:7472;top:12710;width:2;height:180" coordorigin="7472,12710" coordsize="0,180" path="m7472,12890l7472,12710e" filled="f" stroked="t" strokeweight=".467007pt" strokecolor="#3B3B3B">
                <v:path arrowok="t"/>
              </v:shape>
            </v:group>
            <v:group style="position:absolute;left:2545;top:12833;width:2;height:246" coordorigin="2545,12833" coordsize="2,246">
              <v:shape style="position:absolute;left:2545;top:12833;width:2;height:246" coordorigin="2545,12833" coordsize="0,246" path="m2545,13080l2545,12833e" filled="f" stroked="t" strokeweight=".467007pt" strokecolor="#3B3B3B">
                <v:path arrowok="t"/>
              </v:shape>
            </v:group>
            <v:group style="position:absolute;left:7472;top:12833;width:2;height:838" coordorigin="7472,12833" coordsize="2,838">
              <v:shape style="position:absolute;left:7472;top:12833;width:2;height:838" coordorigin="7472,12833" coordsize="0,838" path="m7472,13671l7472,12833e" filled="f" stroked="t" strokeweight=".70051pt" strokecolor="#545454">
                <v:path arrowok="t"/>
              </v:shape>
            </v:group>
            <v:group style="position:absolute;left:537;top:13023;width:2;height:246" coordorigin="537,13023" coordsize="2,246">
              <v:shape style="position:absolute;left:537;top:13023;width:2;height:246" coordorigin="537,13023" coordsize="0,246" path="m537,13269l537,13023e" filled="f" stroked="t" strokeweight=".934013pt" strokecolor="#676767">
                <v:path arrowok="t"/>
              </v:shape>
            </v:group>
            <v:group style="position:absolute;left:1308;top:13023;width:2;height:246" coordorigin="1308,13023" coordsize="2,246">
              <v:shape style="position:absolute;left:1308;top:13023;width:2;height:246" coordorigin="1308,13023" coordsize="0,246" path="m1308,13269l1308,13023e" filled="f" stroked="t" strokeweight=".467007pt" strokecolor="#4B4B4B">
                <v:path arrowok="t"/>
              </v:shape>
            </v:group>
            <v:group style="position:absolute;left:2545;top:13023;width:2;height:649" coordorigin="2545,13023" coordsize="2,649">
              <v:shape style="position:absolute;left:2545;top:13023;width:2;height:649" coordorigin="2545,13023" coordsize="0,649" path="m2545,13671l2545,13023e" filled="f" stroked="t" strokeweight=".70051pt" strokecolor="#545454">
                <v:path arrowok="t"/>
              </v:shape>
            </v:group>
            <v:group style="position:absolute;left:8406;top:13241;width:813;height:2" coordorigin="8406,13241" coordsize="813,2">
              <v:shape style="position:absolute;left:8406;top:13241;width:813;height:2" coordorigin="8406,13241" coordsize="813,0" path="m8406,13241l9219,13241e" filled="f" stroked="t" strokeweight=".70051pt" strokecolor="#4B5480">
                <v:path arrowok="t"/>
              </v:shape>
            </v:group>
            <v:group style="position:absolute;left:9205;top:13264;width:313;height:2" coordorigin="9205,13264" coordsize="313,2">
              <v:shape style="position:absolute;left:9205;top:13264;width:313;height:2" coordorigin="9205,13264" coordsize="313,0" path="m9205,13264l9518,13264e" filled="f" stroked="t" strokeweight="1.634523pt" strokecolor="#344487">
                <v:path arrowok="t"/>
              </v:shape>
            </v:group>
            <v:group style="position:absolute;left:9466;top:13241;width:1196;height:2" coordorigin="9466,13241" coordsize="1196,2">
              <v:shape style="position:absolute;left:9466;top:13241;width:1196;height:2" coordorigin="9466,13241" coordsize="1196,0" path="m9466,13241l10662,13241e" filled="f" stroked="t" strokeweight="2.335033pt" strokecolor="#2F3F90">
                <v:path arrowok="t"/>
              </v:shape>
            </v:group>
            <v:group style="position:absolute;left:528;top:13432;width:2022;height:2" coordorigin="528,13432" coordsize="2022,2">
              <v:shape style="position:absolute;left:528;top:13432;width:2022;height:2" coordorigin="528,13432" coordsize="2022,0" path="m528,13432l2550,13432e" filled="f" stroked="t" strokeweight=".70051pt" strokecolor="#646464">
                <v:path arrowok="t"/>
              </v:shape>
            </v:group>
            <v:group style="position:absolute;left:1882;top:11797;width:2;height:218" coordorigin="1882,11797" coordsize="2,218">
              <v:shape style="position:absolute;left:1882;top:11797;width:2;height:218" coordorigin="1882,11797" coordsize="0,218" path="m1882,12014l1882,11797e" filled="f" stroked="t" strokeweight=".467007pt" strokecolor="#343434">
                <v:path arrowok="t"/>
              </v:shape>
            </v:group>
            <v:group style="position:absolute;left:1880;top:11134;width:2;height:4966" coordorigin="1880,11134" coordsize="2,4966">
              <v:shape style="position:absolute;left:1880;top:11134;width:2;height:4966" coordorigin="1880,11134" coordsize="0,4966" path="m1880,16100l1880,11134e" filled="f" stroked="t" strokeweight=".70051pt" strokecolor="#4F4F4F">
                <v:path arrowok="t"/>
              </v:shape>
            </v:group>
            <v:group style="position:absolute;left:5044;top:13241;width:2;height:204" coordorigin="5044,13241" coordsize="2,204">
              <v:shape style="position:absolute;left:5044;top:13241;width:2;height:204" coordorigin="5044,13241" coordsize="0,204" path="m5044,13444l5044,13241e" filled="f" stroked="t" strokeweight=".233503pt" strokecolor="#647497">
                <v:path arrowok="t"/>
              </v:shape>
            </v:group>
            <v:group style="position:absolute;left:1305;top:13212;width:2;height:2883" coordorigin="1305,13212" coordsize="2,2883">
              <v:shape style="position:absolute;left:1305;top:13212;width:2;height:2883" coordorigin="1305,13212" coordsize="0,2883" path="m1305,16095l1305,13212e" filled="f" stroked="t" strokeweight=".70051pt" strokecolor="#646464">
                <v:path arrowok="t"/>
              </v:shape>
            </v:group>
            <v:group style="position:absolute;left:5034;top:13439;width:19;height:398" coordorigin="5034,13439" coordsize="19,398">
              <v:shape style="position:absolute;left:5034;top:13439;width:19;height:398" coordorigin="5034,13439" coordsize="19,398" path="m5034,13439l5053,13439,5053,13837,5034,13837,5034,13439xe" filled="t" fillcolor="#343B90" stroked="f">
                <v:path arrowok="t"/>
                <v:fill/>
              </v:shape>
            </v:group>
            <v:group style="position:absolute;left:1305;top:13615;width:2;height:170" coordorigin="1305,13615" coordsize="2,170">
              <v:shape style="position:absolute;left:1305;top:13615;width:2;height:170" coordorigin="1305,13615" coordsize="0,170" path="m1305,13785l1305,13615e" filled="f" stroked="t" strokeweight=".467007pt" strokecolor="#484848">
                <v:path arrowok="t"/>
              </v:shape>
            </v:group>
            <v:group style="position:absolute;left:7472;top:13615;width:2;height:170" coordorigin="7472,13615" coordsize="2,170">
              <v:shape style="position:absolute;left:7472;top:13615;width:2;height:170" coordorigin="7472,13615" coordsize="0,170" path="m7472,13785l7472,13615e" filled="f" stroked="t" strokeweight=".467007pt" strokecolor="#383838">
                <v:path arrowok="t"/>
              </v:shape>
            </v:group>
            <v:group style="position:absolute;left:9504;top:13548;width:2;height:331" coordorigin="9504,13548" coordsize="2,331">
              <v:shape style="position:absolute;left:9504;top:13548;width:2;height:331" coordorigin="9504,13548" coordsize="0,331" path="m9504,13880l9504,13548e" filled="f" stroked="t" strokeweight=".934013pt" strokecolor="#4B4B4B">
                <v:path arrowok="t"/>
              </v:shape>
            </v:group>
            <v:group style="position:absolute;left:5048;top:13439;width:19;height:407" coordorigin="5048,13439" coordsize="19,407">
              <v:shape style="position:absolute;left:5048;top:13439;width:19;height:407" coordorigin="5048,13439" coordsize="19,407" path="m5048,13439l5067,13439,5067,13846,5048,13846,5048,13439xe" filled="t" fillcolor="#34388C" stroked="f">
                <v:path arrowok="t"/>
                <v:fill/>
              </v:shape>
            </v:group>
            <v:group style="position:absolute;left:7472;top:13728;width:2;height:388" coordorigin="7472,13728" coordsize="2,388">
              <v:shape style="position:absolute;left:7472;top:13728;width:2;height:388" coordorigin="7472,13728" coordsize="0,388" path="m7472,14116l7472,13728e" filled="f" stroked="t" strokeweight=".934013pt" strokecolor="#606060">
                <v:path arrowok="t"/>
              </v:shape>
            </v:group>
            <v:group style="position:absolute;left:9513;top:13747;width:2;height:142" coordorigin="9513,13747" coordsize="2,142">
              <v:shape style="position:absolute;left:9513;top:13747;width:2;height:142" coordorigin="9513,13747" coordsize="0,142" path="m9513,13889l9513,13747e" filled="f" stroked="t" strokeweight="1.40102pt" strokecolor="#383838">
                <v:path arrowok="t"/>
              </v:shape>
            </v:group>
            <v:group style="position:absolute;left:11584;top:13728;width:2;height:246" coordorigin="11584,13728" coordsize="2,246">
              <v:shape style="position:absolute;left:11584;top:13728;width:2;height:246" coordorigin="11584,13728" coordsize="0,246" path="m11584,13974l11584,13728e" filled="f" stroked="t" strokeweight=".467007pt" strokecolor="#545454">
                <v:path arrowok="t"/>
              </v:shape>
            </v:group>
            <v:group style="position:absolute;left:532;top:13917;width:2;height:199" coordorigin="532,13917" coordsize="2,199">
              <v:shape style="position:absolute;left:532;top:13917;width:2;height:199" coordorigin="532,13917" coordsize="0,199" path="m532,14116l532,13917e" filled="f" stroked="t" strokeweight=".467007pt" strokecolor="#383838">
                <v:path arrowok="t"/>
              </v:shape>
            </v:group>
            <v:group style="position:absolute;left:1308;top:14060;width:2;height:180" coordorigin="1308,14060" coordsize="2,180">
              <v:shape style="position:absolute;left:1308;top:14060;width:2;height:180" coordorigin="1308,14060" coordsize="0,180" path="m1308,14239l1308,14060e" filled="f" stroked="t" strokeweight=".467007pt" strokecolor="#444444">
                <v:path arrowok="t"/>
              </v:shape>
            </v:group>
            <v:group style="position:absolute;left:7472;top:14060;width:2;height:180" coordorigin="7472,14060" coordsize="2,180">
              <v:shape style="position:absolute;left:7472;top:14060;width:2;height:180" coordorigin="7472,14060" coordsize="0,180" path="m7472,14239l7472,14060e" filled="f" stroked="t" strokeweight=".467007pt" strokecolor="#3F3F3F">
                <v:path arrowok="t"/>
              </v:shape>
            </v:group>
            <v:group style="position:absolute;left:7472;top:14183;width:2;height:412" coordorigin="7472,14183" coordsize="2,412">
              <v:shape style="position:absolute;left:7472;top:14183;width:2;height:412" coordorigin="7472,14183" coordsize="0,412" path="m7472,14594l7472,14183e" filled="f" stroked="t" strokeweight=".70051pt" strokecolor="#4F4F4F">
                <v:path arrowok="t"/>
              </v:shape>
            </v:group>
            <v:group style="position:absolute;left:11582;top:14183;width:2;height:256" coordorigin="11582,14183" coordsize="2,256">
              <v:shape style="position:absolute;left:11582;top:14183;width:2;height:256" coordorigin="11582,14183" coordsize="0,256" path="m11582,14438l11582,14183e" filled="f" stroked="t" strokeweight=".467007pt" strokecolor="#3F3F3F">
                <v:path arrowok="t"/>
              </v:shape>
            </v:group>
            <v:group style="position:absolute;left:532;top:14381;width:2;height:213" coordorigin="532,14381" coordsize="2,213">
              <v:shape style="position:absolute;left:532;top:14381;width:2;height:213" coordorigin="532,14381" coordsize="0,213" path="m532,14594l532,14381e" filled="f" stroked="t" strokeweight=".467007pt" strokecolor="#383838">
                <v:path arrowok="t"/>
              </v:shape>
            </v:group>
            <v:group style="position:absolute;left:1880;top:14381;width:2;height:213" coordorigin="1880,14381" coordsize="2,213">
              <v:shape style="position:absolute;left:1880;top:14381;width:2;height:213" coordorigin="1880,14381" coordsize="0,213" path="m1880,14594l1880,14381e" filled="f" stroked="t" strokeweight=".467007pt" strokecolor="#3B3B3B">
                <v:path arrowok="t"/>
              </v:shape>
            </v:group>
            <v:group style="position:absolute;left:7472;top:14538;width:2;height:298" coordorigin="7472,14538" coordsize="2,298">
              <v:shape style="position:absolute;left:7472;top:14538;width:2;height:298" coordorigin="7472,14538" coordsize="0,298" path="m7472,14836l7472,14538e" filled="f" stroked="t" strokeweight=".467007pt" strokecolor="#484848">
                <v:path arrowok="t"/>
              </v:shape>
            </v:group>
            <v:group style="position:absolute;left:532;top:14632;width:2;height:308" coordorigin="532,14632" coordsize="2,308">
              <v:shape style="position:absolute;left:532;top:14632;width:2;height:308" coordorigin="532,14632" coordsize="0,308" path="m532,14940l532,14632e" filled="f" stroked="t" strokeweight=".934013pt" strokecolor="#676767">
                <v:path arrowok="t"/>
              </v:shape>
            </v:group>
            <v:group style="position:absolute;left:11582;top:14632;width:2;height:204" coordorigin="11582,14632" coordsize="2,204">
              <v:shape style="position:absolute;left:11582;top:14632;width:2;height:204" coordorigin="11582,14632" coordsize="0,204" path="m11582,14836l11582,14632e" filled="f" stroked="t" strokeweight=".467007pt" strokecolor="#4F4F4F">
                <v:path arrowok="t"/>
              </v:shape>
            </v:group>
            <v:group style="position:absolute;left:2543;top:14779;width:2;height:312" coordorigin="2543,14779" coordsize="2,312">
              <v:shape style="position:absolute;left:2543;top:14779;width:2;height:312" coordorigin="2543,14779" coordsize="0,312" path="m2543,15091l2543,14779e" filled="f" stroked="t" strokeweight=".467007pt" strokecolor="#444444">
                <v:path arrowok="t"/>
              </v:shape>
            </v:group>
            <v:group style="position:absolute;left:7472;top:14770;width:2;height:824" coordorigin="7472,14770" coordsize="2,824">
              <v:shape style="position:absolute;left:7472;top:14770;width:2;height:824" coordorigin="7472,14770" coordsize="0,824" path="m7472,15593l7472,14770e" filled="f" stroked="t" strokeweight=".70051pt" strokecolor="#575757">
                <v:path arrowok="t"/>
              </v:shape>
            </v:group>
            <v:group style="position:absolute;left:2541;top:15035;width:2;height:350" coordorigin="2541,15035" coordsize="2,350">
              <v:shape style="position:absolute;left:2541;top:15035;width:2;height:350" coordorigin="2541,15035" coordsize="0,350" path="m2541,15385l2541,15035e" filled="f" stroked="t" strokeweight=".70051pt" strokecolor="#575757">
                <v:path arrowok="t"/>
              </v:shape>
            </v:group>
            <v:group style="position:absolute;left:2541;top:15328;width:2;height:265" coordorigin="2541,15328" coordsize="2,265">
              <v:shape style="position:absolute;left:2541;top:15328;width:2;height:265" coordorigin="2541,15328" coordsize="0,265" path="m2541,15593l2541,15328e" filled="f" stroked="t" strokeweight=".70051pt" strokecolor="#444444">
                <v:path arrowok="t"/>
              </v:shape>
            </v:group>
            <v:group style="position:absolute;left:11579;top:15328;width:2;height:265" coordorigin="11579,15328" coordsize="2,265">
              <v:shape style="position:absolute;left:11579;top:15328;width:2;height:265" coordorigin="11579,15328" coordsize="0,265" path="m11579,15593l11579,15328e" filled="f" stroked="t" strokeweight=".70051pt" strokecolor="#606060">
                <v:path arrowok="t"/>
              </v:shape>
            </v:group>
            <v:group style="position:absolute;left:535;top:3513;width:2;height:12578" coordorigin="535,3513" coordsize="2,12578">
              <v:shape style="position:absolute;left:535;top:3513;width:2;height:12578" coordorigin="535,3513" coordsize="0,12578" path="m535,16090l535,3513e" filled="f" stroked="t" strokeweight=".70051pt" strokecolor="#4F4F4F">
                <v:path arrowok="t"/>
              </v:shape>
            </v:group>
            <v:group style="position:absolute;left:1877;top:15536;width:2;height:156" coordorigin="1877,15536" coordsize="2,156">
              <v:shape style="position:absolute;left:1877;top:15536;width:2;height:156" coordorigin="1877,15536" coordsize="0,156" path="m1877,15693l1877,15536e" filled="f" stroked="t" strokeweight=".467007pt" strokecolor="#3B3B3B">
                <v:path arrowok="t"/>
              </v:shape>
            </v:group>
            <v:group style="position:absolute;left:2541;top:15536;width:2;height:156" coordorigin="2541,15536" coordsize="2,156">
              <v:shape style="position:absolute;left:2541;top:15536;width:2;height:156" coordorigin="2541,15536" coordsize="0,156" path="m2541,15693l2541,15536e" filled="f" stroked="t" strokeweight=".467007pt" strokecolor="#3F3F3F">
                <v:path arrowok="t"/>
              </v:shape>
            </v:group>
            <v:group style="position:absolute;left:7472;top:15536;width:2;height:156" coordorigin="7472,15536" coordsize="2,156">
              <v:shape style="position:absolute;left:7472;top:15536;width:2;height:156" coordorigin="7472,15536" coordsize="0,156" path="m7472,15693l7472,15536e" filled="f" stroked="t" strokeweight=".467007pt" strokecolor="#383838">
                <v:path arrowok="t"/>
              </v:shape>
            </v:group>
            <v:group style="position:absolute;left:7472;top:15636;width:2;height:464" coordorigin="7472,15636" coordsize="2,464">
              <v:shape style="position:absolute;left:7472;top:15636;width:2;height:464" coordorigin="7472,15636" coordsize="0,464" path="m7472,16100l7472,15636e" filled="f" stroked="t" strokeweight=".70051pt" strokecolor="#5B5B5B">
                <v:path arrowok="t"/>
              </v:shape>
            </v:group>
            <v:group style="position:absolute;left:11582;top:795;width:2;height:15319" coordorigin="11582,795" coordsize="2,15319">
              <v:shape style="position:absolute;left:11582;top:795;width:2;height:15319" coordorigin="11582,795" coordsize="0,15319" path="m11582,16114l11582,795e" filled="f" stroked="t" strokeweight=".70051pt" strokecolor="#606060">
                <v:path arrowok="t"/>
              </v:shape>
            </v:group>
            <v:group style="position:absolute;left:523;top:16095;width:11059;height:2" coordorigin="523,16095" coordsize="11059,2">
              <v:shape style="position:absolute;left:523;top:16095;width:11059;height:2" coordorigin="523,16095" coordsize="11059,0" path="m523,16095l11582,16095e" filled="f" stroked="t" strokeweight=".70051pt" strokecolor="#676767">
                <v:path arrowok="t"/>
              </v:shape>
            </v:group>
            <v:group style="position:absolute;left:1877;top:15660;width:2;height:440" coordorigin="1877,15660" coordsize="2,440">
              <v:shape style="position:absolute;left:1877;top:15660;width:2;height:440" coordorigin="1877,15660" coordsize="0,440" path="m1877,16100l1877,15660e" filled="f" stroked="t" strokeweight=".70051pt" strokecolor="#4F4F4F">
                <v:path arrowok="t"/>
              </v:shape>
            </v:group>
            <v:group style="position:absolute;left:9191;top:16095;width:327;height:2" coordorigin="9191,16095" coordsize="327,2">
              <v:shape style="position:absolute;left:9191;top:16095;width:327;height:2" coordorigin="9191,16095" coordsize="327,0" path="m9191,16095l9518,16095e" filled="f" stroked="t" strokeweight=".467007pt" strokecolor="#545454">
                <v:path arrowok="t"/>
              </v:shape>
            </v:group>
            <v:group style="position:absolute;left:10961;top:16100;width:210;height:2" coordorigin="10961,16100" coordsize="210,2">
              <v:shape style="position:absolute;left:10961;top:16100;width:210;height:2" coordorigin="10961,16100" coordsize="210,0" path="m10961,16100l11171,16100e" filled="f" stroked="t" strokeweight=".467007pt" strokecolor="#5B5B5B">
                <v:path arrowok="t"/>
              </v:shape>
            </v:group>
            <v:group style="position:absolute;left:11577;top:15854;width:2;height:265" coordorigin="11577,15854" coordsize="2,265">
              <v:shape style="position:absolute;left:11577;top:15854;width:2;height:265" coordorigin="11577,15854" coordsize="0,265" path="m11577,16119l11577,15854e" filled="f" stroked="t" strokeweight=".467007pt" strokecolor="#545454">
                <v:path arrowok="t"/>
              </v:shape>
            </v:group>
            <v:group style="position:absolute;left:779;top:10628;width:2;height:269" coordorigin="779,10628" coordsize="2,269">
              <v:shape style="position:absolute;left:779;top:10628;width:2;height:269" coordorigin="779,10628" coordsize="0,269" path="m779,10897l779,10628e" filled="f" stroked="t" strokeweight="3.16360pt" strokecolor="#EDEDED">
                <v:path arrowok="t"/>
              </v:shape>
            </v:group>
            <v:group style="position:absolute;left:10776;top:12536;width:2;height:269" coordorigin="10776,12536" coordsize="2,269">
              <v:shape style="position:absolute;left:10776;top:12536;width:2;height:269" coordorigin="10776,12536" coordsize="0,269" path="m10776,12805l10776,12536e" filled="f" stroked="t" strokeweight="1.725pt" strokecolor="#CFD1D1">
                <v:path arrowok="t"/>
              </v:shape>
            </v:group>
            <v:group style="position:absolute;left:10527;top:12747;width:2;height:229" coordorigin="10527,12747" coordsize="2,229">
              <v:shape style="position:absolute;left:10527;top:12747;width:2;height:229" coordorigin="10527,12747" coordsize="0,229" path="m10527,12976l10527,12747e" filled="f" stroked="t" strokeweight="2.79875pt" strokecolor="#EDEDED">
                <v:path arrowok="t"/>
              </v:shape>
            </v:group>
            <v:group style="position:absolute;left:11104;top:12710;width:2;height:215" coordorigin="11104,12710" coordsize="2,215">
              <v:shape style="position:absolute;left:11104;top:12710;width:2;height:215" coordorigin="11104,12710" coordsize="0,215" path="m11104,12925l11104,12710e" filled="f" stroked="t" strokeweight="2.14pt" strokecolor="#EDEDED">
                <v:path arrowok="t"/>
              </v:shape>
            </v:group>
            <v:group style="position:absolute;left:9370;top:13364;width:2;height:119" coordorigin="9370,13364" coordsize="2,119">
              <v:shape style="position:absolute;left:9370;top:13364;width:2;height:119" coordorigin="9370,13364" coordsize="0,119" path="m9370,13483l9370,13364e" filled="f" stroked="t" strokeweight="2.24398pt" strokecolor="#CFD1D1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3"/>
          <w:szCs w:val="33"/>
          <w:color w:val="212D97"/>
          <w:spacing w:val="11"/>
          <w:w w:val="223"/>
          <w:i/>
          <w:position w:val="4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color w:val="212D97"/>
          <w:spacing w:val="0"/>
          <w:w w:val="82"/>
          <w:i/>
          <w:position w:val="-3"/>
        </w:rPr>
        <w:t>o6</w:t>
      </w:r>
      <w:r>
        <w:rPr>
          <w:rFonts w:ascii="Times New Roman" w:hAnsi="Times New Roman" w:cs="Times New Roman" w:eastAsia="Times New Roman"/>
          <w:sz w:val="31"/>
          <w:szCs w:val="31"/>
          <w:color w:val="212D97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12D97"/>
          <w:spacing w:val="11"/>
          <w:w w:val="100"/>
          <w:i/>
          <w:position w:val="-3"/>
        </w:rPr>
        <w:t> </w:t>
      </w:r>
      <w:r>
        <w:rPr>
          <w:rFonts w:ascii="Arial" w:hAnsi="Arial" w:cs="Arial" w:eastAsia="Arial"/>
          <w:sz w:val="48"/>
          <w:szCs w:val="48"/>
          <w:color w:val="212D97"/>
          <w:spacing w:val="0"/>
          <w:w w:val="120"/>
          <w:i/>
          <w:position w:val="0"/>
        </w:rPr>
        <w:t>Jt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B5B5D"/>
          <w:spacing w:val="0"/>
          <w:w w:val="600"/>
        </w:rPr>
        <w:t>::&gt;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56" w:lineRule="exact"/>
        <w:ind w:right="452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A5A7A5"/>
          <w:spacing w:val="0"/>
          <w:w w:val="79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420" w:right="180"/>
          <w:cols w:num="2" w:equalWidth="0">
            <w:col w:w="4015" w:space="841"/>
            <w:col w:w="646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33252pt;margin-top:-15.367003pt;width:18.788911pt;height:51pt;mso-position-horizontal-relative:page;mso-position-vertical-relative:paragraph;z-index:-15583" type="#_x0000_t202" filled="f" stroked="f">
            <v:textbox inset="0,0,0,0">
              <w:txbxContent>
                <w:p>
                  <w:pPr>
                    <w:spacing w:before="0" w:after="0" w:line="1020" w:lineRule="exact"/>
                    <w:ind w:right="-193"/>
                    <w:jc w:val="left"/>
                    <w:rPr>
                      <w:rFonts w:ascii="Arial" w:hAnsi="Arial" w:cs="Arial" w:eastAsia="Arial"/>
                      <w:sz w:val="102"/>
                      <w:szCs w:val="102"/>
                    </w:rPr>
                  </w:pPr>
                  <w:rPr/>
                  <w:r>
                    <w:rPr>
                      <w:rFonts w:ascii="Arial" w:hAnsi="Arial" w:cs="Arial" w:eastAsia="Arial"/>
                      <w:sz w:val="102"/>
                      <w:szCs w:val="102"/>
                      <w:color w:val="3A3A3A"/>
                      <w:spacing w:val="0"/>
                      <w:w w:val="13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02"/>
                      <w:szCs w:val="10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3693" w:right="-20"/>
        <w:jc w:val="left"/>
        <w:tabs>
          <w:tab w:pos="98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1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808080"/>
          <w:spacing w:val="0"/>
          <w:w w:val="117"/>
          <w:position w:val="5"/>
        </w:rPr>
        <w:t>•.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8" w:after="0" w:line="219" w:lineRule="exact"/>
        <w:ind w:left="922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6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642" w:right="4847"/>
        <w:jc w:val="center"/>
        <w:tabs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002369pt;margin-top:8.227458pt;width:43.010642pt;height:9pt;mso-position-horizontal-relative:page;mso-position-vertical-relative:paragraph;z-index:-15582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A3A3A"/>
                      <w:spacing w:val="0"/>
                      <w:w w:val="81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74"/>
          <w:position w:val="6"/>
        </w:rPr>
        <w:t>BÜYÜKSEHIR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38" w:right="-20"/>
        <w:jc w:val="left"/>
        <w:tabs>
          <w:tab w:pos="1480" w:val="left"/>
          <w:tab w:pos="3060" w:val="left"/>
          <w:tab w:pos="538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97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96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1"/>
        </w:rPr>
        <w:t>28.05.2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3"/>
          <w:position w:val="1"/>
        </w:rPr>
        <w:t>0</w:t>
      </w:r>
      <w:r>
        <w:rPr>
          <w:rFonts w:ascii="Arial" w:hAnsi="Arial" w:cs="Arial" w:eastAsia="Arial"/>
          <w:sz w:val="25"/>
          <w:szCs w:val="25"/>
          <w:color w:val="3A3A3A"/>
          <w:spacing w:val="-13"/>
          <w:w w:val="17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21.43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0"/>
          <w:w w:val="69"/>
          <w:position w:val="0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0"/>
          <w:w w:val="69"/>
          <w:position w:val="0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69"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1"/>
          <w:w w:val="69"/>
          <w:position w:val="0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0"/>
          <w:w w:val="69"/>
          <w:position w:val="0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3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05367679558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47" w:right="-20"/>
        <w:jc w:val="left"/>
        <w:tabs>
          <w:tab w:pos="1500" w:val="left"/>
          <w:tab w:pos="3060" w:val="left"/>
          <w:tab w:pos="4400" w:val="left"/>
          <w:tab w:pos="53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28.05.2017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3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3587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14"/>
          <w:position w:val="0"/>
        </w:rPr>
        <w:t>KIL</w:t>
      </w:r>
      <w:r>
        <w:rPr>
          <w:rFonts w:ascii="Arial" w:hAnsi="Arial" w:cs="Arial" w:eastAsia="Arial"/>
          <w:sz w:val="19"/>
          <w:szCs w:val="19"/>
          <w:color w:val="3A3A3A"/>
          <w:spacing w:val="-7"/>
          <w:w w:val="114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98"/>
          <w:position w:val="0"/>
        </w:rPr>
        <w:t>Ç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3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Camikebi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1"/>
          <w:w w:val="12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454"/>
          <w:spacing w:val="2"/>
          <w:w w:val="79"/>
          <w:i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79"/>
          <w:i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79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0"/>
          <w:w w:val="7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Seferihisar-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9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5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Camikebi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Sadıkbe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No:1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Seferihisar-iZMiR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3" w:lineRule="exact"/>
        <w:ind w:left="147" w:right="-20"/>
        <w:jc w:val="left"/>
        <w:tabs>
          <w:tab w:pos="1480" w:val="left"/>
          <w:tab w:pos="358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0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öp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4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59"/>
          <w:position w:val="-1"/>
        </w:rPr>
        <w:t>_g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2"/>
          <w:w w:val="59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61"/>
          <w:position w:val="-1"/>
        </w:rPr>
        <w:t>g_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6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8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152" w:right="-20"/>
        <w:jc w:val="left"/>
        <w:tabs>
          <w:tab w:pos="350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5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50"/>
          <w:position w:val="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10"/>
          <w:w w:val="50"/>
          <w:position w:val="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1"/>
          <w:w w:val="9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4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-4"/>
        </w:rPr>
        <w:t>KuUanım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3514" w:right="-20"/>
        <w:jc w:val="left"/>
        <w:tabs>
          <w:tab w:pos="6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707070"/>
          <w:position w:val="-2"/>
        </w:rPr>
        <w:t>laeronarn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70707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  <w:u w:val="single" w:color="70707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  <w:u w:val="single" w:color="70707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  <w:u w:val="single" w:color="70707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u w:val="single" w:color="70707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u w:val="single" w:color="70707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6"/>
          <w:w w:val="100"/>
          <w:u w:val="single" w:color="70707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70707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70707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u w:val="single" w:color="70707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u w:val="single" w:color="70707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u w:val="single" w:color="70707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9"/>
          <w:w w:val="100"/>
          <w:u w:val="single" w:color="70707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9"/>
          <w:w w:val="100"/>
          <w:u w:val="single" w:color="70707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9"/>
          <w:w w:val="100"/>
          <w:u w:val="single" w:color="70707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70707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70707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70707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u w:val="single" w:color="70707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70707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70707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u w:val="single" w:color="70707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5"/>
          <w:w w:val="100"/>
          <w:u w:val="single" w:color="707070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5"/>
          <w:w w:val="100"/>
          <w:u w:val="single" w:color="70707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5"/>
          <w:w w:val="100"/>
          <w:u w:val="single" w:color="70707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u w:val="single" w:color="707070"/>
          <w:position w:val="-2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u w:val="single" w:color="70707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96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B8B6B8"/>
          <w:spacing w:val="-9"/>
          <w:w w:val="46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6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9"/>
          <w:w w:val="115"/>
          <w:position w:val="-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-42"/>
          <w:w w:val="38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11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1" w:lineRule="exact"/>
        <w:ind w:left="4331" w:right="-20"/>
        <w:jc w:val="left"/>
        <w:tabs>
          <w:tab w:pos="4900" w:val="left"/>
          <w:tab w:pos="540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5"/>
          <w:szCs w:val="45"/>
          <w:color w:val="525454"/>
          <w:spacing w:val="0"/>
          <w:w w:val="51"/>
        </w:rPr>
        <w:t>ı</w:t>
      </w:r>
      <w:r>
        <w:rPr>
          <w:rFonts w:ascii="Arial" w:hAnsi="Arial" w:cs="Arial" w:eastAsia="Arial"/>
          <w:sz w:val="45"/>
          <w:szCs w:val="45"/>
          <w:color w:val="525454"/>
          <w:spacing w:val="-55"/>
          <w:w w:val="51"/>
        </w:rPr>
        <w:t> </w:t>
      </w:r>
      <w:r>
        <w:rPr>
          <w:rFonts w:ascii="Arial" w:hAnsi="Arial" w:cs="Arial" w:eastAsia="Arial"/>
          <w:sz w:val="45"/>
          <w:szCs w:val="45"/>
          <w:color w:val="525454"/>
          <w:spacing w:val="0"/>
          <w:w w:val="100"/>
        </w:rPr>
        <w:tab/>
      </w:r>
      <w:r>
        <w:rPr>
          <w:rFonts w:ascii="Arial" w:hAnsi="Arial" w:cs="Arial" w:eastAsia="Arial"/>
          <w:sz w:val="45"/>
          <w:szCs w:val="45"/>
          <w:color w:val="525454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5254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525454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C8C8C8"/>
          <w:spacing w:val="0"/>
          <w:w w:val="51"/>
          <w:position w:val="10"/>
        </w:rPr>
        <w:t>1</w:t>
      </w:r>
      <w:r>
        <w:rPr>
          <w:rFonts w:ascii="Arial" w:hAnsi="Arial" w:cs="Arial" w:eastAsia="Arial"/>
          <w:sz w:val="14"/>
          <w:szCs w:val="14"/>
          <w:color w:val="C8C8C8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C8C8C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rtangını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  <w:position w:val="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9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  <w:position w:val="10"/>
        </w:rPr>
        <w:t>21.50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47" w:right="-20"/>
        <w:jc w:val="left"/>
        <w:tabs>
          <w:tab w:pos="20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2" w:after="0" w:line="226" w:lineRule="exact"/>
        <w:ind w:left="2042" w:right="63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0"/>
          <w:w w:val="100"/>
          <w:position w:val="-1"/>
        </w:rPr>
        <w:t>f.</w:t>
      </w:r>
      <w:r>
        <w:rPr>
          <w:rFonts w:ascii="Times New Roman" w:hAnsi="Times New Roman" w:cs="Times New Roman" w:eastAsia="Times New Roman"/>
          <w:sz w:val="20"/>
          <w:szCs w:val="20"/>
          <w:color w:val="52545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vş.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Erka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1"/>
        </w:rPr>
        <w:t>KAH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80" w:bottom="280" w:left="360" w:right="540"/>
        </w:sectPr>
      </w:pPr>
      <w:rPr/>
    </w:p>
    <w:p>
      <w:pPr>
        <w:spacing w:before="21" w:after="0" w:line="240" w:lineRule="auto"/>
        <w:ind w:left="20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128" w:right="-69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deıı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-1"/>
        </w:rPr>
        <w:t>094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.44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21.49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  <w:cols w:num="2" w:equalWidth="0">
            <w:col w:w="4008" w:space="553"/>
            <w:col w:w="6459"/>
          </w:cols>
        </w:sectPr>
      </w:pPr>
      <w:rPr/>
    </w:p>
    <w:p>
      <w:pPr>
        <w:spacing w:before="0" w:after="0" w:line="256" w:lineRule="exact"/>
        <w:ind w:left="152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9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5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99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424"/>
          <w:spacing w:val="0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42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567" w:right="42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42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42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4550" w:right="38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42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424"/>
          <w:spacing w:val="9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60" w:right="540"/>
        </w:sectPr>
      </w:pPr>
      <w:rPr/>
    </w:p>
    <w:p>
      <w:pPr>
        <w:spacing w:before="23" w:after="0" w:line="254" w:lineRule="auto"/>
        <w:ind w:left="438" w:right="653" w:firstLine="164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yıs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iımcı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5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0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0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08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-1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3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4"/>
          <w:w w:val="109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8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9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84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8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1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2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1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8B6B8"/>
          <w:spacing w:val="-5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9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  <w:cols w:num="2" w:equalWidth="0">
            <w:col w:w="4232" w:space="329"/>
            <w:col w:w="6459"/>
          </w:cols>
        </w:sectPr>
      </w:pPr>
      <w:rPr/>
    </w:p>
    <w:p>
      <w:pPr>
        <w:spacing w:before="27" w:after="0" w:line="245" w:lineRule="auto"/>
        <w:ind w:left="147" w:right="2341" w:firstLine="-19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8" w:right="-76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ndnrn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11" w:lineRule="exact"/>
        <w:ind w:right="-20"/>
        <w:jc w:val="left"/>
        <w:tabs>
          <w:tab w:pos="1880" w:val="left"/>
          <w:tab w:pos="3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0.919312pt;margin-top:7.18717pt;width:2.95282pt;height:20.5pt;mso-position-horizontal-relative:page;mso-position-vertical-relative:paragraph;z-index:-15581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525454"/>
                      <w:spacing w:val="0"/>
                      <w:w w:val="51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25454"/>
          <w:w w:val="70"/>
          <w:position w:val="-1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9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3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7"/>
          <w:position w:val="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right="-20"/>
        <w:jc w:val="left"/>
        <w:tabs>
          <w:tab w:pos="33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5"/>
          <w:szCs w:val="25"/>
          <w:color w:val="3A3A3A"/>
          <w:spacing w:val="-15"/>
          <w:w w:val="92"/>
          <w:position w:val="2"/>
        </w:rPr>
        <w:t>p</w:t>
      </w:r>
      <w:r>
        <w:rPr>
          <w:rFonts w:ascii="Arial" w:hAnsi="Arial" w:cs="Arial" w:eastAsia="Arial"/>
          <w:sz w:val="25"/>
          <w:szCs w:val="25"/>
          <w:color w:val="808080"/>
          <w:spacing w:val="0"/>
          <w:w w:val="52"/>
          <w:position w:val="2"/>
        </w:rPr>
        <w:t>,</w:t>
      </w:r>
      <w:r>
        <w:rPr>
          <w:rFonts w:ascii="Arial" w:hAnsi="Arial" w:cs="Arial" w:eastAsia="Arial"/>
          <w:sz w:val="25"/>
          <w:szCs w:val="25"/>
          <w:color w:val="808080"/>
          <w:spacing w:val="-44"/>
          <w:w w:val="100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48"/>
          <w:position w:val="2"/>
        </w:rPr>
        <w:t>ı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525454"/>
          <w:spacing w:val="0"/>
          <w:w w:val="100"/>
          <w:position w:val="-2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  <w:cols w:num="2" w:equalWidth="0">
            <w:col w:w="3125" w:space="1432"/>
            <w:col w:w="6463"/>
          </w:cols>
        </w:sectPr>
      </w:pPr>
      <w:rPr/>
    </w:p>
    <w:p>
      <w:pPr>
        <w:spacing w:before="0" w:after="0" w:line="194" w:lineRule="exact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</w:rPr>
        <w:t>ISöndür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9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87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göımüştür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  <w:cols w:num="2" w:equalWidth="0">
            <w:col w:w="1831" w:space="218"/>
            <w:col w:w="8971"/>
          </w:cols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20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konteynırında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50" w:lineRule="auto"/>
        <w:ind w:left="2054" w:right="155" w:firstLine="-1907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0"/>
        </w:rPr>
        <w:t>!Yapıla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0"/>
        </w:rPr>
        <w:t>tarafındansehve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atılan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16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sigaranı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5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Iva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4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</w:sectPr>
      </w:pPr>
      <w:rPr/>
    </w:p>
    <w:p>
      <w:pPr>
        <w:spacing w:before="5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w w:val="67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auto"/>
        <w:ind w:left="121" w:right="-36" w:firstLine="-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8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"/>
          <w:w w:val="11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5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lsir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7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6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106"/>
        </w:rPr>
        <w:t>tra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0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5"/>
          <w:w w:val="1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28.05.2017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lş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7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4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9"/>
          <w:position w:val="-1"/>
        </w:rPr>
        <w:t>22.00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  <w:cols w:num="2" w:equalWidth="0">
            <w:col w:w="1586" w:space="468"/>
            <w:col w:w="8966"/>
          </w:cols>
        </w:sectPr>
      </w:pPr>
      <w:rPr/>
    </w:p>
    <w:p>
      <w:pPr>
        <w:spacing w:before="12" w:after="0" w:line="240" w:lineRule="auto"/>
        <w:ind w:left="227" w:right="-20"/>
        <w:jc w:val="left"/>
        <w:tabs>
          <w:tab w:pos="920" w:val="left"/>
          <w:tab w:pos="144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0"/>
        </w:rPr>
        <w:t>ÖIH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88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KIP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3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Seferihisa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72"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6.447357pt;margin-top:12.92373pt;width:43.881341pt;height:9.5pt;mso-position-horizontal-relative:page;mso-position-vertical-relative:paragraph;z-index:-1558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1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0"/>
                      <w:w w:val="100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2"/>
          <w:szCs w:val="32"/>
          <w:color w:val="525454"/>
          <w:spacing w:val="11"/>
          <w:w w:val="66"/>
          <w:position w:val="-12"/>
        </w:rPr>
        <w:t>m</w:t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66"/>
          <w:position w:val="-12"/>
        </w:rPr>
        <w:t>on</w:t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4"/>
          <w:w w:val="66"/>
          <w:position w:val="-12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color w:val="525454"/>
          <w:spacing w:val="0"/>
          <w:w w:val="66"/>
          <w:position w:val="-12"/>
        </w:rPr>
        <w:t>ş</w:t>
      </w:r>
      <w:r>
        <w:rPr>
          <w:rFonts w:ascii="Times New Roman" w:hAnsi="Times New Roman" w:cs="Times New Roman" w:eastAsia="Times New Roman"/>
          <w:sz w:val="32"/>
          <w:szCs w:val="32"/>
          <w:color w:val="525454"/>
          <w:spacing w:val="6"/>
          <w:w w:val="66"/>
          <w:position w:val="-1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25454"/>
          <w:spacing w:val="-101"/>
          <w:w w:val="61"/>
          <w:position w:val="-12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color w:val="2F3472"/>
          <w:spacing w:val="0"/>
          <w:w w:val="391"/>
          <w:position w:val="-12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2F3472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F3472"/>
          <w:spacing w:val="-1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F3472"/>
          <w:spacing w:val="0"/>
          <w:w w:val="393"/>
          <w:position w:val="-12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2F3472"/>
          <w:spacing w:val="-211"/>
          <w:w w:val="393"/>
          <w:position w:val="-1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73"/>
          <w:position w:val="-12"/>
        </w:rPr>
        <w:t>"'i</w:t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3"/>
          <w:w w:val="73"/>
          <w:position w:val="-12"/>
        </w:rPr>
        <w:t>d</w:t>
      </w:r>
      <w:r>
        <w:rPr>
          <w:rFonts w:ascii="Times New Roman" w:hAnsi="Times New Roman" w:cs="Times New Roman" w:eastAsia="Times New Roman"/>
          <w:sz w:val="32"/>
          <w:szCs w:val="32"/>
          <w:color w:val="525454"/>
          <w:spacing w:val="0"/>
          <w:w w:val="73"/>
          <w:position w:val="-12"/>
        </w:rPr>
        <w:t>:</w:t>
      </w:r>
      <w:r>
        <w:rPr>
          <w:rFonts w:ascii="Times New Roman" w:hAnsi="Times New Roman" w:cs="Times New Roman" w:eastAsia="Times New Roman"/>
          <w:sz w:val="32"/>
          <w:szCs w:val="32"/>
          <w:color w:val="525454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525454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1" w:lineRule="exact"/>
        <w:ind w:right="-20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v:group style="position:absolute;margin-left:139.46698pt;margin-top:4.348881pt;width:47.428167pt;height:.1pt;mso-position-horizontal-relative:page;mso-position-vertical-relative:paragraph;z-index:-15585" coordorigin="2789,87" coordsize="949,2">
            <v:shape style="position:absolute;left:2789;top:87;width:949;height:2" coordorigin="2789,87" coordsize="949,0" path="m2789,87l3738,87e" filled="f" stroked="t" strokeweight="1.878343pt" strokecolor="#4F578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808080"/>
          <w:spacing w:val="-143"/>
          <w:w w:val="407"/>
          <w:position w:val="-16"/>
        </w:rPr>
        <w:t>l</w: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239"/>
          <w:i/>
          <w:position w:val="-5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6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25454"/>
          <w:spacing w:val="0"/>
          <w:w w:val="166"/>
          <w:i/>
          <w:position w:val="-5"/>
        </w:rPr>
        <w:t>ol'.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89" w:lineRule="exact"/>
        <w:ind w:right="-79"/>
        <w:jc w:val="left"/>
        <w:tabs>
          <w:tab w:pos="4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1"/>
          <w:szCs w:val="21"/>
          <w:color w:val="A1B59E"/>
          <w:spacing w:val="0"/>
          <w:w w:val="178"/>
          <w:position w:val="-17"/>
        </w:rPr>
        <w:t>.</w:t>
      </w:r>
      <w:r>
        <w:rPr>
          <w:rFonts w:ascii="Arial" w:hAnsi="Arial" w:cs="Arial" w:eastAsia="Arial"/>
          <w:sz w:val="21"/>
          <w:szCs w:val="21"/>
          <w:color w:val="A1B59E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21"/>
          <w:szCs w:val="21"/>
          <w:color w:val="A1B59E"/>
          <w:spacing w:val="0"/>
          <w:w w:val="100"/>
          <w:position w:val="-17"/>
        </w:rPr>
      </w:r>
      <w:r>
        <w:rPr>
          <w:rFonts w:ascii="Arial" w:hAnsi="Arial" w:cs="Arial" w:eastAsia="Arial"/>
          <w:sz w:val="15"/>
          <w:szCs w:val="15"/>
          <w:color w:val="B8B6B8"/>
          <w:spacing w:val="0"/>
          <w:w w:val="177"/>
          <w:position w:val="-17"/>
        </w:rPr>
        <w:t>ı</w:t>
      </w:r>
      <w:r>
        <w:rPr>
          <w:rFonts w:ascii="Arial" w:hAnsi="Arial" w:cs="Arial" w:eastAsia="Arial"/>
          <w:sz w:val="15"/>
          <w:szCs w:val="15"/>
          <w:color w:val="B8B6B8"/>
          <w:spacing w:val="-26"/>
          <w:w w:val="100"/>
          <w:position w:val="-17"/>
        </w:rPr>
        <w:t> </w:t>
      </w:r>
      <w:r>
        <w:rPr>
          <w:rFonts w:ascii="Arial" w:hAnsi="Arial" w:cs="Arial" w:eastAsia="Arial"/>
          <w:sz w:val="20"/>
          <w:szCs w:val="20"/>
          <w:color w:val="B8B6B8"/>
          <w:spacing w:val="0"/>
          <w:w w:val="129"/>
          <w:position w:val="-17"/>
        </w:rPr>
        <w:t>t</w:t>
      </w:r>
      <w:r>
        <w:rPr>
          <w:rFonts w:ascii="Arial" w:hAnsi="Arial" w:cs="Arial" w:eastAsia="Arial"/>
          <w:sz w:val="20"/>
          <w:szCs w:val="20"/>
          <w:color w:val="B8B6B8"/>
          <w:spacing w:val="15"/>
          <w:w w:val="129"/>
          <w:position w:val="-17"/>
        </w:rPr>
        <w:t> </w:t>
      </w:r>
      <w:r>
        <w:rPr>
          <w:rFonts w:ascii="Arial" w:hAnsi="Arial" w:cs="Arial" w:eastAsia="Arial"/>
          <w:sz w:val="26"/>
          <w:szCs w:val="26"/>
          <w:color w:val="B8B6B8"/>
          <w:spacing w:val="0"/>
          <w:w w:val="100"/>
          <w:position w:val="-17"/>
        </w:rPr>
        <w:t>ı</w:t>
      </w:r>
      <w:r>
        <w:rPr>
          <w:rFonts w:ascii="Arial" w:hAnsi="Arial" w:cs="Arial" w:eastAsia="Arial"/>
          <w:sz w:val="26"/>
          <w:szCs w:val="26"/>
          <w:color w:val="B8B6B8"/>
          <w:spacing w:val="-27"/>
          <w:w w:val="100"/>
          <w:position w:val="-17"/>
        </w:rPr>
        <w:t> </w:t>
      </w:r>
      <w:r>
        <w:rPr>
          <w:rFonts w:ascii="Arial" w:hAnsi="Arial" w:cs="Arial" w:eastAsia="Arial"/>
          <w:sz w:val="26"/>
          <w:szCs w:val="26"/>
          <w:color w:val="B8B6B8"/>
          <w:spacing w:val="0"/>
          <w:w w:val="109"/>
          <w:position w:val="-17"/>
        </w:rPr>
        <w:t>..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A3A3A"/>
          <w:w w:val="76"/>
        </w:rPr>
        <w:t>1</w:t>
      </w:r>
      <w:r>
        <w:rPr>
          <w:rFonts w:ascii="Arial" w:hAnsi="Arial" w:cs="Arial" w:eastAsia="Arial"/>
          <w:sz w:val="28"/>
          <w:szCs w:val="28"/>
          <w:color w:val="3A3A3A"/>
          <w:spacing w:val="-55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76"/>
        </w:rPr>
        <w:t>5</w:t>
      </w:r>
      <w:r>
        <w:rPr>
          <w:rFonts w:ascii="Arial" w:hAnsi="Arial" w:cs="Arial" w:eastAsia="Arial"/>
          <w:sz w:val="22"/>
          <w:szCs w:val="22"/>
          <w:color w:val="3A3A3A"/>
          <w:spacing w:val="-11"/>
          <w:w w:val="76"/>
        </w:rPr>
        <w:t>1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76"/>
        </w:rPr>
        <w:t>Haz</w:t>
      </w:r>
      <w:r>
        <w:rPr>
          <w:rFonts w:ascii="Arial" w:hAnsi="Arial" w:cs="Arial" w:eastAsia="Arial"/>
          <w:sz w:val="22"/>
          <w:szCs w:val="22"/>
          <w:color w:val="3A3A3A"/>
          <w:spacing w:val="-1"/>
          <w:w w:val="76"/>
        </w:rPr>
        <w:t> 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76"/>
        </w:rPr>
        <w:t>ilil®'l7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  <w:cols w:num="3" w:equalWidth="0">
            <w:col w:w="2682" w:space="443"/>
            <w:col w:w="935" w:space="4418"/>
            <w:col w:w="254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77" w:lineRule="atLeast"/>
        <w:ind w:left="2054" w:right="-71"/>
        <w:jc w:val="left"/>
        <w:tabs>
          <w:tab w:pos="600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v:group style="position:absolute;margin-left:272.594574pt;margin-top:-.827889pt;width:57.524261pt;height:.1pt;mso-position-horizontal-relative:page;mso-position-vertical-relative:paragraph;z-index:-15584" coordorigin="5452,-17" coordsize="1150,2">
            <v:shape style="position:absolute;left:5452;top:-17;width:1150;height:2" coordorigin="5452,-17" coordsize="1150,0" path="m5452,-17l6602,-17e" filled="f" stroked="t" strokeweight=".704379pt" strokecolor="#545B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2"/>
        </w:rPr>
        <w:t>Okta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5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B6B6B"/>
          <w:spacing w:val="0"/>
          <w:w w:val="104"/>
          <w:position w:val="2"/>
        </w:rPr>
        <w:t>Ç</w:t>
      </w:r>
      <w:r>
        <w:rPr>
          <w:rFonts w:ascii="Times New Roman" w:hAnsi="Times New Roman" w:cs="Times New Roman" w:eastAsia="Times New Roman"/>
          <w:sz w:val="21"/>
          <w:szCs w:val="21"/>
          <w:color w:val="6B6B6B"/>
          <w:spacing w:val="0"/>
          <w:w w:val="105"/>
          <w:position w:val="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44B7B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44B7B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2"/>
        </w:rPr>
        <w:t>AR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2"/>
        </w:rPr>
      </w:r>
      <w:r>
        <w:rPr>
          <w:rFonts w:ascii="Arial" w:hAnsi="Arial" w:cs="Arial" w:eastAsia="Arial"/>
          <w:sz w:val="10"/>
          <w:szCs w:val="10"/>
          <w:color w:val="5B5D85"/>
          <w:spacing w:val="0"/>
          <w:w w:val="170"/>
          <w:i/>
          <w:position w:val="9"/>
        </w:rPr>
        <w:t>1</w:t>
      </w:r>
      <w:r>
        <w:rPr>
          <w:rFonts w:ascii="Arial" w:hAnsi="Arial" w:cs="Arial" w:eastAsia="Arial"/>
          <w:sz w:val="10"/>
          <w:szCs w:val="10"/>
          <w:color w:val="5B5D85"/>
          <w:spacing w:val="0"/>
          <w:w w:val="170"/>
          <w:i/>
          <w:position w:val="9"/>
        </w:rPr>
        <w:t> </w:t>
      </w:r>
      <w:r>
        <w:rPr>
          <w:rFonts w:ascii="Arial" w:hAnsi="Arial" w:cs="Arial" w:eastAsia="Arial"/>
          <w:sz w:val="10"/>
          <w:szCs w:val="10"/>
          <w:color w:val="5B5D85"/>
          <w:spacing w:val="36"/>
          <w:w w:val="170"/>
          <w:i/>
          <w:position w:val="9"/>
        </w:rPr>
        <w:t> </w:t>
      </w:r>
      <w:r>
        <w:rPr>
          <w:rFonts w:ascii="Arial" w:hAnsi="Arial" w:cs="Arial" w:eastAsia="Arial"/>
          <w:sz w:val="10"/>
          <w:szCs w:val="10"/>
          <w:color w:val="3444AC"/>
          <w:spacing w:val="0"/>
          <w:w w:val="100"/>
          <w:i/>
          <w:position w:val="0"/>
        </w:rPr>
        <w:t>.J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right="-165"/>
        <w:jc w:val="left"/>
        <w:rPr>
          <w:rFonts w:ascii="Arial" w:hAnsi="Arial" w:cs="Arial" w:eastAsia="Arial"/>
          <w:sz w:val="83"/>
          <w:szCs w:val="83"/>
        </w:rPr>
      </w:pPr>
      <w:rPr/>
      <w:r>
        <w:rPr/>
        <w:br w:type="column"/>
      </w:r>
      <w:r>
        <w:rPr>
          <w:rFonts w:ascii="Arial" w:hAnsi="Arial" w:cs="Arial" w:eastAsia="Arial"/>
          <w:sz w:val="83"/>
          <w:szCs w:val="83"/>
          <w:color w:val="444B7B"/>
          <w:spacing w:val="-164"/>
          <w:w w:val="87"/>
          <w:position w:val="-58"/>
        </w:rPr>
        <w:t>i</w:t>
      </w:r>
      <w:r>
        <w:rPr>
          <w:rFonts w:ascii="Arial" w:hAnsi="Arial" w:cs="Arial" w:eastAsia="Arial"/>
          <w:sz w:val="83"/>
          <w:szCs w:val="83"/>
          <w:color w:val="525454"/>
          <w:spacing w:val="-43"/>
          <w:w w:val="103"/>
          <w:position w:val="-58"/>
        </w:rPr>
        <w:t>l</w:t>
      </w:r>
      <w:r>
        <w:rPr>
          <w:rFonts w:ascii="Arial" w:hAnsi="Arial" w:cs="Arial" w:eastAsia="Arial"/>
          <w:sz w:val="83"/>
          <w:szCs w:val="83"/>
          <w:color w:val="808080"/>
          <w:spacing w:val="0"/>
          <w:w w:val="56"/>
          <w:position w:val="-58"/>
        </w:rPr>
        <w:t>: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spacing w:before="80" w:after="0" w:line="240" w:lineRule="auto"/>
        <w:ind w:left="197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808080"/>
          <w:w w:val="164"/>
          <w:i/>
        </w:rPr>
        <w:t>.</w:t>
      </w:r>
      <w:r>
        <w:rPr>
          <w:rFonts w:ascii="Arial" w:hAnsi="Arial" w:cs="Arial" w:eastAsia="Arial"/>
          <w:sz w:val="10"/>
          <w:szCs w:val="10"/>
          <w:color w:val="808080"/>
          <w:spacing w:val="1"/>
          <w:w w:val="164"/>
          <w:i/>
        </w:rPr>
        <w:t>.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33"/>
          <w:i/>
        </w:rPr>
        <w:t>(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32"/>
          <w:i/>
        </w:rPr>
        <w:t>,</w:t>
      </w:r>
      <w:r>
        <w:rPr>
          <w:rFonts w:ascii="Arial" w:hAnsi="Arial" w:cs="Arial" w:eastAsia="Arial"/>
          <w:sz w:val="10"/>
          <w:szCs w:val="10"/>
          <w:color w:val="B8B6B8"/>
          <w:spacing w:val="0"/>
          <w:w w:val="80"/>
          <w:i/>
        </w:rPr>
        <w:t>•Z</w:t>
      </w:r>
      <w:r>
        <w:rPr>
          <w:rFonts w:ascii="Arial" w:hAnsi="Arial" w:cs="Arial" w:eastAsia="Arial"/>
          <w:sz w:val="10"/>
          <w:szCs w:val="10"/>
          <w:color w:val="B8B6B8"/>
          <w:spacing w:val="6"/>
          <w:w w:val="80"/>
          <w:i/>
        </w:rPr>
        <w:t>"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211"/>
          <w:i/>
        </w:rPr>
        <w:t>'</w:t>
      </w:r>
      <w:r>
        <w:rPr>
          <w:rFonts w:ascii="Arial" w:hAnsi="Arial" w:cs="Arial" w:eastAsia="Arial"/>
          <w:sz w:val="10"/>
          <w:szCs w:val="10"/>
          <w:color w:val="9C9C9C"/>
          <w:spacing w:val="4"/>
          <w:w w:val="100"/>
          <w:i/>
        </w:rPr>
        <w:t> </w:t>
      </w:r>
      <w:r>
        <w:rPr>
          <w:rFonts w:ascii="Arial" w:hAnsi="Arial" w:cs="Arial" w:eastAsia="Arial"/>
          <w:sz w:val="10"/>
          <w:szCs w:val="10"/>
          <w:color w:val="808080"/>
          <w:spacing w:val="0"/>
          <w:w w:val="100"/>
          <w:i/>
        </w:rPr>
        <w:t>ı</w:t>
      </w:r>
      <w:r>
        <w:rPr>
          <w:rFonts w:ascii="Arial" w:hAnsi="Arial" w:cs="Arial" w:eastAsia="Arial"/>
          <w:sz w:val="10"/>
          <w:szCs w:val="10"/>
          <w:color w:val="808080"/>
          <w:spacing w:val="25"/>
          <w:w w:val="100"/>
          <w:i/>
        </w:rPr>
        <w:t> </w:t>
      </w:r>
      <w:r>
        <w:rPr>
          <w:rFonts w:ascii="Arial" w:hAnsi="Arial" w:cs="Arial" w:eastAsia="Arial"/>
          <w:sz w:val="10"/>
          <w:szCs w:val="10"/>
          <w:color w:val="B8B6B8"/>
          <w:spacing w:val="0"/>
          <w:w w:val="100"/>
          <w:i/>
        </w:rPr>
        <w:t>t</w:t>
      </w:r>
      <w:r>
        <w:rPr>
          <w:rFonts w:ascii="Arial" w:hAnsi="Arial" w:cs="Arial" w:eastAsia="Arial"/>
          <w:sz w:val="10"/>
          <w:szCs w:val="10"/>
          <w:color w:val="B8B6B8"/>
          <w:spacing w:val="-5"/>
          <w:w w:val="100"/>
          <w:i/>
        </w:rPr>
        <w:t> 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62"/>
          <w:i/>
        </w:rPr>
        <w:t>...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17" w:lineRule="atLeast"/>
        <w:ind w:left="374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7.206177pt;margin-top:-7.851386pt;width:13.877601pt;height:44pt;mso-position-horizontal-relative:page;mso-position-vertical-relative:paragraph;z-index:-15578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A3A3A"/>
                      <w:w w:val="26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525454"/>
                      <w:w w:val="138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808080"/>
          <w:spacing w:val="15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9C9C9C"/>
          <w:spacing w:val="0"/>
          <w:w w:val="173"/>
        </w:rPr>
        <w:t>''</w:t>
      </w:r>
      <w:r>
        <w:rPr>
          <w:rFonts w:ascii="Times New Roman" w:hAnsi="Times New Roman" w:cs="Times New Roman" w:eastAsia="Times New Roman"/>
          <w:sz w:val="26"/>
          <w:szCs w:val="26"/>
          <w:color w:val="9C9C9C"/>
          <w:spacing w:val="-10"/>
          <w:w w:val="173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808080"/>
          <w:spacing w:val="0"/>
          <w:w w:val="181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80808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80808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25454"/>
          <w:spacing w:val="-7"/>
          <w:w w:val="70"/>
        </w:rPr>
      </w:r>
      <w:r>
        <w:rPr>
          <w:rFonts w:ascii="Times New Roman" w:hAnsi="Times New Roman" w:cs="Times New Roman" w:eastAsia="Times New Roman"/>
          <w:sz w:val="26"/>
          <w:szCs w:val="26"/>
          <w:color w:val="525454"/>
          <w:spacing w:val="0"/>
          <w:w w:val="70"/>
          <w:imprint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525454"/>
          <w:spacing w:val="0"/>
          <w:w w:val="70"/>
          <w:imprint/>
        </w:rPr>
      </w:r>
      <w:r>
        <w:rPr>
          <w:rFonts w:ascii="Times New Roman" w:hAnsi="Times New Roman" w:cs="Times New Roman" w:eastAsia="Times New Roman"/>
          <w:sz w:val="26"/>
          <w:szCs w:val="26"/>
          <w:color w:val="525454"/>
          <w:spacing w:val="0"/>
          <w:w w:val="70"/>
        </w:rPr>
      </w:r>
      <w:r>
        <w:rPr>
          <w:rFonts w:ascii="Times New Roman" w:hAnsi="Times New Roman" w:cs="Times New Roman" w:eastAsia="Times New Roman"/>
          <w:sz w:val="26"/>
          <w:szCs w:val="26"/>
          <w:color w:val="52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13"/>
          <w:w w:val="6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08080"/>
          <w:spacing w:val="7"/>
          <w:w w:val="3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3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  <w:cols w:num="3" w:equalWidth="0">
            <w:col w:w="6301" w:space="2528"/>
            <w:col w:w="292" w:space="230"/>
            <w:col w:w="1669"/>
          </w:cols>
        </w:sectPr>
      </w:pPr>
      <w:rPr/>
    </w:p>
    <w:p>
      <w:pPr>
        <w:spacing w:before="0" w:after="0" w:line="458" w:lineRule="atLeast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4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424"/>
          <w:spacing w:val="-2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58" w:lineRule="atLeast"/>
        <w:ind w:right="-90"/>
        <w:jc w:val="left"/>
        <w:tabs>
          <w:tab w:pos="740" w:val="left"/>
          <w:tab w:pos="19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6"/>
          <w:szCs w:val="26"/>
          <w:color w:val="3A3A3A"/>
          <w:spacing w:val="0"/>
          <w:w w:val="82"/>
          <w:position w:val="2"/>
        </w:rPr>
        <w:t>3</w:t>
      </w:r>
      <w:r>
        <w:rPr>
          <w:rFonts w:ascii="Courier New" w:hAnsi="Courier New" w:cs="Courier New" w:eastAsia="Courier New"/>
          <w:sz w:val="26"/>
          <w:szCs w:val="26"/>
          <w:color w:val="3A3A3A"/>
          <w:spacing w:val="-25"/>
          <w:w w:val="82"/>
          <w:position w:val="2"/>
        </w:rPr>
        <w:t>.</w:t>
      </w:r>
      <w:r>
        <w:rPr>
          <w:rFonts w:ascii="Courier New" w:hAnsi="Courier New" w:cs="Courier New" w:eastAsia="Courier New"/>
          <w:sz w:val="26"/>
          <w:szCs w:val="26"/>
          <w:color w:val="525454"/>
          <w:spacing w:val="0"/>
          <w:w w:val="82"/>
          <w:position w:val="2"/>
        </w:rPr>
        <w:t>P</w:t>
      </w:r>
      <w:r>
        <w:rPr>
          <w:rFonts w:ascii="Courier New" w:hAnsi="Courier New" w:cs="Courier New" w:eastAsia="Courier New"/>
          <w:sz w:val="26"/>
          <w:szCs w:val="26"/>
          <w:color w:val="525454"/>
          <w:spacing w:val="-126"/>
          <w:w w:val="82"/>
          <w:position w:val="2"/>
        </w:rPr>
        <w:t> </w:t>
      </w:r>
      <w:r>
        <w:rPr>
          <w:rFonts w:ascii="Courier New" w:hAnsi="Courier New" w:cs="Courier New" w:eastAsia="Courier New"/>
          <w:sz w:val="26"/>
          <w:szCs w:val="26"/>
          <w:color w:val="525454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6"/>
          <w:szCs w:val="26"/>
          <w:color w:val="52545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525454"/>
          <w:spacing w:val="0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25454"/>
          <w:spacing w:val="15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454"/>
          <w:spacing w:val="0"/>
          <w:w w:val="87"/>
          <w:position w:val="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52545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0"/>
          <w:w w:val="85"/>
          <w:position w:val="0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D85"/>
          <w:spacing w:val="-7"/>
          <w:w w:val="91"/>
          <w:position w:val="0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8287A1"/>
          <w:spacing w:val="0"/>
          <w:w w:val="66"/>
          <w:position w:val="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8287A1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00"/>
          <w:position w:val="0"/>
        </w:rPr>
        <w:t>A.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00"/>
          <w:position w:val="0"/>
        </w:rPr>
      </w:r>
      <w:r>
        <w:rPr>
          <w:rFonts w:ascii="Arial" w:hAnsi="Arial" w:cs="Arial" w:eastAsia="Arial"/>
          <w:sz w:val="32"/>
          <w:szCs w:val="32"/>
          <w:color w:val="9C9C9C"/>
          <w:spacing w:val="-37"/>
          <w:w w:val="124"/>
          <w:position w:val="3"/>
        </w:rPr>
        <w:t>,</w:t>
      </w:r>
      <w:r>
        <w:rPr>
          <w:rFonts w:ascii="Arial" w:hAnsi="Arial" w:cs="Arial" w:eastAsia="Arial"/>
          <w:sz w:val="32"/>
          <w:szCs w:val="32"/>
          <w:color w:val="B8B6B8"/>
          <w:spacing w:val="0"/>
          <w:w w:val="82"/>
          <w:position w:val="3"/>
        </w:rPr>
        <w:t>,</w:t>
      </w:r>
      <w:r>
        <w:rPr>
          <w:rFonts w:ascii="Arial" w:hAnsi="Arial" w:cs="Arial" w:eastAsia="Arial"/>
          <w:sz w:val="32"/>
          <w:szCs w:val="32"/>
          <w:color w:val="B8B6B8"/>
          <w:spacing w:val="-59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9C9C9C"/>
          <w:spacing w:val="0"/>
          <w:w w:val="172"/>
          <w:position w:val="3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8" w:lineRule="atLeast"/>
        <w:ind w:right="-105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3"/>
          <w:szCs w:val="43"/>
          <w:color w:val="5B5D85"/>
          <w:spacing w:val="4"/>
          <w:w w:val="212"/>
        </w:rPr>
        <w:t>0</w:t>
      </w:r>
      <w:r>
        <w:rPr>
          <w:rFonts w:ascii="Times New Roman" w:hAnsi="Times New Roman" w:cs="Times New Roman" w:eastAsia="Times New Roman"/>
          <w:sz w:val="43"/>
          <w:szCs w:val="43"/>
          <w:color w:val="444B7B"/>
          <w:spacing w:val="0"/>
          <w:w w:val="62"/>
        </w:rPr>
        <w:t>.--.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</w:rPr>
      </w:r>
    </w:p>
    <w:p>
      <w:pPr>
        <w:spacing w:before="0" w:after="0" w:line="458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9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54"/>
        </w:rPr>
        <w:t>i_çi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58" w:lineRule="atLeast"/>
        <w:ind w:right="-20"/>
        <w:jc w:val="left"/>
        <w:tabs>
          <w:tab w:pos="60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525454"/>
          <w:spacing w:val="6"/>
          <w:w w:val="57"/>
          <w:i/>
        </w:rPr>
        <w:t>F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45"/>
          <w:i/>
        </w:rPr>
        <w:t>ı</w:t>
      </w:r>
      <w:r>
        <w:rPr>
          <w:rFonts w:ascii="Arial" w:hAnsi="Arial" w:cs="Arial" w:eastAsia="Arial"/>
          <w:sz w:val="21"/>
          <w:szCs w:val="21"/>
          <w:color w:val="3A3A3A"/>
          <w:spacing w:val="-37"/>
          <w:w w:val="100"/>
          <w:i/>
        </w:rPr>
        <w:t> </w:t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100"/>
          <w:i/>
        </w:rPr>
        <w:t>:</w:t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100"/>
          <w:i/>
        </w:rPr>
        <w:tab/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100"/>
          <w:i/>
        </w:rPr>
      </w:r>
      <w:r>
        <w:rPr>
          <w:rFonts w:ascii="Arial" w:hAnsi="Arial" w:cs="Arial" w:eastAsia="Arial"/>
          <w:sz w:val="21"/>
          <w:szCs w:val="21"/>
          <w:color w:val="9C9C9C"/>
          <w:spacing w:val="0"/>
          <w:w w:val="112"/>
        </w:rPr>
        <w:t>·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  <w:cols w:num="5" w:equalWidth="0">
            <w:col w:w="644" w:space="1481"/>
            <w:col w:w="2252" w:space="768"/>
            <w:col w:w="733" w:space="2498"/>
            <w:col w:w="1183" w:space="50"/>
            <w:col w:w="1411"/>
          </w:cols>
        </w:sectPr>
      </w:pPr>
      <w:rPr/>
    </w:p>
    <w:p>
      <w:pPr>
        <w:spacing w:before="0" w:after="0" w:line="166" w:lineRule="atLeast"/>
        <w:ind w:left="22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A3A3A"/>
          <w:spacing w:val="0"/>
          <w:w w:val="178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54"/>
          <w:w w:val="82"/>
          <w:position w:val="-1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34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-1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4"/>
          <w:w w:val="100"/>
          <w:position w:val="-1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7"/>
        </w:rPr>
        <w:t>KAHYA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" w:lineRule="atLeas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808080"/>
          <w:spacing w:val="0"/>
          <w:w w:val="100"/>
        </w:rPr>
        <w:t>&gt;-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02" w:lineRule="exact"/>
        <w:ind w:left="66"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808080"/>
          <w:spacing w:val="-20"/>
          <w:w w:val="151"/>
          <w:position w:val="-9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9C9C9C"/>
          <w:spacing w:val="-50"/>
          <w:w w:val="51"/>
          <w:position w:val="-9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808080"/>
          <w:spacing w:val="0"/>
          <w:w w:val="50"/>
          <w:position w:val="-9"/>
        </w:rPr>
        <w:t>;::;</w:t>
      </w:r>
      <w:r>
        <w:rPr>
          <w:rFonts w:ascii="Times New Roman" w:hAnsi="Times New Roman" w:cs="Times New Roman" w:eastAsia="Times New Roman"/>
          <w:sz w:val="34"/>
          <w:szCs w:val="34"/>
          <w:color w:val="808080"/>
          <w:spacing w:val="-45"/>
          <w:w w:val="50"/>
          <w:position w:val="-9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525454"/>
          <w:spacing w:val="0"/>
          <w:w w:val="161"/>
          <w:position w:val="-9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  <w:cols w:num="2" w:equalWidth="0">
            <w:col w:w="6389" w:space="3103"/>
            <w:col w:w="1528"/>
          </w:cols>
        </w:sectPr>
      </w:pPr>
      <w:rPr/>
    </w:p>
    <w:p>
      <w:pPr>
        <w:spacing w:before="0" w:after="0" w:line="247" w:lineRule="exact"/>
        <w:ind w:right="264"/>
        <w:jc w:val="right"/>
        <w:tabs>
          <w:tab w:pos="2240" w:val="left"/>
          <w:tab w:pos="26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950775pt;margin-top:5.430585pt;width:81.950855pt;height:16pt;mso-position-horizontal-relative:page;mso-position-vertical-relative:paragraph;z-index:-15577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1080" w:val="left"/>
                    </w:tabs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B6B6B"/>
                      <w:w w:val="75"/>
                    </w:rPr>
                    <w:t>rl'ili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B6B6B"/>
                      <w:spacing w:val="-39"/>
                      <w:w w:val="76"/>
                    </w:rPr>
                    <w:t>,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8B3CD"/>
                      <w:spacing w:val="-3"/>
                      <w:w w:val="84"/>
                    </w:rPr>
                    <w:t>·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8287A1"/>
                      <w:spacing w:val="-9"/>
                      <w:w w:val="173"/>
                    </w:rPr>
                    <w:t>,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C9C9C"/>
                      <w:spacing w:val="-34"/>
                      <w:w w:val="94"/>
                    </w:rPr>
                    <w:t>ı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808080"/>
                      <w:spacing w:val="-14"/>
                      <w:w w:val="184"/>
                    </w:rPr>
                    <w:t>·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C9C9C"/>
                      <w:spacing w:val="0"/>
                      <w:w w:val="110"/>
                    </w:rPr>
                    <w:t>;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C9C9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9C9C9C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9C9C9C"/>
                      <w:spacing w:val="0"/>
                      <w:w w:val="367"/>
                    </w:rPr>
                    <w:t>i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9C9C9C"/>
                      <w:spacing w:val="-223"/>
                      <w:w w:val="367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808080"/>
                      <w:spacing w:val="-62"/>
                      <w:w w:val="96"/>
                    </w:rPr>
                    <w:t>,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9C9C9C"/>
                      <w:spacing w:val="-48"/>
                      <w:w w:val="87"/>
                    </w:rPr>
                    <w:t>: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8287A1"/>
                      <w:spacing w:val="0"/>
                      <w:w w:val="41"/>
                    </w:rPr>
                    <w:t>,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8287A1"/>
                      <w:spacing w:val="3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25454"/>
                      <w:spacing w:val="-5"/>
                      <w:w w:val="58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A3A3A"/>
                      <w:spacing w:val="-5"/>
                      <w:w w:val="82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A3A3A"/>
                      <w:spacing w:val="0"/>
                      <w:w w:val="82"/>
                      <w:emboss/>
                    </w:rPr>
                    <w:t>,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A3A3A"/>
                      <w:spacing w:val="0"/>
                      <w:w w:val="82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525454"/>
          <w:w w:val="140"/>
          <w:position w:val="-4"/>
        </w:rPr>
        <w:t>Böle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-22"/>
          <w:w w:val="141"/>
          <w:position w:val="-4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-95"/>
          <w:w w:val="141"/>
          <w:position w:val="-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525454"/>
          <w:spacing w:val="0"/>
          <w:w w:val="81"/>
          <w:i/>
          <w:position w:val="-3"/>
        </w:rPr>
        <w:t>':</w:t>
      </w:r>
      <w:r>
        <w:rPr>
          <w:rFonts w:ascii="Times New Roman" w:hAnsi="Times New Roman" w:cs="Times New Roman" w:eastAsia="Times New Roman"/>
          <w:sz w:val="12"/>
          <w:szCs w:val="12"/>
          <w:color w:val="525454"/>
          <w:spacing w:val="-57"/>
          <w:w w:val="82"/>
          <w:i/>
          <w:position w:val="-3"/>
        </w:rPr>
        <w:t>_</w:t>
      </w:r>
      <w:r>
        <w:rPr>
          <w:rFonts w:ascii="Times New Roman" w:hAnsi="Times New Roman" w:cs="Times New Roman" w:eastAsia="Times New Roman"/>
          <w:sz w:val="12"/>
          <w:szCs w:val="12"/>
          <w:color w:val="444B7B"/>
          <w:spacing w:val="0"/>
          <w:w w:val="62"/>
          <w:i/>
          <w:position w:val="-3"/>
        </w:rPr>
        <w:t>"'</w:t>
      </w:r>
      <w:r>
        <w:rPr>
          <w:rFonts w:ascii="Times New Roman" w:hAnsi="Times New Roman" w:cs="Times New Roman" w:eastAsia="Times New Roman"/>
          <w:sz w:val="12"/>
          <w:szCs w:val="12"/>
          <w:color w:val="444B7B"/>
          <w:spacing w:val="-51"/>
          <w:w w:val="63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525454"/>
          <w:spacing w:val="0"/>
          <w:w w:val="82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525454"/>
          <w:spacing w:val="-17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44B7B"/>
          <w:spacing w:val="-3"/>
          <w:w w:val="63"/>
          <w:i/>
          <w:position w:val="-3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137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100"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2"/>
          <w:w w:val="100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B8B6B8"/>
          <w:spacing w:val="0"/>
          <w:w w:val="196"/>
          <w:position w:val="-3"/>
        </w:rPr>
        <w:t>'</w:t>
      </w:r>
      <w:r>
        <w:rPr>
          <w:rFonts w:ascii="Arial" w:hAnsi="Arial" w:cs="Arial" w:eastAsia="Arial"/>
          <w:sz w:val="19"/>
          <w:szCs w:val="19"/>
          <w:color w:val="B8B6B8"/>
          <w:spacing w:val="-58"/>
          <w:w w:val="196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44B7B"/>
          <w:spacing w:val="0"/>
          <w:w w:val="71"/>
          <w:position w:val="-3"/>
        </w:rPr>
        <w:t>?</w:t>
      </w:r>
      <w:r>
        <w:rPr>
          <w:rFonts w:ascii="Arial" w:hAnsi="Arial" w:cs="Arial" w:eastAsia="Arial"/>
          <w:sz w:val="19"/>
          <w:szCs w:val="19"/>
          <w:color w:val="444B7B"/>
          <w:spacing w:val="0"/>
          <w:w w:val="71"/>
          <w:position w:val="-3"/>
        </w:rPr>
        <w:t>"</w:t>
      </w:r>
      <w:r>
        <w:rPr>
          <w:rFonts w:ascii="Arial" w:hAnsi="Arial" w:cs="Arial" w:eastAsia="Arial"/>
          <w:sz w:val="19"/>
          <w:szCs w:val="19"/>
          <w:color w:val="444B7B"/>
          <w:spacing w:val="0"/>
          <w:w w:val="71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44B7B"/>
          <w:spacing w:val="19"/>
          <w:w w:val="71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6B6B6B"/>
          <w:spacing w:val="0"/>
          <w:w w:val="98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B6B6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6B6B6B"/>
          <w:spacing w:val="0"/>
          <w:w w:val="98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6B6B6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6B6B6B"/>
          <w:spacing w:val="0"/>
          <w:w w:val="100"/>
          <w:position w:val="-3"/>
        </w:rPr>
      </w:r>
      <w:r>
        <w:rPr>
          <w:rFonts w:ascii="Arial" w:hAnsi="Arial" w:cs="Arial" w:eastAsia="Arial"/>
          <w:sz w:val="29"/>
          <w:szCs w:val="29"/>
          <w:color w:val="525454"/>
          <w:spacing w:val="-33"/>
          <w:w w:val="68"/>
          <w:i/>
          <w:position w:val="-4"/>
        </w:rPr>
        <w:t>i</w:t>
      </w:r>
      <w:r>
        <w:rPr>
          <w:rFonts w:ascii="Times New Roman" w:hAnsi="Times New Roman" w:cs="Times New Roman" w:eastAsia="Times New Roman"/>
          <w:sz w:val="10"/>
          <w:szCs w:val="10"/>
          <w:color w:val="808080"/>
          <w:spacing w:val="0"/>
          <w:w w:val="108"/>
          <w:position w:val="-3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5421" w:right="-20"/>
        <w:jc w:val="left"/>
        <w:tabs>
          <w:tab w:pos="82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91"/>
          <w:position w:val="2"/>
        </w:rPr>
        <w:t>Itfaiy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91"/>
          <w:position w:val="2"/>
        </w:rPr>
        <w:t>e</w:t>
      </w:r>
      <w:r>
        <w:rPr>
          <w:rFonts w:ascii="Arial" w:hAnsi="Arial" w:cs="Arial" w:eastAsia="Arial"/>
          <w:sz w:val="19"/>
          <w:szCs w:val="19"/>
          <w:color w:val="525454"/>
          <w:spacing w:val="8"/>
          <w:w w:val="91"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61"/>
          <w:position w:val="2"/>
        </w:rPr>
        <w:t>V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43" w:lineRule="exact"/>
        <w:ind w:left="1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551727pt;margin-top:-119.171234pt;width:51.99018pt;height:67.5pt;mso-position-horizontal-relative:page;mso-position-vertical-relative:paragraph;z-index:-15579" type="#_x0000_t202" filled="f" stroked="f">
            <v:textbox inset="0,0,0,0">
              <w:txbxContent>
                <w:p>
                  <w:pPr>
                    <w:spacing w:before="0" w:after="0" w:line="1350" w:lineRule="exact"/>
                    <w:ind w:right="-243"/>
                    <w:jc w:val="left"/>
                    <w:rPr>
                      <w:rFonts w:ascii="Arial" w:hAnsi="Arial" w:cs="Arial" w:eastAsia="Arial"/>
                      <w:sz w:val="135"/>
                      <w:szCs w:val="135"/>
                    </w:rPr>
                  </w:pPr>
                  <w:rPr/>
                  <w:r>
                    <w:rPr>
                      <w:rFonts w:ascii="Arial" w:hAnsi="Arial" w:cs="Arial" w:eastAsia="Arial"/>
                      <w:sz w:val="135"/>
                      <w:szCs w:val="135"/>
                      <w:color w:val="444B7B"/>
                      <w:spacing w:val="0"/>
                      <w:w w:val="167"/>
                      <w:position w:val="-1"/>
                    </w:rPr>
                    <w:t>q</w:t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444B7B"/>
                      <w:spacing w:val="-208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3A3A3A"/>
                      <w:spacing w:val="-79"/>
                      <w:w w:val="21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79"/>
          <w:position w:val="-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90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-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424"/>
          <w:spacing w:val="0"/>
          <w:w w:val="100"/>
          <w:position w:val="-6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459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525454"/>
          <w:w w:val="96"/>
        </w:rPr>
        <w:t>Müdoh</w:t>
      </w:r>
      <w:r>
        <w:rPr>
          <w:rFonts w:ascii="Times New Roman" w:hAnsi="Times New Roman" w:cs="Times New Roman" w:eastAsia="Times New Roman"/>
          <w:sz w:val="21"/>
          <w:szCs w:val="21"/>
          <w:color w:val="808080"/>
          <w:w w:val="348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525454"/>
          <w:w w:val="184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2545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27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3" w:right="-68"/>
        <w:jc w:val="center"/>
        <w:tabs>
          <w:tab w:pos="71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44B7B"/>
          <w:spacing w:val="5"/>
          <w:w w:val="100"/>
          <w:b/>
          <w:bCs/>
        </w:rPr>
        <w:t>İ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-12"/>
          <w:w w:val="100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525454"/>
          <w:spacing w:val="-5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b/>
          <w:bCs/>
        </w:rPr>
        <w:t>ail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4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0"/>
          <w:w w:val="100"/>
          <w:b/>
          <w:bCs/>
        </w:rPr>
        <w:t>YAPlCI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-3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3"/>
          <w:szCs w:val="23"/>
          <w:color w:val="525454"/>
          <w:spacing w:val="0"/>
          <w:w w:val="52"/>
          <w:position w:val="13"/>
        </w:rPr>
        <w:t>.....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A3A3A"/>
          <w:spacing w:val="0"/>
          <w:w w:val="87"/>
        </w:rPr>
        <w:t>Itfaiy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87"/>
        </w:rPr>
        <w:t>e</w:t>
      </w:r>
      <w:r>
        <w:rPr>
          <w:rFonts w:ascii="Arial" w:hAnsi="Arial" w:cs="Arial" w:eastAsia="Arial"/>
          <w:sz w:val="23"/>
          <w:szCs w:val="23"/>
          <w:color w:val="3A3A3A"/>
          <w:spacing w:val="5"/>
          <w:w w:val="87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87"/>
        </w:rPr>
        <w:t>Batı</w:t>
      </w:r>
      <w:r>
        <w:rPr>
          <w:rFonts w:ascii="Arial" w:hAnsi="Arial" w:cs="Arial" w:eastAsia="Arial"/>
          <w:sz w:val="23"/>
          <w:szCs w:val="23"/>
          <w:color w:val="3A3A3A"/>
          <w:spacing w:val="-4"/>
          <w:w w:val="87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87"/>
        </w:rPr>
        <w:t>Bölg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87"/>
        </w:rPr>
        <w:t>e</w:t>
      </w:r>
      <w:r>
        <w:rPr>
          <w:rFonts w:ascii="Arial" w:hAnsi="Arial" w:cs="Arial" w:eastAsia="Arial"/>
          <w:sz w:val="23"/>
          <w:szCs w:val="23"/>
          <w:color w:val="3A3A3A"/>
          <w:spacing w:val="-15"/>
          <w:w w:val="87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54" w:after="0" w:line="81" w:lineRule="exact"/>
        <w:ind w:left="2952" w:right="30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1"/>
        </w:rPr>
        <w:t>Canda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  <w:position w:val="-1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-1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-11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-47" w:right="255"/>
        <w:jc w:val="center"/>
        <w:tabs>
          <w:tab w:pos="7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525454"/>
          <w:spacing w:val="-56"/>
          <w:w w:val="112"/>
        </w:rPr>
        <w:t>'</w:t>
      </w:r>
      <w:r>
        <w:rPr>
          <w:rFonts w:ascii="Arial" w:hAnsi="Arial" w:cs="Arial" w:eastAsia="Arial"/>
          <w:sz w:val="29"/>
          <w:szCs w:val="29"/>
          <w:color w:val="808080"/>
          <w:spacing w:val="0"/>
          <w:w w:val="97"/>
        </w:rPr>
        <w:t>·</w:t>
      </w:r>
      <w:r>
        <w:rPr>
          <w:rFonts w:ascii="Arial" w:hAnsi="Arial" w:cs="Arial" w:eastAsia="Arial"/>
          <w:sz w:val="29"/>
          <w:szCs w:val="29"/>
          <w:color w:val="808080"/>
          <w:spacing w:val="-54"/>
          <w:w w:val="100"/>
        </w:rPr>
        <w:t> </w:t>
      </w:r>
      <w:r>
        <w:rPr>
          <w:rFonts w:ascii="Arial" w:hAnsi="Arial" w:cs="Arial" w:eastAsia="Arial"/>
          <w:sz w:val="29"/>
          <w:szCs w:val="29"/>
          <w:color w:val="9C9C9C"/>
          <w:spacing w:val="0"/>
          <w:w w:val="80"/>
        </w:rPr>
        <w:t>.</w:t>
      </w:r>
      <w:r>
        <w:rPr>
          <w:rFonts w:ascii="Arial" w:hAnsi="Arial" w:cs="Arial" w:eastAsia="Arial"/>
          <w:sz w:val="29"/>
          <w:szCs w:val="29"/>
          <w:color w:val="9C9C9C"/>
          <w:spacing w:val="10"/>
          <w:w w:val="80"/>
        </w:rPr>
        <w:t> </w:t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129"/>
        </w:rPr>
        <w:t>'</w:t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262424"/>
          <w:spacing w:val="0"/>
          <w:w w:val="146"/>
        </w:rPr>
        <w:t>'</w:t>
      </w:r>
      <w:r>
        <w:rPr>
          <w:rFonts w:ascii="Arial" w:hAnsi="Arial" w:cs="Arial" w:eastAsia="Arial"/>
          <w:sz w:val="16"/>
          <w:szCs w:val="16"/>
          <w:color w:val="2624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13"/>
        </w:rPr>
        <w:t>,'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"/>
          <w:w w:val="100"/>
          <w:position w:val="13"/>
        </w:rPr>
        <w:t> </w:t>
      </w:r>
      <w:r>
        <w:rPr>
          <w:rFonts w:ascii="Arial" w:hAnsi="Arial" w:cs="Arial" w:eastAsia="Arial"/>
          <w:sz w:val="16"/>
          <w:szCs w:val="16"/>
          <w:color w:val="B8B6B8"/>
          <w:spacing w:val="0"/>
          <w:w w:val="100"/>
          <w:position w:val="0"/>
        </w:rPr>
        <w:t>'</w:t>
      </w:r>
      <w:r>
        <w:rPr>
          <w:rFonts w:ascii="Arial" w:hAnsi="Arial" w:cs="Arial" w:eastAsia="Arial"/>
          <w:sz w:val="16"/>
          <w:szCs w:val="16"/>
          <w:color w:val="B8B6B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36"/>
          <w:position w:val="13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10"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0.853271pt;margin-top:-9.584041pt;width:4.432pt;height:8pt;mso-position-horizontal-relative:page;mso-position-vertical-relative:paragraph;z-index:-15576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6B6B6B"/>
                      <w:spacing w:val="0"/>
                      <w:w w:val="199"/>
                    </w:rPr>
                    <w:t>/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3A3A3A"/>
          <w:spacing w:val="0"/>
          <w:w w:val="600"/>
        </w:rPr>
        <w:t>'.</w:t>
      </w:r>
      <w:r>
        <w:rPr>
          <w:rFonts w:ascii="Times New Roman" w:hAnsi="Times New Roman" w:cs="Times New Roman" w:eastAsia="Times New Roman"/>
          <w:sz w:val="7"/>
          <w:szCs w:val="7"/>
          <w:color w:val="3A3A3A"/>
          <w:spacing w:val="14"/>
          <w:w w:val="6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A3A3A"/>
          <w:spacing w:val="-13"/>
          <w:w w:val="168"/>
        </w:rPr>
        <w:t>"</w:t>
      </w:r>
      <w:r>
        <w:rPr>
          <w:rFonts w:ascii="Times New Roman" w:hAnsi="Times New Roman" w:cs="Times New Roman" w:eastAsia="Times New Roman"/>
          <w:sz w:val="7"/>
          <w:szCs w:val="7"/>
          <w:color w:val="525454"/>
          <w:spacing w:val="0"/>
          <w:w w:val="339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52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525454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9C9C9C"/>
          <w:spacing w:val="0"/>
          <w:w w:val="164"/>
        </w:rPr>
        <w:t>t'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28" w:after="0" w:line="240" w:lineRule="auto"/>
        <w:ind w:left="529" w:right="797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525454"/>
          <w:spacing w:val="0"/>
          <w:w w:val="53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60" w:right="540"/>
          <w:cols w:num="3" w:equalWidth="0">
            <w:col w:w="512" w:space="1673"/>
            <w:col w:w="7335" w:space="75"/>
            <w:col w:w="1425"/>
          </w:cols>
        </w:sectPr>
      </w:pPr>
      <w:rPr/>
    </w:p>
    <w:p>
      <w:pPr>
        <w:spacing w:before="0" w:after="0" w:line="511" w:lineRule="exact"/>
        <w:ind w:right="-20"/>
        <w:jc w:val="right"/>
        <w:rPr>
          <w:rFonts w:ascii="Arial" w:hAnsi="Arial" w:cs="Arial" w:eastAsia="Arial"/>
          <w:sz w:val="50"/>
          <w:szCs w:val="50"/>
        </w:rPr>
      </w:pPr>
      <w:rPr/>
      <w:r>
        <w:rPr/>
        <w:pict>
          <v:group style="position:absolute;margin-left:22.422722pt;margin-top:39.998955pt;width:549.415396pt;height:773.784798pt;mso-position-horizontal-relative:page;mso-position-vertical-relative:page;z-index:-15586" coordorigin="448,800" coordsize="10988,15476">
            <v:group style="position:absolute;left:479;top:819;width:10937;height:2" coordorigin="479,819" coordsize="10937,2">
              <v:shape style="position:absolute;left:479;top:819;width:10937;height:2" coordorigin="479,819" coordsize="10937,0" path="m479,819l11416,819e" filled="f" stroked="t" strokeweight=".704379pt" strokecolor="#646464">
                <v:path arrowok="t"/>
              </v:shape>
            </v:group>
            <v:group style="position:absolute;left:484;top:807;width:2;height:1049" coordorigin="484,807" coordsize="2,1049">
              <v:shape style="position:absolute;left:484;top:807;width:2;height:1049" coordorigin="484,807" coordsize="0,1049" path="m484,1856l484,807e" filled="f" stroked="t" strokeweight=".469586pt" strokecolor="#4F4F4F">
                <v:path arrowok="t"/>
              </v:shape>
            </v:group>
            <v:group style="position:absolute;left:2416;top:807;width:2;height:1510" coordorigin="2416,807" coordsize="2,1510">
              <v:shape style="position:absolute;left:2416;top:807;width:2;height:1510" coordorigin="2416,807" coordsize="0,1510" path="m2416,2317l2416,807e" filled="f" stroked="t" strokeweight=".704379pt" strokecolor="#676767">
                <v:path arrowok="t"/>
              </v:shape>
            </v:group>
            <v:group style="position:absolute;left:9068;top:817;width:2;height:1500" coordorigin="9068,817" coordsize="2,1500">
              <v:shape style="position:absolute;left:9068;top:817;width:2;height:1500" coordorigin="9068,817" coordsize="0,1500" path="m9068,2317l9068,817e" filled="f" stroked="t" strokeweight=".704379pt" strokecolor="#575757">
                <v:path arrowok="t"/>
              </v:shape>
            </v:group>
            <v:group style="position:absolute;left:11416;top:817;width:2;height:15452" coordorigin="11416,817" coordsize="2,15452">
              <v:shape style="position:absolute;left:11416;top:817;width:2;height:15452" coordorigin="11416,817" coordsize="0,15452" path="m11416,16269l11416,817e" filled="f" stroked="t" strokeweight=".704379pt" strokecolor="#606060">
                <v:path arrowok="t"/>
              </v:shape>
            </v:group>
            <v:group style="position:absolute;left:486;top:1799;width:2;height:190" coordorigin="486,1799" coordsize="2,190">
              <v:shape style="position:absolute;left:486;top:1799;width:2;height:190" coordorigin="486,1799" coordsize="0,190" path="m486,1989l486,1799e" filled="f" stroked="t" strokeweight=".234793pt" strokecolor="#2F2F2F">
                <v:path arrowok="t"/>
              </v:shape>
            </v:group>
            <v:group style="position:absolute;left:2421;top:1799;width:2;height:190" coordorigin="2421,1799" coordsize="2,190">
              <v:shape style="position:absolute;left:2421;top:1799;width:2;height:190" coordorigin="2421,1799" coordsize="0,190" path="m2421,1989l2421,1799e" filled="f" stroked="t" strokeweight=".469586pt" strokecolor="#646464">
                <v:path arrowok="t"/>
              </v:shape>
            </v:group>
            <v:group style="position:absolute;left:3893;top:2307;width:7527;height:2" coordorigin="3893,2307" coordsize="7527,2">
              <v:shape style="position:absolute;left:3893;top:2307;width:7527;height:2" coordorigin="3893,2307" coordsize="7527,0" path="m3893,2307l11420,2307e" filled="f" stroked="t" strokeweight=".704379pt" strokecolor="#606060">
                <v:path arrowok="t"/>
              </v:shape>
            </v:group>
            <v:group style="position:absolute;left:474;top:2305;width:3264;height:2" coordorigin="474,2305" coordsize="3264,2">
              <v:shape style="position:absolute;left:474;top:2305;width:3264;height:2" coordorigin="474,2305" coordsize="3264,0" path="m474,2305l3738,2305e" filled="f" stroked="t" strokeweight=".704379pt" strokecolor="#646464">
                <v:path arrowok="t"/>
              </v:shape>
            </v:group>
            <v:group style="position:absolute;left:484;top:1932;width:2;height:2844" coordorigin="484,1932" coordsize="2,2844">
              <v:shape style="position:absolute;left:484;top:1932;width:2;height:2844" coordorigin="484,1932" coordsize="0,2844" path="m484,4776l484,1932e" filled="f" stroked="t" strokeweight=".469586pt" strokecolor="#484848">
                <v:path arrowok="t"/>
              </v:shape>
            </v:group>
            <v:group style="position:absolute;left:3682;top:2307;width:268;height:2" coordorigin="3682,2307" coordsize="268,2">
              <v:shape style="position:absolute;left:3682;top:2307;width:268;height:2" coordorigin="3682,2307" coordsize="268,0" path="m3682,2307l3949,2307e" filled="f" stroked="t" strokeweight=".469586pt" strokecolor="#484848">
                <v:path arrowok="t"/>
              </v:shape>
            </v:group>
            <v:group style="position:absolute;left:484;top:2544;width:2864;height:2" coordorigin="484,2544" coordsize="2864,2">
              <v:shape style="position:absolute;left:484;top:2544;width:2864;height:2" coordorigin="484,2544" coordsize="2864,0" path="m484,2544l3348,2544e" filled="f" stroked="t" strokeweight=".704379pt" strokecolor="#606060">
                <v:path arrowok="t"/>
              </v:shape>
            </v:group>
            <v:group style="position:absolute;left:3292;top:2544;width:4428;height:2" coordorigin="3292,2544" coordsize="4428,2">
              <v:shape style="position:absolute;left:3292;top:2544;width:4428;height:2" coordorigin="3292,2544" coordsize="4428,0" path="m3292,2544l7720,2544e" filled="f" stroked="t" strokeweight=".469586pt" strokecolor="#5B5B5B">
                <v:path arrowok="t"/>
              </v:shape>
            </v:group>
            <v:group style="position:absolute;left:7664;top:2544;width:2104;height:2" coordorigin="7664,2544" coordsize="2104,2">
              <v:shape style="position:absolute;left:7664;top:2544;width:2104;height:2" coordorigin="7664,2544" coordsize="2104,0" path="m7664,2544l9767,2544e" filled="f" stroked="t" strokeweight=".704379pt" strokecolor="#606060">
                <v:path arrowok="t"/>
              </v:shape>
            </v:group>
            <v:group style="position:absolute;left:9711;top:2544;width:197;height:2" coordorigin="9711,2544" coordsize="197,2">
              <v:shape style="position:absolute;left:9711;top:2544;width:197;height:2" coordorigin="9711,2544" coordsize="197,0" path="m9711,2544l9908,2544e" filled="f" stroked="t" strokeweight=".469586pt" strokecolor="#4F4F4F">
                <v:path arrowok="t"/>
              </v:shape>
            </v:group>
            <v:group style="position:absolute;left:9852;top:2544;width:1568;height:2" coordorigin="9852,2544" coordsize="1568,2">
              <v:shape style="position:absolute;left:9852;top:2544;width:1568;height:2" coordorigin="9852,2544" coordsize="1568,0" path="m9852,2544l11420,2544e" filled="f" stroked="t" strokeweight=".704379pt" strokecolor="#606060">
                <v:path arrowok="t"/>
              </v:shape>
            </v:group>
            <v:group style="position:absolute;left:479;top:2784;width:10941;height:2" coordorigin="479,2784" coordsize="10941,2">
              <v:shape style="position:absolute;left:479;top:2784;width:10941;height:2" coordorigin="479,2784" coordsize="10941,0" path="m479,2784l11420,2784e" filled="f" stroked="t" strokeweight=".704379pt" strokecolor="#606060">
                <v:path arrowok="t"/>
              </v:shape>
            </v:group>
            <v:group style="position:absolute;left:11413;top:2488;width:2;height:328" coordorigin="11413,2488" coordsize="2,328">
              <v:shape style="position:absolute;left:11413;top:2488;width:2;height:328" coordorigin="11413,2488" coordsize="0,328" path="m11413,2815l11413,2488e" filled="f" stroked="t" strokeweight=".469586pt" strokecolor="#4B4B4B">
                <v:path arrowok="t"/>
              </v:shape>
            </v:group>
            <v:group style="position:absolute;left:484;top:3022;width:6678;height:2" coordorigin="484,3022" coordsize="6678,2">
              <v:shape style="position:absolute;left:484;top:3022;width:6678;height:2" coordorigin="484,3022" coordsize="6678,0" path="m484,3022l7161,3022e" filled="f" stroked="t" strokeweight=".704379pt" strokecolor="#5B5B5B">
                <v:path arrowok="t"/>
              </v:shape>
            </v:group>
            <v:group style="position:absolute;left:7105;top:3024;width:268;height:2" coordorigin="7105,3024" coordsize="268,2">
              <v:shape style="position:absolute;left:7105;top:3024;width:268;height:2" coordorigin="7105,3024" coordsize="268,0" path="m7105,3024l7372,3024e" filled="f" stroked="t" strokeweight=".469586pt" strokecolor="#484848">
                <v:path arrowok="t"/>
              </v:shape>
            </v:group>
            <v:group style="position:absolute;left:7316;top:3024;width:4104;height:2" coordorigin="7316,3024" coordsize="4104,2">
              <v:shape style="position:absolute;left:7316;top:3024;width:4104;height:2" coordorigin="7316,3024" coordsize="4104,0" path="m7316,3024l11420,3024e" filled="f" stroked="t" strokeweight=".704379pt" strokecolor="#606060">
                <v:path arrowok="t"/>
              </v:shape>
            </v:group>
            <v:group style="position:absolute;left:479;top:3259;width:6682;height:2" coordorigin="479,3259" coordsize="6682,2">
              <v:shape style="position:absolute;left:479;top:3259;width:6682;height:2" coordorigin="479,3259" coordsize="6682,0" path="m479,3259l7161,3259e" filled="f" stroked="t" strokeweight=".469586pt" strokecolor="#575757">
                <v:path arrowok="t"/>
              </v:shape>
            </v:group>
            <v:group style="position:absolute;left:7105;top:3261;width:268;height:2" coordorigin="7105,3261" coordsize="268,2">
              <v:shape style="position:absolute;left:7105;top:3261;width:268;height:2" coordorigin="7105,3261" coordsize="268,0" path="m7105,3261l7372,3261e" filled="f" stroked="t" strokeweight=".469586pt" strokecolor="#444444">
                <v:path arrowok="t"/>
              </v:shape>
            </v:group>
            <v:group style="position:absolute;left:7316;top:3261;width:4104;height:2" coordorigin="7316,3261" coordsize="4104,2">
              <v:shape style="position:absolute;left:7316;top:3261;width:4104;height:2" coordorigin="7316,3261" coordsize="4104,0" path="m7316,3261l11420,3261e" filled="f" stroked="t" strokeweight=".704379pt" strokecolor="#606060">
                <v:path arrowok="t"/>
              </v:shape>
            </v:group>
            <v:group style="position:absolute;left:11413;top:2962;width:2;height:313" coordorigin="11413,2962" coordsize="2,313">
              <v:shape style="position:absolute;left:11413;top:2962;width:2;height:313" coordorigin="11413,2962" coordsize="0,313" path="m11413,3276l11413,2962e" filled="f" stroked="t" strokeweight=".704379pt" strokecolor="#545454">
                <v:path arrowok="t"/>
              </v:shape>
            </v:group>
            <v:group style="position:absolute;left:474;top:3496;width:10946;height:2" coordorigin="474,3496" coordsize="10946,2">
              <v:shape style="position:absolute;left:474;top:3496;width:10946;height:2" coordorigin="474,3496" coordsize="10946,0" path="m474,3496l11420,3496e" filled="f" stroked="t" strokeweight=".704379pt" strokecolor="#747474">
                <v:path arrowok="t"/>
              </v:shape>
            </v:group>
            <v:group style="position:absolute;left:3710;top:3494;width:2;height:242" coordorigin="3710,3494" coordsize="2,242">
              <v:shape style="position:absolute;left:3710;top:3494;width:2;height:242" coordorigin="3710,3494" coordsize="0,242" path="m3710,3736l3710,3494e" filled="f" stroked="t" strokeweight=".234793pt" strokecolor="#5B5B5B">
                <v:path arrowok="t"/>
              </v:shape>
            </v:group>
            <v:group style="position:absolute;left:7128;top:3736;width:1921;height:2" coordorigin="7128,3736" coordsize="1921,2">
              <v:shape style="position:absolute;left:7128;top:3736;width:1921;height:2" coordorigin="7128,3736" coordsize="1921,0" path="m7128,3736l9049,3736e" filled="f" stroked="t" strokeweight=".704379pt" strokecolor="#4B4B4B">
                <v:path arrowok="t"/>
              </v:shape>
            </v:group>
            <v:group style="position:absolute;left:9049;top:3736;width:831;height:2" coordorigin="9049,3736" coordsize="831,2">
              <v:shape style="position:absolute;left:9049;top:3736;width:831;height:2" coordorigin="9049,3736" coordsize="831,0" path="m9049,3736l9880,3736e" filled="f" stroked="t" strokeweight=".234793pt" strokecolor="#000000">
                <v:path arrowok="t"/>
              </v:shape>
            </v:group>
            <v:group style="position:absolute;left:9880;top:3736;width:1540;height:2" coordorigin="9880,3736" coordsize="1540,2">
              <v:shape style="position:absolute;left:9880;top:3736;width:1540;height:2" coordorigin="9880,3736" coordsize="1540,0" path="m9880,3736l11420,3736e" filled="f" stroked="t" strokeweight=".234793pt" strokecolor="#5B5B5B">
                <v:path arrowok="t"/>
              </v:shape>
            </v:group>
            <v:group style="position:absolute;left:11413;top:3465;width:2;height:304" coordorigin="11413,3465" coordsize="2,304">
              <v:shape style="position:absolute;left:11413;top:3465;width:2;height:304" coordorigin="11413,3465" coordsize="0,304" path="m11413,3769l11413,3465e" filled="f" stroked="t" strokeweight=".704379pt" strokecolor="#575757">
                <v:path arrowok="t"/>
              </v:shape>
            </v:group>
            <v:group style="position:absolute;left:3710;top:3736;width:2;height:503" coordorigin="3710,3736" coordsize="2,503">
              <v:shape style="position:absolute;left:3710;top:3736;width:2;height:503" coordorigin="3710,3736" coordsize="0,503" path="m3710,4239l3710,3736e" filled="f" stroked="t" strokeweight=".234793pt" strokecolor="#000000">
                <v:path arrowok="t"/>
              </v:shape>
            </v:group>
            <v:group style="position:absolute;left:484;top:4253;width:2864;height:2" coordorigin="484,4253" coordsize="2864,2">
              <v:shape style="position:absolute;left:484;top:4253;width:2864;height:2" coordorigin="484,4253" coordsize="2864,0" path="m484,4253l3348,4253e" filled="f" stroked="t" strokeweight=".704379pt" strokecolor="#5B5B5B">
                <v:path arrowok="t"/>
              </v:shape>
            </v:group>
            <v:group style="position:absolute;left:3292;top:4251;width:3339;height:2" coordorigin="3292,4251" coordsize="3339,2">
              <v:shape style="position:absolute;left:3292;top:4251;width:3339;height:2" coordorigin="3292,4251" coordsize="3339,0" path="m3292,4251l6631,4251e" filled="f" stroked="t" strokeweight=".939172pt" strokecolor="#484848">
                <v:path arrowok="t"/>
              </v:shape>
            </v:group>
            <v:group style="position:absolute;left:6574;top:4258;width:4846;height:2" coordorigin="6574,4258" coordsize="4846,2">
              <v:shape style="position:absolute;left:6574;top:4258;width:4846;height:2" coordorigin="6574,4258" coordsize="4846,0" path="m6574,4258l11420,4258e" filled="f" stroked="t" strokeweight=".704379pt" strokecolor="#5B5B5B">
                <v:path arrowok="t"/>
              </v:shape>
            </v:group>
            <v:group style="position:absolute;left:7156;top:3494;width:2;height:769" coordorigin="7156,3494" coordsize="2,769">
              <v:shape style="position:absolute;left:7156;top:3494;width:2;height:769" coordorigin="7156,3494" coordsize="0,769" path="m7156,4263l7156,3494e" filled="f" stroked="t" strokeweight=".704379pt" strokecolor="#545454">
                <v:path arrowok="t"/>
              </v:shape>
            </v:group>
            <v:group style="position:absolute;left:479;top:4531;width:10946;height:2" coordorigin="479,4531" coordsize="10946,2">
              <v:shape style="position:absolute;left:479;top:4531;width:10946;height:2" coordorigin="479,4531" coordsize="10946,0" path="m479,4531l11425,4531e" filled="f" stroked="t" strokeweight=".704379pt" strokecolor="#606060">
                <v:path arrowok="t"/>
              </v:shape>
            </v:group>
            <v:group style="position:absolute;left:2416;top:4244;width:2;height:12006" coordorigin="2416,4244" coordsize="2,12006">
              <v:shape style="position:absolute;left:2416;top:4244;width:2;height:12006" coordorigin="2416,4244" coordsize="0,12006" path="m2416,16250l2416,4244e" filled="f" stroked="t" strokeweight=".704379pt" strokecolor="#4F4F4F">
                <v:path arrowok="t"/>
              </v:shape>
            </v:group>
            <v:group style="position:absolute;left:2409;top:4771;width:4752;height:2" coordorigin="2409,4771" coordsize="4752,2">
              <v:shape style="position:absolute;left:2409;top:4771;width:4752;height:2" coordorigin="2409,4771" coordsize="4752,0" path="m2409,4771l7161,4771e" filled="f" stroked="t" strokeweight=".704379pt" strokecolor="#606060">
                <v:path arrowok="t"/>
              </v:shape>
            </v:group>
            <v:group style="position:absolute;left:7105;top:4771;width:268;height:2" coordorigin="7105,4771" coordsize="268,2">
              <v:shape style="position:absolute;left:7105;top:4771;width:268;height:2" coordorigin="7105,4771" coordsize="268,0" path="m7105,4771l7372,4771e" filled="f" stroked="t" strokeweight=".469586pt" strokecolor="#484848">
                <v:path arrowok="t"/>
              </v:shape>
            </v:group>
            <v:group style="position:absolute;left:7316;top:4771;width:4104;height:2" coordorigin="7316,4771" coordsize="4104,2">
              <v:shape style="position:absolute;left:7316;top:4771;width:4104;height:2" coordorigin="7316,4771" coordsize="4104,0" path="m7316,4771l11420,4771e" filled="f" stroked="t" strokeweight=".704379pt" strokecolor="#606060">
                <v:path arrowok="t"/>
              </v:shape>
            </v:group>
            <v:group style="position:absolute;left:486;top:4719;width:2;height:309" coordorigin="486,4719" coordsize="2,309">
              <v:shape style="position:absolute;left:486;top:4719;width:2;height:309" coordorigin="486,4719" coordsize="0,309" path="m486,5027l486,4719e" filled="f" stroked="t" strokeweight=".234793pt" strokecolor="#343434">
                <v:path arrowok="t"/>
              </v:shape>
            </v:group>
            <v:group style="position:absolute;left:7692;top:4742;width:2;height:256" coordorigin="7692,4742" coordsize="2,256">
              <v:shape style="position:absolute;left:7692;top:4742;width:2;height:256" coordorigin="7692,4742" coordsize="0,256" path="m7692,4999l7692,4742e" filled="f" stroked="t" strokeweight=".234793pt" strokecolor="#484848">
                <v:path arrowok="t"/>
              </v:shape>
            </v:group>
            <v:group style="position:absolute;left:484;top:4970;width:2;height:1030" coordorigin="484,4970" coordsize="2,1030">
              <v:shape style="position:absolute;left:484;top:4970;width:2;height:1030" coordorigin="484,4970" coordsize="0,1030" path="m484,6000l484,4970e" filled="f" stroked="t" strokeweight=".469586pt" strokecolor="#4F4F4F">
                <v:path arrowok="t"/>
              </v:shape>
            </v:group>
            <v:group style="position:absolute;left:4924;top:4757;width:2;height:2165" coordorigin="4924,4757" coordsize="2,2165">
              <v:shape style="position:absolute;left:4924;top:4757;width:2;height:2165" coordorigin="4924,4757" coordsize="0,2165" path="m4924,6921l4924,4757e" filled="f" stroked="t" strokeweight=".704379pt" strokecolor="#545454">
                <v:path arrowok="t"/>
              </v:shape>
            </v:group>
            <v:group style="position:absolute;left:4921;top:5253;width:6504;height:2" coordorigin="4921,5253" coordsize="6504,2">
              <v:shape style="position:absolute;left:4921;top:5253;width:6504;height:2" coordorigin="4921,5253" coordsize="6504,0" path="m4921,5253l11425,5253e" filled="f" stroked="t" strokeweight=".704379pt" strokecolor="#646464">
                <v:path arrowok="t"/>
              </v:shape>
            </v:group>
            <v:group style="position:absolute;left:7692;top:4999;width:2;height:242" coordorigin="7692,4999" coordsize="2,242">
              <v:shape style="position:absolute;left:7692;top:4999;width:2;height:242" coordorigin="7692,4999" coordsize="0,242" path="m7692,5241l7692,4999e" filled="f" stroked="t" strokeweight=".234793pt" strokecolor="#000000">
                <v:path arrowok="t"/>
              </v:shape>
            </v:group>
            <v:group style="position:absolute;left:4917;top:5493;width:6504;height:2" coordorigin="4917,5493" coordsize="6504,2">
              <v:shape style="position:absolute;left:4917;top:5493;width:6504;height:2" coordorigin="4917,5493" coordsize="6504,0" path="m4917,5493l11420,5493e" filled="f" stroked="t" strokeweight=".704379pt" strokecolor="#606060">
                <v:path arrowok="t"/>
              </v:shape>
            </v:group>
            <v:group style="position:absolute;left:7105;top:5493;width:268;height:2" coordorigin="7105,5493" coordsize="268,2">
              <v:shape style="position:absolute;left:7105;top:5493;width:268;height:2" coordorigin="7105,5493" coordsize="268,0" path="m7105,5493l7372,5493e" filled="f" stroked="t" strokeweight=".469586pt" strokecolor="#484848">
                <v:path arrowok="t"/>
              </v:shape>
            </v:group>
            <v:group style="position:absolute;left:11416;top:5198;width:2;height:309" coordorigin="11416,5198" coordsize="2,309">
              <v:shape style="position:absolute;left:11416;top:5198;width:2;height:309" coordorigin="11416,5198" coordsize="0,309" path="m11416,5507l11416,5198e" filled="f" stroked="t" strokeweight=".469586pt" strokecolor="#4B4B4B">
                <v:path arrowok="t"/>
              </v:shape>
            </v:group>
            <v:group style="position:absolute;left:4912;top:5730;width:2461;height:2" coordorigin="4912,5730" coordsize="2461,2">
              <v:shape style="position:absolute;left:4912;top:5730;width:2461;height:2" coordorigin="4912,5730" coordsize="2461,0" path="m4912,5730l7372,5730e" filled="f" stroked="t" strokeweight=".469586pt" strokecolor="#5B5B5B">
                <v:path arrowok="t"/>
              </v:shape>
            </v:group>
            <v:group style="position:absolute;left:7316;top:5732;width:4109;height:2" coordorigin="7316,5732" coordsize="4109,2">
              <v:shape style="position:absolute;left:7316;top:5732;width:4109;height:2" coordorigin="7316,5732" coordsize="4109,0" path="m7316,5732l11425,5732e" filled="f" stroked="t" strokeweight=".704379pt" strokecolor="#606060">
                <v:path arrowok="t"/>
              </v:shape>
            </v:group>
            <v:group style="position:absolute;left:2409;top:5970;width:1348;height:2" coordorigin="2409,5970" coordsize="1348,2">
              <v:shape style="position:absolute;left:2409;top:5970;width:1348;height:2" coordorigin="2409,5970" coordsize="1348,0" path="m2409,5970l3757,5970e" filled="f" stroked="t" strokeweight=".704379pt" strokecolor="#646464">
                <v:path arrowok="t"/>
              </v:shape>
            </v:group>
            <v:group style="position:absolute;left:3682;top:5972;width:268;height:2" coordorigin="3682,5972" coordsize="268,2">
              <v:shape style="position:absolute;left:3682;top:5972;width:268;height:2" coordorigin="3682,5972" coordsize="268,0" path="m3682,5972l3949,5972e" filled="f" stroked="t" strokeweight=".469586pt" strokecolor="#4B4B4B">
                <v:path arrowok="t"/>
              </v:shape>
            </v:group>
            <v:group style="position:absolute;left:3893;top:5974;width:7532;height:2" coordorigin="3893,5974" coordsize="7532,2">
              <v:shape style="position:absolute;left:3893;top:5974;width:7532;height:2" coordorigin="3893,5974" coordsize="7532,0" path="m3893,5974l11425,5974e" filled="f" stroked="t" strokeweight=".704379pt" strokecolor="#606060">
                <v:path arrowok="t"/>
              </v:shape>
            </v:group>
            <v:group style="position:absolute;left:484;top:6207;width:3292;height:2" coordorigin="484,6207" coordsize="3292,2">
              <v:shape style="position:absolute;left:484;top:6207;width:3292;height:2" coordorigin="484,6207" coordsize="3292,0" path="m484,6207l3775,6207e" filled="f" stroked="t" strokeweight=".704379pt" strokecolor="#5B5B5B">
                <v:path arrowok="t"/>
              </v:shape>
            </v:group>
            <v:group style="position:absolute;left:486;top:5943;width:2;height:285" coordorigin="486,5943" coordsize="2,285">
              <v:shape style="position:absolute;left:486;top:5943;width:2;height:285" coordorigin="486,5943" coordsize="0,285" path="m486,6228l486,5943e" filled="f" stroked="t" strokeweight=".234793pt" strokecolor="#2F2F2F">
                <v:path arrowok="t"/>
              </v:shape>
            </v:group>
            <v:group style="position:absolute;left:3682;top:6209;width:268;height:2" coordorigin="3682,6209" coordsize="268,2">
              <v:shape style="position:absolute;left:3682;top:6209;width:268;height:2" coordorigin="3682,6209" coordsize="268,0" path="m3682,6209l3949,6209e" filled="f" stroked="t" strokeweight=".469586pt" strokecolor="#4F4F4F">
                <v:path arrowok="t"/>
              </v:shape>
            </v:group>
            <v:group style="position:absolute;left:3893;top:6209;width:3268;height:2" coordorigin="3893,6209" coordsize="3268,2">
              <v:shape style="position:absolute;left:3893;top:6209;width:3268;height:2" coordorigin="3893,6209" coordsize="3268,0" path="m3893,6209l7161,6209e" filled="f" stroked="t" strokeweight=".704379pt" strokecolor="#575757">
                <v:path arrowok="t"/>
              </v:shape>
            </v:group>
            <v:group style="position:absolute;left:7105;top:6212;width:4320;height:2" coordorigin="7105,6212" coordsize="4320,2">
              <v:shape style="position:absolute;left:7105;top:6212;width:4320;height:2" coordorigin="7105,6212" coordsize="4320,0" path="m7105,6212l11425,6212e" filled="f" stroked="t" strokeweight=".704379pt" strokecolor="#606060">
                <v:path arrowok="t"/>
              </v:shape>
            </v:group>
            <v:group style="position:absolute;left:7692;top:6186;width:2;height:294" coordorigin="7692,6186" coordsize="2,294">
              <v:shape style="position:absolute;left:7692;top:6186;width:2;height:294" coordorigin="7692,6186" coordsize="0,294" path="m7692,6480l7692,6186e" filled="f" stroked="t" strokeweight=".234793pt" strokecolor="#5B5B5B">
                <v:path arrowok="t"/>
              </v:shape>
            </v:group>
            <v:group style="position:absolute;left:2409;top:6679;width:4752;height:2" coordorigin="2409,6679" coordsize="4752,2">
              <v:shape style="position:absolute;left:2409;top:6679;width:4752;height:2" coordorigin="2409,6679" coordsize="4752,0" path="m2409,6679l7161,6679e" filled="f" stroked="t" strokeweight=".704379pt" strokecolor="#606060">
                <v:path arrowok="t"/>
              </v:shape>
            </v:group>
            <v:group style="position:absolute;left:7105;top:6679;width:268;height:2" coordorigin="7105,6679" coordsize="268,2">
              <v:shape style="position:absolute;left:7105;top:6679;width:268;height:2" coordorigin="7105,6679" coordsize="268,0" path="m7105,6679l7372,6679e" filled="f" stroked="t" strokeweight=".469586pt" strokecolor="#3B3B3B">
                <v:path arrowok="t"/>
              </v:shape>
            </v:group>
            <v:group style="position:absolute;left:7316;top:6679;width:4109;height:2" coordorigin="7316,6679" coordsize="4109,2">
              <v:shape style="position:absolute;left:7316;top:6679;width:4109;height:2" coordorigin="7316,6679" coordsize="4109,0" path="m7316,6679l11425,6679e" filled="f" stroked="t" strokeweight=".704379pt" strokecolor="#646464">
                <v:path arrowok="t"/>
              </v:shape>
            </v:group>
            <v:group style="position:absolute;left:7692;top:6480;width:2;height:190" coordorigin="7692,6480" coordsize="2,190">
              <v:shape style="position:absolute;left:7692;top:6480;width:2;height:190" coordorigin="7692,6480" coordsize="0,190" path="m7692,6670l7692,6480e" filled="f" stroked="t" strokeweight=".234793pt" strokecolor="#A3A3A3">
                <v:path arrowok="t"/>
              </v:shape>
            </v:group>
            <v:group style="position:absolute;left:11418;top:6451;width:2;height:247" coordorigin="11418,6451" coordsize="2,247">
              <v:shape style="position:absolute;left:11418;top:6451;width:2;height:247" coordorigin="11418,6451" coordsize="0,247" path="m11418,6698l11418,6451e" filled="f" stroked="t" strokeweight=".469586pt" strokecolor="#4B4B4B">
                <v:path arrowok="t"/>
              </v:shape>
            </v:group>
            <v:group style="position:absolute;left:2414;top:6917;width:4748;height:2" coordorigin="2414,6917" coordsize="4748,2">
              <v:shape style="position:absolute;left:2414;top:6917;width:4748;height:2" coordorigin="2414,6917" coordsize="4748,0" path="m2414,6917l7161,6917e" filled="f" stroked="t" strokeweight=".704379pt" strokecolor="#646464">
                <v:path arrowok="t"/>
              </v:shape>
            </v:group>
            <v:group style="position:absolute;left:7105;top:6917;width:268;height:2" coordorigin="7105,6917" coordsize="268,2">
              <v:shape style="position:absolute;left:7105;top:6917;width:268;height:2" coordorigin="7105,6917" coordsize="268,0" path="m7105,6917l7372,6917e" filled="f" stroked="t" strokeweight=".469586pt" strokecolor="#4B4B4B">
                <v:path arrowok="t"/>
              </v:shape>
            </v:group>
            <v:group style="position:absolute;left:7316;top:6917;width:2451;height:2" coordorigin="7316,6917" coordsize="2451,2">
              <v:shape style="position:absolute;left:7316;top:6917;width:2451;height:2" coordorigin="7316,6917" coordsize="2451,0" path="m7316,6917l9767,6917e" filled="f" stroked="t" strokeweight=".704379pt" strokecolor="#646464">
                <v:path arrowok="t"/>
              </v:shape>
            </v:group>
            <v:group style="position:absolute;left:7692;top:6656;width:2;height:247" coordorigin="7692,6656" coordsize="2,247">
              <v:shape style="position:absolute;left:7692;top:6656;width:2;height:247" coordorigin="7692,6656" coordsize="0,247" path="m7692,6902l7692,6656e" filled="f" stroked="t" strokeweight=".234793pt" strokecolor="#838383">
                <v:path arrowok="t"/>
              </v:shape>
            </v:group>
            <v:group style="position:absolute;left:9711;top:6921;width:197;height:2" coordorigin="9711,6921" coordsize="197,2">
              <v:shape style="position:absolute;left:9711;top:6921;width:197;height:2" coordorigin="9711,6921" coordsize="197,0" path="m9711,6921l9908,6921e" filled="f" stroked="t" strokeweight=".469586pt" strokecolor="#4F4F4F">
                <v:path arrowok="t"/>
              </v:shape>
            </v:group>
            <v:group style="position:absolute;left:9852;top:6921;width:1573;height:2" coordorigin="9852,6921" coordsize="1573,2">
              <v:shape style="position:absolute;left:9852;top:6921;width:1573;height:2" coordorigin="9852,6921" coordsize="1573,0" path="m9852,6921l11425,6921e" filled="f" stroked="t" strokeweight=".704379pt" strokecolor="#676767">
                <v:path arrowok="t"/>
              </v:shape>
            </v:group>
            <v:group style="position:absolute;left:11418;top:6627;width:2;height:2540" coordorigin="11418,6627" coordsize="2,2540">
              <v:shape style="position:absolute;left:11418;top:6627;width:2;height:2540" coordorigin="11418,6627" coordsize="0,2540" path="m11418,9167l11418,6627e" filled="f" stroked="t" strokeweight=".704379pt" strokecolor="#646464">
                <v:path arrowok="t"/>
              </v:shape>
            </v:group>
            <v:group style="position:absolute;left:474;top:7152;width:1949;height:2" coordorigin="474,7152" coordsize="1949,2">
              <v:shape style="position:absolute;left:474;top:7152;width:1949;height:2" coordorigin="474,7152" coordsize="1949,0" path="m474,7152l2423,7152e" filled="f" stroked="t" strokeweight=".704379pt" strokecolor="#646464">
                <v:path arrowok="t"/>
              </v:shape>
            </v:group>
            <v:group style="position:absolute;left:2353;top:7154;width:2146;height:2" coordorigin="2353,7154" coordsize="2146,2">
              <v:shape style="position:absolute;left:2353;top:7154;width:2146;height:2" coordorigin="2353,7154" coordsize="2146,0" path="m2353,7154l4499,7154e" filled="f" stroked="t" strokeweight=".469586pt" strokecolor="#575757">
                <v:path arrowok="t"/>
              </v:shape>
            </v:group>
            <v:group style="position:absolute;left:4442;top:7159;width:2930;height:2" coordorigin="4442,7159" coordsize="2930,2">
              <v:shape style="position:absolute;left:4442;top:7159;width:2930;height:2" coordorigin="4442,7159" coordsize="2930,0" path="m4442,7159l7372,7159e" filled="f" stroked="t" strokeweight=".704379pt" strokecolor="#646464">
                <v:path arrowok="t"/>
              </v:shape>
            </v:group>
            <v:group style="position:absolute;left:7316;top:7159;width:404;height:2" coordorigin="7316,7159" coordsize="404,2">
              <v:shape style="position:absolute;left:7316;top:7159;width:404;height:2" coordorigin="7316,7159" coordsize="404,0" path="m7316,7159l7720,7159e" filled="f" stroked="t" strokeweight=".469586pt" strokecolor="#4F4F4F">
                <v:path arrowok="t"/>
              </v:shape>
            </v:group>
            <v:group style="position:absolute;left:7664;top:7161;width:3761;height:2" coordorigin="7664,7161" coordsize="3761,2">
              <v:shape style="position:absolute;left:7664;top:7161;width:3761;height:2" coordorigin="7664,7161" coordsize="3761,0" path="m7664,7161l11425,7161e" filled="f" stroked="t" strokeweight=".704379pt" strokecolor="#606060">
                <v:path arrowok="t"/>
              </v:shape>
            </v:group>
            <v:group style="position:absolute;left:486;top:7102;width:2;height:342" coordorigin="486,7102" coordsize="2,342">
              <v:shape style="position:absolute;left:486;top:7102;width:2;height:342" coordorigin="486,7102" coordsize="0,342" path="m486,7444l486,7102e" filled="f" stroked="t" strokeweight=".234793pt" strokecolor="#3F3F3F">
                <v:path arrowok="t"/>
              </v:shape>
            </v:group>
            <v:group style="position:absolute;left:479;top:7619;width:3259;height:2" coordorigin="479,7619" coordsize="3259,2">
              <v:shape style="position:absolute;left:479;top:7619;width:3259;height:2" coordorigin="479,7619" coordsize="3259,0" path="m479,7619l3738,7619e" filled="f" stroked="t" strokeweight=".704379pt" strokecolor="#646464">
                <v:path arrowok="t"/>
              </v:shape>
            </v:group>
            <v:group style="position:absolute;left:3682;top:7624;width:268;height:2" coordorigin="3682,7624" coordsize="268,2">
              <v:shape style="position:absolute;left:3682;top:7624;width:268;height:2" coordorigin="3682,7624" coordsize="268,0" path="m3682,7624l3949,7624e" filled="f" stroked="t" strokeweight=".469586pt" strokecolor="#484848">
                <v:path arrowok="t"/>
              </v:shape>
            </v:group>
            <v:group style="position:absolute;left:3893;top:7626;width:7532;height:2" coordorigin="3893,7626" coordsize="7532,2">
              <v:shape style="position:absolute;left:3893;top:7626;width:7532;height:2" coordorigin="3893,7626" coordsize="7532,0" path="m3893,7626l11425,7626e" filled="f" stroked="t" strokeweight=".704379pt" strokecolor="#646464">
                <v:path arrowok="t"/>
              </v:shape>
            </v:group>
            <v:group style="position:absolute;left:4928;top:7614;width:2;height:736" coordorigin="4928,7614" coordsize="2,736">
              <v:shape style="position:absolute;left:4928;top:7614;width:2;height:736" coordorigin="4928,7614" coordsize="0,736" path="m4928,8350l4928,7614e" filled="f" stroked="t" strokeweight=".704379pt" strokecolor="#545454">
                <v:path arrowok="t"/>
              </v:shape>
            </v:group>
            <v:group style="position:absolute;left:4917;top:7868;width:4851;height:2" coordorigin="4917,7868" coordsize="4851,2">
              <v:shape style="position:absolute;left:4917;top:7868;width:4851;height:2" coordorigin="4917,7868" coordsize="4851,0" path="m4917,7868l9767,7868e" filled="f" stroked="t" strokeweight=".704379pt" strokecolor="#646464">
                <v:path arrowok="t"/>
              </v:shape>
            </v:group>
            <v:group style="position:absolute;left:9711;top:7871;width:197;height:2" coordorigin="9711,7871" coordsize="197,2">
              <v:shape style="position:absolute;left:9711;top:7871;width:197;height:2" coordorigin="9711,7871" coordsize="197,0" path="m9711,7871l9908,7871e" filled="f" stroked="t" strokeweight=".469586pt" strokecolor="#4F4F4F">
                <v:path arrowok="t"/>
              </v:shape>
            </v:group>
            <v:group style="position:absolute;left:9852;top:7871;width:1578;height:2" coordorigin="9852,7871" coordsize="1578,2">
              <v:shape style="position:absolute;left:9852;top:7871;width:1578;height:2" coordorigin="9852,7871" coordsize="1578,0" path="m9852,7871l11430,7871e" filled="f" stroked="t" strokeweight=".704379pt" strokecolor="#606060">
                <v:path arrowok="t"/>
              </v:shape>
            </v:group>
            <v:group style="position:absolute;left:4921;top:8103;width:559;height:2" coordorigin="4921,8103" coordsize="559,2">
              <v:shape style="position:absolute;left:4921;top:8103;width:559;height:2" coordorigin="4921,8103" coordsize="559,0" path="m4921,8103l5480,8103e" filled="f" stroked="t" strokeweight=".469586pt" strokecolor="#5B5B5B">
                <v:path arrowok="t"/>
              </v:shape>
            </v:group>
            <v:group style="position:absolute;left:5424;top:8103;width:4344;height:2" coordorigin="5424,8103" coordsize="4344,2">
              <v:shape style="position:absolute;left:5424;top:8103;width:4344;height:2" coordorigin="5424,8103" coordsize="4344,0" path="m5424,8103l9767,8103e" filled="f" stroked="t" strokeweight=".704379pt" strokecolor="#606060">
                <v:path arrowok="t"/>
              </v:shape>
            </v:group>
            <v:group style="position:absolute;left:9711;top:8108;width:197;height:2" coordorigin="9711,8108" coordsize="197,2">
              <v:shape style="position:absolute;left:9711;top:8108;width:197;height:2" coordorigin="9711,8108" coordsize="197,0" path="m9711,8108l9908,8108e" filled="f" stroked="t" strokeweight=".469586pt" strokecolor="#484848">
                <v:path arrowok="t"/>
              </v:shape>
            </v:group>
            <v:group style="position:absolute;left:9852;top:8108;width:1573;height:2" coordorigin="9852,8108" coordsize="1573,2">
              <v:shape style="position:absolute;left:9852;top:8108;width:1573;height:2" coordorigin="9852,8108" coordsize="1573,0" path="m9852,8108l11425,8108e" filled="f" stroked="t" strokeweight=".704379pt" strokecolor="#5B5B5B">
                <v:path arrowok="t"/>
              </v:shape>
            </v:group>
            <v:group style="position:absolute;left:479;top:8343;width:10927;height:2" coordorigin="479,8343" coordsize="10927,2">
              <v:shape style="position:absolute;left:479;top:8343;width:10927;height:2" coordorigin="479,8343" coordsize="10927,0" path="m479,8343l11406,8343e" filled="f" stroked="t" strokeweight=".704379pt" strokecolor="#606060">
                <v:path arrowok="t"/>
              </v:shape>
            </v:group>
            <v:group style="position:absolute;left:9852;top:8348;width:1573;height:2" coordorigin="9852,8348" coordsize="1573,2">
              <v:shape style="position:absolute;left:9852;top:8348;width:1573;height:2" coordorigin="9852,8348" coordsize="1573,0" path="m9852,8348l11425,8348e" filled="f" stroked="t" strokeweight=".704379pt" strokecolor="#646464">
                <v:path arrowok="t"/>
              </v:shape>
            </v:group>
            <v:group style="position:absolute;left:474;top:9138;width:3282;height:2" coordorigin="474,9138" coordsize="3282,2">
              <v:shape style="position:absolute;left:474;top:9138;width:3282;height:2" coordorigin="474,9138" coordsize="3282,0" path="m474,9138l3757,9138e" filled="f" stroked="t" strokeweight=".704379pt" strokecolor="#6B6B6B">
                <v:path arrowok="t"/>
              </v:shape>
            </v:group>
            <v:group style="position:absolute;left:3682;top:9143;width:268;height:2" coordorigin="3682,9143" coordsize="268,2">
              <v:shape style="position:absolute;left:3682;top:9143;width:268;height:2" coordorigin="3682,9143" coordsize="268,0" path="m3682,9143l3949,9143e" filled="f" stroked="t" strokeweight=".469586pt" strokecolor="#4B4B4B">
                <v:path arrowok="t"/>
              </v:shape>
            </v:group>
            <v:group style="position:absolute;left:3893;top:9145;width:7537;height:2" coordorigin="3893,9145" coordsize="7537,2">
              <v:shape style="position:absolute;left:3893;top:9145;width:7537;height:2" coordorigin="3893,9145" coordsize="7537,0" path="m3893,9145l11430,9145e" filled="f" stroked="t" strokeweight=".704379pt" strokecolor="#606060">
                <v:path arrowok="t"/>
              </v:shape>
            </v:group>
            <v:group style="position:absolute;left:484;top:9096;width:2;height:332" coordorigin="484,9096" coordsize="2,332">
              <v:shape style="position:absolute;left:484;top:9096;width:2;height:332" coordorigin="484,9096" coordsize="0,332" path="m484,9428l484,9096e" filled="f" stroked="t" strokeweight=".469586pt" strokecolor="#3F3F3F">
                <v:path arrowok="t"/>
              </v:shape>
            </v:group>
            <v:group style="position:absolute;left:11420;top:9096;width:2;height:332" coordorigin="11420,9096" coordsize="2,332">
              <v:shape style="position:absolute;left:11420;top:9096;width:2;height:332" coordorigin="11420,9096" coordsize="0,332" path="m11420,9428l11420,9096e" filled="f" stroked="t" strokeweight=".469586pt" strokecolor="#575757">
                <v:path arrowok="t"/>
              </v:shape>
            </v:group>
            <v:group style="position:absolute;left:11420;top:9371;width:2;height:536" coordorigin="11420,9371" coordsize="2,536">
              <v:shape style="position:absolute;left:11420;top:9371;width:2;height:536" coordorigin="11420,9371" coordsize="0,536" path="m11420,9907l11420,9371e" filled="f" stroked="t" strokeweight=".704379pt" strokecolor="#606060">
                <v:path arrowok="t"/>
              </v:shape>
            </v:group>
            <v:group style="position:absolute;left:479;top:10071;width:10951;height:2" coordorigin="479,10071" coordsize="10951,2">
              <v:shape style="position:absolute;left:479;top:10071;width:10951;height:2" coordorigin="479,10071" coordsize="10951,0" path="m479,10071l11430,10071e" filled="f" stroked="t" strokeweight=".704379pt" strokecolor="#646464">
                <v:path arrowok="t"/>
              </v:shape>
            </v:group>
            <v:group style="position:absolute;left:481;top:9850;width:2;height:266" coordorigin="481,9850" coordsize="2,266">
              <v:shape style="position:absolute;left:481;top:9850;width:2;height:266" coordorigin="481,9850" coordsize="0,266" path="m481,10116l481,9850e" filled="f" stroked="t" strokeweight=".469586pt" strokecolor="#343434">
                <v:path arrowok="t"/>
              </v:shape>
            </v:group>
            <v:group style="position:absolute;left:11420;top:9850;width:2;height:266" coordorigin="11420,9850" coordsize="2,266">
              <v:shape style="position:absolute;left:11420;top:9850;width:2;height:266" coordorigin="11420,9850" coordsize="0,266" path="m11420,10116l11420,9850e" filled="f" stroked="t" strokeweight=".469586pt" strokecolor="#4B4B4B">
                <v:path arrowok="t"/>
              </v:shape>
            </v:group>
            <v:group style="position:absolute;left:474;top:10311;width:10955;height:2" coordorigin="474,10311" coordsize="10955,2">
              <v:shape style="position:absolute;left:474;top:10311;width:10955;height:2" coordorigin="474,10311" coordsize="10955,0" path="m474,10311l11430,10311e" filled="f" stroked="t" strokeweight=".704379pt" strokecolor="#606060">
                <v:path arrowok="t"/>
              </v:shape>
            </v:group>
            <v:group style="position:absolute;left:11420;top:10045;width:2;height:1006" coordorigin="11420,10045" coordsize="2,1006">
              <v:shape style="position:absolute;left:11420;top:10045;width:2;height:1006" coordorigin="11420,10045" coordsize="0,1006" path="m11420,11051l11420,10045e" filled="f" stroked="t" strokeweight=".704379pt" strokecolor="#606060">
                <v:path arrowok="t"/>
              </v:shape>
            </v:group>
            <v:group style="position:absolute;left:479;top:10548;width:9889;height:2" coordorigin="479,10548" coordsize="9889,2">
              <v:shape style="position:absolute;left:479;top:10548;width:9889;height:2" coordorigin="479,10548" coordsize="9889,0" path="m479,10548l10368,10548e" filled="f" stroked="t" strokeweight=".704379pt" strokecolor="#606060">
                <v:path arrowok="t"/>
              </v:shape>
            </v:group>
            <v:group style="position:absolute;left:3682;top:10548;width:268;height:2" coordorigin="3682,10548" coordsize="268,2">
              <v:shape style="position:absolute;left:3682;top:10548;width:268;height:2" coordorigin="3682,10548" coordsize="268,0" path="m3682,10548l3949,10548e" filled="f" stroked="t" strokeweight=".469586pt" strokecolor="#4B4B4B">
                <v:path arrowok="t"/>
              </v:shape>
            </v:group>
            <v:group style="position:absolute;left:7105;top:10553;width:268;height:2" coordorigin="7105,10553" coordsize="268,2">
              <v:shape style="position:absolute;left:7105;top:10553;width:268;height:2" coordorigin="7105,10553" coordsize="268,0" path="m7105,10553l7372,10553e" filled="f" stroked="t" strokeweight=".469586pt" strokecolor="#4B4B4B">
                <v:path arrowok="t"/>
              </v:shape>
            </v:group>
            <v:group style="position:absolute;left:9711;top:10558;width:1714;height:2" coordorigin="9711,10558" coordsize="1714,2">
              <v:shape style="position:absolute;left:9711;top:10558;width:1714;height:2" coordorigin="9711,10558" coordsize="1714,0" path="m9711,10558l11425,10558e" filled="f" stroked="t" strokeweight=".704379pt" strokecolor="#646464">
                <v:path arrowok="t"/>
              </v:shape>
            </v:group>
            <v:group style="position:absolute;left:775;top:11023;width:6386;height:2" coordorigin="775,11023" coordsize="6386,2">
              <v:shape style="position:absolute;left:775;top:11023;width:6386;height:2" coordorigin="775,11023" coordsize="6386,0" path="m775,11023l7161,11023e" filled="f" stroked="t" strokeweight=".704379pt" strokecolor="#646464">
                <v:path arrowok="t"/>
              </v:shape>
            </v:group>
            <v:group style="position:absolute;left:7105;top:11028;width:268;height:2" coordorigin="7105,11028" coordsize="268,2">
              <v:shape style="position:absolute;left:7105;top:11028;width:268;height:2" coordorigin="7105,11028" coordsize="268,0" path="m7105,11028l7372,11028e" filled="f" stroked="t" strokeweight=".469586pt" strokecolor="#484848">
                <v:path arrowok="t"/>
              </v:shape>
            </v:group>
            <v:group style="position:absolute;left:7316;top:11030;width:2451;height:2" coordorigin="7316,11030" coordsize="2451,2">
              <v:shape style="position:absolute;left:7316;top:11030;width:2451;height:2" coordorigin="7316,11030" coordsize="2451,0" path="m7316,11030l9767,11030e" filled="f" stroked="t" strokeweight=".704379pt" strokecolor="#606060">
                <v:path arrowok="t"/>
              </v:shape>
            </v:group>
            <v:group style="position:absolute;left:9711;top:11032;width:197;height:2" coordorigin="9711,11032" coordsize="197,2">
              <v:shape style="position:absolute;left:9711;top:11032;width:197;height:2" coordorigin="9711,11032" coordsize="197,0" path="m9711,11032l9908,11032e" filled="f" stroked="t" strokeweight=".469586pt" strokecolor="#4F4F4F">
                <v:path arrowok="t"/>
              </v:shape>
            </v:group>
            <v:group style="position:absolute;left:9852;top:11032;width:1573;height:2" coordorigin="9852,11032" coordsize="1573,2">
              <v:shape style="position:absolute;left:9852;top:11032;width:1573;height:2" coordorigin="9852,11032" coordsize="1573,0" path="m9852,11032l11425,11032e" filled="f" stroked="t" strokeweight=".704379pt" strokecolor="#606060">
                <v:path arrowok="t"/>
              </v:shape>
            </v:group>
            <v:group style="position:absolute;left:479;top:11267;width:10951;height:2" coordorigin="479,11267" coordsize="10951,2">
              <v:shape style="position:absolute;left:479;top:11267;width:10951;height:2" coordorigin="479,11267" coordsize="10951,0" path="m479,11267l11430,11267e" filled="f" stroked="t" strokeweight=".704379pt" strokecolor="#646464">
                <v:path arrowok="t"/>
              </v:shape>
            </v:group>
            <v:group style="position:absolute;left:11420;top:10980;width:2;height:332" coordorigin="11420,10980" coordsize="2,332">
              <v:shape style="position:absolute;left:11420;top:10980;width:2;height:332" coordorigin="11420,10980" coordsize="0,332" path="m11420,11313l11420,10980e" filled="f" stroked="t" strokeweight=".469586pt" strokecolor="#4B4B4B">
                <v:path arrowok="t"/>
              </v:shape>
            </v:group>
            <v:group style="position:absolute;left:474;top:11505;width:10955;height:2" coordorigin="474,11505" coordsize="10955,2">
              <v:shape style="position:absolute;left:474;top:11505;width:10955;height:2" coordorigin="474,11505" coordsize="10955,0" path="m474,11505l11430,11505e" filled="f" stroked="t" strokeweight=".704379pt" strokecolor="#646464">
                <v:path arrowok="t"/>
              </v:shape>
            </v:group>
            <v:group style="position:absolute;left:1176;top:11251;width:2;height:4999" coordorigin="1176,11251" coordsize="2,4999">
              <v:shape style="position:absolute;left:1176;top:11251;width:2;height:4999" coordorigin="1176,11251" coordsize="0,4999" path="m1176,16250l1176,11251e" filled="f" stroked="t" strokeweight=".704379pt" strokecolor="#545454">
                <v:path arrowok="t"/>
              </v:shape>
            </v:group>
            <v:group style="position:absolute;left:1754;top:11251;width:2;height:788" coordorigin="1754,11251" coordsize="2,788">
              <v:shape style="position:absolute;left:1754;top:11251;width:2;height:788" coordorigin="1754,11251" coordsize="0,788" path="m1754,12039l1754,11251e" filled="f" stroked="t" strokeweight=".939172pt" strokecolor="#545454">
                <v:path arrowok="t"/>
              </v:shape>
            </v:group>
            <v:group style="position:absolute;left:7349;top:11260;width:2;height:4999" coordorigin="7349,11260" coordsize="2,4999">
              <v:shape style="position:absolute;left:7349;top:11260;width:2;height:4999" coordorigin="7349,11260" coordsize="0,4999" path="m7349,16259l7349,11260e" filled="f" stroked="t" strokeweight=".704379pt" strokecolor="#575757">
                <v:path arrowok="t"/>
              </v:shape>
            </v:group>
            <v:group style="position:absolute;left:11423;top:11241;width:2;height:2345" coordorigin="11423,11241" coordsize="2,2345">
              <v:shape style="position:absolute;left:11423;top:11241;width:2;height:2345" coordorigin="11423,11241" coordsize="0,2345" path="m11423,13586l11423,11241e" filled="f" stroked="t" strokeweight=".704379pt" strokecolor="#646464">
                <v:path arrowok="t"/>
              </v:shape>
            </v:group>
            <v:group style="position:absolute;left:1756;top:11968;width:2;height:261" coordorigin="1756,11968" coordsize="2,261">
              <v:shape style="position:absolute;left:1756;top:11968;width:2;height:261" coordorigin="1756,11968" coordsize="0,261" path="m1756,12229l1756,11968e" filled="f" stroked="t" strokeweight=".469586pt" strokecolor="#3F3F3F">
                <v:path arrowok="t"/>
              </v:shape>
            </v:group>
            <v:group style="position:absolute;left:1756;top:12172;width:2;height:574" coordorigin="1756,12172" coordsize="2,574">
              <v:shape style="position:absolute;left:1756;top:12172;width:2;height:574" coordorigin="1756,12172" coordsize="0,574" path="m1756,12746l1756,12172e" filled="f" stroked="t" strokeweight=".704379pt" strokecolor="#4B4B4B">
                <v:path arrowok="t"/>
              </v:shape>
            </v:group>
            <v:group style="position:absolute;left:486;top:6632;width:2;height:290" coordorigin="486,6632" coordsize="2,290">
              <v:shape style="position:absolute;left:486;top:6632;width:2;height:290" coordorigin="486,6632" coordsize="0,290" path="m486,6921l486,6632e" filled="f" stroked="t" strokeweight=".234793pt" strokecolor="#3B3B3B">
                <v:path arrowok="t"/>
              </v:shape>
            </v:group>
            <v:group style="position:absolute;left:486;top:7842;width:2;height:271" coordorigin="486,7842" coordsize="2,271">
              <v:shape style="position:absolute;left:486;top:7842;width:2;height:271" coordorigin="486,7842" coordsize="0,271" path="m486,8113l486,7842e" filled="f" stroked="t" strokeweight=".234793pt" strokecolor="#3B3B3B">
                <v:path arrowok="t"/>
              </v:shape>
            </v:group>
            <v:group style="position:absolute;left:481;top:10762;width:2;height:290" coordorigin="481,10762" coordsize="2,290">
              <v:shape style="position:absolute;left:481;top:10762;width:2;height:290" coordorigin="481,10762" coordsize="0,290" path="m481,11051l481,10762e" filled="f" stroked="t" strokeweight=".704379pt" strokecolor="#707070">
                <v:path arrowok="t"/>
              </v:shape>
            </v:group>
            <v:group style="position:absolute;left:481;top:12172;width:2;height:380" coordorigin="481,12172" coordsize="2,380">
              <v:shape style="position:absolute;left:481;top:12172;width:2;height:380" coordorigin="481,12172" coordsize="0,380" path="m481,12552l481,12172e" filled="f" stroked="t" strokeweight=".469586pt" strokecolor="#3B3B3B">
                <v:path arrowok="t"/>
              </v:shape>
            </v:group>
            <v:group style="position:absolute;left:481;top:6442;width:2;height:9808" coordorigin="481,6442" coordsize="2,9808">
              <v:shape style="position:absolute;left:481;top:6442;width:2;height:9808" coordorigin="481,6442" coordsize="0,9808" path="m481,16250l481,6442e" filled="f" stroked="t" strokeweight=".469586pt" strokecolor="#545454">
                <v:path arrowok="t"/>
              </v:shape>
            </v:group>
            <v:group style="position:absolute;left:1756;top:12689;width:2;height:209" coordorigin="1756,12689" coordsize="2,209">
              <v:shape style="position:absolute;left:1756;top:12689;width:2;height:209" coordorigin="1756,12689" coordsize="0,209" path="m1756,12898l1756,12689e" filled="f" stroked="t" strokeweight=".469586pt" strokecolor="#232323">
                <v:path arrowok="t"/>
              </v:shape>
            </v:group>
            <v:group style="position:absolute;left:451;top:12870;width:2;height:81" coordorigin="451,12870" coordsize="2,81">
              <v:shape style="position:absolute;left:451;top:12870;width:2;height:81" coordorigin="451,12870" coordsize="0,81" path="m451,12950l451,12870e" filled="f" stroked="t" strokeweight=".234793pt" strokecolor="#000000">
                <v:path arrowok="t"/>
              </v:shape>
            </v:group>
            <v:group style="position:absolute;left:1756;top:12841;width:2;height:1002" coordorigin="1756,12841" coordsize="2,1002">
              <v:shape style="position:absolute;left:1756;top:12841;width:2;height:1002" coordorigin="1756,12841" coordsize="0,1002" path="m1756,13843l1756,12841e" filled="f" stroked="t" strokeweight=".704379pt" strokecolor="#545454">
                <v:path arrowok="t"/>
              </v:shape>
            </v:group>
            <v:group style="position:absolute;left:481;top:12922;width:2;height:199" coordorigin="481,12922" coordsize="2,199">
              <v:shape style="position:absolute;left:481;top:12922;width:2;height:199" coordorigin="481,12922" coordsize="0,199" path="m481,13121l481,12922e" filled="f" stroked="t" strokeweight=".469586pt" strokecolor="#484848">
                <v:path arrowok="t"/>
              </v:shape>
            </v:group>
            <v:group style="position:absolute;left:2416;top:6883;width:2;height:9366" coordorigin="2416,6883" coordsize="2,9366">
              <v:shape style="position:absolute;left:2416;top:6883;width:2;height:9366" coordorigin="2416,6883" coordsize="0,9366" path="m2416,16250l2416,6883e" filled="f" stroked="t" strokeweight=".704379pt" strokecolor="#4B4B4B">
                <v:path arrowok="t"/>
              </v:shape>
            </v:group>
            <v:group style="position:absolute;left:1176;top:13064;width:2;height:256" coordorigin="1176,13064" coordsize="2,256">
              <v:shape style="position:absolute;left:1176;top:13064;width:2;height:256" coordorigin="1176,13064" coordsize="0,256" path="m1176,13321l1176,13064e" filled="f" stroked="t" strokeweight=".469586pt" strokecolor="#3F3F3F">
                <v:path arrowok="t"/>
              </v:shape>
            </v:group>
            <v:group style="position:absolute;left:479;top:13567;width:1939;height:2" coordorigin="479,13567" coordsize="1939,2">
              <v:shape style="position:absolute;left:479;top:13567;width:1939;height:2" coordorigin="479,13567" coordsize="1939,0" path="m479,13567l2418,13567e" filled="f" stroked="t" strokeweight=".704379pt" strokecolor="#676767">
                <v:path arrowok="t"/>
              </v:shape>
            </v:group>
            <v:group style="position:absolute;left:481;top:13525;width:2;height:133" coordorigin="481,13525" coordsize="2,133">
              <v:shape style="position:absolute;left:481;top:13525;width:2;height:133" coordorigin="481,13525" coordsize="0,133" path="m481,13658l481,13525e" filled="f" stroked="t" strokeweight=".469586pt" strokecolor="#444444">
                <v:path arrowok="t"/>
              </v:shape>
            </v:group>
            <v:group style="position:absolute;left:2385;top:14408;width:2512;height:2" coordorigin="2385,14408" coordsize="2512,2">
              <v:shape style="position:absolute;left:2385;top:14408;width:2512;height:2" coordorigin="2385,14408" coordsize="2512,0" path="m2385,14408l4898,14408e" filled="f" stroked="t" strokeweight=".234793pt" strokecolor="#344F87">
                <v:path arrowok="t"/>
              </v:shape>
            </v:group>
            <v:group style="position:absolute;left:7354;top:13530;width:2;height:128" coordorigin="7354,13530" coordsize="2,128">
              <v:shape style="position:absolute;left:7354;top:13530;width:2;height:128" coordorigin="7354,13530" coordsize="0,128" path="m7354,13658l7354,13530e" filled="f" stroked="t" strokeweight=".469586pt" strokecolor="#484848">
                <v:path arrowok="t"/>
              </v:shape>
            </v:group>
            <v:group style="position:absolute;left:11420;top:13530;width:2;height:128" coordorigin="11420,13530" coordsize="2,128">
              <v:shape style="position:absolute;left:11420;top:13530;width:2;height:128" coordorigin="11420,13530" coordsize="0,128" path="m11420,13658l11420,13530e" filled="f" stroked="t" strokeweight=".469586pt" strokecolor="#4B4B4B">
                <v:path arrowok="t"/>
              </v:shape>
            </v:group>
            <v:group style="position:absolute;left:481;top:13601;width:2;height:242" coordorigin="481,13601" coordsize="2,242">
              <v:shape style="position:absolute;left:481;top:13601;width:2;height:242" coordorigin="481,13601" coordsize="0,242" path="m481,13843l481,13601e" filled="f" stroked="t" strokeweight=".469586pt" strokecolor="#575757">
                <v:path arrowok="t"/>
              </v:shape>
            </v:group>
            <v:group style="position:absolute;left:1756;top:13786;width:2;height:294" coordorigin="1756,13786" coordsize="2,294">
              <v:shape style="position:absolute;left:1756;top:13786;width:2;height:294" coordorigin="1756,13786" coordsize="0,294" path="m1756,14080l1756,13786e" filled="f" stroked="t" strokeweight=".469586pt" strokecolor="#3B3B3B">
                <v:path arrowok="t"/>
              </v:shape>
            </v:group>
            <v:group style="position:absolute;left:2414;top:13772;width:2;height:309" coordorigin="2414,13772" coordsize="2,309">
              <v:shape style="position:absolute;left:2414;top:13772;width:2;height:309" coordorigin="2414,13772" coordsize="0,309" path="m2414,14080l2414,13772e" filled="f" stroked="t" strokeweight=".939172pt" strokecolor="#646464">
                <v:path arrowok="t"/>
              </v:shape>
            </v:group>
            <v:group style="position:absolute;left:11420;top:13786;width:2;height:294" coordorigin="11420,13786" coordsize="2,294">
              <v:shape style="position:absolute;left:11420;top:13786;width:2;height:294" coordorigin="11420,13786" coordsize="0,294" path="m11420,14080l11420,13786e" filled="f" stroked="t" strokeweight=".704379pt" strokecolor="#6B6B6B">
                <v:path arrowok="t"/>
              </v:shape>
            </v:group>
            <v:group style="position:absolute;left:481;top:14023;width:2;height:204" coordorigin="481,14023" coordsize="2,204">
              <v:shape style="position:absolute;left:481;top:14023;width:2;height:204" coordorigin="481,14023" coordsize="0,204" path="m481,14227l481,14023e" filled="f" stroked="t" strokeweight=".469586pt" strokecolor="#3F3F3F">
                <v:path arrowok="t"/>
              </v:shape>
            </v:group>
            <v:group style="position:absolute;left:1756;top:14023;width:2;height:437" coordorigin="1756,14023" coordsize="2,437">
              <v:shape style="position:absolute;left:1756;top:14023;width:2;height:437" coordorigin="1756,14023" coordsize="0,437" path="m1756,14460l1756,14023e" filled="f" stroked="t" strokeweight=".704379pt" strokecolor="#575757">
                <v:path arrowok="t"/>
              </v:shape>
            </v:group>
            <v:group style="position:absolute;left:7354;top:14023;width:2;height:204" coordorigin="7354,14023" coordsize="2,204">
              <v:shape style="position:absolute;left:7354;top:14023;width:2;height:204" coordorigin="7354,14023" coordsize="0,204" path="m7354,14227l7354,14023e" filled="f" stroked="t" strokeweight=".469586pt" strokecolor="#444444">
                <v:path arrowok="t"/>
              </v:shape>
            </v:group>
            <v:group style="position:absolute;left:11420;top:14023;width:2;height:204" coordorigin="11420,14023" coordsize="2,204">
              <v:shape style="position:absolute;left:11420;top:14023;width:2;height:204" coordorigin="11420,14023" coordsize="0,204" path="m11420,14227l11420,14023e" filled="f" stroked="t" strokeweight=".469586pt" strokecolor="#4F4F4F">
                <v:path arrowok="t"/>
              </v:shape>
            </v:group>
            <v:group style="position:absolute;left:11420;top:14170;width:2;height:2098" coordorigin="11420,14170" coordsize="2,2098">
              <v:shape style="position:absolute;left:11420;top:14170;width:2;height:2098" coordorigin="11420,14170" coordsize="0,2098" path="m11420,16269l11420,14170e" filled="f" stroked="t" strokeweight=".704379pt" strokecolor="#646464">
                <v:path arrowok="t"/>
              </v:shape>
            </v:group>
            <v:group style="position:absolute;left:1756;top:14379;width:2;height:323" coordorigin="1756,14379" coordsize="2,323">
              <v:shape style="position:absolute;left:1756;top:14379;width:2;height:323" coordorigin="1756,14379" coordsize="0,323" path="m1756,14702l1756,14379e" filled="f" stroked="t" strokeweight=".469586pt" strokecolor="#3F3F3F">
                <v:path arrowok="t"/>
              </v:shape>
            </v:group>
            <v:group style="position:absolute;left:481;top:14645;width:2;height:356" coordorigin="481,14645" coordsize="2,356">
              <v:shape style="position:absolute;left:481;top:14645;width:2;height:356" coordorigin="481,14645" coordsize="0,356" path="m481,15001l481,14645e" filled="f" stroked="t" strokeweight=".469586pt" strokecolor="#444444">
                <v:path arrowok="t"/>
              </v:shape>
            </v:group>
            <v:group style="position:absolute;left:1756;top:14645;width:2;height:1605" coordorigin="1756,14645" coordsize="2,1605">
              <v:shape style="position:absolute;left:1756;top:14645;width:2;height:1605" coordorigin="1756,14645" coordsize="0,1605" path="m1756,16250l1756,14645e" filled="f" stroked="t" strokeweight=".704379pt" strokecolor="#545454">
                <v:path arrowok="t"/>
              </v:shape>
            </v:group>
            <v:group style="position:absolute;left:479;top:16247;width:9429;height:2" coordorigin="479,16247" coordsize="9429,2">
              <v:shape style="position:absolute;left:479;top:16247;width:9429;height:2" coordorigin="479,16247" coordsize="9429,0" path="m479,16247l9908,16247e" filled="f" stroked="t" strokeweight=".704379pt" strokecolor="#676767">
                <v:path arrowok="t"/>
              </v:shape>
            </v:group>
            <v:group style="position:absolute;left:481;top:15177;width:2;height:1073" coordorigin="481,15177" coordsize="2,1073">
              <v:shape style="position:absolute;left:481;top:15177;width:2;height:1073" coordorigin="481,15177" coordsize="0,1073" path="m481,16250l481,15177e" filled="f" stroked="t" strokeweight=".469586pt" strokecolor="#4F4F4F">
                <v:path arrowok="t"/>
              </v:shape>
            </v:group>
            <v:group style="position:absolute;left:1653;top:16243;width:765;height:2" coordorigin="1653,16243" coordsize="765,2">
              <v:shape style="position:absolute;left:1653;top:16243;width:765;height:2" coordorigin="1653,16243" coordsize="765,0" path="m1653,16243l2418,16243e" filled="f" stroked="t" strokeweight=".704379pt" strokecolor="#646464">
                <v:path arrowok="t"/>
              </v:shape>
            </v:group>
            <v:group style="position:absolute;left:9786;top:16254;width:1644;height:2" coordorigin="9786,16254" coordsize="1644,2">
              <v:shape style="position:absolute;left:9786;top:16254;width:1644;height:2" coordorigin="9786,16254" coordsize="1644,0" path="m9786,16254l11430,16254e" filled="f" stroked="t" strokeweight=".704379pt" strokecolor="#777777">
                <v:path arrowok="t"/>
              </v:shape>
            </v:group>
            <v:group style="position:absolute;left:9924;top:13485;width:2;height:382" coordorigin="9924,13485" coordsize="2,382">
              <v:shape style="position:absolute;left:9924;top:13485;width:2;height:382" coordorigin="9924,13485" coordsize="0,382" path="m9924,13867l9924,13485e" filled="f" stroked="t" strokeweight="4.016080pt" strokecolor="#D6DDE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50"/>
          <w:szCs w:val="50"/>
          <w:color w:val="003FD8"/>
          <w:spacing w:val="0"/>
          <w:w w:val="70"/>
          <w:b/>
          <w:bCs/>
          <w:i/>
        </w:rPr>
        <w:t>J?lo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540"/>
          <w:cols w:num="2" w:equalWidth="0">
            <w:col w:w="3126" w:space="2342"/>
            <w:col w:w="5552"/>
          </w:cols>
        </w:sectPr>
      </w:pPr>
      <w:rPr/>
    </w:p>
    <w:p>
      <w:pPr>
        <w:spacing w:before="58" w:after="0" w:line="222" w:lineRule="auto"/>
        <w:ind w:left="748" w:right="-152" w:firstLine="4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343434"/>
          <w:spacing w:val="-388"/>
          <w:w w:val="158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9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1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2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exact"/>
        <w:ind w:left="225" w:right="436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6"/>
        </w:rPr>
        <w:t>BÜYÜKŞEHiR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26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4" w:lineRule="exact"/>
        <w:ind w:left="336" w:right="450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4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b/>
          <w:bCs/>
        </w:rPr>
        <w:t>i</w:t>
      </w:r>
      <w:r>
        <w:rPr>
          <w:rFonts w:ascii="Arial" w:hAnsi="Arial" w:cs="Arial" w:eastAsia="Arial"/>
          <w:sz w:val="25"/>
          <w:szCs w:val="25"/>
          <w:color w:val="343434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9" w:after="0" w:line="226" w:lineRule="exact"/>
        <w:ind w:left="991" w:right="520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80" w:bottom="280" w:left="160" w:right="300"/>
          <w:cols w:num="2" w:equalWidth="0">
            <w:col w:w="1760" w:space="1644"/>
            <w:col w:w="8056"/>
          </w:cols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</w:sectPr>
      </w:pPr>
      <w:rPr/>
    </w:p>
    <w:p>
      <w:pPr>
        <w:spacing w:before="34" w:after="0" w:line="240" w:lineRule="auto"/>
        <w:ind w:left="280" w:right="-20"/>
        <w:jc w:val="left"/>
        <w:tabs>
          <w:tab w:pos="1620" w:val="left"/>
          <w:tab w:pos="3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:28.05.2017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99" w:right="-70"/>
        <w:jc w:val="left"/>
        <w:tabs>
          <w:tab w:pos="1640" w:val="left"/>
          <w:tab w:pos="3220" w:val="left"/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:28.05.2017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3586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:Buca-2/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No:7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299"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  <w:position w:val="-1"/>
        </w:rPr>
        <w:t>Dogıı.ı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:Buca-2/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8"/>
          <w:position w:val="-1"/>
        </w:rPr>
        <w:t>0:3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6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!Tel: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0"/>
          <w:w w:val="9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:Merkez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  <w:cols w:num="2" w:equalWidth="0">
            <w:col w:w="5046" w:space="572"/>
            <w:col w:w="5842"/>
          </w:cols>
        </w:sectPr>
      </w:pPr>
      <w:rPr/>
    </w:p>
    <w:p>
      <w:pPr>
        <w:spacing w:before="11" w:after="0" w:line="226" w:lineRule="exact"/>
        <w:ind w:left="299" w:right="-20"/>
        <w:jc w:val="left"/>
        <w:tabs>
          <w:tab w:pos="1640" w:val="left"/>
          <w:tab w:pos="4540" w:val="left"/>
          <w:tab w:pos="7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:Bina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Yang-ını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Sınıfı:A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1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:E.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4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</w:sectPr>
      </w:pPr>
      <w:rPr/>
    </w:p>
    <w:p>
      <w:pPr>
        <w:spacing w:before="16" w:after="0" w:line="240" w:lineRule="auto"/>
        <w:ind w:left="29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5" w:lineRule="exact"/>
        <w:ind w:left="5" w:right="-10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96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u w:val="single" w:color="000000"/>
          <w:position w:val="-1"/>
        </w:rPr>
        <w:t>Betonarm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u w:val="single" w:color="0000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u w:val="single" w:color="000000"/>
          <w:position w:val="-1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u w:val="single" w:color="0000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u w:val="single" w:color="000000"/>
          <w:position w:val="-1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6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u w:val="single" w:color="000000"/>
          <w:position w:val="-1"/>
        </w:rPr>
        <w:t>Çe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337" w:right="-20"/>
        <w:jc w:val="left"/>
        <w:tabs>
          <w:tab w:pos="820" w:val="left"/>
          <w:tab w:pos="1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>X</w:t>
      </w:r>
      <w:r>
        <w:rPr>
          <w:rFonts w:ascii="Arial" w:hAnsi="Arial" w:cs="Arial" w:eastAsia="Arial"/>
          <w:sz w:val="23"/>
          <w:szCs w:val="23"/>
          <w:color w:val="343434"/>
          <w:spacing w:val="-5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0"/>
          <w:w w:val="56"/>
        </w:rPr>
        <w:t>!</w:t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-47"/>
          <w:w w:val="56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B6B6B6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6"/>
        </w:rPr>
        <w:t>Diğ_er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Şekli:Konut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9"/>
        </w:rPr>
        <w:t>iYangını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</w:rPr>
        <w:t>Saati:ı8:20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  <w:cols w:num="4" w:equalWidth="0">
            <w:col w:w="1834" w:space="1851"/>
            <w:col w:w="2557" w:space="122"/>
            <w:col w:w="428" w:space="45"/>
            <w:col w:w="4623"/>
          </w:cols>
        </w:sectPr>
      </w:pPr>
      <w:rPr/>
    </w:p>
    <w:p>
      <w:pPr>
        <w:spacing w:before="0" w:after="0" w:line="209" w:lineRule="exact"/>
        <w:ind w:left="299" w:right="-20"/>
        <w:jc w:val="left"/>
        <w:tabs>
          <w:tab w:pos="2140" w:val="left"/>
          <w:tab w:pos="5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  <w:position w:val="0"/>
        </w:rPr>
        <w:t>!Salı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:Cevdet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5"/>
          <w:position w:val="0"/>
        </w:rPr>
        <w:t>Fİ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LiZ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  <w:position w:val="0"/>
        </w:rPr>
        <w:t>!Kiracı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:Cevdet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FiLİZ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26" w:lineRule="exact"/>
        <w:ind w:left="22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220"/>
          <w:position w:val="-1"/>
        </w:rPr>
        <w:t>niri</w:t>
      </w:r>
      <w:r>
        <w:rPr>
          <w:rFonts w:ascii="Arial" w:hAnsi="Arial" w:cs="Arial" w:eastAsia="Arial"/>
          <w:sz w:val="19"/>
          <w:szCs w:val="19"/>
          <w:color w:val="343434"/>
          <w:spacing w:val="-21"/>
          <w:w w:val="22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1"/>
        </w:rPr>
        <w:t>:Ümit</w:t>
      </w:r>
      <w:r>
        <w:rPr>
          <w:rFonts w:ascii="Arial" w:hAnsi="Arial" w:cs="Arial" w:eastAsia="Arial"/>
          <w:sz w:val="19"/>
          <w:szCs w:val="19"/>
          <w:color w:val="4B4B4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SEÇEN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Piclen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80" w:right="-7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85"/>
        </w:rPr>
        <w:t>!Ekib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85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5"/>
        </w:rPr>
        <w:t>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273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8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893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tabs>
          <w:tab w:pos="2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:32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:21:37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9" w:lineRule="auto"/>
        <w:ind w:left="14" w:right="4152" w:firstLine="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10"/>
          <w:w w:val="7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Gel!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  <w:cols w:num="3" w:equalWidth="0">
            <w:col w:w="827" w:space="1326"/>
            <w:col w:w="2007" w:space="597"/>
            <w:col w:w="6703"/>
          </w:cols>
        </w:sectPr>
      </w:pPr>
      <w:rPr/>
    </w:p>
    <w:p>
      <w:pPr>
        <w:spacing w:before="0" w:after="0" w:line="209" w:lineRule="exact"/>
        <w:ind w:left="294" w:right="-9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  <w:position w:val="-1"/>
        </w:rPr>
        <w:t>Ya!·clımcı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280"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52"/>
          <w:position w:val="1"/>
        </w:rPr>
        <w:t>IGı.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9"/>
          <w:position w:val="1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8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0"/>
          <w:w w:val="100"/>
        </w:rPr>
        <w:t>!Dönüş</w:t>
      </w:r>
      <w:r>
        <w:rPr>
          <w:rFonts w:ascii="Arial" w:hAnsi="Arial" w:cs="Arial" w:eastAsia="Arial"/>
          <w:sz w:val="16"/>
          <w:szCs w:val="16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4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4"/>
          <w:w w:val="1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  <w:cols w:num="4" w:equalWidth="0">
            <w:col w:w="1433" w:space="720"/>
            <w:col w:w="2171" w:space="503"/>
            <w:col w:w="978" w:space="1920"/>
            <w:col w:w="3735"/>
          </w:cols>
        </w:sectPr>
      </w:pPr>
      <w:rPr/>
    </w:p>
    <w:p>
      <w:pPr>
        <w:spacing w:before="16" w:after="0" w:line="240" w:lineRule="auto"/>
        <w:ind w:left="28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3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Dunım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3" w:lineRule="exact"/>
        <w:ind w:left="25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-2"/>
        </w:rPr>
        <w:t>!Söndürmede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  <w:cols w:num="2" w:equalWidth="0">
            <w:col w:w="1697" w:space="531"/>
            <w:col w:w="9232"/>
          </w:cols>
        </w:sectPr>
      </w:pPr>
      <w:rPr/>
    </w:p>
    <w:p>
      <w:pPr>
        <w:spacing w:before="29" w:after="0" w:line="240" w:lineRule="auto"/>
        <w:ind w:left="335" w:right="-7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b/>
          <w:bCs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b/>
          <w:bCs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0" w:lineRule="exact"/>
        <w:ind w:right="-20"/>
        <w:jc w:val="left"/>
        <w:tabs>
          <w:tab w:pos="1980" w:val="left"/>
          <w:tab w:pos="3560" w:val="left"/>
          <w:tab w:pos="5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55"/>
        </w:rPr>
        <w:t>!Su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14"/>
          <w:w w:val="5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8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"/>
          <w:w w:val="13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9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3"/>
        </w:rPr>
        <w:t>C02.K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  <w:cols w:num="2" w:equalWidth="0">
            <w:col w:w="3707" w:space="1050"/>
            <w:col w:w="6703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2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3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1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asa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26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0.2m3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9" w:lineRule="exact"/>
        <w:ind w:left="8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aspiratör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yanmak,mutfa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kavrulmak,mutfa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78"/>
        </w:rPr>
        <w:t>ve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ısianma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-1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95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1"/>
        </w:rPr>
        <w:t>1.500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1"/>
        </w:rPr>
        <w:t>Binada:50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1"/>
        </w:rPr>
        <w:t>Zarar:2.00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  <w:cols w:num="2" w:equalWidth="0">
            <w:col w:w="1989" w:space="188"/>
            <w:col w:w="9283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9" w:after="0" w:line="240" w:lineRule="auto"/>
        <w:ind w:left="28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3.katını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mutfağındaki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aspiratördc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8" w:lineRule="exact"/>
        <w:ind w:left="2172" w:right="57" w:firstLine="-1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!olduğ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olup;yapıla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sonışturmada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haldeki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aspiratörde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ısınmada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</w:sectPr>
      </w:pPr>
      <w:rPr/>
    </w:p>
    <w:p>
      <w:pPr>
        <w:spacing w:before="34" w:after="0" w:line="240" w:lineRule="auto"/>
        <w:ind w:left="2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Sigonalı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145" w:lineRule="exact"/>
        <w:ind w:left="111" w:right="-8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1"/>
          <w:szCs w:val="21"/>
          <w:color w:val="676767"/>
          <w:spacing w:val="-121"/>
          <w:w w:val="369"/>
          <w:position w:val="-1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95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-7"/>
        </w:rPr>
        <w:t>rac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7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Adı:Ö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</w:rPr>
        <w:t>renilemcdi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:Öğrenilemedi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  <w:cols w:num="3" w:equalWidth="0">
            <w:col w:w="1702" w:space="470"/>
            <w:col w:w="2101" w:space="2605"/>
            <w:col w:w="4582"/>
          </w:cols>
        </w:sectPr>
      </w:pPr>
      <w:rPr/>
    </w:p>
    <w:p>
      <w:pPr>
        <w:spacing w:before="87" w:after="0" w:line="226" w:lineRule="exact"/>
        <w:ind w:left="299" w:right="-70"/>
        <w:jc w:val="left"/>
        <w:tabs>
          <w:tab w:pos="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color w:val="34343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104" w:right="9862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29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-35" w:right="964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Kıme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60" w:right="300"/>
          <w:cols w:num="2" w:equalWidth="0">
            <w:col w:w="1266" w:space="53"/>
            <w:col w:w="10141"/>
          </w:cols>
        </w:sectPr>
      </w:pPr>
      <w:rPr/>
    </w:p>
    <w:p>
      <w:pPr>
        <w:spacing w:before="11" w:after="0" w:line="240" w:lineRule="auto"/>
        <w:ind w:left="2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3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393" w:right="-70"/>
        <w:jc w:val="left"/>
        <w:tabs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:28.05.2017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  <w:position w:val="-1"/>
        </w:rPr>
        <w:t>Q_IDE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5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Evkal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Grubu-3.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3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:22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9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96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  <w:cols w:num="4" w:equalWidth="0">
            <w:col w:w="2024" w:space="148"/>
            <w:col w:w="2940" w:space="1093"/>
            <w:col w:w="916" w:space="1569"/>
            <w:col w:w="2770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</w:sectPr>
      </w:pPr>
      <w:rPr/>
    </w:p>
    <w:p>
      <w:pPr>
        <w:spacing w:before="34" w:after="0" w:line="240" w:lineRule="auto"/>
        <w:ind w:left="23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0.956099pt;margin-top:40.417141pt;width:556.003916pt;height:749.939579pt;mso-position-horizontal-relative:page;mso-position-vertical-relative:page;z-index:-15575" coordorigin="419,808" coordsize="11120,14999">
            <v:shape style="position:absolute;left:2458;top:12422;width:2035;height:1555" type="#_x0000_t75">
              <v:imagedata r:id="rId10" o:title=""/>
            </v:shape>
            <v:shape style="position:absolute;left:4877;top:13210;width:1056;height:595" type="#_x0000_t75">
              <v:imagedata r:id="rId11" o:title=""/>
            </v:shape>
            <v:shape style="position:absolute;left:9024;top:12326;width:2515;height:2246" type="#_x0000_t75">
              <v:imagedata r:id="rId12" o:title=""/>
            </v:shape>
            <v:group style="position:absolute;left:426;top:825;width:11066;height:2" coordorigin="426,825" coordsize="11066,2">
              <v:shape style="position:absolute;left:426;top:825;width:11066;height:2" coordorigin="426,825" coordsize="11066,0" path="m426,825l11492,825e" filled="f" stroked="t" strokeweight=".702439pt" strokecolor="#606060">
                <v:path arrowok="t"/>
              </v:shape>
            </v:group>
            <v:group style="position:absolute;left:445;top:815;width:2;height:13150" coordorigin="445,815" coordsize="2,13150">
              <v:shape style="position:absolute;left:445;top:815;width:2;height:13150" coordorigin="445,815" coordsize="0,13150" path="m445,13966l445,815e" filled="f" stroked="t" strokeweight=".702439pt" strokecolor="#6B6B6B">
                <v:path arrowok="t"/>
              </v:shape>
            </v:group>
            <v:group style="position:absolute;left:2313;top:820;width:2;height:1489" coordorigin="2313,820" coordsize="2,1489">
              <v:shape style="position:absolute;left:2313;top:820;width:2;height:1489" coordorigin="2313,820" coordsize="0,1489" path="m2313,2309l2313,820e" filled="f" stroked="t" strokeweight=".702439pt" strokecolor="#747474">
                <v:path arrowok="t"/>
              </v:shape>
            </v:group>
            <v:group style="position:absolute;left:9202;top:815;width:2;height:1498" coordorigin="9202,815" coordsize="2,1498">
              <v:shape style="position:absolute;left:9202;top:815;width:2;height:1498" coordorigin="9202,815" coordsize="0,1498" path="m9202,2313l9202,815e" filled="f" stroked="t" strokeweight=".702439pt" strokecolor="#5B5B5B">
                <v:path arrowok="t"/>
              </v:shape>
            </v:group>
            <v:group style="position:absolute;left:11497;top:820;width:2;height:14980" coordorigin="11497,820" coordsize="2,14980">
              <v:shape style="position:absolute;left:11497;top:820;width:2;height:14980" coordorigin="11497,820" coordsize="0,14980" path="m11497,15800l11497,820e" filled="f" stroked="t" strokeweight=".702439pt" strokecolor="#676767">
                <v:path arrowok="t"/>
              </v:shape>
            </v:group>
            <v:group style="position:absolute;left:426;top:2304;width:11066;height:2" coordorigin="426,2304" coordsize="11066,2">
              <v:shape style="position:absolute;left:426;top:2304;width:11066;height:2" coordorigin="426,2304" coordsize="11066,0" path="m426,2304l11492,2304e" filled="f" stroked="t" strokeweight=".702439pt" strokecolor="#606060">
                <v:path arrowok="t"/>
              </v:shape>
            </v:group>
            <v:group style="position:absolute;left:431;top:2541;width:11061;height:2" coordorigin="431,2541" coordsize="11061,2">
              <v:shape style="position:absolute;left:431;top:2541;width:11061;height:2" coordorigin="431,2541" coordsize="11061,0" path="m431,2541l11492,2541e" filled="f" stroked="t" strokeweight=".702439pt" strokecolor="#606060">
                <v:path arrowok="t"/>
              </v:shape>
            </v:group>
            <v:group style="position:absolute;left:436;top:3020;width:11066;height:2" coordorigin="436,3020" coordsize="11066,2">
              <v:shape style="position:absolute;left:436;top:3020;width:11066;height:2" coordorigin="436,3020" coordsize="11066,0" path="m436,3020l11501,3020e" filled="f" stroked="t" strokeweight=".702439pt" strokecolor="#606060">
                <v:path arrowok="t"/>
              </v:shape>
            </v:group>
            <v:group style="position:absolute;left:431;top:2778;width:11066;height:2" coordorigin="431,2778" coordsize="11066,2">
              <v:shape style="position:absolute;left:431;top:2778;width:11066;height:2" coordorigin="431,2778" coordsize="11066,0" path="m431,2778l11497,2778e" filled="f" stroked="t" strokeweight=".702439pt" strokecolor="#606060">
                <v:path arrowok="t"/>
              </v:shape>
            </v:group>
            <v:group style="position:absolute;left:431;top:3252;width:11066;height:2" coordorigin="431,3252" coordsize="11066,2">
              <v:shape style="position:absolute;left:431;top:3252;width:11066;height:2" coordorigin="431,3252" coordsize="11066,0" path="m431,3252l11497,3252e" filled="f" stroked="t" strokeweight=".702439pt" strokecolor="#606060">
                <v:path arrowok="t"/>
              </v:shape>
            </v:group>
            <v:group style="position:absolute;left:436;top:3494;width:11066;height:2" coordorigin="436,3494" coordsize="11066,2">
              <v:shape style="position:absolute;left:436;top:3494;width:11066;height:2" coordorigin="436,3494" coordsize="11066,0" path="m436,3494l11501,3494e" filled="f" stroked="t" strokeweight=".702439pt" strokecolor="#606060">
                <v:path arrowok="t"/>
              </v:shape>
            </v:group>
            <v:group style="position:absolute;left:1658;top:11387;width:2;height:4409" coordorigin="1658,11387" coordsize="2,4409">
              <v:shape style="position:absolute;left:1658;top:11387;width:2;height:4409" coordorigin="1658,11387" coordsize="0,4409" path="m1658,15795l1658,11387e" filled="f" stroked="t" strokeweight=".702439pt" strokecolor="#646464">
                <v:path arrowok="t"/>
              </v:shape>
            </v:group>
            <v:group style="position:absolute;left:2320;top:4224;width:2;height:11576" coordorigin="2320,4224" coordsize="2,11576">
              <v:shape style="position:absolute;left:2320;top:4224;width:2;height:11576" coordorigin="2320,4224" coordsize="0,11576" path="m2320,15800l2320,4224e" filled="f" stroked="t" strokeweight=".702439pt" strokecolor="#5B5B5B">
                <v:path arrowok="t"/>
              </v:shape>
            </v:group>
            <v:group style="position:absolute;left:3831;top:3480;width:2;height:758" coordorigin="3831,3480" coordsize="2,758">
              <v:shape style="position:absolute;left:3831;top:3480;width:2;height:758" coordorigin="3831,3480" coordsize="0,758" path="m3831,4238l3831,3480e" filled="f" stroked="t" strokeweight=".702439pt" strokecolor="#4B4B4B">
                <v:path arrowok="t"/>
              </v:shape>
            </v:group>
            <v:group style="position:absolute;left:6992;top:3480;width:2;height:758" coordorigin="6992,3480" coordsize="2,758">
              <v:shape style="position:absolute;left:6992;top:3480;width:2;height:758" coordorigin="6992,3480" coordsize="0,758" path="m6992,4238l6992,3480e" filled="f" stroked="t" strokeweight=".702439pt" strokecolor="#676767">
                <v:path arrowok="t"/>
              </v:shape>
            </v:group>
            <v:group style="position:absolute;left:6987;top:3731;width:4510;height:2" coordorigin="6987,3731" coordsize="4510,2">
              <v:shape style="position:absolute;left:6987;top:3731;width:4510;height:2" coordorigin="6987,3731" coordsize="4510,0" path="m6987,3731l11497,3731e" filled="f" stroked="t" strokeweight=".702439pt" strokecolor="#676767">
                <v:path arrowok="t"/>
              </v:shape>
            </v:group>
            <v:group style="position:absolute;left:431;top:4233;width:11070;height:2" coordorigin="431,4233" coordsize="11070,2">
              <v:shape style="position:absolute;left:431;top:4233;width:11070;height:2" coordorigin="431,4233" coordsize="11070,0" path="m431,4233l11501,4233e" filled="f" stroked="t" strokeweight=".702439pt" strokecolor="#575757">
                <v:path arrowok="t"/>
              </v:shape>
            </v:group>
            <v:group style="position:absolute;left:436;top:4470;width:11066;height:2" coordorigin="436,4470" coordsize="11066,2">
              <v:shape style="position:absolute;left:436;top:4470;width:11066;height:2" coordorigin="436,4470" coordsize="11066,0" path="m436,4470l11501,4470e" filled="f" stroked="t" strokeweight=".702439pt" strokecolor="#5B5B5B">
                <v:path arrowok="t"/>
              </v:shape>
            </v:group>
            <v:group style="position:absolute;left:2309;top:4707;width:9193;height:2" coordorigin="2309,4707" coordsize="9193,2">
              <v:shape style="position:absolute;left:2309;top:4707;width:9193;height:2" coordorigin="2309,4707" coordsize="9193,0" path="m2309,4707l11501,4707e" filled="f" stroked="t" strokeweight=".702439pt" strokecolor="#5B5B5B">
                <v:path arrowok="t"/>
              </v:shape>
            </v:group>
            <v:group style="position:absolute;left:4915;top:4703;width:2;height:2010" coordorigin="4915,4703" coordsize="2,2010">
              <v:shape style="position:absolute;left:4915;top:4703;width:2;height:2010" coordorigin="4915,4703" coordsize="0,2010" path="m4915,6713l4915,4703e" filled="f" stroked="t" strokeweight=".702439pt" strokecolor="#4F4F4F">
                <v:path arrowok="t"/>
              </v:shape>
            </v:group>
            <v:group style="position:absolute;left:4908;top:5039;width:6594;height:2" coordorigin="4908,5039" coordsize="6594,2">
              <v:shape style="position:absolute;left:4908;top:5039;width:6594;height:2" coordorigin="4908,5039" coordsize="6594,0" path="m4908,5039l11501,5039e" filled="f" stroked="t" strokeweight=".702439pt" strokecolor="#5B5B5B">
                <v:path arrowok="t"/>
              </v:shape>
            </v:group>
            <v:group style="position:absolute;left:4903;top:5276;width:6594;height:2" coordorigin="4903,5276" coordsize="6594,2">
              <v:shape style="position:absolute;left:4903;top:5276;width:6594;height:2" coordorigin="4903,5276" coordsize="6594,0" path="m4903,5276l11497,5276e" filled="f" stroked="t" strokeweight=".702439pt" strokecolor="#606060">
                <v:path arrowok="t"/>
              </v:shape>
            </v:group>
            <v:group style="position:absolute;left:4908;top:5513;width:6594;height:2" coordorigin="4908,5513" coordsize="6594,2">
              <v:shape style="position:absolute;left:4908;top:5513;width:6594;height:2" coordorigin="4908,5513" coordsize="6594,0" path="m4908,5513l11501,5513e" filled="f" stroked="t" strokeweight=".702439pt" strokecolor="#5B5B5B">
                <v:path arrowok="t"/>
              </v:shape>
            </v:group>
            <v:group style="position:absolute;left:2309;top:5753;width:9193;height:2" coordorigin="2309,5753" coordsize="9193,2">
              <v:shape style="position:absolute;left:2309;top:5753;width:9193;height:2" coordorigin="2309,5753" coordsize="9193,0" path="m2309,5753l11501,5753e" filled="f" stroked="t" strokeweight=".702439pt" strokecolor="#5B5B5B">
                <v:path arrowok="t"/>
              </v:shape>
            </v:group>
            <v:group style="position:absolute;left:7865;top:5983;width:2;height:730" coordorigin="7865,5983" coordsize="2,730">
              <v:shape style="position:absolute;left:7865;top:5983;width:2;height:730" coordorigin="7865,5983" coordsize="0,730" path="m7865,6713l7865,5983e" filled="f" stroked="t" strokeweight=".702439pt" strokecolor="#4F4F4F">
                <v:path arrowok="t"/>
              </v:shape>
            </v:group>
            <v:group style="position:absolute;left:2304;top:6466;width:9193;height:2" coordorigin="2304,6466" coordsize="9193,2">
              <v:shape style="position:absolute;left:2304;top:6466;width:9193;height:2" coordorigin="2304,6466" coordsize="9193,0" path="m2304,6466l11497,6466e" filled="f" stroked="t" strokeweight=".702439pt" strokecolor="#5B5B5B">
                <v:path arrowok="t"/>
              </v:shape>
            </v:group>
            <v:group style="position:absolute;left:2309;top:6703;width:9193;height:2" coordorigin="2309,6703" coordsize="9193,2">
              <v:shape style="position:absolute;left:2309;top:6703;width:9193;height:2" coordorigin="2309,6703" coordsize="9193,0" path="m2309,6703l11501,6703e" filled="f" stroked="t" strokeweight=".702439pt" strokecolor="#5B5B5B">
                <v:path arrowok="t"/>
              </v:shape>
            </v:group>
            <v:group style="position:absolute;left:436;top:7412;width:11070;height:2" coordorigin="436,7412" coordsize="11070,2">
              <v:shape style="position:absolute;left:436;top:7412;width:11070;height:2" coordorigin="436,7412" coordsize="11070,0" path="m436,7412l11506,7412e" filled="f" stroked="t" strokeweight=".702439pt" strokecolor="#5B5B5B">
                <v:path arrowok="t"/>
              </v:shape>
            </v:group>
            <v:group style="position:absolute;left:431;top:5992;width:11070;height:2" coordorigin="431,5992" coordsize="11070,2">
              <v:shape style="position:absolute;left:431;top:5992;width:11070;height:2" coordorigin="431,5992" coordsize="11070,0" path="m431,5992l11501,5992e" filled="f" stroked="t" strokeweight=".702439pt" strokecolor="#5B5B5B">
                <v:path arrowok="t"/>
              </v:shape>
            </v:group>
            <v:group style="position:absolute;left:431;top:6945;width:11066;height:2" coordorigin="431,6945" coordsize="11066,2">
              <v:shape style="position:absolute;left:431;top:6945;width:11066;height:2" coordorigin="431,6945" coordsize="11066,0" path="m431,6945l11497,6945e" filled="f" stroked="t" strokeweight=".702439pt" strokecolor="#575757">
                <v:path arrowok="t"/>
              </v:shape>
            </v:group>
            <v:group style="position:absolute;left:4908;top:7649;width:6598;height:2" coordorigin="4908,7649" coordsize="6598,2">
              <v:shape style="position:absolute;left:4908;top:7649;width:6598;height:2" coordorigin="4908,7649" coordsize="6598,0" path="m4908,7649l11506,7649e" filled="f" stroked="t" strokeweight=".702439pt" strokecolor="#646464">
                <v:path arrowok="t"/>
              </v:shape>
            </v:group>
            <v:group style="position:absolute;left:4917;top:7405;width:2;height:958" coordorigin="4917,7405" coordsize="2,958">
              <v:shape style="position:absolute;left:4917;top:7405;width:2;height:958" coordorigin="4917,7405" coordsize="0,958" path="m4917,8362l4917,7405e" filled="f" stroked="t" strokeweight=".702439pt" strokecolor="#575757">
                <v:path arrowok="t"/>
              </v:shape>
            </v:group>
            <v:group style="position:absolute;left:6884;top:7642;width:2;height:721" coordorigin="6884,7642" coordsize="2,721">
              <v:shape style="position:absolute;left:6884;top:7642;width:2;height:721" coordorigin="6884,7642" coordsize="0,721" path="m6884,8362l6884,7642e" filled="f" stroked="t" strokeweight=".702439pt" strokecolor="#676767">
                <v:path arrowok="t"/>
              </v:shape>
            </v:group>
            <v:group style="position:absolute;left:8476;top:7642;width:2;height:721" coordorigin="8476,7642" coordsize="2,721">
              <v:shape style="position:absolute;left:8476;top:7642;width:2;height:721" coordorigin="8476,7642" coordsize="0,721" path="m8476,8362l8476,7642e" filled="f" stroked="t" strokeweight=".702439pt" strokecolor="#575757">
                <v:path arrowok="t"/>
              </v:shape>
            </v:group>
            <v:group style="position:absolute;left:10031;top:7642;width:2;height:721" coordorigin="10031,7642" coordsize="2,721">
              <v:shape style="position:absolute;left:10031;top:7642;width:2;height:721" coordorigin="10031,7642" coordsize="0,721" path="m10031,8362l10031,7642e" filled="f" stroked="t" strokeweight=".702439pt" strokecolor="#5B5B5B">
                <v:path arrowok="t"/>
              </v:shape>
            </v:group>
            <v:group style="position:absolute;left:4912;top:7883;width:6598;height:2" coordorigin="4912,7883" coordsize="6598,2">
              <v:shape style="position:absolute;left:4912;top:7883;width:6598;height:2" coordorigin="4912,7883" coordsize="6598,0" path="m4912,7883l11511,7883e" filled="f" stroked="t" strokeweight=".702439pt" strokecolor="#646464">
                <v:path arrowok="t"/>
              </v:shape>
            </v:group>
            <v:group style="position:absolute;left:3423;top:14295;width:787;height:2" coordorigin="3423,14295" coordsize="787,2">
              <v:shape style="position:absolute;left:3423;top:14295;width:787;height:2" coordorigin="3423,14295" coordsize="787,0" path="m3423,14295l4210,14295e" filled="f" stroked="t" strokeweight=".936585pt" strokecolor="#4F5BAC">
                <v:path arrowok="t"/>
              </v:shape>
            </v:group>
            <v:group style="position:absolute;left:4552;top:13548;width:1611;height:2" coordorigin="4552,13548" coordsize="1611,2">
              <v:shape style="position:absolute;left:4552;top:13548;width:1611;height:2" coordorigin="4552,13548" coordsize="1611,0" path="m4552,13548l6163,13548e" filled="f" stroked="t" strokeweight="2.341463pt" strokecolor="#485480">
                <v:path arrowok="t"/>
              </v:shape>
            </v:group>
            <v:group style="position:absolute;left:1068;top:11387;width:2;height:4409" coordorigin="1068,11387" coordsize="2,4409">
              <v:shape style="position:absolute;left:1068;top:11387;width:2;height:4409" coordorigin="1068,11387" coordsize="0,4409" path="m1068,15795l1068,11387e" filled="f" stroked="t" strokeweight=".702439pt" strokecolor="#606060">
                <v:path arrowok="t"/>
              </v:shape>
            </v:group>
            <v:group style="position:absolute;left:436;top:8353;width:11070;height:2" coordorigin="436,8353" coordsize="11070,2">
              <v:shape style="position:absolute;left:436;top:8353;width:11070;height:2" coordorigin="436,8353" coordsize="11070,0" path="m436,8353l11506,8353e" filled="f" stroked="t" strokeweight=".702439pt" strokecolor="#606060">
                <v:path arrowok="t"/>
              </v:shape>
            </v:group>
            <v:group style="position:absolute;left:440;top:9050;width:11066;height:2" coordorigin="440,9050" coordsize="11066,2">
              <v:shape style="position:absolute;left:440;top:9050;width:11066;height:2" coordorigin="440,9050" coordsize="11066,0" path="m440,9050l11506,9050e" filled="f" stroked="t" strokeweight=".702439pt" strokecolor="#5B5B5B">
                <v:path arrowok="t"/>
              </v:shape>
            </v:group>
            <v:group style="position:absolute;left:440;top:10204;width:11066;height:2" coordorigin="440,10204" coordsize="11066,2">
              <v:shape style="position:absolute;left:440;top:10204;width:11066;height:2" coordorigin="440,10204" coordsize="11066,0" path="m440,10204l11506,10204e" filled="f" stroked="t" strokeweight=".702439pt" strokecolor="#5B5B5B">
                <v:path arrowok="t"/>
              </v:shape>
            </v:group>
            <v:group style="position:absolute;left:436;top:10443;width:11066;height:2" coordorigin="436,10443" coordsize="11066,2">
              <v:shape style="position:absolute;left:436;top:10443;width:11066;height:2" coordorigin="436,10443" coordsize="11066,0" path="m436,10443l11501,10443e" filled="f" stroked="t" strokeweight=".702439pt" strokecolor="#5B5B5B">
                <v:path arrowok="t"/>
              </v:shape>
            </v:group>
            <v:group style="position:absolute;left:445;top:11150;width:11066;height:2" coordorigin="445,11150" coordsize="11066,2">
              <v:shape style="position:absolute;left:445;top:11150;width:11066;height:2" coordorigin="445,11150" coordsize="11066,0" path="m445,11150l11511,11150e" filled="f" stroked="t" strokeweight=".702439pt" strokecolor="#5B5B5B">
                <v:path arrowok="t"/>
              </v:shape>
            </v:group>
            <v:group style="position:absolute;left:440;top:11391;width:11070;height:2" coordorigin="440,11391" coordsize="11070,2">
              <v:shape style="position:absolute;left:440;top:11391;width:11070;height:2" coordorigin="440,11391" coordsize="11070,0" path="m440,11391l11511,11391e" filled="f" stroked="t" strokeweight=".702439pt" strokecolor="#606060">
                <v:path arrowok="t"/>
              </v:shape>
            </v:group>
            <v:group style="position:absolute;left:445;top:11628;width:11066;height:2" coordorigin="445,11628" coordsize="11066,2">
              <v:shape style="position:absolute;left:445;top:11628;width:11066;height:2" coordorigin="445,11628" coordsize="11066,0" path="m445,11628l11511,11628e" filled="f" stroked="t" strokeweight=".702439pt" strokecolor="#606060">
                <v:path arrowok="t"/>
              </v:shape>
            </v:group>
            <v:group style="position:absolute;left:445;top:14838;width:1892;height:2" coordorigin="445,14838" coordsize="1892,2">
              <v:shape style="position:absolute;left:445;top:14838;width:1892;height:2" coordorigin="445,14838" coordsize="1892,0" path="m445,14838l2337,14838e" filled="f" stroked="t" strokeweight=".702439pt" strokecolor="#646464">
                <v:path arrowok="t"/>
              </v:shape>
            </v:group>
            <v:group style="position:absolute;left:450;top:15791;width:11066;height:2" coordorigin="450,15791" coordsize="11066,2">
              <v:shape style="position:absolute;left:450;top:15791;width:11066;height:2" coordorigin="450,15791" coordsize="11066,0" path="m450,15791l11515,15791e" filled="f" stroked="t" strokeweight=".702439pt" strokecolor="#707070">
                <v:path arrowok="t"/>
              </v:shape>
            </v:group>
            <v:group style="position:absolute;left:7427;top:11387;width:2;height:4409" coordorigin="7427,11387" coordsize="2,4409">
              <v:shape style="position:absolute;left:7427;top:11387;width:2;height:4409" coordorigin="7427,11387" coordsize="0,4409" path="m7427,15795l7427,11387e" filled="f" stroked="t" strokeweight=".702439pt" strokecolor="#646464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0.719999pt;margin-top:50.994518pt;width:11.52pt;height:33.599998pt;mso-position-horizontal-relative:page;mso-position-vertical-relative:paragraph;z-index:-15573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13" w:right="548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8" w:lineRule="exact"/>
        <w:ind w:left="94" w:right="5419" w:firstLine="-9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29.600006pt;margin-top:36.816536pt;width:105.599998pt;height:34.560001pt;mso-position-horizontal-relative:page;mso-position-vertical-relative:paragraph;z-index:-15574" type="#_x0000_t75">
            <v:imagedata r:id="rId14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585358pt;margin-top:18.803617pt;width:47.305442pt;height:72.0pt;mso-position-horizontal-relative:page;mso-position-vertical-relative:paragraph;z-index:-1557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33885"/>
                      <w:spacing w:val="0"/>
                      <w:w w:val="100"/>
                      <w:i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101"/>
        </w:rPr>
        <w:t>ÜmitSEÇ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B67"/>
          <w:spacing w:val="0"/>
          <w:w w:val="349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43B67"/>
          <w:spacing w:val="0"/>
          <w:w w:val="34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İtf.Çvş.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4" w:lineRule="exact"/>
        <w:ind w:left="150" w:right="5482" w:firstLine="-14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128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43B67"/>
          <w:w w:val="74"/>
        </w:rPr>
        <w:t>l&lt;ja</w:t>
      </w:r>
      <w:r>
        <w:rPr>
          <w:rFonts w:ascii="Times New Roman" w:hAnsi="Times New Roman" w:cs="Times New Roman" w:eastAsia="Times New Roman"/>
          <w:sz w:val="20"/>
          <w:szCs w:val="20"/>
          <w:color w:val="343B6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DENİZ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6"/>
        </w:rPr>
        <w:t>Jtf.CEn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300"/>
          <w:cols w:num="2" w:equalWidth="0">
            <w:col w:w="4545" w:space="241"/>
            <w:col w:w="6674"/>
          </w:cols>
        </w:sectPr>
      </w:pPr>
      <w:rPr/>
    </w:p>
    <w:p>
      <w:pPr>
        <w:spacing w:before="87" w:after="0" w:line="214" w:lineRule="auto"/>
        <w:ind w:left="587" w:right="-149" w:firstLine="-10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383838"/>
          <w:spacing w:val="-746"/>
          <w:w w:val="158"/>
          <w:b/>
          <w:bCs/>
          <w:position w:val="13"/>
        </w:rPr>
        <w:t>1</w:t>
      </w:r>
      <w:r>
        <w:rPr>
          <w:rFonts w:ascii="Arial" w:hAnsi="Arial" w:cs="Arial" w:eastAsia="Arial"/>
          <w:sz w:val="15"/>
          <w:szCs w:val="15"/>
          <w:color w:val="383838"/>
          <w:spacing w:val="4"/>
          <w:w w:val="114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4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383838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9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5" w:right="516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ELE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8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57" w:right="529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40" w:lineRule="auto"/>
        <w:ind w:left="3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left="583" w:right="586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YANGrN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40" w:bottom="280" w:left="260" w:right="260"/>
          <w:cols w:num="2" w:equalWidth="0">
            <w:col w:w="1618" w:space="1790"/>
            <w:col w:w="7992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192" w:lineRule="exact"/>
        <w:ind w:left="166" w:right="-20"/>
        <w:jc w:val="left"/>
        <w:tabs>
          <w:tab w:pos="1360" w:val="left"/>
          <w:tab w:pos="316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28.05.2017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15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19:24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9"/>
          <w:position w:val="-1"/>
        </w:rPr>
        <w:t>n--e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69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"/>
        </w:rPr>
        <w:t>8787029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60"/>
        </w:sectPr>
      </w:pPr>
      <w:rPr/>
    </w:p>
    <w:p>
      <w:pPr>
        <w:spacing w:before="27" w:after="0" w:line="240" w:lineRule="auto"/>
        <w:ind w:left="128" w:right="-66"/>
        <w:jc w:val="left"/>
        <w:tabs>
          <w:tab w:pos="1340" w:val="left"/>
          <w:tab w:pos="3100" w:val="left"/>
          <w:tab w:pos="4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28.05.2017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lKayıı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3585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8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Eııenıe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Bahçelile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Sokak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]Bildirim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30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malpa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60"/>
          <w:cols w:num="2" w:equalWidth="0">
            <w:col w:w="4845" w:space="689"/>
            <w:col w:w="5866"/>
          </w:cols>
        </w:sectPr>
      </w:pPr>
      <w:rPr/>
    </w:p>
    <w:p>
      <w:pPr>
        <w:spacing w:before="27" w:after="0" w:line="263" w:lineRule="auto"/>
        <w:ind w:left="128" w:right="384"/>
        <w:jc w:val="left"/>
        <w:tabs>
          <w:tab w:pos="1340" w:val="left"/>
          <w:tab w:pos="3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26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Eg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Kocabıyı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Öre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1"/>
        </w:rPr>
        <w:t>lKEMALPAŞA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yııngını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5" w:lineRule="exact"/>
        <w:ind w:left="128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87"/>
          <w:position w:val="-4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88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5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4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left="3659" w:right="-9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1"/>
          <w:position w:val="1"/>
        </w:rPr>
        <w:t>Beıo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1"/>
          <w:position w:val="1"/>
        </w:rPr>
        <w:t>rıne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2"/>
          <w:w w:val="121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111111"/>
          <w:spacing w:val="6"/>
          <w:w w:val="71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1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64"/>
          <w:position w:val="1"/>
        </w:rPr>
        <w:t>tşa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64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4"/>
          <w:w w:val="16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316"/>
          <w:position w:val="1"/>
        </w:rPr>
        <w:t>{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55"/>
          <w:w w:val="31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316"/>
          <w:position w:val="1"/>
        </w:rPr>
        <w:t>eli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2"/>
          <w:w w:val="101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476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1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(g.K.D)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Kullamm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</w:rPr>
        <w:t>Konut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left="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96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19:32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60"/>
          <w:cols w:num="2" w:equalWidth="0">
            <w:col w:w="6557" w:space="136"/>
            <w:col w:w="4707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0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!Yana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2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5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4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9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8"/>
          <w:w w:val="12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Orha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POYRAZ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1" w:after="0" w:line="240" w:lineRule="auto"/>
        <w:ind w:right="-5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\nıiri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39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Nur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KARAGÖZ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1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79"/>
        </w:rPr>
        <w:t>!Ar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7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9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4"/>
          <w:b/>
          <w:bCs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080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1027" w:right="-20"/>
        <w:jc w:val="left"/>
        <w:tabs>
          <w:tab w:pos="2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B8B8B8"/>
          <w:spacing w:val="-11"/>
          <w:w w:val="14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Orha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POYRAZ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w w:val="22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19:25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5"/>
          <w:w w:val="127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-18"/>
          <w:w w:val="21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9:27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!Elektri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-2"/>
          <w:w w:val="186"/>
        </w:rPr>
        <w:t>I</w:t>
      </w:r>
      <w:r>
        <w:rPr>
          <w:rFonts w:ascii="Arial" w:hAnsi="Arial" w:cs="Arial" w:eastAsia="Arial"/>
          <w:sz w:val="16"/>
          <w:szCs w:val="16"/>
          <w:color w:val="383838"/>
          <w:spacing w:val="-5"/>
          <w:w w:val="18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192" w:lineRule="exact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mniyet-Jandarma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60"/>
          <w:cols w:num="3" w:equalWidth="0">
            <w:col w:w="1083" w:space="1071"/>
            <w:col w:w="1875" w:space="662"/>
            <w:col w:w="6709"/>
          </w:cols>
        </w:sectPr>
      </w:pPr>
      <w:rPr/>
    </w:p>
    <w:p>
      <w:pPr>
        <w:spacing w:before="22" w:after="0" w:line="240" w:lineRule="auto"/>
        <w:ind w:left="2178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S_ayısı: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1" w:lineRule="auto"/>
        <w:ind w:left="2173" w:right="2612" w:firstLine="-2045"/>
        <w:jc w:val="left"/>
        <w:tabs>
          <w:tab w:pos="2200" w:val="left"/>
          <w:tab w:pos="474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42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4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4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3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4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2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9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99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9"/>
          <w:w w:val="1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192" w:lineRule="exact"/>
        <w:ind w:left="12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6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6" w:lineRule="exact"/>
        <w:ind w:left="12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6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4"/>
          <w:position w:val="-6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26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6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6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3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ııdOmlede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107" w:lineRule="exact"/>
        <w:ind w:right="-65"/>
        <w:jc w:val="left"/>
        <w:tabs>
          <w:tab w:pos="1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  <w:position w:val="-7"/>
        </w:rPr>
        <w:t>IKöpil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  <w:position w:val="-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92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KR.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69" w:lineRule="exact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w w:val="95"/>
          <w:position w:val="-9"/>
        </w:rPr>
        <w:t>IK.K.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6"/>
          <w:w w:val="94"/>
          <w:position w:val="-9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29"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1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  <w:t>Ke.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9"/>
        </w:rPr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80"/>
          <w:i/>
          <w:position w:val="-9"/>
        </w:rPr>
        <w:t>K;oı</w:t>
      </w:r>
      <w:r>
        <w:rPr>
          <w:rFonts w:ascii="Arial" w:hAnsi="Arial" w:cs="Arial" w:eastAsia="Arial"/>
          <w:sz w:val="24"/>
          <w:szCs w:val="24"/>
          <w:color w:val="4D4D4D"/>
          <w:spacing w:val="-1"/>
          <w:w w:val="8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93"/>
          <w:position w:val="-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18"/>
          <w:position w:val="-9"/>
        </w:rPr>
        <w:t>e.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60"/>
          <w:cols w:num="4" w:equalWidth="0">
            <w:col w:w="1250" w:space="965"/>
            <w:col w:w="1083" w:space="1411"/>
            <w:col w:w="2701" w:space="755"/>
            <w:col w:w="3235"/>
          </w:cols>
        </w:sectPr>
      </w:pPr>
      <w:rPr/>
    </w:p>
    <w:p>
      <w:pPr>
        <w:spacing w:before="0" w:after="0" w:line="344" w:lineRule="exact"/>
        <w:ind w:left="4800" w:right="-20"/>
        <w:jc w:val="left"/>
        <w:tabs>
          <w:tab w:pos="6600" w:val="left"/>
          <w:tab w:pos="8100" w:val="left"/>
          <w:tab w:pos="972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0.5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62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-2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5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33"/>
          <w:szCs w:val="33"/>
          <w:color w:val="5E5E5E"/>
          <w:spacing w:val="0"/>
          <w:w w:val="51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2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müstakil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7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Hasaradet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boy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fırın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!adet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mikr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dalga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fırın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3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5"/>
          <w:w w:val="13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boyası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islennıck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3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çatlama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camıda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görmüştür.Yangında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eşyalarda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6000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lmak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"iıere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toplaında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tahmine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8000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vardır.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91"/>
        </w:rPr>
        <w:t>Yangı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1"/>
        </w:rPr>
        <w:t>n</w:t>
      </w:r>
      <w:r>
        <w:rPr>
          <w:rFonts w:ascii="Arial" w:hAnsi="Arial" w:cs="Arial" w:eastAsia="Arial"/>
          <w:sz w:val="17"/>
          <w:szCs w:val="17"/>
          <w:color w:val="383838"/>
          <w:spacing w:val="-11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kapısını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solda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sonda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51" w:lineRule="auto"/>
        <w:ind w:left="2173" w:right="254" w:firstLine="-2035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mııfa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bölümde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buzdolabında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prizde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ııkılı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fişini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prizde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akımını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yükse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volt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1"/>
        </w:rPr>
        <w:t>gitmesi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buzdolabını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tesisatında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nedeniyle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b/>
          <w:bCs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b/>
          <w:bCs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b/>
          <w:bCs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b/>
          <w:bCs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60"/>
        </w:sectPr>
      </w:pPr>
      <w:rPr/>
    </w:p>
    <w:p>
      <w:pPr>
        <w:spacing w:before="43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72" w:lineRule="exact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2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128" w:right="-20"/>
        <w:jc w:val="left"/>
        <w:tabs>
          <w:tab w:pos="920" w:val="left"/>
          <w:tab w:pos="13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41"/>
          <w:position w:val="-2"/>
        </w:rPr>
        <w:t>t--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2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82"/>
          <w:position w:val="-2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6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142" w:right="-66"/>
        <w:jc w:val="left"/>
        <w:tabs>
          <w:tab w:pos="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8"/>
          <w:position w:val="1"/>
        </w:rPr>
        <w:t>Y&lt;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68"/>
          <w:position w:val="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20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Yerını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Tesiiı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1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Şirk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Orha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POYRAZ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93" w:lineRule="exact"/>
        <w:ind w:left="3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rıırih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36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66"/>
          <w:position w:val="-1"/>
        </w:rPr>
        <w:t>:</w:t>
      </w:r>
      <w:r>
        <w:rPr>
          <w:rFonts w:ascii="Arial" w:hAnsi="Arial" w:cs="Arial" w:eastAsia="Arial"/>
          <w:sz w:val="17"/>
          <w:szCs w:val="17"/>
          <w:color w:val="4D4D4D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"/>
        </w:rPr>
        <w:t>28.05.2017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left="71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2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  <w:position w:val="-1"/>
        </w:rPr>
        <w:t>19:50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60"/>
          <w:cols w:num="3" w:equalWidth="0">
            <w:col w:w="1655" w:space="518"/>
            <w:col w:w="1417" w:space="2469"/>
            <w:col w:w="5341"/>
          </w:cols>
        </w:sectPr>
      </w:pPr>
      <w:rPr/>
    </w:p>
    <w:p>
      <w:pPr>
        <w:spacing w:before="22" w:after="0" w:line="192" w:lineRule="exact"/>
        <w:ind w:left="218" w:right="-66"/>
        <w:jc w:val="left"/>
        <w:tabs>
          <w:tab w:pos="1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2" w:after="0" w:line="192" w:lineRule="exact"/>
        <w:ind w:right="-66"/>
        <w:jc w:val="left"/>
        <w:tabs>
          <w:tab w:pos="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-1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3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7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Öre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2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60"/>
          <w:cols w:num="3" w:equalWidth="0">
            <w:col w:w="1290" w:space="253"/>
            <w:col w:w="3180" w:space="3962"/>
            <w:col w:w="2715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60"/>
        </w:sectPr>
      </w:pPr>
      <w:rPr/>
    </w:p>
    <w:p>
      <w:pPr>
        <w:spacing w:before="38" w:after="0" w:line="240" w:lineRule="auto"/>
        <w:ind w:left="230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139.199997pt;margin-top:29.075663pt;width:100.800003pt;height:61.439999pt;mso-position-horizontal-relative:page;mso-position-vertical-relative:paragraph;z-index:-15571" type="#_x0000_t75">
            <v:imagedata r:id="rId15" o:title=""/>
          </v:shape>
        </w:pict>
      </w:r>
      <w:r>
        <w:rPr/>
        <w:pict>
          <v:group style="position:absolute;margin-left:17.394512pt;margin-top:37.307198pt;width:563.40549pt;height:767.302345pt;mso-position-horizontal-relative:page;mso-position-vertical-relative:page;z-index:-15570" coordorigin="348,746" coordsize="11268,15346">
            <v:shape style="position:absolute;left:2458;top:14170;width:2093;height:1344" type="#_x0000_t75">
              <v:imagedata r:id="rId16" o:title=""/>
            </v:shape>
            <v:group style="position:absolute;left:355;top:763;width:11166;height:2" coordorigin="355,763" coordsize="11166,2">
              <v:shape style="position:absolute;left:355;top:763;width:11166;height:2" coordorigin="355,763" coordsize="11166,0" path="m355,763l11521,763e" filled="f" stroked="t" strokeweight=".70998pt" strokecolor="#5B5B5B">
                <v:path arrowok="t"/>
              </v:shape>
            </v:group>
            <v:group style="position:absolute;left:379;top:758;width:2;height:15303" coordorigin="379,758" coordsize="2,15303">
              <v:shape style="position:absolute;left:379;top:758;width:2;height:15303" coordorigin="379,758" coordsize="0,15303" path="m379,16061l379,758e" filled="f" stroked="t" strokeweight=".70998pt" strokecolor="#545454">
                <v:path arrowok="t"/>
              </v:shape>
            </v:group>
            <v:group style="position:absolute;left:2409;top:758;width:2;height:1487" coordorigin="2409,758" coordsize="2,1487">
              <v:shape style="position:absolute;left:2409;top:758;width:2;height:1487" coordorigin="2409,758" coordsize="0,1487" path="m2409,2245l2409,758e" filled="f" stroked="t" strokeweight=".70998pt" strokecolor="#4F4F4F">
                <v:path arrowok="t"/>
              </v:shape>
            </v:group>
            <v:group style="position:absolute;left:9135;top:758;width:2;height:1487" coordorigin="9135,758" coordsize="2,1487">
              <v:shape style="position:absolute;left:9135;top:758;width:2;height:1487" coordorigin="9135,758" coordsize="0,1487" path="m9135,2245l9135,758e" filled="f" stroked="t" strokeweight=".70998pt" strokecolor="#545454">
                <v:path arrowok="t"/>
              </v:shape>
            </v:group>
            <v:group style="position:absolute;left:11528;top:753;width:2;height:3309" coordorigin="11528,753" coordsize="2,3309">
              <v:shape style="position:absolute;left:11528;top:753;width:2;height:3309" coordorigin="11528,753" coordsize="0,3309" path="m11528,4062l11528,753e" filled="f" stroked="t" strokeweight=".70998pt" strokecolor="#575757">
                <v:path arrowok="t"/>
              </v:shape>
            </v:group>
            <v:group style="position:absolute;left:360;top:2241;width:11175;height:2" coordorigin="360,2241" coordsize="11175,2">
              <v:shape style="position:absolute;left:360;top:2241;width:11175;height:2" coordorigin="360,2241" coordsize="11175,0" path="m360,2241l11535,2241e" filled="f" stroked="t" strokeweight=".70998pt" strokecolor="#575757">
                <v:path arrowok="t"/>
              </v:shape>
            </v:group>
            <v:group style="position:absolute;left:360;top:2458;width:11175;height:2" coordorigin="360,2458" coordsize="11175,2">
              <v:shape style="position:absolute;left:360;top:2458;width:11175;height:2" coordorigin="360,2458" coordsize="11175,0" path="m360,2458l11535,2458e" filled="f" stroked="t" strokeweight=".70998pt" strokecolor="#575757">
                <v:path arrowok="t"/>
              </v:shape>
            </v:group>
            <v:group style="position:absolute;left:364;top:2894;width:11175;height:2" coordorigin="364,2894" coordsize="11175,2">
              <v:shape style="position:absolute;left:364;top:2894;width:11175;height:2" coordorigin="364,2894" coordsize="11175,0" path="m364,2894l11540,2894e" filled="f" stroked="t" strokeweight=".70998pt" strokecolor="#575757">
                <v:path arrowok="t"/>
              </v:shape>
            </v:group>
            <v:group style="position:absolute;left:360;top:2674;width:11180;height:2" coordorigin="360,2674" coordsize="11180,2">
              <v:shape style="position:absolute;left:360;top:2674;width:11180;height:2" coordorigin="360,2674" coordsize="11180,0" path="m360,2674l11540,2674e" filled="f" stroked="t" strokeweight=".70998pt" strokecolor="#575757">
                <v:path arrowok="t"/>
              </v:shape>
            </v:group>
            <v:group style="position:absolute;left:360;top:3108;width:11175;height:2" coordorigin="360,3108" coordsize="11175,2">
              <v:shape style="position:absolute;left:360;top:3108;width:11175;height:2" coordorigin="360,3108" coordsize="11175,0" path="m360,3108l11535,3108e" filled="f" stroked="t" strokeweight=".70998pt" strokecolor="#575757">
                <v:path arrowok="t"/>
              </v:shape>
            </v:group>
            <v:group style="position:absolute;left:360;top:3330;width:1145;height:2" coordorigin="360,3330" coordsize="1145,2">
              <v:shape style="position:absolute;left:360;top:3330;width:1145;height:2" coordorigin="360,3330" coordsize="1145,0" path="m360,3330l1505,3330e" filled="f" stroked="t" strokeweight=".70998pt" strokecolor="#575757">
                <v:path arrowok="t"/>
              </v:shape>
            </v:group>
            <v:group style="position:absolute;left:6981;top:3318;width:2;height:744" coordorigin="6981,3318" coordsize="2,744">
              <v:shape style="position:absolute;left:6981;top:3318;width:2;height:744" coordorigin="6981,3318" coordsize="0,744" path="m6981,4062l6981,3318e" filled="f" stroked="t" strokeweight=".70998pt" strokecolor="#4B4B4B">
                <v:path arrowok="t"/>
              </v:shape>
            </v:group>
            <v:group style="position:absolute;left:364;top:4055;width:11175;height:2" coordorigin="364,4055" coordsize="11175,2">
              <v:shape style="position:absolute;left:364;top:4055;width:11175;height:2" coordorigin="364,4055" coordsize="11175,0" path="m364,4055l11540,4055e" filled="f" stroked="t" strokeweight=".70998pt" strokecolor="#545454">
                <v:path arrowok="t"/>
              </v:shape>
            </v:group>
            <v:group style="position:absolute;left:2430;top:4047;width:2;height:12023" coordorigin="2430,4047" coordsize="2,12023">
              <v:shape style="position:absolute;left:2430;top:4047;width:2;height:12023" coordorigin="2430,4047" coordsize="0,12023" path="m2430,16071l2430,4047e" filled="f" stroked="t" strokeweight=".70998pt" strokecolor="#4F4F4F">
                <v:path arrowok="t"/>
              </v:shape>
            </v:group>
            <v:group style="position:absolute;left:4956;top:4539;width:2;height:2060" coordorigin="4956,4539" coordsize="2,2060">
              <v:shape style="position:absolute;left:4956;top:4539;width:2;height:2060" coordorigin="4956,4539" coordsize="0,2060" path="m4956,6598l4956,4539e" filled="f" stroked="t" strokeweight=".70998pt" strokecolor="#484848">
                <v:path arrowok="t"/>
              </v:shape>
            </v:group>
            <v:group style="position:absolute;left:7838;top:5940;width:2;height:658" coordorigin="7838,5940" coordsize="2,658">
              <v:shape style="position:absolute;left:7838;top:5940;width:2;height:658" coordorigin="7838,5940" coordsize="0,658" path="m7838,6598l7838,5940e" filled="f" stroked="t" strokeweight=".70998pt" strokecolor="#5B5B5B">
                <v:path arrowok="t"/>
              </v:shape>
              <v:shape style="position:absolute;left:8832;top:12691;width:2784;height:1978" type="#_x0000_t75">
                <v:imagedata r:id="rId17" o:title=""/>
              </v:shape>
            </v:group>
            <v:group style="position:absolute;left:11547;top:4319;width:2;height:11766" coordorigin="11547,4319" coordsize="2,11766">
              <v:shape style="position:absolute;left:11547;top:4319;width:2;height:11766" coordorigin="11547,4319" coordsize="0,11766" path="m11547,16085l11547,4319e" filled="f" stroked="t" strokeweight=".70998pt" strokecolor="#575757">
                <v:path arrowok="t"/>
              </v:shape>
            </v:group>
            <v:group style="position:absolute;left:360;top:4329;width:11180;height:2" coordorigin="360,4329" coordsize="11180,2">
              <v:shape style="position:absolute;left:360;top:4329;width:11180;height:2" coordorigin="360,4329" coordsize="11180,0" path="m360,4329l11540,4329e" filled="f" stroked="t" strokeweight=".70998pt" strokecolor="#575757">
                <v:path arrowok="t"/>
              </v:shape>
            </v:group>
            <v:group style="position:absolute;left:2409;top:4548;width:9130;height:2" coordorigin="2409,4548" coordsize="9130,2">
              <v:shape style="position:absolute;left:2409;top:4548;width:9130;height:2" coordorigin="2409,4548" coordsize="9130,0" path="m2409,4548l11540,4548e" filled="f" stroked="t" strokeweight=".70998pt" strokecolor="#575757">
                <v:path arrowok="t"/>
              </v:shape>
            </v:group>
            <v:group style="position:absolute;left:4946;top:5025;width:6598;height:2" coordorigin="4946,5025" coordsize="6598,2">
              <v:shape style="position:absolute;left:4946;top:5025;width:6598;height:2" coordorigin="4946,5025" coordsize="6598,0" path="m4946,5025l11544,5025e" filled="f" stroked="t" strokeweight=".70998pt" strokecolor="#6B6B6B">
                <v:path arrowok="t"/>
              </v:shape>
            </v:group>
            <v:group style="position:absolute;left:4941;top:5263;width:6603;height:2" coordorigin="4941,5263" coordsize="6603,2">
              <v:shape style="position:absolute;left:4941;top:5263;width:6603;height:2" coordorigin="4941,5263" coordsize="6603,0" path="m4941,5263l11544,5263e" filled="f" stroked="t" strokeweight=".70998pt" strokecolor="#575757">
                <v:path arrowok="t"/>
              </v:shape>
            </v:group>
            <v:group style="position:absolute;left:4951;top:5506;width:6593;height:2" coordorigin="4951,5506" coordsize="6593,2">
              <v:shape style="position:absolute;left:4951;top:5506;width:6593;height:2" coordorigin="4951,5506" coordsize="6593,0" path="m4951,5506l11544,5506e" filled="f" stroked="t" strokeweight=".70998pt" strokecolor="#575757">
                <v:path arrowok="t"/>
              </v:shape>
            </v:group>
            <v:group style="position:absolute;left:2409;top:5723;width:9140;height:2" coordorigin="2409,5723" coordsize="9140,2">
              <v:shape style="position:absolute;left:2409;top:5723;width:9140;height:2" coordorigin="2409,5723" coordsize="9140,0" path="m2409,5723l11549,5723e" filled="f" stroked="t" strokeweight=".70998pt" strokecolor="#575757">
                <v:path arrowok="t"/>
              </v:shape>
            </v:group>
            <v:group style="position:absolute;left:2414;top:6376;width:9135;height:2" coordorigin="2414,6376" coordsize="9135,2">
              <v:shape style="position:absolute;left:2414;top:6376;width:9135;height:2" coordorigin="2414,6376" coordsize="9135,0" path="m2414,6376l11549,6376e" filled="f" stroked="t" strokeweight=".70998pt" strokecolor="#575757">
                <v:path arrowok="t"/>
              </v:shape>
            </v:group>
            <v:group style="position:absolute;left:369;top:7232;width:11185;height:2" coordorigin="369,7232" coordsize="11185,2">
              <v:shape style="position:absolute;left:369;top:7232;width:11185;height:2" coordorigin="369,7232" coordsize="11185,0" path="m369,7232l11554,7232e" filled="f" stroked="t" strokeweight=".70998pt" strokecolor="#5B5B5B">
                <v:path arrowok="t"/>
              </v:shape>
            </v:group>
            <v:group style="position:absolute;left:1179;top:11375;width:2;height:4691" coordorigin="1179,11375" coordsize="2,4691">
              <v:shape style="position:absolute;left:1179;top:11375;width:2;height:4691" coordorigin="1179,11375" coordsize="0,4691" path="m1179,16066l1179,11375e" filled="f" stroked="t" strokeweight=".70998pt" strokecolor="#545454">
                <v:path arrowok="t"/>
              </v:shape>
            </v:group>
            <v:group style="position:absolute;left:2414;top:6593;width:9135;height:2" coordorigin="2414,6593" coordsize="9135,2">
              <v:shape style="position:absolute;left:2414;top:6593;width:9135;height:2" coordorigin="2414,6593" coordsize="9135,0" path="m2414,6593l11549,6593e" filled="f" stroked="t" strokeweight=".70998pt" strokecolor="#5B5B5B">
                <v:path arrowok="t"/>
              </v:shape>
            </v:group>
            <v:group style="position:absolute;left:4963;top:7227;width:2;height:667" coordorigin="4963,7227" coordsize="2,667">
              <v:shape style="position:absolute;left:4963;top:7227;width:2;height:667" coordorigin="4963,7227" coordsize="0,667" path="m4963,7895l4963,7227e" filled="f" stroked="t" strokeweight=".70998pt" strokecolor="#4F4F4F">
                <v:path arrowok="t"/>
              </v:shape>
            </v:group>
            <v:group style="position:absolute;left:4951;top:7451;width:6598;height:2" coordorigin="4951,7451" coordsize="6598,2">
              <v:shape style="position:absolute;left:4951;top:7451;width:6598;height:2" coordorigin="4951,7451" coordsize="6598,0" path="m4951,7451l11549,7451e" filled="f" stroked="t" strokeweight=".70998pt" strokecolor="#575757">
                <v:path arrowok="t"/>
              </v:shape>
            </v:group>
            <v:group style="position:absolute;left:4956;top:7668;width:6593;height:2" coordorigin="4956,7668" coordsize="6593,2">
              <v:shape style="position:absolute;left:4956;top:7668;width:6593;height:2" coordorigin="4956,7668" coordsize="6593,0" path="m4956,7668l11549,7668e" filled="f" stroked="t" strokeweight=".70998pt" strokecolor="#575757">
                <v:path arrowok="t"/>
              </v:shape>
            </v:group>
            <v:group style="position:absolute;left:369;top:10169;width:11189;height:2" coordorigin="369,10169" coordsize="11189,2">
              <v:shape style="position:absolute;left:369;top:10169;width:11189;height:2" coordorigin="369,10169" coordsize="11189,0" path="m369,10169l11558,10169e" filled="f" stroked="t" strokeweight=".70998pt" strokecolor="#606060">
                <v:path arrowok="t"/>
              </v:shape>
            </v:group>
            <v:group style="position:absolute;left:374;top:11213;width:11185;height:2" coordorigin="374,11213" coordsize="11185,2">
              <v:shape style="position:absolute;left:374;top:11213;width:11185;height:2" coordorigin="374,11213" coordsize="11185,0" path="m374,11213l11558,11213e" filled="f" stroked="t" strokeweight=".70998pt" strokecolor="#606060">
                <v:path arrowok="t"/>
              </v:shape>
            </v:group>
            <v:group style="position:absolute;left:6681;top:12653;width:2;height:567" coordorigin="6681,12653" coordsize="2,567">
              <v:shape style="position:absolute;left:6681;top:12653;width:2;height:567" coordorigin="6681,12653" coordsize="0,567" path="m6681,13220l6681,12653e" filled="f" stroked="t" strokeweight=".94664pt" strokecolor="#4F5BA8">
                <v:path arrowok="t"/>
              </v:shape>
            </v:group>
            <v:group style="position:absolute;left:7403;top:11418;width:2;height:4653" coordorigin="7403,11418" coordsize="2,4653">
              <v:shape style="position:absolute;left:7403;top:11418;width:2;height:4653" coordorigin="7403,11418" coordsize="0,4653" path="m7403,16071l7403,11418e" filled="f" stroked="t" strokeweight=".70998pt" strokecolor="#545454">
                <v:path arrowok="t"/>
              </v:shape>
            </v:group>
            <v:group style="position:absolute;left:364;top:5954;width:11180;height:2" coordorigin="364,5954" coordsize="11180,2">
              <v:shape style="position:absolute;left:364;top:5954;width:11180;height:2" coordorigin="364,5954" coordsize="11180,0" path="m364,5954l11544,5954e" filled="f" stroked="t" strokeweight=".70998pt" strokecolor="#5B5B5B">
                <v:path arrowok="t"/>
              </v:shape>
            </v:group>
            <v:group style="position:absolute;left:364;top:6813;width:11180;height:2" coordorigin="364,6813" coordsize="11180,2">
              <v:shape style="position:absolute;left:364;top:6813;width:11180;height:2" coordorigin="364,6813" coordsize="11180,0" path="m364,6813l11544,6813e" filled="f" stroked="t" strokeweight=".70998pt" strokecolor="#5B5B5B">
                <v:path arrowok="t"/>
              </v:shape>
            </v:group>
            <v:group style="position:absolute;left:374;top:7885;width:11180;height:2" coordorigin="374,7885" coordsize="11180,2">
              <v:shape style="position:absolute;left:374;top:7885;width:11180;height:2" coordorigin="374,7885" coordsize="11180,0" path="m374,7885l11554,7885e" filled="f" stroked="t" strokeweight=".70998pt" strokecolor="#5B5B5B">
                <v:path arrowok="t"/>
              </v:shape>
            </v:group>
            <v:group style="position:absolute;left:374;top:8720;width:11185;height:2" coordorigin="374,8720" coordsize="11185,2">
              <v:shape style="position:absolute;left:374;top:8720;width:11185;height:2" coordorigin="374,8720" coordsize="11185,0" path="m374,8720l11558,8720e" filled="f" stroked="t" strokeweight=".70998pt" strokecolor="#575757">
                <v:path arrowok="t"/>
              </v:shape>
            </v:group>
            <v:group style="position:absolute;left:374;top:10503;width:11185;height:2" coordorigin="374,10503" coordsize="11185,2">
              <v:shape style="position:absolute;left:374;top:10503;width:11185;height:2" coordorigin="374,10503" coordsize="11185,0" path="m374,10503l11558,10503e" filled="f" stroked="t" strokeweight=".70998pt" strokecolor="#5B5B5B">
                <v:path arrowok="t"/>
              </v:shape>
            </v:group>
            <v:group style="position:absolute;left:1761;top:11423;width:2;height:4643" coordorigin="1761,11423" coordsize="2,4643">
              <v:shape style="position:absolute;left:1761;top:11423;width:2;height:4643" coordorigin="1761,11423" coordsize="0,4643" path="m1761,16066l1761,11423e" filled="f" stroked="t" strokeweight=".70998pt" strokecolor="#545454">
                <v:path arrowok="t"/>
              </v:shape>
            </v:group>
            <v:group style="position:absolute;left:379;top:11427;width:11180;height:2" coordorigin="379,11427" coordsize="11180,2">
              <v:shape style="position:absolute;left:379;top:11427;width:11180;height:2" coordorigin="379,11427" coordsize="11180,0" path="m379,11427l11558,11427e" filled="f" stroked="t" strokeweight=".70998pt" strokecolor="#5B5B5B">
                <v:path arrowok="t"/>
              </v:shape>
            </v:group>
            <v:group style="position:absolute;left:374;top:11661;width:11189;height:2" coordorigin="374,11661" coordsize="11189,2">
              <v:shape style="position:absolute;left:374;top:11661;width:11189;height:2" coordorigin="374,11661" coordsize="11189,0" path="m374,11661l11563,11661e" filled="f" stroked="t" strokeweight=".70998pt" strokecolor="#5B5B5B">
                <v:path arrowok="t"/>
              </v:shape>
            </v:group>
            <v:group style="position:absolute;left:383;top:13716;width:2064;height:2" coordorigin="383,13716" coordsize="2064,2">
              <v:shape style="position:absolute;left:383;top:13716;width:2064;height:2" coordorigin="383,13716" coordsize="2064,0" path="m383,13716l2447,13716e" filled="f" stroked="t" strokeweight=".70998pt" strokecolor="#606060">
                <v:path arrowok="t"/>
              </v:shape>
            </v:group>
            <v:group style="position:absolute;left:379;top:16066;width:11189;height:2" coordorigin="379,16066" coordsize="11189,2">
              <v:shape style="position:absolute;left:379;top:16066;width:11189;height:2" coordorigin="379,16066" coordsize="11189,0" path="m379,16066l11568,16066e" filled="f" stroked="t" strokeweight=".70998pt" strokecolor="#646464">
                <v:path arrowok="t"/>
              </v:shape>
            </v:group>
            <v:group style="position:absolute;left:5993;top:4047;width:2;height:229" coordorigin="5993,4047" coordsize="2,229">
              <v:shape style="position:absolute;left:5993;top:4047;width:2;height:229" coordorigin="5993,4047" coordsize="0,229" path="m5993,4276l5993,4047e" filled="f" stroked="t" strokeweight="2.2573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-35" w:right="53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93" w:right="82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226242pt;margin-top:5.582685pt;width:23.533921pt;height:72pt;mso-position-horizontal-relative:page;mso-position-vertical-relative:paragraph;z-index:-1556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484B7C"/>
                      <w:spacing w:val="0"/>
                      <w:w w:val="117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7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Çavuşu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86.400004pt;height:37.44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360" w:right="235" w:firstLine="-5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Nafiz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AYDOGAN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Af.Ar.Kur.Per.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301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7"/>
          <w:szCs w:val="27"/>
          <w:color w:val="383838"/>
          <w:spacing w:val="0"/>
          <w:w w:val="66"/>
          <w:b/>
          <w:bCs/>
          <w:position w:val="-2"/>
        </w:rPr>
        <w:t>3</w:t>
      </w:r>
      <w:r>
        <w:rPr>
          <w:rFonts w:ascii="Arial" w:hAnsi="Arial" w:cs="Arial" w:eastAsia="Arial"/>
          <w:sz w:val="27"/>
          <w:szCs w:val="27"/>
          <w:color w:val="383838"/>
          <w:spacing w:val="6"/>
          <w:w w:val="66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73"/>
          <w:b/>
          <w:bCs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383838"/>
          <w:spacing w:val="-36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1"/>
          <w:b/>
          <w:bCs/>
          <w:position w:val="-2"/>
        </w:rPr>
        <w:t>Marı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1"/>
          <w:b/>
          <w:bCs/>
          <w:position w:val="-2"/>
        </w:rPr>
        <w:t>s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1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14"/>
          <w:w w:val="5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2"/>
          <w:b/>
          <w:bCs/>
          <w:position w:val="-2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63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76"/>
          <w:i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76"/>
          <w:i/>
          <w:position w:val="1"/>
        </w:rPr>
        <w:t>   </w:t>
      </w:r>
      <w:r>
        <w:rPr>
          <w:rFonts w:ascii="Arial" w:hAnsi="Arial" w:cs="Arial" w:eastAsia="Arial"/>
          <w:sz w:val="17"/>
          <w:szCs w:val="17"/>
          <w:color w:val="383838"/>
          <w:spacing w:val="7"/>
          <w:w w:val="76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1"/>
          <w:position w:val="1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60"/>
          <w:cols w:num="3" w:equalWidth="0">
            <w:col w:w="4540" w:space="13"/>
            <w:col w:w="1888" w:space="1856"/>
            <w:col w:w="310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4606" w:right="369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822777pt;margin-top:-18.382238pt;width:20.475841pt;height:44pt;mso-position-horizontal-relative:page;mso-position-vertical-relative:paragraph;z-index:-15563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A3A3A"/>
                      <w:spacing w:val="0"/>
                      <w:w w:val="167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BÜYÜK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Hİ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BELEDİ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69" w:lineRule="exact"/>
        <w:ind w:left="4761" w:right="375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3"/>
          <w:w w:val="100"/>
          <w:position w:val="-2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DAİ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2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802" w:right="3154"/>
        <w:jc w:val="center"/>
        <w:tabs>
          <w:tab w:pos="4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174179pt;margin-top:6.16981pt;width:49.156082pt;height:8pt;mso-position-horizontal-relative:page;mso-position-vertical-relative:paragraph;z-index:-1556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82828"/>
                      <w:spacing w:val="0"/>
                      <w:w w:val="92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9"/>
        </w:rPr>
        <w:t>IZMIR</w:t>
      </w:r>
      <w:r>
        <w:rPr>
          <w:rFonts w:ascii="Arial" w:hAnsi="Arial" w:cs="Arial" w:eastAsia="Arial"/>
          <w:sz w:val="15"/>
          <w:szCs w:val="15"/>
          <w:color w:val="3A3A3A"/>
          <w:spacing w:val="-1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MUda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1"/>
          <w:position w:val="-1"/>
        </w:rPr>
        <w:t>MUdUr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91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6"/>
          <w:position w:val="-1"/>
        </w:rPr>
        <w:t>UğU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626" w:right="-20"/>
        <w:jc w:val="left"/>
        <w:tabs>
          <w:tab w:pos="5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>BELEDIYESI</w:t>
      </w:r>
      <w:r>
        <w:rPr>
          <w:rFonts w:ascii="Arial" w:hAnsi="Arial" w:cs="Arial" w:eastAsia="Arial"/>
          <w:sz w:val="15"/>
          <w:szCs w:val="15"/>
          <w:color w:val="3A3A3A"/>
          <w:spacing w:val="-15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1340" w:val="left"/>
          <w:tab w:pos="2840" w:val="left"/>
          <w:tab w:pos="5240" w:val="left"/>
          <w:tab w:pos="7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13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48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28.05.2017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9"/>
          <w:w w:val="62"/>
          <w:position w:val="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0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70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ldirim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14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:17:41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_[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0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5" w:right="-20"/>
        <w:jc w:val="left"/>
        <w:tabs>
          <w:tab w:pos="1360" w:val="left"/>
          <w:tab w:pos="2860" w:val="left"/>
          <w:tab w:pos="4080" w:val="left"/>
          <w:tab w:pos="5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4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82"/>
          <w:position w:val="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9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8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28.05.2017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8"/>
          <w:w w:val="4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3584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8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9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Urs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asıı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Uzeri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35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14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1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7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ıAdres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0" w:right="-20"/>
        <w:jc w:val="left"/>
        <w:tabs>
          <w:tab w:pos="1380" w:val="left"/>
          <w:tab w:pos="3920" w:val="left"/>
          <w:tab w:pos="7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ını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93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4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85" w:lineRule="exact"/>
        <w:ind w:left="130" w:right="-20"/>
        <w:jc w:val="left"/>
        <w:tabs>
          <w:tab w:pos="3340" w:val="left"/>
          <w:tab w:pos="6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-1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4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3312" w:right="2106"/>
        <w:jc w:val="center"/>
        <w:tabs>
          <w:tab w:pos="5320" w:val="left"/>
          <w:tab w:pos="64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163757pt;margin-top:.911768pt;width:112.738426pt;height:31.431691pt;mso-position-horizontal-relative:page;mso-position-vertical-relative:paragraph;z-index:-15561" type="#_x0000_t202" filled="f" stroked="f">
            <v:textbox inset="0,0,0,0">
              <w:txbxContent>
                <w:p>
                  <w:pPr>
                    <w:spacing w:before="0" w:after="0" w:line="629" w:lineRule="exact"/>
                    <w:ind w:right="-134"/>
                    <w:jc w:val="left"/>
                    <w:tabs>
                      <w:tab w:pos="520" w:val="left"/>
                      <w:tab w:pos="1040" w:val="left"/>
                      <w:tab w:pos="1720" w:val="left"/>
                      <w:tab w:pos="2180" w:val="left"/>
                    </w:tabs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62"/>
                      <w:position w:val="-3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545454"/>
                      <w:spacing w:val="0"/>
                      <w:w w:val="100"/>
                      <w:b/>
                      <w:bCs/>
                      <w:i/>
                      <w:position w:val="-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545454"/>
                      <w:spacing w:val="0"/>
                      <w:w w:val="100"/>
                      <w:b/>
                      <w:bCs/>
                      <w:i/>
                      <w:position w:val="-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545454"/>
                      <w:spacing w:val="0"/>
                      <w:w w:val="100"/>
                      <w:b/>
                      <w:bCs/>
                      <w:i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AEAEAE"/>
                      <w:spacing w:val="0"/>
                      <w:w w:val="56"/>
                      <w:position w:val="-3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AEAEAE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AEAEAE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3A3A3A"/>
                      <w:spacing w:val="0"/>
                      <w:w w:val="13"/>
                      <w:position w:val="18"/>
                    </w:rPr>
                    <w:t>ı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3A3A3A"/>
                      <w:spacing w:val="-48"/>
                      <w:w w:val="100"/>
                      <w:position w:val="18"/>
                    </w:rPr>
                    <w:t> 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909091"/>
                      <w:spacing w:val="0"/>
                      <w:w w:val="100"/>
                      <w:position w:val="18"/>
                    </w:rPr>
                    <w:t>-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909091"/>
                      <w:spacing w:val="0"/>
                      <w:w w:val="100"/>
                      <w:position w:val="18"/>
                    </w:rPr>
                    <w:tab/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909091"/>
                      <w:spacing w:val="0"/>
                      <w:w w:val="48"/>
                      <w:position w:val="18"/>
                    </w:rPr>
                    <w:t>-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45454"/>
          <w:w w:val="94"/>
          <w:position w:val="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94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  <w:position w:val="1"/>
        </w:rPr>
        <w:t>w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9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rı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6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81"/>
          <w:position w:val="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7"/>
          <w:position w:val="1"/>
        </w:rPr>
        <w:t>şap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15"/>
          <w:w w:val="154"/>
          <w:position w:val="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9"/>
          <w:w w:val="103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777777"/>
          <w:spacing w:val="-5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5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24"/>
          <w:w w:val="124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0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9"/>
          <w:w w:val="10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0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22"/>
          <w:w w:val="10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5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5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87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36"/>
          <w:w w:val="87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10"/>
          <w:w w:val="8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45454"/>
          <w:spacing w:val="-10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777777"/>
          <w:spacing w:val="-19"/>
          <w:w w:val="103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3A3A3A"/>
          <w:spacing w:val="-39"/>
          <w:w w:val="76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76767"/>
          <w:spacing w:val="0"/>
          <w:w w:val="70"/>
          <w:position w:val="1"/>
        </w:rPr>
        <w:t>................</w:t>
      </w:r>
      <w:r>
        <w:rPr>
          <w:rFonts w:ascii="Arial" w:hAnsi="Arial" w:cs="Arial" w:eastAsia="Arial"/>
          <w:sz w:val="23"/>
          <w:szCs w:val="23"/>
          <w:color w:val="676767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676767"/>
          <w:spacing w:val="-56"/>
          <w:w w:val="106"/>
          <w:position w:val="1"/>
        </w:rPr>
        <w:t>·</w:t>
      </w:r>
      <w:r>
        <w:rPr>
          <w:rFonts w:ascii="Arial" w:hAnsi="Arial" w:cs="Arial" w:eastAsia="Arial"/>
          <w:sz w:val="27"/>
          <w:szCs w:val="27"/>
          <w:color w:val="676767"/>
          <w:spacing w:val="-61"/>
          <w:w w:val="62"/>
          <w:position w:val="1"/>
        </w:rPr>
        <w:t>·</w:t>
      </w:r>
      <w:r>
        <w:rPr>
          <w:rFonts w:ascii="Arial" w:hAnsi="Arial" w:cs="Arial" w:eastAsia="Arial"/>
          <w:sz w:val="27"/>
          <w:szCs w:val="27"/>
          <w:color w:val="3A3A3A"/>
          <w:spacing w:val="-20"/>
          <w:w w:val="71"/>
          <w:position w:val="1"/>
        </w:rPr>
        <w:t>·</w:t>
      </w:r>
      <w:r>
        <w:rPr>
          <w:rFonts w:ascii="Arial" w:hAnsi="Arial" w:cs="Arial" w:eastAsia="Arial"/>
          <w:sz w:val="27"/>
          <w:szCs w:val="27"/>
          <w:color w:val="676767"/>
          <w:spacing w:val="-33"/>
          <w:w w:val="62"/>
          <w:position w:val="1"/>
        </w:rPr>
        <w:t>·</w:t>
      </w:r>
      <w:r>
        <w:rPr>
          <w:rFonts w:ascii="Arial" w:hAnsi="Arial" w:cs="Arial" w:eastAsia="Arial"/>
          <w:sz w:val="26"/>
          <w:szCs w:val="26"/>
          <w:color w:val="777777"/>
          <w:spacing w:val="0"/>
          <w:w w:val="38"/>
          <w:position w:val="1"/>
        </w:rPr>
        <w:t>..</w:t>
      </w:r>
      <w:r>
        <w:rPr>
          <w:rFonts w:ascii="Arial" w:hAnsi="Arial" w:cs="Arial" w:eastAsia="Arial"/>
          <w:sz w:val="26"/>
          <w:szCs w:val="26"/>
          <w:color w:val="777777"/>
          <w:spacing w:val="6"/>
          <w:w w:val="38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545454"/>
          <w:spacing w:val="-10"/>
          <w:w w:val="72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777777"/>
          <w:spacing w:val="0"/>
          <w:w w:val="72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777777"/>
          <w:spacing w:val="-30"/>
          <w:w w:val="72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67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545454"/>
          <w:spacing w:val="-10"/>
          <w:w w:val="67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777777"/>
          <w:spacing w:val="0"/>
          <w:w w:val="67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777777"/>
          <w:spacing w:val="-19"/>
          <w:w w:val="67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3A3A3A"/>
          <w:spacing w:val="-14"/>
          <w:w w:val="72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72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545454"/>
          <w:spacing w:val="-10"/>
          <w:w w:val="72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777777"/>
          <w:spacing w:val="-10"/>
          <w:w w:val="91"/>
          <w:position w:val="1"/>
        </w:rPr>
      </w:r>
      <w:r>
        <w:rPr>
          <w:rFonts w:ascii="Arial" w:hAnsi="Arial" w:cs="Arial" w:eastAsia="Arial"/>
          <w:sz w:val="26"/>
          <w:szCs w:val="26"/>
          <w:color w:val="777777"/>
          <w:spacing w:val="0"/>
          <w:w w:val="91"/>
          <w:imprint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777777"/>
          <w:spacing w:val="0"/>
          <w:w w:val="91"/>
          <w:imprint/>
          <w:position w:val="1"/>
        </w:rPr>
      </w:r>
      <w:r>
        <w:rPr>
          <w:rFonts w:ascii="Arial" w:hAnsi="Arial" w:cs="Arial" w:eastAsia="Arial"/>
          <w:sz w:val="26"/>
          <w:szCs w:val="26"/>
          <w:color w:val="777777"/>
          <w:spacing w:val="0"/>
          <w:w w:val="91"/>
          <w:position w:val="1"/>
        </w:rPr>
      </w:r>
      <w:r>
        <w:rPr>
          <w:rFonts w:ascii="Arial" w:hAnsi="Arial" w:cs="Arial" w:eastAsia="Arial"/>
          <w:sz w:val="26"/>
          <w:szCs w:val="26"/>
          <w:color w:val="777777"/>
          <w:spacing w:val="-53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777777"/>
          <w:spacing w:val="0"/>
          <w:w w:val="72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777777"/>
          <w:spacing w:val="-19"/>
          <w:w w:val="72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3A3A3A"/>
          <w:spacing w:val="-14"/>
          <w:w w:val="72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777777"/>
          <w:spacing w:val="0"/>
          <w:w w:val="109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64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6"/>
        </w:rPr>
        <w:t>AltınaAl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6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3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7:46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auto"/>
        <w:ind w:left="5866" w:right="5207"/>
        <w:jc w:val="center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777777"/>
          <w:spacing w:val="0"/>
          <w:w w:val="52"/>
        </w:rPr>
        <w:t>1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36" w:after="0" w:line="240" w:lineRule="auto"/>
        <w:ind w:left="135" w:right="-20"/>
        <w:jc w:val="left"/>
        <w:tabs>
          <w:tab w:pos="2160" w:val="left"/>
          <w:tab w:pos="5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w w:val="89"/>
          <w:position w:val="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1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88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  <w:position w:val="0"/>
        </w:rPr>
        <w:t>hibi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249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9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"/>
          <w:w w:val="109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49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7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left="219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25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Üze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6"/>
        </w:rPr>
        <w:t>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78" w:right="-20"/>
        <w:jc w:val="left"/>
        <w:tabs>
          <w:tab w:pos="4380" w:val="left"/>
          <w:tab w:pos="7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f'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54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54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9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8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28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9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69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2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42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7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17:46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1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39"/>
          <w:position w:val="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2"/>
        </w:rPr>
        <w:t>iden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  <w:position w:val="0"/>
        </w:rPr>
        <w:t>fAr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  <w:position w:val="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0"/>
        </w:rPr>
        <w:t>652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130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00"/>
          <w:position w:val="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8"/>
        </w:rPr>
        <w:t>kibin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4382" w:right="479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5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5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rvi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3" w:after="0" w:line="270" w:lineRule="auto"/>
        <w:ind w:left="2197" w:right="4502" w:firstLine="220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</w:rPr>
        <w:t>Emniy_et-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97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</w:rPr>
        <w:t>andarına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7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Perso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Doğ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6" w:lineRule="auto"/>
        <w:ind w:left="2197" w:right="2660" w:firstLine="-2072"/>
        <w:jc w:val="left"/>
        <w:tabs>
          <w:tab w:pos="2180" w:val="left"/>
          <w:tab w:pos="4380" w:val="left"/>
          <w:tab w:pos="7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1"/>
          <w:position w:val="1"/>
        </w:rPr>
        <w:t>rclııı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91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1"/>
          <w:position w:val="1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8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96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1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4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onel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Dön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19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9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left="219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</w:rPr>
        <w:t>Adı-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06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6"/>
        </w:rPr>
        <w:t>oy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9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11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2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13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  <w:position w:val="2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6"/>
          <w:position w:val="2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9"/>
          <w:w w:val="106"/>
          <w:position w:val="2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0"/>
          <w:position w:val="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0"/>
        </w:rPr>
        <w:t>lı</w:t>
      </w:r>
      <w:r>
        <w:rPr>
          <w:rFonts w:ascii="Arial" w:hAnsi="Arial" w:cs="Arial" w:eastAsia="Arial"/>
          <w:sz w:val="19"/>
          <w:szCs w:val="19"/>
          <w:color w:val="3A3A3A"/>
          <w:spacing w:val="6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364" w:right="420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829681pt;margin-top:4.778972pt;width:17.753979pt;height:18.5pt;mso-position-horizontal-relative:page;mso-position-vertical-relative:paragraph;z-index:-15560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545454"/>
                      <w:w w:val="52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545454"/>
                      <w:spacing w:val="10"/>
                      <w:w w:val="52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3A3A3A"/>
                      <w:spacing w:val="0"/>
                      <w:w w:val="70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Söndürı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04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5" w:lineRule="exact"/>
        <w:ind w:left="120" w:right="-20"/>
        <w:jc w:val="left"/>
        <w:tabs>
          <w:tab w:pos="2180" w:val="left"/>
          <w:tab w:pos="4380" w:val="left"/>
          <w:tab w:pos="6300" w:val="left"/>
          <w:tab w:pos="7860" w:val="left"/>
          <w:tab w:pos="9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öndürıne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5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4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-1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8"/>
          <w:w w:val="4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  <w:position w:val="-1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7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2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4483" w:right="-20"/>
        <w:jc w:val="left"/>
        <w:tabs>
          <w:tab w:pos="6300" w:val="left"/>
          <w:tab w:pos="7800" w:val="left"/>
          <w:tab w:pos="94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0"/>
        </w:rPr>
        <w:t>0,5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0"/>
        </w:rPr>
      </w:r>
      <w:r>
        <w:rPr>
          <w:rFonts w:ascii="Arial" w:hAnsi="Arial" w:cs="Arial" w:eastAsia="Arial"/>
          <w:sz w:val="27"/>
          <w:szCs w:val="27"/>
          <w:color w:val="676767"/>
          <w:spacing w:val="0"/>
          <w:w w:val="57"/>
          <w:b/>
          <w:bCs/>
          <w:position w:val="-1"/>
        </w:rPr>
        <w:t>ı</w:t>
      </w:r>
      <w:r>
        <w:rPr>
          <w:rFonts w:ascii="Arial" w:hAnsi="Arial" w:cs="Arial" w:eastAsia="Arial"/>
          <w:sz w:val="27"/>
          <w:szCs w:val="27"/>
          <w:color w:val="676767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676767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0"/>
          <w:w w:val="57"/>
          <w:b/>
          <w:bCs/>
          <w:position w:val="-1"/>
        </w:rPr>
        <w:t>J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-26"/>
          <w:w w:val="57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7"/>
          <w:szCs w:val="27"/>
          <w:color w:val="676767"/>
          <w:spacing w:val="0"/>
          <w:w w:val="57"/>
          <w:b/>
          <w:bCs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24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1"/>
          <w:w w:val="11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uretiyle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görmüştür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yoktu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0" w:lineRule="exact"/>
        <w:ind w:left="10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43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17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14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26" w:lineRule="exact"/>
        <w:ind w:left="2168" w:right="66" w:firstLine="-2043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Çık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5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tyapıla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8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6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0"/>
        </w:rPr>
        <w:t>ısınma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9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0"/>
        </w:rPr>
        <w:t>amaçlı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7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0"/>
        </w:rPr>
        <w:t>yakılan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81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81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2"/>
          <w:position w:val="0"/>
        </w:rPr>
        <w:t>teşi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tabs>
          <w:tab w:pos="2180" w:val="left"/>
          <w:tab w:pos="6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igarta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1"/>
          <w:position w:val="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85"/>
          <w:position w:val="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2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54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7777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jB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8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6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1" w:after="0" w:line="252" w:lineRule="auto"/>
        <w:ind w:left="101" w:right="9477" w:firstLine="2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8"/>
          <w:w w:val="8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8"/>
        </w:rPr>
        <w:t>h'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7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1"/>
          <w:w w:val="10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!im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2" w:after="0" w:line="240" w:lineRule="auto"/>
        <w:ind w:left="245" w:right="4431"/>
        <w:jc w:val="center"/>
        <w:tabs>
          <w:tab w:pos="2140" w:val="left"/>
          <w:tab w:pos="5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545454"/>
          <w:spacing w:val="-11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3A3A3A"/>
          <w:spacing w:val="3"/>
          <w:w w:val="13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114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1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llştı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8"/>
          <w:w w:val="11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4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28.05.2017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2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5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9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5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18:05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693" w:right="-20"/>
        <w:jc w:val="left"/>
        <w:tabs>
          <w:tab w:pos="1180" w:val="left"/>
          <w:tab w:pos="2180" w:val="left"/>
          <w:tab w:pos="8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8.629349pt;margin-top:.589059pt;width:80.144224pt;height:55.5pt;mso-position-horizontal-relative:page;mso-position-vertical-relative:paragraph;z-index:-15559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6"/>
                    <w:jc w:val="left"/>
                    <w:rPr>
                      <w:rFonts w:ascii="Arial" w:hAnsi="Arial" w:cs="Arial" w:eastAsia="Arial"/>
                      <w:sz w:val="111"/>
                      <w:szCs w:val="111"/>
                    </w:rPr>
                  </w:pPr>
                  <w:rPr/>
                  <w:r>
                    <w:rPr>
                      <w:rFonts w:ascii="Arial" w:hAnsi="Arial" w:cs="Arial" w:eastAsia="Arial"/>
                      <w:sz w:val="111"/>
                      <w:szCs w:val="111"/>
                      <w:color w:val="2F314F"/>
                      <w:spacing w:val="0"/>
                      <w:w w:val="51"/>
                      <w:position w:val="-1"/>
                    </w:rPr>
                    <w:t>fY'"g'"'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ralı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Merk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99" w:lineRule="atLeast"/>
        <w:ind w:left="231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A3A3A"/>
          <w:w w:val="121"/>
        </w:rPr>
        <w:t>@m</w:t>
      </w:r>
      <w:r>
        <w:rPr>
          <w:rFonts w:ascii="Arial" w:hAnsi="Arial" w:cs="Arial" w:eastAsia="Arial"/>
          <w:sz w:val="17"/>
          <w:szCs w:val="17"/>
          <w:color w:val="3A3A3A"/>
          <w:spacing w:val="-22"/>
          <w:w w:val="121"/>
        </w:rPr>
        <w:t>i</w:t>
      </w:r>
      <w:r>
        <w:rPr>
          <w:rFonts w:ascii="Arial" w:hAnsi="Arial" w:cs="Arial" w:eastAsia="Arial"/>
          <w:sz w:val="17"/>
          <w:szCs w:val="17"/>
          <w:color w:val="545454"/>
          <w:spacing w:val="-4"/>
          <w:w w:val="91"/>
        </w:rPr>
        <w:t>ş</w:t>
      </w:r>
      <w:r>
        <w:rPr>
          <w:rFonts w:ascii="Arial" w:hAnsi="Arial" w:cs="Arial" w:eastAsia="Arial"/>
          <w:sz w:val="17"/>
          <w:szCs w:val="17"/>
          <w:color w:val="3A3A3A"/>
          <w:spacing w:val="1"/>
          <w:w w:val="320"/>
        </w:rPr>
        <w:t>"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18"/>
        </w:rPr>
        <w:t>Ü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1"/>
        </w:rPr>
        <w:t>Amic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2"/>
        </w:rPr>
        <w:t>i</w:t>
      </w:r>
      <w:r>
        <w:rPr>
          <w:rFonts w:ascii="Arial" w:hAnsi="Arial" w:cs="Arial" w:eastAsia="Arial"/>
          <w:sz w:val="17"/>
          <w:szCs w:val="17"/>
          <w:color w:val="3A3A3A"/>
          <w:spacing w:val="-3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777777"/>
          <w:spacing w:val="0"/>
          <w:w w:val="167"/>
        </w:rPr>
        <w:t>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533" w:lineRule="atLeast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88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7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10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20" w:bottom="280" w:left="500" w:right="240"/>
        </w:sectPr>
      </w:pPr>
      <w:rPr/>
    </w:p>
    <w:p>
      <w:pPr>
        <w:spacing w:before="0" w:after="0" w:line="257" w:lineRule="exact"/>
        <w:ind w:left="2536" w:right="-79"/>
        <w:jc w:val="left"/>
        <w:tabs>
          <w:tab w:pos="36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220"/>
        </w:rPr>
        <w:t>Mu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220"/>
        </w:rPr>
        <w:t>._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82" w:after="0" w:line="210" w:lineRule="exact"/>
        <w:ind w:left="2650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3"/>
        </w:rPr>
        <w:t>Mer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" w:lineRule="atLeast"/>
        <w:ind w:left="601"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l</w:t>
      </w:r>
      <w:r>
        <w:rPr>
          <w:rFonts w:ascii="Arial" w:hAnsi="Arial" w:cs="Arial" w:eastAsia="Arial"/>
          <w:sz w:val="17"/>
          <w:szCs w:val="17"/>
          <w:color w:val="3A3A3A"/>
          <w:spacing w:val="-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9"/>
        </w:rPr>
        <w:t>KoyM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228.868011pt;margin-top:17.354467pt;width:.1pt;height:7.181565pt;mso-position-horizontal-relative:page;mso-position-vertical-relative:paragraph;z-index:-15567" coordorigin="4577,347" coordsize="2,144">
            <v:shape style="position:absolute;left:4577;top:347;width:2;height:144" coordorigin="4577,347" coordsize="0,144" path="m4577,491l4577,347e" filled="f" stroked="t" strokeweight=".715958pt" strokecolor="#38384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6"/>
        </w:rPr>
        <w:t>EkipAmi&lt;i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14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73"/>
          <w:b/>
          <w:bCs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-1"/>
          <w:w w:val="73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73"/>
          <w:b/>
          <w:bCs/>
        </w:rPr>
        <w:t>9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-3"/>
          <w:w w:val="7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73"/>
          <w:b/>
          <w:bCs/>
        </w:rPr>
        <w:t>)1a71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7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51"/>
          <w:w w:val="7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73"/>
          <w:b/>
          <w:bCs/>
        </w:rPr>
        <w:t>17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  <w:cols w:num="3" w:equalWidth="0">
            <w:col w:w="4046" w:space="1058"/>
            <w:col w:w="1274" w:space="1962"/>
            <w:col w:w="2840"/>
          </w:cols>
        </w:sectPr>
      </w:pPr>
      <w:rPr/>
    </w:p>
    <w:p>
      <w:pPr>
        <w:spacing w:before="0" w:after="0" w:line="157" w:lineRule="exact"/>
        <w:ind w:left="2440" w:right="-20"/>
        <w:jc w:val="left"/>
        <w:tabs>
          <w:tab w:pos="3600" w:val="left"/>
          <w:tab w:pos="4060" w:val="left"/>
          <w:tab w:pos="8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310"/>
          <w:b/>
          <w:bCs/>
          <w:position w:val="-3"/>
        </w:rPr>
        <w:t>l</w:t>
      </w:r>
      <w:r>
        <w:rPr>
          <w:rFonts w:ascii="Arial" w:hAnsi="Arial" w:cs="Arial" w:eastAsia="Arial"/>
          <w:sz w:val="19"/>
          <w:szCs w:val="19"/>
          <w:color w:val="3A3A3A"/>
          <w:spacing w:val="-108"/>
          <w:w w:val="310"/>
          <w:b/>
          <w:bCs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AEAEAE"/>
          <w:spacing w:val="0"/>
          <w:w w:val="72"/>
          <w:b/>
          <w:bCs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AEAEAE"/>
          <w:spacing w:val="-39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7"/>
          <w:b/>
          <w:bCs/>
          <w:position w:val="-3"/>
        </w:rPr>
        <w:t>Post</w:t>
      </w:r>
      <w:r>
        <w:rPr>
          <w:rFonts w:ascii="Arial" w:hAnsi="Arial" w:cs="Arial" w:eastAsia="Arial"/>
          <w:sz w:val="19"/>
          <w:szCs w:val="19"/>
          <w:color w:val="3A3A3A"/>
          <w:spacing w:val="2"/>
          <w:w w:val="98"/>
          <w:b/>
          <w:bCs/>
          <w:position w:val="-3"/>
        </w:rPr>
        <w:t>a</w:t>
      </w:r>
      <w:r>
        <w:rPr>
          <w:rFonts w:ascii="Arial" w:hAnsi="Arial" w:cs="Arial" w:eastAsia="Arial"/>
          <w:sz w:val="19"/>
          <w:szCs w:val="19"/>
          <w:color w:val="3F4174"/>
          <w:spacing w:val="0"/>
          <w:w w:val="74"/>
          <w:b/>
          <w:bCs/>
          <w:position w:val="-3"/>
        </w:rPr>
        <w:t>-</w:t>
      </w:r>
      <w:r>
        <w:rPr>
          <w:rFonts w:ascii="Arial" w:hAnsi="Arial" w:cs="Arial" w:eastAsia="Arial"/>
          <w:sz w:val="19"/>
          <w:szCs w:val="19"/>
          <w:color w:val="3F4174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F4174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17"/>
          <w:szCs w:val="17"/>
          <w:color w:val="111111"/>
          <w:spacing w:val="0"/>
          <w:w w:val="53"/>
          <w:position w:val="-3"/>
        </w:rPr>
        <w:t>1</w:t>
      </w:r>
      <w:r>
        <w:rPr>
          <w:rFonts w:ascii="Arial" w:hAnsi="Arial" w:cs="Arial" w:eastAsia="Arial"/>
          <w:sz w:val="17"/>
          <w:szCs w:val="17"/>
          <w:color w:val="111111"/>
          <w:spacing w:val="0"/>
          <w:w w:val="53"/>
          <w:position w:val="-3"/>
        </w:rPr>
        <w:t>   </w:t>
      </w:r>
      <w:r>
        <w:rPr>
          <w:rFonts w:ascii="Arial" w:hAnsi="Arial" w:cs="Arial" w:eastAsia="Arial"/>
          <w:sz w:val="17"/>
          <w:szCs w:val="17"/>
          <w:color w:val="111111"/>
          <w:spacing w:val="17"/>
          <w:w w:val="53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-3"/>
        </w:rPr>
        <w:t>r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-3"/>
        </w:rPr>
        <w:t>ı'niri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4"/>
          <w:position w:val="-2"/>
        </w:rPr>
        <w:t>iı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1"/>
          <w:position w:val="-2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0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74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202"/>
          <w:position w:val="-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7"/>
          <w:w w:val="202"/>
          <w:position w:val="-2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iı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356"/>
          <w:position w:val="-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1"/>
          <w:position w:val="-2"/>
        </w:rPr>
        <w:t>iFL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273" w:right="-20"/>
        <w:jc w:val="left"/>
        <w:tabs>
          <w:tab w:pos="5600" w:val="left"/>
          <w:tab w:pos="846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Arial" w:hAnsi="Arial" w:cs="Arial" w:eastAsia="Arial"/>
          <w:sz w:val="15"/>
          <w:szCs w:val="15"/>
          <w:color w:val="545454"/>
          <w:spacing w:val="9"/>
          <w:w w:val="48"/>
        </w:rPr>
        <w:t>"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44"/>
        </w:rPr>
        <w:t>ü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7C85A3"/>
          <w:spacing w:val="-4"/>
          <w:w w:val="104"/>
          <w:i/>
          <w:position w:val="-2"/>
        </w:rPr>
        <w:t>,</w:t>
      </w:r>
      <w:r>
        <w:rPr>
          <w:rFonts w:ascii="Arial" w:hAnsi="Arial" w:cs="Arial" w:eastAsia="Arial"/>
          <w:sz w:val="24"/>
          <w:szCs w:val="24"/>
          <w:color w:val="5E6487"/>
          <w:spacing w:val="0"/>
          <w:w w:val="69"/>
          <w:i/>
          <w:position w:val="-2"/>
        </w:rPr>
        <w:t>'1</w:t>
      </w:r>
      <w:r>
        <w:rPr>
          <w:rFonts w:ascii="Arial" w:hAnsi="Arial" w:cs="Arial" w:eastAsia="Arial"/>
          <w:sz w:val="24"/>
          <w:szCs w:val="24"/>
          <w:color w:val="5E6487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24"/>
          <w:szCs w:val="24"/>
          <w:color w:val="5E6487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2"/>
          <w:i/>
          <w:position w:val="1"/>
        </w:rPr>
        <w:t>1</w:t>
      </w:r>
      <w:r>
        <w:rPr>
          <w:rFonts w:ascii="Arial" w:hAnsi="Arial" w:cs="Arial" w:eastAsia="Arial"/>
          <w:sz w:val="25"/>
          <w:szCs w:val="25"/>
          <w:color w:val="3A3A3A"/>
          <w:spacing w:val="13"/>
          <w:w w:val="102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0"/>
          <w:w w:val="214"/>
          <w:position w:val="1"/>
        </w:rPr>
        <w:t>ii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177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36"/>
          <w:szCs w:val="36"/>
          <w:color w:val="777777"/>
          <w:spacing w:val="0"/>
          <w:w w:val="70"/>
          <w:i/>
          <w:position w:val="1"/>
        </w:rPr>
        <w:t>""i</w:t>
      </w:r>
      <w:r>
        <w:rPr>
          <w:rFonts w:ascii="Times New Roman" w:hAnsi="Times New Roman" w:cs="Times New Roman" w:eastAsia="Times New Roman"/>
          <w:sz w:val="36"/>
          <w:szCs w:val="36"/>
          <w:color w:val="777777"/>
          <w:spacing w:val="-6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0"/>
          <w:w w:val="100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316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17"/>
          <w:position w:val="-1"/>
        </w:rPr>
        <w:t>&gt;.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</w:sectPr>
      </w:pPr>
      <w:rPr/>
    </w:p>
    <w:p>
      <w:pPr>
        <w:spacing w:before="0" w:after="0" w:line="147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2"/>
        </w:rPr>
        <w:t>Üzc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  <w:position w:val="-2"/>
        </w:rPr>
        <w:t>EMRE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49" w:right="-20"/>
        <w:jc w:val="left"/>
        <w:tabs>
          <w:tab w:pos="5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570972pt;margin-top:-30.495125pt;width:501.638933pt;height:57.5pt;mso-position-horizontal-relative:page;mso-position-vertical-relative:paragraph;z-index:-15558" type="#_x0000_t202" filled="f" stroked="f">
            <v:textbox inset="0,0,0,0">
              <w:txbxContent>
                <w:p>
                  <w:pPr>
                    <w:spacing w:before="0" w:after="0" w:line="1150" w:lineRule="exact"/>
                    <w:ind w:right="-213"/>
                    <w:jc w:val="left"/>
                    <w:tabs>
                      <w:tab w:pos="7980" w:val="left"/>
                    </w:tabs>
                    <w:rPr>
                      <w:rFonts w:ascii="Times New Roman" w:hAnsi="Times New Roman" w:cs="Times New Roman" w:eastAsia="Times New Roman"/>
                      <w:sz w:val="115"/>
                      <w:szCs w:val="1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A3A3A"/>
                      <w:spacing w:val="0"/>
                      <w:w w:val="140"/>
                      <w:position w:val="57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A3A3A"/>
                      <w:spacing w:val="0"/>
                      <w:w w:val="100"/>
                      <w:position w:val="5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A3A3A"/>
                      <w:spacing w:val="0"/>
                      <w:w w:val="100"/>
                      <w:position w:val="57"/>
                    </w:rPr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45454"/>
                      <w:spacing w:val="-47"/>
                      <w:w w:val="133"/>
                      <w:b/>
                      <w:bCs/>
                      <w:i/>
                      <w:position w:val="44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115"/>
                      <w:szCs w:val="115"/>
                      <w:color w:val="3A3A3A"/>
                      <w:spacing w:val="-58"/>
                      <w:w w:val="64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45454"/>
                      <w:spacing w:val="-119"/>
                      <w:w w:val="133"/>
                      <w:b/>
                      <w:bCs/>
                      <w:i/>
                      <w:position w:val="44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15"/>
                      <w:szCs w:val="115"/>
                      <w:color w:val="3A3A3A"/>
                      <w:spacing w:val="-121"/>
                      <w:w w:val="64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45454"/>
                      <w:spacing w:val="-49"/>
                      <w:w w:val="134"/>
                      <w:b/>
                      <w:bCs/>
                      <w:i/>
                      <w:position w:val="44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15"/>
                      <w:szCs w:val="115"/>
                      <w:color w:val="3A3A3A"/>
                      <w:spacing w:val="-87"/>
                      <w:w w:val="65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45454"/>
                      <w:spacing w:val="-132"/>
                      <w:w w:val="134"/>
                      <w:b/>
                      <w:bCs/>
                      <w:i/>
                      <w:position w:val="44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15"/>
                      <w:szCs w:val="115"/>
                      <w:color w:val="3A3A3A"/>
                      <w:spacing w:val="-613"/>
                      <w:w w:val="64"/>
                      <w:position w:val="-1"/>
                    </w:rPr>
                    <w:t>&amp;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45454"/>
                      <w:spacing w:val="0"/>
                      <w:w w:val="134"/>
                      <w:b/>
                      <w:bCs/>
                      <w:i/>
                      <w:position w:val="44"/>
                    </w:rPr>
                    <w:t>"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45454"/>
                      <w:spacing w:val="3"/>
                      <w:w w:val="100"/>
                      <w:b/>
                      <w:bCs/>
                      <w:i/>
                      <w:position w:val="4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5"/>
                      <w:szCs w:val="115"/>
                      <w:color w:val="545454"/>
                      <w:spacing w:val="0"/>
                      <w:w w:val="47"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15"/>
                      <w:szCs w:val="115"/>
                      <w:color w:val="545454"/>
                      <w:spacing w:val="-476"/>
                      <w:w w:val="47"/>
                      <w:position w:val="-1"/>
                    </w:rPr>
                    <w:t>?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45454"/>
                      <w:spacing w:val="0"/>
                      <w:w w:val="134"/>
                      <w:b/>
                      <w:bCs/>
                      <w:i/>
                      <w:position w:val="44"/>
                    </w:rPr>
                    <w:t>;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45454"/>
                      <w:spacing w:val="-32"/>
                      <w:w w:val="133"/>
                      <w:b/>
                      <w:bCs/>
                      <w:i/>
                      <w:position w:val="4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15"/>
                      <w:szCs w:val="115"/>
                      <w:color w:val="545454"/>
                      <w:spacing w:val="-1"/>
                      <w:w w:val="48"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909091"/>
                      <w:spacing w:val="-66"/>
                      <w:w w:val="94"/>
                      <w:position w:val="4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5"/>
                      <w:szCs w:val="115"/>
                      <w:color w:val="545454"/>
                      <w:spacing w:val="0"/>
                      <w:w w:val="48"/>
                      <w:position w:val="-1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15"/>
                      <w:szCs w:val="11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908752pt;margin-top:11.425886pt;width:24.648534pt;height:22.5pt;mso-position-horizontal-relative:page;mso-position-vertical-relative:paragraph;z-index:-15557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2F314F"/>
                      <w:w w:val="76"/>
                      <w:b/>
                      <w:bCs/>
                    </w:rPr>
                    <w:t>b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2F314F"/>
                      <w:spacing w:val="-30"/>
                      <w:w w:val="76"/>
                      <w:b/>
                      <w:bCs/>
                    </w:rPr>
                    <w:t>L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545454"/>
                      <w:spacing w:val="0"/>
                      <w:w w:val="37"/>
                      <w:b/>
                      <w:bCs/>
                    </w:rPr>
                    <w:t>il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27"/>
          <w:position w:val="7"/>
        </w:rPr>
        <w:t>.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53"/>
          <w:position w:val="-1"/>
        </w:rPr>
        <w:t>LF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2"/>
          <w:w w:val="5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-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78" w:lineRule="exact"/>
        <w:ind w:left="-42" w:right="884"/>
        <w:jc w:val="center"/>
        <w:tabs>
          <w:tab w:pos="1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3A3A3A"/>
          <w:spacing w:val="0"/>
          <w:w w:val="136"/>
          <w:b/>
          <w:bCs/>
          <w:position w:val="-5"/>
        </w:rPr>
        <w:t>ff</w:t>
      </w:r>
      <w:r>
        <w:rPr>
          <w:rFonts w:ascii="Arial" w:hAnsi="Arial" w:cs="Arial" w:eastAsia="Arial"/>
          <w:sz w:val="22"/>
          <w:szCs w:val="22"/>
          <w:color w:val="3A3A3A"/>
          <w:spacing w:val="16"/>
          <w:w w:val="136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79"/>
          <w:position w:val="-5"/>
        </w:rPr>
        <w:t>;.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79"/>
          <w:position w:val="-5"/>
        </w:rPr>
        <w:t>y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-56"/>
          <w:w w:val="79"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53"/>
          <w:i/>
          <w:position w:val="-5"/>
        </w:rPr>
        <w:t>ı':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left="72" w:right="877"/>
        <w:jc w:val="center"/>
        <w:tabs>
          <w:tab w:pos="14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0"/>
          <w:w w:val="87"/>
          <w:position w:val="-17"/>
        </w:rPr>
        <w:t>be</w:t>
      </w:r>
      <w:r>
        <w:rPr>
          <w:rFonts w:ascii="Times New Roman" w:hAnsi="Times New Roman" w:cs="Times New Roman" w:eastAsia="Times New Roman"/>
          <w:sz w:val="34"/>
          <w:szCs w:val="34"/>
          <w:color w:val="3A3A3A"/>
          <w:spacing w:val="0"/>
          <w:w w:val="87"/>
          <w:position w:val="-17"/>
        </w:rPr>
        <w:t>;'</w:t>
      </w:r>
      <w:r>
        <w:rPr>
          <w:rFonts w:ascii="Times New Roman" w:hAnsi="Times New Roman" w:cs="Times New Roman" w:eastAsia="Times New Roman"/>
          <w:sz w:val="34"/>
          <w:szCs w:val="34"/>
          <w:color w:val="3A3A3A"/>
          <w:spacing w:val="-73"/>
          <w:w w:val="87"/>
          <w:position w:val="-17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A3A3A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3A3A3A"/>
          <w:spacing w:val="0"/>
          <w:w w:val="100"/>
          <w:position w:val="-17"/>
        </w:rPr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64"/>
          <w:i/>
          <w:position w:val="-17"/>
        </w:rPr>
        <w:t>:;</w:t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64"/>
          <w:i/>
          <w:position w:val="-17"/>
        </w:rPr>
        <w:t>r</w:t>
      </w:r>
      <w:r>
        <w:rPr>
          <w:rFonts w:ascii="Arial" w:hAnsi="Arial" w:cs="Arial" w:eastAsia="Arial"/>
          <w:sz w:val="29"/>
          <w:szCs w:val="29"/>
          <w:color w:val="3A3A3A"/>
          <w:spacing w:val="45"/>
          <w:w w:val="64"/>
          <w:i/>
          <w:position w:val="-17"/>
        </w:rPr>
        <w:t> </w:t>
      </w:r>
      <w:r>
        <w:rPr>
          <w:rFonts w:ascii="Arial" w:hAnsi="Arial" w:cs="Arial" w:eastAsia="Arial"/>
          <w:sz w:val="29"/>
          <w:szCs w:val="29"/>
          <w:color w:val="909091"/>
          <w:spacing w:val="-13"/>
          <w:w w:val="65"/>
          <w:position w:val="-17"/>
        </w:rPr>
        <w:t>.</w:t>
      </w:r>
      <w:r>
        <w:rPr>
          <w:rFonts w:ascii="Arial" w:hAnsi="Arial" w:cs="Arial" w:eastAsia="Arial"/>
          <w:sz w:val="29"/>
          <w:szCs w:val="29"/>
          <w:color w:val="545454"/>
          <w:spacing w:val="0"/>
          <w:w w:val="82"/>
          <w:position w:val="-17"/>
        </w:rPr>
        <w:t>·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00" w:right="240"/>
          <w:cols w:num="2" w:equalWidth="0">
            <w:col w:w="6098" w:space="2224"/>
            <w:col w:w="2858"/>
          </w:cols>
        </w:sectPr>
      </w:pPr>
      <w:rPr/>
    </w:p>
    <w:p>
      <w:pPr>
        <w:spacing w:before="0" w:after="0" w:line="204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526.981323pt;margin-top:3.515187pt;width:.1pt;height:15.295899pt;mso-position-horizontal-relative:page;mso-position-vertical-relative:paragraph;z-index:-15566" coordorigin="10540,70" coordsize="2,306">
            <v:shape style="position:absolute;left:10540;top:70;width:2;height:306" coordorigin="10540,70" coordsize="0,306" path="m10540,376l10540,70e" filled="f" stroked="t" strokeweight="1.27576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69"/>
          <w:b/>
          <w:bCs/>
        </w:rPr>
        <w:t>Mo&lt;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1" w:after="0" w:line="251" w:lineRule="exact"/>
        <w:ind w:left="5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909091"/>
          <w:spacing w:val="0"/>
          <w:w w:val="60"/>
          <w:position w:val="-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909091"/>
          <w:spacing w:val="0"/>
          <w:w w:val="6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09091"/>
          <w:spacing w:val="19"/>
          <w:w w:val="6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F4174"/>
          <w:spacing w:val="0"/>
          <w:w w:val="48"/>
          <w:i/>
          <w:position w:val="-1"/>
        </w:rPr>
        <w:t>:,.</w:t>
      </w:r>
      <w:r>
        <w:rPr>
          <w:rFonts w:ascii="Times New Roman" w:hAnsi="Times New Roman" w:cs="Times New Roman" w:eastAsia="Times New Roman"/>
          <w:sz w:val="23"/>
          <w:szCs w:val="23"/>
          <w:color w:val="3F4174"/>
          <w:spacing w:val="-8"/>
          <w:w w:val="48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F5487"/>
          <w:spacing w:val="-84"/>
          <w:w w:val="75"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3F4174"/>
          <w:spacing w:val="0"/>
          <w:w w:val="48"/>
          <w:i/>
          <w:position w:val="-1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3F4174"/>
          <w:spacing w:val="-37"/>
          <w:w w:val="48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4F5487"/>
          <w:spacing w:val="-61"/>
          <w:w w:val="75"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3F4174"/>
          <w:spacing w:val="0"/>
          <w:w w:val="48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3F4174"/>
          <w:spacing w:val="-37"/>
          <w:w w:val="48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4F5487"/>
          <w:spacing w:val="0"/>
          <w:w w:val="75"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4F5487"/>
          <w:spacing w:val="25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0"/>
          <w:w w:val="92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-46"/>
          <w:w w:val="92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BCBCBC"/>
          <w:spacing w:val="0"/>
          <w:w w:val="47"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left="220"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777777"/>
          <w:spacing w:val="0"/>
          <w:w w:val="100"/>
          <w:i/>
        </w:rPr>
        <w:t>it</w:t>
      </w:r>
      <w:r>
        <w:rPr>
          <w:rFonts w:ascii="Times New Roman" w:hAnsi="Times New Roman" w:cs="Times New Roman" w:eastAsia="Times New Roman"/>
          <w:sz w:val="12"/>
          <w:szCs w:val="12"/>
          <w:color w:val="777777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77777"/>
          <w:spacing w:val="1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A3A3A"/>
          <w:spacing w:val="0"/>
          <w:w w:val="58"/>
          <w:i/>
        </w:rPr>
        <w:t>{$"</w:t>
      </w:r>
      <w:r>
        <w:rPr>
          <w:rFonts w:ascii="Times New Roman" w:hAnsi="Times New Roman" w:cs="Times New Roman" w:eastAsia="Times New Roman"/>
          <w:sz w:val="12"/>
          <w:szCs w:val="12"/>
          <w:color w:val="3A3A3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A3A3A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0"/>
          <w:w w:val="243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777777"/>
          <w:spacing w:val="-10"/>
          <w:w w:val="14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77777"/>
          <w:spacing w:val="-30"/>
          <w:w w:val="14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676767"/>
          <w:spacing w:val="0"/>
          <w:w w:val="245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676767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45454"/>
          <w:spacing w:val="0"/>
          <w:w w:val="483"/>
        </w:rPr>
        <w:t>/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19" w:lineRule="exact"/>
        <w:ind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484.147827pt;margin-top:3.275966pt;width:.1pt;height:10.024903pt;mso-position-horizontal-relative:page;mso-position-vertical-relative:paragraph;z-index:-15565" coordorigin="9683,66" coordsize="2,200">
            <v:shape style="position:absolute;left:9683;top:66;width:2;height:200" coordorigin="9683,66" coordsize="0,200" path="m9683,266l9683,66e" filled="f" stroked="t" strokeweight="2.36863pt" strokecolor="#EBEBEB">
              <v:path arrowok="t"/>
            </v:shape>
          </v:group>
          <w10:wrap type="none"/>
        </w:pict>
      </w:r>
      <w:r>
        <w:rPr/>
        <w:pict>
          <v:group style="position:absolute;margin-left:500.455505pt;margin-top:3.275966pt;width:.1pt;height:10.024903pt;mso-position-horizontal-relative:page;mso-position-vertical-relative:paragraph;z-index:-15564" coordorigin="10009,66" coordsize="2,200">
            <v:shape style="position:absolute;left:10009;top:66;width:2;height:200" coordorigin="10009,66" coordsize="0,200" path="m10009,66l10009,266,10009,66x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4"/>
          <w:szCs w:val="14"/>
          <w:color w:val="909091"/>
          <w:spacing w:val="0"/>
          <w:w w:val="276"/>
          <w:position w:val="-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90909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0909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30"/>
          <w:b/>
          <w:bCs/>
          <w:position w:val="-1"/>
        </w:rPr>
        <w:t>&amp;"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22"/>
          <w:w w:val="13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207"/>
          <w:b/>
          <w:bCs/>
          <w:position w:val="-1"/>
        </w:rPr>
        <w:t>Al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9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45454"/>
          <w:w w:val="53"/>
          <w:b/>
          <w:bCs/>
        </w:rPr>
        <w:t>..</w:t>
      </w:r>
      <w:r>
        <w:rPr>
          <w:rFonts w:ascii="Arial" w:hAnsi="Arial" w:cs="Arial" w:eastAsia="Arial"/>
          <w:sz w:val="14"/>
          <w:szCs w:val="14"/>
          <w:color w:val="545454"/>
          <w:spacing w:val="-15"/>
          <w:w w:val="53"/>
          <w:b/>
          <w:bCs/>
        </w:rPr>
        <w:t>.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73"/>
          <w:b/>
          <w:bCs/>
        </w:rPr>
        <w:t>.</w:t>
      </w:r>
      <w:r>
        <w:rPr>
          <w:rFonts w:ascii="Arial" w:hAnsi="Arial" w:cs="Arial" w:eastAsia="Arial"/>
          <w:sz w:val="14"/>
          <w:szCs w:val="14"/>
          <w:color w:val="545454"/>
          <w:spacing w:val="-6"/>
          <w:w w:val="74"/>
          <w:b/>
          <w:bCs/>
        </w:rPr>
        <w:t>(</w:t>
      </w:r>
      <w:r>
        <w:rPr>
          <w:rFonts w:ascii="Arial" w:hAnsi="Arial" w:cs="Arial" w:eastAsia="Arial"/>
          <w:sz w:val="14"/>
          <w:szCs w:val="14"/>
          <w:color w:val="777777"/>
          <w:spacing w:val="0"/>
          <w:w w:val="87"/>
          <w:b/>
          <w:bCs/>
        </w:rPr>
        <w:t>lr</w:t>
      </w:r>
      <w:r>
        <w:rPr>
          <w:rFonts w:ascii="Arial" w:hAnsi="Arial" w:cs="Arial" w:eastAsia="Arial"/>
          <w:sz w:val="14"/>
          <w:szCs w:val="14"/>
          <w:color w:val="777777"/>
          <w:spacing w:val="-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777777"/>
          <w:spacing w:val="0"/>
          <w:w w:val="87"/>
          <w:b/>
          <w:bCs/>
        </w:rPr>
        <w:t>ıc:v..</w:t>
      </w:r>
      <w:r>
        <w:rPr>
          <w:rFonts w:ascii="Arial" w:hAnsi="Arial" w:cs="Arial" w:eastAsia="Arial"/>
          <w:sz w:val="14"/>
          <w:szCs w:val="14"/>
          <w:color w:val="AEAEAE"/>
          <w:spacing w:val="0"/>
          <w:w w:val="38"/>
          <w:b/>
          <w:bCs/>
        </w:rPr>
        <w:t>...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  <w:cols w:num="2" w:equalWidth="0">
            <w:col w:w="8323" w:space="255"/>
            <w:col w:w="260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8.280354pt;margin-top:32.197716pt;width:550.452617pt;height:796.673451pt;mso-position-horizontal-relative:page;mso-position-vertical-relative:page;z-index:-15568" coordorigin="566,644" coordsize="11009,15933">
            <v:group style="position:absolute;left:606;top:651;width:473;height:2" coordorigin="606,651" coordsize="473,2">
              <v:shape style="position:absolute;left:606;top:651;width:473;height:2" coordorigin="606,651" coordsize="473,0" path="m606,651l1079,651e" filled="f" stroked="t" strokeweight=".477306pt" strokecolor="#676767">
                <v:path arrowok="t"/>
              </v:shape>
            </v:group>
            <v:group style="position:absolute;left:974;top:656;width:1718;height:2" coordorigin="974,656" coordsize="1718,2">
              <v:shape style="position:absolute;left:974;top:656;width:1718;height:2" coordorigin="974,656" coordsize="1718,0" path="m974,656l2692,656e" filled="f" stroked="t" strokeweight=".715958pt" strokecolor="#777777">
                <v:path arrowok="t"/>
              </v:shape>
            </v:group>
            <v:group style="position:absolute;left:2673;top:651;width:2;height:1029" coordorigin="2673,651" coordsize="2,1029">
              <v:shape style="position:absolute;left:2673;top:651;width:2;height:1029" coordorigin="2673,651" coordsize="0,1029" path="m2673,1680l2673,651e" filled="f" stroked="t" strokeweight=".477306pt" strokecolor="#676767">
                <v:path arrowok="t"/>
              </v:shape>
            </v:group>
            <v:group style="position:absolute;left:2606;top:658;width:1752;height:2" coordorigin="2606,658" coordsize="1752,2">
              <v:shape style="position:absolute;left:2606;top:658;width:1752;height:2" coordorigin="2606,658" coordsize="1752,0" path="m2606,658l4358,658e" filled="f" stroked="t" strokeweight=".477306pt" strokecolor="#5B5B5B">
                <v:path arrowok="t"/>
              </v:shape>
            </v:group>
            <v:group style="position:absolute;left:4291;top:665;width:587;height:2" coordorigin="4291,665" coordsize="587,2">
              <v:shape style="position:absolute;left:4291;top:665;width:587;height:2" coordorigin="4291,665" coordsize="587,0" path="m4291,665l4878,665e" filled="f" stroked="t" strokeweight=".477306pt" strokecolor="#575757">
                <v:path arrowok="t"/>
              </v:shape>
            </v:group>
            <v:group style="position:absolute;left:4291;top:668;width:7260;height:2" coordorigin="4291,668" coordsize="7260,2">
              <v:shape style="position:absolute;left:4291;top:668;width:7260;height:2" coordorigin="4291,668" coordsize="7260,0" path="m4291,668l11551,668e" filled="f" stroked="t" strokeweight=".715958pt" strokecolor="#777777">
                <v:path arrowok="t"/>
              </v:shape>
            </v:group>
            <v:group style="position:absolute;left:9107;top:656;width:2;height:1479" coordorigin="9107,656" coordsize="2,1479">
              <v:shape style="position:absolute;left:9107;top:656;width:2;height:1479" coordorigin="9107,656" coordsize="0,1479" path="m9107,2135l9107,656e" filled="f" stroked="t" strokeweight=".477306pt" strokecolor="#5B5B5B">
                <v:path arrowok="t"/>
              </v:shape>
            </v:group>
            <v:group style="position:absolute;left:9799;top:665;width:301;height:2" coordorigin="9799,665" coordsize="301,2">
              <v:shape style="position:absolute;left:9799;top:665;width:301;height:2" coordorigin="9799,665" coordsize="301,0" path="m9799,665l10100,665e" filled="f" stroked="t" strokeweight=".477306pt" strokecolor="#4F4F4F">
                <v:path arrowok="t"/>
              </v:shape>
            </v:group>
            <v:group style="position:absolute;left:11548;top:656;width:2;height:3356" coordorigin="11548,656" coordsize="2,3356">
              <v:shape style="position:absolute;left:11548;top:656;width:2;height:3356" coordorigin="11548,656" coordsize="0,3356" path="m11548,4012l11548,656e" filled="f" stroked="t" strokeweight=".715958pt" strokecolor="#6B6B6B">
                <v:path arrowok="t"/>
              </v:shape>
            </v:group>
            <v:group style="position:absolute;left:9112;top:1159;width:2;height:996" coordorigin="9112,1159" coordsize="2,996">
              <v:shape style="position:absolute;left:9112;top:1159;width:2;height:996" coordorigin="9112,1159" coordsize="0,996" path="m9112,2154l9112,1159e" filled="f" stroked="t" strokeweight=".715958pt" strokecolor="#676767">
                <v:path arrowok="t"/>
              </v:shape>
            </v:group>
            <v:group style="position:absolute;left:606;top:646;width:2;height:1345" coordorigin="606,646" coordsize="2,1345">
              <v:shape style="position:absolute;left:606;top:646;width:2;height:1345" coordorigin="606,646" coordsize="0,1345" path="m606,1992l606,646e" filled="f" stroked="t" strokeweight=".238653pt" strokecolor="#777777">
                <v:path arrowok="t"/>
              </v:shape>
            </v:group>
            <v:group style="position:absolute;left:611;top:2143;width:2687;height:2" coordorigin="611,2143" coordsize="2687,2">
              <v:shape style="position:absolute;left:611;top:2143;width:2687;height:2" coordorigin="611,2143" coordsize="2687,0" path="m611,2143l3298,2143e" filled="f" stroked="t" strokeweight=".954611pt" strokecolor="#777777">
                <v:path arrowok="t"/>
              </v:shape>
            </v:group>
            <v:group style="position:absolute;left:2675;top:1623;width:2;height:527" coordorigin="2675,1623" coordsize="2,527">
              <v:shape style="position:absolute;left:2675;top:1623;width:2;height:527" coordorigin="2675,1623" coordsize="0,527" path="m2675,2150l2675,1623e" filled="f" stroked="t" strokeweight=".238653pt" strokecolor="#545454">
                <v:path arrowok="t"/>
              </v:shape>
            </v:group>
            <v:group style="position:absolute;left:3241;top:2147;width:1637;height:2" coordorigin="3241,2147" coordsize="1637,2">
              <v:shape style="position:absolute;left:3241;top:2147;width:1637;height:2" coordorigin="3241,2147" coordsize="1637,0" path="m3241,2147l4878,2147e" filled="f" stroked="t" strokeweight=".477306pt" strokecolor="#575757">
                <v:path arrowok="t"/>
              </v:shape>
            </v:group>
            <v:group style="position:absolute;left:4821;top:2147;width:2539;height:2" coordorigin="4821,2147" coordsize="2539,2">
              <v:shape style="position:absolute;left:4821;top:2147;width:2539;height:2" coordorigin="4821,2147" coordsize="2539,0" path="m4821,2147l7360,2147e" filled="f" stroked="t" strokeweight=".715958pt" strokecolor="#7C7C7C">
                <v:path arrowok="t"/>
              </v:shape>
            </v:group>
            <v:group style="position:absolute;left:7303;top:2150;width:382;height:2" coordorigin="7303,2150" coordsize="382,2">
              <v:shape style="position:absolute;left:7303;top:2150;width:382;height:2" coordorigin="7303,2150" coordsize="382,0" path="m7303,2150l7685,2150e" filled="f" stroked="t" strokeweight=".477306pt" strokecolor="#4B4B4B">
                <v:path arrowok="t"/>
              </v:shape>
            </v:group>
            <v:group style="position:absolute;left:7627;top:2150;width:1499;height:2" coordorigin="7627,2150" coordsize="1499,2">
              <v:shape style="position:absolute;left:7627;top:2150;width:1499;height:2" coordorigin="7627,2150" coordsize="1499,0" path="m7627,2150l9126,2150e" filled="f" stroked="t" strokeweight=".954611pt" strokecolor="#7C7C7C">
                <v:path arrowok="t"/>
              </v:shape>
            </v:group>
            <v:group style="position:absolute;left:9054;top:2150;width:802;height:2" coordorigin="9054,2150" coordsize="802,2">
              <v:shape style="position:absolute;left:9054;top:2150;width:802;height:2" coordorigin="9054,2150" coordsize="802,0" path="m9054,2150l9856,2150e" filled="f" stroked="t" strokeweight=".477306pt" strokecolor="#5B5B5B">
                <v:path arrowok="t"/>
              </v:shape>
            </v:group>
            <v:group style="position:absolute;left:9799;top:2150;width:301;height:2" coordorigin="9799,2150" coordsize="301,2">
              <v:shape style="position:absolute;left:9799;top:2150;width:301;height:2" coordorigin="9799,2150" coordsize="301,0" path="m9799,2150l10100,2150e" filled="f" stroked="t" strokeweight=".477306pt" strokecolor="#444444">
                <v:path arrowok="t"/>
              </v:shape>
            </v:group>
            <v:group style="position:absolute;left:10043;top:2150;width:1513;height:2" coordorigin="10043,2150" coordsize="1513,2">
              <v:shape style="position:absolute;left:10043;top:2150;width:1513;height:2" coordorigin="10043,2150" coordsize="1513,0" path="m10043,2150l11556,2150e" filled="f" stroked="t" strokeweight=".715958pt" strokecolor="#747474">
                <v:path arrowok="t"/>
              </v:shape>
            </v:group>
            <v:group style="position:absolute;left:611;top:2358;width:2687;height:2" coordorigin="611,2358" coordsize="2687,2">
              <v:shape style="position:absolute;left:611;top:2358;width:2687;height:2" coordorigin="611,2358" coordsize="2687,0" path="m611,2358l3298,2358e" filled="f" stroked="t" strokeweight=".477306pt" strokecolor="#545454">
                <v:path arrowok="t"/>
              </v:shape>
            </v:group>
            <v:group style="position:absolute;left:573;top:2121;width:2;height:881" coordorigin="573,2121" coordsize="2,881">
              <v:shape style="position:absolute;left:573;top:2121;width:2;height:881" coordorigin="573,2121" coordsize="0,881" path="m573,3002l573,2121e" filled="f" stroked="t" strokeweight=".715958pt" strokecolor="#000000">
                <v:path arrowok="t"/>
              </v:shape>
            </v:group>
            <v:group style="position:absolute;left:649;top:2365;width:10911;height:2" coordorigin="649,2365" coordsize="10911,2">
              <v:shape style="position:absolute;left:649;top:2365;width:10911;height:2" coordorigin="649,2365" coordsize="10911,0" path="m649,2365l11560,2365e" filled="f" stroked="t" strokeweight=".715958pt" strokecolor="#707070">
                <v:path arrowok="t"/>
              </v:shape>
            </v:group>
            <v:group style="position:absolute;left:8787;top:2368;width:1069;height:2" coordorigin="8787,2368" coordsize="1069,2">
              <v:shape style="position:absolute;left:8787;top:2368;width:1069;height:2" coordorigin="8787,2368" coordsize="1069,0" path="m8787,2368l9856,2368e" filled="f" stroked="t" strokeweight=".477306pt" strokecolor="#606060">
                <v:path arrowok="t"/>
              </v:shape>
            </v:group>
            <v:group style="position:absolute;left:611;top:2573;width:3561;height:2" coordorigin="611,2573" coordsize="3561,2">
              <v:shape style="position:absolute;left:611;top:2573;width:3561;height:2" coordorigin="611,2573" coordsize="3561,0" path="m611,2573l4172,2573e" filled="f" stroked="t" strokeweight=".954611pt" strokecolor="#7C7C7C">
                <v:path arrowok="t"/>
              </v:shape>
            </v:group>
            <v:group style="position:absolute;left:4114;top:2578;width:1594;height:2" coordorigin="4114,2578" coordsize="1594,2">
              <v:shape style="position:absolute;left:4114;top:2578;width:1594;height:2" coordorigin="4114,2578" coordsize="1594,0" path="m4114,2578l5709,2578e" filled="f" stroked="t" strokeweight=".477306pt" strokecolor="#5B5B5B">
                <v:path arrowok="t"/>
              </v:shape>
            </v:group>
            <v:group style="position:absolute;left:5651;top:2583;width:5909;height:2" coordorigin="5651,2583" coordsize="5909,2">
              <v:shape style="position:absolute;left:5651;top:2583;width:5909;height:2" coordorigin="5651,2583" coordsize="5909,0" path="m5651,2583l11560,2583e" filled="f" stroked="t" strokeweight=".715958pt" strokecolor="#777777">
                <v:path arrowok="t"/>
              </v:shape>
            </v:group>
            <v:group style="position:absolute;left:9799;top:2581;width:592;height:2" coordorigin="9799,2581" coordsize="592,2">
              <v:shape style="position:absolute;left:9799;top:2581;width:592;height:2" coordorigin="9799,2581" coordsize="592,0" path="m9799,2581l10391,2581e" filled="f" stroked="t" strokeweight=".477306pt" strokecolor="#646464">
                <v:path arrowok="t"/>
              </v:shape>
            </v:group>
            <v:group style="position:absolute;left:611;top:2791;width:3217;height:2" coordorigin="611,2791" coordsize="3217,2">
              <v:shape style="position:absolute;left:611;top:2791;width:3217;height:2" coordorigin="611,2791" coordsize="3217,0" path="m611,2791l3828,2791e" filled="f" stroked="t" strokeweight=".238653pt" strokecolor="#575757">
                <v:path arrowok="t"/>
              </v:shape>
            </v:group>
            <v:group style="position:absolute;left:668;top:2791;width:3355;height:2" coordorigin="668,2791" coordsize="3355,2">
              <v:shape style="position:absolute;left:668;top:2791;width:3355;height:2" coordorigin="668,2791" coordsize="3355,0" path="m668,2791l4024,2791e" filled="f" stroked="t" strokeweight=".954611pt" strokecolor="#5B5B5B">
                <v:path arrowok="t"/>
              </v:shape>
            </v:group>
            <v:group style="position:absolute;left:3799;top:2796;width:2067;height:2" coordorigin="3799,2796" coordsize="2067,2">
              <v:shape style="position:absolute;left:3799;top:2796;width:2067;height:2" coordorigin="3799,2796" coordsize="2067,0" path="m3799,2796l5866,2796e" filled="f" stroked="t" strokeweight=".954611pt" strokecolor="#838383">
                <v:path arrowok="t"/>
              </v:shape>
            </v:group>
            <v:group style="position:absolute;left:5809;top:2796;width:940;height:2" coordorigin="5809,2796" coordsize="940,2">
              <v:shape style="position:absolute;left:5809;top:2796;width:940;height:2" coordorigin="5809,2796" coordsize="940,0" path="m5809,2796l6749,2796e" filled="f" stroked="t" strokeweight=".477306pt" strokecolor="#646464">
                <v:path arrowok="t"/>
              </v:shape>
            </v:group>
            <v:group style="position:absolute;left:668;top:2798;width:10892;height:2" coordorigin="668,2798" coordsize="10892,2">
              <v:shape style="position:absolute;left:668;top:2798;width:10892;height:2" coordorigin="668,2798" coordsize="10892,0" path="m668,2798l11560,2798e" filled="f" stroked="t" strokeweight=".715958pt" strokecolor="#707070">
                <v:path arrowok="t"/>
              </v:shape>
            </v:group>
            <v:group style="position:absolute;left:8181;top:2796;width:936;height:2" coordorigin="8181,2796" coordsize="936,2">
              <v:shape style="position:absolute;left:8181;top:2796;width:936;height:2" coordorigin="8181,2796" coordsize="936,0" path="m8181,2796l9117,2796e" filled="f" stroked="t" strokeweight=".477306pt" strokecolor="#545454">
                <v:path arrowok="t"/>
              </v:shape>
            </v:group>
            <v:group style="position:absolute;left:606;top:3009;width:4892;height:2" coordorigin="606,3009" coordsize="4892,2">
              <v:shape style="position:absolute;left:606;top:3009;width:4892;height:2" coordorigin="606,3009" coordsize="4892,0" path="m606,3009l5499,3009e" filled="f" stroked="t" strokeweight=".715958pt" strokecolor="#747474">
                <v:path arrowok="t"/>
              </v:shape>
            </v:group>
            <v:group style="position:absolute;left:4114;top:3009;width:1594;height:2" coordorigin="4114,3009" coordsize="1594,2">
              <v:shape style="position:absolute;left:4114;top:3009;width:1594;height:2" coordorigin="4114,3009" coordsize="1594,0" path="m4114,3009l5709,3009e" filled="f" stroked="t" strokeweight=".477306pt" strokecolor="#606060">
                <v:path arrowok="t"/>
              </v:shape>
            </v:group>
            <v:group style="position:absolute;left:5513;top:3016;width:353;height:2" coordorigin="5513,3016" coordsize="353,2">
              <v:shape style="position:absolute;left:5513;top:3016;width:353;height:2" coordorigin="5513,3016" coordsize="353,0" path="m5513,3016l5866,3016e" filled="f" stroked="t" strokeweight=".477306pt" strokecolor="#646464">
                <v:path arrowok="t"/>
              </v:shape>
            </v:group>
            <v:group style="position:absolute;left:5513;top:3014;width:6047;height:2" coordorigin="5513,3014" coordsize="6047,2">
              <v:shape style="position:absolute;left:5513;top:3014;width:6047;height:2" coordorigin="5513,3014" coordsize="6047,0" path="m5513,3014l11560,3014e" filled="f" stroked="t" strokeweight=".715958pt" strokecolor="#747474">
                <v:path arrowok="t"/>
              </v:shape>
            </v:group>
            <v:group style="position:absolute;left:7303;top:3011;width:382;height:2" coordorigin="7303,3011" coordsize="382,2">
              <v:shape style="position:absolute;left:7303;top:3011;width:382;height:2" coordorigin="7303,3011" coordsize="382,0" path="m7303,3011l7685,3011e" filled="f" stroked="t" strokeweight=".477306pt" strokecolor="#545454">
                <v:path arrowok="t"/>
              </v:shape>
            </v:group>
            <v:group style="position:absolute;left:8181;top:3016;width:339;height:2" coordorigin="8181,3016" coordsize="339,2">
              <v:shape style="position:absolute;left:8181;top:3016;width:339;height:2" coordorigin="8181,3016" coordsize="339,0" path="m8181,3016l8520,3016e" filled="f" stroked="t" strokeweight=".477306pt" strokecolor="#646464">
                <v:path arrowok="t"/>
              </v:shape>
            </v:group>
            <v:group style="position:absolute;left:606;top:3222;width:3222;height:2" coordorigin="606,3222" coordsize="3222,2">
              <v:shape style="position:absolute;left:606;top:3222;width:3222;height:2" coordorigin="606,3222" coordsize="3222,0" path="m606,3222l3828,3222e" filled="f" stroked="t" strokeweight=".715958pt" strokecolor="#747474">
                <v:path arrowok="t"/>
              </v:shape>
            </v:group>
            <v:group style="position:absolute;left:609;top:3026;width:2;height:986" coordorigin="609,3026" coordsize="2,986">
              <v:shape style="position:absolute;left:609;top:3026;width:2;height:986" coordorigin="609,3026" coordsize="0,986" path="m609,4012l609,3026e" filled="f" stroked="t" strokeweight=".238653pt" strokecolor="#3B3B3B">
                <v:path arrowok="t"/>
              </v:shape>
            </v:group>
            <v:group style="position:absolute;left:3771;top:3227;width:401;height:2" coordorigin="3771,3227" coordsize="401,2">
              <v:shape style="position:absolute;left:3771;top:3227;width:401;height:2" coordorigin="3771,3227" coordsize="401,0" path="m3771,3227l4172,3227e" filled="f" stroked="t" strokeweight=".477306pt" strokecolor="#545454">
                <v:path arrowok="t"/>
              </v:shape>
            </v:group>
            <v:group style="position:absolute;left:4114;top:3227;width:243;height:2" coordorigin="4114,3227" coordsize="243,2">
              <v:shape style="position:absolute;left:4114;top:3227;width:243;height:2" coordorigin="4114,3227" coordsize="243,0" path="m4114,3227l4358,3227e" filled="f" stroked="t" strokeweight=".477306pt" strokecolor="#6B6B6B">
                <v:path arrowok="t"/>
              </v:shape>
            </v:group>
            <v:group style="position:absolute;left:4286;top:3229;width:2463;height:2" coordorigin="4286,3229" coordsize="2463,2">
              <v:shape style="position:absolute;left:4286;top:3229;width:2463;height:2" coordorigin="4286,3229" coordsize="2463,0" path="m4286,3229l6749,3229e" filled="f" stroked="t" strokeweight=".715958pt" strokecolor="#7C7C7C">
                <v:path arrowok="t"/>
              </v:shape>
            </v:group>
            <v:group style="position:absolute;left:6692;top:3232;width:668;height:2" coordorigin="6692,3232" coordsize="668,2">
              <v:shape style="position:absolute;left:6692;top:3232;width:668;height:2" coordorigin="6692,3232" coordsize="668,0" path="m6692,3232l7360,3232e" filled="f" stroked="t" strokeweight=".477306pt" strokecolor="#646464">
                <v:path arrowok="t"/>
              </v:shape>
            </v:group>
            <v:group style="position:absolute;left:7303;top:3229;width:2554;height:2" coordorigin="7303,3229" coordsize="2554,2">
              <v:shape style="position:absolute;left:7303;top:3229;width:2554;height:2" coordorigin="7303,3229" coordsize="2554,0" path="m7303,3229l9856,3229e" filled="f" stroked="t" strokeweight=".715958pt" strokecolor="#747474">
                <v:path arrowok="t"/>
              </v:shape>
            </v:group>
            <v:group style="position:absolute;left:9799;top:3232;width:301;height:2" coordorigin="9799,3232" coordsize="301,2">
              <v:shape style="position:absolute;left:9799;top:3232;width:301;height:2" coordorigin="9799,3232" coordsize="301,0" path="m9799,3232l10100,3232e" filled="f" stroked="t" strokeweight=".477306pt" strokecolor="#5B5B5B">
                <v:path arrowok="t"/>
              </v:shape>
            </v:group>
            <v:group style="position:absolute;left:10043;top:3232;width:1518;height:2" coordorigin="10043,3232" coordsize="1518,2">
              <v:shape style="position:absolute;left:10043;top:3232;width:1518;height:2" coordorigin="10043,3232" coordsize="1518,0" path="m10043,3232l11560,3232e" filled="f" stroked="t" strokeweight=".954611pt" strokecolor="#808080">
                <v:path arrowok="t"/>
              </v:shape>
            </v:group>
            <v:group style="position:absolute;left:3830;top:3222;width:2;height:756" coordorigin="3830,3222" coordsize="2,756">
              <v:shape style="position:absolute;left:3830;top:3222;width:2;height:756" coordorigin="3830,3222" coordsize="0,756" path="m3830,3979l3830,3222e" filled="f" stroked="t" strokeweight=".715958pt" strokecolor="#282828">
                <v:path arrowok="t"/>
              </v:shape>
            </v:group>
            <v:group style="position:absolute;left:6935;top:3227;width:2;height:479" coordorigin="6935,3227" coordsize="2,479">
              <v:shape style="position:absolute;left:6935;top:3227;width:2;height:479" coordorigin="6935,3227" coordsize="0,479" path="m6935,3706l6935,3227e" filled="f" stroked="t" strokeweight=".954611pt" strokecolor="#707070">
                <v:path arrowok="t"/>
              </v:shape>
            </v:group>
            <v:group style="position:absolute;left:3823;top:3655;width:2043;height:2" coordorigin="3823,3655" coordsize="2043,2">
              <v:shape style="position:absolute;left:3823;top:3655;width:2043;height:2" coordorigin="3823,3655" coordsize="2043,0" path="m3823,3655l5866,3655e" filled="f" stroked="t" strokeweight=".715958pt" strokecolor="#777777">
                <v:path arrowok="t"/>
              </v:shape>
            </v:group>
            <v:group style="position:absolute;left:11551;top:3418;width:2;height:460" coordorigin="11551,3418" coordsize="2,460">
              <v:shape style="position:absolute;left:11551;top:3418;width:2;height:460" coordorigin="11551,3418" coordsize="0,460" path="m11551,3878l11551,3418e" filled="f" stroked="t" strokeweight=".477306pt" strokecolor="#545454">
                <v:path arrowok="t"/>
              </v:shape>
            </v:group>
            <v:group style="position:absolute;left:3823;top:3979;width:3122;height:2" coordorigin="3823,3979" coordsize="3122,2">
              <v:shape style="position:absolute;left:3823;top:3979;width:3122;height:2" coordorigin="3823,3979" coordsize="3122,0" path="m3823,3979l6945,3979e" filled="f" stroked="t" strokeweight=".954611pt" strokecolor="#575757">
                <v:path arrowok="t"/>
              </v:shape>
            </v:group>
            <v:group style="position:absolute;left:6938;top:3615;width:2;height:263" coordorigin="6938,3615" coordsize="2,263">
              <v:shape style="position:absolute;left:6938;top:3615;width:2;height:263" coordorigin="6938,3615" coordsize="0,263" path="m6938,3878l6938,3615e" filled="f" stroked="t" strokeweight=".477306pt" strokecolor="#575757">
                <v:path arrowok="t"/>
              </v:shape>
            </v:group>
            <v:group style="position:absolute;left:6873;top:3979;width:4692;height:2" coordorigin="6873,3979" coordsize="4692,2">
              <v:shape style="position:absolute;left:6873;top:3979;width:4692;height:2" coordorigin="6873,3979" coordsize="4692,0" path="m6873,3979l11565,3979e" filled="f" stroked="t" strokeweight=".715958pt" strokecolor="#6B6B6B">
                <v:path arrowok="t"/>
              </v:shape>
            </v:group>
            <v:group style="position:absolute;left:606;top:3971;width:2692;height:2" coordorigin="606,3971" coordsize="2692,2">
              <v:shape style="position:absolute;left:606;top:3971;width:2692;height:2" coordorigin="606,3971" coordsize="2692,0" path="m606,3971l3298,3971e" filled="f" stroked="t" strokeweight=".954611pt" strokecolor="#777777">
                <v:path arrowok="t"/>
              </v:shape>
            </v:group>
            <v:group style="position:absolute;left:3241;top:3974;width:597;height:2" coordorigin="3241,3974" coordsize="597,2">
              <v:shape style="position:absolute;left:3241;top:3974;width:597;height:2" coordorigin="3241,3974" coordsize="597,0" path="m3241,3974l3838,3974e" filled="f" stroked="t" strokeweight=".477306pt" strokecolor="#4B4B4B">
                <v:path arrowok="t"/>
              </v:shape>
            </v:group>
            <v:group style="position:absolute;left:3766;top:3971;width:1943;height:2" coordorigin="3766,3971" coordsize="1943,2">
              <v:shape style="position:absolute;left:3766;top:3971;width:1943;height:2" coordorigin="3766,3971" coordsize="1943,0" path="m3766,3971l5709,3971e" filled="f" stroked="t" strokeweight=".954611pt" strokecolor="#3F3F3F">
                <v:path arrowok="t"/>
              </v:shape>
            </v:group>
            <v:group style="position:absolute;left:5809;top:3979;width:1041;height:2" coordorigin="5809,3979" coordsize="1041,2">
              <v:shape style="position:absolute;left:5809;top:3979;width:1041;height:2" coordorigin="5809,3979" coordsize="1041,0" path="m5809,3979l6849,3979e" filled="f" stroked="t" strokeweight=".954611pt" strokecolor="#7C7C7C">
                <v:path arrowok="t"/>
              </v:shape>
            </v:group>
            <v:group style="position:absolute;left:6940;top:3821;width:2;height:163" coordorigin="6940,3821" coordsize="2,163">
              <v:shape style="position:absolute;left:6940;top:3821;width:2;height:163" coordorigin="6940,3821" coordsize="0,163" path="m6940,3983l6940,3821e" filled="f" stroked="t" strokeweight=".477306pt" strokecolor="#3F3F3F">
                <v:path arrowok="t"/>
              </v:shape>
            </v:group>
            <v:group style="position:absolute;left:601;top:4256;width:1360;height:2" coordorigin="601,4256" coordsize="1360,2">
              <v:shape style="position:absolute;left:601;top:4256;width:1360;height:2" coordorigin="601,4256" coordsize="1360,0" path="m601,4256l1962,4256e" filled="f" stroked="t" strokeweight=".954611pt" strokecolor="#808080">
                <v:path arrowok="t"/>
              </v:shape>
            </v:group>
            <v:group style="position:absolute;left:609;top:3940;width:2;height:340" coordorigin="609,3940" coordsize="2,340">
              <v:shape style="position:absolute;left:609;top:3940;width:2;height:340" coordorigin="609,3940" coordsize="0,340" path="m609,4280l609,3940e" filled="f" stroked="t" strokeweight=".238653pt" strokecolor="#5B5B5B">
                <v:path arrowok="t"/>
              </v:shape>
            </v:group>
            <v:group style="position:absolute;left:1594;top:4259;width:1083;height:2" coordorigin="1594,4259" coordsize="1083,2">
              <v:shape style="position:absolute;left:1594;top:4259;width:1083;height:2" coordorigin="1594,4259" coordsize="1083,0" path="m1594,4259l2678,4259e" filled="f" stroked="t" strokeweight=".477306pt" strokecolor="#6B6B6B">
                <v:path arrowok="t"/>
              </v:shape>
            </v:group>
            <v:group style="position:absolute;left:2606;top:4259;width:1566;height:2" coordorigin="2606,4259" coordsize="1566,2">
              <v:shape style="position:absolute;left:2606;top:4259;width:1566;height:2" coordorigin="2606,4259" coordsize="1566,0" path="m2606,4259l4172,4259e" filled="f" stroked="t" strokeweight=".477306pt" strokecolor="#4F4F4F">
                <v:path arrowok="t"/>
              </v:shape>
            </v:group>
            <v:group style="position:absolute;left:4114;top:4263;width:5050;height:2" coordorigin="4114,4263" coordsize="5050,2">
              <v:shape style="position:absolute;left:4114;top:4263;width:5050;height:2" coordorigin="4114,4263" coordsize="5050,0" path="m4114,4263l9164,4263e" filled="f" stroked="t" strokeweight=".715958pt" strokecolor="#777777">
                <v:path arrowok="t"/>
              </v:shape>
            </v:group>
            <v:group style="position:absolute;left:9059;top:4266;width:1041;height:2" coordorigin="9059,4266" coordsize="1041,2">
              <v:shape style="position:absolute;left:9059;top:4266;width:1041;height:2" coordorigin="9059,4266" coordsize="1041,0" path="m9059,4266l10100,4266e" filled="f" stroked="t" strokeweight=".477306pt" strokecolor="#606060">
                <v:path arrowok="t"/>
              </v:shape>
            </v:group>
            <v:group style="position:absolute;left:10043;top:4266;width:1523;height:2" coordorigin="10043,4266" coordsize="1523,2">
              <v:shape style="position:absolute;left:10043;top:4266;width:1523;height:2" coordorigin="10043,4266" coordsize="1523,0" path="m10043,4266l11565,4266e" filled="f" stroked="t" strokeweight=".715958pt" strokecolor="#7C7C7C">
                <v:path arrowok="t"/>
              </v:shape>
            </v:group>
            <v:group style="position:absolute;left:2671;top:3964;width:2;height:761" coordorigin="2671,3964" coordsize="2,761">
              <v:shape style="position:absolute;left:2671;top:3964;width:2;height:761" coordorigin="2671,3964" coordsize="0,761" path="m2671,4725l2671,3964e" filled="f" stroked="t" strokeweight=".477306pt" strokecolor="#676767">
                <v:path arrowok="t"/>
              </v:shape>
            </v:group>
            <v:group style="position:absolute;left:2668;top:4481;width:1690;height:2" coordorigin="2668,4481" coordsize="1690,2">
              <v:shape style="position:absolute;left:2668;top:4481;width:1690;height:2" coordorigin="2668,4481" coordsize="1690,0" path="m2668,4481l4358,4481e" filled="f" stroked="t" strokeweight=".477306pt" strokecolor="#575757">
                <v:path arrowok="t"/>
              </v:shape>
            </v:group>
            <v:group style="position:absolute;left:4281;top:4484;width:2110;height:2" coordorigin="4281,4484" coordsize="2110,2">
              <v:shape style="position:absolute;left:4281;top:4484;width:2110;height:2" coordorigin="4281,4484" coordsize="2110,0" path="m4281,4484l6391,4484e" filled="f" stroked="t" strokeweight=".954611pt" strokecolor="#7C7C7C">
                <v:path arrowok="t"/>
              </v:shape>
            </v:group>
            <v:group style="position:absolute;left:6334;top:4484;width:1026;height:2" coordorigin="6334,4484" coordsize="1026,2">
              <v:shape style="position:absolute;left:6334;top:4484;width:1026;height:2" coordorigin="6334,4484" coordsize="1026,0" path="m6334,4484l7360,4484e" filled="f" stroked="t" strokeweight=".477306pt" strokecolor="#676767">
                <v:path arrowok="t"/>
              </v:shape>
            </v:group>
            <v:group style="position:absolute;left:7226;top:4484;width:1293;height:2" coordorigin="7226,4484" coordsize="1293,2">
              <v:shape style="position:absolute;left:7226;top:4484;width:1293;height:2" coordorigin="7226,4484" coordsize="1293,0" path="m7226,4484l8520,4484e" filled="f" stroked="t" strokeweight=".954611pt" strokecolor="#7C7C7C">
                <v:path arrowok="t"/>
              </v:shape>
            </v:group>
            <v:group style="position:absolute;left:8463;top:4484;width:1394;height:2" coordorigin="8463,4484" coordsize="1394,2">
              <v:shape style="position:absolute;left:8463;top:4484;width:1394;height:2" coordorigin="8463,4484" coordsize="1394,0" path="m8463,4484l9856,4484e" filled="f" stroked="t" strokeweight=".477306pt" strokecolor="#5B5B5B">
                <v:path arrowok="t"/>
              </v:shape>
            </v:group>
            <v:group style="position:absolute;left:9799;top:4484;width:1766;height:2" coordorigin="9799,4484" coordsize="1766,2">
              <v:shape style="position:absolute;left:9799;top:4484;width:1766;height:2" coordorigin="9799,4484" coordsize="1766,0" path="m9799,4484l11565,4484e" filled="f" stroked="t" strokeweight=".954611pt" strokecolor="#808080">
                <v:path arrowok="t"/>
              </v:shape>
            </v:group>
            <v:group style="position:absolute;left:7656;top:4457;width:2;height:239" coordorigin="7656,4457" coordsize="2,239">
              <v:shape style="position:absolute;left:7656;top:4457;width:2;height:239" coordorigin="7656,4457" coordsize="0,239" path="m7656,4697l7656,4457e" filled="f" stroked="t" strokeweight=".238653pt" strokecolor="#808080">
                <v:path arrowok="t"/>
              </v:shape>
            </v:group>
            <v:group style="position:absolute;left:11553;top:4060;width:2;height:895" coordorigin="11553,4060" coordsize="2,895">
              <v:shape style="position:absolute;left:11553;top:4060;width:2;height:895" coordorigin="11553,4060" coordsize="0,895" path="m11553,4955l11553,4060e" filled="f" stroked="t" strokeweight=".954611pt" strokecolor="#878787">
                <v:path arrowok="t"/>
              </v:shape>
            </v:group>
            <v:group style="position:absolute;left:4845;top:4922;width:835;height:2" coordorigin="4845,4922" coordsize="835,2">
              <v:shape style="position:absolute;left:4845;top:4922;width:835;height:2" coordorigin="4845,4922" coordsize="835,0" path="m4845,4922l5680,4922e" filled="f" stroked="t" strokeweight=".238653pt" strokecolor="#646464">
                <v:path arrowok="t"/>
              </v:shape>
            </v:group>
            <v:group style="position:absolute;left:5680;top:4922;width:1981;height:2" coordorigin="5680,4922" coordsize="1981,2">
              <v:shape style="position:absolute;left:5680;top:4922;width:1981;height:2" coordorigin="5680,4922" coordsize="1981,0" path="m5680,4922l7661,4922e" filled="f" stroked="t" strokeweight=".238653pt" strokecolor="#000000">
                <v:path arrowok="t"/>
              </v:shape>
            </v:group>
            <v:group style="position:absolute;left:7656;top:4697;width:2;height:230" coordorigin="7656,4697" coordsize="2,230">
              <v:shape style="position:absolute;left:7656;top:4697;width:2;height:230" coordorigin="7656,4697" coordsize="0,230" path="m7656,4927l7656,4697e" filled="f" stroked="t" strokeweight=".238653pt" strokecolor="#000000">
                <v:path arrowok="t"/>
              </v:shape>
            </v:group>
            <v:group style="position:absolute;left:7656;top:4922;width:554;height:2" coordorigin="7656,4922" coordsize="554,2">
              <v:shape style="position:absolute;left:7656;top:4922;width:554;height:2" coordorigin="7656,4922" coordsize="554,0" path="m7656,4922l8210,4922e" filled="f" stroked="t" strokeweight=".238653pt" strokecolor="#383838">
                <v:path arrowok="t"/>
              </v:shape>
            </v:group>
            <v:group style="position:absolute;left:8210;top:4922;width:1861;height:2" coordorigin="8210,4922" coordsize="1861,2">
              <v:shape style="position:absolute;left:8210;top:4922;width:1861;height:2" coordorigin="8210,4922" coordsize="1861,0" path="m8210,4922l10071,4922e" filled="f" stroked="t" strokeweight=".238653pt" strokecolor="#000000">
                <v:path arrowok="t"/>
              </v:shape>
            </v:group>
            <v:group style="position:absolute;left:10071;top:4922;width:1475;height:2" coordorigin="10071,4922" coordsize="1475,2">
              <v:shape style="position:absolute;left:10071;top:4922;width:1475;height:2" coordorigin="10071,4922" coordsize="1475,0" path="m10071,4922l11546,4922e" filled="f" stroked="t" strokeweight=".238653pt" strokecolor="#979797">
                <v:path arrowok="t"/>
              </v:shape>
            </v:group>
            <v:group style="position:absolute;left:4869;top:5231;width:6692;height:2" coordorigin="4869,5231" coordsize="6692,2">
              <v:shape style="position:absolute;left:4869;top:5231;width:6692;height:2" coordorigin="4869,5231" coordsize="6692,0" path="m4869,5231l11560,5231e" filled="f" stroked="t" strokeweight=".715958pt" strokecolor="#747474">
                <v:path arrowok="t"/>
              </v:shape>
            </v:group>
            <v:group style="position:absolute;left:8181;top:5228;width:663;height:2" coordorigin="8181,5228" coordsize="663,2">
              <v:shape style="position:absolute;left:8181;top:5228;width:663;height:2" coordorigin="8181,5228" coordsize="663,0" path="m8181,5228l8844,5228e" filled="f" stroked="t" strokeweight=".477306pt" strokecolor="#4B4B4B">
                <v:path arrowok="t"/>
              </v:shape>
            </v:group>
            <v:group style="position:absolute;left:8787;top:5228;width:329;height:2" coordorigin="8787,5228" coordsize="329,2">
              <v:shape style="position:absolute;left:8787;top:5228;width:329;height:2" coordorigin="8787,5228" coordsize="329,0" path="m8787,5228l9117,5228e" filled="f" stroked="t" strokeweight=".477306pt" strokecolor="#676767">
                <v:path arrowok="t"/>
              </v:shape>
            </v:group>
            <v:group style="position:absolute;left:11556;top:4893;width:2;height:852" coordorigin="11556,4893" coordsize="2,852">
              <v:shape style="position:absolute;left:11556;top:4893;width:2;height:852" coordorigin="11556,4893" coordsize="0,852" path="m11556,5745l11556,4893e" filled="f" stroked="t" strokeweight=".477306pt" strokecolor="#4F4F4F">
                <v:path arrowok="t"/>
              </v:shape>
            </v:group>
            <v:group style="position:absolute;left:4869;top:5480;width:6692;height:2" coordorigin="4869,5480" coordsize="6692,2">
              <v:shape style="position:absolute;left:4869;top:5480;width:6692;height:2" coordorigin="4869,5480" coordsize="6692,0" path="m4869,5480l11560,5480e" filled="f" stroked="t" strokeweight=".715958pt" strokecolor="#777777">
                <v:path arrowok="t"/>
              </v:shape>
            </v:group>
            <v:group style="position:absolute;left:8181;top:5477;width:936;height:2" coordorigin="8181,5477" coordsize="936,2">
              <v:shape style="position:absolute;left:8181;top:5477;width:936;height:2" coordorigin="8181,5477" coordsize="936,0" path="m8181,5477l9117,5477e" filled="f" stroked="t" strokeweight=".477306pt" strokecolor="#4F4F4F">
                <v:path arrowok="t"/>
              </v:shape>
            </v:group>
            <v:group style="position:absolute;left:604;top:3055;width:2;height:3117" coordorigin="604,3055" coordsize="2,3117">
              <v:shape style="position:absolute;left:604;top:3055;width:2;height:3117" coordorigin="604,3055" coordsize="0,3117" path="m604,6171l604,3055e" filled="f" stroked="t" strokeweight=".477306pt" strokecolor="#5B5B5B">
                <v:path arrowok="t"/>
              </v:shape>
            </v:group>
            <v:group style="position:absolute;left:2673;top:4668;width:2;height:1704" coordorigin="2673,4668" coordsize="2,1704">
              <v:shape style="position:absolute;left:2673;top:4668;width:2;height:1704" coordorigin="2673,4668" coordsize="0,1704" path="m2673,6372l2673,4668e" filled="f" stroked="t" strokeweight=".477306pt" strokecolor="#444444">
                <v:path arrowok="t"/>
              </v:shape>
            </v:group>
            <v:group style="position:absolute;left:2668;top:5690;width:1160;height:2" coordorigin="2668,5690" coordsize="1160,2">
              <v:shape style="position:absolute;left:2668;top:5690;width:1160;height:2" coordorigin="2668,5690" coordsize="1160,0" path="m2668,5690l3828,5690e" filled="f" stroked="t" strokeweight=".954611pt" strokecolor="#7C7C7C">
                <v:path arrowok="t"/>
              </v:shape>
            </v:group>
            <v:group style="position:absolute;left:3771;top:5690;width:835;height:2" coordorigin="3771,5690" coordsize="835,2">
              <v:shape style="position:absolute;left:3771;top:5690;width:835;height:2" coordorigin="3771,5690" coordsize="835,0" path="m3771,5690l4606,5690e" filled="f" stroked="t" strokeweight=".477306pt" strokecolor="#646464">
                <v:path arrowok="t"/>
              </v:shape>
            </v:group>
            <v:group style="position:absolute;left:4549;top:5693;width:339;height:2" coordorigin="4549,5693" coordsize="339,2">
              <v:shape style="position:absolute;left:4549;top:5693;width:339;height:2" coordorigin="4549,5693" coordsize="339,0" path="m4549,5693l4888,5693e" filled="f" stroked="t" strokeweight=".477306pt" strokecolor="#4F4F4F">
                <v:path arrowok="t"/>
              </v:shape>
            </v:group>
            <v:group style="position:absolute;left:4876;top:4472;width:2;height:1274" coordorigin="4876,4472" coordsize="2,1274">
              <v:shape style="position:absolute;left:4876;top:4472;width:2;height:1274" coordorigin="4876,4472" coordsize="0,1274" path="m4876,5745l4876,4472e" filled="f" stroked="t" strokeweight=".954611pt" strokecolor="#676767">
                <v:path arrowok="t"/>
              </v:shape>
            </v:group>
            <v:group style="position:absolute;left:4816;top:5695;width:6706;height:2" coordorigin="4816,5695" coordsize="6706,2">
              <v:shape style="position:absolute;left:4816;top:5695;width:6706;height:2" coordorigin="4816,5695" coordsize="6706,0" path="m4816,5695l11522,5695e" filled="f" stroked="t" strokeweight=".715958pt" strokecolor="#747474">
                <v:path arrowok="t"/>
              </v:shape>
            </v:group>
            <v:group style="position:absolute;left:7303;top:5693;width:382;height:2" coordorigin="7303,5693" coordsize="382,2">
              <v:shape style="position:absolute;left:7303;top:5693;width:382;height:2" coordorigin="7303,5693" coordsize="382,0" path="m7303,5693l7685,5693e" filled="f" stroked="t" strokeweight=".477306pt" strokecolor="#4B4B4B">
                <v:path arrowok="t"/>
              </v:shape>
            </v:group>
            <v:group style="position:absolute;left:10043;top:5697;width:1518;height:2" coordorigin="10043,5697" coordsize="1518,2">
              <v:shape style="position:absolute;left:10043;top:5697;width:1518;height:2" coordorigin="10043,5697" coordsize="1518,0" path="m10043,5697l11560,5697e" filled="f" stroked="t" strokeweight=".477306pt" strokecolor="#606060">
                <v:path arrowok="t"/>
              </v:shape>
            </v:group>
            <v:group style="position:absolute;left:606;top:5932;width:3418;height:2" coordorigin="606,5932" coordsize="3418,2">
              <v:shape style="position:absolute;left:606;top:5932;width:3418;height:2" coordorigin="606,5932" coordsize="3418,0" path="m606,5932l4024,5932e" filled="f" stroked="t" strokeweight=".477306pt" strokecolor="#606060">
                <v:path arrowok="t"/>
              </v:shape>
            </v:group>
            <v:group style="position:absolute;left:3480;top:5934;width:4759;height:2" coordorigin="3480,5934" coordsize="4759,2">
              <v:shape style="position:absolute;left:3480;top:5934;width:4759;height:2" coordorigin="3480,5934" coordsize="4759,0" path="m3480,5934l8238,5934e" filled="f" stroked="t" strokeweight=".715958pt" strokecolor="#7C7C7C">
                <v:path arrowok="t"/>
              </v:shape>
            </v:group>
            <v:group style="position:absolute;left:4878;top:5673;width:2;height:934" coordorigin="4878,5673" coordsize="2,934">
              <v:shape style="position:absolute;left:4878;top:5673;width:2;height:934" coordorigin="4878,5673" coordsize="0,934" path="m4878,6607l4878,5673e" filled="f" stroked="t" strokeweight=".477306pt" strokecolor="#3F3F3F">
                <v:path arrowok="t"/>
              </v:shape>
            </v:group>
            <v:group style="position:absolute;left:8181;top:5939;width:1675;height:2" coordorigin="8181,5939" coordsize="1675,2">
              <v:shape style="position:absolute;left:8181;top:5939;width:1675;height:2" coordorigin="8181,5939" coordsize="1675,0" path="m8181,5939l9856,5939e" filled="f" stroked="t" strokeweight=".477306pt" strokecolor="#606060">
                <v:path arrowok="t"/>
              </v:shape>
            </v:group>
            <v:group style="position:absolute;left:9799;top:5939;width:1761;height:2" coordorigin="9799,5939" coordsize="1761,2">
              <v:shape style="position:absolute;left:9799;top:5939;width:1761;height:2" coordorigin="9799,5939" coordsize="1761,0" path="m9799,5939l11560,5939e" filled="f" stroked="t" strokeweight=".954611pt" strokecolor="#838383">
                <v:path arrowok="t"/>
              </v:shape>
            </v:group>
            <v:group style="position:absolute;left:7656;top:5918;width:2;height:239" coordorigin="7656,5918" coordsize="2,239">
              <v:shape style="position:absolute;left:7656;top:5918;width:2;height:239" coordorigin="7656,5918" coordsize="0,239" path="m7656,6157l7656,5918e" filled="f" stroked="t" strokeweight=".238653pt" strokecolor="#808080">
                <v:path arrowok="t"/>
              </v:shape>
            </v:group>
            <v:group style="position:absolute;left:2668;top:6358;width:2219;height:2" coordorigin="2668,6358" coordsize="2219,2">
              <v:shape style="position:absolute;left:2668;top:6358;width:2219;height:2" coordorigin="2668,6358" coordsize="2219,0" path="m2668,6358l4888,6358e" filled="f" stroked="t" strokeweight=".477306pt" strokecolor="#676767">
                <v:path arrowok="t"/>
              </v:shape>
            </v:group>
            <v:group style="position:absolute;left:4773;top:6360;width:1947;height:2" coordorigin="4773,6360" coordsize="1947,2">
              <v:shape style="position:absolute;left:4773;top:6360;width:1947;height:2" coordorigin="4773,6360" coordsize="1947,0" path="m4773,6360l6720,6360e" filled="f" stroked="t" strokeweight=".954611pt" strokecolor="#808080">
                <v:path arrowok="t"/>
              </v:shape>
            </v:group>
            <v:group style="position:absolute;left:6334;top:6363;width:1441;height:2" coordorigin="6334,6363" coordsize="1441,2">
              <v:shape style="position:absolute;left:6334;top:6363;width:1441;height:2" coordorigin="6334,6363" coordsize="1441,0" path="m6334,6363l7775,6363e" filled="f" stroked="t" strokeweight=".715958pt" strokecolor="#676767">
                <v:path arrowok="t"/>
              </v:shape>
            </v:group>
            <v:group style="position:absolute;left:6692;top:6363;width:243;height:2" coordorigin="6692,6363" coordsize="243,2">
              <v:shape style="position:absolute;left:6692;top:6363;width:243;height:2" coordorigin="6692,6363" coordsize="243,0" path="m6692,6363l6935,6363e" filled="f" stroked="t" strokeweight=".477306pt" strokecolor="#6B6B6B">
                <v:path arrowok="t"/>
              </v:shape>
            </v:group>
            <v:group style="position:absolute;left:6878;top:6363;width:811;height:2" coordorigin="6878,6363" coordsize="811,2">
              <v:shape style="position:absolute;left:6878;top:6363;width:811;height:2" coordorigin="6878,6363" coordsize="811,0" path="m6878,6363l7689,6363e" filled="f" stroked="t" strokeweight=".477306pt" strokecolor="#545454">
                <v:path arrowok="t"/>
              </v:shape>
            </v:group>
            <v:group style="position:absolute;left:7656;top:6157;width:2;height:196" coordorigin="7656,6157" coordsize="2,196">
              <v:shape style="position:absolute;left:7656;top:6157;width:2;height:196" coordorigin="7656,6157" coordsize="0,196" path="m7656,6353l7656,6157e" filled="f" stroked="t" strokeweight=".238653pt" strokecolor="#000000">
                <v:path arrowok="t"/>
              </v:shape>
            </v:group>
            <v:group style="position:absolute;left:7627;top:6363;width:1508;height:2" coordorigin="7627,6363" coordsize="1508,2">
              <v:shape style="position:absolute;left:7627;top:6363;width:1508;height:2" coordorigin="7627,6363" coordsize="1508,0" path="m7627,6363l9136,6363e" filled="f" stroked="t" strokeweight=".954611pt" strokecolor="#838383">
                <v:path arrowok="t"/>
              </v:shape>
            </v:group>
            <v:group style="position:absolute;left:9059;top:6365;width:2506;height:2" coordorigin="9059,6365" coordsize="2506,2">
              <v:shape style="position:absolute;left:9059;top:6365;width:2506;height:2" coordorigin="9059,6365" coordsize="2506,0" path="m9059,6365l11565,6365e" filled="f" stroked="t" strokeweight=".477306pt" strokecolor="#606060">
                <v:path arrowok="t"/>
              </v:shape>
            </v:group>
            <v:group style="position:absolute;left:2668;top:6605;width:8868;height:2" coordorigin="2668,6605" coordsize="8868,2">
              <v:shape style="position:absolute;left:2668;top:6605;width:8868;height:2" coordorigin="2668,6605" coordsize="8868,0" path="m2668,6605l11536,6605e" filled="f" stroked="t" strokeweight=".715958pt" strokecolor="#777777">
                <v:path arrowok="t"/>
              </v:shape>
            </v:group>
            <v:group style="position:absolute;left:4549;top:6602;width:339;height:2" coordorigin="4549,6602" coordsize="339,2">
              <v:shape style="position:absolute;left:4549;top:6602;width:339;height:2" coordorigin="4549,6602" coordsize="339,0" path="m4549,6602l4888,6602e" filled="f" stroked="t" strokeweight=".477306pt" strokecolor="#4F4F4F">
                <v:path arrowok="t"/>
              </v:shape>
            </v:group>
            <v:group style="position:absolute;left:4816;top:6602;width:893;height:2" coordorigin="4816,6602" coordsize="893,2">
              <v:shape style="position:absolute;left:4816;top:6602;width:893;height:2" coordorigin="4816,6602" coordsize="893,0" path="m4816,6602l5709,6602e" filled="f" stroked="t" strokeweight=".477306pt" strokecolor="#646464">
                <v:path arrowok="t"/>
              </v:shape>
            </v:group>
            <v:group style="position:absolute;left:7303;top:6602;width:387;height:2" coordorigin="7303,6602" coordsize="387,2">
              <v:shape style="position:absolute;left:7303;top:6602;width:387;height:2" coordorigin="7303,6602" coordsize="387,0" path="m7303,6602l7689,6602e" filled="f" stroked="t" strokeweight=".477306pt" strokecolor="#5B5B5B">
                <v:path arrowok="t"/>
              </v:shape>
            </v:group>
            <v:group style="position:absolute;left:7656;top:6339;width:2;height:259" coordorigin="7656,6339" coordsize="2,259">
              <v:shape style="position:absolute;left:7656;top:6339;width:2;height:259" coordorigin="7656,6339" coordsize="0,259" path="m7656,6597l7656,6339e" filled="f" stroked="t" strokeweight=".238653pt" strokecolor="#646464">
                <v:path arrowok="t"/>
              </v:shape>
            </v:group>
            <v:group style="position:absolute;left:10043;top:6607;width:1523;height:2" coordorigin="10043,6607" coordsize="1523,2">
              <v:shape style="position:absolute;left:10043;top:6607;width:1523;height:2" coordorigin="10043,6607" coordsize="1523,0" path="m10043,6607l11565,6607e" filled="f" stroked="t" strokeweight=".477306pt" strokecolor="#676767">
                <v:path arrowok="t"/>
              </v:shape>
            </v:group>
            <v:group style="position:absolute;left:601;top:6818;width:5284;height:2" coordorigin="601,6818" coordsize="5284,2">
              <v:shape style="position:absolute;left:601;top:6818;width:5284;height:2" coordorigin="601,6818" coordsize="5284,0" path="m601,6818l5885,6818e" filled="f" stroked="t" strokeweight=".715958pt" strokecolor="#777777">
                <v:path arrowok="t"/>
              </v:shape>
            </v:group>
            <v:group style="position:absolute;left:606;top:6559;width:2;height:282" coordorigin="606,6559" coordsize="2,282">
              <v:shape style="position:absolute;left:606;top:6559;width:2;height:282" coordorigin="606,6559" coordsize="0,282" path="m606,6842l606,6559e" filled="f" stroked="t" strokeweight=".477306pt" strokecolor="#5B5B5B">
                <v:path arrowok="t"/>
              </v:shape>
            </v:group>
            <v:group style="position:absolute;left:2671;top:6315;width:2;height:1733" coordorigin="2671,6315" coordsize="2,1733">
              <v:shape style="position:absolute;left:2671;top:6315;width:2;height:1733" coordorigin="2671,6315" coordsize="0,1733" path="m2671,8048l2671,6315e" filled="f" stroked="t" strokeweight=".715958pt" strokecolor="#676767">
                <v:path arrowok="t"/>
              </v:shape>
            </v:group>
            <v:group style="position:absolute;left:5809;top:6820;width:1126;height:2" coordorigin="5809,6820" coordsize="1126,2">
              <v:shape style="position:absolute;left:5809;top:6820;width:1126;height:2" coordorigin="5809,6820" coordsize="1126,0" path="m5809,6820l6935,6820e" filled="f" stroked="t" strokeweight=".477306pt" strokecolor="#676767">
                <v:path arrowok="t"/>
              </v:shape>
            </v:group>
            <v:group style="position:absolute;left:6878;top:6822;width:482;height:2" coordorigin="6878,6822" coordsize="482,2">
              <v:shape style="position:absolute;left:6878;top:6822;width:482;height:2" coordorigin="6878,6822" coordsize="482,0" path="m6878,6822l7360,6822e" filled="f" stroked="t" strokeweight=".477306pt" strokecolor="#545454">
                <v:path arrowok="t"/>
              </v:shape>
            </v:group>
            <v:group style="position:absolute;left:7303;top:6820;width:1861;height:2" coordorigin="7303,6820" coordsize="1861,2">
              <v:shape style="position:absolute;left:7303;top:6820;width:1861;height:2" coordorigin="7303,6820" coordsize="1861,0" path="m7303,6820l9164,6820e" filled="f" stroked="t" strokeweight=".715958pt" strokecolor="#7C7C7C">
                <v:path arrowok="t"/>
              </v:shape>
            </v:group>
            <v:group style="position:absolute;left:9059;top:6822;width:1041;height:2" coordorigin="9059,6822" coordsize="1041,2">
              <v:shape style="position:absolute;left:9059;top:6822;width:1041;height:2" coordorigin="9059,6822" coordsize="1041,0" path="m9059,6822l10100,6822e" filled="f" stroked="t" strokeweight=".477306pt" strokecolor="#575757">
                <v:path arrowok="t"/>
              </v:shape>
            </v:group>
            <v:group style="position:absolute;left:10043;top:6825;width:1523;height:2" coordorigin="10043,6825" coordsize="1523,2">
              <v:shape style="position:absolute;left:10043;top:6825;width:1523;height:2" coordorigin="10043,6825" coordsize="1523,0" path="m10043,6825l11565,6825e" filled="f" stroked="t" strokeweight=".477306pt" strokecolor="#747474">
                <v:path arrowok="t"/>
              </v:shape>
            </v:group>
            <v:group style="position:absolute;left:601;top:7268;width:10959;height:2" coordorigin="601,7268" coordsize="10959,2">
              <v:shape style="position:absolute;left:601;top:7268;width:10959;height:2" coordorigin="601,7268" coordsize="10959,0" path="m601,7268l11560,7268e" filled="f" stroked="t" strokeweight=".715958pt" strokecolor="#747474">
                <v:path arrowok="t"/>
              </v:shape>
            </v:group>
            <v:group style="position:absolute;left:606;top:6770;width:2;height:1278" coordorigin="606,6770" coordsize="2,1278">
              <v:shape style="position:absolute;left:606;top:6770;width:2;height:1278" coordorigin="606,6770" coordsize="0,1278" path="m606,8048l606,6770e" filled="f" stroked="t" strokeweight=".477306pt" strokecolor="#444444">
                <v:path arrowok="t"/>
              </v:shape>
            </v:group>
            <v:group style="position:absolute;left:11556;top:4256;width:2;height:12309" coordorigin="11556,4256" coordsize="2,12309">
              <v:shape style="position:absolute;left:11556;top:4256;width:2;height:12309" coordorigin="11556,4256" coordsize="0,12309" path="m11556,16565l11556,4256e" filled="f" stroked="t" strokeweight=".715958pt" strokecolor="#707070">
                <v:path arrowok="t"/>
              </v:shape>
            </v:group>
            <v:group style="position:absolute;left:4878;top:7258;width:2;height:747" coordorigin="4878,7258" coordsize="2,747">
              <v:shape style="position:absolute;left:4878;top:7258;width:2;height:747" coordorigin="4878,7258" coordsize="0,747" path="m4878,8005l4878,7258e" filled="f" stroked="t" strokeweight=".954611pt" strokecolor="#6B6B6B">
                <v:path arrowok="t"/>
              </v:shape>
            </v:group>
            <v:group style="position:absolute;left:4869;top:7498;width:3370;height:2" coordorigin="4869,7498" coordsize="3370,2">
              <v:shape style="position:absolute;left:4869;top:7498;width:3370;height:2" coordorigin="4869,7498" coordsize="3370,0" path="m4869,7498l8238,7498e" filled="f" stroked="t" strokeweight=".715958pt" strokecolor="#707070">
                <v:path arrowok="t"/>
              </v:shape>
            </v:group>
            <v:group style="position:absolute;left:8181;top:7498;width:936;height:2" coordorigin="8181,7498" coordsize="936,2">
              <v:shape style="position:absolute;left:8181;top:7498;width:936;height:2" coordorigin="8181,7498" coordsize="936,0" path="m8181,7498l9117,7498e" filled="f" stroked="t" strokeweight=".477306pt" strokecolor="#4B4B4B">
                <v:path arrowok="t"/>
              </v:shape>
            </v:group>
            <v:group style="position:absolute;left:9059;top:7500;width:797;height:2" coordorigin="9059,7500" coordsize="797,2">
              <v:shape style="position:absolute;left:9059;top:7500;width:797;height:2" coordorigin="9059,7500" coordsize="797,0" path="m9059,7500l9856,7500e" filled="f" stroked="t" strokeweight=".477306pt" strokecolor="#676767">
                <v:path arrowok="t"/>
              </v:shape>
            </v:group>
            <v:group style="position:absolute;left:9799;top:7500;width:1761;height:2" coordorigin="9799,7500" coordsize="1761,2">
              <v:shape style="position:absolute;left:9799;top:7500;width:1761;height:2" coordorigin="9799,7500" coordsize="1761,0" path="m9799,7500l11560,7500e" filled="f" stroked="t" strokeweight=".954611pt" strokecolor="#808080">
                <v:path arrowok="t"/>
              </v:shape>
            </v:group>
            <v:group style="position:absolute;left:4869;top:7715;width:998;height:2" coordorigin="4869,7715" coordsize="998,2">
              <v:shape style="position:absolute;left:4869;top:7715;width:998;height:2" coordorigin="4869,7715" coordsize="998,0" path="m4869,7715l5866,7715e" filled="f" stroked="t" strokeweight=".477306pt" strokecolor="#606060">
                <v:path arrowok="t"/>
              </v:shape>
            </v:group>
            <v:group style="position:absolute;left:5809;top:7718;width:5752;height:2" coordorigin="5809,7718" coordsize="5752,2">
              <v:shape style="position:absolute;left:5809;top:7718;width:5752;height:2" coordorigin="5809,7718" coordsize="5752,0" path="m5809,7718l11560,7718e" filled="f" stroked="t" strokeweight=".715958pt" strokecolor="#7C7C7C">
                <v:path arrowok="t"/>
              </v:shape>
            </v:group>
            <v:group style="position:absolute;left:597;top:7995;width:10945;height:2" coordorigin="597,7995" coordsize="10945,2">
              <v:shape style="position:absolute;left:597;top:7995;width:10945;height:2" coordorigin="597,7995" coordsize="10945,0" path="m597,7995l11541,7995e" filled="f" stroked="t" strokeweight=".715958pt" strokecolor="#777777">
                <v:path arrowok="t"/>
              </v:shape>
            </v:group>
            <v:group style="position:absolute;left:3771;top:7998;width:1117;height:2" coordorigin="3771,7998" coordsize="1117,2">
              <v:shape style="position:absolute;left:3771;top:7998;width:1117;height:2" coordorigin="3771,7998" coordsize="1117,0" path="m3771,7998l4888,7998e" filled="f" stroked="t" strokeweight=".477306pt" strokecolor="#606060">
                <v:path arrowok="t"/>
              </v:shape>
            </v:group>
            <v:group style="position:absolute;left:6692;top:8000;width:243;height:2" coordorigin="6692,8000" coordsize="243,2">
              <v:shape style="position:absolute;left:6692;top:8000;width:243;height:2" coordorigin="6692,8000" coordsize="243,0" path="m6692,8000l6935,8000e" filled="f" stroked="t" strokeweight=".477306pt" strokecolor="#707070">
                <v:path arrowok="t"/>
              </v:shape>
            </v:group>
            <v:group style="position:absolute;left:6878;top:8000;width:807;height:2" coordorigin="6878,8000" coordsize="807,2">
              <v:shape style="position:absolute;left:6878;top:8000;width:807;height:2" coordorigin="6878,8000" coordsize="807,0" path="m6878,8000l7685,8000e" filled="f" stroked="t" strokeweight=".477306pt" strokecolor="#545454">
                <v:path arrowok="t"/>
              </v:shape>
            </v:group>
            <v:group style="position:absolute;left:2687;top:8005;width:8854;height:2" coordorigin="2687,8005" coordsize="8854,2">
              <v:shape style="position:absolute;left:2687;top:8005;width:8854;height:2" coordorigin="2687,8005" coordsize="8854,0" path="m2687,8005l11541,8005e" filled="f" stroked="t" strokeweight=".715958pt" strokecolor="#747474">
                <v:path arrowok="t"/>
              </v:shape>
            </v:group>
            <v:group style="position:absolute;left:9799;top:8003;width:1761;height:2" coordorigin="9799,8003" coordsize="1761,2">
              <v:shape style="position:absolute;left:9799;top:8003;width:1761;height:2" coordorigin="9799,8003" coordsize="1761,0" path="m9799,8003l11560,8003e" filled="f" stroked="t" strokeweight=".477306pt" strokecolor="#5B5B5B">
                <v:path arrowok="t"/>
              </v:shape>
            </v:group>
            <v:group style="position:absolute;left:2673;top:7976;width:2;height:1116" coordorigin="2673,7976" coordsize="2,1116">
              <v:shape style="position:absolute;left:2673;top:7976;width:2;height:1116" coordorigin="2673,7976" coordsize="0,1116" path="m2673,9092l2673,7976e" filled="f" stroked="t" strokeweight=".477306pt" strokecolor="#3F3F3F">
                <v:path arrowok="t"/>
              </v:shape>
            </v:group>
            <v:group style="position:absolute;left:11553;top:7450;width:2;height:1393" coordorigin="11553,7450" coordsize="2,1393">
              <v:shape style="position:absolute;left:11553;top:7450;width:2;height:1393" coordorigin="11553,7450" coordsize="0,1393" path="m11553,8843l11553,7450e" filled="f" stroked="t" strokeweight=".477306pt" strokecolor="#5B5B5B">
                <v:path arrowok="t"/>
              </v:shape>
            </v:group>
            <v:group style="position:absolute;left:597;top:8814;width:1055;height:2" coordorigin="597,8814" coordsize="1055,2">
              <v:shape style="position:absolute;left:597;top:8814;width:1055;height:2" coordorigin="597,8814" coordsize="1055,0" path="m597,8814l1651,8814e" filled="f" stroked="t" strokeweight=".715958pt" strokecolor="#808080">
                <v:path arrowok="t"/>
              </v:shape>
            </v:group>
            <v:group style="position:absolute;left:1594;top:8814;width:1083;height:2" coordorigin="1594,8814" coordsize="1083,2">
              <v:shape style="position:absolute;left:1594;top:8814;width:1083;height:2" coordorigin="1594,8814" coordsize="1083,0" path="m1594,8814l2678,8814e" filled="f" stroked="t" strokeweight=".477306pt" strokecolor="#575757">
                <v:path arrowok="t"/>
              </v:shape>
            </v:group>
            <v:group style="position:absolute;left:2606;top:8817;width:3102;height:2" coordorigin="2606,8817" coordsize="3102,2">
              <v:shape style="position:absolute;left:2606;top:8817;width:3102;height:2" coordorigin="2606,8817" coordsize="3102,0" path="m2606,8817l5709,8817e" filled="f" stroked="t" strokeweight=".715958pt" strokecolor="#777777">
                <v:path arrowok="t"/>
              </v:shape>
            </v:group>
            <v:group style="position:absolute;left:5651;top:8819;width:740;height:2" coordorigin="5651,8819" coordsize="740,2">
              <v:shape style="position:absolute;left:5651;top:8819;width:740;height:2" coordorigin="5651,8819" coordsize="740,0" path="m5651,8819l6391,8819e" filled="f" stroked="t" strokeweight=".477306pt" strokecolor="#676767">
                <v:path arrowok="t"/>
              </v:shape>
            </v:group>
            <v:group style="position:absolute;left:6281;top:8817;width:1546;height:2" coordorigin="6281,8817" coordsize="1546,2">
              <v:shape style="position:absolute;left:6281;top:8817;width:1546;height:2" coordorigin="6281,8817" coordsize="1546,0" path="m6281,8817l7828,8817e" filled="f" stroked="t" strokeweight=".954611pt" strokecolor="#838383">
                <v:path arrowok="t"/>
              </v:shape>
            </v:group>
            <v:group style="position:absolute;left:7627;top:8817;width:611;height:2" coordorigin="7627,8817" coordsize="611,2">
              <v:shape style="position:absolute;left:7627;top:8817;width:611;height:2" coordorigin="7627,8817" coordsize="611,0" path="m7627,8817l8238,8817e" filled="f" stroked="t" strokeweight=".477306pt" strokecolor="#707070">
                <v:path arrowok="t"/>
              </v:shape>
            </v:group>
            <v:group style="position:absolute;left:8181;top:8819;width:663;height:2" coordorigin="8181,8819" coordsize="663,2">
              <v:shape style="position:absolute;left:8181;top:8819;width:663;height:2" coordorigin="8181,8819" coordsize="663,0" path="m8181,8819l8844,8819e" filled="f" stroked="t" strokeweight=".477306pt" strokecolor="#575757">
                <v:path arrowok="t"/>
              </v:shape>
            </v:group>
            <v:group style="position:absolute;left:8787;top:8817;width:2716;height:2" coordorigin="8787,8817" coordsize="2716,2">
              <v:shape style="position:absolute;left:8787;top:8817;width:2716;height:2" coordorigin="8787,8817" coordsize="2716,0" path="m8787,8817l11503,8817e" filled="f" stroked="t" strokeweight=".954611pt" strokecolor="#7C7C7C">
                <v:path arrowok="t"/>
              </v:shape>
            </v:group>
            <v:group style="position:absolute;left:10043;top:8819;width:1523;height:2" coordorigin="10043,8819" coordsize="1523,2">
              <v:shape style="position:absolute;left:10043;top:8819;width:1523;height:2" coordorigin="10043,8819" coordsize="1523,0" path="m10043,8819l11565,8819e" filled="f" stroked="t" strokeweight=".477306pt" strokecolor="#6B6B6B">
                <v:path arrowok="t"/>
              </v:shape>
            </v:group>
            <v:group style="position:absolute;left:592;top:9709;width:10968;height:2" coordorigin="592,9709" coordsize="10968,2">
              <v:shape style="position:absolute;left:592;top:9709;width:10968;height:2" coordorigin="592,9709" coordsize="10968,0" path="m592,9709l11560,9709e" filled="f" stroked="t" strokeweight=".715958pt" strokecolor="#777777">
                <v:path arrowok="t"/>
              </v:shape>
            </v:group>
            <v:group style="position:absolute;left:8787;top:9712;width:1313;height:2" coordorigin="8787,9712" coordsize="1313,2">
              <v:shape style="position:absolute;left:8787;top:9712;width:1313;height:2" coordorigin="8787,9712" coordsize="1313,0" path="m8787,9712l10100,9712e" filled="f" stroked="t" strokeweight=".477306pt" strokecolor="#646464">
                <v:path arrowok="t"/>
              </v:shape>
            </v:group>
            <v:group style="position:absolute;left:601;top:10057;width:2076;height:2" coordorigin="601,10057" coordsize="2076,2">
              <v:shape style="position:absolute;left:601;top:10057;width:2076;height:2" coordorigin="601,10057" coordsize="2076,0" path="m601,10057l2678,10057e" filled="f" stroked="t" strokeweight=".477306pt" strokecolor="#606060">
                <v:path arrowok="t"/>
              </v:shape>
            </v:group>
            <v:group style="position:absolute;left:601;top:6799;width:2;height:3926" coordorigin="601,6799" coordsize="2,3926">
              <v:shape style="position:absolute;left:601;top:6799;width:2;height:3926" coordorigin="601,6799" coordsize="0,3926" path="m601,10724l601,6799e" filled="f" stroked="t" strokeweight=".715958pt" strokecolor="#606060">
                <v:path arrowok="t"/>
              </v:shape>
            </v:group>
            <v:group style="position:absolute;left:1866;top:10057;width:2492;height:2" coordorigin="1866,10057" coordsize="2492,2">
              <v:shape style="position:absolute;left:1866;top:10057;width:2492;height:2" coordorigin="1866,10057" coordsize="2492,0" path="m1866,10057l4358,10057e" filled="f" stroked="t" strokeweight=".715958pt" strokecolor="#777777">
                <v:path arrowok="t"/>
              </v:shape>
            </v:group>
            <v:group style="position:absolute;left:4301;top:10059;width:1408;height:2" coordorigin="4301,10059" coordsize="1408,2">
              <v:shape style="position:absolute;left:4301;top:10059;width:1408;height:2" coordorigin="4301,10059" coordsize="1408,0" path="m4301,10059l5709,10059e" filled="f" stroked="t" strokeweight=".477306pt" strokecolor="#5B5B5B">
                <v:path arrowok="t"/>
              </v:shape>
            </v:group>
            <v:group style="position:absolute;left:5651;top:10064;width:215;height:2" coordorigin="5651,10064" coordsize="215,2">
              <v:shape style="position:absolute;left:5651;top:10064;width:215;height:2" coordorigin="5651,10064" coordsize="215,0" path="m5651,10064l5866,10064e" filled="f" stroked="t" strokeweight=".477306pt" strokecolor="#707070">
                <v:path arrowok="t"/>
              </v:shape>
            </v:group>
            <v:group style="position:absolute;left:5804;top:10061;width:5756;height:2" coordorigin="5804,10061" coordsize="5756,2">
              <v:shape style="position:absolute;left:5804;top:10061;width:5756;height:2" coordorigin="5804,10061" coordsize="5756,0" path="m5804,10061l11560,10061e" filled="f" stroked="t" strokeweight=".715958pt" strokecolor="#777777">
                <v:path arrowok="t"/>
              </v:shape>
            </v:group>
            <v:group style="position:absolute;left:7627;top:10061;width:611;height:2" coordorigin="7627,10061" coordsize="611,2">
              <v:shape style="position:absolute;left:7627;top:10061;width:611;height:2" coordorigin="7627,10061" coordsize="611,0" path="m7627,10061l8238,10061e" filled="f" stroked="t" strokeweight=".477306pt" strokecolor="#646464">
                <v:path arrowok="t"/>
              </v:shape>
            </v:group>
            <v:group style="position:absolute;left:597;top:10349;width:10935;height:2" coordorigin="597,10349" coordsize="10935,2">
              <v:shape style="position:absolute;left:597;top:10349;width:10935;height:2" coordorigin="597,10349" coordsize="10935,0" path="m597,10349l11532,10349e" filled="f" stroked="t" strokeweight=".715958pt" strokecolor="#777777">
                <v:path arrowok="t"/>
              </v:shape>
            </v:group>
            <v:group style="position:absolute;left:606;top:10040;width:2;height:335" coordorigin="606,10040" coordsize="2,335">
              <v:shape style="position:absolute;left:606;top:10040;width:2;height:335" coordorigin="606,10040" coordsize="0,335" path="m606,10375l606,10040e" filled="f" stroked="t" strokeweight=".477306pt" strokecolor="#4F4F4F">
                <v:path arrowok="t"/>
              </v:shape>
            </v:group>
            <v:group style="position:absolute;left:5651;top:10351;width:740;height:2" coordorigin="5651,10351" coordsize="740,2">
              <v:shape style="position:absolute;left:5651;top:10351;width:740;height:2" coordorigin="5651,10351" coordsize="740,0" path="m5651,10351l6391,10351e" filled="f" stroked="t" strokeweight=".477306pt" strokecolor="#676767">
                <v:path arrowok="t"/>
              </v:shape>
            </v:group>
            <v:group style="position:absolute;left:8181;top:10351;width:663;height:2" coordorigin="8181,10351" coordsize="663,2">
              <v:shape style="position:absolute;left:8181;top:10351;width:663;height:2" coordorigin="8181,10351" coordsize="663,0" path="m8181,10351l8844,10351e" filled="f" stroked="t" strokeweight=".477306pt" strokecolor="#545454">
                <v:path arrowok="t"/>
              </v:shape>
            </v:group>
            <v:group style="position:absolute;left:10043;top:10351;width:1518;height:2" coordorigin="10043,10351" coordsize="1518,2">
              <v:shape style="position:absolute;left:10043;top:10351;width:1518;height:2" coordorigin="10043,10351" coordsize="1518,0" path="m10043,10351l11560,10351e" filled="f" stroked="t" strokeweight=".477306pt" strokecolor="#6B6B6B">
                <v:path arrowok="t"/>
              </v:shape>
            </v:group>
            <v:group style="position:absolute;left:2668;top:9034;width:2;height:1862" coordorigin="2668,9034" coordsize="2,1862">
              <v:shape style="position:absolute;left:2668;top:9034;width:2;height:1862" coordorigin="2668,9034" coordsize="0,1862" path="m2668,10897l2668,9034e" filled="f" stroked="t" strokeweight=".715958pt" strokecolor="#676767">
                <v:path arrowok="t"/>
              </v:shape>
            </v:group>
            <v:group style="position:absolute;left:845;top:10837;width:10696;height:2" coordorigin="845,10837" coordsize="10696,2">
              <v:shape style="position:absolute;left:845;top:10837;width:10696;height:2" coordorigin="845,10837" coordsize="10696,0" path="m845,10837l11541,10837e" filled="f" stroked="t" strokeweight=".715958pt" strokecolor="#7C7C7C">
                <v:path arrowok="t"/>
              </v:shape>
            </v:group>
            <v:group style="position:absolute;left:601;top:10538;width:2;height:187" coordorigin="601,10538" coordsize="2,187">
              <v:shape style="position:absolute;left:601;top:10538;width:2;height:187" coordorigin="601,10538" coordsize="0,187" path="m601,10724l601,10538e" filled="f" stroked="t" strokeweight=".477306pt" strokecolor="#4F4F4F">
                <v:path arrowok="t"/>
              </v:shape>
            </v:group>
            <v:group style="position:absolute;left:7303;top:10835;width:640;height:2" coordorigin="7303,10835" coordsize="640,2">
              <v:shape style="position:absolute;left:7303;top:10835;width:640;height:2" coordorigin="7303,10835" coordsize="640,0" path="m7303,10835l7942,10835e" filled="f" stroked="t" strokeweight=".477306pt" strokecolor="#6B6B6B">
                <v:path arrowok="t"/>
              </v:shape>
            </v:group>
            <v:group style="position:absolute;left:7952;top:10839;width:568;height:2" coordorigin="7952,10839" coordsize="568,2">
              <v:shape style="position:absolute;left:7952;top:10839;width:568;height:2" coordorigin="7952,10839" coordsize="568,0" path="m7952,10839l8520,10839e" filled="f" stroked="t" strokeweight=".477306pt" strokecolor="#707070">
                <v:path arrowok="t"/>
              </v:shape>
            </v:group>
            <v:group style="position:absolute;left:10043;top:10839;width:1518;height:2" coordorigin="10043,10839" coordsize="1518,2">
              <v:shape style="position:absolute;left:10043;top:10839;width:1518;height:2" coordorigin="10043,10839" coordsize="1518,0" path="m10043,10839l11560,10839e" filled="f" stroked="t" strokeweight=".477306pt" strokecolor="#707070">
                <v:path arrowok="t"/>
              </v:shape>
            </v:group>
            <v:group style="position:absolute;left:597;top:11050;width:3761;height:2" coordorigin="597,11050" coordsize="3761,2">
              <v:shape style="position:absolute;left:597;top:11050;width:3761;height:2" coordorigin="597,11050" coordsize="3761,0" path="m597,11050l4358,11050e" filled="f" stroked="t" strokeweight=".715958pt" strokecolor="#777777">
                <v:path arrowok="t"/>
              </v:shape>
            </v:group>
            <v:group style="position:absolute;left:2668;top:10796;width:2;height:282" coordorigin="2668,10796" coordsize="2,282">
              <v:shape style="position:absolute;left:2668;top:10796;width:2;height:282" coordorigin="2668,10796" coordsize="0,282" path="m2668,11079l2668,10796e" filled="f" stroked="t" strokeweight=".715958pt" strokecolor="#4B4B4B">
                <v:path arrowok="t"/>
              </v:shape>
            </v:group>
            <v:group style="position:absolute;left:4301;top:11055;width:578;height:2" coordorigin="4301,11055" coordsize="578,2">
              <v:shape style="position:absolute;left:4301;top:11055;width:578;height:2" coordorigin="4301,11055" coordsize="578,0" path="m4301,11055l4878,11055e" filled="f" stroked="t" strokeweight=".477306pt" strokecolor="#5B5B5B">
                <v:path arrowok="t"/>
              </v:shape>
            </v:group>
            <v:group style="position:absolute;left:4821;top:11055;width:6744;height:2" coordorigin="4821,11055" coordsize="6744,2">
              <v:shape style="position:absolute;left:4821;top:11055;width:6744;height:2" coordorigin="4821,11055" coordsize="6744,0" path="m4821,11055l11565,11055e" filled="f" stroked="t" strokeweight=".715958pt" strokecolor="#7C7C7C">
                <v:path arrowok="t"/>
              </v:shape>
            </v:group>
            <v:group style="position:absolute;left:6706;top:11055;width:978;height:2" coordorigin="6706,11055" coordsize="978,2">
              <v:shape style="position:absolute;left:6706;top:11055;width:978;height:2" coordorigin="6706,11055" coordsize="978,0" path="m6706,11055l7685,11055e" filled="f" stroked="t" strokeweight=".477306pt" strokecolor="#606060">
                <v:path arrowok="t"/>
              </v:shape>
            </v:group>
            <v:group style="position:absolute;left:9059;top:11055;width:1041;height:2" coordorigin="9059,11055" coordsize="1041,2">
              <v:shape style="position:absolute;left:9059;top:11055;width:1041;height:2" coordorigin="9059,11055" coordsize="1041,0" path="m9059,11055l10100,11055e" filled="f" stroked="t" strokeweight=".477306pt" strokecolor="#646464">
                <v:path arrowok="t"/>
              </v:shape>
            </v:group>
            <v:group style="position:absolute;left:601;top:11031;width:2;height:474" coordorigin="601,11031" coordsize="2,474">
              <v:shape style="position:absolute;left:601;top:11031;width:2;height:474" coordorigin="601,11031" coordsize="0,474" path="m601,11505l601,11031e" filled="f" stroked="t" strokeweight=".477306pt" strokecolor="#444444">
                <v:path arrowok="t"/>
              </v:shape>
            </v:group>
            <v:group style="position:absolute;left:2673;top:11007;width:2;height:498" coordorigin="2673,11007" coordsize="2,498">
              <v:shape style="position:absolute;left:2673;top:11007;width:2;height:498" coordorigin="2673,11007" coordsize="0,498" path="m2673,11505l2673,11007e" filled="f" stroked="t" strokeweight=".477306pt" strokecolor="#3B3B3B">
                <v:path arrowok="t"/>
              </v:shape>
            </v:group>
            <v:group style="position:absolute;left:7339;top:11050;width:2;height:5520" coordorigin="7339,11050" coordsize="2,5520">
              <v:shape style="position:absolute;left:7339;top:11050;width:2;height:5520" coordorigin="7339,11050" coordsize="0,5520" path="m7339,16570l7339,11050e" filled="f" stroked="t" strokeweight=".715958pt" strokecolor="#646464">
                <v:path arrowok="t"/>
              </v:shape>
            </v:group>
            <v:group style="position:absolute;left:597;top:11471;width:1064;height:2" coordorigin="597,11471" coordsize="1064,2">
              <v:shape style="position:absolute;left:597;top:11471;width:1064;height:2" coordorigin="597,11471" coordsize="1064,0" path="m597,11471l1661,11471e" filled="f" stroked="t" strokeweight=".477306pt" strokecolor="#575757">
                <v:path arrowok="t"/>
              </v:shape>
            </v:group>
            <v:group style="position:absolute;left:1589;top:11474;width:2239;height:2" coordorigin="1589,11474" coordsize="2239,2">
              <v:shape style="position:absolute;left:1589;top:11474;width:2239;height:2" coordorigin="1589,11474" coordsize="2239,0" path="m1589,11474l3828,11474e" filled="f" stroked="t" strokeweight=".954611pt" strokecolor="#808080">
                <v:path arrowok="t"/>
              </v:shape>
            </v:group>
            <v:group style="position:absolute;left:3771;top:11474;width:835;height:2" coordorigin="3771,11474" coordsize="835,2">
              <v:shape style="position:absolute;left:3771;top:11474;width:835;height:2" coordorigin="3771,11474" coordsize="835,0" path="m3771,11474l4606,11474e" filled="f" stroked="t" strokeweight=".477306pt" strokecolor="#6B6B6B">
                <v:path arrowok="t"/>
              </v:shape>
            </v:group>
            <v:group style="position:absolute;left:4549;top:11476;width:329;height:2" coordorigin="4549,11476" coordsize="329,2">
              <v:shape style="position:absolute;left:4549;top:11476;width:329;height:2" coordorigin="4549,11476" coordsize="329,0" path="m4549,11476l4878,11476e" filled="f" stroked="t" strokeweight=".477306pt" strokecolor="#545454">
                <v:path arrowok="t"/>
              </v:shape>
            </v:group>
            <v:group style="position:absolute;left:4821;top:11476;width:888;height:2" coordorigin="4821,11476" coordsize="888,2">
              <v:shape style="position:absolute;left:4821;top:11476;width:888;height:2" coordorigin="4821,11476" coordsize="888,0" path="m4821,11476l5709,11476e" filled="f" stroked="t" strokeweight=".477306pt" strokecolor="#676767">
                <v:path arrowok="t"/>
              </v:shape>
            </v:group>
            <v:group style="position:absolute;left:5594;top:11476;width:1155;height:2" coordorigin="5594,11476" coordsize="1155,2">
              <v:shape style="position:absolute;left:5594;top:11476;width:1155;height:2" coordorigin="5594,11476" coordsize="1155,0" path="m5594,11476l6749,11476e" filled="f" stroked="t" strokeweight=".954611pt" strokecolor="#878787">
                <v:path arrowok="t"/>
              </v:shape>
            </v:group>
            <v:group style="position:absolute;left:6692;top:11476;width:243;height:2" coordorigin="6692,11476" coordsize="243,2">
              <v:shape style="position:absolute;left:6692;top:11476;width:243;height:2" coordorigin="6692,11476" coordsize="243,0" path="m6692,11476l6935,11476e" filled="f" stroked="t" strokeweight=".477306pt" strokecolor="#777777">
                <v:path arrowok="t"/>
              </v:shape>
            </v:group>
            <v:group style="position:absolute;left:6878;top:11476;width:807;height:2" coordorigin="6878,11476" coordsize="807,2">
              <v:shape style="position:absolute;left:6878;top:11476;width:807;height:2" coordorigin="6878,11476" coordsize="807,0" path="m6878,11476l7685,11476e" filled="f" stroked="t" strokeweight=".477306pt" strokecolor="#4F4F4F">
                <v:path arrowok="t"/>
              </v:shape>
            </v:group>
            <v:group style="position:absolute;left:7627;top:11476;width:1785;height:2" coordorigin="7627,11476" coordsize="1785,2">
              <v:shape style="position:absolute;left:7627;top:11476;width:1785;height:2" coordorigin="7627,11476" coordsize="1785,0" path="m7627,11476l9412,11476e" filled="f" stroked="t" strokeweight=".954611pt" strokecolor="#838383">
                <v:path arrowok="t"/>
              </v:shape>
            </v:group>
            <v:group style="position:absolute;left:9059;top:11476;width:2506;height:2" coordorigin="9059,11476" coordsize="2506,2">
              <v:shape style="position:absolute;left:9059;top:11476;width:2506;height:2" coordorigin="9059,11476" coordsize="2506,0" path="m9059,11476l11565,11476e" filled="f" stroked="t" strokeweight=".477306pt" strokecolor="#707070">
                <v:path arrowok="t"/>
              </v:shape>
            </v:group>
            <v:group style="position:absolute;left:9799;top:11476;width:301;height:2" coordorigin="9799,11476" coordsize="301,2">
              <v:shape style="position:absolute;left:9799;top:11476;width:301;height:2" coordorigin="9799,11476" coordsize="301,0" path="m9799,11476l10100,11476e" filled="f" stroked="t" strokeweight=".477306pt" strokecolor="#575757">
                <v:path arrowok="t"/>
              </v:shape>
            </v:group>
            <v:group style="position:absolute;left:1072;top:11040;width:2;height:1973" coordorigin="1072,11040" coordsize="2,1973">
              <v:shape style="position:absolute;left:1072;top:11040;width:2;height:1973" coordorigin="1072,11040" coordsize="0,1973" path="m1072,13013l1072,11040e" filled="f" stroked="t" strokeweight=".954611pt" strokecolor="#6B6B6B">
                <v:path arrowok="t"/>
              </v:shape>
            </v:group>
            <v:group style="position:absolute;left:2671;top:11433;width:2;height:512" coordorigin="2671,11433" coordsize="2,512">
              <v:shape style="position:absolute;left:2671;top:11433;width:2;height:512" coordorigin="2671,11433" coordsize="0,512" path="m2671,11945l2671,11433e" filled="f" stroked="t" strokeweight=".477306pt" strokecolor="#545454">
                <v:path arrowok="t"/>
              </v:shape>
            </v:group>
            <v:group style="position:absolute;left:11556;top:12055;width:2;height:958" coordorigin="11556,12055" coordsize="2,958">
              <v:shape style="position:absolute;left:11556;top:12055;width:2;height:958" coordorigin="11556,12055" coordsize="0,958" path="m11556,13013l11556,12055e" filled="f" stroked="t" strokeweight=".477306pt" strokecolor="#575757">
                <v:path arrowok="t"/>
              </v:shape>
            </v:group>
            <v:group style="position:absolute;left:1647;top:11888;width:2;height:479" coordorigin="1647,11888" coordsize="2,479">
              <v:shape style="position:absolute;left:1647;top:11888;width:2;height:479" coordorigin="1647,11888" coordsize="0,479" path="m1647,12367l1647,11888e" filled="f" stroked="t" strokeweight=".477306pt" strokecolor="#2F2F2F">
                <v:path arrowok="t"/>
              </v:shape>
            </v:group>
            <v:group style="position:absolute;left:1649;top:11036;width:2;height:5530" coordorigin="1649,11036" coordsize="2,5530">
              <v:shape style="position:absolute;left:1649;top:11036;width:2;height:5530" coordorigin="1649,11036" coordsize="0,5530" path="m1649,16565l1649,11036e" filled="f" stroked="t" strokeweight=".715958pt" strokecolor="#606060">
                <v:path arrowok="t"/>
              </v:shape>
            </v:group>
            <v:group style="position:absolute;left:2668;top:12309;width:2;height:488" coordorigin="2668,12309" coordsize="2,488">
              <v:shape style="position:absolute;left:2668;top:12309;width:2;height:488" coordorigin="2668,12309" coordsize="0,488" path="m2668,12798l2668,12309e" filled="f" stroked="t" strokeweight=".477306pt" strokecolor="#606060">
                <v:path arrowok="t"/>
              </v:shape>
            </v:group>
            <v:group style="position:absolute;left:2668;top:11874;width:2;height:1642" coordorigin="2668,11874" coordsize="2,1642">
              <v:shape style="position:absolute;left:2668;top:11874;width:2;height:1642" coordorigin="2668,11874" coordsize="0,1642" path="m2668,13516l2668,11874e" filled="f" stroked="t" strokeweight=".715958pt" strokecolor="#6B6B6B">
                <v:path arrowok="t"/>
              </v:shape>
            </v:group>
            <v:group style="position:absolute;left:1069;top:12956;width:2;height:321" coordorigin="1069,12956" coordsize="2,321">
              <v:shape style="position:absolute;left:1069;top:12956;width:2;height:321" coordorigin="1069,12956" coordsize="0,321" path="m1069,13276l1069,12956e" filled="f" stroked="t" strokeweight=".477306pt" strokecolor="#3B3B3B">
                <v:path arrowok="t"/>
              </v:shape>
            </v:group>
            <v:group style="position:absolute;left:1069;top:13219;width:2;height:445" coordorigin="1069,13219" coordsize="2,445">
              <v:shape style="position:absolute;left:1069;top:13219;width:2;height:445" coordorigin="1069,13219" coordsize="0,445" path="m1069,13664l1069,13219e" filled="f" stroked="t" strokeweight=".477306pt" strokecolor="#282828">
                <v:path arrowok="t"/>
              </v:shape>
            </v:group>
            <v:group style="position:absolute;left:7341;top:13219;width:2;height:876" coordorigin="7341,13219" coordsize="2,876">
              <v:shape style="position:absolute;left:7341;top:13219;width:2;height:876" coordorigin="7341,13219" coordsize="0,876" path="m7341,14095l7341,13219e" filled="f" stroked="t" strokeweight=".477306pt" strokecolor="#484848">
                <v:path arrowok="t"/>
              </v:shape>
            </v:group>
            <v:group style="position:absolute;left:573;top:13631;width:487;height:2" coordorigin="573,13631" coordsize="487,2">
              <v:shape style="position:absolute;left:573;top:13631;width:487;height:2" coordorigin="573,13631" coordsize="487,0" path="m573,13631l1060,13631e" filled="f" stroked="t" strokeweight=".238653pt" strokecolor="#2B2B2B">
                <v:path arrowok="t"/>
              </v:shape>
            </v:group>
            <v:group style="position:absolute;left:601;top:12956;width:2;height:560" coordorigin="601,12956" coordsize="2,560">
              <v:shape style="position:absolute;left:601;top:12956;width:2;height:560" coordorigin="601,12956" coordsize="0,560" path="m601,13516l601,12956e" filled="f" stroked="t" strokeweight=".477306pt" strokecolor="#343434">
                <v:path arrowok="t"/>
              </v:shape>
            </v:group>
            <v:group style="position:absolute;left:601;top:11031;width:2;height:2633" coordorigin="601,11031" coordsize="2,2633">
              <v:shape style="position:absolute;left:601;top:11031;width:2;height:2633" coordorigin="601,11031" coordsize="0,2633" path="m601,13664l601,11031e" filled="f" stroked="t" strokeweight=".477306pt" strokecolor="#5B5B5B">
                <v:path arrowok="t"/>
              </v:shape>
            </v:group>
            <v:group style="position:absolute;left:1045;top:13631;width:587;height:2" coordorigin="1045,13631" coordsize="587,2">
              <v:shape style="position:absolute;left:1045;top:13631;width:587;height:2" coordorigin="1045,13631" coordsize="587,0" path="m1045,13631l1632,13631e" filled="f" stroked="t" strokeweight=".238653pt" strokecolor="#484848">
                <v:path arrowok="t"/>
              </v:shape>
            </v:group>
            <v:group style="position:absolute;left:1618;top:13631;width:1026;height:2" coordorigin="1618,13631" coordsize="1026,2">
              <v:shape style="position:absolute;left:1618;top:13631;width:1026;height:2" coordorigin="1618,13631" coordsize="1026,0" path="m1618,13631l2644,13631e" filled="f" stroked="t" strokeweight=".238653pt" strokecolor="#676767">
                <v:path arrowok="t"/>
              </v:shape>
            </v:group>
            <v:group style="position:absolute;left:601;top:13602;width:2;height:493" coordorigin="601,13602" coordsize="2,493">
              <v:shape style="position:absolute;left:601;top:13602;width:2;height:493" coordorigin="601,13602" coordsize="0,493" path="m601,14095l601,13602e" filled="f" stroked="t" strokeweight=".477306pt" strokecolor="#3F3F3F">
                <v:path arrowok="t"/>
              </v:shape>
            </v:group>
            <v:group style="position:absolute;left:1069;top:13602;width:2;height:493" coordorigin="1069,13602" coordsize="2,493">
              <v:shape style="position:absolute;left:1069;top:13602;width:2;height:493" coordorigin="1069,13602" coordsize="0,493" path="m1069,14095l1069,13602e" filled="f" stroked="t" strokeweight=".477306pt" strokecolor="#3F3F3F">
                <v:path arrowok="t"/>
              </v:shape>
            </v:group>
            <v:group style="position:absolute;left:1069;top:14038;width:2;height:2490" coordorigin="1069,14038" coordsize="2,2490">
              <v:shape style="position:absolute;left:1069;top:14038;width:2;height:2490" coordorigin="1069,14038" coordsize="0,2490" path="m1069,16527l1069,14038e" filled="f" stroked="t" strokeweight=".715958pt" strokecolor="#606060">
                <v:path arrowok="t"/>
              </v:shape>
            </v:group>
            <v:group style="position:absolute;left:1647;top:14038;width:2;height:1015" coordorigin="1647,14038" coordsize="2,1015">
              <v:shape style="position:absolute;left:1647;top:14038;width:2;height:1015" coordorigin="1647,14038" coordsize="0,1015" path="m1647,15053l1647,14038e" filled="f" stroked="t" strokeweight=".477306pt" strokecolor="#3F3F3F">
                <v:path arrowok="t"/>
              </v:shape>
            </v:group>
            <v:group style="position:absolute;left:2671;top:13458;width:2;height:1594" coordorigin="2671,13458" coordsize="2,1594">
              <v:shape style="position:absolute;left:2671;top:13458;width:2;height:1594" coordorigin="2671,13458" coordsize="0,1594" path="m2671,15053l2671,13458e" filled="f" stroked="t" strokeweight=".477306pt" strokecolor="#4F4F4F">
                <v:path arrowok="t"/>
              </v:shape>
            </v:group>
            <v:group style="position:absolute;left:2666;top:14995;width:2;height:1503" coordorigin="2666,14995" coordsize="2,1503">
              <v:shape style="position:absolute;left:2666;top:14995;width:2;height:1503" coordorigin="2666,14995" coordsize="0,1503" path="m2666,16498l2666,14995e" filled="f" stroked="t" strokeweight=".477306pt" strokecolor="#646464">
                <v:path arrowok="t"/>
              </v:shape>
            </v:group>
            <v:group style="position:absolute;left:1069;top:15469;width:2;height:1096" coordorigin="1069,15469" coordsize="2,1096">
              <v:shape style="position:absolute;left:1069;top:15469;width:2;height:1096" coordorigin="1069,15469" coordsize="0,1096" path="m1069,16565l1069,15469e" filled="f" stroked="t" strokeweight=".477306pt" strokecolor="#444444">
                <v:path arrowok="t"/>
              </v:shape>
            </v:group>
            <v:group style="position:absolute;left:7341;top:15469;width:2;height:570" coordorigin="7341,15469" coordsize="2,570">
              <v:shape style="position:absolute;left:7341;top:15469;width:2;height:570" coordorigin="7341,15469" coordsize="0,570" path="m7341,16039l7341,15469e" filled="f" stroked="t" strokeweight=".477306pt" strokecolor="#4B4B4B">
                <v:path arrowok="t"/>
              </v:shape>
            </v:group>
            <v:group style="position:absolute;left:599;top:14325;width:2;height:1628" coordorigin="599,14325" coordsize="2,1628">
              <v:shape style="position:absolute;left:599;top:14325;width:2;height:1628" coordorigin="599,14325" coordsize="0,1628" path="m599,15953l599,14325e" filled="f" stroked="t" strokeweight=".954611pt" strokecolor="#747474">
                <v:path arrowok="t"/>
              </v:shape>
            </v:group>
            <v:group style="position:absolute;left:599;top:11031;width:2;height:5535" coordorigin="599,11031" coordsize="2,5535">
              <v:shape style="position:absolute;left:599;top:11031;width:2;height:5535" coordorigin="599,11031" coordsize="0,5535" path="m599,16565l599,11031e" filled="f" stroked="t" strokeweight=".715958pt" strokecolor="#606060">
                <v:path arrowok="t"/>
              </v:shape>
            </v:group>
            <v:group style="position:absolute;left:2671;top:15857;width:2;height:713" coordorigin="2671,15857" coordsize="2,713">
              <v:shape style="position:absolute;left:2671;top:15857;width:2;height:713" coordorigin="2671,15857" coordsize="0,713" path="m2671,16570l2671,15857e" filled="f" stroked="t" strokeweight=".238653pt" strokecolor="#4B4B4B">
                <v:path arrowok="t"/>
              </v:shape>
            </v:group>
            <v:group style="position:absolute;left:11560;top:15857;width:2;height:709" coordorigin="11560,15857" coordsize="2,709">
              <v:shape style="position:absolute;left:11560;top:15857;width:2;height:709" coordorigin="11560,15857" coordsize="0,709" path="m11560,16565l11560,15857e" filled="f" stroked="t" strokeweight=".477306pt" strokecolor="#4F4F4F">
                <v:path arrowok="t"/>
              </v:shape>
            </v:group>
            <v:group style="position:absolute;left:597;top:16561;width:1064;height:2" coordorigin="597,16561" coordsize="1064,2">
              <v:shape style="position:absolute;left:597;top:16561;width:1064;height:2" coordorigin="597,16561" coordsize="1064,0" path="m597,16561l1661,16561e" filled="f" stroked="t" strokeweight=".477306pt" strokecolor="#575757">
                <v:path arrowok="t"/>
              </v:shape>
            </v:group>
            <v:group style="position:absolute;left:601;top:15981;width:2;height:584" coordorigin="601,15981" coordsize="2,584">
              <v:shape style="position:absolute;left:601;top:15981;width:2;height:584" coordorigin="601,15981" coordsize="0,584" path="m601,16565l601,15981e" filled="f" stroked="t" strokeweight=".477306pt" strokecolor="#3F3F3F">
                <v:path arrowok="t"/>
              </v:shape>
            </v:group>
            <v:group style="position:absolute;left:5651;top:16561;width:215;height:2" coordorigin="5651,16561" coordsize="215,2">
              <v:shape style="position:absolute;left:5651;top:16561;width:215;height:2" coordorigin="5651,16561" coordsize="215,0" path="m5651,16561l5866,16561e" filled="f" stroked="t" strokeweight=".477306pt" strokecolor="#707070">
                <v:path arrowok="t"/>
              </v:shape>
            </v:group>
            <v:group style="position:absolute;left:625;top:16558;width:10940;height:2" coordorigin="625,16558" coordsize="10940,2">
              <v:shape style="position:absolute;left:625;top:16558;width:10940;height:2" coordorigin="625,16558" coordsize="10940,0" path="m625,16558l11565,16558e" filled="f" stroked="t" strokeweight=".715958pt" strokecolor="#7C7C7C">
                <v:path arrowok="t"/>
              </v:shape>
            </v:group>
            <v:group style="position:absolute;left:7303;top:16556;width:382;height:2" coordorigin="7303,16556" coordsize="382,2">
              <v:shape style="position:absolute;left:7303;top:16556;width:382;height:2" coordorigin="7303,16556" coordsize="382,0" path="m7303,16556l7685,16556e" filled="f" stroked="t" strokeweight=".477306pt" strokecolor="#676767">
                <v:path arrowok="t"/>
              </v:shape>
            </v:group>
            <v:group style="position:absolute;left:9799;top:16556;width:592;height:2" coordorigin="9799,16556" coordsize="592,2">
              <v:shape style="position:absolute;left:9799;top:16556;width:592;height:2" coordorigin="9799,16556" coordsize="592,0" path="m9799,16556l10391,16556e" filled="f" stroked="t" strokeweight=".477306pt" strokecolor="#70707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6" w:after="0" w:line="240" w:lineRule="auto"/>
        <w:ind w:left="2789" w:right="-20"/>
        <w:jc w:val="left"/>
        <w:tabs>
          <w:tab w:pos="5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45454"/>
          <w:w w:val="97"/>
          <w:b/>
          <w:bCs/>
        </w:rPr>
        <w:t>Alad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-82"/>
          <w:w w:val="98"/>
          <w:b/>
          <w:bCs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66"/>
          <w:b/>
          <w:bCs/>
        </w:rPr>
        <w:t>OPÇl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8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Erı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89" w:lineRule="exact"/>
        <w:ind w:left="273" w:right="-20"/>
        <w:jc w:val="left"/>
        <w:tabs>
          <w:tab w:pos="32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6"/>
          <w:szCs w:val="16"/>
          <w:color w:val="3A3A3A"/>
          <w:spacing w:val="0"/>
          <w:w w:val="63"/>
          <w:position w:val="-4"/>
        </w:rPr>
        <w:t>..:.: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4"/>
        </w:rPr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600"/>
          <w:position w:val="3"/>
        </w:rPr>
        <w:t>A</w:t>
      </w:r>
      <w:r>
        <w:rPr>
          <w:rFonts w:ascii="Arial" w:hAnsi="Arial" w:cs="Arial" w:eastAsia="Arial"/>
          <w:sz w:val="22"/>
          <w:szCs w:val="22"/>
          <w:color w:val="545454"/>
          <w:spacing w:val="-5"/>
          <w:w w:val="600"/>
          <w:position w:val="3"/>
        </w:rPr>
        <w:t>m</w:t>
      </w:r>
      <w:r>
        <w:rPr>
          <w:rFonts w:ascii="Arial" w:hAnsi="Arial" w:cs="Arial" w:eastAsia="Arial"/>
          <w:sz w:val="22"/>
          <w:szCs w:val="22"/>
          <w:color w:val="777777"/>
          <w:spacing w:val="0"/>
          <w:w w:val="99"/>
          <w:position w:val="3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273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-104"/>
          <w:w w:val="103"/>
          <w:position w:val="12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54"/>
          <w:position w:val="0"/>
        </w:rPr>
        <w:t>:ı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2"/>
          <w:w w:val="54"/>
          <w:position w:val="0"/>
        </w:rPr>
        <w:t>:</w:t>
      </w:r>
      <w:r>
        <w:rPr>
          <w:rFonts w:ascii="Arial" w:hAnsi="Arial" w:cs="Arial" w:eastAsia="Arial"/>
          <w:sz w:val="14"/>
          <w:szCs w:val="14"/>
          <w:color w:val="3A3A3A"/>
          <w:spacing w:val="-30"/>
          <w:w w:val="104"/>
          <w:position w:val="12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54"/>
          <w:position w:val="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0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3" w:lineRule="auto"/>
        <w:ind w:left="3749" w:right="42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3" w:lineRule="exact"/>
        <w:ind w:left="911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2"/>
        </w:rPr>
        <w:t>IZMIR</w:t>
        <w:tab/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64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322056pt;margin-top:-49.295086pt;width:486.702109pt;height:83.525299pt;mso-position-horizontal-relative:page;mso-position-vertical-relative:paragraph;z-index:-15545" type="#_x0000_t202" filled="f" stroked="f">
            <v:textbox inset="0,0,0,0">
              <w:txbxContent>
                <w:p>
                  <w:pPr>
                    <w:spacing w:before="0" w:after="0" w:line="1671" w:lineRule="exact"/>
                    <w:ind w:right="-291"/>
                    <w:jc w:val="left"/>
                    <w:tabs>
                      <w:tab w:pos="84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8"/>
                      <w:szCs w:val="98"/>
                      <w:color w:val="282828"/>
                      <w:spacing w:val="0"/>
                      <w:w w:val="157"/>
                      <w:b/>
                      <w:bCs/>
                      <w:i/>
                      <w:position w:val="54"/>
                    </w:rPr>
                    <w:t>l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282828"/>
                      <w:spacing w:val="0"/>
                      <w:w w:val="100"/>
                      <w:b/>
                      <w:bCs/>
                      <w:i/>
                      <w:position w:val="54"/>
                    </w:rPr>
                    <w:tab/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282828"/>
                      <w:spacing w:val="0"/>
                      <w:w w:val="100"/>
                      <w:b/>
                      <w:bCs/>
                      <w:i/>
                      <w:position w:val="5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82828"/>
                      <w:spacing w:val="0"/>
                      <w:w w:val="257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151515"/>
          <w:spacing w:val="0"/>
          <w:w w:val="100"/>
          <w:b/>
          <w:bCs/>
          <w:position w:val="-2"/>
        </w:rPr>
        <w:t>BÜYÜK$EHIR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687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F3F3F"/>
          <w:spacing w:val="0"/>
          <w:w w:val="113"/>
        </w:rPr>
        <w:t>BELEDIYE</w:t>
      </w:r>
      <w:r>
        <w:rPr>
          <w:rFonts w:ascii="Arial" w:hAnsi="Arial" w:cs="Arial" w:eastAsia="Arial"/>
          <w:sz w:val="15"/>
          <w:szCs w:val="15"/>
          <w:color w:val="3F3F3F"/>
          <w:spacing w:val="2"/>
          <w:w w:val="113"/>
        </w:rPr>
        <w:t>S</w:t>
      </w:r>
      <w:r>
        <w:rPr>
          <w:rFonts w:ascii="Arial" w:hAnsi="Arial" w:cs="Arial" w:eastAsia="Arial"/>
          <w:sz w:val="15"/>
          <w:szCs w:val="15"/>
          <w:color w:val="151515"/>
          <w:spacing w:val="0"/>
          <w:w w:val="113"/>
        </w:rPr>
        <w:t>I</w:t>
      </w:r>
      <w:r>
        <w:rPr>
          <w:rFonts w:ascii="Arial" w:hAnsi="Arial" w:cs="Arial" w:eastAsia="Arial"/>
          <w:sz w:val="15"/>
          <w:szCs w:val="15"/>
          <w:color w:val="151515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15151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13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3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1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3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9" w:after="0" w:line="240" w:lineRule="auto"/>
        <w:ind w:left="119" w:right="-20"/>
        <w:jc w:val="left"/>
        <w:tabs>
          <w:tab w:pos="1500" w:val="left"/>
          <w:tab w:pos="2880" w:val="left"/>
          <w:tab w:pos="526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28.05.2017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0"/>
        </w:rPr>
        <w:t>lfel: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3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69"/>
        </w:rPr>
        <w:t>O</w:t>
      </w:r>
      <w:r>
        <w:rPr>
          <w:rFonts w:ascii="Arial" w:hAnsi="Arial" w:cs="Arial" w:eastAsia="Arial"/>
          <w:sz w:val="19"/>
          <w:szCs w:val="19"/>
          <w:color w:val="282828"/>
          <w:spacing w:val="18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232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3" w:right="-20"/>
        <w:jc w:val="left"/>
        <w:tabs>
          <w:tab w:pos="1500" w:val="left"/>
          <w:tab w:pos="2880" w:val="left"/>
          <w:tab w:pos="424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28.05.2017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93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8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0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3583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1"/>
        </w:rPr>
        <w:t>Karaba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lar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9772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no:52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8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Karabağlar-Ali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Fuat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9772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6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exact"/>
        <w:ind w:left="148" w:right="578" w:firstLine="-24"/>
        <w:jc w:val="left"/>
        <w:tabs>
          <w:tab w:pos="1500" w:val="left"/>
          <w:tab w:pos="3200" w:val="left"/>
          <w:tab w:pos="4320" w:val="left"/>
          <w:tab w:pos="646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rvangı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1"/>
          <w:i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dikkatsizlik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tyapını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6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32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664474pt;margin-top:2.824216pt;width:52.907531pt;height:26pt;mso-position-horizontal-relative:page;mso-position-vertical-relative:paragraph;z-index:-1554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9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151515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51515"/>
                      <w:spacing w:val="-72"/>
                      <w:w w:val="61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51515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51515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82828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1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3603" w:right="-20"/>
        <w:jc w:val="left"/>
        <w:tabs>
          <w:tab w:pos="510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282828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13"/>
          <w:szCs w:val="13"/>
          <w:color w:val="282828"/>
          <w:spacing w:val="-32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919191"/>
          <w:spacing w:val="0"/>
          <w:w w:val="243"/>
          <w:position w:val="1"/>
        </w:rPr>
        <w:t>l</w:t>
      </w:r>
      <w:r>
        <w:rPr>
          <w:rFonts w:ascii="Arial" w:hAnsi="Arial" w:cs="Arial" w:eastAsia="Arial"/>
          <w:sz w:val="38"/>
          <w:szCs w:val="38"/>
          <w:color w:val="91919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91919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rrangını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9"/>
        </w:rPr>
        <w:t>18:00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24" w:right="-20"/>
        <w:jc w:val="left"/>
        <w:tabs>
          <w:tab w:pos="228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3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ÖZEN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22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2295" w:right="-20"/>
        <w:jc w:val="left"/>
        <w:tabs>
          <w:tab w:pos="446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9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4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9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3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17:40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17:48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220" w:right="220"/>
        </w:sectPr>
      </w:pPr>
      <w:rPr/>
    </w:p>
    <w:p>
      <w:pPr>
        <w:spacing w:before="1" w:after="0" w:line="240" w:lineRule="auto"/>
        <w:ind w:left="1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7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8"/>
          <w:w w:val="14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-1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610" w:space="1689"/>
            <w:col w:w="9181"/>
          </w:cols>
        </w:sectPr>
      </w:pPr>
      <w:rPr/>
    </w:p>
    <w:p>
      <w:pPr>
        <w:spacing w:before="4" w:after="0" w:line="240" w:lineRule="auto"/>
        <w:ind w:left="148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414" w:right="48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409" w:right="39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17:50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79" w:lineRule="exact"/>
        <w:ind w:left="2248" w:right="-20"/>
        <w:jc w:val="left"/>
        <w:tabs>
          <w:tab w:pos="4440" w:val="left"/>
          <w:tab w:pos="684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1"/>
          <w:position w:val="-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3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38383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383838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383838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4" w:lineRule="exact"/>
        <w:ind w:left="121" w:right="-20"/>
        <w:jc w:val="left"/>
        <w:tabs>
          <w:tab w:pos="540" w:val="left"/>
          <w:tab w:pos="2280" w:val="left"/>
          <w:tab w:pos="442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545454"/>
          <w:spacing w:val="-40"/>
          <w:w w:val="146"/>
          <w:position w:val="14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42"/>
          <w:w w:val="93"/>
          <w:position w:val="3"/>
        </w:rPr>
        <w:t>y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46"/>
          <w:position w:val="14"/>
        </w:rPr>
        <w:t>-</w:t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16"/>
          <w:szCs w:val="16"/>
          <w:color w:val="545454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.incı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9"/>
          <w:position w:val="-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9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3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17:40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-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1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129" w:lineRule="exact"/>
        <w:ind w:left="22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95.582024pt;margin-top:2.121571pt;width:3.84504pt;height:24.635178pt;mso-position-horizontal-relative:page;mso-position-vertical-relative:paragraph;z-index:-15549" coordorigin="1912,42" coordsize="77,493">
            <v:group style="position:absolute;left:1950;top:81;width:2;height:355" coordorigin="1950,81" coordsize="2,355">
              <v:shape style="position:absolute;left:1950;top:81;width:2;height:355" coordorigin="1950,81" coordsize="0,355" path="m1950,436l1950,81e" filled="f" stroked="t" strokeweight="3.84504pt" strokecolor="#EBEDED">
                <v:path arrowok="t"/>
              </v:shape>
            </v:group>
            <v:group style="position:absolute;left:1945;top:381;width:2;height:135" coordorigin="1945,381" coordsize="2,135">
              <v:shape style="position:absolute;left:1945;top:381;width:2;height:135" coordorigin="1945,381" coordsize="0,135" path="m1945,516l1945,381e" filled="f" stroked="t" strokeweight="1.925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7"/>
        </w:rPr>
        <w:t>Pönüş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7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6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7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171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6.893028pt;margin-top:13.213542pt;width:1.825pt;height:5pt;mso-position-horizontal-relative:page;mso-position-vertical-relative:paragraph;z-index:-15536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DBDBD"/>
                      <w:spacing w:val="0"/>
                      <w:w w:val="7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BDBDBD"/>
          <w:spacing w:val="0"/>
          <w:w w:val="100"/>
          <w:position w:val="5"/>
        </w:rPr>
        <w:t>ı</w:t>
      </w:r>
      <w:r>
        <w:rPr>
          <w:rFonts w:ascii="Arial" w:hAnsi="Arial" w:cs="Arial" w:eastAsia="Arial"/>
          <w:sz w:val="26"/>
          <w:szCs w:val="26"/>
          <w:color w:val="BDBDBD"/>
          <w:spacing w:val="-70"/>
          <w:w w:val="100"/>
          <w:position w:val="5"/>
        </w:rPr>
        <w:t> </w:t>
      </w:r>
      <w:r>
        <w:rPr>
          <w:rFonts w:ascii="Arial" w:hAnsi="Arial" w:cs="Arial" w:eastAsia="Arial"/>
          <w:sz w:val="26"/>
          <w:szCs w:val="26"/>
          <w:color w:val="BDBDB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6"/>
          <w:szCs w:val="26"/>
          <w:color w:val="BDBDB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67"/>
          <w:position w:val="-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2"/>
        </w:rPr>
        <w:t>681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14" w:lineRule="exact"/>
        <w:ind w:left="22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ÇAKIR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28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2"/>
        </w:rPr>
        <w:t>Görüldüi:W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görUldU.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395" w:right="42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78" w:lineRule="exact"/>
        <w:ind w:left="188" w:right="-20"/>
        <w:jc w:val="left"/>
        <w:tabs>
          <w:tab w:pos="3140" w:val="left"/>
          <w:tab w:pos="4420" w:val="left"/>
          <w:tab w:pos="634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  <w:position w:val="-4"/>
        </w:rPr>
        <w:t>:S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8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  <w:position w:val="-3"/>
        </w:rPr>
        <w:t>KöoükKg.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  <w:position w:val="-3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6343" w:right="-20"/>
        <w:jc w:val="left"/>
        <w:tabs>
          <w:tab w:pos="79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545454"/>
          <w:spacing w:val="0"/>
          <w:w w:val="63"/>
        </w:rPr>
        <w:t>ı</w:t>
      </w:r>
      <w:r>
        <w:rPr>
          <w:rFonts w:ascii="Arial" w:hAnsi="Arial" w:cs="Arial" w:eastAsia="Arial"/>
          <w:sz w:val="38"/>
          <w:szCs w:val="38"/>
          <w:color w:val="545454"/>
          <w:spacing w:val="-59"/>
          <w:w w:val="63"/>
        </w:rPr>
        <w:t> </w:t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88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dairesinde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çocu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odasındaki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çekyat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yatak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50" w:lineRule="auto"/>
        <w:ind w:left="2233" w:right="79" w:firstLine="-207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7"/>
          <w:position w:val="1"/>
        </w:rPr>
        <w:t>ikta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yorgan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dolapları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eşyası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yatak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  <w:position w:val="0"/>
        </w:rPr>
        <w:t>tve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odası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takımları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eşyası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perdeler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pencerele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yanarak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bire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bulaşı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hararette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kavrularak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hararetten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ıvala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düşere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camla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kırılarak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ohırma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odası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islenere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parkele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ısianara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oluşmuştur.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52" w:lineRule="auto"/>
        <w:ind w:left="2291" w:right="2058" w:firstLine="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Sebahatti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ÖZE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etkilendiği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ambulansla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hastaneye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1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13.000TL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7.000TL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Toplam:30.000TL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0" w:lineRule="auto"/>
        <w:ind w:left="2238" w:right="65" w:firstLine="-208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girişine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tarafta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çocu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soruşhırmada;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çoçu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üçl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prizi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zamanla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  <w:position w:val="0"/>
        </w:rPr>
        <w:t>ağlantılarında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İzolasyonları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eriti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hıhışhırmasıyla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ıkmı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38" w:right="-20"/>
        <w:jc w:val="left"/>
        <w:tabs>
          <w:tab w:pos="580" w:val="left"/>
          <w:tab w:pos="228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55"/>
          <w:i/>
          <w:position w:val="1"/>
        </w:rPr>
        <w:t>IS: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1"/>
        </w:rPr>
        <w:t>':alı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9"/>
          <w:position w:val="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3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38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8.107468pt;margin-top:11.057356pt;width:61.811068pt;height:.238653pt;mso-position-horizontal-relative:page;mso-position-vertical-relative:paragraph;z-index:-15554" coordorigin="3162,221" coordsize="1236,5">
            <v:group style="position:absolute;left:3165;top:224;width:291;height:2" coordorigin="3165,224" coordsize="291,2">
              <v:shape style="position:absolute;left:3165;top:224;width:291;height:2" coordorigin="3165,224" coordsize="291,0" path="m3165,224l3456,224e" filled="f" stroked="t" strokeweight=".238653pt" strokecolor="#747474">
                <v:path arrowok="t"/>
              </v:shape>
            </v:group>
            <v:group style="position:absolute;left:3398;top:224;width:482;height:2" coordorigin="3398,224" coordsize="482,2">
              <v:shape style="position:absolute;left:3398;top:224;width:482;height:2" coordorigin="3398,224" coordsize="482,0" path="m3398,224l3880,224e" filled="f" stroked="t" strokeweight=".238653pt" strokecolor="#606060">
                <v:path arrowok="t"/>
              </v:shape>
            </v:group>
            <v:group style="position:absolute;left:3823;top:224;width:573;height:2" coordorigin="3823,224" coordsize="573,2">
              <v:shape style="position:absolute;left:3823;top:224;width:573;height:2" coordorigin="3823,224" coordsize="573,0" path="m3823,224l4396,224e" filled="f" stroked="t" strokeweight=".238653pt" strokecolor="#44444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80"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8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20"/>
          <w:w w:val="8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80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343434"/>
          <w:position w:val="0"/>
        </w:rPr>
        <w:t>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343434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343434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u w:val="single" w:color="3434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u w:val="single" w:color="343434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3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!Mustafa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ÖZE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67" w:right="-20"/>
        <w:jc w:val="left"/>
        <w:tabs>
          <w:tab w:pos="222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tfarih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6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6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2"/>
          <w:w w:val="14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2"/>
        </w:rPr>
        <w:t>19:25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253" w:right="-20"/>
        <w:jc w:val="left"/>
        <w:tabs>
          <w:tab w:pos="222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EK1P: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Yeniçamlı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25"/>
        </w:rPr>
        <w:t>grup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3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15" w:lineRule="exact"/>
        <w:ind w:left="2405" w:right="-20"/>
        <w:jc w:val="left"/>
        <w:tabs>
          <w:tab w:pos="4920" w:val="left"/>
          <w:tab w:pos="88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786207pt;margin-top:11.03307pt;width:9.11225pt;height:12.5pt;mso-position-horizontal-relative:page;mso-position-vertical-relative:paragraph;z-index:-15543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282828"/>
                      <w:spacing w:val="0"/>
                      <w:w w:val="82"/>
                    </w:rPr>
                    <w:t>·u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5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6"/>
        </w:rPr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7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22"/>
          <w:w w:val="100"/>
          <w:i/>
          <w:position w:val="7"/>
        </w:rPr>
        <w:t> 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3"/>
          <w:position w:val="-4"/>
        </w:rPr>
        <w:t>3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3"/>
          <w:position w:val="-4"/>
        </w:rPr>
        <w:t>  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7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7"/>
        </w:rPr>
        <w:t> 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52"/>
          <w:position w:val="-4"/>
        </w:rPr>
        <w:t>MaYIS</w:t>
      </w:r>
      <w:r>
        <w:rPr>
          <w:rFonts w:ascii="Arial" w:hAnsi="Arial" w:cs="Arial" w:eastAsia="Arial"/>
          <w:sz w:val="23"/>
          <w:szCs w:val="23"/>
          <w:color w:val="282828"/>
          <w:spacing w:val="31"/>
          <w:w w:val="52"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82828"/>
          <w:spacing w:val="0"/>
          <w:w w:val="61"/>
          <w:b/>
          <w:bCs/>
          <w:position w:val="-4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5135" w:right="53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0" w:after="0" w:line="284" w:lineRule="exact"/>
        <w:ind w:left="400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82828"/>
          <w:spacing w:val="-27"/>
          <w:w w:val="86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-5"/>
          <w:w w:val="153"/>
          <w:position w:val="14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282828"/>
          <w:spacing w:val="-140"/>
          <w:w w:val="86"/>
          <w:i/>
          <w:position w:val="-2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0"/>
          <w:w w:val="153"/>
          <w:position w:val="14"/>
        </w:rPr>
        <w:t>l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0"/>
          <w:w w:val="154"/>
          <w:position w:val="14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39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979471pt;margin-top:3.226666pt;width:6.7311pt;height:7.5pt;mso-position-horizontal-relative:page;mso-position-vertical-relative:paragraph;z-index:-1554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w w:val="53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-4"/>
                      <w:w w:val="53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-1"/>
                      <w:w w:val="53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0"/>
                      <w:w w:val="53"/>
                    </w:rPr>
                    <w:t>...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82828"/>
          <w:spacing w:val="-17"/>
          <w:w w:val="54"/>
          <w:position w:val="-3"/>
        </w:rPr>
        <w:t>&lt;</w:t>
      </w:r>
      <w:r>
        <w:rPr>
          <w:rFonts w:ascii="Arial" w:hAnsi="Arial" w:cs="Arial" w:eastAsia="Arial"/>
          <w:sz w:val="19"/>
          <w:szCs w:val="19"/>
          <w:color w:val="282828"/>
          <w:spacing w:val="-10"/>
          <w:w w:val="54"/>
          <w:position w:val="-3"/>
        </w:rPr>
        <w:t>!</w:t>
      </w:r>
      <w:r>
        <w:rPr>
          <w:rFonts w:ascii="Arial" w:hAnsi="Arial" w:cs="Arial" w:eastAsia="Arial"/>
          <w:sz w:val="19"/>
          <w:szCs w:val="19"/>
          <w:color w:val="282828"/>
          <w:spacing w:val="-99"/>
          <w:w w:val="54"/>
          <w:position w:val="-3"/>
        </w:rPr>
        <w:t>S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3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2"/>
          <w:position w:val="1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4" w:lineRule="exact"/>
        <w:ind w:left="200" w:right="-85"/>
        <w:jc w:val="left"/>
        <w:tabs>
          <w:tab w:pos="2880" w:val="left"/>
          <w:tab w:pos="34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91.757507pt;margin-top:-24.837296pt;width:51.310346pt;height:7.655207pt;mso-position-horizontal-relative:page;mso-position-vertical-relative:paragraph;z-index:-15553" coordorigin="3835,-497" coordsize="1026,153">
            <v:group style="position:absolute;left:3854;top:-478;width:2;height:110" coordorigin="3854,-478" coordsize="2,110">
              <v:shape style="position:absolute;left:3854;top:-478;width:2;height:110" coordorigin="3854,-478" coordsize="0,110" path="m3854,-368l3854,-478e" filled="f" stroked="t" strokeweight="1.909222pt" strokecolor="#2838AF">
                <v:path arrowok="t"/>
              </v:shape>
            </v:group>
            <v:group style="position:absolute;left:4425;top:-463;width:2;height:105" coordorigin="4425,-463" coordsize="2,105">
              <v:shape style="position:absolute;left:4425;top:-463;width:2;height:105" coordorigin="4425,-463" coordsize="0,105" path="m4425,-358l4425,-463e" filled="f" stroked="t" strokeweight="1.431917pt" strokecolor="#2B3FB8">
                <v:path arrowok="t"/>
              </v:shape>
            </v:group>
            <v:group style="position:absolute;left:3847;top:-380;width:1002;height:2" coordorigin="3847,-380" coordsize="1002,2">
              <v:shape style="position:absolute;left:3847;top:-380;width:1002;height:2" coordorigin="3847,-380" coordsize="1002,0" path="m3847,-380l4849,-380e" filled="f" stroked="t" strokeweight="1.193264pt" strokecolor="#4B5BB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51"/>
          <w:position w:val="-14"/>
        </w:rPr>
        <w:t>...1&lt;: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position w:val="-14"/>
        </w:rPr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position w:val="-18"/>
        </w:rPr>
        <w:t>A\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position w:val="-18"/>
        </w:rPr>
        <w:t>d</w:t>
      </w:r>
      <w:r>
        <w:rPr>
          <w:rFonts w:ascii="Arial" w:hAnsi="Arial" w:cs="Arial" w:eastAsia="Arial"/>
          <w:sz w:val="26"/>
          <w:szCs w:val="26"/>
          <w:color w:val="545454"/>
          <w:spacing w:val="-63"/>
          <w:w w:val="100"/>
          <w:position w:val="-18"/>
        </w:rPr>
        <w:t> 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30"/>
          <w:szCs w:val="30"/>
          <w:color w:val="545454"/>
          <w:spacing w:val="0"/>
          <w:w w:val="100"/>
          <w:position w:val="-18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545454"/>
          <w:spacing w:val="-2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0"/>
          <w:w w:val="29"/>
          <w:position w:val="-18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77" w:lineRule="atLeast"/>
        <w:ind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82828"/>
          <w:spacing w:val="0"/>
          <w:w w:val="100"/>
        </w:rPr>
        <w:t>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12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01" w:lineRule="exact"/>
        <w:ind w:left="1455" w:right="-20"/>
        <w:jc w:val="left"/>
        <w:tabs>
          <w:tab w:pos="22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00.817322pt;margin-top:22.07222pt;width:42.002887pt;height:.715958pt;mso-position-horizontal-relative:page;mso-position-vertical-relative:paragraph;z-index:-15552" coordorigin="8016,441" coordsize="840,14">
            <v:group style="position:absolute;left:8019;top:449;width:678;height:2" coordorigin="8019,449" coordsize="678,2">
              <v:shape style="position:absolute;left:8019;top:449;width:678;height:2" coordorigin="8019,449" coordsize="678,0" path="m8019,449l8697,449e" filled="f" stroked="t" strokeweight=".238653pt" strokecolor="#4B483F">
                <v:path arrowok="t"/>
              </v:shape>
            </v:group>
            <v:group style="position:absolute;left:8697;top:449;width:153;height:2" coordorigin="8697,449" coordsize="153,2">
              <v:shape style="position:absolute;left:8697;top:449;width:153;height:2" coordorigin="8697,449" coordsize="153,0" path="m8697,449l8849,449e" filled="f" stroked="t" strokeweight=".715958pt" strokecolor="#38389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5.709717pt;margin-top:-19.023403pt;width:119.621422pt;height:35.5pt;mso-position-horizontal-relative:page;mso-position-vertical-relative:paragraph;z-index:-15539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7"/>
                    <w:jc w:val="left"/>
                    <w:tabs>
                      <w:tab w:pos="2000" w:val="left"/>
                    </w:tabs>
                    <w:rPr>
                      <w:rFonts w:ascii="Arial" w:hAnsi="Arial" w:cs="Arial" w:eastAsia="Arial"/>
                      <w:sz w:val="71"/>
                      <w:szCs w:val="71"/>
                    </w:rPr>
                  </w:pPr>
                  <w:rPr/>
                  <w:r>
                    <w:rPr>
                      <w:rFonts w:ascii="Arial" w:hAnsi="Arial" w:cs="Arial" w:eastAsia="Arial"/>
                      <w:sz w:val="71"/>
                      <w:szCs w:val="71"/>
                      <w:color w:val="363F72"/>
                      <w:spacing w:val="0"/>
                      <w:w w:val="154"/>
                      <w:i/>
                      <w:position w:val="-1"/>
                    </w:rPr>
                    <w:t>Q.</w:t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363F72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363F72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707272"/>
                      <w:spacing w:val="0"/>
                      <w:w w:val="82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71"/>
                      <w:szCs w:val="7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3"/>
          <w:szCs w:val="33"/>
          <w:color w:val="363F72"/>
          <w:spacing w:val="0"/>
          <w:w w:val="79"/>
          <w:b/>
          <w:bCs/>
          <w:position w:val="-3"/>
        </w:rPr>
        <w:t>reırr</w:t>
      </w:r>
      <w:r>
        <w:rPr>
          <w:rFonts w:ascii="Arial" w:hAnsi="Arial" w:cs="Arial" w:eastAsia="Arial"/>
          <w:sz w:val="33"/>
          <w:szCs w:val="33"/>
          <w:color w:val="363F72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33"/>
          <w:szCs w:val="33"/>
          <w:color w:val="363F72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46"/>
          <w:szCs w:val="46"/>
          <w:color w:val="545454"/>
          <w:spacing w:val="0"/>
          <w:w w:val="46"/>
          <w:i/>
          <w:position w:val="-3"/>
        </w:rPr>
        <w:t>.-</w:t>
      </w:r>
      <w:r>
        <w:rPr>
          <w:rFonts w:ascii="Times New Roman" w:hAnsi="Times New Roman" w:cs="Times New Roman" w:eastAsia="Times New Roman"/>
          <w:sz w:val="46"/>
          <w:szCs w:val="46"/>
          <w:color w:val="545454"/>
          <w:spacing w:val="-62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545454"/>
          <w:spacing w:val="0"/>
          <w:w w:val="45"/>
          <w:i/>
          <w:position w:val="-3"/>
        </w:rPr>
        <w:t>...ı:</w:t>
      </w:r>
      <w:r>
        <w:rPr>
          <w:rFonts w:ascii="Times New Roman" w:hAnsi="Times New Roman" w:cs="Times New Roman" w:eastAsia="Times New Roman"/>
          <w:sz w:val="46"/>
          <w:szCs w:val="46"/>
          <w:color w:val="545454"/>
          <w:spacing w:val="-73"/>
          <w:w w:val="10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21"/>
          <w:b/>
          <w:bCs/>
          <w:position w:val="-3"/>
        </w:rPr>
        <w:t>n""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740356pt;margin-top:.996549pt;width:13.11719pt;height:20.254170pt;mso-position-horizontal-relative:page;mso-position-vertical-relative:paragraph;z-index:-15556" type="#_x0000_t202" filled="f" stroked="f">
            <v:textbox inset="0,0,0,0">
              <w:txbxContent>
                <w:p>
                  <w:pPr>
                    <w:spacing w:before="0" w:after="0" w:line="225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919191"/>
                      <w:spacing w:val="0"/>
                      <w:w w:val="82"/>
                    </w:rPr>
                    <w:t>.....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59.879395pt;margin-top:1.951172pt;width:3.221814pt;height:36.14208pt;mso-position-horizontal-relative:page;mso-position-vertical-relative:paragraph;z-index:-15551" coordorigin="11198,39" coordsize="64,723">
            <v:group style="position:absolute;left:11221;top:58;width:2;height:239" coordorigin="11221,58" coordsize="2,239">
              <v:shape style="position:absolute;left:11221;top:58;width:2;height:239" coordorigin="11221,58" coordsize="0,239" path="m11221,298l11221,58e" filled="f" stroked="t" strokeweight="1.909222pt" strokecolor="#3F3F3F">
                <v:path arrowok="t"/>
              </v:shape>
            </v:group>
            <v:group style="position:absolute;left:11250;top:245;width:2;height:302" coordorigin="11250,245" coordsize="2,302">
              <v:shape style="position:absolute;left:11250;top:245;width:2;height:302" coordorigin="11250,245" coordsize="0,302" path="m11250,546l11250,245e" filled="f" stroked="t" strokeweight="1.193264pt" strokecolor="#545454">
                <v:path arrowok="t"/>
              </v:shape>
            </v:group>
            <v:group style="position:absolute;left:11233;top:451;width:2;height:278" coordorigin="11233,451" coordsize="2,278">
              <v:shape style="position:absolute;left:11233;top:451;width:2;height:278" coordorigin="11233,451" coordsize="0,278" path="m11233,728l11233,451e" filled="f" stroked="t" strokeweight="1.193264pt" strokecolor="#4B4B4B">
                <v:path arrowok="t"/>
              </v:shape>
            </v:group>
            <v:group style="position:absolute;left:11212;top:575;width:2;height:172" coordorigin="11212,575" coordsize="2,172">
              <v:shape style="position:absolute;left:11212;top:575;width:2;height:172" coordorigin="11212,575" coordsize="0,172" path="m11212,748l11212,575e" filled="f" stroked="t" strokeweight="1.431917pt" strokecolor="#44444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2.907776pt;margin-top:4.061265pt;width:10.949754pt;height:29.593576pt;mso-position-horizontal-relative:page;mso-position-vertical-relative:paragraph;z-index:-15548" coordorigin="10458,81" coordsize="219,592">
            <v:group style="position:absolute;left:10458;top:81;width:219;height:344" coordorigin="10458,81" coordsize="219,344">
              <v:shape style="position:absolute;left:10458;top:81;width:219;height:344" coordorigin="10458,81" coordsize="219,344" path="m10458,81l10677,81,10677,425,10458,425,10458,81e" filled="t" fillcolor="#EBEDED" stroked="f">
                <v:path arrowok="t"/>
                <v:fill/>
              </v:shape>
            </v:group>
            <v:group style="position:absolute;left:10485;top:390;width:2;height:283" coordorigin="10485,390" coordsize="2,283">
              <v:shape style="position:absolute;left:10485;top:390;width:2;height:283" coordorigin="10485,390" coordsize="0,283" path="m10485,390l10485,673,10485,390x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987823pt;margin-top:5.279962pt;width:19.250036pt;height:14.5pt;mso-position-horizontal-relative:page;mso-position-vertical-relative:paragraph;z-index:-15540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282828"/>
                      <w:w w:val="53"/>
                    </w:rPr>
                    <w:t>M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282828"/>
                      <w:spacing w:val="-9"/>
                      <w:w w:val="53"/>
                    </w:rPr>
                    <w:t>ü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545454"/>
                      <w:spacing w:val="0"/>
                      <w:w w:val="112"/>
                    </w:rPr>
                    <w:t>1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363F72"/>
          <w:spacing w:val="0"/>
          <w:w w:val="600"/>
          <w:i/>
          <w:position w:val="-4"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color w:val="363F72"/>
          <w:spacing w:val="-256"/>
          <w:w w:val="6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1"/>
          <w:i/>
          <w:position w:val="-4"/>
        </w:rPr>
        <w:t>:'•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2"/>
          <w:i/>
          <w:position w:val="-4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-38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76"/>
          <w:position w:val="-4"/>
        </w:rPr>
        <w:t>var/ı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76"/>
          <w:position w:val="-4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12"/>
          <w:w w:val="76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63"/>
          <w:position w:val="-4"/>
        </w:rPr>
        <w:t>ve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1"/>
          <w:w w:val="63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64"/>
          <w:position w:val="-4"/>
        </w:rPr>
        <w:t>A&gt;l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1369" w:right="-20"/>
        <w:jc w:val="left"/>
        <w:tabs>
          <w:tab w:pos="26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468.719818pt;margin-top:9.020835pt;width:2.380764pt;height:22.958545pt;mso-position-horizontal-relative:page;mso-position-vertical-relative:paragraph;z-index:-15550" coordorigin="9374,180" coordsize="48,459">
            <v:group style="position:absolute;left:9403;top:190;width:2;height:230" coordorigin="9403,190" coordsize="2,230">
              <v:shape style="position:absolute;left:9403;top:190;width:2;height:230" coordorigin="9403,190" coordsize="0,230" path="m9403,420l9403,190e" filled="f" stroked="t" strokeweight=".954611pt" strokecolor="#606064">
                <v:path arrowok="t"/>
              </v:shape>
            </v:group>
            <v:group style="position:absolute;left:9417;top:281;width:2;height:273" coordorigin="9417,281" coordsize="2,273">
              <v:shape style="position:absolute;left:9417;top:281;width:2;height:273" coordorigin="9417,281" coordsize="0,273" path="m9417,554l9417,281e" filled="f" stroked="t" strokeweight=".477306pt" strokecolor="#6B7070">
                <v:path arrowok="t"/>
              </v:shape>
            </v:group>
            <v:group style="position:absolute;left:9389;top:284;width:2;height:341" coordorigin="9389,284" coordsize="2,341">
              <v:shape style="position:absolute;left:9389;top:284;width:2;height:341" coordorigin="9389,284" coordsize="0,341" path="m9389,625l9389,284e" filled="f" stroked="t" strokeweight="1.41575pt" strokecolor="#BFC3C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83"/>
          <w:position w:val="-6"/>
        </w:rPr>
        <w:t>ıııhııl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83"/>
          <w:position w:val="-6"/>
        </w:rPr>
        <w:t>e</w:t>
      </w:r>
      <w:r>
        <w:rPr>
          <w:rFonts w:ascii="Arial" w:hAnsi="Arial" w:cs="Arial" w:eastAsia="Arial"/>
          <w:sz w:val="18"/>
          <w:szCs w:val="18"/>
          <w:color w:val="545454"/>
          <w:spacing w:val="9"/>
          <w:w w:val="83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1"/>
          <w:position w:val="-6"/>
        </w:rPr>
        <w:t>Ş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21"/>
          <w:b/>
          <w:bCs/>
          <w:position w:val="-6"/>
        </w:rPr>
        <w:t>lA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-29"/>
          <w:w w:val="56"/>
          <w:position w:val="-6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919191"/>
          <w:spacing w:val="-8"/>
          <w:w w:val="85"/>
          <w:position w:val="-6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0"/>
          <w:w w:val="58"/>
          <w:position w:val="-6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545454"/>
          <w:spacing w:val="8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72"/>
          <w:position w:val="-6"/>
        </w:rPr>
        <w:t>V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72"/>
          <w:position w:val="-6"/>
        </w:rPr>
        <w:t>  </w:t>
      </w:r>
      <w:r>
        <w:rPr>
          <w:rFonts w:ascii="Arial" w:hAnsi="Arial" w:cs="Arial" w:eastAsia="Arial"/>
          <w:sz w:val="18"/>
          <w:szCs w:val="18"/>
          <w:color w:val="545454"/>
          <w:spacing w:val="14"/>
          <w:w w:val="72"/>
          <w:position w:val="-6"/>
        </w:rPr>
        <w:t> </w:t>
      </w:r>
      <w:r>
        <w:rPr>
          <w:rFonts w:ascii="Arial" w:hAnsi="Arial" w:cs="Arial" w:eastAsia="Arial"/>
          <w:sz w:val="26"/>
          <w:szCs w:val="26"/>
          <w:color w:val="A7A8A8"/>
          <w:spacing w:val="0"/>
          <w:w w:val="100"/>
          <w:i/>
          <w:position w:val="-6"/>
        </w:rPr>
        <w:t>'t'ı</w:t>
      </w:r>
      <w:r>
        <w:rPr>
          <w:rFonts w:ascii="Arial" w:hAnsi="Arial" w:cs="Arial" w:eastAsia="Arial"/>
          <w:sz w:val="26"/>
          <w:szCs w:val="26"/>
          <w:color w:val="A7A8A8"/>
          <w:spacing w:val="-6"/>
          <w:w w:val="100"/>
          <w:i/>
          <w:position w:val="-6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131"/>
          <w:position w:val="-6"/>
        </w:rPr>
        <w:t>:,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4" w:equalWidth="0">
            <w:col w:w="3689" w:space="1160"/>
            <w:col w:w="151" w:space="145"/>
            <w:col w:w="504" w:space="1555"/>
            <w:col w:w="4276"/>
          </w:cols>
        </w:sectPr>
      </w:pPr>
      <w:rPr/>
    </w:p>
    <w:p>
      <w:pPr>
        <w:spacing w:before="0" w:after="0" w:line="91" w:lineRule="atLeast"/>
        <w:ind w:left="200" w:right="-86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9.157990pt;margin-top:-.602840pt;width:5.508pt;height:12.5pt;mso-position-horizontal-relative:page;mso-position-vertical-relative:paragraph;z-index:-15542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63F72"/>
                      <w:spacing w:val="0"/>
                      <w:w w:val="108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82828"/>
          <w:spacing w:val="-92"/>
          <w:w w:val="88"/>
          <w:position w:val="13"/>
        </w:rPr>
        <w:t>&lt;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59"/>
          <w:position w:val="0"/>
        </w:rPr>
        <w:t>:ı</w:t>
      </w:r>
      <w:r>
        <w:rPr>
          <w:rFonts w:ascii="Arial" w:hAnsi="Arial" w:cs="Arial" w:eastAsia="Arial"/>
          <w:sz w:val="23"/>
          <w:szCs w:val="23"/>
          <w:color w:val="282828"/>
          <w:spacing w:val="-44"/>
          <w:w w:val="59"/>
          <w:position w:val="0"/>
        </w:rPr>
        <w:t>: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89"/>
          <w:position w:val="13"/>
        </w:rPr>
        <w:t>i</w:t>
      </w:r>
      <w:r>
        <w:rPr>
          <w:rFonts w:ascii="Arial" w:hAnsi="Arial" w:cs="Arial" w:eastAsia="Arial"/>
          <w:sz w:val="16"/>
          <w:szCs w:val="16"/>
          <w:color w:val="282828"/>
          <w:spacing w:val="-35"/>
          <w:w w:val="89"/>
          <w:position w:val="13"/>
        </w:rPr>
        <w:t>l</w:t>
      </w:r>
      <w:r>
        <w:rPr>
          <w:rFonts w:ascii="Arial" w:hAnsi="Arial" w:cs="Arial" w:eastAsia="Arial"/>
          <w:sz w:val="23"/>
          <w:szCs w:val="23"/>
          <w:color w:val="282828"/>
          <w:spacing w:val="0"/>
          <w:w w:val="59"/>
          <w:position w:val="0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91" w:lineRule="atLeast"/>
        <w:ind w:right="-78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63F72"/>
          <w:spacing w:val="-18"/>
          <w:w w:val="108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67"/>
        </w:rPr>
        <w:t>'"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81"/>
          <w:b/>
          <w:bCs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2"/>
          <w:w w:val="81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81"/>
          <w:b/>
          <w:bCs/>
        </w:rPr>
        <w:t>A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46" w:lineRule="atLeast"/>
        <w:ind w:left="-37" w:right="451"/>
        <w:jc w:val="center"/>
        <w:tabs>
          <w:tab w:pos="12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  <w:b/>
          <w:bCs/>
        </w:rPr>
        <w:t>nıı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2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707272"/>
          <w:spacing w:val="0"/>
          <w:w w:val="100"/>
          <w:b/>
          <w:bCs/>
        </w:rPr>
        <w:t>-;</w:t>
      </w:r>
      <w:r>
        <w:rPr>
          <w:rFonts w:ascii="Arial" w:hAnsi="Arial" w:cs="Arial" w:eastAsia="Arial"/>
          <w:sz w:val="22"/>
          <w:szCs w:val="22"/>
          <w:color w:val="707272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2"/>
          <w:szCs w:val="22"/>
          <w:color w:val="707272"/>
          <w:spacing w:val="46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A7A8A8"/>
          <w:spacing w:val="0"/>
          <w:w w:val="148"/>
        </w:rPr>
        <w:t>\</w:t>
      </w:r>
      <w:r>
        <w:rPr>
          <w:rFonts w:ascii="Arial" w:hAnsi="Arial" w:cs="Arial" w:eastAsia="Arial"/>
          <w:sz w:val="22"/>
          <w:szCs w:val="22"/>
          <w:color w:val="A7A8A8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A7A8A8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365"/>
        </w:rPr>
        <w:t>'</w:t>
      </w:r>
      <w:r>
        <w:rPr>
          <w:rFonts w:ascii="Arial" w:hAnsi="Arial" w:cs="Arial" w:eastAsia="Arial"/>
          <w:sz w:val="13"/>
          <w:szCs w:val="13"/>
          <w:color w:val="919191"/>
          <w:spacing w:val="-75"/>
          <w:w w:val="365"/>
        </w:rPr>
        <w:t> </w:t>
      </w:r>
      <w:r>
        <w:rPr>
          <w:rFonts w:ascii="Arial" w:hAnsi="Arial" w:cs="Arial" w:eastAsia="Arial"/>
          <w:sz w:val="13"/>
          <w:szCs w:val="13"/>
          <w:color w:val="3F3F3F"/>
          <w:spacing w:val="0"/>
          <w:w w:val="109"/>
        </w:rPr>
        <w:t>!':'!wıı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4" w:lineRule="exact"/>
        <w:ind w:left="112" w:right="468"/>
        <w:jc w:val="center"/>
        <w:tabs>
          <w:tab w:pos="800" w:val="left"/>
          <w:tab w:pos="1060" w:val="left"/>
          <w:tab w:pos="13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59"/>
          <w:position w:val="-8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49"/>
          <w:w w:val="159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59"/>
          <w:b/>
          <w:bCs/>
          <w:i/>
          <w:position w:val="-8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00"/>
          <w:b/>
          <w:bCs/>
          <w:i/>
          <w:position w:val="-8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00"/>
          <w:b/>
          <w:bCs/>
          <w:i/>
          <w:position w:val="-8"/>
        </w:rPr>
      </w:r>
      <w:r>
        <w:rPr>
          <w:rFonts w:ascii="Times New Roman" w:hAnsi="Times New Roman" w:cs="Times New Roman" w:eastAsia="Times New Roman"/>
          <w:sz w:val="21"/>
          <w:szCs w:val="21"/>
          <w:color w:val="BDBDBD"/>
          <w:spacing w:val="0"/>
          <w:w w:val="42"/>
          <w:position w:val="-8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BDBDBD"/>
          <w:spacing w:val="0"/>
          <w:w w:val="42"/>
          <w:position w:val="-8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BDBDBD"/>
          <w:spacing w:val="-22"/>
          <w:w w:val="42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DBDBD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DBDBD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-5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24"/>
          <w:position w:val="-8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3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8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70"/>
          <w:b/>
          <w:bCs/>
          <w:position w:val="-8"/>
        </w:rPr>
        <w:t>1:8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20" w:right="220"/>
          <w:cols w:num="3" w:equalWidth="0">
            <w:col w:w="353" w:space="2520"/>
            <w:col w:w="523" w:space="5739"/>
            <w:col w:w="2345"/>
          </w:cols>
        </w:sectPr>
      </w:pPr>
      <w:rPr/>
    </w:p>
    <w:p>
      <w:pPr>
        <w:spacing w:before="0" w:after="0" w:line="81" w:lineRule="exact"/>
        <w:ind w:left="3737" w:right="-105"/>
        <w:jc w:val="left"/>
        <w:tabs>
          <w:tab w:pos="5020" w:val="left"/>
          <w:tab w:pos="5620" w:val="left"/>
          <w:tab w:pos="91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46A5"/>
          <w:spacing w:val="0"/>
          <w:w w:val="186"/>
          <w:position w:val="-12"/>
        </w:rPr>
        <w:t>"--</w:t>
      </w:r>
      <w:r>
        <w:rPr>
          <w:rFonts w:ascii="Times New Roman" w:hAnsi="Times New Roman" w:cs="Times New Roman" w:eastAsia="Times New Roman"/>
          <w:sz w:val="19"/>
          <w:szCs w:val="19"/>
          <w:color w:val="3646A5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46A5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2"/>
        </w:rPr>
        <w:t>Ahm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2"/>
        </w:rPr>
      </w:r>
      <w:r>
        <w:rPr>
          <w:rFonts w:ascii="Arial" w:hAnsi="Arial" w:cs="Arial" w:eastAsia="Arial"/>
          <w:sz w:val="36"/>
          <w:szCs w:val="36"/>
          <w:color w:val="363F72"/>
          <w:spacing w:val="0"/>
          <w:w w:val="67"/>
          <w:position w:val="-12"/>
        </w:rPr>
        <w:t>;&amp;</w:t>
      </w:r>
      <w:r>
        <w:rPr>
          <w:rFonts w:ascii="Arial" w:hAnsi="Arial" w:cs="Arial" w:eastAsia="Arial"/>
          <w:sz w:val="36"/>
          <w:szCs w:val="36"/>
          <w:color w:val="363F72"/>
          <w:spacing w:val="-5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2"/>
        </w:rPr>
      </w:r>
      <w:r>
        <w:rPr>
          <w:rFonts w:ascii="Arial" w:hAnsi="Arial" w:cs="Arial" w:eastAsia="Arial"/>
          <w:sz w:val="25"/>
          <w:szCs w:val="25"/>
          <w:color w:val="A7A8A8"/>
          <w:spacing w:val="0"/>
          <w:w w:val="37"/>
          <w:position w:val="5"/>
        </w:rPr>
        <w:t>.</w:t>
      </w:r>
      <w:r>
        <w:rPr>
          <w:rFonts w:ascii="Arial" w:hAnsi="Arial" w:cs="Arial" w:eastAsia="Arial"/>
          <w:sz w:val="25"/>
          <w:szCs w:val="25"/>
          <w:color w:val="A7A8A8"/>
          <w:spacing w:val="0"/>
          <w:w w:val="37"/>
          <w:position w:val="5"/>
        </w:rPr>
        <w:t>   </w:t>
      </w:r>
      <w:r>
        <w:rPr>
          <w:rFonts w:ascii="Arial" w:hAnsi="Arial" w:cs="Arial" w:eastAsia="Arial"/>
          <w:sz w:val="25"/>
          <w:szCs w:val="25"/>
          <w:color w:val="A7A8A8"/>
          <w:spacing w:val="25"/>
          <w:w w:val="37"/>
          <w:position w:val="5"/>
        </w:rPr>
        <w:t> 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17"/>
          <w:position w:val="5"/>
        </w:rPr>
        <w:t>"'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81" w:lineRule="exact"/>
        <w:ind w:right="-20"/>
        <w:jc w:val="left"/>
        <w:tabs>
          <w:tab w:pos="3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5"/>
          <w:szCs w:val="35"/>
          <w:color w:val="707272"/>
          <w:w w:val="73"/>
          <w:position w:val="-5"/>
        </w:rPr>
      </w:r>
      <w:r>
        <w:rPr>
          <w:rFonts w:ascii="Times New Roman" w:hAnsi="Times New Roman" w:cs="Times New Roman" w:eastAsia="Times New Roman"/>
          <w:sz w:val="35"/>
          <w:szCs w:val="35"/>
          <w:color w:val="707272"/>
          <w:spacing w:val="-39"/>
          <w:w w:val="73"/>
          <w:emboss/>
          <w:position w:val="-5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707272"/>
          <w:spacing w:val="-39"/>
          <w:w w:val="73"/>
          <w:emboss/>
          <w:position w:val="-5"/>
        </w:rPr>
      </w:r>
      <w:r>
        <w:rPr>
          <w:rFonts w:ascii="Times New Roman" w:hAnsi="Times New Roman" w:cs="Times New Roman" w:eastAsia="Times New Roman"/>
          <w:sz w:val="35"/>
          <w:szCs w:val="35"/>
          <w:color w:val="707272"/>
          <w:spacing w:val="-39"/>
          <w:w w:val="73"/>
          <w:position w:val="-5"/>
        </w:rPr>
      </w:r>
      <w:r>
        <w:rPr>
          <w:rFonts w:ascii="Times New Roman" w:hAnsi="Times New Roman" w:cs="Times New Roman" w:eastAsia="Times New Roman"/>
          <w:sz w:val="35"/>
          <w:szCs w:val="35"/>
          <w:color w:val="707272"/>
          <w:spacing w:val="-39"/>
          <w:w w:val="73"/>
          <w:position w:val="-5"/>
        </w:rPr>
      </w:r>
      <w:r>
        <w:rPr>
          <w:rFonts w:ascii="Arial" w:hAnsi="Arial" w:cs="Arial" w:eastAsia="Arial"/>
          <w:sz w:val="25"/>
          <w:szCs w:val="25"/>
          <w:color w:val="707272"/>
          <w:spacing w:val="-37"/>
          <w:w w:val="94"/>
          <w:position w:val="5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707272"/>
          <w:spacing w:val="0"/>
          <w:w w:val="73"/>
          <w:position w:val="-5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70727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707272"/>
          <w:spacing w:val="0"/>
          <w:w w:val="100"/>
          <w:position w:val="-5"/>
        </w:rPr>
      </w:r>
      <w:r>
        <w:rPr>
          <w:rFonts w:ascii="Arial" w:hAnsi="Arial" w:cs="Arial" w:eastAsia="Arial"/>
          <w:sz w:val="29"/>
          <w:szCs w:val="29"/>
          <w:color w:val="707272"/>
          <w:spacing w:val="0"/>
          <w:w w:val="53"/>
          <w:position w:val="-5"/>
        </w:rPr>
        <w:t>..</w:t>
      </w:r>
      <w:r>
        <w:rPr>
          <w:rFonts w:ascii="Arial" w:hAnsi="Arial" w:cs="Arial" w:eastAsia="Arial"/>
          <w:sz w:val="29"/>
          <w:szCs w:val="29"/>
          <w:color w:val="707272"/>
          <w:spacing w:val="-23"/>
          <w:w w:val="53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545454"/>
          <w:spacing w:val="-52"/>
          <w:w w:val="93"/>
          <w:i/>
          <w:position w:val="5"/>
        </w:rPr>
        <w:t>:</w:t>
      </w:r>
      <w:r>
        <w:rPr>
          <w:rFonts w:ascii="Arial" w:hAnsi="Arial" w:cs="Arial" w:eastAsia="Arial"/>
          <w:sz w:val="29"/>
          <w:szCs w:val="29"/>
          <w:color w:val="707272"/>
          <w:spacing w:val="0"/>
          <w:w w:val="53"/>
          <w:position w:val="-5"/>
        </w:rPr>
        <w:t>.</w:t>
      </w:r>
      <w:r>
        <w:rPr>
          <w:rFonts w:ascii="Arial" w:hAnsi="Arial" w:cs="Arial" w:eastAsia="Arial"/>
          <w:sz w:val="29"/>
          <w:szCs w:val="29"/>
          <w:color w:val="707272"/>
          <w:spacing w:val="-54"/>
          <w:w w:val="53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545454"/>
          <w:spacing w:val="0"/>
          <w:w w:val="93"/>
          <w:i/>
          <w:position w:val="5"/>
        </w:rPr>
        <w:t>t&gt;</w:t>
      </w:r>
      <w:r>
        <w:rPr>
          <w:rFonts w:ascii="Arial" w:hAnsi="Arial" w:cs="Arial" w:eastAsia="Arial"/>
          <w:sz w:val="25"/>
          <w:szCs w:val="25"/>
          <w:color w:val="545454"/>
          <w:spacing w:val="31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0"/>
          <w:w w:val="50"/>
          <w:position w:val="5"/>
        </w:rPr>
        <w:t>er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spacing w:val="-16"/>
          <w:w w:val="50"/>
          <w:position w:val="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07272"/>
          <w:spacing w:val="0"/>
          <w:w w:val="50"/>
          <w:position w:val="5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707272"/>
          <w:spacing w:val="0"/>
          <w:w w:val="50"/>
          <w:position w:val="5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707272"/>
          <w:spacing w:val="16"/>
          <w:w w:val="50"/>
          <w:position w:val="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-11"/>
          <w:w w:val="57"/>
          <w:position w:val="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-40"/>
          <w:w w:val="53"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-10"/>
          <w:w w:val="57"/>
          <w:position w:val="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-40"/>
          <w:w w:val="53"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-10"/>
          <w:w w:val="57"/>
          <w:position w:val="5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282828"/>
          <w:spacing w:val="0"/>
          <w:w w:val="53"/>
          <w:position w:val="-5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9494" w:space="124"/>
            <w:col w:w="1862"/>
          </w:cols>
        </w:sectPr>
      </w:pPr>
      <w:rPr/>
    </w:p>
    <w:p>
      <w:pPr>
        <w:spacing w:before="2" w:after="0" w:line="204" w:lineRule="auto"/>
        <w:ind w:left="5388" w:right="632" w:firstLine="4062"/>
        <w:jc w:val="left"/>
        <w:tabs>
          <w:tab w:pos="9720" w:val="left"/>
          <w:tab w:pos="10420" w:val="left"/>
          <w:tab w:pos="10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6.109062pt;margin-top:35.90929pt;width:565.487743pt;height:793.919418pt;mso-position-horizontal-relative:page;mso-position-vertical-relative:page;z-index:-15555" coordorigin="322,718" coordsize="11310,15878">
            <v:group style="position:absolute;left:348;top:728;width:282;height:2" coordorigin="348,728" coordsize="282,2">
              <v:shape style="position:absolute;left:348;top:728;width:282;height:2" coordorigin="348,728" coordsize="282,0" path="m348,728l630,728e" filled="f" stroked="t" strokeweight=".715958pt" strokecolor="#606060">
                <v:path arrowok="t"/>
              </v:shape>
            </v:group>
            <v:group style="position:absolute;left:344;top:747;width:2;height:488" coordorigin="344,747" coordsize="2,488">
              <v:shape style="position:absolute;left:344;top:747;width:2;height:488" coordorigin="344,747" coordsize="0,488" path="m344,1235l344,747e" filled="f" stroked="t" strokeweight=".477306pt" strokecolor="#232323">
                <v:path arrowok="t"/>
              </v:shape>
            </v:group>
            <v:group style="position:absolute;left:348;top:737;width:11202;height:2" coordorigin="348,737" coordsize="11202,2">
              <v:shape style="position:absolute;left:348;top:737;width:11202;height:2" coordorigin="348,737" coordsize="11202,0" path="m348,737l11551,737e" filled="f" stroked="t" strokeweight=".715958pt" strokecolor="#484848">
                <v:path arrowok="t"/>
              </v:shape>
            </v:group>
            <v:group style="position:absolute;left:1885;top:733;width:578;height:2" coordorigin="1885,733" coordsize="578,2">
              <v:shape style="position:absolute;left:1885;top:733;width:578;height:2" coordorigin="1885,733" coordsize="578,0" path="m1885,733l2463,733e" filled="f" stroked="t" strokeweight=".477306pt" strokecolor="#2F2F2F">
                <v:path arrowok="t"/>
              </v:shape>
            </v:group>
            <v:group style="position:absolute;left:2439;top:728;width:2;height:1465" coordorigin="2439,728" coordsize="2,1465">
              <v:shape style="position:absolute;left:2439;top:728;width:2;height:1465" coordorigin="2439,728" coordsize="0,1465" path="m2439,2193l2439,728e" filled="f" stroked="t" strokeweight=".954611pt" strokecolor="#4B4B4B">
                <v:path arrowok="t"/>
              </v:shape>
            </v:group>
            <v:group style="position:absolute;left:8849;top:733;width:2;height:1092" coordorigin="8849,733" coordsize="2,1092">
              <v:shape style="position:absolute;left:8849;top:733;width:2;height:1092" coordorigin="8849,733" coordsize="0,1092" path="m8849,1824l8849,733e" filled="f" stroked="t" strokeweight=".715958pt" strokecolor="#444444">
                <v:path arrowok="t"/>
              </v:shape>
            </v:group>
            <v:group style="position:absolute;left:11193;top:740;width:382;height:2" coordorigin="11193,740" coordsize="382,2">
              <v:shape style="position:absolute;left:11193;top:740;width:382;height:2" coordorigin="11193,740" coordsize="382,0" path="m11193,740l11575,740e" filled="f" stroked="t" strokeweight=".715958pt" strokecolor="#4B4B4B">
                <v:path arrowok="t"/>
              </v:shape>
            </v:group>
            <v:group style="position:absolute;left:11565;top:733;width:2;height:503" coordorigin="11565,733" coordsize="2,503">
              <v:shape style="position:absolute;left:11565;top:733;width:2;height:503" coordorigin="11565,733" coordsize="0,503" path="m11565,1235l11565,733e" filled="f" stroked="t" strokeweight=".954611pt" strokecolor="#4F4F4F">
                <v:path arrowok="t"/>
              </v:shape>
            </v:group>
            <v:group style="position:absolute;left:348;top:752;width:2;height:752" coordorigin="348,752" coordsize="2,752">
              <v:shape style="position:absolute;left:348;top:752;width:2;height:752" coordorigin="348,752" coordsize="0,752" path="m348,1503l348,752e" filled="f" stroked="t" strokeweight=".715958pt" strokecolor="#343434">
                <v:path arrowok="t"/>
              </v:shape>
            </v:group>
            <v:group style="position:absolute;left:11572;top:1178;width:2;height:326" coordorigin="11572,1178" coordsize="2,326">
              <v:shape style="position:absolute;left:11572;top:1178;width:2;height:326" coordorigin="11572,1178" coordsize="0,326" path="m11572,1503l11572,1178e" filled="f" stroked="t" strokeweight=".477306pt" strokecolor="#2F2F2F">
                <v:path arrowok="t"/>
              </v:shape>
            </v:group>
            <v:group style="position:absolute;left:11584;top:1345;width:2;height:5707" coordorigin="11584,1345" coordsize="2,5707">
              <v:shape style="position:absolute;left:11584;top:1345;width:2;height:5707" coordorigin="11584,1345" coordsize="0,5707" path="m11584,7052l11584,1345e" filled="f" stroked="t" strokeweight=".954611pt" strokecolor="#4B4B4B">
                <v:path arrowok="t"/>
              </v:shape>
            </v:group>
            <v:group style="position:absolute;left:334;top:2186;width:1642;height:2" coordorigin="334,2186" coordsize="1642,2">
              <v:shape style="position:absolute;left:334;top:2186;width:1642;height:2" coordorigin="334,2186" coordsize="1642,0" path="m334,2186l1976,2186e" filled="f" stroked="t" strokeweight=".715958pt" strokecolor="#4B4B4B">
                <v:path arrowok="t"/>
              </v:shape>
            </v:group>
            <v:group style="position:absolute;left:346;top:1302;width:2;height:2025" coordorigin="346,1302" coordsize="2,2025">
              <v:shape style="position:absolute;left:346;top:1302;width:2;height:2025" coordorigin="346,1302" coordsize="0,2025" path="m346,3327l346,1302e" filled="f" stroked="t" strokeweight=".954611pt" strokecolor="#4F4F4F">
                <v:path arrowok="t"/>
              </v:shape>
            </v:group>
            <v:group style="position:absolute;left:1885;top:2188;width:1031;height:2" coordorigin="1885,2188" coordsize="1031,2">
              <v:shape style="position:absolute;left:1885;top:2188;width:1031;height:2" coordorigin="1885,2188" coordsize="1031,0" path="m1885,2188l2916,2188e" filled="f" stroked="t" strokeweight=".477306pt" strokecolor="#1F1F1F">
                <v:path arrowok="t"/>
              </v:shape>
            </v:group>
            <v:group style="position:absolute;left:2859;top:2188;width:8730;height:2" coordorigin="2859,2188" coordsize="8730,2">
              <v:shape style="position:absolute;left:2859;top:2188;width:8730;height:2" coordorigin="2859,2188" coordsize="8730,0" path="m2859,2188l11589,2188e" filled="f" stroked="t" strokeweight=".715958pt" strokecolor="#4B4B4B">
                <v:path arrowok="t"/>
              </v:shape>
            </v:group>
            <v:group style="position:absolute;left:8859;top:1259;width:2;height:938" coordorigin="8859,1259" coordsize="2,938">
              <v:shape style="position:absolute;left:8859;top:1259;width:2;height:938" coordorigin="8859,1259" coordsize="0,938" path="m8859,2198l8859,1259e" filled="f" stroked="t" strokeweight=".954611pt" strokecolor="#444444">
                <v:path arrowok="t"/>
              </v:shape>
            </v:group>
            <v:group style="position:absolute;left:334;top:2425;width:1623;height:2" coordorigin="334,2425" coordsize="1623,2">
              <v:shape style="position:absolute;left:334;top:2425;width:1623;height:2" coordorigin="334,2425" coordsize="1623,0" path="m334,2425l1957,2425e" filled="f" stroked="t" strokeweight=".715958pt" strokecolor="#484848">
                <v:path arrowok="t"/>
              </v:shape>
            </v:group>
            <v:group style="position:absolute;left:1365;top:2425;width:1551;height:2" coordorigin="1365,2425" coordsize="1551,2">
              <v:shape style="position:absolute;left:1365;top:2425;width:1551;height:2" coordorigin="1365,2425" coordsize="1551,0" path="m1365,2425l2916,2425e" filled="f" stroked="t" strokeweight=".477306pt" strokecolor="#2B2B2B">
                <v:path arrowok="t"/>
              </v:shape>
            </v:group>
            <v:group style="position:absolute;left:2859;top:2430;width:8730;height:2" coordorigin="2859,2430" coordsize="8730,2">
              <v:shape style="position:absolute;left:2859;top:2430;width:8730;height:2" coordorigin="2859,2430" coordsize="8730,0" path="m2859,2430l11589,2430e" filled="f" stroked="t" strokeweight=".954611pt" strokecolor="#4B4B4B">
                <v:path arrowok="t"/>
              </v:shape>
            </v:group>
            <v:group style="position:absolute;left:339;top:2669;width:4950;height:2" coordorigin="339,2669" coordsize="4950,2">
              <v:shape style="position:absolute;left:339;top:2669;width:4950;height:2" coordorigin="339,2669" coordsize="4950,0" path="m339,2669l5289,2669e" filled="f" stroked="t" strokeweight=".954611pt" strokecolor="#4B4B4B">
                <v:path arrowok="t"/>
              </v:shape>
            </v:group>
            <v:group style="position:absolute;left:5231;top:2672;width:2816;height:2" coordorigin="5231,2672" coordsize="2816,2">
              <v:shape style="position:absolute;left:5231;top:2672;width:2816;height:2" coordorigin="5231,2672" coordsize="2816,0" path="m5231,2672l8047,2672e" filled="f" stroked="t" strokeweight=".477306pt" strokecolor="#3B3B3B">
                <v:path arrowok="t"/>
              </v:shape>
            </v:group>
            <v:group style="position:absolute;left:7990;top:2672;width:888;height:2" coordorigin="7990,2672" coordsize="888,2">
              <v:shape style="position:absolute;left:7990;top:2672;width:888;height:2" coordorigin="7990,2672" coordsize="888,0" path="m7990,2672l8878,2672e" filled="f" stroked="t" strokeweight=".477306pt" strokecolor="#232323">
                <v:path arrowok="t"/>
              </v:shape>
            </v:group>
            <v:group style="position:absolute;left:8821;top:2672;width:592;height:2" coordorigin="8821,2672" coordsize="592,2">
              <v:shape style="position:absolute;left:8821;top:2672;width:592;height:2" coordorigin="8821,2672" coordsize="592,0" path="m8821,2672l9412,2672e" filled="f" stroked="t" strokeweight=".715958pt" strokecolor="#3B3B3B">
                <v:path arrowok="t"/>
              </v:shape>
            </v:group>
            <v:group style="position:absolute;left:9202;top:2669;width:2387;height:2" coordorigin="9202,2669" coordsize="2387,2">
              <v:shape style="position:absolute;left:9202;top:2669;width:2387;height:2" coordorigin="9202,2669" coordsize="2387,0" path="m9202,2669l11589,2669e" filled="f" stroked="t" strokeweight=".954611pt" strokecolor="#4F4F4F">
                <v:path arrowok="t"/>
              </v:shape>
            </v:group>
            <v:group style="position:absolute;left:339;top:2911;width:5895;height:2" coordorigin="339,2911" coordsize="5895,2">
              <v:shape style="position:absolute;left:339;top:2911;width:5895;height:2" coordorigin="339,2911" coordsize="5895,0" path="m339,2911l6234,2911e" filled="f" stroked="t" strokeweight=".715958pt" strokecolor="#4B4B4B">
                <v:path arrowok="t"/>
              </v:shape>
            </v:group>
            <v:group style="position:absolute;left:6176;top:2911;width:263;height:2" coordorigin="6176,2911" coordsize="263,2">
              <v:shape style="position:absolute;left:6176;top:2911;width:263;height:2" coordorigin="6176,2911" coordsize="263,0" path="m6176,2911l6439,2911e" filled="f" stroked="t" strokeweight=".477306pt" strokecolor="#1F1F1F">
                <v:path arrowok="t"/>
              </v:shape>
            </v:group>
            <v:group style="position:absolute;left:6382;top:2909;width:4869;height:2" coordorigin="6382,2909" coordsize="4869,2">
              <v:shape style="position:absolute;left:6382;top:2909;width:4869;height:2" coordorigin="6382,2909" coordsize="4869,0" path="m6382,2909l11250,2909e" filled="f" stroked="t" strokeweight=".715958pt" strokecolor="#484848">
                <v:path arrowok="t"/>
              </v:shape>
            </v:group>
            <v:group style="position:absolute;left:8668;top:2911;width:745;height:2" coordorigin="8668,2911" coordsize="745,2">
              <v:shape style="position:absolute;left:8668;top:2911;width:745;height:2" coordorigin="8668,2911" coordsize="745,0" path="m8668,2911l9412,2911e" filled="f" stroked="t" strokeweight=".477306pt" strokecolor="#3B3B3B">
                <v:path arrowok="t"/>
              </v:shape>
            </v:group>
            <v:group style="position:absolute;left:11193;top:2911;width:396;height:2" coordorigin="11193,2911" coordsize="396,2">
              <v:shape style="position:absolute;left:11193;top:2911;width:396;height:2" coordorigin="11193,2911" coordsize="396,0" path="m11193,2911l11589,2911e" filled="f" stroked="t" strokeweight=".477306pt" strokecolor="#3B3B3B">
                <v:path arrowok="t"/>
              </v:shape>
            </v:group>
            <v:group style="position:absolute;left:339;top:3150;width:1083;height:2" coordorigin="339,3150" coordsize="1083,2">
              <v:shape style="position:absolute;left:339;top:3150;width:1083;height:2" coordorigin="339,3150" coordsize="1083,0" path="m339,3150l1422,3150e" filled="f" stroked="t" strokeweight=".477306pt" strokecolor="#343434">
                <v:path arrowok="t"/>
              </v:shape>
            </v:group>
            <v:group style="position:absolute;left:1365;top:3153;width:5761;height:2" coordorigin="1365,3153" coordsize="5761,2">
              <v:shape style="position:absolute;left:1365;top:3153;width:5761;height:2" coordorigin="1365,3153" coordsize="5761,0" path="m1365,3153l7126,3153e" filled="f" stroked="t" strokeweight=".715958pt" strokecolor="#4B4B4B">
                <v:path arrowok="t"/>
              </v:shape>
            </v:group>
            <v:group style="position:absolute;left:7069;top:3155;width:420;height:2" coordorigin="7069,3155" coordsize="420,2">
              <v:shape style="position:absolute;left:7069;top:3155;width:420;height:2" coordorigin="7069,3155" coordsize="420,0" path="m7069,3155l7489,3155e" filled="f" stroked="t" strokeweight=".477306pt" strokecolor="#232323">
                <v:path arrowok="t"/>
              </v:shape>
            </v:group>
            <v:group style="position:absolute;left:7389;top:3155;width:4200;height:2" coordorigin="7389,3155" coordsize="4200,2">
              <v:shape style="position:absolute;left:7389;top:3155;width:4200;height:2" coordorigin="7389,3155" coordsize="4200,0" path="m7389,3155l11589,3155e" filled="f" stroked="t" strokeweight=".954611pt" strokecolor="#4F4F4F">
                <v:path arrowok="t"/>
              </v:shape>
            </v:group>
            <v:group style="position:absolute;left:339;top:3392;width:11245;height:2" coordorigin="339,3392" coordsize="11245,2">
              <v:shape style="position:absolute;left:339;top:3392;width:11245;height:2" coordorigin="339,3392" coordsize="11245,0" path="m339,3392l11584,3392e" filled="f" stroked="t" strokeweight=".954611pt" strokecolor="#4B4B4B">
                <v:path arrowok="t"/>
              </v:shape>
            </v:group>
            <v:group style="position:absolute;left:346;top:3098;width:2;height:321" coordorigin="346,3098" coordsize="2,321">
              <v:shape style="position:absolute;left:346;top:3098;width:2;height:321" coordorigin="346,3098" coordsize="0,321" path="m346,3418l346,3098e" filled="f" stroked="t" strokeweight=".715958pt" strokecolor="#3B3B3B">
                <v:path arrowok="t"/>
              </v:shape>
            </v:group>
            <v:group style="position:absolute;left:344;top:3347;width:2;height:297" coordorigin="344,3347" coordsize="2,297">
              <v:shape style="position:absolute;left:344;top:3347;width:2;height:297" coordorigin="344,3347" coordsize="0,297" path="m344,3643l344,3347e" filled="f" stroked="t" strokeweight=".477306pt" strokecolor="#1C1C1C">
                <v:path arrowok="t"/>
              </v:shape>
            </v:group>
            <v:group style="position:absolute;left:3446;top:3385;width:2;height:795" coordorigin="3446,3385" coordsize="2,795">
              <v:shape style="position:absolute;left:3446;top:3385;width:2;height:795" coordorigin="3446,3385" coordsize="0,795" path="m3446,4180l3446,3385e" filled="f" stroked="t" strokeweight=".715958pt" strokecolor="#131313">
                <v:path arrowok="t"/>
              </v:shape>
            </v:group>
            <v:group style="position:absolute;left:6205;top:3615;width:205;height:2" coordorigin="6205,3615" coordsize="205,2">
              <v:shape style="position:absolute;left:6205;top:3615;width:205;height:2" coordorigin="6205,3615" coordsize="205,0" path="m6205,3615l6410,3615e" filled="f" stroked="t" strokeweight=".238653pt" strokecolor="#000000">
                <v:path arrowok="t"/>
              </v:shape>
            </v:group>
            <v:group style="position:absolute;left:6410;top:3615;width:272;height:2" coordorigin="6410,3615" coordsize="272,2">
              <v:shape style="position:absolute;left:6410;top:3615;width:272;height:2" coordorigin="6410,3615" coordsize="272,0" path="m6410,3615l6682,3615e" filled="f" stroked="t" strokeweight=".238653pt" strokecolor="#5B5B5B">
                <v:path arrowok="t"/>
              </v:shape>
            </v:group>
            <v:group style="position:absolute;left:6678;top:3385;width:2;height:800" coordorigin="6678,3385" coordsize="2,800">
              <v:shape style="position:absolute;left:6678;top:3385;width:2;height:800" coordorigin="6678,3385" coordsize="0,800" path="m6678,4184l6678,3385e" filled="f" stroked="t" strokeweight=".954611pt" strokecolor="#545454">
                <v:path arrowok="t"/>
              </v:shape>
            </v:group>
            <v:group style="position:absolute;left:6668;top:3612;width:1990;height:2" coordorigin="6668,3612" coordsize="1990,2">
              <v:shape style="position:absolute;left:6668;top:3612;width:1990;height:2" coordorigin="6668,3612" coordsize="1990,0" path="m6668,3612l8658,3612e" filled="f" stroked="t" strokeweight="1.431917pt" strokecolor="#343434">
                <v:path arrowok="t"/>
              </v:shape>
            </v:group>
            <v:group style="position:absolute;left:8849;top:3615;width:2372;height:2" coordorigin="8849,3615" coordsize="2372,2">
              <v:shape style="position:absolute;left:8849;top:3615;width:2372;height:2" coordorigin="8849,3615" coordsize="2372,0" path="m8849,3615l11221,3615e" filled="f" stroked="t" strokeweight=".238653pt" strokecolor="#000000">
                <v:path arrowok="t"/>
              </v:shape>
            </v:group>
            <v:group style="position:absolute;left:11221;top:3615;width:377;height:2" coordorigin="11221,3615" coordsize="377,2">
              <v:shape style="position:absolute;left:11221;top:3615;width:377;height:2" coordorigin="11221,3615" coordsize="377,0" path="m11221,3615l11599,3615e" filled="f" stroked="t" strokeweight=".238653pt" strokecolor="#1F1F1F">
                <v:path arrowok="t"/>
              </v:shape>
            </v:group>
            <v:group style="position:absolute;left:11579;top:3347;width:2;height:517" coordorigin="11579,3347" coordsize="2,517">
              <v:shape style="position:absolute;left:11579;top:3347;width:2;height:517" coordorigin="11579,3347" coordsize="0,517" path="m11579,3864l11579,3347e" filled="f" stroked="t" strokeweight=".477306pt" strokecolor="#2B2B2B">
                <v:path arrowok="t"/>
              </v:shape>
            </v:group>
            <v:group style="position:absolute;left:348;top:3586;width:2;height:278" coordorigin="348,3586" coordsize="2,278">
              <v:shape style="position:absolute;left:348;top:3586;width:2;height:278" coordorigin="348,3586" coordsize="0,278" path="m348,3864l348,3586e" filled="f" stroked="t" strokeweight=".715958pt" strokecolor="#3B3B3B">
                <v:path arrowok="t"/>
              </v:shape>
            </v:group>
            <v:group style="position:absolute;left:3441;top:3861;width:3217;height:2" coordorigin="3441,3861" coordsize="3217,2">
              <v:shape style="position:absolute;left:3441;top:3861;width:3217;height:2" coordorigin="3441,3861" coordsize="3217,0" path="m3441,3861l6658,3861e" filled="f" stroked="t" strokeweight=".477306pt" strokecolor="#606060">
                <v:path arrowok="t"/>
              </v:shape>
            </v:group>
            <v:group style="position:absolute;left:339;top:4172;width:1083;height:2" coordorigin="339,4172" coordsize="1083,2">
              <v:shape style="position:absolute;left:339;top:4172;width:1083;height:2" coordorigin="339,4172" coordsize="1083,0" path="m339,4172l1422,4172e" filled="f" stroked="t" strokeweight=".715958pt" strokecolor="#3B3B3B">
                <v:path arrowok="t"/>
              </v:shape>
            </v:group>
            <v:group style="position:absolute;left:1274;top:4168;width:6720;height:2" coordorigin="1274,4168" coordsize="6720,2">
              <v:shape style="position:absolute;left:1274;top:4168;width:6720;height:2" coordorigin="1274,4168" coordsize="6720,0" path="m1274,4168l7995,4168e" filled="f" stroked="t" strokeweight="1.193264pt" strokecolor="#4B4B4B">
                <v:path arrowok="t"/>
              </v:shape>
            </v:group>
            <v:group style="position:absolute;left:6176;top:4165;width:263;height:2" coordorigin="6176,4165" coordsize="263,2">
              <v:shape style="position:absolute;left:6176;top:4165;width:263;height:2" coordorigin="6176,4165" coordsize="263,0" path="m6176,4165l6439,4165e" filled="f" stroked="t" strokeweight="1.193264pt" strokecolor="#747474">
                <v:path arrowok="t"/>
              </v:shape>
            </v:group>
            <v:group style="position:absolute;left:6639;top:4175;width:4611;height:2" coordorigin="6639,4175" coordsize="4611,2">
              <v:shape style="position:absolute;left:6639;top:4175;width:4611;height:2" coordorigin="6639,4175" coordsize="4611,0" path="m6639,4175l11250,4175e" filled="f" stroked="t" strokeweight=".715958pt" strokecolor="#484848">
                <v:path arrowok="t"/>
              </v:shape>
            </v:group>
            <v:group style="position:absolute;left:11193;top:4175;width:401;height:2" coordorigin="11193,4175" coordsize="401,2">
              <v:shape style="position:absolute;left:11193;top:4175;width:401;height:2" coordorigin="11193,4175" coordsize="401,0" path="m11193,4175l11594,4175e" filled="f" stroked="t" strokeweight=".477306pt" strokecolor="#2B2B2B">
                <v:path arrowok="t"/>
              </v:shape>
            </v:group>
            <v:group style="position:absolute;left:334;top:4448;width:11255;height:2" coordorigin="334,4448" coordsize="11255,2">
              <v:shape style="position:absolute;left:334;top:4448;width:11255;height:2" coordorigin="334,4448" coordsize="11255,0" path="m334,4448l11589,4448e" filled="f" stroked="t" strokeweight=".715958pt" strokecolor="#4B4B4B">
                <v:path arrowok="t"/>
              </v:shape>
            </v:group>
            <v:group style="position:absolute;left:348;top:3677;width:2;height:3912" coordorigin="348,3677" coordsize="2,3912">
              <v:shape style="position:absolute;left:348;top:3677;width:2;height:3912" coordorigin="348,3677" coordsize="0,3912" path="m348,7589l348,3677e" filled="f" stroked="t" strokeweight=".954611pt" strokecolor="#4F4F4F">
                <v:path arrowok="t"/>
              </v:shape>
            </v:group>
            <v:group style="position:absolute;left:2449;top:4165;width:2;height:7627" coordorigin="2449,4165" coordsize="2,7627">
              <v:shape style="position:absolute;left:2449;top:4165;width:2;height:7627" coordorigin="2449,4165" coordsize="0,7627" path="m2449,11792l2449,4165e" filled="f" stroked="t" strokeweight=".715958pt" strokecolor="#4B4B4B">
                <v:path arrowok="t"/>
              </v:shape>
            </v:group>
            <v:group style="position:absolute;left:2434;top:4692;width:2224;height:2" coordorigin="2434,4692" coordsize="2224,2">
              <v:shape style="position:absolute;left:2434;top:4692;width:2224;height:2" coordorigin="2434,4692" coordsize="2224,0" path="m2434,4692l4659,4692e" filled="f" stroked="t" strokeweight=".477306pt" strokecolor="#444444">
                <v:path arrowok="t"/>
              </v:shape>
            </v:group>
            <v:group style="position:absolute;left:4296;top:4692;width:1938;height:2" coordorigin="4296,4692" coordsize="1938,2">
              <v:shape style="position:absolute;left:4296;top:4692;width:1938;height:2" coordorigin="4296,4692" coordsize="1938,0" path="m4296,4692l6234,4692e" filled="f" stroked="t" strokeweight=".954611pt" strokecolor="#545454">
                <v:path arrowok="t"/>
              </v:shape>
            </v:group>
            <v:group style="position:absolute;left:6176;top:4692;width:263;height:2" coordorigin="6176,4692" coordsize="263,2">
              <v:shape style="position:absolute;left:6176;top:4692;width:263;height:2" coordorigin="6176,4692" coordsize="263,0" path="m6176,4692l6439,4692e" filled="f" stroked="t" strokeweight=".477306pt" strokecolor="#1C1C1C">
                <v:path arrowok="t"/>
              </v:shape>
            </v:group>
            <v:group style="position:absolute;left:6382;top:4692;width:320;height:2" coordorigin="6382,4692" coordsize="320,2">
              <v:shape style="position:absolute;left:6382;top:4692;width:320;height:2" coordorigin="6382,4692" coordsize="320,0" path="m6382,4692l6701,4692e" filled="f" stroked="t" strokeweight=".477306pt" strokecolor="#2F2F2F">
                <v:path arrowok="t"/>
              </v:shape>
            </v:group>
            <v:group style="position:absolute;left:6625;top:4692;width:1604;height:2" coordorigin="6625,4692" coordsize="1604,2">
              <v:shape style="position:absolute;left:6625;top:4692;width:1604;height:2" coordorigin="6625,4692" coordsize="1604,0" path="m6625,4692l8229,4692e" filled="f" stroked="t" strokeweight=".954611pt" strokecolor="#4B4B4B">
                <v:path arrowok="t"/>
              </v:shape>
            </v:group>
            <v:group style="position:absolute;left:7990;top:4690;width:735;height:2" coordorigin="7990,4690" coordsize="735,2">
              <v:shape style="position:absolute;left:7990;top:4690;width:735;height:2" coordorigin="7990,4690" coordsize="735,0" path="m7990,4690l8725,4690e" filled="f" stroked="t" strokeweight=".477306pt" strokecolor="#383838">
                <v:path arrowok="t"/>
              </v:shape>
            </v:group>
            <v:group style="position:absolute;left:8668;top:4692;width:210;height:2" coordorigin="8668,4692" coordsize="210,2">
              <v:shape style="position:absolute;left:8668;top:4692;width:210;height:2" coordorigin="8668,4692" coordsize="210,0" path="m8668,4692l8878,4692e" filled="f" stroked="t" strokeweight=".477306pt" strokecolor="#1C1C1C">
                <v:path arrowok="t"/>
              </v:shape>
            </v:group>
            <v:group style="position:absolute;left:8821;top:4690;width:2768;height:2" coordorigin="8821,4690" coordsize="2768,2">
              <v:shape style="position:absolute;left:8821;top:4690;width:2768;height:2" coordorigin="8821,4690" coordsize="2768,0" path="m8821,4690l11589,4690e" filled="f" stroked="t" strokeweight=".954611pt" strokecolor="#4F4F4F">
                <v:path arrowok="t"/>
              </v:shape>
            </v:group>
            <v:group style="position:absolute;left:7460;top:4658;width:2;height:273" coordorigin="7460,4658" coordsize="2,273">
              <v:shape style="position:absolute;left:7460;top:4658;width:2;height:273" coordorigin="7460,4658" coordsize="0,273" path="m7460,4931l7460,4658e" filled="f" stroked="t" strokeweight=".238653pt" strokecolor="#343434">
                <v:path arrowok="t"/>
              </v:shape>
            </v:group>
            <v:group style="position:absolute;left:4630;top:5183;width:1604;height:2" coordorigin="4630,5183" coordsize="1604,2">
              <v:shape style="position:absolute;left:4630;top:5183;width:1604;height:2" coordorigin="4630,5183" coordsize="1604,0" path="m4630,5183l6234,5183e" filled="f" stroked="t" strokeweight=".954611pt" strokecolor="#545454">
                <v:path arrowok="t"/>
              </v:shape>
            </v:group>
            <v:group style="position:absolute;left:6176;top:5180;width:525;height:2" coordorigin="6176,5180" coordsize="525,2">
              <v:shape style="position:absolute;left:6176;top:5180;width:525;height:2" coordorigin="6176,5180" coordsize="525,0" path="m6176,5180l6701,5180e" filled="f" stroked="t" strokeweight=".477306pt" strokecolor="#343434">
                <v:path arrowok="t"/>
              </v:shape>
            </v:group>
            <v:group style="position:absolute;left:6611;top:5183;width:4978;height:2" coordorigin="6611,5183" coordsize="4978,2">
              <v:shape style="position:absolute;left:6611;top:5183;width:4978;height:2" coordorigin="6611,5183" coordsize="4978,0" path="m6611,5183l11589,5183e" filled="f" stroked="t" strokeweight=".954611pt" strokecolor="#4B4B4B">
                <v:path arrowok="t"/>
              </v:shape>
            </v:group>
            <v:group style="position:absolute;left:7460;top:4931;width:2;height:239" coordorigin="7460,4931" coordsize="2,239">
              <v:shape style="position:absolute;left:7460;top:4931;width:2;height:239" coordorigin="7460,4931" coordsize="0,239" path="m7460,5171l7460,4931e" filled="f" stroked="t" strokeweight=".238653pt" strokecolor="#545454">
                <v:path arrowok="t"/>
              </v:shape>
            </v:group>
            <v:group style="position:absolute;left:4630;top:5422;width:6959;height:2" coordorigin="4630,5422" coordsize="6959,2">
              <v:shape style="position:absolute;left:4630;top:5422;width:6959;height:2" coordorigin="4630,5422" coordsize="6959,0" path="m4630,5422l11589,5422e" filled="f" stroked="t" strokeweight=".954611pt" strokecolor="#4B4B4B">
                <v:path arrowok="t"/>
              </v:shape>
            </v:group>
            <v:group style="position:absolute;left:11584;top:5132;width:2;height:306" coordorigin="11584,5132" coordsize="2,306">
              <v:shape style="position:absolute;left:11584;top:5132;width:2;height:306" coordorigin="11584,5132" coordsize="0,306" path="m11584,5439l11584,5132e" filled="f" stroked="t" strokeweight=".477306pt" strokecolor="#2F2F2F">
                <v:path arrowok="t"/>
              </v:shape>
            </v:group>
            <v:group style="position:absolute;left:4625;top:5664;width:2501;height:2" coordorigin="4625,5664" coordsize="2501,2">
              <v:shape style="position:absolute;left:4625;top:5664;width:2501;height:2" coordorigin="4625,5664" coordsize="2501,0" path="m4625,5664l7126,5664e" filled="f" stroked="t" strokeweight=".477306pt" strokecolor="#444444">
                <v:path arrowok="t"/>
              </v:shape>
            </v:group>
            <v:group style="position:absolute;left:7069;top:5664;width:420;height:2" coordorigin="7069,5664" coordsize="420,2">
              <v:shape style="position:absolute;left:7069;top:5664;width:420;height:2" coordorigin="7069,5664" coordsize="420,0" path="m7069,5664l7489,5664e" filled="f" stroked="t" strokeweight=".477306pt" strokecolor="#0C0C0C">
                <v:path arrowok="t"/>
              </v:shape>
            </v:group>
            <v:group style="position:absolute;left:7432;top:5661;width:4167;height:2" coordorigin="7432,5661" coordsize="4167,2">
              <v:shape style="position:absolute;left:7432;top:5661;width:4167;height:2" coordorigin="7432,5661" coordsize="4167,0" path="m7432,5661l11599,5661e" filled="f" stroked="t" strokeweight=".715958pt" strokecolor="#444444">
                <v:path arrowok="t"/>
              </v:shape>
            </v:group>
            <v:group style="position:absolute;left:2444;top:5616;width:2;height:287" coordorigin="2444,5616" coordsize="2,287">
              <v:shape style="position:absolute;left:2444;top:5616;width:2;height:287" coordorigin="2444,5616" coordsize="0,287" path="m2444,5903l2444,5616e" filled="f" stroked="t" strokeweight=".477306pt" strokecolor="#343434">
                <v:path arrowok="t"/>
              </v:shape>
            </v:group>
            <v:group style="position:absolute;left:2439;top:5903;width:477;height:2" coordorigin="2439,5903" coordsize="477,2">
              <v:shape style="position:absolute;left:2439;top:5903;width:477;height:2" coordorigin="2439,5903" coordsize="477,0" path="m2439,5903l2916,5903e" filled="f" stroked="t" strokeweight=".477306pt" strokecolor="#232323">
                <v:path arrowok="t"/>
              </v:shape>
            </v:group>
            <v:group style="position:absolute;left:4637;top:5152;width:2;height:761" coordorigin="4637,5152" coordsize="2,761">
              <v:shape style="position:absolute;left:4637;top:5152;width:2;height:761" coordorigin="4637,5152" coordsize="0,761" path="m4637,5913l4637,5152e" filled="f" stroked="t" strokeweight=".954611pt" strokecolor="#545454">
                <v:path arrowok="t"/>
              </v:shape>
            </v:group>
            <v:group style="position:absolute;left:2859;top:5901;width:8391;height:2" coordorigin="2859,5901" coordsize="8391,2">
              <v:shape style="position:absolute;left:2859;top:5901;width:8391;height:2" coordorigin="2859,5901" coordsize="8391,0" path="m2859,5901l11250,5901e" filled="f" stroked="t" strokeweight=".954611pt" strokecolor="#4B4B4B">
                <v:path arrowok="t"/>
              </v:shape>
            </v:group>
            <v:group style="position:absolute;left:11193;top:5898;width:401;height:2" coordorigin="11193,5898" coordsize="401,2">
              <v:shape style="position:absolute;left:11193;top:5898;width:401;height:2" coordorigin="11193,5898" coordsize="401,0" path="m11193,5898l11594,5898e" filled="f" stroked="t" strokeweight=".477306pt" strokecolor="#282828">
                <v:path arrowok="t"/>
              </v:shape>
            </v:group>
            <v:group style="position:absolute;left:768;top:6145;width:3704;height:2" coordorigin="768,6145" coordsize="3704,2">
              <v:shape style="position:absolute;left:768;top:6145;width:3704;height:2" coordorigin="768,6145" coordsize="3704,0" path="m768,6145l4472,6145e" filled="f" stroked="t" strokeweight=".715958pt" strokecolor="#4B4B4B">
                <v:path arrowok="t"/>
              </v:shape>
            </v:group>
            <v:group style="position:absolute;left:1885;top:6143;width:578;height:2" coordorigin="1885,6143" coordsize="578,2">
              <v:shape style="position:absolute;left:1885;top:6143;width:578;height:2" coordorigin="1885,6143" coordsize="578,0" path="m1885,6143l2463,6143e" filled="f" stroked="t" strokeweight=".477306pt" strokecolor="#2F2F2F">
                <v:path arrowok="t"/>
              </v:shape>
            </v:group>
            <v:group style="position:absolute;left:4415;top:6143;width:253;height:2" coordorigin="4415,6143" coordsize="253,2">
              <v:shape style="position:absolute;left:4415;top:6143;width:253;height:2" coordorigin="4415,6143" coordsize="253,0" path="m4415,6143l4668,6143e" filled="f" stroked="t" strokeweight=".477306pt" strokecolor="#383838">
                <v:path arrowok="t"/>
              </v:shape>
            </v:group>
            <v:group style="position:absolute;left:4639;top:5841;width:2;height:364" coordorigin="4639,5841" coordsize="2,364">
              <v:shape style="position:absolute;left:4639;top:5841;width:2;height:364" coordorigin="4639,5841" coordsize="0,364" path="m4639,6205l4639,5841e" filled="f" stroked="t" strokeweight=".715958pt" strokecolor="#232323">
                <v:path arrowok="t"/>
              </v:shape>
            </v:group>
            <v:group style="position:absolute;left:4596;top:6143;width:4129;height:2" coordorigin="4596,6143" coordsize="4129,2">
              <v:shape style="position:absolute;left:4596;top:6143;width:4129;height:2" coordorigin="4596,6143" coordsize="4129,0" path="m4596,6143l8725,6143e" filled="f" stroked="t" strokeweight=".715958pt" strokecolor="#484848">
                <v:path arrowok="t"/>
              </v:shape>
            </v:group>
            <v:group style="position:absolute;left:8668;top:6140;width:210;height:2" coordorigin="8668,6140" coordsize="210,2">
              <v:shape style="position:absolute;left:8668;top:6140;width:210;height:2" coordorigin="8668,6140" coordsize="210,0" path="m8668,6140l8878,6140e" filled="f" stroked="t" strokeweight=".238653pt" strokecolor="#232323">
                <v:path arrowok="t"/>
              </v:shape>
            </v:group>
            <v:group style="position:absolute;left:8821;top:6143;width:2783;height:2" coordorigin="8821,6143" coordsize="2783,2">
              <v:shape style="position:absolute;left:8821;top:6143;width:2783;height:2" coordorigin="8821,6143" coordsize="2783,0" path="m8821,6143l11603,6143e" filled="f" stroked="t" strokeweight=".477306pt" strokecolor="#3B3B3B">
                <v:path arrowok="t"/>
              </v:shape>
            </v:group>
            <v:group style="position:absolute;left:7460;top:6171;width:2;height:215" coordorigin="7460,6171" coordsize="2,215">
              <v:shape style="position:absolute;left:7460;top:6171;width:2;height:215" coordorigin="7460,6171" coordsize="0,215" path="m7460,6387l7460,6171e" filled="f" stroked="t" strokeweight=".238653pt" strokecolor="#000000">
                <v:path arrowok="t"/>
              </v:shape>
            </v:group>
            <v:group style="position:absolute;left:2444;top:6612;width:1857;height:2" coordorigin="2444,6612" coordsize="1857,2">
              <v:shape style="position:absolute;left:2444;top:6612;width:1857;height:2" coordorigin="2444,6612" coordsize="1857,0" path="m2444,6612l4301,6612e" filled="f" stroked="t" strokeweight=".954611pt" strokecolor="#4F4F4F">
                <v:path arrowok="t"/>
              </v:shape>
            </v:group>
            <v:group style="position:absolute;left:4243;top:6612;width:1045;height:2" coordorigin="4243,6612" coordsize="1045,2">
              <v:shape style="position:absolute;left:4243;top:6612;width:1045;height:2" coordorigin="4243,6612" coordsize="1045,0" path="m4243,6612l5289,6612e" filled="f" stroked="t" strokeweight=".477306pt" strokecolor="#2F2F2F">
                <v:path arrowok="t"/>
              </v:shape>
            </v:group>
            <v:group style="position:absolute;left:5155;top:6609;width:3570;height:2" coordorigin="5155,6609" coordsize="3570,2">
              <v:shape style="position:absolute;left:5155;top:6609;width:3570;height:2" coordorigin="5155,6609" coordsize="3570,0" path="m5155,6609l8725,6609e" filled="f" stroked="t" strokeweight=".954611pt" strokecolor="#545454">
                <v:path arrowok="t"/>
              </v:shape>
            </v:group>
            <v:group style="position:absolute;left:7460;top:6387;width:2;height:484" coordorigin="7460,6387" coordsize="2,484">
              <v:shape style="position:absolute;left:7460;top:6387;width:2;height:484" coordorigin="7460,6387" coordsize="0,484" path="m7460,6870l7460,6387e" filled="f" stroked="t" strokeweight=".238653pt" strokecolor="#484848">
                <v:path arrowok="t"/>
              </v:shape>
            </v:group>
            <v:group style="position:absolute;left:8668;top:6607;width:210;height:2" coordorigin="8668,6607" coordsize="210,2">
              <v:shape style="position:absolute;left:8668;top:6607;width:210;height:2" coordorigin="8668,6607" coordsize="210,0" path="m8668,6607l8878,6607e" filled="f" stroked="t" strokeweight=".477306pt" strokecolor="#1F1F1F">
                <v:path arrowok="t"/>
              </v:shape>
            </v:group>
            <v:group style="position:absolute;left:8821;top:6605;width:2783;height:2" coordorigin="8821,6605" coordsize="2783,2">
              <v:shape style="position:absolute;left:8821;top:6605;width:2783;height:2" coordorigin="8821,6605" coordsize="2783,0" path="m8821,6605l11603,6605e" filled="f" stroked="t" strokeweight=".954611pt" strokecolor="#545454">
                <v:path arrowok="t"/>
              </v:shape>
            </v:group>
            <v:group style="position:absolute;left:4642;top:6143;width:2;height:713" coordorigin="4642,6143" coordsize="2,713">
              <v:shape style="position:absolute;left:4642;top:6143;width:2;height:713" coordorigin="4642,6143" coordsize="0,713" path="m4642,6856l4642,6143e" filled="f" stroked="t" strokeweight=".954611pt" strokecolor="#4B4B4B">
                <v:path arrowok="t"/>
              </v:shape>
            </v:group>
            <v:group style="position:absolute;left:2444;top:6849;width:6281;height:2" coordorigin="2444,6849" coordsize="6281,2">
              <v:shape style="position:absolute;left:2444;top:6849;width:6281;height:2" coordorigin="2444,6849" coordsize="6281,0" path="m2444,6849l8725,6849e" filled="f" stroked="t" strokeweight=".954611pt" strokecolor="#4F4F4F">
                <v:path arrowok="t"/>
              </v:shape>
            </v:group>
            <v:group style="position:absolute;left:8668;top:6846;width:210;height:2" coordorigin="8668,6846" coordsize="210,2">
              <v:shape style="position:absolute;left:8668;top:6846;width:210;height:2" coordorigin="8668,6846" coordsize="210,0" path="m8668,6846l8878,6846e" filled="f" stroked="t" strokeweight=".477306pt" strokecolor="#181818">
                <v:path arrowok="t"/>
              </v:shape>
            </v:group>
            <v:group style="position:absolute;left:8821;top:6844;width:2783;height:2" coordorigin="8821,6844" coordsize="2783,2">
              <v:shape style="position:absolute;left:8821;top:6844;width:2783;height:2" coordorigin="8821,6844" coordsize="2783,0" path="m8821,6844l11603,6844e" filled="f" stroked="t" strokeweight=".954611pt" strokecolor="#4B4B4B">
                <v:path arrowok="t"/>
              </v:shape>
            </v:group>
            <v:group style="position:absolute;left:344;top:7095;width:305;height:2" coordorigin="344,7095" coordsize="305,2">
              <v:shape style="position:absolute;left:344;top:7095;width:305;height:2" coordorigin="344,7095" coordsize="305,0" path="m344,7095l649,7095e" filled="f" stroked="t" strokeweight=".954611pt" strokecolor="#575757">
                <v:path arrowok="t"/>
              </v:shape>
            </v:group>
            <v:group style="position:absolute;left:515;top:7095;width:382;height:2" coordorigin="515,7095" coordsize="382,2">
              <v:shape style="position:absolute;left:515;top:7095;width:382;height:2" coordorigin="515,7095" coordsize="382,0" path="m515,7095l897,7095e" filled="f" stroked="t" strokeweight=".715958pt" strokecolor="#444444">
                <v:path arrowok="t"/>
              </v:shape>
            </v:group>
            <v:group style="position:absolute;left:840;top:7098;width:1103;height:2" coordorigin="840,7098" coordsize="1103,2">
              <v:shape style="position:absolute;left:840;top:7098;width:1103;height:2" coordorigin="840,7098" coordsize="1103,0" path="m840,7098l1943,7098e" filled="f" stroked="t" strokeweight=".477306pt" strokecolor="#232323">
                <v:path arrowok="t"/>
              </v:shape>
            </v:group>
            <v:group style="position:absolute;left:1737;top:7093;width:9861;height:2" coordorigin="1737,7093" coordsize="9861,2">
              <v:shape style="position:absolute;left:1737;top:7093;width:9861;height:2" coordorigin="1737,7093" coordsize="9861,0" path="m1737,7093l11599,7093e" filled="f" stroked="t" strokeweight=".715958pt" strokecolor="#484848">
                <v:path arrowok="t"/>
              </v:shape>
            </v:group>
            <v:group style="position:absolute;left:11594;top:3801;width:2;height:5903" coordorigin="11594,3801" coordsize="2,5903">
              <v:shape style="position:absolute;left:11594;top:3801;width:2;height:5903" coordorigin="11594,3801" coordsize="0,5903" path="m11594,9705l11594,3801e" filled="f" stroked="t" strokeweight=".715958pt" strokecolor="#4B4B4B">
                <v:path arrowok="t"/>
              </v:shape>
            </v:group>
            <v:group style="position:absolute;left:344;top:7340;width:10906;height:2" coordorigin="344,7340" coordsize="10906,2">
              <v:shape style="position:absolute;left:344;top:7340;width:10906;height:2" coordorigin="344,7340" coordsize="10906,0" path="m344,7340l11250,7340e" filled="f" stroked="t" strokeweight=".954611pt" strokecolor="#4B4B4B">
                <v:path arrowok="t"/>
              </v:shape>
            </v:group>
            <v:group style="position:absolute;left:11193;top:7335;width:406;height:2" coordorigin="11193,7335" coordsize="406,2">
              <v:shape style="position:absolute;left:11193;top:7335;width:406;height:2" coordorigin="11193,7335" coordsize="406,0" path="m11193,7335l11599,7335e" filled="f" stroked="t" strokeweight=".477306pt" strokecolor="#2F2F2F">
                <v:path arrowok="t"/>
              </v:shape>
            </v:group>
            <v:group style="position:absolute;left:4639;top:7577;width:6611;height:2" coordorigin="4639,7577" coordsize="6611,2">
              <v:shape style="position:absolute;left:4639;top:7577;width:6611;height:2" coordorigin="4639,7577" coordsize="6611,0" path="m4639,7577l11250,7577e" filled="f" stroked="t" strokeweight=".715958pt" strokecolor="#484848">
                <v:path arrowok="t"/>
              </v:shape>
            </v:group>
            <v:group style="position:absolute;left:11193;top:7574;width:406;height:2" coordorigin="11193,7574" coordsize="406,2">
              <v:shape style="position:absolute;left:11193;top:7574;width:406;height:2" coordorigin="11193,7574" coordsize="406,0" path="m11193,7574l11599,7574e" filled="f" stroked="t" strokeweight=".477306pt" strokecolor="#383838">
                <v:path arrowok="t"/>
              </v:shape>
            </v:group>
            <v:group style="position:absolute;left:11594;top:7301;width:2;height:551" coordorigin="11594,7301" coordsize="2,551">
              <v:shape style="position:absolute;left:11594;top:7301;width:2;height:551" coordorigin="11594,7301" coordsize="0,551" path="m11594,7852l11594,7301e" filled="f" stroked="t" strokeweight=".477306pt" strokecolor="#2F2F2F">
                <v:path arrowok="t"/>
              </v:shape>
            </v:group>
            <v:group style="position:absolute;left:353;top:7531;width:2;height:311" coordorigin="353,7531" coordsize="2,311">
              <v:shape style="position:absolute;left:353;top:7531;width:2;height:311" coordorigin="353,7531" coordsize="0,311" path="m353,7842l353,7531e" filled="f" stroked="t" strokeweight=".954611pt" strokecolor="#646464">
                <v:path arrowok="t"/>
              </v:shape>
            </v:group>
            <v:group style="position:absolute;left:4639;top:7821;width:6611;height:2" coordorigin="4639,7821" coordsize="6611,2">
              <v:shape style="position:absolute;left:4639;top:7821;width:6611;height:2" coordorigin="4639,7821" coordsize="6611,0" path="m4639,7821l11250,7821e" filled="f" stroked="t" strokeweight=".715958pt" strokecolor="#4B4B4B">
                <v:path arrowok="t"/>
              </v:shape>
            </v:group>
            <v:group style="position:absolute;left:11193;top:7816;width:406;height:2" coordorigin="11193,7816" coordsize="406,2">
              <v:shape style="position:absolute;left:11193;top:7816;width:406;height:2" coordorigin="11193,7816" coordsize="406,0" path="m11193,7816l11599,7816e" filled="f" stroked="t" strokeweight=".715958pt" strokecolor="#343434">
                <v:path arrowok="t"/>
              </v:shape>
            </v:group>
            <v:group style="position:absolute;left:348;top:8065;width:5885;height:2" coordorigin="348,8065" coordsize="5885,2">
              <v:shape style="position:absolute;left:348;top:8065;width:5885;height:2" coordorigin="348,8065" coordsize="5885,0" path="m348,8065l6234,8065e" filled="f" stroked="t" strokeweight=".954611pt" strokecolor="#4F4F4F">
                <v:path arrowok="t"/>
              </v:shape>
            </v:group>
            <v:group style="position:absolute;left:4651;top:7335;width:2;height:737" coordorigin="4651,7335" coordsize="2,737">
              <v:shape style="position:absolute;left:4651;top:7335;width:2;height:737" coordorigin="4651,7335" coordsize="0,737" path="m4651,8072l4651,7335e" filled="f" stroked="t" strokeweight=".954611pt" strokecolor="#4B4B4B">
                <v:path arrowok="t"/>
              </v:shape>
            </v:group>
            <v:group style="position:absolute;left:6176;top:8063;width:525;height:2" coordorigin="6176,8063" coordsize="525,2">
              <v:shape style="position:absolute;left:6176;top:8063;width:525;height:2" coordorigin="6176,8063" coordsize="525,0" path="m6176,8063l6701,8063e" filled="f" stroked="t" strokeweight=".477306pt" strokecolor="#383838">
                <v:path arrowok="t"/>
              </v:shape>
            </v:group>
            <v:group style="position:absolute;left:6592;top:8060;width:5012;height:2" coordorigin="6592,8060" coordsize="5012,2">
              <v:shape style="position:absolute;left:6592;top:8060;width:5012;height:2" coordorigin="6592,8060" coordsize="5012,0" path="m6592,8060l11603,8060e" filled="f" stroked="t" strokeweight=".954611pt" strokecolor="#4B4B4B">
                <v:path arrowok="t"/>
              </v:shape>
            </v:group>
            <v:group style="position:absolute;left:353;top:7785;width:2;height:5851" coordorigin="353,7785" coordsize="2,5851">
              <v:shape style="position:absolute;left:353;top:7785;width:2;height:5851" coordorigin="353,7785" coordsize="0,5851" path="m353,13635l353,7785e" filled="f" stroked="t" strokeweight=".715958pt" strokecolor="#4F4F4F">
                <v:path arrowok="t"/>
              </v:shape>
            </v:group>
            <v:group style="position:absolute;left:353;top:8283;width:2;height:287" coordorigin="353,8283" coordsize="2,287">
              <v:shape style="position:absolute;left:353;top:8283;width:2;height:287" coordorigin="353,8283" coordsize="0,287" path="m353,8570l353,8283e" filled="f" stroked="t" strokeweight=".477306pt" strokecolor="#2B2B2B">
                <v:path arrowok="t"/>
              </v:shape>
            </v:group>
            <v:group style="position:absolute;left:11599;top:8283;width:2;height:972" coordorigin="11599,8283" coordsize="2,972">
              <v:shape style="position:absolute;left:11599;top:8283;width:2;height:972" coordorigin="11599,8283" coordsize="0,972" path="m11599,9255l11599,8283e" filled="f" stroked="t" strokeweight=".477306pt" strokecolor="#2F2F2F">
                <v:path arrowok="t"/>
              </v:shape>
            </v:group>
            <v:group style="position:absolute;left:353;top:9693;width:544;height:2" coordorigin="353,9693" coordsize="544,2">
              <v:shape style="position:absolute;left:353;top:9693;width:544;height:2" coordorigin="353,9693" coordsize="544,0" path="m353,9693l897,9693e" filled="f" stroked="t" strokeweight=".954611pt" strokecolor="#606060">
                <v:path arrowok="t"/>
              </v:shape>
            </v:group>
            <v:group style="position:absolute;left:840;top:9690;width:582;height:2" coordorigin="840,9690" coordsize="582,2">
              <v:shape style="position:absolute;left:840;top:9690;width:582;height:2" coordorigin="840,9690" coordsize="582,0" path="m840,9690l1422,9690e" filled="f" stroked="t" strokeweight=".477306pt" strokecolor="#1F1F1F">
                <v:path arrowok="t"/>
              </v:shape>
            </v:group>
            <v:group style="position:absolute;left:1365;top:9693;width:578;height:2" coordorigin="1365,9693" coordsize="578,2">
              <v:shape style="position:absolute;left:1365;top:9693;width:578;height:2" coordorigin="1365,9693" coordsize="578,0" path="m1365,9693l1943,9693e" filled="f" stroked="t" strokeweight=".477306pt" strokecolor="#343434">
                <v:path arrowok="t"/>
              </v:shape>
            </v:group>
            <v:group style="position:absolute;left:1766;top:9690;width:7112;height:2" coordorigin="1766,9690" coordsize="7112,2">
              <v:shape style="position:absolute;left:1766;top:9690;width:7112;height:2" coordorigin="1766,9690" coordsize="7112,0" path="m1766,9690l8878,9690e" filled="f" stroked="t" strokeweight=".715958pt" strokecolor="#4B4B4B">
                <v:path arrowok="t"/>
              </v:shape>
            </v:group>
            <v:group style="position:absolute;left:8821;top:9678;width:2787;height:2" coordorigin="8821,9678" coordsize="2787,2">
              <v:shape style="position:absolute;left:8821;top:9678;width:2787;height:2" coordorigin="8821,9678" coordsize="2787,0" path="m8821,9678l11608,9678e" filled="f" stroked="t" strokeweight=".954611pt" strokecolor="#484848">
                <v:path arrowok="t"/>
              </v:shape>
            </v:group>
            <v:group style="position:absolute;left:360;top:3677;width:2;height:12912" coordorigin="360,3677" coordsize="2,12912">
              <v:shape style="position:absolute;left:360;top:3677;width:2;height:12912" coordorigin="360,3677" coordsize="0,12912" path="m360,16589l360,3677e" filled="f" stroked="t" strokeweight=".477306pt" strokecolor="#4F4F4F">
                <v:path arrowok="t"/>
              </v:shape>
            </v:group>
            <v:group style="position:absolute;left:11610;top:7861;width:2;height:6664" coordorigin="11610,7861" coordsize="2,6664">
              <v:shape style="position:absolute;left:11610;top:7861;width:2;height:6664" coordorigin="11610,7861" coordsize="0,6664" path="m11610,14526l11610,7861e" filled="f" stroked="t" strokeweight=".715958pt" strokecolor="#4B4B4B">
                <v:path arrowok="t"/>
              </v:shape>
            </v:group>
            <v:group style="position:absolute;left:348;top:10626;width:549;height:2" coordorigin="348,10626" coordsize="549,2">
              <v:shape style="position:absolute;left:348;top:10626;width:549;height:2" coordorigin="348,10626" coordsize="549,0" path="m348,10626l897,10626e" filled="f" stroked="t" strokeweight=".715958pt" strokecolor="#4B4B4B">
                <v:path arrowok="t"/>
              </v:shape>
            </v:group>
            <v:group style="position:absolute;left:358;top:10145;width:2;height:603" coordorigin="358,10145" coordsize="2,603">
              <v:shape style="position:absolute;left:358;top:10145;width:2;height:603" coordorigin="358,10145" coordsize="0,603" path="m358,10748l358,10145e" filled="f" stroked="t" strokeweight=".954611pt" strokecolor="#646464">
                <v:path arrowok="t"/>
              </v:shape>
            </v:group>
            <v:group style="position:absolute;left:1842;top:10629;width:620;height:2" coordorigin="1842,10629" coordsize="620,2">
              <v:shape style="position:absolute;left:1842;top:10629;width:620;height:2" coordorigin="1842,10629" coordsize="620,0" path="m1842,10629l2463,10629e" filled="f" stroked="t" strokeweight=".954611pt" strokecolor="#4B4B4B">
                <v:path arrowok="t"/>
              </v:shape>
            </v:group>
            <v:group style="position:absolute;left:616;top:10619;width:6553;height:2" coordorigin="616,10619" coordsize="6553,2">
              <v:shape style="position:absolute;left:616;top:10619;width:6553;height:2" coordorigin="616,10619" coordsize="6553,0" path="m616,10619l7169,10619e" filled="f" stroked="t" strokeweight=".715958pt" strokecolor="#4B4B4B">
                <v:path arrowok="t"/>
              </v:shape>
            </v:group>
            <v:group style="position:absolute;left:7069;top:10614;width:420;height:2" coordorigin="7069,10614" coordsize="420,2">
              <v:shape style="position:absolute;left:7069;top:10614;width:420;height:2" coordorigin="7069,10614" coordsize="420,0" path="m7069,10614l7489,10614e" filled="f" stroked="t" strokeweight=".477306pt" strokecolor="#2B2B2B">
                <v:path arrowok="t"/>
              </v:shape>
            </v:group>
            <v:group style="position:absolute;left:7432;top:10610;width:931;height:2" coordorigin="7432,10610" coordsize="931,2">
              <v:shape style="position:absolute;left:7432;top:10610;width:931;height:2" coordorigin="7432,10610" coordsize="931,0" path="m7432,10610l8362,10610e" filled="f" stroked="t" strokeweight=".954611pt" strokecolor="#545454">
                <v:path arrowok="t"/>
              </v:shape>
            </v:group>
            <v:group style="position:absolute;left:7990;top:10614;width:735;height:2" coordorigin="7990,10614" coordsize="735,2">
              <v:shape style="position:absolute;left:7990;top:10614;width:735;height:2" coordorigin="7990,10614" coordsize="735,0" path="m7990,10614l8725,10614e" filled="f" stroked="t" strokeweight=".715958pt" strokecolor="#3F3F3F">
                <v:path arrowok="t"/>
              </v:shape>
            </v:group>
            <v:group style="position:absolute;left:8668;top:10610;width:210;height:2" coordorigin="8668,10610" coordsize="210,2">
              <v:shape style="position:absolute;left:8668;top:10610;width:210;height:2" coordorigin="8668,10610" coordsize="210,0" path="m8668,10610l8878,10610e" filled="f" stroked="t" strokeweight=".477306pt" strokecolor="#232323">
                <v:path arrowok="t"/>
              </v:shape>
            </v:group>
            <v:group style="position:absolute;left:8821;top:10607;width:2802;height:2" coordorigin="8821,10607" coordsize="2802,2">
              <v:shape style="position:absolute;left:8821;top:10607;width:2802;height:2" coordorigin="8821,10607" coordsize="2802,0" path="m8821,10607l11622,10607e" filled="f" stroked="t" strokeweight=".954611pt" strokecolor="#4F4F4F">
                <v:path arrowok="t"/>
              </v:shape>
            </v:group>
            <v:group style="position:absolute;left:816;top:10863;width:1647;height:2" coordorigin="816,10863" coordsize="1647,2">
              <v:shape style="position:absolute;left:816;top:10863;width:1647;height:2" coordorigin="816,10863" coordsize="1647,0" path="m816,10863l2463,10863e" filled="f" stroked="t" strokeweight=".954611pt" strokecolor="#545454">
                <v:path arrowok="t"/>
              </v:shape>
            </v:group>
            <v:group style="position:absolute;left:2461;top:10566;width:2;height:369" coordorigin="2461,10566" coordsize="2,369">
              <v:shape style="position:absolute;left:2461;top:10566;width:2;height:369" coordorigin="2461,10566" coordsize="0,369" path="m2461,10935l2461,10566e" filled="f" stroked="t" strokeweight=".715958pt" strokecolor="#383838">
                <v:path arrowok="t"/>
              </v:shape>
            </v:group>
            <v:group style="position:absolute;left:7355;top:10849;width:993;height:2" coordorigin="7355,10849" coordsize="993,2">
              <v:shape style="position:absolute;left:7355;top:10849;width:993;height:2" coordorigin="7355,10849" coordsize="993,0" path="m7355,10849l8348,10849e" filled="f" stroked="t" strokeweight=".954611pt" strokecolor="#5B5B5B">
                <v:path arrowok="t"/>
              </v:shape>
            </v:group>
            <v:group style="position:absolute;left:2768;top:10851;width:8482;height:2" coordorigin="2768,10851" coordsize="8482,2">
              <v:shape style="position:absolute;left:2768;top:10851;width:8482;height:2" coordorigin="2768,10851" coordsize="8482,0" path="m2768,10851l11250,10851e" filled="f" stroked="t" strokeweight=".715958pt" strokecolor="#545454">
                <v:path arrowok="t"/>
              </v:shape>
            </v:group>
            <v:group style="position:absolute;left:11193;top:10839;width:430;height:2" coordorigin="11193,10839" coordsize="430,2">
              <v:shape style="position:absolute;left:11193;top:10839;width:430;height:2" coordorigin="11193,10839" coordsize="430,0" path="m11193,10839l11622,10839e" filled="f" stroked="t" strokeweight=".477306pt" strokecolor="#343434">
                <v:path arrowok="t"/>
              </v:shape>
            </v:group>
            <v:group style="position:absolute;left:1914;top:11064;width:974;height:2" coordorigin="1914,11064" coordsize="974,2">
              <v:shape style="position:absolute;left:1914;top:11064;width:974;height:2" coordorigin="1914,11064" coordsize="974,0" path="m1914,11064l2888,11064e" filled="f" stroked="t" strokeweight=".238653pt" strokecolor="#0F0F0F">
                <v:path arrowok="t"/>
              </v:shape>
            </v:group>
            <v:group style="position:absolute;left:2461;top:10878;width:2;height:220" coordorigin="2461,10878" coordsize="2,220">
              <v:shape style="position:absolute;left:2461;top:10878;width:2;height:220" coordorigin="2461,10878" coordsize="0,220" path="m2461,11098l2461,10878e" filled="f" stroked="t" strokeweight=".477306pt" strokecolor="#232323">
                <v:path arrowok="t"/>
              </v:shape>
            </v:group>
            <v:group style="position:absolute;left:4453;top:11093;width:835;height:2" coordorigin="4453,11093" coordsize="835,2">
              <v:shape style="position:absolute;left:4453;top:11093;width:835;height:2" coordorigin="4453,11093" coordsize="835,0" path="m4453,11093l5289,11093e" filled="f" stroked="t" strokeweight=".477306pt" strokecolor="#5B5B5B">
                <v:path arrowok="t"/>
              </v:shape>
            </v:group>
            <v:group style="position:absolute;left:5231;top:11096;width:1002;height:2" coordorigin="5231,11096" coordsize="1002,2">
              <v:shape style="position:absolute;left:5231;top:11096;width:1002;height:2" coordorigin="5231,11096" coordsize="1002,0" path="m5231,11096l6234,11096e" filled="f" stroked="t" strokeweight=".238653pt" strokecolor="#3F3F3F">
                <v:path arrowok="t"/>
              </v:shape>
            </v:group>
            <v:group style="position:absolute;left:6176;top:11091;width:950;height:2" coordorigin="6176,11091" coordsize="950,2">
              <v:shape style="position:absolute;left:6176;top:11091;width:950;height:2" coordorigin="6176,11091" coordsize="950,0" path="m6176,11091l7126,11091e" filled="f" stroked="t" strokeweight=".715958pt" strokecolor="#4F4F4F">
                <v:path arrowok="t"/>
              </v:shape>
            </v:group>
            <v:group style="position:absolute;left:7069;top:11093;width:420;height:2" coordorigin="7069,11093" coordsize="420,2">
              <v:shape style="position:absolute;left:7069;top:11093;width:420;height:2" coordorigin="7069,11093" coordsize="420,0" path="m7069,11093l7489,11093e" filled="f" stroked="t" strokeweight=".477306pt" strokecolor="#0F0F0F">
                <v:path arrowok="t"/>
              </v:shape>
            </v:group>
            <v:group style="position:absolute;left:7432;top:11088;width:1293;height:2" coordorigin="7432,11088" coordsize="1293,2">
              <v:shape style="position:absolute;left:7432;top:11088;width:1293;height:2" coordorigin="7432,11088" coordsize="1293,0" path="m7432,11088l8725,11088e" filled="f" stroked="t" strokeweight=".715958pt" strokecolor="#4F4F4F">
                <v:path arrowok="t"/>
              </v:shape>
            </v:group>
            <v:group style="position:absolute;left:8668;top:11088;width:210;height:2" coordorigin="8668,11088" coordsize="210,2">
              <v:shape style="position:absolute;left:8668;top:11088;width:210;height:2" coordorigin="8668,11088" coordsize="210,0" path="m8668,11088l8878,11088e" filled="f" stroked="t" strokeweight=".477306pt" strokecolor="#2B2B2B">
                <v:path arrowok="t"/>
              </v:shape>
            </v:group>
            <v:group style="position:absolute;left:4506;top:11081;width:7117;height:2" coordorigin="4506,11081" coordsize="7117,2">
              <v:shape style="position:absolute;left:4506;top:11081;width:7117;height:2" coordorigin="4506,11081" coordsize="7117,0" path="m4506,11081l11622,11081e" filled="f" stroked="t" strokeweight=".954611pt" strokecolor="#545454">
                <v:path arrowok="t"/>
              </v:shape>
            </v:group>
            <v:group style="position:absolute;left:2461;top:11036;width:2;height:421" coordorigin="2461,11036" coordsize="2,421">
              <v:shape style="position:absolute;left:2461;top:11036;width:2;height:421" coordorigin="2461,11036" coordsize="0,421" path="m2461,11457l2461,11036e" filled="f" stroked="t" strokeweight=".954611pt" strokecolor="#3F3F3F">
                <v:path arrowok="t"/>
              </v:shape>
            </v:group>
            <v:group style="position:absolute;left:358;top:11443;width:6081;height:2" coordorigin="358,11443" coordsize="6081,2">
              <v:shape style="position:absolute;left:358;top:11443;width:6081;height:2" coordorigin="358,11443" coordsize="6081,0" path="m358,11443l6439,11443e" filled="f" stroked="t" strokeweight=".954611pt" strokecolor="#545454">
                <v:path arrowok="t"/>
              </v:shape>
            </v:group>
            <v:group style="position:absolute;left:6382;top:11433;width:320;height:2" coordorigin="6382,11433" coordsize="320,2">
              <v:shape style="position:absolute;left:6382;top:11433;width:320;height:2" coordorigin="6382,11433" coordsize="320,0" path="m6382,11433l6701,11433e" filled="f" stroked="t" strokeweight=".477306pt" strokecolor="#383838">
                <v:path arrowok="t"/>
              </v:shape>
            </v:group>
            <v:group style="position:absolute;left:6635;top:11433;width:4773;height:2" coordorigin="6635,11433" coordsize="4773,2">
              <v:shape style="position:absolute;left:6635;top:11433;width:4773;height:2" coordorigin="6635,11433" coordsize="4773,0" path="m6635,11433l11408,11433e" filled="f" stroked="t" strokeweight=".715958pt" strokecolor="#484848">
                <v:path arrowok="t"/>
              </v:shape>
            </v:group>
            <v:group style="position:absolute;left:7866;top:11423;width:3756;height:2" coordorigin="7866,11423" coordsize="3756,2">
              <v:shape style="position:absolute;left:7866;top:11423;width:3756;height:2" coordorigin="7866,11423" coordsize="3756,0" path="m7866,11423l11622,11423e" filled="f" stroked="t" strokeweight=".954611pt" strokecolor="#484848">
                <v:path arrowok="t"/>
              </v:shape>
            </v:group>
            <v:group style="position:absolute;left:353;top:11687;width:1589;height:2" coordorigin="353,11687" coordsize="1589,2">
              <v:shape style="position:absolute;left:353;top:11687;width:1589;height:2" coordorigin="353,11687" coordsize="1589,0" path="m353,11687l1943,11687e" filled="f" stroked="t" strokeweight=".715958pt" strokecolor="#4B4B4B">
                <v:path arrowok="t"/>
              </v:shape>
            </v:group>
            <v:group style="position:absolute;left:1885;top:11687;width:1031;height:2" coordorigin="1885,11687" coordsize="1031,2">
              <v:shape style="position:absolute;left:1885;top:11687;width:1031;height:2" coordorigin="1885,11687" coordsize="1031,0" path="m1885,11687l2916,11687e" filled="f" stroked="t" strokeweight=".477306pt" strokecolor="#232323">
                <v:path arrowok="t"/>
              </v:shape>
            </v:group>
            <v:group style="position:absolute;left:2461;top:11385;width:2;height:335" coordorigin="2461,11385" coordsize="2,335">
              <v:shape style="position:absolute;left:2461;top:11385;width:2;height:335" coordorigin="2461,11385" coordsize="0,335" path="m2461,11720l2461,11385e" filled="f" stroked="t" strokeweight=".954611pt" strokecolor="#646464">
                <v:path arrowok="t"/>
              </v:shape>
            </v:group>
            <v:group style="position:absolute;left:2845;top:11680;width:8668;height:2" coordorigin="2845,11680" coordsize="8668,2">
              <v:shape style="position:absolute;left:2845;top:11680;width:8668;height:2" coordorigin="2845,11680" coordsize="8668,0" path="m2845,11680l11513,11680e" filled="f" stroked="t" strokeweight=".715958pt" strokecolor="#4F4F4F">
                <v:path arrowok="t"/>
              </v:shape>
            </v:group>
            <v:group style="position:absolute;left:6329;top:11663;width:5293;height:2" coordorigin="6329,11663" coordsize="5293,2">
              <v:shape style="position:absolute;left:6329;top:11663;width:5293;height:2" coordorigin="6329,11663" coordsize="5293,0" path="m6329,11663l11622,11663e" filled="f" stroked="t" strokeweight=".715958pt" strokecolor="#4F4F4F">
                <v:path arrowok="t"/>
              </v:shape>
            </v:group>
            <v:group style="position:absolute;left:325;top:12036;width:2110;height:2" coordorigin="325,12036" coordsize="2110,2">
              <v:shape style="position:absolute;left:325;top:12036;width:2110;height:2" coordorigin="325,12036" coordsize="2110,0" path="m325,12036l2434,12036e" filled="f" stroked="t" strokeweight=".238653pt" strokecolor="#4F4F4F">
                <v:path arrowok="t"/>
              </v:shape>
            </v:group>
            <v:group style="position:absolute;left:869;top:11677;width:2;height:364" coordorigin="869,11677" coordsize="2,364">
              <v:shape style="position:absolute;left:869;top:11677;width:2;height:364" coordorigin="869,11677" coordsize="0,364" path="m869,12041l869,11677e" filled="f" stroked="t" strokeweight=".238653pt" strokecolor="#3F3F3F">
                <v:path arrowok="t"/>
              </v:shape>
            </v:group>
            <v:group style="position:absolute;left:1427;top:11625;width:2;height:2150" coordorigin="1427,11625" coordsize="2,2150">
              <v:shape style="position:absolute;left:1427;top:11625;width:2;height:2150" coordorigin="1427,11625" coordsize="0,2150" path="m1427,13774l1427,11625e" filled="f" stroked="t" strokeweight=".954611pt" strokecolor="#4B4B4B">
                <v:path arrowok="t"/>
              </v:shape>
            </v:group>
            <v:group style="position:absolute;left:2425;top:11677;width:2;height:364" coordorigin="2425,11677" coordsize="2,364">
              <v:shape style="position:absolute;left:2425;top:11677;width:2;height:364" coordorigin="2425,11677" coordsize="0,364" path="m2425,12041l2425,11677e" filled="f" stroked="t" strokeweight=".715958pt" strokecolor="#232323">
                <v:path arrowok="t"/>
              </v:shape>
            </v:group>
            <v:group style="position:absolute;left:2420;top:12036;width:3990;height:2" coordorigin="2420,12036" coordsize="3990,2">
              <v:shape style="position:absolute;left:2420;top:12036;width:3990;height:2" coordorigin="2420,12036" coordsize="3990,0" path="m2420,12036l6410,12036e" filled="f" stroked="t" strokeweight=".238653pt" strokecolor="#232323">
                <v:path arrowok="t"/>
              </v:shape>
            </v:group>
            <v:group style="position:absolute;left:6410;top:12036;width:697;height:2" coordorigin="6410,12036" coordsize="697,2">
              <v:shape style="position:absolute;left:6410;top:12036;width:697;height:2" coordorigin="6410,12036" coordsize="697,0" path="m6410,12036l7107,12036e" filled="f" stroked="t" strokeweight=".238653pt" strokecolor="#000000">
                <v:path arrowok="t"/>
              </v:shape>
            </v:group>
            <v:group style="position:absolute;left:7124;top:11663;width:2;height:4869" coordorigin="7124,11663" coordsize="2,4869">
              <v:shape style="position:absolute;left:7124;top:11663;width:2;height:4869" coordorigin="7124,11663" coordsize="0,4869" path="m7124,16532l7124,11663e" filled="f" stroked="t" strokeweight=".715958pt" strokecolor="#4F4F4F">
                <v:path arrowok="t"/>
              </v:shape>
            </v:group>
            <v:group style="position:absolute;left:7093;top:12036;width:368;height:2" coordorigin="7093,12036" coordsize="368,2">
              <v:shape style="position:absolute;left:7093;top:12036;width:368;height:2" coordorigin="7093,12036" coordsize="368,0" path="m7093,12036l7460,12036e" filled="f" stroked="t" strokeweight=".238653pt" strokecolor="#383838">
                <v:path arrowok="t"/>
              </v:shape>
            </v:group>
            <v:group style="position:absolute;left:7460;top:12036;width:4133;height:2" coordorigin="7460,12036" coordsize="4133,2">
              <v:shape style="position:absolute;left:7460;top:12036;width:4133;height:2" coordorigin="7460,12036" coordsize="4133,0" path="m7460,12036l11594,12036e" filled="f" stroked="t" strokeweight=".238653pt" strokecolor="#000000">
                <v:path arrowok="t"/>
              </v:shape>
            </v:group>
            <v:group style="position:absolute;left:869;top:12036;width:2;height:1001" coordorigin="869,12036" coordsize="2,1001">
              <v:shape style="position:absolute;left:869;top:12036;width:2;height:1001" coordorigin="869,12036" coordsize="0,1001" path="m869,13037l869,12036e" filled="f" stroked="t" strokeweight=".238653pt" strokecolor="#000000">
                <v:path arrowok="t"/>
              </v:shape>
            </v:group>
            <v:group style="position:absolute;left:1394;top:12036;width:2;height:785" coordorigin="1394,12036" coordsize="2,785">
              <v:shape style="position:absolute;left:1394;top:12036;width:2;height:785" coordorigin="1394,12036" coordsize="0,785" path="m1394,12821l1394,12036e" filled="f" stroked="t" strokeweight=".715958pt" strokecolor="#000000">
                <v:path arrowok="t"/>
              </v:shape>
            </v:group>
            <v:group style="position:absolute;left:2425;top:12036;width:2;height:785" coordorigin="2425,12036" coordsize="2,785">
              <v:shape style="position:absolute;left:2425;top:12036;width:2;height:785" coordorigin="2425,12036" coordsize="0,785" path="m2425,12821l2425,12036e" filled="f" stroked="t" strokeweight=".715958pt" strokecolor="#000000">
                <v:path arrowok="t"/>
              </v:shape>
            </v:group>
            <v:group style="position:absolute;left:365;top:12376;width:2;height:474" coordorigin="365,12376" coordsize="2,474">
              <v:shape style="position:absolute;left:365;top:12376;width:2;height:474" coordorigin="365,12376" coordsize="0,474" path="m365,12850l365,12376e" filled="f" stroked="t" strokeweight=".477306pt" strokecolor="#2F2F2F">
                <v:path arrowok="t"/>
              </v:shape>
            </v:group>
            <v:group style="position:absolute;left:11618;top:9853;width:2;height:4673" coordorigin="11618,9853" coordsize="2,4673">
              <v:shape style="position:absolute;left:11618;top:9853;width:2;height:4673" coordorigin="11618,9853" coordsize="0,4673" path="m11618,14526l11618,9853e" filled="f" stroked="t" strokeweight=".715958pt" strokecolor="#4B4B4B">
                <v:path arrowok="t"/>
              </v:shape>
            </v:group>
            <v:group style="position:absolute;left:368;top:13753;width:535;height:2" coordorigin="368,13753" coordsize="535,2">
              <v:shape style="position:absolute;left:368;top:13753;width:535;height:2" coordorigin="368,13753" coordsize="535,0" path="m368,13753l902,13753e" filled="f" stroked="t" strokeweight=".954611pt" strokecolor="#646464">
                <v:path arrowok="t"/>
              </v:shape>
            </v:group>
            <v:group style="position:absolute;left:869;top:13037;width:2;height:709" coordorigin="869,13037" coordsize="2,709">
              <v:shape style="position:absolute;left:869;top:13037;width:2;height:709" coordorigin="869,13037" coordsize="0,709" path="m869,13746l869,13037e" filled="f" stroked="t" strokeweight=".238653pt" strokecolor="#131313">
                <v:path arrowok="t"/>
              </v:shape>
            </v:group>
            <v:group style="position:absolute;left:840;top:13750;width:1103;height:2" coordorigin="840,13750" coordsize="1103,2">
              <v:shape style="position:absolute;left:840;top:13750;width:1103;height:2" coordorigin="840,13750" coordsize="1103,0" path="m840,13750l1943,13750e" filled="f" stroked="t" strokeweight=".477306pt" strokecolor="#2B2B2B">
                <v:path arrowok="t"/>
              </v:shape>
            </v:group>
            <v:group style="position:absolute;left:1847;top:13750;width:616;height:2" coordorigin="1847,13750" coordsize="616,2">
              <v:shape style="position:absolute;left:1847;top:13750;width:616;height:2" coordorigin="1847,13750" coordsize="616,0" path="m1847,13750l2463,13750e" filled="f" stroked="t" strokeweight=".954611pt" strokecolor="#4B4B4B">
                <v:path arrowok="t"/>
              </v:shape>
            </v:group>
            <v:group style="position:absolute;left:2461;top:12620;width:2;height:2250" coordorigin="2461,12620" coordsize="2,2250">
              <v:shape style="position:absolute;left:2461;top:12620;width:2;height:2250" coordorigin="2461,12620" coordsize="0,2250" path="m2461,14871l2461,12620e" filled="f" stroked="t" strokeweight=".954611pt" strokecolor="#7C7C7C">
                <v:path arrowok="t"/>
              </v:shape>
            </v:group>
            <v:group style="position:absolute;left:329;top:13731;width:2;height:340" coordorigin="329,13731" coordsize="2,340">
              <v:shape style="position:absolute;left:329;top:13731;width:2;height:340" coordorigin="329,13731" coordsize="0,340" path="m329,14071l329,13731e" filled="f" stroked="t" strokeweight=".715958pt" strokecolor="#000000">
                <v:path arrowok="t"/>
              </v:shape>
            </v:group>
            <v:group style="position:absolute;left:869;top:13731;width:2;height:340" coordorigin="869,13731" coordsize="2,340">
              <v:shape style="position:absolute;left:869;top:13731;width:2;height:340" coordorigin="869,13731" coordsize="0,340" path="m869,14071l869,13731e" filled="f" stroked="t" strokeweight=".238653pt" strokecolor="#343434">
                <v:path arrowok="t"/>
              </v:shape>
            </v:group>
            <v:group style="position:absolute;left:1394;top:13731;width:2;height:340" coordorigin="1394,13731" coordsize="2,340">
              <v:shape style="position:absolute;left:1394;top:13731;width:2;height:340" coordorigin="1394,13731" coordsize="0,340" path="m1394,14071l1394,13731e" filled="f" stroked="t" strokeweight=".715958pt" strokecolor="#2B2B2B">
                <v:path arrowok="t"/>
              </v:shape>
            </v:group>
            <v:group style="position:absolute;left:2425;top:13731;width:2;height:340" coordorigin="2425,13731" coordsize="2,340">
              <v:shape style="position:absolute;left:2425;top:13731;width:2;height:340" coordorigin="2425,13731" coordsize="0,340" path="m2425,14071l2425,13731e" filled="f" stroked="t" strokeweight=".715958pt" strokecolor="#484848">
                <v:path arrowok="t"/>
              </v:shape>
            </v:group>
            <v:group style="position:absolute;left:365;top:14042;width:2;height:2547" coordorigin="365,14042" coordsize="2,2547">
              <v:shape style="position:absolute;left:365;top:14042;width:2;height:2547" coordorigin="365,14042" coordsize="0,2547" path="m365,16589l365,14042e" filled="f" stroked="t" strokeweight=".715958pt" strokecolor="#5B5B5B">
                <v:path arrowok="t"/>
              </v:shape>
            </v:group>
            <v:group style="position:absolute;left:869;top:14071;width:2;height:2494" coordorigin="869,14071" coordsize="2,2494">
              <v:shape style="position:absolute;left:869;top:14071;width:2;height:2494" coordorigin="869,14071" coordsize="0,2494" path="m869,16565l869,14071e" filled="f" stroked="t" strokeweight=".238653pt" strokecolor="#000000">
                <v:path arrowok="t"/>
              </v:shape>
            </v:group>
            <v:group style="position:absolute;left:1394;top:14071;width:2;height:1288" coordorigin="1394,14071" coordsize="2,1288">
              <v:shape style="position:absolute;left:1394;top:14071;width:2;height:1288" coordorigin="1394,14071" coordsize="0,1288" path="m1394,15359l1394,14071e" filled="f" stroked="t" strokeweight=".715958pt" strokecolor="#000000">
                <v:path arrowok="t"/>
              </v:shape>
            </v:group>
            <v:group style="position:absolute;left:2425;top:14071;width:2;height:2494" coordorigin="2425,14071" coordsize="2,2494">
              <v:shape style="position:absolute;left:2425;top:14071;width:2;height:2494" coordorigin="2425,14071" coordsize="0,2494" path="m2425,16565l2425,14071e" filled="f" stroked="t" strokeweight=".715958pt" strokecolor="#000000">
                <v:path arrowok="t"/>
              </v:shape>
            </v:group>
            <v:group style="position:absolute;left:11589;top:14071;width:2;height:239" coordorigin="11589,14071" coordsize="2,239">
              <v:shape style="position:absolute;left:11589;top:14071;width:2;height:239" coordorigin="11589,14071" coordsize="0,239" path="m11589,14310l11589,14071e" filled="f" stroked="t" strokeweight=".238653pt" strokecolor="#000000">
                <v:path arrowok="t"/>
              </v:shape>
            </v:group>
            <v:group style="position:absolute;left:11589;top:14459;width:2;height:1513" coordorigin="11589,14459" coordsize="2,1513">
              <v:shape style="position:absolute;left:11589;top:14459;width:2;height:1513" coordorigin="11589,14459" coordsize="0,1513" path="m11589,15972l11589,14459e" filled="f" stroked="t" strokeweight=".238653pt" strokecolor="#000000">
                <v:path arrowok="t"/>
              </v:shape>
            </v:group>
            <v:group style="position:absolute;left:7131;top:12132;width:2;height:4438" coordorigin="7131,12132" coordsize="2,4438">
              <v:shape style="position:absolute;left:7131;top:12132;width:2;height:4438" coordorigin="7131,12132" coordsize="0,4438" path="m7131,16570l7131,12132e" filled="f" stroked="t" strokeweight=".477306pt" strokecolor="#4F4F4F">
                <v:path arrowok="t"/>
              </v:shape>
            </v:group>
            <v:group style="position:absolute;left:7133;top:15076;width:2;height:182" coordorigin="7133,15076" coordsize="2,182">
              <v:shape style="position:absolute;left:7133;top:15076;width:2;height:182" coordorigin="7133,15076" coordsize="0,182" path="m7133,15258l7133,15076e" filled="f" stroked="t" strokeweight=".477306pt" strokecolor="#383838">
                <v:path arrowok="t"/>
              </v:shape>
            </v:group>
            <v:group style="position:absolute;left:329;top:15359;width:2;height:1202" coordorigin="329,15359" coordsize="2,1202">
              <v:shape style="position:absolute;left:329;top:15359;width:2;height:1202" coordorigin="329,15359" coordsize="0,1202" path="m329,16561l329,15359e" filled="f" stroked="t" strokeweight=".715958pt" strokecolor="#000000">
                <v:path arrowok="t"/>
              </v:shape>
            </v:group>
            <v:group style="position:absolute;left:1430;top:15330;width:2;height:134" coordorigin="1430,15330" coordsize="2,134">
              <v:shape style="position:absolute;left:1430;top:15330;width:2;height:134" coordorigin="1430,15330" coordsize="0,134" path="m1430,15464l1430,15330e" filled="f" stroked="t" strokeweight="1.193264pt" strokecolor="#A3A3A3">
                <v:path arrowok="t"/>
              </v:shape>
            </v:group>
            <v:group style="position:absolute;left:1394;top:15436;width:2;height:1125" coordorigin="1394,15436" coordsize="2,1125">
              <v:shape style="position:absolute;left:1394;top:15436;width:2;height:1125" coordorigin="1394,15436" coordsize="0,1125" path="m1394,16561l1394,15436e" filled="f" stroked="t" strokeweight=".715958pt" strokecolor="#000000">
                <v:path arrowok="t"/>
              </v:shape>
            </v:group>
            <v:group style="position:absolute;left:372;top:16580;width:7284;height:2" coordorigin="372,16580" coordsize="7284,2">
              <v:shape style="position:absolute;left:372;top:16580;width:7284;height:2" coordorigin="372,16580" coordsize="7284,0" path="m372,16580l7656,16580e" filled="f" stroked="t" strokeweight=".477306pt" strokecolor="#606060">
                <v:path arrowok="t"/>
              </v:shape>
            </v:group>
            <v:group style="position:absolute;left:3823;top:16570;width:258;height:2" coordorigin="3823,16570" coordsize="258,2">
              <v:shape style="position:absolute;left:3823;top:16570;width:258;height:2" coordorigin="3823,16570" coordsize="258,0" path="m3823,16570l4081,16570e" filled="f" stroked="t" strokeweight=".477306pt" strokecolor="#484848">
                <v:path arrowok="t"/>
              </v:shape>
            </v:group>
            <v:group style="position:absolute;left:6176;top:16561;width:525;height:2" coordorigin="6176,16561" coordsize="525,2">
              <v:shape style="position:absolute;left:6176;top:16561;width:525;height:2" coordorigin="6176,16561" coordsize="525,0" path="m6176,16561l6701,16561e" filled="f" stroked="t" strokeweight=".477306pt" strokecolor="#4F4F4F">
                <v:path arrowok="t"/>
              </v:shape>
            </v:group>
            <v:group style="position:absolute;left:4024;top:16565;width:5923;height:2" coordorigin="4024,16565" coordsize="5923,2">
              <v:shape style="position:absolute;left:4024;top:16565;width:5923;height:2" coordorigin="4024,16565" coordsize="5923,0" path="m4024,16565l9947,16565e" filled="f" stroked="t" strokeweight=".715958pt" strokecolor="#646464">
                <v:path arrowok="t"/>
              </v:shape>
            </v:group>
            <v:group style="position:absolute;left:7432;top:16556;width:4181;height:2" coordorigin="7432,16556" coordsize="4181,2">
              <v:shape style="position:absolute;left:7432;top:16556;width:4181;height:2" coordorigin="7432,16556" coordsize="4181,0" path="m7432,16556l11613,16556e" filled="f" stroked="t" strokeweight=".477306pt" strokecolor="#676767">
                <v:path arrowok="t"/>
              </v:shape>
            </v:group>
            <v:group style="position:absolute;left:8668;top:16551;width:210;height:2" coordorigin="8668,16551" coordsize="210,2">
              <v:shape style="position:absolute;left:8668;top:16551;width:210;height:2" coordorigin="8668,16551" coordsize="210,0" path="m8668,16551l8878,16551e" filled="f" stroked="t" strokeweight=".477306pt" strokecolor="#484848">
                <v:path arrowok="t"/>
              </v:shape>
            </v:group>
            <v:group style="position:absolute;left:9355;top:16546;width:2258;height:2" coordorigin="9355,16546" coordsize="2258,2">
              <v:shape style="position:absolute;left:9355;top:16546;width:2258;height:2" coordorigin="9355,16546" coordsize="2258,0" path="m9355,16546l11613,16546e" filled="f" stroked="t" strokeweight=".715958pt" strokecolor="#676767">
                <v:path arrowok="t"/>
              </v:shape>
            </v:group>
            <v:group style="position:absolute;left:11193;top:16542;width:430;height:2" coordorigin="11193,16542" coordsize="430,2">
              <v:shape style="position:absolute;left:11193;top:16542;width:430;height:2" coordorigin="11193,16542" coordsize="430,0" path="m11193,16542l11622,16542e" filled="f" stroked="t" strokeweight=".477306pt" strokecolor="#545454">
                <v:path arrowok="t"/>
              </v:shape>
            </v:group>
            <v:group style="position:absolute;left:11589;top:15972;width:2;height:594" coordorigin="11589,15972" coordsize="2,594">
              <v:shape style="position:absolute;left:11589;top:15972;width:2;height:594" coordorigin="11589,15972" coordsize="0,594" path="m11589,16565l11589,15972e" filled="f" stroked="t" strokeweight=".238653pt" strokecolor="#54545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8.408051pt;margin-top:-.148993pt;width:.1pt;height:10.231934pt;mso-position-horizontal-relative:page;mso-position-vertical-relative:paragraph;z-index:-15547" coordorigin="10168,-3" coordsize="2,205">
            <v:shape style="position:absolute;left:10168;top:-3;width:2;height:205" coordorigin="10168,-3" coordsize="0,205" path="m10168,202l10168,-3e" filled="f" stroked="t" strokeweight="2.472625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2.195679pt;margin-top:-2.762705pt;width:4.434705pt;height:5.5pt;mso-position-horizontal-relative:page;mso-position-vertical-relative:paragraph;z-index:-15538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F3F3F"/>
                      <w:w w:val="152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F3F3F"/>
                      <w:w w:val="15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45752pt;margin-top:13.245875pt;width:31.304971pt;height:10pt;mso-position-horizontal-relative:page;mso-position-vertical-relative:paragraph;z-index:-1553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82828"/>
                      <w:spacing w:val="0"/>
                      <w:w w:val="459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82828"/>
                      <w:spacing w:val="-121"/>
                      <w:w w:val="45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07"/>
                      <w:b/>
                      <w:bCs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06"/>
                      <w:b/>
                      <w:bCs/>
                      <w:i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0"/>
                      <w:w w:val="107"/>
                      <w:b/>
                      <w:bCs/>
                      <w:i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82828"/>
                      <w:spacing w:val="-43"/>
                      <w:w w:val="107"/>
                      <w:b/>
                      <w:bCs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"/>
          <w:szCs w:val="9"/>
          <w:color w:val="707272"/>
          <w:spacing w:val="0"/>
          <w:w w:val="188"/>
        </w:rPr>
        <w:t>.</w:t>
      </w:r>
      <w:r>
        <w:rPr>
          <w:rFonts w:ascii="Arial" w:hAnsi="Arial" w:cs="Arial" w:eastAsia="Arial"/>
          <w:sz w:val="9"/>
          <w:szCs w:val="9"/>
          <w:color w:val="707272"/>
          <w:spacing w:val="-41"/>
          <w:w w:val="188"/>
        </w:rPr>
        <w:t> </w:t>
      </w:r>
      <w:r>
        <w:rPr>
          <w:rFonts w:ascii="Arial" w:hAnsi="Arial" w:cs="Arial" w:eastAsia="Arial"/>
          <w:sz w:val="9"/>
          <w:szCs w:val="9"/>
          <w:color w:val="707272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707272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919191"/>
          <w:spacing w:val="0"/>
          <w:w w:val="188"/>
          <w:i/>
        </w:rPr>
        <w:t>r</w:t>
      </w:r>
      <w:r>
        <w:rPr>
          <w:rFonts w:ascii="Arial" w:hAnsi="Arial" w:cs="Arial" w:eastAsia="Arial"/>
          <w:sz w:val="9"/>
          <w:szCs w:val="9"/>
          <w:color w:val="919191"/>
          <w:spacing w:val="0"/>
          <w:w w:val="188"/>
          <w:i/>
        </w:rPr>
        <w:t>  </w:t>
      </w:r>
      <w:r>
        <w:rPr>
          <w:rFonts w:ascii="Arial" w:hAnsi="Arial" w:cs="Arial" w:eastAsia="Arial"/>
          <w:sz w:val="9"/>
          <w:szCs w:val="9"/>
          <w:color w:val="919191"/>
          <w:spacing w:val="22"/>
          <w:w w:val="188"/>
          <w:i/>
        </w:rPr>
        <w:t> </w:t>
      </w:r>
      <w:r>
        <w:rPr>
          <w:rFonts w:ascii="Arial" w:hAnsi="Arial" w:cs="Arial" w:eastAsia="Arial"/>
          <w:sz w:val="15"/>
          <w:szCs w:val="15"/>
          <w:color w:val="A7A8A8"/>
          <w:spacing w:val="-30"/>
          <w:w w:val="95"/>
        </w:rPr>
        <w:t>·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45"/>
        </w:rPr>
        <w:t>!!U'I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  <w:tab/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4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4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82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k-"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right="1025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523.618652pt;margin-top:3.083357pt;width:.1pt;height:4.71167pt;mso-position-horizontal-relative:page;mso-position-vertical-relative:paragraph;z-index:-15546" coordorigin="10472,62" coordsize="2,94">
            <v:shape style="position:absolute;left:10472;top:62;width:2;height:94" coordorigin="10472,62" coordsize="0,94" path="m10472,156l10472,62e" filled="f" stroked="t" strokeweight="1.027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7"/>
          <w:szCs w:val="7"/>
          <w:color w:val="BDBDBD"/>
          <w:spacing w:val="-4"/>
          <w:w w:val="53"/>
          <w:position w:val="1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707272"/>
          <w:spacing w:val="0"/>
          <w:w w:val="54"/>
          <w:position w:val="1"/>
        </w:rPr>
        <w:t>.....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874" w:right="4659" w:firstLine="-11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52pt;margin-top:11.963067pt;width:486.032302pt;height:46.5pt;mso-position-horizontal-relative:page;mso-position-vertical-relative:paragraph;z-index:-15534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80"/>
                    <w:jc w:val="left"/>
                    <w:tabs>
                      <w:tab w:pos="9060" w:val="left"/>
                    </w:tabs>
                    <w:rPr>
                      <w:rFonts w:ascii="Arial" w:hAnsi="Arial" w:cs="Arial" w:eastAsia="Arial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0"/>
                      <w:position w:val="24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-12"/>
                      <w:w w:val="100"/>
                      <w:position w:val="24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0"/>
                      <w:position w:val="24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0"/>
                      <w:position w:val="24"/>
                    </w:rPr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707272"/>
                      <w:spacing w:val="0"/>
                      <w:w w:val="211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2" w:lineRule="exact"/>
        <w:ind w:left="1219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440002pt;margin-top:-38.0648pt;width:486.77713pt;height:52.670573pt;mso-position-horizontal-relative:page;mso-position-vertical-relative:paragraph;z-index:-15533" type="#_x0000_t202" filled="f" stroked="f">
            <v:textbox inset="0,0,0,0">
              <w:txbxContent>
                <w:p>
                  <w:pPr>
                    <w:spacing w:before="0" w:after="0" w:line="1053" w:lineRule="exact"/>
                    <w:ind w:right="-198"/>
                    <w:jc w:val="left"/>
                    <w:tabs>
                      <w:tab w:pos="8580" w:val="left"/>
                    </w:tabs>
                    <w:rPr>
                      <w:rFonts w:ascii="Arial" w:hAnsi="Arial" w:cs="Arial" w:eastAsia="Arial"/>
                      <w:sz w:val="96"/>
                      <w:szCs w:val="9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13131"/>
                      <w:spacing w:val="0"/>
                      <w:w w:val="143"/>
                      <w:b/>
                      <w:bCs/>
                      <w:position w:val="13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13131"/>
                      <w:spacing w:val="0"/>
                      <w:w w:val="100"/>
                      <w:b/>
                      <w:bCs/>
                      <w:position w:val="1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13131"/>
                      <w:spacing w:val="0"/>
                      <w:w w:val="100"/>
                      <w:b/>
                      <w:bCs/>
                      <w:position w:val="13"/>
                    </w:rPr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707272"/>
                      <w:spacing w:val="0"/>
                      <w:w w:val="143"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12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5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994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7"/>
        </w:rPr>
        <w:t>BE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7"/>
        </w:rPr>
        <w:t>l</w:t>
      </w:r>
      <w:r>
        <w:rPr>
          <w:rFonts w:ascii="Arial" w:hAnsi="Arial" w:cs="Arial" w:eastAsia="Arial"/>
          <w:sz w:val="14"/>
          <w:szCs w:val="14"/>
          <w:color w:val="313131"/>
          <w:spacing w:val="38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3"/>
          <w:position w:val="7"/>
        </w:rPr>
        <w:t>EDIYFSI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9" w:after="0" w:line="240" w:lineRule="auto"/>
        <w:ind w:left="451" w:right="-20"/>
        <w:jc w:val="left"/>
        <w:tabs>
          <w:tab w:pos="1780" w:val="left"/>
          <w:tab w:pos="566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2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2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999A99"/>
          <w:spacing w:val="-6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.28.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.2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93939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u w:val="single" w:color="9393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47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233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1"/>
          <w:w w:val="100"/>
          <w:position w:val="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17:23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2"/>
        </w:rPr>
        <w:t>re!: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30" w:lineRule="atLeast"/>
        <w:ind w:left="466" w:right="3198" w:firstLine="5"/>
        <w:jc w:val="left"/>
        <w:tabs>
          <w:tab w:pos="1840" w:val="left"/>
          <w:tab w:pos="3260" w:val="left"/>
          <w:tab w:pos="464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</w:rPr>
        <w:t>28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[Kayıt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3582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47"/>
          <w:position w:val="2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2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2"/>
        </w:rPr>
        <w:t>DEMİRKAFA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0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42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6"/>
          <w:position w:val="0"/>
        </w:rPr>
        <w:t>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5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7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28"/>
          <w:w w:val="74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0"/>
          <w:position w:val="0"/>
        </w:rPr>
        <w:t>Za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"/>
          <w:w w:val="111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0"/>
        </w:rPr>
        <w:t>eı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3051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4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9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7"/>
          <w:w w:val="106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0"/>
        </w:rPr>
        <w:t>k/İ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2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461" w:right="-20"/>
        <w:jc w:val="left"/>
        <w:tabs>
          <w:tab w:pos="1840" w:val="left"/>
          <w:tab w:pos="61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-1"/>
        </w:rPr>
        <w:t>oğn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3051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2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elç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9"/>
          <w:w w:val="92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6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MİR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C1C1C1"/>
          <w:spacing w:val="0"/>
          <w:w w:val="65"/>
          <w:position w:val="4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461" w:right="-20"/>
        <w:jc w:val="left"/>
        <w:tabs>
          <w:tab w:pos="1840" w:val="left"/>
          <w:tab w:pos="49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50" w:lineRule="exact"/>
        <w:ind w:left="461" w:right="-20"/>
        <w:jc w:val="left"/>
        <w:tabs>
          <w:tab w:pos="376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0"/>
          <w:w w:val="81"/>
          <w:position w:val="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D4D"/>
          <w:spacing w:val="-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7"/>
          <w:position w:val="4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7"/>
          <w:position w:val="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07"/>
          <w:position w:val="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-42"/>
          <w:w w:val="107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27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4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-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3"/>
        </w:rPr>
        <w:t>yapı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3729" w:right="51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8.960007pt;margin-top:.611691pt;width:83.423663pt;height:25.5pt;mso-position-horizontal-relative:page;mso-position-vertical-relative:paragraph;z-index:-15532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600" w:val="left"/>
                      <w:tab w:pos="158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-64"/>
                      <w:w w:val="5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D4D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D4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D4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13131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1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1"/>
        </w:rPr>
        <w:t>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4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45"/>
          <w:position w:val="1"/>
        </w:rPr>
        <w:t>!_Ş_&lt;!2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45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45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2"/>
          <w:w w:val="4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1"/>
          <w:position w:val="1"/>
        </w:rPr>
        <w:t>geı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3888" w:right="-20"/>
        <w:jc w:val="left"/>
        <w:tabs>
          <w:tab w:pos="570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C1C1C1"/>
          <w:spacing w:val="0"/>
          <w:w w:val="190"/>
          <w:position w:val="-7"/>
        </w:rPr>
        <w:t>'</w:t>
      </w:r>
      <w:r>
        <w:rPr>
          <w:rFonts w:ascii="Arial" w:hAnsi="Arial" w:cs="Arial" w:eastAsia="Arial"/>
          <w:sz w:val="15"/>
          <w:szCs w:val="15"/>
          <w:color w:val="C1C1C1"/>
          <w:spacing w:val="0"/>
          <w:w w:val="190"/>
          <w:position w:val="-7"/>
        </w:rPr>
        <w:t> </w:t>
      </w:r>
      <w:r>
        <w:rPr>
          <w:rFonts w:ascii="Arial" w:hAnsi="Arial" w:cs="Arial" w:eastAsia="Arial"/>
          <w:sz w:val="15"/>
          <w:szCs w:val="15"/>
          <w:color w:val="C1C1C1"/>
          <w:spacing w:val="12"/>
          <w:w w:val="190"/>
          <w:position w:val="-7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7"/>
        </w:rPr>
        <w:t>X</w:t>
      </w:r>
      <w:r>
        <w:rPr>
          <w:rFonts w:ascii="Arial" w:hAnsi="Arial" w:cs="Arial" w:eastAsia="Arial"/>
          <w:sz w:val="15"/>
          <w:szCs w:val="15"/>
          <w:color w:val="313131"/>
          <w:spacing w:val="-21"/>
          <w:w w:val="100"/>
          <w:position w:val="-7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52"/>
          <w:position w:val="-7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17:40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461" w:right="-20"/>
        <w:jc w:val="left"/>
        <w:tabs>
          <w:tab w:pos="220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!Sa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7"/>
          <w:w w:val="9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94"/>
        </w:rPr>
        <w:t>(J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CU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2"/>
          <w:w w:val="115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9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4"/>
          <w:w w:val="9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w w:val="64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w w:val="65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D4D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21"/>
          <w:szCs w:val="21"/>
          <w:color w:val="4B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Hakkı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0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2"/>
          <w:w w:val="1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1" w:lineRule="auto"/>
        <w:ind w:left="432" w:right="2649" w:firstLine="1786"/>
        <w:jc w:val="left"/>
        <w:tabs>
          <w:tab w:pos="2200" w:val="left"/>
          <w:tab w:pos="482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:17:24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:17:28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1"/>
        </w:rPr>
        <w:t>pid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5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461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821" w:right="48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2237" w:right="4465" w:firstLine="2611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272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7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7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right="-20"/>
        <w:jc w:val="left"/>
        <w:tabs>
          <w:tab w:pos="440" w:val="left"/>
          <w:tab w:pos="2280" w:val="left"/>
          <w:tab w:pos="482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5E5E5E"/>
          <w:spacing w:val="0"/>
          <w:w w:val="64"/>
          <w:position w:val="6"/>
        </w:rPr>
        <w:t>i</w:t>
      </w:r>
      <w:r>
        <w:rPr>
          <w:rFonts w:ascii="Arial" w:hAnsi="Arial" w:cs="Arial" w:eastAsia="Arial"/>
          <w:sz w:val="17"/>
          <w:szCs w:val="17"/>
          <w:color w:val="5E5E5E"/>
          <w:spacing w:val="0"/>
          <w:w w:val="64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5E5E5E"/>
          <w:spacing w:val="17"/>
          <w:w w:val="64"/>
          <w:position w:val="6"/>
        </w:rPr>
        <w:t> 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218"/>
          <w:position w:val="6"/>
        </w:rPr>
        <w:t>-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0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0"/>
        </w:rPr>
        <w:t>::ırdımcı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0"/>
        </w:rPr>
        <w:t>if..raç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right="-20"/>
        <w:jc w:val="left"/>
        <w:tabs>
          <w:tab w:pos="660" w:val="left"/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E5E5E"/>
          <w:spacing w:val="0"/>
          <w:w w:val="55"/>
          <w:position w:val="2"/>
        </w:rPr>
        <w:t>i</w:t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5E5E5E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.mi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2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79" w:lineRule="exact"/>
        <w:ind w:left="2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99A99"/>
          <w:spacing w:val="0"/>
          <w:w w:val="100"/>
          <w:position w:val="-3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999A99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0" w:right="0"/>
        </w:sectPr>
      </w:pPr>
      <w:rPr/>
    </w:p>
    <w:p>
      <w:pPr>
        <w:spacing w:before="0" w:after="0" w:line="306" w:lineRule="exact"/>
        <w:ind w:left="432" w:right="-85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C1C1C1"/>
          <w:spacing w:val="-100"/>
          <w:w w:val="408"/>
          <w:position w:val="0"/>
        </w:rPr>
        <w:t>-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4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3"/>
          <w:w w:val="104"/>
          <w:position w:val="1"/>
        </w:rPr>
        <w:t>n</w:t>
      </w:r>
      <w:r>
        <w:rPr>
          <w:rFonts w:ascii="Arial" w:hAnsi="Arial" w:cs="Arial" w:eastAsia="Arial"/>
          <w:sz w:val="30"/>
          <w:szCs w:val="30"/>
          <w:color w:val="313131"/>
          <w:spacing w:val="0"/>
          <w:w w:val="57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13131"/>
          <w:spacing w:val="-123"/>
          <w:w w:val="5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1"/>
        </w:rPr>
        <w:t>varıldığında,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görüldi.i.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left="24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2" w:equalWidth="0">
            <w:col w:w="2065" w:space="307"/>
            <w:col w:w="9548"/>
          </w:cols>
        </w:sectPr>
      </w:pPr>
      <w:rPr/>
    </w:p>
    <w:p>
      <w:pPr>
        <w:spacing w:before="8" w:after="0" w:line="195" w:lineRule="exact"/>
        <w:ind w:left="432" w:right="-20"/>
        <w:jc w:val="left"/>
        <w:tabs>
          <w:tab w:pos="3080" w:val="left"/>
          <w:tab w:pos="4880" w:val="left"/>
          <w:tab w:pos="674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fSöndürme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1"/>
        </w:rPr>
        <w:t>işlenerek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[Köpük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2"/>
          <w:w w:val="47"/>
          <w:position w:val="-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5635" w:right="-20"/>
        <w:jc w:val="left"/>
        <w:tabs>
          <w:tab w:pos="6740" w:val="left"/>
          <w:tab w:pos="83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0,25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52"/>
          <w:position w:val="0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5E5E5E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2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Odanın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çekyat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koltu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sandalye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pençere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oda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58" w:lineRule="auto"/>
        <w:ind w:left="461" w:right="2109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süretiyle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2237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Eşyadaki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:30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zarar:20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6" w:lineRule="exact"/>
        <w:ind w:left="227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1"/>
          <w:position w:val="-1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Zarar:50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27"/>
          <w:position w:val="-1"/>
        </w:rPr>
        <w:t>tl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8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kullanlmaya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4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  <w:position w:val="-2"/>
        </w:rPr>
        <w:t>ör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3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sağdaki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odanı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13131"/>
          <w:w w:val="56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13131"/>
          <w:spacing w:val="2"/>
          <w:w w:val="5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yapıya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odadaki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[pencerini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çekyatı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514" w:right="-20"/>
        <w:jc w:val="left"/>
        <w:tabs>
          <w:tab w:pos="220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1"/>
        </w:rPr>
        <w:t>goıtalı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92"/>
          <w:position w:val="1"/>
        </w:rPr>
        <w:t>!ş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1"/>
        </w:rPr>
        <w:t>rk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1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4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4"/>
          <w:position w:val="1"/>
        </w:rPr>
        <w:t>ede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8"/>
          <w:position w:val="1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461" w:right="-20"/>
        <w:jc w:val="left"/>
        <w:tabs>
          <w:tab w:pos="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61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Polis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470" w:right="-20"/>
        <w:jc w:val="left"/>
        <w:tabs>
          <w:tab w:pos="220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lfarih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28.05.2017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B4D4D"/>
          <w:spacing w:val="0"/>
          <w:w w:val="86"/>
        </w:rPr>
        <w:t>!Saa</w:t>
      </w:r>
      <w:r>
        <w:rPr>
          <w:rFonts w:ascii="Times New Roman" w:hAnsi="Times New Roman" w:cs="Times New Roman" w:eastAsia="Times New Roman"/>
          <w:sz w:val="21"/>
          <w:szCs w:val="21"/>
          <w:color w:val="4B4D4D"/>
          <w:spacing w:val="9"/>
          <w:w w:val="86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5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8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97" w:lineRule="auto"/>
        <w:ind w:left="466" w:right="1784" w:firstLine="653"/>
        <w:jc w:val="left"/>
        <w:tabs>
          <w:tab w:pos="1620" w:val="left"/>
          <w:tab w:pos="2460" w:val="left"/>
          <w:tab w:pos="87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C1C1C1"/>
          <w:spacing w:val="0"/>
          <w:w w:val="78"/>
          <w:position w:val="-9"/>
        </w:rPr>
        <w:t>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80" w:after="0" w:line="214" w:lineRule="exact"/>
        <w:ind w:left="2381" w:right="-20"/>
        <w:jc w:val="left"/>
        <w:tabs>
          <w:tab w:pos="3700" w:val="left"/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34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34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313131"/>
          <w:spacing w:val="-17"/>
          <w:w w:val="134"/>
          <w:position w:val="-1"/>
        </w:rPr>
        <w:t>n</w:t>
      </w:r>
      <w:r>
        <w:rPr>
          <w:rFonts w:ascii="Arial" w:hAnsi="Arial" w:cs="Arial" w:eastAsia="Arial"/>
          <w:sz w:val="18"/>
          <w:szCs w:val="18"/>
          <w:color w:val="4B4D4D"/>
          <w:spacing w:val="0"/>
          <w:w w:val="134"/>
          <w:position w:val="-1"/>
        </w:rPr>
        <w:t>:</w:t>
      </w:r>
      <w:r>
        <w:rPr>
          <w:rFonts w:ascii="Arial" w:hAnsi="Arial" w:cs="Arial" w:eastAsia="Arial"/>
          <w:sz w:val="18"/>
          <w:szCs w:val="18"/>
          <w:color w:val="4B4D4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4B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8" w:lineRule="auto"/>
        <w:ind w:left="499" w:right="-53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532" w:lineRule="exact"/>
        <w:ind w:right="-151"/>
        <w:jc w:val="left"/>
        <w:tabs>
          <w:tab w:pos="13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559998pt;margin-top:5.645241pt;width:5.5461pt;height:9.5pt;mso-position-horizontal-relative:page;mso-position-vertical-relative:paragraph;z-index:-15531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spacing w:val="0"/>
                      <w:w w:val="105"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6.080017pt;margin-top:26.59252pt;width:44.055171pt;height:34pt;mso-position-horizontal-relative:page;mso-position-vertical-relative:paragraph;z-index:-15530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rPr>
                      <w:rFonts w:ascii="Times New Roman" w:hAnsi="Times New Roman" w:cs="Times New Roman" w:eastAsia="Times New Roman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68"/>
                      <w:szCs w:val="68"/>
                      <w:color w:val="33388A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33388A"/>
                      <w:spacing w:val="-40"/>
                      <w:w w:val="99"/>
                      <w:u w:val="single" w:color="2B38A8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33388A"/>
                      <w:spacing w:val="-40"/>
                      <w:w w:val="99"/>
                      <w:u w:val="single" w:color="2B38A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33388A"/>
                      <w:spacing w:val="0"/>
                      <w:w w:val="90"/>
                      <w:u w:val="single" w:color="2B38A8"/>
                      <w:position w:val="-1"/>
                    </w:rPr>
                    <w:t>C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33388A"/>
                      <w:spacing w:val="30"/>
                      <w:w w:val="90"/>
                      <w:u w:val="single" w:color="2B38A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33388A"/>
                      <w:spacing w:val="30"/>
                      <w:w w:val="90"/>
                      <w:u w:val="single" w:color="2B38A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33388A"/>
                      <w:spacing w:val="30"/>
                      <w:w w:val="9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8"/>
                      <w:szCs w:val="68"/>
                      <w:color w:val="33388A"/>
                      <w:spacing w:val="30"/>
                      <w:w w:val="9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33388A"/>
                      <w:spacing w:val="-161"/>
                      <w:w w:val="77"/>
                      <w:position w:val="-1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74"/>
          <w:szCs w:val="74"/>
          <w:color w:val="5E5E5E"/>
          <w:spacing w:val="11"/>
          <w:w w:val="29"/>
          <w:i/>
          <w:position w:val="-19"/>
        </w:rPr>
        <w:t>N</w:t>
      </w:r>
      <w:r>
        <w:rPr>
          <w:rFonts w:ascii="Courier New" w:hAnsi="Courier New" w:cs="Courier New" w:eastAsia="Courier New"/>
          <w:sz w:val="74"/>
          <w:szCs w:val="74"/>
          <w:color w:val="424970"/>
          <w:spacing w:val="105"/>
          <w:w w:val="79"/>
          <w:i/>
          <w:position w:val="-19"/>
        </w:rPr>
        <w:t>L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208"/>
          <w:position w:val="-20"/>
        </w:rPr>
        <w:t>i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0"/>
          <w:w w:val="142"/>
          <w:b/>
          <w:bCs/>
          <w:position w:val="-22"/>
        </w:rPr>
        <w:t>Qu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0"/>
          <w:w w:val="55"/>
          <w:b/>
          <w:bCs/>
          <w:position w:val="-18"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26"/>
          <w:w w:val="55"/>
          <w:b/>
          <w:bCs/>
          <w:position w:val="-18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0"/>
          <w:w w:val="55"/>
          <w:b/>
          <w:bCs/>
          <w:position w:val="-18"/>
        </w:rPr>
        <w:t>4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32"/>
          <w:w w:val="55"/>
          <w:b/>
          <w:bCs/>
          <w:position w:val="-1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4"/>
          <w:position w:val="-18"/>
        </w:rPr>
        <w:t>Haz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4"/>
          <w:position w:val="-18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3"/>
          <w:w w:val="74"/>
          <w:position w:val="-1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4"/>
          <w:position w:val="-18"/>
        </w:rPr>
        <w:t>Jij7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3" w:equalWidth="0">
            <w:col w:w="836" w:space="2015"/>
            <w:col w:w="1859" w:space="555"/>
            <w:col w:w="6655"/>
          </w:cols>
        </w:sectPr>
      </w:pPr>
      <w:rPr/>
    </w:p>
    <w:p>
      <w:pPr>
        <w:spacing w:before="57" w:after="0" w:line="171" w:lineRule="exact"/>
        <w:ind w:right="238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89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2" w:lineRule="atLeast"/>
        <w:ind w:left="2726" w:right="-20"/>
        <w:jc w:val="left"/>
        <w:tabs>
          <w:tab w:pos="4000" w:val="left"/>
          <w:tab w:pos="5160" w:val="left"/>
          <w:tab w:pos="8980" w:val="left"/>
          <w:tab w:pos="10360" w:val="left"/>
          <w:tab w:pos="111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880005pt;margin-top:6.968397pt;width:21.853126pt;height:52.5pt;mso-position-horizontal-relative:page;mso-position-vertical-relative:paragraph;z-index:-15529" type="#_x0000_t202" filled="f" stroked="f">
            <v:textbox inset="0,0,0,0">
              <w:txbxContent>
                <w:p>
                  <w:pPr>
                    <w:spacing w:before="0" w:after="0" w:line="1050" w:lineRule="exact"/>
                    <w:ind w:right="-198"/>
                    <w:jc w:val="left"/>
                    <w:rPr>
                      <w:rFonts w:ascii="Arial" w:hAnsi="Arial" w:cs="Arial" w:eastAsia="Arial"/>
                      <w:sz w:val="105"/>
                      <w:szCs w:val="105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424970"/>
                      <w:spacing w:val="0"/>
                      <w:w w:val="125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13"/>
        </w:rPr>
        <w:t>Güne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13"/>
        </w:rPr>
        <w:t>y</w:t>
      </w:r>
      <w:r>
        <w:rPr>
          <w:rFonts w:ascii="Arial" w:hAnsi="Arial" w:cs="Arial" w:eastAsia="Arial"/>
          <w:sz w:val="19"/>
          <w:szCs w:val="19"/>
          <w:color w:val="313131"/>
          <w:spacing w:val="24"/>
          <w:w w:val="100"/>
          <w:b/>
          <w:bCs/>
          <w:position w:val="1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13"/>
        </w:rPr>
        <w:t>861</w:t>
      </w:r>
      <w:r>
        <w:rPr>
          <w:rFonts w:ascii="Arial" w:hAnsi="Arial" w:cs="Arial" w:eastAsia="Arial"/>
          <w:sz w:val="19"/>
          <w:szCs w:val="19"/>
          <w:color w:val="313131"/>
          <w:spacing w:val="-21"/>
          <w:w w:val="100"/>
          <w:b/>
          <w:bCs/>
          <w:position w:val="1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13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b/>
          <w:bCs/>
          <w:position w:val="13"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b/>
          <w:bCs/>
          <w:position w:val="8"/>
        </w:rPr>
        <w:t>3.</w:t>
      </w:r>
      <w:r>
        <w:rPr>
          <w:rFonts w:ascii="Arial" w:hAnsi="Arial" w:cs="Arial" w:eastAsia="Arial"/>
          <w:sz w:val="21"/>
          <w:szCs w:val="21"/>
          <w:color w:val="313131"/>
          <w:spacing w:val="-4"/>
          <w:w w:val="100"/>
          <w:b/>
          <w:bCs/>
          <w:position w:val="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0"/>
          <w:b/>
          <w:bCs/>
          <w:position w:val="8"/>
        </w:rPr>
        <w:t>PaMa</w:t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0"/>
          <w:b/>
          <w:bCs/>
          <w:position w:val="8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13131"/>
          <w:spacing w:val="0"/>
          <w:w w:val="100"/>
          <w:b/>
          <w:bCs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Hakkı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ÇETİN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105"/>
          <w:szCs w:val="105"/>
          <w:color w:val="858585"/>
          <w:spacing w:val="0"/>
          <w:w w:val="75"/>
          <w:i/>
          <w:position w:val="-68"/>
        </w:rPr>
        <w:t>·</w:t>
      </w:r>
      <w:r>
        <w:rPr>
          <w:rFonts w:ascii="Arial" w:hAnsi="Arial" w:cs="Arial" w:eastAsia="Arial"/>
          <w:sz w:val="105"/>
          <w:szCs w:val="105"/>
          <w:color w:val="858585"/>
          <w:spacing w:val="0"/>
          <w:w w:val="100"/>
          <w:i/>
          <w:position w:val="-68"/>
        </w:rPr>
        <w:tab/>
      </w:r>
      <w:r>
        <w:rPr>
          <w:rFonts w:ascii="Arial" w:hAnsi="Arial" w:cs="Arial" w:eastAsia="Arial"/>
          <w:sz w:val="105"/>
          <w:szCs w:val="105"/>
          <w:color w:val="858585"/>
          <w:spacing w:val="0"/>
          <w:w w:val="100"/>
          <w:i/>
          <w:position w:val="-68"/>
        </w:rPr>
      </w:r>
      <w:r>
        <w:rPr>
          <w:rFonts w:ascii="Arial" w:hAnsi="Arial" w:cs="Arial" w:eastAsia="Arial"/>
          <w:sz w:val="23"/>
          <w:szCs w:val="23"/>
          <w:color w:val="999A99"/>
          <w:spacing w:val="0"/>
          <w:w w:val="75"/>
          <w:position w:val="-8"/>
        </w:rPr>
        <w:t>.</w:t>
      </w:r>
      <w:r>
        <w:rPr>
          <w:rFonts w:ascii="Arial" w:hAnsi="Arial" w:cs="Arial" w:eastAsia="Arial"/>
          <w:sz w:val="23"/>
          <w:szCs w:val="23"/>
          <w:color w:val="999A99"/>
          <w:spacing w:val="-43"/>
          <w:w w:val="75"/>
          <w:position w:val="-8"/>
        </w:rPr>
        <w:t> </w:t>
      </w:r>
      <w:r>
        <w:rPr>
          <w:rFonts w:ascii="Arial" w:hAnsi="Arial" w:cs="Arial" w:eastAsia="Arial"/>
          <w:sz w:val="23"/>
          <w:szCs w:val="23"/>
          <w:color w:val="999A99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3"/>
          <w:szCs w:val="23"/>
          <w:color w:val="999A99"/>
          <w:spacing w:val="0"/>
          <w:w w:val="228"/>
          <w:position w:val="-8"/>
        </w:rPr>
        <w:t>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077" w:lineRule="atLeast"/>
        <w:ind w:left="3120" w:right="-20"/>
        <w:jc w:val="left"/>
        <w:tabs>
          <w:tab w:pos="5300" w:val="left"/>
          <w:tab w:pos="8760" w:val="left"/>
          <w:tab w:pos="11200" w:val="left"/>
        </w:tabs>
        <w:rPr>
          <w:rFonts w:ascii="Arial" w:hAnsi="Arial" w:cs="Arial" w:eastAsia="Arial"/>
          <w:sz w:val="72"/>
          <w:szCs w:val="72"/>
        </w:rPr>
      </w:pPr>
      <w:rPr/>
      <w:r>
        <w:rPr>
          <w:rFonts w:ascii="Arial" w:hAnsi="Arial" w:cs="Arial" w:eastAsia="Arial"/>
          <w:sz w:val="21"/>
          <w:szCs w:val="21"/>
          <w:color w:val="4B4D4D"/>
          <w:spacing w:val="-12"/>
          <w:w w:val="100"/>
          <w:b/>
          <w:bCs/>
          <w:position w:val="8"/>
        </w:rPr>
        <w:t>G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b/>
          <w:bCs/>
          <w:position w:val="8"/>
        </w:rPr>
        <w:t>rupl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b/>
          <w:bCs/>
          <w:position w:val="8"/>
        </w:rPr>
        <w:t>a</w:t>
      </w:r>
      <w:r>
        <w:rPr>
          <w:rFonts w:ascii="Arial" w:hAnsi="Arial" w:cs="Arial" w:eastAsia="Arial"/>
          <w:sz w:val="21"/>
          <w:szCs w:val="21"/>
          <w:color w:val="313131"/>
          <w:spacing w:val="47"/>
          <w:w w:val="100"/>
          <w:b/>
          <w:bCs/>
          <w:position w:val="8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b/>
          <w:bCs/>
          <w:position w:val="8"/>
        </w:rPr>
        <w:t>Amlrt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b/>
          <w:bCs/>
          <w:position w:val="8"/>
        </w:rPr>
        <w:tab/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b/>
          <w:bCs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858585"/>
          <w:spacing w:val="0"/>
          <w:w w:val="78"/>
          <w:position w:val="0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858585"/>
          <w:spacing w:val="8"/>
          <w:w w:val="78"/>
          <w:position w:val="0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0"/>
          <w:w w:val="78"/>
          <w:position w:val="0"/>
        </w:rPr>
        <w:t>ıiiıl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-48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E5E5E"/>
          <w:spacing w:val="0"/>
          <w:w w:val="100"/>
          <w:position w:val="0"/>
        </w:rPr>
      </w:r>
      <w:r>
        <w:rPr>
          <w:rFonts w:ascii="Arial" w:hAnsi="Arial" w:cs="Arial" w:eastAsia="Arial"/>
          <w:sz w:val="72"/>
          <w:szCs w:val="72"/>
          <w:color w:val="5E5E5E"/>
          <w:spacing w:val="-183"/>
          <w:w w:val="93"/>
          <w:i/>
          <w:position w:val="0"/>
        </w:rPr>
        <w:t>,</w:t>
      </w:r>
      <w:r>
        <w:rPr>
          <w:rFonts w:ascii="Arial" w:hAnsi="Arial" w:cs="Arial" w:eastAsia="Arial"/>
          <w:sz w:val="72"/>
          <w:szCs w:val="72"/>
          <w:color w:val="15157C"/>
          <w:spacing w:val="0"/>
          <w:w w:val="40"/>
          <w:i/>
          <w:position w:val="0"/>
        </w:rPr>
        <w:t>1</w:t>
      </w:r>
      <w:r>
        <w:rPr>
          <w:rFonts w:ascii="Arial" w:hAnsi="Arial" w:cs="Arial" w:eastAsia="Arial"/>
          <w:sz w:val="72"/>
          <w:szCs w:val="7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53" w:after="0" w:line="240" w:lineRule="auto"/>
        <w:ind w:left="48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63" w:lineRule="exact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858585"/>
          <w:spacing w:val="0"/>
          <w:w w:val="100"/>
          <w:position w:val="-3"/>
        </w:rPr>
        <w:t>,r;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73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999A99"/>
          <w:spacing w:val="0"/>
          <w:w w:val="113"/>
          <w:position w:val="-4"/>
        </w:rPr>
        <w:t>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right="-8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99A99"/>
          <w:spacing w:val="0"/>
          <w:w w:val="100"/>
        </w:rPr>
        <w:t>\'ll</w:t>
      </w:r>
      <w:r>
        <w:rPr>
          <w:rFonts w:ascii="Times New Roman" w:hAnsi="Times New Roman" w:cs="Times New Roman" w:eastAsia="Times New Roman"/>
          <w:sz w:val="12"/>
          <w:szCs w:val="12"/>
          <w:color w:val="999A99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999A99"/>
          <w:spacing w:val="19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999A99"/>
          <w:spacing w:val="-8"/>
          <w:w w:val="355"/>
          <w:position w:val="-6"/>
        </w:rPr>
        <w:t>ı</w:t>
      </w:r>
      <w:r>
        <w:rPr>
          <w:rFonts w:ascii="Arial" w:hAnsi="Arial" w:cs="Arial" w:eastAsia="Arial"/>
          <w:sz w:val="26"/>
          <w:szCs w:val="26"/>
          <w:color w:val="858585"/>
          <w:spacing w:val="0"/>
          <w:w w:val="116"/>
          <w:position w:val="-7"/>
        </w:rPr>
        <w:t>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778" w:lineRule="atLeast"/>
        <w:ind w:left="1345" w:right="1738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19"/>
        </w:rPr>
        <w:t>«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404" w:lineRule="exact"/>
        <w:ind w:left="389" w:right="686"/>
        <w:jc w:val="center"/>
        <w:tabs>
          <w:tab w:pos="1140" w:val="left"/>
          <w:tab w:pos="1840" w:val="left"/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3388A"/>
          <w:spacing w:val="0"/>
          <w:w w:val="157"/>
          <w:i/>
          <w:position w:val="-2"/>
        </w:rPr>
        <w:t>L</w:t>
      </w:r>
      <w:r>
        <w:rPr>
          <w:rFonts w:ascii="Arial" w:hAnsi="Arial" w:cs="Arial" w:eastAsia="Arial"/>
          <w:sz w:val="14"/>
          <w:szCs w:val="14"/>
          <w:color w:val="33388A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33388A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44"/>
          <w:szCs w:val="44"/>
          <w:color w:val="4B4D4D"/>
          <w:spacing w:val="0"/>
          <w:w w:val="100"/>
          <w:i/>
          <w:position w:val="-2"/>
        </w:rPr>
        <w:t>ı</w:t>
      </w:r>
      <w:r>
        <w:rPr>
          <w:rFonts w:ascii="Arial" w:hAnsi="Arial" w:cs="Arial" w:eastAsia="Arial"/>
          <w:sz w:val="44"/>
          <w:szCs w:val="44"/>
          <w:color w:val="4B4D4D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44"/>
          <w:szCs w:val="44"/>
          <w:color w:val="4B4D4D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44"/>
          <w:szCs w:val="44"/>
          <w:color w:val="5E5E5E"/>
          <w:spacing w:val="0"/>
          <w:w w:val="100"/>
          <w:i/>
          <w:position w:val="-2"/>
        </w:rPr>
        <w:t>)</w:t>
      </w:r>
      <w:r>
        <w:rPr>
          <w:rFonts w:ascii="Arial" w:hAnsi="Arial" w:cs="Arial" w:eastAsia="Arial"/>
          <w:sz w:val="44"/>
          <w:szCs w:val="44"/>
          <w:color w:val="5E5E5E"/>
          <w:spacing w:val="-99"/>
          <w:w w:val="100"/>
          <w:i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5E5E5E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44"/>
          <w:szCs w:val="44"/>
          <w:color w:val="5E5E5E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40"/>
          <w:i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528" w:right="-63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0"/>
          <w:position w:val="-6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D4D"/>
          <w:spacing w:val="-18"/>
          <w:w w:val="129"/>
          <w:position w:val="3"/>
        </w:rPr>
        <w:t>(</w:t>
      </w:r>
      <w:r>
        <w:rPr>
          <w:rFonts w:ascii="Arial" w:hAnsi="Arial" w:cs="Arial" w:eastAsia="Arial"/>
          <w:sz w:val="19"/>
          <w:szCs w:val="19"/>
          <w:color w:val="313131"/>
          <w:spacing w:val="-27"/>
          <w:w w:val="73"/>
          <w:position w:val="-6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B4D4D"/>
          <w:spacing w:val="-41"/>
          <w:w w:val="128"/>
          <w:position w:val="3"/>
        </w:rPr>
        <w:t>l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73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313131"/>
          <w:spacing w:val="-46"/>
          <w:w w:val="73"/>
          <w:position w:val="-6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4B4D4D"/>
          <w:spacing w:val="-101"/>
          <w:w w:val="129"/>
          <w:position w:val="3"/>
        </w:rPr>
        <w:t>g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73"/>
          <w:position w:val="-6"/>
        </w:rPr>
        <w:t>tı</w:t>
      </w:r>
      <w:r>
        <w:rPr>
          <w:rFonts w:ascii="Arial" w:hAnsi="Arial" w:cs="Arial" w:eastAsia="Arial"/>
          <w:sz w:val="19"/>
          <w:szCs w:val="19"/>
          <w:color w:val="313131"/>
          <w:spacing w:val="-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D4D"/>
          <w:spacing w:val="0"/>
          <w:w w:val="438"/>
          <w:position w:val="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4B4D4D"/>
          <w:spacing w:val="-113"/>
          <w:w w:val="438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4B4D4D"/>
          <w:spacing w:val="0"/>
          <w:w w:val="600"/>
          <w:position w:val="-6"/>
        </w:rPr>
        <w:t>/"ı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1008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B4D4D"/>
          <w:w w:val="45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4B4D4D"/>
          <w:spacing w:val="-16"/>
          <w:w w:val="44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158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-38"/>
          <w:w w:val="100"/>
        </w:rPr>
        <w:t> </w:t>
      </w:r>
      <w:r>
        <w:rPr>
          <w:rFonts w:ascii="Arial" w:hAnsi="Arial" w:cs="Arial" w:eastAsia="Arial"/>
          <w:sz w:val="45"/>
          <w:szCs w:val="45"/>
          <w:color w:val="313131"/>
          <w:spacing w:val="0"/>
          <w:w w:val="58"/>
          <w:i/>
          <w:position w:val="-7"/>
        </w:rPr>
        <w:t>,,.</w:t>
      </w:r>
      <w:r>
        <w:rPr>
          <w:rFonts w:ascii="Arial" w:hAnsi="Arial" w:cs="Arial" w:eastAsia="Arial"/>
          <w:sz w:val="45"/>
          <w:szCs w:val="45"/>
          <w:color w:val="313131"/>
          <w:spacing w:val="0"/>
          <w:w w:val="58"/>
          <w:i/>
          <w:position w:val="-7"/>
        </w:rPr>
        <w:t> </w:t>
      </w:r>
      <w:r>
        <w:rPr>
          <w:rFonts w:ascii="Arial" w:hAnsi="Arial" w:cs="Arial" w:eastAsia="Arial"/>
          <w:sz w:val="45"/>
          <w:szCs w:val="45"/>
          <w:color w:val="313131"/>
          <w:spacing w:val="47"/>
          <w:w w:val="58"/>
          <w:i/>
          <w:position w:val="-7"/>
        </w:rPr>
        <w:t> </w:t>
      </w:r>
      <w:r>
        <w:rPr>
          <w:rFonts w:ascii="Arial" w:hAnsi="Arial" w:cs="Arial" w:eastAsia="Arial"/>
          <w:sz w:val="32"/>
          <w:szCs w:val="32"/>
          <w:color w:val="4B4D4D"/>
          <w:spacing w:val="-39"/>
          <w:w w:val="179"/>
          <w:position w:val="0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-10"/>
          <w:w w:val="52"/>
          <w:i/>
          <w:position w:val="-7"/>
        </w:rPr>
        <w:t>.</w:t>
      </w:r>
      <w:r>
        <w:rPr>
          <w:rFonts w:ascii="Arial" w:hAnsi="Arial" w:cs="Arial" w:eastAsia="Arial"/>
          <w:sz w:val="33"/>
          <w:szCs w:val="33"/>
          <w:color w:val="5E5E5E"/>
          <w:spacing w:val="-54"/>
          <w:w w:val="87"/>
          <w:position w:val="0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52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-48"/>
          <w:w w:val="52"/>
          <w:i/>
          <w:position w:val="-7"/>
        </w:rPr>
        <w:t>.</w:t>
      </w:r>
      <w:r>
        <w:rPr>
          <w:rFonts w:ascii="Arial" w:hAnsi="Arial" w:cs="Arial" w:eastAsia="Arial"/>
          <w:sz w:val="33"/>
          <w:szCs w:val="33"/>
          <w:color w:val="5E5E5E"/>
          <w:spacing w:val="0"/>
          <w:w w:val="87"/>
          <w:position w:val="0"/>
        </w:rPr>
        <w:t>"'</w:t>
      </w:r>
      <w:r>
        <w:rPr>
          <w:rFonts w:ascii="Arial" w:hAnsi="Arial" w:cs="Arial" w:eastAsia="Arial"/>
          <w:sz w:val="33"/>
          <w:szCs w:val="33"/>
          <w:color w:val="5E5E5E"/>
          <w:spacing w:val="-69"/>
          <w:w w:val="87"/>
          <w:position w:val="0"/>
        </w:rPr>
        <w:t>"</w:t>
      </w:r>
      <w:r>
        <w:rPr>
          <w:rFonts w:ascii="Arial" w:hAnsi="Arial" w:cs="Arial" w:eastAsia="Arial"/>
          <w:sz w:val="10"/>
          <w:szCs w:val="10"/>
          <w:color w:val="5E5E5E"/>
          <w:spacing w:val="0"/>
          <w:w w:val="207"/>
          <w:position w:val="-7"/>
        </w:rPr>
        <w:t>\</w:t>
      </w:r>
      <w:r>
        <w:rPr>
          <w:rFonts w:ascii="Arial" w:hAnsi="Arial" w:cs="Arial" w:eastAsia="Arial"/>
          <w:sz w:val="10"/>
          <w:szCs w:val="10"/>
          <w:color w:val="5E5E5E"/>
          <w:spacing w:val="6"/>
          <w:w w:val="100"/>
          <w:position w:val="-7"/>
        </w:rPr>
        <w:t> </w:t>
      </w:r>
      <w:r>
        <w:rPr>
          <w:rFonts w:ascii="Arial" w:hAnsi="Arial" w:cs="Arial" w:eastAsia="Arial"/>
          <w:sz w:val="29"/>
          <w:szCs w:val="29"/>
          <w:color w:val="5E5E5E"/>
          <w:spacing w:val="0"/>
          <w:w w:val="165"/>
          <w:position w:val="0"/>
        </w:rPr>
        <w:t>'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288" w:right="859"/>
        <w:jc w:val="center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Arial" w:hAnsi="Arial" w:cs="Arial" w:eastAsia="Arial"/>
          <w:sz w:val="9"/>
          <w:szCs w:val="9"/>
          <w:color w:val="C1C1C1"/>
          <w:spacing w:val="0"/>
          <w:w w:val="80"/>
          <w:i/>
          <w:position w:val="-10"/>
        </w:rPr>
        <w:t>'</w:t>
      </w:r>
      <w:r>
        <w:rPr>
          <w:rFonts w:ascii="Arial" w:hAnsi="Arial" w:cs="Arial" w:eastAsia="Arial"/>
          <w:sz w:val="9"/>
          <w:szCs w:val="9"/>
          <w:color w:val="C1C1C1"/>
          <w:spacing w:val="-1"/>
          <w:w w:val="80"/>
          <w:i/>
          <w:position w:val="-10"/>
        </w:rPr>
        <w:t> </w:t>
      </w:r>
      <w:r>
        <w:rPr>
          <w:rFonts w:ascii="Arial" w:hAnsi="Arial" w:cs="Arial" w:eastAsia="Arial"/>
          <w:sz w:val="9"/>
          <w:szCs w:val="9"/>
          <w:color w:val="5E5E5E"/>
          <w:spacing w:val="0"/>
          <w:w w:val="200"/>
          <w:i/>
          <w:position w:val="-10"/>
        </w:rPr>
        <w:t>(</w:t>
      </w:r>
      <w:r>
        <w:rPr>
          <w:rFonts w:ascii="Arial" w:hAnsi="Arial" w:cs="Arial" w:eastAsia="Arial"/>
          <w:sz w:val="9"/>
          <w:szCs w:val="9"/>
          <w:color w:val="5E5E5E"/>
          <w:spacing w:val="0"/>
          <w:w w:val="200"/>
          <w:i/>
          <w:position w:val="-10"/>
        </w:rPr>
        <w:t>!</w:t>
      </w:r>
      <w:r>
        <w:rPr>
          <w:rFonts w:ascii="Arial" w:hAnsi="Arial" w:cs="Arial" w:eastAsia="Arial"/>
          <w:sz w:val="9"/>
          <w:szCs w:val="9"/>
          <w:color w:val="5E5E5E"/>
          <w:spacing w:val="-8"/>
          <w:w w:val="200"/>
          <w:i/>
          <w:position w:val="-10"/>
        </w:rPr>
        <w:t> </w:t>
      </w:r>
      <w:r>
        <w:rPr>
          <w:rFonts w:ascii="Arial" w:hAnsi="Arial" w:cs="Arial" w:eastAsia="Arial"/>
          <w:sz w:val="9"/>
          <w:szCs w:val="9"/>
          <w:color w:val="313131"/>
          <w:spacing w:val="0"/>
          <w:w w:val="200"/>
          <w:position w:val="-10"/>
        </w:rPr>
        <w:t>.,</w:t>
      </w:r>
      <w:r>
        <w:rPr>
          <w:rFonts w:ascii="Arial" w:hAnsi="Arial" w:cs="Arial" w:eastAsia="Arial"/>
          <w:sz w:val="9"/>
          <w:szCs w:val="9"/>
          <w:color w:val="313131"/>
          <w:spacing w:val="0"/>
          <w:w w:val="200"/>
          <w:position w:val="-10"/>
        </w:rPr>
        <w:t> </w:t>
      </w:r>
      <w:r>
        <w:rPr>
          <w:rFonts w:ascii="Arial" w:hAnsi="Arial" w:cs="Arial" w:eastAsia="Arial"/>
          <w:sz w:val="9"/>
          <w:szCs w:val="9"/>
          <w:color w:val="313131"/>
          <w:spacing w:val="0"/>
          <w:w w:val="270"/>
          <w:i/>
          <w:position w:val="-10"/>
        </w:rPr>
        <w:t>:</w:t>
      </w:r>
      <w:r>
        <w:rPr>
          <w:rFonts w:ascii="Arial" w:hAnsi="Arial" w:cs="Arial" w:eastAsia="Arial"/>
          <w:sz w:val="9"/>
          <w:szCs w:val="9"/>
          <w:color w:val="313131"/>
          <w:spacing w:val="-1"/>
          <w:w w:val="270"/>
          <w:i/>
          <w:position w:val="-10"/>
        </w:rPr>
        <w:t> </w:t>
      </w:r>
      <w:r>
        <w:rPr>
          <w:rFonts w:ascii="Arial" w:hAnsi="Arial" w:cs="Arial" w:eastAsia="Arial"/>
          <w:sz w:val="9"/>
          <w:szCs w:val="9"/>
          <w:color w:val="4B4D4D"/>
          <w:spacing w:val="0"/>
          <w:w w:val="270"/>
          <w:position w:val="-10"/>
        </w:rPr>
        <w:t>,.</w:t>
      </w:r>
      <w:r>
        <w:rPr>
          <w:rFonts w:ascii="Arial" w:hAnsi="Arial" w:cs="Arial" w:eastAsia="Arial"/>
          <w:sz w:val="9"/>
          <w:szCs w:val="9"/>
          <w:color w:val="4B4D4D"/>
          <w:spacing w:val="-30"/>
          <w:w w:val="270"/>
          <w:position w:val="-10"/>
        </w:rPr>
        <w:t> </w:t>
      </w:r>
      <w:r>
        <w:rPr>
          <w:rFonts w:ascii="Arial" w:hAnsi="Arial" w:cs="Arial" w:eastAsia="Arial"/>
          <w:sz w:val="9"/>
          <w:szCs w:val="9"/>
          <w:color w:val="4B4D4D"/>
          <w:spacing w:val="5"/>
          <w:w w:val="345"/>
          <w:position w:val="-10"/>
        </w:rPr>
        <w:t>"</w:t>
      </w:r>
      <w:r>
        <w:rPr>
          <w:rFonts w:ascii="Times New Roman" w:hAnsi="Times New Roman" w:cs="Times New Roman" w:eastAsia="Times New Roman"/>
          <w:sz w:val="40"/>
          <w:szCs w:val="40"/>
          <w:color w:val="313131"/>
          <w:spacing w:val="0"/>
          <w:w w:val="56"/>
          <w:position w:val="-5"/>
        </w:rPr>
        <w:t>•••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-140"/>
          <w:cols w:num="4" w:equalWidth="0">
            <w:col w:w="846" w:space="1799"/>
            <w:col w:w="195" w:space="127"/>
            <w:col w:w="1382" w:space="4349"/>
            <w:col w:w="3362"/>
          </w:cols>
        </w:sectPr>
      </w:pPr>
      <w:rPr/>
    </w:p>
    <w:p>
      <w:pPr>
        <w:spacing w:before="0" w:after="0" w:line="351" w:lineRule="exact"/>
        <w:ind w:left="2462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0.639999pt;margin-top:33.119999pt;width:556.320012pt;height:788.880002pt;mso-position-horizontal-relative:page;mso-position-vertical-relative:page;z-index:-15535" coordorigin="413,662" coordsize="11126,15778">
            <v:group style="position:absolute;left:451;top:701;width:643;height:2" coordorigin="451,701" coordsize="643,2">
              <v:shape style="position:absolute;left:451;top:701;width:643;height:2" coordorigin="451,701" coordsize="643,0" path="m451,701l1094,701e" filled="f" stroked="t" strokeweight=".96pt" strokecolor="#777777">
                <v:path arrowok="t"/>
              </v:shape>
            </v:group>
            <v:group style="position:absolute;left:456;top:691;width:2;height:523" coordorigin="456,691" coordsize="2,523">
              <v:shape style="position:absolute;left:456;top:691;width:2;height:523" coordorigin="456,691" coordsize="0,523" path="m456,1214l456,691e" filled="f" stroked="t" strokeweight=".48pt" strokecolor="#747474">
                <v:path arrowok="t"/>
              </v:shape>
            </v:group>
            <v:group style="position:absolute;left:955;top:708;width:4651;height:2" coordorigin="955,708" coordsize="4651,2">
              <v:shape style="position:absolute;left:955;top:708;width:4651;height:2" coordorigin="955,708" coordsize="4651,0" path="m955,708l5606,708e" filled="f" stroked="t" strokeweight=".48pt" strokecolor="#5B5B5B">
                <v:path arrowok="t"/>
              </v:shape>
            </v:group>
            <v:group style="position:absolute;left:2222;top:701;width:2;height:1507" coordorigin="2222,701" coordsize="2,1507">
              <v:shape style="position:absolute;left:2222;top:701;width:2;height:1507" coordorigin="2222,701" coordsize="0,1507" path="m2222,2208l2222,701e" filled="f" stroked="t" strokeweight=".48pt" strokecolor="#343434">
                <v:path arrowok="t"/>
              </v:shape>
            </v:group>
            <v:group style="position:absolute;left:2664;top:706;width:864;height:2" coordorigin="2664,706" coordsize="864,2">
              <v:shape style="position:absolute;left:2664;top:706;width:864;height:2" coordorigin="2664,706" coordsize="864,0" path="m2664,706l3528,706e" filled="f" stroked="t" strokeweight=".48pt" strokecolor="#3B3B3B">
                <v:path arrowok="t"/>
              </v:shape>
            </v:group>
            <v:group style="position:absolute;left:3470;top:701;width:5563;height:2" coordorigin="3470,701" coordsize="5563,2">
              <v:shape style="position:absolute;left:3470;top:701;width:5563;height:2" coordorigin="3470,701" coordsize="5563,0" path="m3470,701l9034,701e" filled="f" stroked="t" strokeweight=".72pt" strokecolor="#5B5B5B">
                <v:path arrowok="t"/>
              </v:shape>
            </v:group>
            <v:group style="position:absolute;left:451;top:691;width:6874;height:2" coordorigin="451,691" coordsize="6874,2">
              <v:shape style="position:absolute;left:451;top:691;width:6874;height:2" coordorigin="451,691" coordsize="6874,0" path="m451,691l7325,691e" filled="f" stroked="t" strokeweight=".48pt" strokecolor="#545454">
                <v:path arrowok="t"/>
              </v:shape>
            </v:group>
            <v:group style="position:absolute;left:6432;top:682;width:3264;height:2" coordorigin="6432,682" coordsize="3264,2">
              <v:shape style="position:absolute;left:6432;top:682;width:3264;height:2" coordorigin="6432,682" coordsize="3264,0" path="m6432,682l9696,682e" filled="f" stroked="t" strokeweight=".96pt" strokecolor="#606060">
                <v:path arrowok="t"/>
              </v:shape>
            </v:group>
            <v:group style="position:absolute;left:9082;top:672;width:2;height:1517" coordorigin="9082,672" coordsize="2,1517">
              <v:shape style="position:absolute;left:9082;top:672;width:2;height:1517" coordorigin="9082,672" coordsize="0,1517" path="m9082,2189l9082,672e" filled="f" stroked="t" strokeweight=".96pt" strokecolor="#545454">
                <v:path arrowok="t"/>
              </v:shape>
            </v:group>
            <v:group style="position:absolute;left:9470;top:677;width:1930;height:2" coordorigin="9470,677" coordsize="1930,2">
              <v:shape style="position:absolute;left:9470;top:677;width:1930;height:2" coordorigin="9470,677" coordsize="1930,0" path="m9470,677l11400,677e" filled="f" stroked="t" strokeweight=".48pt" strokecolor="#3B3B3B">
                <v:path arrowok="t"/>
              </v:shape>
            </v:group>
            <v:group style="position:absolute;left:11342;top:677;width:158;height:2" coordorigin="11342,677" coordsize="158,2">
              <v:shape style="position:absolute;left:11342;top:677;width:158;height:2" coordorigin="11342,677" coordsize="158,0" path="m11342,677l11501,677e" filled="f" stroked="t" strokeweight=".48pt" strokecolor="#4F4F4F">
                <v:path arrowok="t"/>
              </v:shape>
            </v:group>
            <v:group style="position:absolute;left:11496;top:672;width:2;height:2530" coordorigin="11496,672" coordsize="2,2530">
              <v:shape style="position:absolute;left:11496;top:672;width:2;height:2530" coordorigin="11496,672" coordsize="0,2530" path="m11496,3202l11496,672e" filled="f" stroked="t" strokeweight=".48pt" strokecolor="#3B3B3B">
                <v:path arrowok="t"/>
              </v:shape>
            </v:group>
            <v:group style="position:absolute;left:451;top:691;width:2;height:1776" coordorigin="451,691" coordsize="2,1776">
              <v:shape style="position:absolute;left:451;top:691;width:2;height:1776" coordorigin="451,691" coordsize="0,1776" path="m451,2467l451,691e" filled="f" stroked="t" strokeweight=".72pt" strokecolor="#707070">
                <v:path arrowok="t"/>
              </v:shape>
            </v:group>
            <v:group style="position:absolute;left:9470;top:2174;width:2030;height:2" coordorigin="9470,2174" coordsize="2030,2">
              <v:shape style="position:absolute;left:9470;top:2174;width:2030;height:2" coordorigin="9470,2174" coordsize="2030,0" path="m9470,2174l11501,2174e" filled="f" stroked="t" strokeweight=".48pt" strokecolor="#383838">
                <v:path arrowok="t"/>
              </v:shape>
            </v:group>
            <v:group style="position:absolute;left:442;top:2198;width:710;height:2" coordorigin="442,2198" coordsize="710,2">
              <v:shape style="position:absolute;left:442;top:2198;width:710;height:2" coordorigin="442,2198" coordsize="710,0" path="m442,2198l1152,2198e" filled="f" stroked="t" strokeweight=".96pt" strokecolor="#646464">
                <v:path arrowok="t"/>
              </v:shape>
            </v:group>
            <v:group style="position:absolute;left:955;top:2203;width:2208;height:2" coordorigin="955,2203" coordsize="2208,2">
              <v:shape style="position:absolute;left:955;top:2203;width:2208;height:2" coordorigin="955,2203" coordsize="2208,0" path="m955,2203l3163,2203e" filled="f" stroked="t" strokeweight=".48pt" strokecolor="#343434">
                <v:path arrowok="t"/>
              </v:shape>
            </v:group>
            <v:group style="position:absolute;left:3106;top:2198;width:1445;height:2" coordorigin="3106,2198" coordsize="1445,2">
              <v:shape style="position:absolute;left:3106;top:2198;width:1445;height:2" coordorigin="3106,2198" coordsize="1445,0" path="m3106,2198l4550,2198e" filled="f" stroked="t" strokeweight=".96pt" strokecolor="#5B5B5B">
                <v:path arrowok="t"/>
              </v:shape>
            </v:group>
            <v:group style="position:absolute;left:4493;top:2189;width:2174;height:2" coordorigin="4493,2189" coordsize="2174,2">
              <v:shape style="position:absolute;left:4493;top:2189;width:2174;height:2" coordorigin="4493,2189" coordsize="2174,0" path="m4493,2189l6667,2189e" filled="f" stroked="t" strokeweight=".48pt" strokecolor="#3F3F3F">
                <v:path arrowok="t"/>
              </v:shape>
            </v:group>
            <v:group style="position:absolute;left:6432;top:2179;width:3245;height:2" coordorigin="6432,2179" coordsize="3245,2">
              <v:shape style="position:absolute;left:6432;top:2179;width:3245;height:2" coordorigin="6432,2179" coordsize="3245,0" path="m6432,2179l9677,2179e" filled="f" stroked="t" strokeweight=".96pt" strokecolor="#646464">
                <v:path arrowok="t"/>
              </v:shape>
            </v:group>
            <v:group style="position:absolute;left:442;top:2438;width:1162;height:2" coordorigin="442,2438" coordsize="1162,2">
              <v:shape style="position:absolute;left:442;top:2438;width:1162;height:2" coordorigin="442,2438" coordsize="1162,0" path="m442,2438l1603,2438e" filled="f" stroked="t" strokeweight=".72pt" strokecolor="#545454">
                <v:path arrowok="t"/>
              </v:shape>
            </v:group>
            <v:group style="position:absolute;left:1546;top:2443;width:1411;height:2" coordorigin="1546,2443" coordsize="1411,2">
              <v:shape style="position:absolute;left:1546;top:2443;width:1411;height:2" coordorigin="1546,2443" coordsize="1411,0" path="m1546,2443l2957,2443e" filled="f" stroked="t" strokeweight=".48pt" strokecolor="#3B3B3B">
                <v:path arrowok="t"/>
              </v:shape>
            </v:group>
            <v:group style="position:absolute;left:3106;top:2443;width:197;height:2" coordorigin="3106,2443" coordsize="197,2">
              <v:shape style="position:absolute;left:3106;top:2443;width:197;height:2" coordorigin="3106,2443" coordsize="197,0" path="m3106,2443l3302,2443e" filled="f" stroked="t" strokeweight=".48pt" strokecolor="#444444">
                <v:path arrowok="t"/>
              </v:shape>
            </v:group>
            <v:group style="position:absolute;left:3245;top:2438;width:2304;height:2" coordorigin="3245,2438" coordsize="2304,2">
              <v:shape style="position:absolute;left:3245;top:2438;width:2304;height:2" coordorigin="3245,2438" coordsize="2304,0" path="m3245,2438l5549,2438e" filled="f" stroked="t" strokeweight=".72pt" strokecolor="#575757">
                <v:path arrowok="t"/>
              </v:shape>
            </v:group>
            <v:group style="position:absolute;left:3552;top:2419;width:6446;height:2" coordorigin="3552,2419" coordsize="6446,2">
              <v:shape style="position:absolute;left:3552;top:2419;width:6446;height:2" coordorigin="3552,2419" coordsize="6446,0" path="m3552,2419l9998,2419e" filled="f" stroked="t" strokeweight=".72pt" strokecolor="#5B5B5B">
                <v:path arrowok="t"/>
              </v:shape>
            </v:group>
            <v:group style="position:absolute;left:7738;top:2170;width:2;height:259" coordorigin="7738,2170" coordsize="2,259">
              <v:shape style="position:absolute;left:7738;top:2170;width:2;height:259" coordorigin="7738,2170" coordsize="0,259" path="m7738,2429l7738,2170e" filled="f" stroked="t" strokeweight=".72pt" strokecolor="#4F4F4F">
                <v:path arrowok="t"/>
              </v:shape>
            </v:group>
            <v:group style="position:absolute;left:9706;top:2429;width:1824;height:2" coordorigin="9706,2429" coordsize="1824,2">
              <v:shape style="position:absolute;left:9706;top:2429;width:1824;height:2" coordorigin="9706,2429" coordsize="1824,0" path="m9706,2429l11530,2429e" filled="f" stroked="t" strokeweight=".96pt" strokecolor="#6B6B6B">
                <v:path arrowok="t"/>
              </v:shape>
            </v:group>
            <v:group style="position:absolute;left:442;top:2678;width:1162;height:2" coordorigin="442,2678" coordsize="1162,2">
              <v:shape style="position:absolute;left:442;top:2678;width:1162;height:2" coordorigin="442,2678" coordsize="1162,0" path="m442,2678l1603,2678e" filled="f" stroked="t" strokeweight=".72pt" strokecolor="#4B4B4B">
                <v:path arrowok="t"/>
              </v:shape>
            </v:group>
            <v:group style="position:absolute;left:446;top:691;width:2;height:2266" coordorigin="446,691" coordsize="2,2266">
              <v:shape style="position:absolute;left:446;top:691;width:2;height:2266" coordorigin="446,691" coordsize="0,2266" path="m446,2957l446,691e" filled="f" stroked="t" strokeweight=".48pt" strokecolor="#5B5B5B">
                <v:path arrowok="t"/>
              </v:shape>
            </v:group>
            <v:group style="position:absolute;left:1546;top:2683;width:1757;height:2" coordorigin="1546,2683" coordsize="1757,2">
              <v:shape style="position:absolute;left:1546;top:2683;width:1757;height:2" coordorigin="1546,2683" coordsize="1757,0" path="m1546,2683l3302,2683e" filled="f" stroked="t" strokeweight=".48pt" strokecolor="#343434">
                <v:path arrowok="t"/>
              </v:shape>
            </v:group>
            <v:group style="position:absolute;left:3245;top:2678;width:1306;height:2" coordorigin="3245,2678" coordsize="1306,2">
              <v:shape style="position:absolute;left:3245;top:2678;width:1306;height:2" coordorigin="3245,2678" coordsize="1306,0" path="m3245,2678l4550,2678e" filled="f" stroked="t" strokeweight=".96pt" strokecolor="#5B5B5B">
                <v:path arrowok="t"/>
              </v:shape>
            </v:group>
            <v:group style="position:absolute;left:4493;top:2669;width:6994;height:2" coordorigin="4493,2669" coordsize="6994,2">
              <v:shape style="position:absolute;left:4493;top:2669;width:6994;height:2" coordorigin="4493,2669" coordsize="6994,0" path="m4493,2669l11486,2669e" filled="f" stroked="t" strokeweight=".72pt" strokecolor="#575757">
                <v:path arrowok="t"/>
              </v:shape>
            </v:group>
            <v:group style="position:absolute;left:3600;top:2659;width:7901;height:2" coordorigin="3600,2659" coordsize="7901,2">
              <v:shape style="position:absolute;left:3600;top:2659;width:7901;height:2" coordorigin="3600,2659" coordsize="7901,0" path="m3600,2659l11501,2659e" filled="f" stroked="t" strokeweight=".72pt" strokecolor="#5B5B5B">
                <v:path arrowok="t"/>
              </v:shape>
            </v:group>
            <v:group style="position:absolute;left:432;top:2923;width:4474;height:2" coordorigin="432,2923" coordsize="4474,2">
              <v:shape style="position:absolute;left:432;top:2923;width:4474;height:2" coordorigin="432,2923" coordsize="4474,0" path="m432,2923l4906,2923e" filled="f" stroked="t" strokeweight=".48pt" strokecolor="#606060">
                <v:path arrowok="t"/>
              </v:shape>
            </v:group>
            <v:group style="position:absolute;left:6086;top:2904;width:1238;height:2" coordorigin="6086,2904" coordsize="1238,2">
              <v:shape style="position:absolute;left:6086;top:2904;width:1238;height:2" coordorigin="6086,2904" coordsize="1238,0" path="m6086,2904l7325,2904e" filled="f" stroked="t" strokeweight=".48pt" strokecolor="#545454">
                <v:path arrowok="t"/>
              </v:shape>
            </v:group>
            <v:group style="position:absolute;left:7267;top:2899;width:4234;height:2" coordorigin="7267,2899" coordsize="4234,2">
              <v:shape style="position:absolute;left:7267;top:2899;width:4234;height:2" coordorigin="7267,2899" coordsize="4234,0" path="m7267,2899l11501,2899e" filled="f" stroked="t" strokeweight=".96pt" strokecolor="#777777">
                <v:path arrowok="t"/>
              </v:shape>
            </v:group>
            <v:group style="position:absolute;left:422;top:3163;width:5722;height:2" coordorigin="422,3163" coordsize="5722,2">
              <v:shape style="position:absolute;left:422;top:3163;width:5722;height:2" coordorigin="422,3163" coordsize="5722,0" path="m422,3163l6144,3163e" filled="f" stroked="t" strokeweight=".72pt" strokecolor="#707070">
                <v:path arrowok="t"/>
              </v:shape>
            </v:group>
            <v:group style="position:absolute;left:6115;top:3168;width:523;height:2" coordorigin="6115,3168" coordsize="523,2">
              <v:shape style="position:absolute;left:6115;top:3168;width:523;height:2" coordorigin="6115,3168" coordsize="523,0" path="m6115,3168l6638,3168e" filled="f" stroked="t" strokeweight=".48pt" strokecolor="#000000">
                <v:path arrowok="t"/>
              </v:shape>
            </v:group>
            <v:group style="position:absolute;left:6610;top:3144;width:3125;height:2" coordorigin="6610,3144" coordsize="3125,2">
              <v:shape style="position:absolute;left:6610;top:3144;width:3125;height:2" coordorigin="6610,3144" coordsize="3125,0" path="m6610,3144l9734,3144e" filled="f" stroked="t" strokeweight=".48pt" strokecolor="#4F4F4F">
                <v:path arrowok="t"/>
              </v:shape>
            </v:group>
            <v:group style="position:absolute;left:9677;top:3142;width:1829;height:2" coordorigin="9677,3142" coordsize="1829,2">
              <v:shape style="position:absolute;left:9677;top:3142;width:1829;height:2" coordorigin="9677,3142" coordsize="1829,0" path="m9677,3142l11506,3142e" filled="f" stroked="t" strokeweight=".48pt" strokecolor="#6B6B6B">
                <v:path arrowok="t"/>
              </v:shape>
            </v:group>
            <v:group style="position:absolute;left:432;top:3408;width:2976;height:2" coordorigin="432,3408" coordsize="2976,2">
              <v:shape style="position:absolute;left:432;top:3408;width:2976;height:2" coordorigin="432,3408" coordsize="2976,0" path="m432,3408l3408,3408e" filled="f" stroked="t" strokeweight=".96pt" strokecolor="#575757">
                <v:path arrowok="t"/>
              </v:shape>
            </v:group>
            <v:group style="position:absolute;left:3350;top:3403;width:413;height:2" coordorigin="3350,3403" coordsize="413,2">
              <v:shape style="position:absolute;left:3350;top:3403;width:413;height:2" coordorigin="3350,3403" coordsize="413,0" path="m3350,3403l3763,3403e" filled="f" stroked="t" strokeweight=".48pt" strokecolor="#2F2F2F">
                <v:path arrowok="t"/>
              </v:shape>
            </v:group>
            <v:group style="position:absolute;left:3706;top:3398;width:845;height:2" coordorigin="3706,3398" coordsize="845,2">
              <v:shape style="position:absolute;left:3706;top:3398;width:845;height:2" coordorigin="3706,3398" coordsize="845,0" path="m3706,3398l4550,3398e" filled="f" stroked="t" strokeweight=".72pt" strokecolor="#484848">
                <v:path arrowok="t"/>
              </v:shape>
            </v:group>
            <v:group style="position:absolute;left:4224;top:3398;width:1094;height:2" coordorigin="4224,3398" coordsize="1094,2">
              <v:shape style="position:absolute;left:4224;top:3398;width:1094;height:2" coordorigin="4224,3398" coordsize="1094,0" path="m4224,3398l5318,3398e" filled="f" stroked="t" strokeweight=".96pt" strokecolor="#5B5B5B">
                <v:path arrowok="t"/>
              </v:shape>
            </v:group>
            <v:group style="position:absolute;left:4790;top:3394;width:1877;height:2" coordorigin="4790,3394" coordsize="1877,2">
              <v:shape style="position:absolute;left:4790;top:3394;width:1877;height:2" coordorigin="4790,3394" coordsize="1877,0" path="m4790,3394l6667,3394e" filled="f" stroked="t" strokeweight=".48pt" strokecolor="#484848">
                <v:path arrowok="t"/>
              </v:shape>
            </v:group>
            <v:group style="position:absolute;left:5990;top:3389;width:2069;height:2" coordorigin="5990,3389" coordsize="2069,2">
              <v:shape style="position:absolute;left:5990;top:3389;width:2069;height:2" coordorigin="5990,3389" coordsize="2069,0" path="m5990,3389l8059,3389e" filled="f" stroked="t" strokeweight=".96pt" strokecolor="#5B5B5B">
                <v:path arrowok="t"/>
              </v:shape>
            </v:group>
            <v:group style="position:absolute;left:7296;top:3418;width:4075;height:2" coordorigin="7296,3418" coordsize="4075,2">
              <v:shape style="position:absolute;left:7296;top:3418;width:4075;height:2" coordorigin="7296,3418" coordsize="4075,0" path="m7296,3418l11371,3418e" filled="f" stroked="t" strokeweight=".48pt" strokecolor="#000000">
                <v:path arrowok="t"/>
              </v:shape>
            </v:group>
            <v:group style="position:absolute;left:11371;top:3418;width:163;height:2" coordorigin="11371,3418" coordsize="163,2">
              <v:shape style="position:absolute;left:11371;top:3418;width:163;height:2" coordorigin="11371,3418" coordsize="163,0" path="m11371,3418l11534,3418e" filled="f" stroked="t" strokeweight=".48pt" strokecolor="#676767">
                <v:path arrowok="t"/>
              </v:shape>
            </v:group>
            <v:group style="position:absolute;left:11501;top:3134;width:2;height:1325" coordorigin="11501,3134" coordsize="2,1325">
              <v:shape style="position:absolute;left:11501;top:3134;width:2;height:1325" coordorigin="11501,3134" coordsize="0,1325" path="m11501,4459l11501,3134e" filled="f" stroked="t" strokeweight=".96pt" strokecolor="#606060">
                <v:path arrowok="t"/>
              </v:shape>
            </v:group>
            <v:group style="position:absolute;left:3744;top:3398;width:2;height:768" coordorigin="3744,3398" coordsize="2,768">
              <v:shape style="position:absolute;left:3744;top:3398;width:2;height:768" coordorigin="3744,3398" coordsize="0,768" path="m3744,4166l3744,3398e" filled="f" stroked="t" strokeweight=".96pt" strokecolor="#545454">
                <v:path arrowok="t"/>
              </v:shape>
            </v:group>
            <v:group style="position:absolute;left:6096;top:3754;width:571;height:2" coordorigin="6096,3754" coordsize="571,2">
              <v:shape style="position:absolute;left:6096;top:3754;width:571;height:2" coordorigin="6096,3754" coordsize="571,0" path="m6096,3754l6667,3754e" filled="f" stroked="t" strokeweight="1.2pt" strokecolor="#4F4F4F">
                <v:path arrowok="t"/>
              </v:shape>
            </v:group>
            <v:group style="position:absolute;left:6638;top:3754;width:4872;height:2" coordorigin="6638,3754" coordsize="4872,2">
              <v:shape style="position:absolute;left:6638;top:3754;width:4872;height:2" coordorigin="6638,3754" coordsize="4872,0" path="m6638,3754l11510,3754e" filled="f" stroked="t" strokeweight=".96pt" strokecolor="#5B5B5B">
                <v:path arrowok="t"/>
              </v:shape>
            </v:group>
            <v:group style="position:absolute;left:6874;top:3379;width:2;height:778" coordorigin="6874,3379" coordsize="2,778">
              <v:shape style="position:absolute;left:6874;top:3379;width:2;height:778" coordorigin="6874,3379" coordsize="0,778" path="m6874,4157l6874,3379e" filled="f" stroked="t" strokeweight=".96pt" strokecolor="#5B5B5B">
                <v:path arrowok="t"/>
              </v:shape>
            </v:group>
            <v:group style="position:absolute;left:3725;top:3821;width:3144;height:2" coordorigin="3725,3821" coordsize="3144,2">
              <v:shape style="position:absolute;left:3725;top:3821;width:3144;height:2" coordorigin="3725,3821" coordsize="3144,0" path="m3725,3821l6869,3821e" filled="f" stroked="t" strokeweight=".48pt" strokecolor="#939393">
                <v:path arrowok="t"/>
              </v:shape>
            </v:group>
            <v:group style="position:absolute;left:432;top:4166;width:2712;height:2" coordorigin="432,4166" coordsize="2712,2">
              <v:shape style="position:absolute;left:432;top:4166;width:2712;height:2" coordorigin="432,4166" coordsize="2712,0" path="m432,4166l3144,4166e" filled="f" stroked="t" strokeweight=".96pt" strokecolor="#646464">
                <v:path arrowok="t"/>
              </v:shape>
            </v:group>
            <v:group style="position:absolute;left:442;top:691;width:2;height:5669" coordorigin="442,691" coordsize="2,5669">
              <v:shape style="position:absolute;left:442;top:691;width:2;height:5669" coordorigin="442,691" coordsize="0,5669" path="m442,6360l442,691e" filled="f" stroked="t" strokeweight=".96pt" strokecolor="#4B4B4B">
                <v:path arrowok="t"/>
              </v:shape>
            </v:group>
            <v:group style="position:absolute;left:2928;top:4142;width:451;height:2" coordorigin="2928,4142" coordsize="451,2">
              <v:shape style="position:absolute;left:2928;top:4142;width:451;height:2" coordorigin="2928,4142" coordsize="451,0" path="m2928,4142l3379,4142e" filled="f" stroked="t" strokeweight=".48pt" strokecolor="#000000">
                <v:path arrowok="t"/>
              </v:shape>
            </v:group>
            <v:group style="position:absolute;left:3350;top:4162;width:422;height:2" coordorigin="3350,4162" coordsize="422,2">
              <v:shape style="position:absolute;left:3350;top:4162;width:422;height:2" coordorigin="3350,4162" coordsize="422,0" path="m3350,4162l3773,4162e" filled="f" stroked="t" strokeweight=".48pt" strokecolor="#383838">
                <v:path arrowok="t"/>
              </v:shape>
            </v:group>
            <v:group style="position:absolute;left:3696;top:4152;width:3202;height:2" coordorigin="3696,4152" coordsize="3202,2">
              <v:shape style="position:absolute;left:3696;top:4152;width:3202;height:2" coordorigin="3696,4152" coordsize="3202,0" path="m3696,4152l6898,4152e" filled="f" stroked="t" strokeweight=".96pt" strokecolor="#484848">
                <v:path arrowok="t"/>
              </v:shape>
            </v:group>
            <v:group style="position:absolute;left:6768;top:4147;width:4742;height:2" coordorigin="6768,4147" coordsize="4742,2">
              <v:shape style="position:absolute;left:6768;top:4147;width:4742;height:2" coordorigin="6768,4147" coordsize="4742,0" path="m6768,4147l11510,4147e" filled="f" stroked="t" strokeweight=".96pt" strokecolor="#606060">
                <v:path arrowok="t"/>
              </v:shape>
            </v:group>
            <v:group style="position:absolute;left:432;top:4440;width:1810;height:2" coordorigin="432,4440" coordsize="1810,2">
              <v:shape style="position:absolute;left:432;top:4440;width:1810;height:2" coordorigin="432,4440" coordsize="1810,0" path="m432,4440l2242,4440e" filled="f" stroked="t" strokeweight=".48pt" strokecolor="#444444">
                <v:path arrowok="t"/>
              </v:shape>
            </v:group>
            <v:group style="position:absolute;left:2222;top:4157;width:2;height:1526" coordorigin="2222,4157" coordsize="2,1526">
              <v:shape style="position:absolute;left:2222;top:4157;width:2;height:1526" coordorigin="2222,4157" coordsize="0,1526" path="m2222,5683l2222,4157e" filled="f" stroked="t" strokeweight=".48pt" strokecolor="#1F1F1F">
                <v:path arrowok="t"/>
              </v:shape>
            </v:group>
            <v:group style="position:absolute;left:2174;top:4435;width:2674;height:2" coordorigin="2174,4435" coordsize="2674,2">
              <v:shape style="position:absolute;left:2174;top:4435;width:2674;height:2" coordorigin="2174,4435" coordsize="2674,0" path="m2174,4435l4848,4435e" filled="f" stroked="t" strokeweight=".72pt" strokecolor="#5B5B5B">
                <v:path arrowok="t"/>
              </v:shape>
            </v:group>
            <v:group style="position:absolute;left:4819;top:4421;width:701;height:2" coordorigin="4819,4421" coordsize="701,2">
              <v:shape style="position:absolute;left:4819;top:4421;width:701;height:2" coordorigin="4819,4421" coordsize="701,0" path="m4819,4421l5520,4421e" filled="f" stroked="t" strokeweight=".48pt" strokecolor="#2F2F2F">
                <v:path arrowok="t"/>
              </v:shape>
            </v:group>
            <v:group style="position:absolute;left:5491;top:4426;width:6019;height:2" coordorigin="5491,4426" coordsize="6019,2">
              <v:shape style="position:absolute;left:5491;top:4426;width:6019;height:2" coordorigin="5491,4426" coordsize="6019,0" path="m5491,4426l11510,4426e" filled="f" stroked="t" strokeweight=".96pt" strokecolor="#575757">
                <v:path arrowok="t"/>
              </v:shape>
            </v:group>
            <v:group style="position:absolute;left:437;top:1114;width:2;height:5251" coordorigin="437,1114" coordsize="2,5251">
              <v:shape style="position:absolute;left:437;top:1114;width:2;height:5251" coordorigin="437,1114" coordsize="0,5251" path="m437,6365l437,1114e" filled="f" stroked="t" strokeweight=".72pt" strokecolor="#3F3F3F">
                <v:path arrowok="t"/>
              </v:shape>
            </v:group>
            <v:group style="position:absolute;left:2218;top:4675;width:3379;height:2" coordorigin="2218,4675" coordsize="3379,2">
              <v:shape style="position:absolute;left:2218;top:4675;width:3379;height:2" coordorigin="2218,4675" coordsize="3379,0" path="m2218,4675l5597,4675e" filled="f" stroked="t" strokeweight=".72pt" strokecolor="#545454">
                <v:path arrowok="t"/>
              </v:shape>
            </v:group>
            <v:group style="position:absolute;left:5520;top:4680;width:595;height:2" coordorigin="5520,4680" coordsize="595,2">
              <v:shape style="position:absolute;left:5520;top:4680;width:595;height:2" coordorigin="5520,4680" coordsize="595,0" path="m5520,4680l6115,4680e" filled="f" stroked="t" strokeweight=".48pt" strokecolor="#606060">
                <v:path arrowok="t"/>
              </v:shape>
            </v:group>
            <v:group style="position:absolute;left:6086;top:4670;width:1238;height:2" coordorigin="6086,4670" coordsize="1238,2">
              <v:shape style="position:absolute;left:6086;top:4670;width:1238;height:2" coordorigin="6086,4670" coordsize="1238,0" path="m6086,4670l7325,4670e" filled="f" stroked="t" strokeweight=".48pt" strokecolor="#343434">
                <v:path arrowok="t"/>
              </v:shape>
            </v:group>
            <v:group style="position:absolute;left:7219;top:4666;width:4291;height:2" coordorigin="7219,4666" coordsize="4291,2">
              <v:shape style="position:absolute;left:7219;top:4666;width:4291;height:2" coordorigin="7219,4666" coordsize="4291,0" path="m7219,4666l11510,4666e" filled="f" stroked="t" strokeweight=".96pt" strokecolor="#606060">
                <v:path arrowok="t"/>
              </v:shape>
            </v:group>
            <v:group style="position:absolute;left:11506;top:4382;width:2;height:2045" coordorigin="11506,4382" coordsize="2,2045">
              <v:shape style="position:absolute;left:11506;top:4382;width:2;height:2045" coordorigin="11506,4382" coordsize="0,2045" path="m11506,6427l11506,4382e" filled="f" stroked="t" strokeweight=".48pt" strokecolor="#383838">
                <v:path arrowok="t"/>
              </v:shape>
            </v:group>
            <v:group style="position:absolute;left:437;top:4651;width:2;height:298" coordorigin="437,4651" coordsize="2,298">
              <v:shape style="position:absolute;left:437;top:4651;width:2;height:298" coordorigin="437,4651" coordsize="0,298" path="m437,4949l437,4651e" filled="f" stroked="t" strokeweight=".48pt" strokecolor="#1C1C1C">
                <v:path arrowok="t"/>
              </v:shape>
            </v:group>
            <v:group style="position:absolute;left:4824;top:4666;width:2;height:283" coordorigin="4824,4666" coordsize="2,283">
              <v:shape style="position:absolute;left:4824;top:4666;width:2;height:283" coordorigin="4824,4666" coordsize="0,283" path="m4824,4949l4824,4666e" filled="f" stroked="t" strokeweight=".48pt" strokecolor="#232323">
                <v:path arrowok="t"/>
              </v:shape>
            </v:group>
            <v:group style="position:absolute;left:7742;top:4656;width:2;height:293" coordorigin="7742,4656" coordsize="2,293">
              <v:shape style="position:absolute;left:7742;top:4656;width:2;height:293" coordorigin="7742,4656" coordsize="0,293" path="m7742,4949l7742,4656e" filled="f" stroked="t" strokeweight=".48pt" strokecolor="#444444">
                <v:path arrowok="t"/>
              </v:shape>
            </v:group>
            <v:group style="position:absolute;left:4819;top:5155;width:2011;height:2" coordorigin="4819,5155" coordsize="2011,2">
              <v:shape style="position:absolute;left:4819;top:5155;width:2011;height:2" coordorigin="4819,5155" coordsize="2011,0" path="m4819,5155l6830,5155e" filled="f" stroked="t" strokeweight=".96pt" strokecolor="#5B5B5B">
                <v:path arrowok="t"/>
              </v:shape>
            </v:group>
            <v:group style="position:absolute;left:4829;top:4891;width:2;height:302" coordorigin="4829,4891" coordsize="2,302">
              <v:shape style="position:absolute;left:4829;top:4891;width:2;height:302" coordorigin="4829,4891" coordsize="0,302" path="m4829,5194l4829,4891e" filled="f" stroked="t" strokeweight=".72pt" strokecolor="#3B3B3B">
                <v:path arrowok="t"/>
              </v:shape>
            </v:group>
            <v:group style="position:absolute;left:6638;top:5165;width:658;height:2" coordorigin="6638,5165" coordsize="658,2">
              <v:shape style="position:absolute;left:6638;top:5165;width:658;height:2" coordorigin="6638,5165" coordsize="658,0" path="m6638,5165l7296,5165e" filled="f" stroked="t" strokeweight=".48pt" strokecolor="#ACACAC">
                <v:path arrowok="t"/>
              </v:shape>
            </v:group>
            <v:group style="position:absolute;left:7267;top:5150;width:4243;height:2" coordorigin="7267,5150" coordsize="4243,2">
              <v:shape style="position:absolute;left:7267;top:5150;width:4243;height:2" coordorigin="7267,5150" coordsize="4243,0" path="m7267,5150l11510,5150e" filled="f" stroked="t" strokeweight=".48pt" strokecolor="#383838">
                <v:path arrowok="t"/>
              </v:shape>
            </v:group>
            <v:group style="position:absolute;left:7742;top:4891;width:2;height:264" coordorigin="7742,4891" coordsize="2,264">
              <v:shape style="position:absolute;left:7742;top:4891;width:2;height:264" coordorigin="7742,4891" coordsize="0,264" path="m7742,5155l7742,4891e" filled="f" stroked="t" strokeweight=".48pt" strokecolor="#2F2F2F">
                <v:path arrowok="t"/>
              </v:shape>
            </v:group>
            <v:group style="position:absolute;left:437;top:5136;width:2;height:792" coordorigin="437,5136" coordsize="2,792">
              <v:shape style="position:absolute;left:437;top:5136;width:2;height:792" coordorigin="437,5136" coordsize="0,792" path="m437,5928l437,5136e" filled="f" stroked="t" strokeweight=".48pt" strokecolor="#1C1C1C">
                <v:path arrowok="t"/>
              </v:shape>
            </v:group>
            <v:group style="position:absolute;left:4824;top:5069;width:2;height:730" coordorigin="4824,5069" coordsize="2,730">
              <v:shape style="position:absolute;left:4824;top:5069;width:2;height:730" coordorigin="4824,5069" coordsize="0,730" path="m4824,5798l4824,5069e" filled="f" stroked="t" strokeweight=".72pt" strokecolor="#3F3F3F">
                <v:path arrowok="t"/>
              </v:shape>
            </v:group>
            <v:group style="position:absolute;left:4819;top:5395;width:4546;height:2" coordorigin="4819,5395" coordsize="4546,2">
              <v:shape style="position:absolute;left:4819;top:5395;width:4546;height:2" coordorigin="4819,5395" coordsize="4546,0" path="m4819,5395l9365,5395e" filled="f" stroked="t" strokeweight=".96pt" strokecolor="#606060">
                <v:path arrowok="t"/>
              </v:shape>
            </v:group>
            <v:group style="position:absolute;left:9067;top:5381;width:432;height:2" coordorigin="9067,5381" coordsize="432,2">
              <v:shape style="position:absolute;left:9067;top:5381;width:432;height:2" coordorigin="9067,5381" coordsize="432,0" path="m9067,5381l9499,5381e" filled="f" stroked="t" strokeweight=".96pt" strokecolor="#383838">
                <v:path arrowok="t"/>
              </v:shape>
            </v:group>
            <v:group style="position:absolute;left:9499;top:5381;width:1872;height:2" coordorigin="9499,5381" coordsize="1872,2">
              <v:shape style="position:absolute;left:9499;top:5381;width:1872;height:2" coordorigin="9499,5381" coordsize="1872,0" path="m9499,5381l11371,5381e" filled="f" stroked="t" strokeweight=".48pt" strokecolor="#3B3B3B">
                <v:path arrowok="t"/>
              </v:shape>
            </v:group>
            <v:group style="position:absolute;left:11213;top:5395;width:298;height:2" coordorigin="11213,5395" coordsize="298,2">
              <v:shape style="position:absolute;left:11213;top:5395;width:298;height:2" coordorigin="11213,5395" coordsize="298,0" path="m11213,5395l11510,5395e" filled="f" stroked="t" strokeweight=".72pt" strokecolor="#676767">
                <v:path arrowok="t"/>
              </v:shape>
            </v:group>
            <v:group style="position:absolute;left:4829;top:5338;width:2;height:595" coordorigin="4829,5338" coordsize="2,595">
              <v:shape style="position:absolute;left:4829;top:5338;width:2;height:595" coordorigin="4829,5338" coordsize="0,595" path="m4829,5933l4829,5338e" filled="f" stroked="t" strokeweight=".96pt" strokecolor="#4F4F4F">
                <v:path arrowok="t"/>
              </v:shape>
            </v:group>
            <v:group style="position:absolute;left:4819;top:5635;width:4934;height:2" coordorigin="4819,5635" coordsize="4934,2">
              <v:shape style="position:absolute;left:4819;top:5635;width:4934;height:2" coordorigin="4819,5635" coordsize="4934,0" path="m4819,5635l9754,5635e" filled="f" stroked="t" strokeweight=".96pt" strokecolor="#5B5B5B">
                <v:path arrowok="t"/>
              </v:shape>
            </v:group>
            <v:group style="position:absolute;left:9677;top:5635;width:1723;height:2" coordorigin="9677,5635" coordsize="1723,2">
              <v:shape style="position:absolute;left:9677;top:5635;width:1723;height:2" coordorigin="9677,5635" coordsize="1723,0" path="m9677,5635l11400,5635e" filled="f" stroked="t" strokeweight=".72pt" strokecolor="#484848">
                <v:path arrowok="t"/>
              </v:shape>
            </v:group>
            <v:group style="position:absolute;left:10829;top:5635;width:682;height:2" coordorigin="10829,5635" coordsize="682,2">
              <v:shape style="position:absolute;left:10829;top:5635;width:682;height:2" coordorigin="10829,5635" coordsize="682,0" path="m10829,5635l11510,5635e" filled="f" stroked="t" strokeweight=".96pt" strokecolor="#676767">
                <v:path arrowok="t"/>
              </v:shape>
            </v:group>
            <v:group style="position:absolute;left:2218;top:5626;width:2;height:302" coordorigin="2218,5626" coordsize="2,302">
              <v:shape style="position:absolute;left:2218;top:5626;width:2;height:302" coordorigin="2218,5626" coordsize="0,302" path="m2218,5928l2218,5626e" filled="f" stroked="t" strokeweight=".72pt" strokecolor="#3B3B3B">
                <v:path arrowok="t"/>
              </v:shape>
            </v:group>
            <v:group style="position:absolute;left:2218;top:5885;width:1022;height:2" coordorigin="2218,5885" coordsize="1022,2">
              <v:shape style="position:absolute;left:2218;top:5885;width:1022;height:2" coordorigin="2218,5885" coordsize="1022,0" path="m2218,5885l3240,5885e" filled="f" stroked="t" strokeweight=".96pt" strokecolor="#575757">
                <v:path arrowok="t"/>
              </v:shape>
            </v:group>
            <v:group style="position:absolute;left:2928;top:5899;width:206;height:2" coordorigin="2928,5899" coordsize="206,2">
              <v:shape style="position:absolute;left:2928;top:5899;width:206;height:2" coordorigin="2928,5899" coordsize="206,0" path="m2928,5899l3134,5899e" filled="f" stroked="t" strokeweight=".96pt" strokecolor="#9C9C9C">
                <v:path arrowok="t"/>
              </v:shape>
            </v:group>
            <v:group style="position:absolute;left:3134;top:5899;width:139;height:2" coordorigin="3134,5899" coordsize="139,2">
              <v:shape style="position:absolute;left:3134;top:5899;width:139;height:2" coordorigin="3134,5899" coordsize="139,0" path="m3134,5899l3274,5899e" filled="f" stroked="t" strokeweight=".48pt" strokecolor="#A3A3A3">
                <v:path arrowok="t"/>
              </v:shape>
            </v:group>
            <v:group style="position:absolute;left:3245;top:5880;width:163;height:2" coordorigin="3245,5880" coordsize="163,2">
              <v:shape style="position:absolute;left:3245;top:5880;width:163;height:2" coordorigin="3245,5880" coordsize="163,0" path="m3245,5880l3408,5880e" filled="f" stroked="t" strokeweight=".48pt" strokecolor="#2F2F2F">
                <v:path arrowok="t"/>
              </v:shape>
            </v:group>
            <v:group style="position:absolute;left:3379;top:5899;width:355;height:2" coordorigin="3379,5899" coordsize="355,2">
              <v:shape style="position:absolute;left:3379;top:5899;width:355;height:2" coordorigin="3379,5899" coordsize="355,0" path="m3379,5899l3734,5899e" filled="f" stroked="t" strokeweight=".48pt" strokecolor="#AFAFAF">
                <v:path arrowok="t"/>
              </v:shape>
            </v:group>
            <v:group style="position:absolute;left:3706;top:5880;width:4051;height:2" coordorigin="3706,5880" coordsize="4051,2">
              <v:shape style="position:absolute;left:3706;top:5880;width:4051;height:2" coordorigin="3706,5880" coordsize="4051,0" path="m3706,5880l7757,5880e" filled="f" stroked="t" strokeweight=".48pt" strokecolor="#2B2B2B">
                <v:path arrowok="t"/>
              </v:shape>
            </v:group>
            <v:group style="position:absolute;left:7507;top:5875;width:4003;height:2" coordorigin="7507,5875" coordsize="4003,2">
              <v:shape style="position:absolute;left:7507;top:5875;width:4003;height:2" coordorigin="7507,5875" coordsize="4003,0" path="m7507,5875l11510,5875e" filled="f" stroked="t" strokeweight=".96pt" strokecolor="#646464">
                <v:path arrowok="t"/>
              </v:shape>
            </v:group>
            <v:group style="position:absolute;left:432;top:6130;width:581;height:2" coordorigin="432,6130" coordsize="581,2">
              <v:shape style="position:absolute;left:432;top:6130;width:581;height:2" coordorigin="432,6130" coordsize="581,0" path="m432,6130l1013,6130e" filled="f" stroked="t" strokeweight=".48pt" strokecolor="#3F3F3F">
                <v:path arrowok="t"/>
              </v:shape>
            </v:group>
            <v:group style="position:absolute;left:955;top:6125;width:2573;height:2" coordorigin="955,6125" coordsize="2573,2">
              <v:shape style="position:absolute;left:955;top:6125;width:2573;height:2" coordorigin="955,6125" coordsize="2573,0" path="m955,6125l3528,6125e" filled="f" stroked="t" strokeweight=".96pt" strokecolor="#606060">
                <v:path arrowok="t"/>
              </v:shape>
            </v:group>
            <v:group style="position:absolute;left:2218;top:5870;width:2;height:984" coordorigin="2218,5870" coordsize="2,984">
              <v:shape style="position:absolute;left:2218;top:5870;width:2;height:984" coordorigin="2218,5870" coordsize="0,984" path="m2218,6854l2218,5870e" filled="f" stroked="t" strokeweight=".96pt" strokecolor="#4F4F4F">
                <v:path arrowok="t"/>
              </v:shape>
            </v:group>
            <v:group style="position:absolute;left:3706;top:6120;width:4445;height:2" coordorigin="3706,6120" coordsize="4445,2">
              <v:shape style="position:absolute;left:3706;top:6120;width:4445;height:2" coordorigin="3706,6120" coordsize="4445,0" path="m3706,6120l8150,6120e" filled="f" stroked="t" strokeweight=".48pt" strokecolor="#2F2F2F">
                <v:path arrowok="t"/>
              </v:shape>
            </v:group>
            <v:group style="position:absolute;left:4824;top:5818;width:2;height:322" coordorigin="4824,5818" coordsize="2,322">
              <v:shape style="position:absolute;left:4824;top:5818;width:2;height:322" coordorigin="4824,5818" coordsize="0,322" path="m4824,6139l4824,5818e" filled="f" stroked="t" strokeweight=".72pt" strokecolor="#3B3B3B">
                <v:path arrowok="t"/>
              </v:shape>
            </v:group>
            <v:group style="position:absolute;left:8093;top:6115;width:662;height:2" coordorigin="8093,6115" coordsize="662,2">
              <v:shape style="position:absolute;left:8093;top:6115;width:662;height:2" coordorigin="8093,6115" coordsize="662,0" path="m8093,6115l8755,6115e" filled="f" stroked="t" strokeweight=".72pt" strokecolor="#4F4F4F">
                <v:path arrowok="t"/>
              </v:shape>
            </v:group>
            <v:group style="position:absolute;left:8525;top:6115;width:2875;height:2" coordorigin="8525,6115" coordsize="2875,2">
              <v:shape style="position:absolute;left:8525;top:6115;width:2875;height:2" coordorigin="8525,6115" coordsize="2875,0" path="m8525,6115l11400,6115e" filled="f" stroked="t" strokeweight=".96pt" strokecolor="#646464">
                <v:path arrowok="t"/>
              </v:shape>
            </v:group>
            <v:group style="position:absolute;left:11342;top:6115;width:168;height:2" coordorigin="11342,6115" coordsize="168,2">
              <v:shape style="position:absolute;left:11342;top:6115;width:168;height:2" coordorigin="11342,6115" coordsize="168,0" path="m11342,6115l11510,6115e" filled="f" stroked="t" strokeweight=".72pt" strokecolor="#444444">
                <v:path arrowok="t"/>
              </v:shape>
            </v:group>
            <v:group style="position:absolute;left:4829;top:6072;width:2;height:773" coordorigin="4829,6072" coordsize="2,773">
              <v:shape style="position:absolute;left:4829;top:6072;width:2;height:773" coordorigin="4829,6072" coordsize="0,773" path="m4829,6845l4829,6072e" filled="f" stroked="t" strokeweight=".96pt" strokecolor="#4F4F4F">
                <v:path arrowok="t"/>
              </v:shape>
            </v:group>
            <v:group style="position:absolute;left:7742;top:6106;width:2;height:739" coordorigin="7742,6106" coordsize="2,739">
              <v:shape style="position:absolute;left:7742;top:6106;width:2;height:739" coordorigin="7742,6106" coordsize="0,739" path="m7742,6845l7742,6106e" filled="f" stroked="t" strokeweight=".48pt" strokecolor="#3B3B3B">
                <v:path arrowok="t"/>
              </v:shape>
            </v:group>
            <v:group style="position:absolute;left:2208;top:6595;width:9302;height:2" coordorigin="2208,6595" coordsize="9302,2">
              <v:shape style="position:absolute;left:2208;top:6595;width:9302;height:2" coordorigin="2208,6595" coordsize="9302,0" path="m2208,6595l11510,6595e" filled="f" stroked="t" strokeweight=".96pt" strokecolor="#606060">
                <v:path arrowok="t"/>
              </v:shape>
            </v:group>
            <v:group style="position:absolute;left:11501;top:672;width:2;height:5986" coordorigin="11501,672" coordsize="2,5986">
              <v:shape style="position:absolute;left:11501;top:672;width:2;height:5986" coordorigin="11501,672" coordsize="0,5986" path="m11501,6658l11501,672e" filled="f" stroked="t" strokeweight=".96pt" strokecolor="#484848">
                <v:path arrowok="t"/>
              </v:shape>
            </v:group>
            <v:group style="position:absolute;left:2208;top:6835;width:2861;height:2" coordorigin="2208,6835" coordsize="2861,2">
              <v:shape style="position:absolute;left:2208;top:6835;width:2861;height:2" coordorigin="2208,6835" coordsize="2861,0" path="m2208,6835l5069,6835e" filled="f" stroked="t" strokeweight=".96pt" strokecolor="#676767">
                <v:path arrowok="t"/>
              </v:shape>
            </v:group>
            <v:group style="position:absolute;left:4781;top:6835;width:768;height:2" coordorigin="4781,6835" coordsize="768,2">
              <v:shape style="position:absolute;left:4781;top:6835;width:768;height:2" coordorigin="4781,6835" coordsize="768,0" path="m4781,6835l5549,6835e" filled="f" stroked="t" strokeweight=".72pt" strokecolor="#4F4F4F">
                <v:path arrowok="t"/>
              </v:shape>
            </v:group>
            <v:group style="position:absolute;left:5491;top:6840;width:1834;height:2" coordorigin="5491,6840" coordsize="1834,2">
              <v:shape style="position:absolute;left:5491;top:6840;width:1834;height:2" coordorigin="5491,6840" coordsize="1834,0" path="m5491,6840l7325,6840e" filled="f" stroked="t" strokeweight=".48pt" strokecolor="#3B3B3B">
                <v:path arrowok="t"/>
              </v:shape>
            </v:group>
            <v:group style="position:absolute;left:7267;top:6835;width:4243;height:2" coordorigin="7267,6835" coordsize="4243,2">
              <v:shape style="position:absolute;left:7267;top:6835;width:4243;height:2" coordorigin="7267,6835" coordsize="4243,0" path="m7267,6835l11510,6835e" filled="f" stroked="t" strokeweight=".96pt" strokecolor="#676767">
                <v:path arrowok="t"/>
              </v:shape>
            </v:group>
            <v:group style="position:absolute;left:11501;top:6581;width:2;height:528" coordorigin="11501,6581" coordsize="2,528">
              <v:shape style="position:absolute;left:11501;top:6581;width:2;height:528" coordorigin="11501,6581" coordsize="0,528" path="m11501,7109l11501,6581e" filled="f" stroked="t" strokeweight=".96pt" strokecolor="#606060">
                <v:path arrowok="t"/>
              </v:shape>
            </v:group>
            <v:group style="position:absolute;left:437;top:6590;width:2;height:264" coordorigin="437,6590" coordsize="2,264">
              <v:shape style="position:absolute;left:437;top:6590;width:2;height:264" coordorigin="437,6590" coordsize="0,264" path="m437,6854l437,6590e" filled="f" stroked="t" strokeweight=".48pt" strokecolor="#232323">
                <v:path arrowok="t"/>
              </v:shape>
            </v:group>
            <v:group style="position:absolute;left:432;top:7085;width:1738;height:2" coordorigin="432,7085" coordsize="1738,2">
              <v:shape style="position:absolute;left:432;top:7085;width:1738;height:2" coordorigin="432,7085" coordsize="1738,0" path="m432,7085l2170,7085e" filled="f" stroked="t" strokeweight=".96pt" strokecolor="#606060">
                <v:path arrowok="t"/>
              </v:shape>
            </v:group>
            <v:group style="position:absolute;left:437;top:6557;width:2;height:8438" coordorigin="437,6557" coordsize="2,8438">
              <v:shape style="position:absolute;left:437;top:6557;width:2;height:8438" coordorigin="437,6557" coordsize="0,8438" path="m437,14995l437,6557e" filled="f" stroked="t" strokeweight=".72pt" strokecolor="#444444">
                <v:path arrowok="t"/>
              </v:shape>
            </v:group>
            <v:group style="position:absolute;left:1574;top:7070;width:3946;height:2" coordorigin="1574,7070" coordsize="3946,2">
              <v:shape style="position:absolute;left:1574;top:7070;width:3946;height:2" coordorigin="1574,7070" coordsize="3946,0" path="m1574,7070l5520,7070e" filled="f" stroked="t" strokeweight=".96pt" strokecolor="#3B3B3B">
                <v:path arrowok="t"/>
              </v:shape>
            </v:group>
            <v:group style="position:absolute;left:5381;top:7085;width:2525;height:2" coordorigin="5381,7085" coordsize="2525,2">
              <v:shape style="position:absolute;left:5381;top:7085;width:2525;height:2" coordorigin="5381,7085" coordsize="2525,0" path="m5381,7085l7906,7085e" filled="f" stroked="t" strokeweight=".96pt" strokecolor="#606060">
                <v:path arrowok="t"/>
              </v:shape>
            </v:group>
            <v:group style="position:absolute;left:7728;top:7070;width:1978;height:2" coordorigin="7728,7070" coordsize="1978,2">
              <v:shape style="position:absolute;left:7728;top:7070;width:1978;height:2" coordorigin="7728,7070" coordsize="1978,0" path="m7728,7070l9706,7070e" filled="f" stroked="t" strokeweight=".96pt" strokecolor="#2F2F2F">
                <v:path arrowok="t"/>
              </v:shape>
            </v:group>
            <v:group style="position:absolute;left:8376;top:7085;width:3134;height:2" coordorigin="8376,7085" coordsize="3134,2">
              <v:shape style="position:absolute;left:8376;top:7085;width:3134;height:2" coordorigin="8376,7085" coordsize="3134,0" path="m8376,7085l11510,7085e" filled="f" stroked="t" strokeweight=".72pt" strokecolor="#5B5B5B">
                <v:path arrowok="t"/>
              </v:shape>
            </v:group>
            <v:group style="position:absolute;left:11506;top:7032;width:2;height:1541" coordorigin="11506,7032" coordsize="2,1541">
              <v:shape style="position:absolute;left:11506;top:7032;width:2;height:1541" coordorigin="11506,7032" coordsize="0,1541" path="m11506,8573l11506,7032e" filled="f" stroked="t" strokeweight=".48pt" strokecolor="#3B3B3B">
                <v:path arrowok="t"/>
              </v:shape>
            </v:group>
            <v:group style="position:absolute;left:432;top:7560;width:1642;height:2" coordorigin="432,7560" coordsize="1642,2">
              <v:shape style="position:absolute;left:432;top:7560;width:1642;height:2" coordorigin="432,7560" coordsize="1642,0" path="m432,7560l2074,7560e" filled="f" stroked="t" strokeweight=".48pt" strokecolor="#343434">
                <v:path arrowok="t"/>
              </v:shape>
            </v:group>
            <v:group style="position:absolute;left:2016;top:7555;width:9494;height:2" coordorigin="2016,7555" coordsize="9494,2">
              <v:shape style="position:absolute;left:2016;top:7555;width:9494;height:2" coordorigin="2016,7555" coordsize="9494,0" path="m2016,7555l11510,7555e" filled="f" stroked="t" strokeweight=".96pt" strokecolor="#5B5B5B">
                <v:path arrowok="t"/>
              </v:shape>
            </v:group>
            <v:group style="position:absolute;left:2218;top:7325;width:2;height:3624" coordorigin="2218,7325" coordsize="2,3624">
              <v:shape style="position:absolute;left:2218;top:7325;width:2;height:3624" coordorigin="2218,7325" coordsize="0,3624" path="m2218,10949l2218,7325e" filled="f" stroked="t" strokeweight=".96pt" strokecolor="#5B5B5B">
                <v:path arrowok="t"/>
              </v:shape>
            </v:group>
            <v:group style="position:absolute;left:4829;top:7546;width:2;height:739" coordorigin="4829,7546" coordsize="2,739">
              <v:shape style="position:absolute;left:4829;top:7546;width:2;height:739" coordorigin="4829,7546" coordsize="0,739" path="m4829,8285l4829,7546e" filled="f" stroked="t" strokeweight=".96pt" strokecolor="#5B5B5B">
                <v:path arrowok="t"/>
              </v:shape>
            </v:group>
            <v:group style="position:absolute;left:4819;top:7798;width:6710;height:2" coordorigin="4819,7798" coordsize="6710,2">
              <v:shape style="position:absolute;left:4819;top:7798;width:6710;height:2" coordorigin="4819,7798" coordsize="6710,0" path="m4819,7798l11530,7798e" filled="f" stroked="t" strokeweight=".48pt" strokecolor="#282828">
                <v:path arrowok="t"/>
              </v:shape>
            </v:group>
            <v:group style="position:absolute;left:4810;top:8050;width:2918;height:2" coordorigin="4810,8050" coordsize="2918,2">
              <v:shape style="position:absolute;left:4810;top:8050;width:2918;height:2" coordorigin="4810,8050" coordsize="2918,0" path="m4810,8050l7728,8050e" filled="f" stroked="t" strokeweight=".48pt" strokecolor="#646464">
                <v:path arrowok="t"/>
              </v:shape>
            </v:group>
            <v:group style="position:absolute;left:7699;top:8040;width:451;height:2" coordorigin="7699,8040" coordsize="451,2">
              <v:shape style="position:absolute;left:7699;top:8040;width:451;height:2" coordorigin="7699,8040" coordsize="451,0" path="m7699,8040l8150,8040e" filled="f" stroked="t" strokeweight=".48pt" strokecolor="#2F2F2F">
                <v:path arrowok="t"/>
              </v:shape>
            </v:group>
            <v:group style="position:absolute;left:8122;top:8050;width:3250;height:2" coordorigin="8122,8050" coordsize="3250,2">
              <v:shape style="position:absolute;left:8122;top:8050;width:3250;height:2" coordorigin="8122,8050" coordsize="3250,0" path="m8122,8050l11371,8050e" filled="f" stroked="t" strokeweight=".48pt" strokecolor="#6B6B6B">
                <v:path arrowok="t"/>
              </v:shape>
            </v:group>
            <v:group style="position:absolute;left:11342;top:8045;width:173;height:2" coordorigin="11342,8045" coordsize="173,2">
              <v:shape style="position:absolute;left:11342;top:8045;width:173;height:2" coordorigin="11342,8045" coordsize="173,0" path="m11342,8045l11515,8045e" filled="f" stroked="t" strokeweight=".72pt" strokecolor="#5B5B5B">
                <v:path arrowok="t"/>
              </v:shape>
            </v:group>
            <v:group style="position:absolute;left:432;top:8290;width:1171;height:2" coordorigin="432,8290" coordsize="1171,2">
              <v:shape style="position:absolute;left:432;top:8290;width:1171;height:2" coordorigin="432,8290" coordsize="1171,0" path="m432,8290l1603,8290e" filled="f" stroked="t" strokeweight=".48pt" strokecolor="#3F3F3F">
                <v:path arrowok="t"/>
              </v:shape>
            </v:group>
            <v:group style="position:absolute;left:1440;top:8285;width:10070;height:2" coordorigin="1440,8285" coordsize="10070,2">
              <v:shape style="position:absolute;left:1440;top:8285;width:10070;height:2" coordorigin="1440,8285" coordsize="10070,0" path="m1440,8285l11510,8285e" filled="f" stroked="t" strokeweight=".96pt" strokecolor="#646464">
                <v:path arrowok="t"/>
              </v:shape>
            </v:group>
            <v:group style="position:absolute;left:442;top:8270;width:2;height:2885" coordorigin="442,8270" coordsize="2,2885">
              <v:shape style="position:absolute;left:442;top:8270;width:2;height:2885" coordorigin="442,8270" coordsize="0,2885" path="m442,11155l442,8270e" filled="f" stroked="t" strokeweight=".96pt" strokecolor="#5B5B5B">
                <v:path arrowok="t"/>
              </v:shape>
            </v:group>
            <v:group style="position:absolute;left:11510;top:672;width:2;height:8155" coordorigin="11510,672" coordsize="2,8155">
              <v:shape style="position:absolute;left:11510;top:672;width:2;height:8155" coordorigin="11510,672" coordsize="0,8155" path="m11510,8827l11510,672e" filled="f" stroked="t" strokeweight=".72pt" strokecolor="#3F3F3F">
                <v:path arrowok="t"/>
              </v:shape>
            </v:group>
            <v:group style="position:absolute;left:11510;top:8678;width:2;height:7752" coordorigin="11510,8678" coordsize="2,7752">
              <v:shape style="position:absolute;left:11510;top:8678;width:2;height:7752" coordorigin="11510,8678" coordsize="0,7752" path="m11510,16430l11510,8678e" filled="f" stroked="t" strokeweight=".72pt" strokecolor="#545454">
                <v:path arrowok="t"/>
              </v:shape>
            </v:group>
            <v:group style="position:absolute;left:422;top:9437;width:562;height:2" coordorigin="422,9437" coordsize="562,2">
              <v:shape style="position:absolute;left:422;top:9437;width:562;height:2" coordorigin="422,9437" coordsize="562,0" path="m422,9437l984,9437e" filled="f" stroked="t" strokeweight=".96pt" strokecolor="#484848">
                <v:path arrowok="t"/>
              </v:shape>
            </v:group>
            <v:group style="position:absolute;left:955;top:9451;width:1118;height:2" coordorigin="955,9451" coordsize="1118,2">
              <v:shape style="position:absolute;left:955;top:9451;width:1118;height:2" coordorigin="955,9451" coordsize="1118,0" path="m955,9451l2074,9451e" filled="f" stroked="t" strokeweight=".48pt" strokecolor="#3B3B3B">
                <v:path arrowok="t"/>
              </v:shape>
            </v:group>
            <v:group style="position:absolute;left:1978;top:9446;width:9542;height:2" coordorigin="1978,9446" coordsize="9542,2">
              <v:shape style="position:absolute;left:1978;top:9446;width:9542;height:2" coordorigin="1978,9446" coordsize="9542,0" path="m1978,9446l11520,9446e" filled="f" stroked="t" strokeweight=".96pt" strokecolor="#646464">
                <v:path arrowok="t"/>
              </v:shape>
            </v:group>
            <v:group style="position:absolute;left:432;top:10622;width:1171;height:2" coordorigin="432,10622" coordsize="1171,2">
              <v:shape style="position:absolute;left:432;top:10622;width:1171;height:2" coordorigin="432,10622" coordsize="1171,0" path="m432,10622l1603,10622e" filled="f" stroked="t" strokeweight=".48pt" strokecolor="#343434">
                <v:path arrowok="t"/>
              </v:shape>
            </v:group>
            <v:group style="position:absolute;left:1517;top:10618;width:9883;height:2" coordorigin="1517,10618" coordsize="9883,2">
              <v:shape style="position:absolute;left:1517;top:10618;width:9883;height:2" coordorigin="1517,10618" coordsize="9883,0" path="m1517,10618l11400,10618e" filled="f" stroked="t" strokeweight=".96pt" strokecolor="#606060">
                <v:path arrowok="t"/>
              </v:shape>
            </v:group>
            <v:group style="position:absolute;left:11342;top:10622;width:173;height:2" coordorigin="11342,10622" coordsize="173,2">
              <v:shape style="position:absolute;left:11342;top:10622;width:173;height:2" coordorigin="11342,10622" coordsize="173,0" path="m11342,10622l11515,10622e" filled="f" stroked="t" strokeweight=".48pt" strokecolor="#383838">
                <v:path arrowok="t"/>
              </v:shape>
            </v:group>
            <v:group style="position:absolute;left:11506;top:10147;width:2;height:1992" coordorigin="11506,10147" coordsize="2,1992">
              <v:shape style="position:absolute;left:11506;top:10147;width:2;height:1992" coordorigin="11506,10147" coordsize="0,1992" path="m11506,12139l11506,10147e" filled="f" stroked="t" strokeweight=".48pt" strokecolor="#343434">
                <v:path arrowok="t"/>
              </v:shape>
            </v:group>
            <v:group style="position:absolute;left:422;top:10915;width:2851;height:2" coordorigin="422,10915" coordsize="2851,2">
              <v:shape style="position:absolute;left:422;top:10915;width:2851;height:2" coordorigin="422,10915" coordsize="2851,0" path="m422,10915l3274,10915e" filled="f" stroked="t" strokeweight=".48pt" strokecolor="#383838">
                <v:path arrowok="t"/>
              </v:shape>
            </v:group>
            <v:group style="position:absolute;left:3274;top:10915;width:8098;height:2" coordorigin="3274,10915" coordsize="8098,2">
              <v:shape style="position:absolute;left:3274;top:10915;width:8098;height:2" coordorigin="3274,10915" coordsize="8098,0" path="m3274,10915l11371,10915e" filled="f" stroked="t" strokeweight=".48pt" strokecolor="#000000">
                <v:path arrowok="t"/>
              </v:shape>
            </v:group>
            <v:group style="position:absolute;left:11371;top:10915;width:163;height:2" coordorigin="11371,10915" coordsize="163,2">
              <v:shape style="position:absolute;left:11371;top:10915;width:163;height:2" coordorigin="11371,10915" coordsize="163,0" path="m11371,10915l11534,10915e" filled="f" stroked="t" strokeweight=".48pt" strokecolor="#2F2F2F">
                <v:path arrowok="t"/>
              </v:shape>
            </v:group>
            <v:group style="position:absolute;left:816;top:11107;width:1430;height:2" coordorigin="816,11107" coordsize="1430,2">
              <v:shape style="position:absolute;left:816;top:11107;width:1430;height:2" coordorigin="816,11107" coordsize="1430,0" path="m816,11107l2246,11107e" filled="f" stroked="t" strokeweight=".72pt" strokecolor="#575757">
                <v:path arrowok="t"/>
              </v:shape>
            </v:group>
            <v:group style="position:absolute;left:2222;top:10882;width:2;height:5539" coordorigin="2222,10882" coordsize="2,5539">
              <v:shape style="position:absolute;left:2222;top:10882;width:2;height:5539" coordorigin="2222,10882" coordsize="0,5539" path="m2222,16421l2222,10882e" filled="f" stroked="t" strokeweight=".48pt" strokecolor="#282828">
                <v:path arrowok="t"/>
              </v:shape>
            </v:group>
            <v:group style="position:absolute;left:2170;top:11102;width:3379;height:2" coordorigin="2170,11102" coordsize="3379,2">
              <v:shape style="position:absolute;left:2170;top:11102;width:3379;height:2" coordorigin="2170,11102" coordsize="3379,0" path="m2170,11102l5549,11102e" filled="f" stroked="t" strokeweight=".48pt" strokecolor="#282828">
                <v:path arrowok="t"/>
              </v:shape>
            </v:group>
            <v:group style="position:absolute;left:5520;top:11122;width:1118;height:2" coordorigin="5520,11122" coordsize="1118,2">
              <v:shape style="position:absolute;left:5520;top:11122;width:1118;height:2" coordorigin="5520,11122" coordsize="1118,0" path="m5520,11122l6638,11122e" filled="f" stroked="t" strokeweight=".48pt" strokecolor="#ACACAC">
                <v:path arrowok="t"/>
              </v:shape>
            </v:group>
            <v:group style="position:absolute;left:6638;top:11122;width:2429;height:2" coordorigin="6638,11122" coordsize="2429,2">
              <v:shape style="position:absolute;left:6638;top:11122;width:2429;height:2" coordorigin="6638,11122" coordsize="2429,0" path="m6638,11122l9067,11122e" filled="f" stroked="t" strokeweight=".96pt" strokecolor="#A0A0A0">
                <v:path arrowok="t"/>
              </v:shape>
            </v:group>
            <v:group style="position:absolute;left:8453;top:11107;width:3058;height:2" coordorigin="8453,11107" coordsize="3058,2">
              <v:shape style="position:absolute;left:8453;top:11107;width:3058;height:2" coordorigin="8453,11107" coordsize="3058,0" path="m8453,11107l11510,11107e" filled="f" stroked="t" strokeweight=".96pt" strokecolor="#606060">
                <v:path arrowok="t"/>
              </v:shape>
            </v:group>
            <v:group style="position:absolute;left:446;top:11088;width:2;height:5333" coordorigin="446,11088" coordsize="2,5333">
              <v:shape style="position:absolute;left:446;top:11088;width:2;height:5333" coordorigin="446,11088" coordsize="0,5333" path="m446,16421l446,11088e" filled="f" stroked="t" strokeweight=".48pt" strokecolor="#3B3B3B">
                <v:path arrowok="t"/>
              </v:shape>
            </v:group>
            <v:group style="position:absolute;left:432;top:11587;width:2558;height:2" coordorigin="432,11587" coordsize="2558,2">
              <v:shape style="position:absolute;left:432;top:11587;width:2558;height:2" coordorigin="432,11587" coordsize="2558,0" path="m432,11587l2990,11587e" filled="f" stroked="t" strokeweight=".96pt" strokecolor="#606060">
                <v:path arrowok="t"/>
              </v:shape>
            </v:group>
            <v:group style="position:absolute;left:2928;top:11592;width:1891;height:2" coordorigin="2928,11592" coordsize="1891,2">
              <v:shape style="position:absolute;left:2928;top:11592;width:1891;height:2" coordorigin="2928,11592" coordsize="1891,0" path="m2928,11592l4819,11592e" filled="f" stroked="t" strokeweight=".48pt" strokecolor="#707070">
                <v:path arrowok="t"/>
              </v:shape>
            </v:group>
            <v:group style="position:absolute;left:4771;top:11587;width:6629;height:2" coordorigin="4771,11587" coordsize="6629,2">
              <v:shape style="position:absolute;left:4771;top:11587;width:6629;height:2" coordorigin="4771,11587" coordsize="6629,0" path="m4771,11587l11400,11587e" filled="f" stroked="t" strokeweight=".96pt" strokecolor="#5B5B5B">
                <v:path arrowok="t"/>
              </v:shape>
            </v:group>
            <v:group style="position:absolute;left:11342;top:11592;width:168;height:2" coordorigin="11342,11592" coordsize="168,2">
              <v:shape style="position:absolute;left:11342;top:11592;width:168;height:2" coordorigin="11342,11592" coordsize="168,0" path="m11342,11592l11510,11592e" filled="f" stroked="t" strokeweight=".48pt" strokecolor="#383838">
                <v:path arrowok="t"/>
              </v:shape>
            </v:group>
            <v:group style="position:absolute;left:442;top:11827;width:2549;height:2" coordorigin="442,11827" coordsize="2549,2">
              <v:shape style="position:absolute;left:442;top:11827;width:2549;height:2" coordorigin="442,11827" coordsize="2549,0" path="m442,11827l2990,11827e" filled="f" stroked="t" strokeweight=".96pt" strokecolor="#606060">
                <v:path arrowok="t"/>
              </v:shape>
            </v:group>
            <v:group style="position:absolute;left:2928;top:11818;width:1891;height:2" coordorigin="2928,11818" coordsize="1891,2">
              <v:shape style="position:absolute;left:2928;top:11818;width:1891;height:2" coordorigin="2928,11818" coordsize="1891,0" path="m2928,11818l4819,11818e" filled="f" stroked="t" strokeweight=".96pt" strokecolor="#484848">
                <v:path arrowok="t"/>
              </v:shape>
            </v:group>
            <v:group style="position:absolute;left:4762;top:11827;width:4973;height:2" coordorigin="4762,11827" coordsize="4973,2">
              <v:shape style="position:absolute;left:4762;top:11827;width:4973;height:2" coordorigin="4762,11827" coordsize="4973,0" path="m4762,11827l9734,11827e" filled="f" stroked="t" strokeweight=".96pt" strokecolor="#646464">
                <v:path arrowok="t"/>
              </v:shape>
            </v:group>
            <v:group style="position:absolute;left:9677;top:11832;width:1723;height:2" coordorigin="9677,11832" coordsize="1723,2">
              <v:shape style="position:absolute;left:9677;top:11832;width:1723;height:2" coordorigin="9677,11832" coordsize="1723,0" path="m9677,11832l11400,11832e" filled="f" stroked="t" strokeweight=".48pt" strokecolor="#383838">
                <v:path arrowok="t"/>
              </v:shape>
            </v:group>
            <v:group style="position:absolute;left:11371;top:11818;width:163;height:2" coordorigin="11371,11818" coordsize="163,2">
              <v:shape style="position:absolute;left:11371;top:11818;width:163;height:2" coordorigin="11371,11818" coordsize="163,0" path="m11371,11818l11534,11818e" filled="f" stroked="t" strokeweight=".48pt" strokecolor="#2B2B2B">
                <v:path arrowok="t"/>
              </v:shape>
            </v:group>
            <v:group style="position:absolute;left:994;top:11818;width:2;height:2136" coordorigin="994,11818" coordsize="2,2136">
              <v:shape style="position:absolute;left:994;top:11818;width:2;height:2136" coordorigin="994,11818" coordsize="0,2136" path="m994,13954l994,11818e" filled="f" stroked="t" strokeweight=".48pt" strokecolor="#2B2B2B">
                <v:path arrowok="t"/>
              </v:shape>
            </v:group>
            <v:group style="position:absolute;left:1579;top:11818;width:2;height:3134" coordorigin="1579,11818" coordsize="2,3134">
              <v:shape style="position:absolute;left:1579;top:11818;width:2;height:3134" coordorigin="1579,11818" coordsize="0,3134" path="m1579,14952l1579,11818e" filled="f" stroked="t" strokeweight=".48pt" strokecolor="#282828">
                <v:path arrowok="t"/>
              </v:shape>
            </v:group>
            <v:group style="position:absolute;left:7301;top:11818;width:2;height:2539" coordorigin="7301,11818" coordsize="2,2539">
              <v:shape style="position:absolute;left:7301;top:11818;width:2;height:2539" coordorigin="7301,11818" coordsize="0,2539" path="m7301,14357l7301,11818e" filled="f" stroked="t" strokeweight=".48pt" strokecolor="#2B2B2B">
                <v:path arrowok="t"/>
              </v:shape>
            </v:group>
            <v:group style="position:absolute;left:442;top:12350;width:576;height:2" coordorigin="442,12350" coordsize="576,2">
              <v:shape style="position:absolute;left:442;top:12350;width:576;height:2" coordorigin="442,12350" coordsize="576,0" path="m442,12350l1018,12350e" filled="f" stroked="t" strokeweight=".48pt" strokecolor="#545454">
                <v:path arrowok="t"/>
              </v:shape>
            </v:group>
            <v:group style="position:absolute;left:845;top:12346;width:8294;height:2" coordorigin="845,12346" coordsize="8294,2">
              <v:shape style="position:absolute;left:845;top:12346;width:8294;height:2" coordorigin="845,12346" coordsize="8294,0" path="m845,12346l9139,12346e" filled="f" stroked="t" strokeweight=".96pt" strokecolor="#676767">
                <v:path arrowok="t"/>
              </v:shape>
            </v:group>
            <v:group style="position:absolute;left:9038;top:12350;width:490;height:2" coordorigin="9038,12350" coordsize="490,2">
              <v:shape style="position:absolute;left:9038;top:12350;width:490;height:2" coordorigin="9038,12350" coordsize="490,0" path="m9038,12350l9528,12350e" filled="f" stroked="t" strokeweight=".48pt" strokecolor="#545454">
                <v:path arrowok="t"/>
              </v:shape>
            </v:group>
            <v:group style="position:absolute;left:9470;top:12346;width:264;height:2" coordorigin="9470,12346" coordsize="264,2">
              <v:shape style="position:absolute;left:9470;top:12346;width:264;height:2" coordorigin="9470,12346" coordsize="264,0" path="m9470,12346l9734,12346e" filled="f" stroked="t" strokeweight=".96pt" strokecolor="#747474">
                <v:path arrowok="t"/>
              </v:shape>
            </v:group>
            <v:group style="position:absolute;left:9677;top:12350;width:1723;height:2" coordorigin="9677,12350" coordsize="1723,2">
              <v:shape style="position:absolute;left:9677;top:12350;width:1723;height:2" coordorigin="9677,12350" coordsize="1723,0" path="m9677,12350l11400,12350e" filled="f" stroked="t" strokeweight=".48pt" strokecolor="#5B5B5B">
                <v:path arrowok="t"/>
              </v:shape>
            </v:group>
            <v:group style="position:absolute;left:11342;top:12355;width:173;height:2" coordorigin="11342,12355" coordsize="173,2">
              <v:shape style="position:absolute;left:11342;top:12355;width:173;height:2" coordorigin="11342,12355" coordsize="173,0" path="m11342,12355l11515,12355e" filled="f" stroked="t" strokeweight=".96pt" strokecolor="#6B6B6B">
                <v:path arrowok="t"/>
              </v:shape>
            </v:group>
            <v:group style="position:absolute;left:11506;top:12082;width:2;height:4349" coordorigin="11506,12082" coordsize="2,4349">
              <v:shape style="position:absolute;left:11506;top:12082;width:2;height:4349" coordorigin="11506,12082" coordsize="0,4349" path="m11506,16430l11506,12082e" filled="f" stroked="t" strokeweight=".48pt" strokecolor="#545454">
                <v:path arrowok="t"/>
              </v:shape>
            </v:group>
            <v:group style="position:absolute;left:446;top:12485;width:2;height:682" coordorigin="446,12485" coordsize="2,682">
              <v:shape style="position:absolute;left:446;top:12485;width:2;height:682" coordorigin="446,12485" coordsize="0,682" path="m446,13166l446,12485e" filled="f" stroked="t" strokeweight=".48pt" strokecolor="#131313">
                <v:path arrowok="t"/>
              </v:shape>
            </v:group>
            <v:group style="position:absolute;left:442;top:13373;width:1704;height:2" coordorigin="442,13373" coordsize="1704,2">
              <v:shape style="position:absolute;left:442;top:13373;width:1704;height:2" coordorigin="442,13373" coordsize="1704,0" path="m442,13373l2146,13373e" filled="f" stroked="t" strokeweight=".96pt" strokecolor="#646464">
                <v:path arrowok="t"/>
              </v:shape>
            </v:group>
            <v:group style="position:absolute;left:2045;top:13358;width:168;height:2" coordorigin="2045,13358" coordsize="168,2">
              <v:shape style="position:absolute;left:2045;top:13358;width:168;height:2" coordorigin="2045,13358" coordsize="168,0" path="m2045,13358l2213,13358e" filled="f" stroked="t" strokeweight=".96pt" strokecolor="#383838">
                <v:path arrowok="t"/>
              </v:shape>
            </v:group>
            <v:group style="position:absolute;left:451;top:13320;width:2;height:3101" coordorigin="451,13320" coordsize="2,3101">
              <v:shape style="position:absolute;left:451;top:13320;width:2;height:3101" coordorigin="451,13320" coordsize="0,3101" path="m451,16421l451,13320e" filled="f" stroked="t" strokeweight=".72pt" strokecolor="#4B4B4B">
                <v:path arrowok="t"/>
              </v:shape>
            </v:group>
            <v:group style="position:absolute;left:998;top:13896;width:2;height:360" coordorigin="998,13896" coordsize="2,360">
              <v:shape style="position:absolute;left:998;top:13896;width:2;height:360" coordorigin="998,13896" coordsize="0,360" path="m998,14256l998,13896e" filled="f" stroked="t" strokeweight=".72pt" strokecolor="#4B4B4B">
                <v:path arrowok="t"/>
              </v:shape>
            </v:group>
            <v:group style="position:absolute;left:8794;top:14225;width:1973;height:2" coordorigin="8794,14225" coordsize="1973,2">
              <v:shape style="position:absolute;left:8794;top:14225;width:1973;height:2" coordorigin="8794,14225" coordsize="1973,0" path="m8794,14225l10766,14225e" filled="f" stroked="t" strokeweight="3.12pt" strokecolor="#4F5774">
                <v:path arrowok="t"/>
              </v:shape>
            </v:group>
            <v:group style="position:absolute;left:998;top:14054;width:2;height:2366" coordorigin="998,14054" coordsize="2,2366">
              <v:shape style="position:absolute;left:998;top:14054;width:2;height:2366" coordorigin="998,14054" coordsize="0,2366" path="m998,16421l998,14054e" filled="f" stroked="t" strokeweight=".96pt" strokecolor="#606060">
                <v:path arrowok="t"/>
              </v:shape>
            </v:group>
            <v:group style="position:absolute;left:11378;top:14131;width:2;height:576" coordorigin="11378,14131" coordsize="2,576">
              <v:shape style="position:absolute;left:11378;top:14131;width:2;height:576" coordorigin="11378,14131" coordsize="0,576" path="m11378,14707l11378,14131e" filled="f" stroked="t" strokeweight="1.92pt" strokecolor="#545457">
                <v:path arrowok="t"/>
              </v:shape>
            </v:group>
            <v:group style="position:absolute;left:7306;top:14299;width:2;height:2122" coordorigin="7306,14299" coordsize="2,2122">
              <v:shape style="position:absolute;left:7306;top:14299;width:2;height:2122" coordorigin="7306,14299" coordsize="0,2122" path="m7306,16421l7306,14299e" filled="f" stroked="t" strokeweight=".96pt" strokecolor="#606060">
                <v:path arrowok="t"/>
              </v:shape>
            </v:group>
            <v:group style="position:absolute;left:11506;top:14299;width:2;height:778" coordorigin="11506,14299" coordsize="2,778">
              <v:shape style="position:absolute;left:11506;top:14299;width:2;height:778" coordorigin="11506,14299" coordsize="0,778" path="m11506,15077l11506,14299e" filled="f" stroked="t" strokeweight=".48pt" strokecolor="#383838">
                <v:path arrowok="t"/>
              </v:shape>
            </v:group>
            <v:group style="position:absolute;left:11376;top:14419;width:2;height:326" coordorigin="11376,14419" coordsize="2,326">
              <v:shape style="position:absolute;left:11376;top:14419;width:2;height:326" coordorigin="11376,14419" coordsize="0,326" path="m11376,14746l11376,14419e" filled="f" stroked="t" strokeweight="1.2pt" strokecolor="#4F5454">
                <v:path arrowok="t"/>
              </v:shape>
            </v:group>
            <v:group style="position:absolute;left:9530;top:14731;width:2;height:101" coordorigin="9530,14731" coordsize="2,101">
              <v:shape style="position:absolute;left:9530;top:14731;width:2;height:101" coordorigin="9530,14731" coordsize="0,101" path="m9530,14832l9530,14731e" filled="f" stroked="t" strokeweight=".48pt" strokecolor="#54575B">
                <v:path arrowok="t"/>
              </v:shape>
            </v:group>
            <v:group style="position:absolute;left:451;top:14894;width:2;height:1526" coordorigin="451,14894" coordsize="2,1526">
              <v:shape style="position:absolute;left:451;top:14894;width:2;height:1526" coordorigin="451,14894" coordsize="0,1526" path="m451,16421l451,14894e" filled="f" stroked="t" strokeweight=".72pt" strokecolor="#343434">
                <v:path arrowok="t"/>
              </v:shape>
            </v:group>
            <v:group style="position:absolute;left:1584;top:14894;width:2;height:1526" coordorigin="1584,14894" coordsize="2,1526">
              <v:shape style="position:absolute;left:1584;top:14894;width:2;height:1526" coordorigin="1584,14894" coordsize="0,1526" path="m1584,16421l1584,14894e" filled="f" stroked="t" strokeweight=".96pt" strokecolor="#5B5B5B">
                <v:path arrowok="t"/>
              </v:shape>
            </v:group>
            <v:group style="position:absolute;left:456;top:15120;width:2;height:1301" coordorigin="456,15120" coordsize="2,1301">
              <v:shape style="position:absolute;left:456;top:15120;width:2;height:1301" coordorigin="456,15120" coordsize="0,1301" path="m456,16421l456,15120e" filled="f" stroked="t" strokeweight=".48pt" strokecolor="#2B2B2B">
                <v:path arrowok="t"/>
              </v:shape>
            </v:group>
            <v:group style="position:absolute;left:4766;top:16411;width:5064;height:2" coordorigin="4766,16411" coordsize="5064,2">
              <v:shape style="position:absolute;left:4766;top:16411;width:5064;height:2" coordorigin="4766,16411" coordsize="5064,0" path="m4766,16411l9830,16411e" filled="f" stroked="t" strokeweight=".96pt" strokecolor="#838383">
                <v:path arrowok="t"/>
              </v:shape>
            </v:group>
            <v:group style="position:absolute;left:451;top:16411;width:2155;height:2" coordorigin="451,16411" coordsize="2155,2">
              <v:shape style="position:absolute;left:451;top:16411;width:2155;height:2" coordorigin="451,16411" coordsize="2155,0" path="m451,16411l2606,16411e" filled="f" stroked="t" strokeweight=".96pt" strokecolor="#838383">
                <v:path arrowok="t"/>
              </v:shape>
            </v:group>
            <v:group style="position:absolute;left:2203;top:16402;width:2616;height:2" coordorigin="2203,16402" coordsize="2616,2">
              <v:shape style="position:absolute;left:2203;top:16402;width:2616;height:2" coordorigin="2203,16402" coordsize="2616,0" path="m2203,16402l4819,16402e" filled="f" stroked="t" strokeweight=".48pt" strokecolor="#575757">
                <v:path arrowok="t"/>
              </v:shape>
            </v:group>
            <v:group style="position:absolute;left:9677;top:16416;width:1723;height:2" coordorigin="9677,16416" coordsize="1723,2">
              <v:shape style="position:absolute;left:9677;top:16416;width:1723;height:2" coordorigin="9677,16416" coordsize="1723,0" path="m9677,16416l11400,16416e" filled="f" stroked="t" strokeweight=".48pt" strokecolor="#777777">
                <v:path arrowok="t"/>
              </v:shape>
            </v:group>
            <v:group style="position:absolute;left:10906;top:16421;width:605;height:2" coordorigin="10906,16421" coordsize="605,2">
              <v:shape style="position:absolute;left:10906;top:16421;width:605;height:2" coordorigin="10906,16421" coordsize="605,0" path="m10906,16421l11510,16421e" filled="f" stroked="t" strokeweight=".96pt" strokecolor="#909090">
                <v:path arrowok="t"/>
              </v:shape>
            </v:group>
            <v:group style="position:absolute;left:11501;top:15350;width:2;height:1080" coordorigin="11501,15350" coordsize="2,1080">
              <v:shape style="position:absolute;left:11501;top:15350;width:2;height:1080" coordorigin="11501,15350" coordsize="0,1080" path="m11501,16430l11501,15350e" filled="f" stroked="t" strokeweight=".96pt" strokecolor="#6B6B6B">
                <v:path arrowok="t"/>
              </v:shape>
            </v:group>
            <v:group style="position:absolute;left:5813;top:3830;width:408;height:2" coordorigin="5813,3830" coordsize="408,2">
              <v:shape style="position:absolute;left:5813;top:3830;width:408;height:2" coordorigin="5813,3830" coordsize="408,0" path="m5813,3830l6221,3830e" filled="f" stroked="t" strokeweight=".96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B1B1B1"/>
          <w:w w:val="89"/>
          <w:position w:val="-2"/>
        </w:rPr>
        <w:t>It</w:t>
      </w:r>
      <w:r>
        <w:rPr>
          <w:rFonts w:ascii="Arial" w:hAnsi="Arial" w:cs="Arial" w:eastAsia="Arial"/>
          <w:sz w:val="22"/>
          <w:szCs w:val="22"/>
          <w:color w:val="B1B1B1"/>
          <w:spacing w:val="-1"/>
          <w:w w:val="89"/>
          <w:position w:val="-2"/>
        </w:rPr>
        <w:t>f</w:t>
      </w:r>
      <w:r>
        <w:rPr>
          <w:rFonts w:ascii="Arial" w:hAnsi="Arial" w:cs="Arial" w:eastAsia="Arial"/>
          <w:sz w:val="22"/>
          <w:szCs w:val="22"/>
          <w:color w:val="858585"/>
          <w:spacing w:val="-5"/>
          <w:w w:val="82"/>
          <w:position w:val="-2"/>
        </w:rPr>
        <w:t>a</w:t>
      </w:r>
      <w:r>
        <w:rPr>
          <w:rFonts w:ascii="Arial" w:hAnsi="Arial" w:cs="Arial" w:eastAsia="Arial"/>
          <w:sz w:val="24"/>
          <w:szCs w:val="24"/>
          <w:color w:val="858585"/>
          <w:spacing w:val="-2"/>
          <w:w w:val="90"/>
          <w:position w:val="-2"/>
        </w:rPr>
        <w:t>ı</w:t>
      </w:r>
      <w:r>
        <w:rPr>
          <w:rFonts w:ascii="Arial" w:hAnsi="Arial" w:cs="Arial" w:eastAsia="Arial"/>
          <w:sz w:val="22"/>
          <w:szCs w:val="22"/>
          <w:color w:val="858585"/>
          <w:spacing w:val="0"/>
          <w:w w:val="83"/>
          <w:position w:val="-2"/>
        </w:rPr>
        <w:t>ye</w:t>
      </w:r>
      <w:r>
        <w:rPr>
          <w:rFonts w:ascii="Arial" w:hAnsi="Arial" w:cs="Arial" w:eastAsia="Arial"/>
          <w:sz w:val="22"/>
          <w:szCs w:val="22"/>
          <w:color w:val="858585"/>
          <w:spacing w:val="-27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999A99"/>
          <w:spacing w:val="0"/>
          <w:w w:val="70"/>
          <w:position w:val="-2"/>
        </w:rPr>
        <w:t>Gü</w:t>
      </w:r>
      <w:r>
        <w:rPr>
          <w:rFonts w:ascii="Arial" w:hAnsi="Arial" w:cs="Arial" w:eastAsia="Arial"/>
          <w:sz w:val="22"/>
          <w:szCs w:val="22"/>
          <w:color w:val="999A99"/>
          <w:spacing w:val="0"/>
          <w:w w:val="70"/>
          <w:position w:val="-2"/>
        </w:rPr>
        <w:t>n</w:t>
      </w:r>
      <w:r>
        <w:rPr>
          <w:rFonts w:ascii="Arial" w:hAnsi="Arial" w:cs="Arial" w:eastAsia="Arial"/>
          <w:sz w:val="22"/>
          <w:szCs w:val="22"/>
          <w:color w:val="999A99"/>
          <w:spacing w:val="0"/>
          <w:w w:val="70"/>
          <w:position w:val="-2"/>
        </w:rPr>
        <w:t>  </w:t>
      </w:r>
      <w:r>
        <w:rPr>
          <w:rFonts w:ascii="Arial" w:hAnsi="Arial" w:cs="Arial" w:eastAsia="Arial"/>
          <w:sz w:val="22"/>
          <w:szCs w:val="22"/>
          <w:color w:val="999A99"/>
          <w:spacing w:val="31"/>
          <w:w w:val="7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58585"/>
          <w:spacing w:val="0"/>
          <w:w w:val="70"/>
          <w:position w:val="-2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858585"/>
          <w:spacing w:val="-1"/>
          <w:w w:val="7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999A99"/>
          <w:spacing w:val="0"/>
          <w:w w:val="79"/>
          <w:position w:val="-2"/>
        </w:rPr>
        <w:t>S</w:t>
      </w:r>
      <w:r>
        <w:rPr>
          <w:rFonts w:ascii="Arial" w:hAnsi="Arial" w:cs="Arial" w:eastAsia="Arial"/>
          <w:sz w:val="22"/>
          <w:szCs w:val="22"/>
          <w:color w:val="999A99"/>
          <w:spacing w:val="0"/>
          <w:w w:val="80"/>
          <w:position w:val="-2"/>
        </w:rPr>
        <w:t>ö</w:t>
      </w:r>
      <w:r>
        <w:rPr>
          <w:rFonts w:ascii="Arial" w:hAnsi="Arial" w:cs="Arial" w:eastAsia="Arial"/>
          <w:sz w:val="22"/>
          <w:szCs w:val="22"/>
          <w:color w:val="5E5E5E"/>
          <w:spacing w:val="0"/>
          <w:w w:val="85"/>
          <w:position w:val="-2"/>
        </w:rPr>
        <w:t>lge</w:t>
      </w:r>
      <w:r>
        <w:rPr>
          <w:rFonts w:ascii="Arial" w:hAnsi="Arial" w:cs="Arial" w:eastAsia="Arial"/>
          <w:sz w:val="22"/>
          <w:szCs w:val="22"/>
          <w:color w:val="5E5E5E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E5E5E"/>
          <w:spacing w:val="0"/>
          <w:w w:val="72"/>
          <w:position w:val="-2"/>
        </w:rPr>
        <w:t>Amiri</w:t>
      </w:r>
      <w:r>
        <w:rPr>
          <w:rFonts w:ascii="Times New Roman" w:hAnsi="Times New Roman" w:cs="Times New Roman" w:eastAsia="Times New Roman"/>
          <w:sz w:val="25"/>
          <w:szCs w:val="25"/>
          <w:color w:val="5E5E5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E5E5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  <w:position w:val="13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4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3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8"/>
          <w:position w:val="13"/>
        </w:rPr>
        <w:t>DEM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1"/>
          <w:w w:val="109"/>
          <w:position w:val="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1"/>
          <w:position w:val="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D4D"/>
          <w:spacing w:val="0"/>
          <w:w w:val="105"/>
          <w:position w:val="13"/>
        </w:rPr>
        <w:t>KAFA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5189" w:right="6471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E5E5E"/>
          <w:spacing w:val="-10"/>
          <w:w w:val="99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44"/>
        </w:rPr>
        <w:t>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atLeast"/>
        <w:ind w:left="3479" w:right="5103" w:firstLine="-8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BAŞKANL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1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1" w:lineRule="exact"/>
        <w:ind w:left="878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141628pt;margin-top:5.212862pt;width:51.039077pt;height:7.5pt;mso-position-horizontal-relative:page;mso-position-vertical-relative:paragraph;z-index:-1551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F2F2F"/>
                      <w:spacing w:val="0"/>
                      <w:w w:val="102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1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İtfaiye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0"/>
        </w:rPr>
        <w:t>Müdürlügü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618" w:right="5808"/>
        <w:jc w:val="center"/>
        <w:tabs>
          <w:tab w:pos="3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06219pt;margin-top:-65.900459pt;width:439.091862pt;height:72pt;mso-position-horizontal-relative:page;mso-position-vertical-relative:paragraph;z-index:-1551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2F2F2F"/>
                      <w:spacing w:val="0"/>
                      <w:w w:val="131"/>
                      <w:b/>
                      <w:bCs/>
                      <w:position w:val="9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2F2F2F"/>
                      <w:spacing w:val="0"/>
                      <w:w w:val="100"/>
                      <w:b/>
                      <w:bCs/>
                      <w:position w:val="9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5"/>
                      <w:szCs w:val="95"/>
                      <w:color w:val="2F2F2F"/>
                      <w:spacing w:val="0"/>
                      <w:w w:val="100"/>
                      <w:b/>
                      <w:bCs/>
                      <w:position w:val="9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6E6E6E"/>
                      <w:spacing w:val="0"/>
                      <w:w w:val="20"/>
                      <w:position w:val="-1"/>
                    </w:rPr>
                    <w:t>(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8" w:right="-20"/>
        <w:jc w:val="left"/>
        <w:tabs>
          <w:tab w:pos="1340" w:val="left"/>
          <w:tab w:pos="316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7"/>
        </w:rPr>
        <w:t>OlayTarihi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28.05.2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5"/>
        </w:rPr>
        <w:t>0</w:t>
      </w:r>
      <w:r>
        <w:rPr>
          <w:rFonts w:ascii="Arial" w:hAnsi="Arial" w:cs="Arial" w:eastAsia="Arial"/>
          <w:sz w:val="23"/>
          <w:szCs w:val="23"/>
          <w:color w:val="2F2F2F"/>
          <w:spacing w:val="-2"/>
          <w:w w:val="21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243"/>
        </w:rPr>
        <w:t>ll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16:31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>trel: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2938800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3" w:lineRule="exact"/>
        <w:ind w:left="138" w:right="-20"/>
        <w:jc w:val="left"/>
        <w:tabs>
          <w:tab w:pos="1340" w:val="left"/>
          <w:tab w:pos="3160" w:val="left"/>
          <w:tab w:pos="4380" w:val="left"/>
          <w:tab w:pos="5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7"/>
          <w:position w:val="0"/>
        </w:rPr>
        <w:t>28.05.20.1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7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6"/>
          <w:position w:val="0"/>
        </w:rPr>
        <w:t>:3581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6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5346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3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1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5346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56" w:lineRule="auto"/>
        <w:ind w:left="133" w:right="2193"/>
        <w:jc w:val="left"/>
        <w:tabs>
          <w:tab w:pos="1540" w:val="left"/>
          <w:tab w:pos="3620" w:val="left"/>
          <w:tab w:pos="3920" w:val="left"/>
          <w:tab w:pos="628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Ot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5"/>
          <w:w w:val="15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0"/>
        </w:rPr>
        <w:t>Dikkatsizlik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İs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  <w:position w:val="0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0"/>
          <w:position w:val="0"/>
        </w:rPr>
        <w:t>ullanım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36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Alısap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2"/>
        </w:rPr>
        <w:t>t</w:t>
      </w:r>
      <w:r>
        <w:rPr>
          <w:rFonts w:ascii="Arial" w:hAnsi="Arial" w:cs="Arial" w:eastAsia="Arial"/>
          <w:sz w:val="19"/>
          <w:szCs w:val="19"/>
          <w:color w:val="464646"/>
          <w:spacing w:val="-3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4452" w:right="-20"/>
        <w:jc w:val="left"/>
        <w:tabs>
          <w:tab w:pos="5040" w:val="left"/>
          <w:tab w:pos="5540" w:val="left"/>
          <w:tab w:pos="6160" w:val="left"/>
          <w:tab w:pos="6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2"/>
          <w:szCs w:val="42"/>
          <w:color w:val="181818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18181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181818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595B5E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595B5E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595B5E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6E6E6E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6E6E6E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6E6E6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>tyangını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15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5"/>
          <w:position w:val="7"/>
        </w:rPr>
        <w:t>16:40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128" w:right="-20"/>
        <w:jc w:val="left"/>
        <w:tabs>
          <w:tab w:pos="2180" w:val="left"/>
          <w:tab w:pos="5700" w:val="left"/>
          <w:tab w:pos="111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9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37"/>
          <w:position w:val="8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0"/>
          <w:w w:val="137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0"/>
          <w:w w:val="137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-51"/>
          <w:w w:val="137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93"/>
          <w:position w:val="8"/>
        </w:rPr>
        <w:t>jKiracı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4"/>
          <w:w w:val="93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7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6E6E6E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2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fı\nıiri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0"/>
          <w:w w:val="153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8"/>
          <w:i/>
          <w:position w:val="1"/>
        </w:rPr>
        <w:t>_Q{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2"/>
          <w:w w:val="89"/>
          <w:i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53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1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  <w:position w:val="1"/>
        </w:rPr>
        <w:t>TlKlR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41" w:right="-20"/>
        <w:jc w:val="left"/>
        <w:tabs>
          <w:tab w:pos="468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r.raç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2F2F2F"/>
          <w:spacing w:val="-25"/>
          <w:w w:val="100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-14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16:32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3"/>
        </w:rPr>
        <w:t>16:35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12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r.raç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Plakas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5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0"/>
          <w:w w:val="105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-7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0"/>
        </w:rPr>
        <w:t>31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38" w:right="-20"/>
        <w:jc w:val="left"/>
        <w:tabs>
          <w:tab w:pos="4680" w:val="left"/>
          <w:tab w:pos="6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595B5E"/>
          <w:spacing w:val="0"/>
          <w:w w:val="131"/>
          <w:position w:val="-2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4669" w:right="465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-1"/>
          <w:w w:val="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57" w:lineRule="auto"/>
        <w:ind w:left="2141" w:right="4315" w:firstLine="2554"/>
        <w:jc w:val="left"/>
        <w:tabs>
          <w:tab w:pos="4680" w:val="left"/>
          <w:tab w:pos="68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B5E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31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6" w:lineRule="auto"/>
        <w:ind w:left="2141" w:right="2560" w:firstLine="-2031"/>
        <w:jc w:val="left"/>
        <w:tabs>
          <w:tab w:pos="214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5"/>
        </w:rPr>
        <w:t>!Yardımcı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Qönüs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3" w:lineRule="exact"/>
        <w:ind w:left="2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F2F2F"/>
          <w:w w:val="53"/>
          <w:position w:val="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20"/>
          <w:w w:val="53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1"/>
        </w:rPr>
        <w:t>ardıma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Göıüldüg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1"/>
        </w:rPr>
        <w:t>iYangı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52" w:right="410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Söndürnıede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söndüıücü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69" w:lineRule="exact"/>
        <w:ind w:left="159" w:right="-20"/>
        <w:jc w:val="left"/>
        <w:tabs>
          <w:tab w:pos="2820" w:val="left"/>
          <w:tab w:pos="4680" w:val="left"/>
          <w:tab w:pos="6580" w:val="left"/>
          <w:tab w:pos="8140" w:val="left"/>
          <w:tab w:pos="9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-2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>söndürnıe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  <w:position w:val="-3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3"/>
          <w:position w:val="-3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  <w:position w:val="-3"/>
        </w:rPr>
        <w:t>K;02Kg.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4822" w:right="-20"/>
        <w:jc w:val="left"/>
        <w:tabs>
          <w:tab w:pos="6580" w:val="left"/>
          <w:tab w:pos="8140" w:val="left"/>
          <w:tab w:pos="972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b/>
          <w:bCs/>
          <w:position w:val="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b/>
          <w:bCs/>
          <w:position w:val="2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3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464646"/>
          <w:spacing w:val="-44"/>
          <w:w w:val="62"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181818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18181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181818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181818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2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6"/>
        </w:rPr>
        <w:t>öndürnıe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başlangıcının;kur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öldug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6" w:lineRule="auto"/>
        <w:ind w:left="2141" w:right="367" w:firstLine="-2031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</w:rPr>
        <w:t>tyolda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geçenleri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düşürdügü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attıgı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kagıt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peticesi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0" w:right="-20"/>
        <w:jc w:val="left"/>
        <w:tabs>
          <w:tab w:pos="2140" w:val="left"/>
          <w:tab w:pos="67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9"/>
          <w:position w:val="2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2"/>
          <w:w w:val="119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ise</w:t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79"/>
          <w:position w:val="0"/>
        </w:rPr>
        <w:t>!Bedeli: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49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8"/>
          <w:w w:val="1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2" w:lineRule="auto"/>
        <w:ind w:left="161" w:right="9638" w:firstLine="-5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2"/>
        </w:rPr>
        <w:t>eslim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2"/>
        </w:rPr>
        <w:t>Edildigi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90" w:lineRule="exact"/>
        <w:ind w:left="109" w:right="-20"/>
        <w:jc w:val="left"/>
        <w:tabs>
          <w:tab w:pos="540" w:val="left"/>
          <w:tab w:pos="2140" w:val="left"/>
          <w:tab w:pos="6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78"/>
          <w:position w:val="2"/>
        </w:rPr>
        <w:t>&amp;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2"/>
          <w:position w:val="2"/>
        </w:rPr>
        <w:t>,Dönüşü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Tnrih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7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28.05.2017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4"/>
          <w:w w:val="127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-2"/>
          <w:w w:val="21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1"/>
        </w:rPr>
        <w:t>6:55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99" w:right="-20"/>
        <w:jc w:val="left"/>
        <w:tabs>
          <w:tab w:pos="1000" w:val="left"/>
          <w:tab w:pos="1500" w:val="left"/>
          <w:tab w:pos="2140" w:val="left"/>
          <w:tab w:pos="8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20" w:bottom="280" w:left="280" w:right="300"/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489" w:lineRule="exact"/>
        <w:ind w:left="2274" w:right="-116"/>
        <w:jc w:val="left"/>
        <w:tabs>
          <w:tab w:pos="3880" w:val="left"/>
        </w:tabs>
        <w:rPr>
          <w:rFonts w:ascii="Arial" w:hAnsi="Arial" w:cs="Arial" w:eastAsia="Arial"/>
          <w:sz w:val="51"/>
          <w:szCs w:val="5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291866pt;margin-top:24.471062pt;width:261.856197pt;height:62.5pt;mso-position-horizontal-relative:page;mso-position-vertical-relative:paragraph;z-index:-15517" type="#_x0000_t202" filled="f" stroked="f">
            <v:textbox inset="0,0,0,0">
              <w:txbxContent>
                <w:p>
                  <w:pPr>
                    <w:spacing w:before="0" w:after="0" w:line="1250" w:lineRule="exact"/>
                    <w:ind w:right="-228"/>
                    <w:jc w:val="left"/>
                    <w:tabs>
                      <w:tab w:pos="4320" w:val="left"/>
                    </w:tabs>
                    <w:rPr>
                      <w:rFonts w:ascii="Times New Roman" w:hAnsi="Times New Roman" w:cs="Times New Roman" w:eastAsia="Times New Roman"/>
                      <w:sz w:val="125"/>
                      <w:szCs w:val="125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2F2F2F"/>
                      <w:spacing w:val="0"/>
                      <w:w w:val="126"/>
                      <w:position w:val="72"/>
                    </w:rPr>
                    <w:t>'ü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F2F2F"/>
                      <w:spacing w:val="0"/>
                      <w:w w:val="100"/>
                      <w:position w:val="72"/>
                    </w:rPr>
                    <w:tab/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F2F2F"/>
                      <w:spacing w:val="0"/>
                      <w:w w:val="100"/>
                      <w:position w:val="7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5"/>
                      <w:szCs w:val="125"/>
                      <w:color w:val="3F467E"/>
                      <w:spacing w:val="0"/>
                      <w:w w:val="62"/>
                      <w:position w:val="-1"/>
                    </w:rPr>
                    <w:t>4--</w:t>
                  </w:r>
                  <w:r>
                    <w:rPr>
                      <w:rFonts w:ascii="Times New Roman" w:hAnsi="Times New Roman" w:cs="Times New Roman" w:eastAsia="Times New Roman"/>
                      <w:sz w:val="125"/>
                      <w:szCs w:val="12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0.968430pt;margin-top:28.782915pt;width:90.490404pt;height:70pt;mso-position-horizontal-relative:page;mso-position-vertical-relative:paragraph;z-index:-15516" type="#_x0000_t202" filled="f" stroked="f">
            <v:textbox inset="0,0,0,0">
              <w:txbxContent>
                <w:p>
                  <w:pPr>
                    <w:spacing w:before="0" w:after="0" w:line="1400" w:lineRule="exact"/>
                    <w:ind w:right="-250"/>
                    <w:jc w:val="left"/>
                    <w:rPr>
                      <w:rFonts w:ascii="Arial" w:hAnsi="Arial" w:cs="Arial" w:eastAsia="Arial"/>
                      <w:sz w:val="140"/>
                      <w:szCs w:val="140"/>
                    </w:rPr>
                  </w:pPr>
                  <w:rPr/>
                  <w:r>
                    <w:rPr>
                      <w:rFonts w:ascii="Arial" w:hAnsi="Arial" w:cs="Arial" w:eastAsia="Arial"/>
                      <w:sz w:val="140"/>
                      <w:szCs w:val="140"/>
                      <w:color w:val="31385D"/>
                      <w:spacing w:val="0"/>
                      <w:w w:val="103"/>
                      <w:i/>
                      <w:position w:val="-1"/>
                    </w:rPr>
                    <w:t>'fjf!</w:t>
                  </w:r>
                  <w:r>
                    <w:rPr>
                      <w:rFonts w:ascii="Arial" w:hAnsi="Arial" w:cs="Arial" w:eastAsia="Arial"/>
                      <w:sz w:val="140"/>
                      <w:szCs w:val="14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203"/>
          <w:position w:val="-9"/>
        </w:rPr>
        <w:t>Gi:şs;:st: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9"/>
        </w:rPr>
      </w:r>
      <w:r>
        <w:rPr>
          <w:rFonts w:ascii="Arial" w:hAnsi="Arial" w:cs="Arial" w:eastAsia="Arial"/>
          <w:sz w:val="51"/>
          <w:szCs w:val="51"/>
          <w:color w:val="31385D"/>
          <w:spacing w:val="-81"/>
          <w:w w:val="95"/>
          <w:b/>
          <w:bCs/>
          <w:i/>
          <w:position w:val="-9"/>
        </w:rPr>
        <w:t>,</w:t>
      </w:r>
      <w:r>
        <w:rPr>
          <w:rFonts w:ascii="Arial" w:hAnsi="Arial" w:cs="Arial" w:eastAsia="Arial"/>
          <w:sz w:val="51"/>
          <w:szCs w:val="51"/>
          <w:color w:val="3F467E"/>
          <w:spacing w:val="0"/>
          <w:w w:val="120"/>
          <w:b/>
          <w:bCs/>
          <w:i/>
          <w:position w:val="-9"/>
        </w:rPr>
        <w:t>L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35" w:right="545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55" w:lineRule="exact"/>
        <w:ind w:left="186" w:right="572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  <w:position w:val="-3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80" w:right="300"/>
          <w:cols w:num="2" w:equalWidth="0">
            <w:col w:w="4332" w:space="187"/>
            <w:col w:w="6821"/>
          </w:cols>
        </w:sectPr>
      </w:pPr>
      <w:rPr/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80" w:lineRule="exact"/>
        <w:ind w:left="309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2F2F2F"/>
          <w:spacing w:val="0"/>
          <w:w w:val="102"/>
        </w:rPr>
        <w:t>Cl)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143" w:lineRule="exact"/>
        <w:ind w:left="266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4"/>
          <w:i/>
          <w:position w:val="-1"/>
        </w:rPr>
        <w:t>.Q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237" w:right="-20"/>
        <w:jc w:val="left"/>
        <w:tabs>
          <w:tab w:pos="2300" w:val="left"/>
          <w:tab w:pos="3360" w:val="left"/>
          <w:tab w:pos="37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5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53"/>
          <w:position w:val="-2"/>
        </w:rPr>
        <w:t>.</w:t>
      </w:r>
      <w:r>
        <w:rPr>
          <w:rFonts w:ascii="Arial" w:hAnsi="Arial" w:cs="Arial" w:eastAsia="Arial"/>
          <w:sz w:val="26"/>
          <w:szCs w:val="26"/>
          <w:color w:val="2F2F2F"/>
          <w:spacing w:val="-106"/>
          <w:w w:val="51"/>
          <w:position w:val="3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3"/>
          <w:position w:val="-2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53"/>
          <w:position w:val="-2"/>
        </w:rPr>
        <w:t>.</w:t>
      </w:r>
      <w:r>
        <w:rPr>
          <w:rFonts w:ascii="Arial" w:hAnsi="Arial" w:cs="Arial" w:eastAsia="Arial"/>
          <w:sz w:val="26"/>
          <w:szCs w:val="26"/>
          <w:color w:val="2F2F2F"/>
          <w:spacing w:val="-35"/>
          <w:w w:val="51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53"/>
          <w:position w:val="-2"/>
        </w:rPr>
        <w:t>.</w:t>
      </w:r>
      <w:r>
        <w:rPr>
          <w:rFonts w:ascii="Arial" w:hAnsi="Arial" w:cs="Arial" w:eastAsia="Arial"/>
          <w:sz w:val="26"/>
          <w:szCs w:val="26"/>
          <w:color w:val="2F2F2F"/>
          <w:spacing w:val="-42"/>
          <w:w w:val="52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5"/>
        </w:rPr>
        <w:t>J.P</w:t>
      </w:r>
      <w:r>
        <w:rPr>
          <w:rFonts w:ascii="Arial" w:hAnsi="Arial" w:cs="Arial" w:eastAsia="Arial"/>
          <w:sz w:val="20"/>
          <w:szCs w:val="20"/>
          <w:color w:val="2F2F2F"/>
          <w:spacing w:val="-47"/>
          <w:w w:val="100"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5"/>
        </w:rPr>
      </w:r>
      <w:r>
        <w:rPr>
          <w:rFonts w:ascii="Arial" w:hAnsi="Arial" w:cs="Arial" w:eastAsia="Arial"/>
          <w:sz w:val="20"/>
          <w:szCs w:val="20"/>
          <w:color w:val="959AD4"/>
          <w:spacing w:val="0"/>
          <w:w w:val="47"/>
          <w:position w:val="5"/>
        </w:rPr>
        <w:t>·</w:t>
      </w:r>
      <w:r>
        <w:rPr>
          <w:rFonts w:ascii="Arial" w:hAnsi="Arial" w:cs="Arial" w:eastAsia="Arial"/>
          <w:sz w:val="20"/>
          <w:szCs w:val="20"/>
          <w:color w:val="959AD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0"/>
          <w:szCs w:val="20"/>
          <w:color w:val="959AD4"/>
          <w:spacing w:val="0"/>
          <w:w w:val="100"/>
          <w:position w:val="5"/>
        </w:rPr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82"/>
          <w:b/>
          <w:bCs/>
          <w:position w:val="5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135" w:right="1358"/>
        <w:jc w:val="center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00"/>
          <w:b/>
          <w:bCs/>
        </w:rPr>
        <w:t>O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76"/>
        </w:rPr>
        <w:t>aiWa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8"/>
          <w:w w:val="76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76"/>
          <w:b/>
          <w:bCs/>
        </w:rPr>
        <w:t>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-35" w:right="12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15.680908pt;margin-top:12.488868pt;width:.1pt;height:18.173585pt;mso-position-horizontal-relative:page;mso-position-vertical-relative:paragraph;z-index:-15525" coordorigin="10314,250" coordsize="2,363">
            <v:shape style="position:absolute;left:10314;top:250;width:2;height:363" coordorigin="10314,250" coordsize="0,363" path="m10314,613l10314,250e" filled="f" stroked="t" strokeweight="3.407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İtfuiy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467E"/>
          <w:spacing w:val="0"/>
          <w:w w:val="24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467E"/>
          <w:spacing w:val="-89"/>
          <w:w w:val="2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51" w:lineRule="exact"/>
        <w:ind w:left="816" w:right="-20"/>
        <w:jc w:val="left"/>
        <w:tabs>
          <w:tab w:pos="16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95B5E"/>
          <w:w w:val="106"/>
          <w:position w:val="-5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595B5E"/>
          <w:w w:val="107"/>
          <w:position w:val="-5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595B5E"/>
          <w:spacing w:val="5"/>
          <w:w w:val="107"/>
          <w:position w:val="-5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AAAAAA"/>
          <w:spacing w:val="-7"/>
          <w:w w:val="98"/>
          <w:position w:val="-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68"/>
          <w:position w:val="-5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08282"/>
          <w:spacing w:val="0"/>
          <w:w w:val="100"/>
          <w:position w:val="-5"/>
        </w:rPr>
      </w:r>
      <w:r>
        <w:rPr>
          <w:rFonts w:ascii="Arial" w:hAnsi="Arial" w:cs="Arial" w:eastAsia="Arial"/>
          <w:sz w:val="24"/>
          <w:szCs w:val="24"/>
          <w:color w:val="595B5E"/>
          <w:spacing w:val="0"/>
          <w:w w:val="149"/>
          <w:i/>
          <w:position w:val="-5"/>
        </w:rPr>
        <w:t>fn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00"/>
          <w:cols w:num="2" w:equalWidth="0">
            <w:col w:w="5503" w:space="3111"/>
            <w:col w:w="2726"/>
          </w:cols>
        </w:sectPr>
      </w:pPr>
      <w:rPr/>
    </w:p>
    <w:p>
      <w:pPr>
        <w:spacing w:before="0" w:after="0" w:line="285" w:lineRule="exact"/>
        <w:ind w:left="4694" w:right="-20"/>
        <w:jc w:val="left"/>
        <w:tabs>
          <w:tab w:pos="85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TlKlR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595B5E"/>
          <w:spacing w:val="0"/>
          <w:w w:val="117"/>
          <w:b/>
          <w:bCs/>
          <w:position w:val="0"/>
        </w:rPr>
        <w:t>üle</w:t>
      </w:r>
      <w:r>
        <w:rPr>
          <w:rFonts w:ascii="Times New Roman" w:hAnsi="Times New Roman" w:cs="Times New Roman" w:eastAsia="Times New Roman"/>
          <w:sz w:val="28"/>
          <w:szCs w:val="28"/>
          <w:color w:val="595B5E"/>
          <w:spacing w:val="-12"/>
          <w:w w:val="117"/>
          <w:b/>
          <w:bCs/>
          <w:position w:val="0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595B5E"/>
          <w:spacing w:val="-56"/>
          <w:w w:val="89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95B5E"/>
          <w:spacing w:val="-49"/>
          <w:w w:val="118"/>
          <w:b/>
          <w:bCs/>
          <w:position w:val="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595B5E"/>
          <w:spacing w:val="0"/>
          <w:w w:val="88"/>
          <w:b/>
          <w:bCs/>
          <w:position w:val="0"/>
        </w:rPr>
        <w:t>;l_</w:t>
      </w:r>
      <w:r>
        <w:rPr>
          <w:rFonts w:ascii="Times New Roman" w:hAnsi="Times New Roman" w:cs="Times New Roman" w:eastAsia="Times New Roman"/>
          <w:sz w:val="28"/>
          <w:szCs w:val="28"/>
          <w:color w:val="909090"/>
          <w:spacing w:val="-38"/>
          <w:w w:val="13"/>
          <w:b/>
          <w:bCs/>
          <w:position w:val="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595B5E"/>
          <w:spacing w:val="0"/>
          <w:w w:val="88"/>
          <w:b/>
          <w:bCs/>
          <w:position w:val="0"/>
        </w:rPr>
        <w:t>'·*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4789" w:right="-20"/>
        <w:jc w:val="left"/>
        <w:tabs>
          <w:tab w:pos="8560" w:val="left"/>
          <w:tab w:pos="9840" w:val="left"/>
          <w:tab w:pos="1112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570.476746pt;margin-top:3.408395pt;width:.1pt;height:8.185547pt;mso-position-horizontal-relative:page;mso-position-vertical-relative:paragraph;z-index:-15524" coordorigin="11410,68" coordsize="2,164">
            <v:shape style="position:absolute;left:11410;top:68;width:2;height:164" coordorigin="11410,68" coordsize="0,164" path="m11410,232l11410,68e" filled="f" stroked="t" strokeweight="1.96144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7.735901pt;margin-top:4.846999pt;width:26.789401pt;height:18pt;mso-position-horizontal-relative:page;mso-position-vertical-relative:paragraph;z-index:-15515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595B5E"/>
                      <w:spacing w:val="0"/>
                      <w:w w:val="100"/>
                      <w:i/>
                    </w:rPr>
                    <w:t>"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595B5E"/>
                      <w:spacing w:val="21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595B5E"/>
                      <w:spacing w:val="0"/>
                      <w:w w:val="110"/>
                      <w:i/>
                    </w:rPr>
                    <w:t>H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95B5E"/>
          <w:spacing w:val="0"/>
          <w:w w:val="86"/>
          <w:b/>
          <w:bCs/>
          <w:position w:val="-4"/>
        </w:rPr>
        <w:t>Itfaiy</w:t>
      </w:r>
      <w:r>
        <w:rPr>
          <w:rFonts w:ascii="Arial" w:hAnsi="Arial" w:cs="Arial" w:eastAsia="Arial"/>
          <w:sz w:val="19"/>
          <w:szCs w:val="19"/>
          <w:color w:val="595B5E"/>
          <w:spacing w:val="0"/>
          <w:w w:val="86"/>
          <w:b/>
          <w:bCs/>
          <w:position w:val="-4"/>
        </w:rPr>
        <w:t>e</w:t>
      </w:r>
      <w:r>
        <w:rPr>
          <w:rFonts w:ascii="Arial" w:hAnsi="Arial" w:cs="Arial" w:eastAsia="Arial"/>
          <w:sz w:val="19"/>
          <w:szCs w:val="19"/>
          <w:color w:val="595B5E"/>
          <w:spacing w:val="-5"/>
          <w:w w:val="86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62"/>
          <w:position w:val="-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  <w:position w:val="-4"/>
        </w:rPr>
      </w:r>
      <w:r>
        <w:rPr>
          <w:rFonts w:ascii="Arial" w:hAnsi="Arial" w:cs="Arial" w:eastAsia="Arial"/>
          <w:sz w:val="12"/>
          <w:szCs w:val="12"/>
          <w:color w:val="595B5E"/>
          <w:spacing w:val="0"/>
          <w:w w:val="100"/>
          <w:position w:val="-4"/>
        </w:rPr>
        <w:t>A</w:t>
      </w:r>
      <w:r>
        <w:rPr>
          <w:rFonts w:ascii="Arial" w:hAnsi="Arial" w:cs="Arial" w:eastAsia="Arial"/>
          <w:sz w:val="12"/>
          <w:szCs w:val="12"/>
          <w:color w:val="595B5E"/>
          <w:spacing w:val="-20"/>
          <w:w w:val="100"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595B5E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2"/>
          <w:szCs w:val="12"/>
          <w:color w:val="595B5E"/>
          <w:spacing w:val="0"/>
          <w:w w:val="100"/>
          <w:position w:val="-4"/>
        </w:rPr>
      </w:r>
      <w:r>
        <w:rPr>
          <w:rFonts w:ascii="Arial" w:hAnsi="Arial" w:cs="Arial" w:eastAsia="Arial"/>
          <w:sz w:val="12"/>
          <w:szCs w:val="12"/>
          <w:color w:val="AAAAAA"/>
          <w:spacing w:val="0"/>
          <w:w w:val="111"/>
          <w:position w:val="-4"/>
        </w:rPr>
        <w:t>,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right="685"/>
        <w:jc w:val="right"/>
        <w:tabs>
          <w:tab w:pos="19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475.471771pt;margin-top:7.568974pt;width:2.135885pt;height:23.622232pt;mso-position-horizontal-relative:page;mso-position-vertical-relative:paragraph;z-index:-15527" coordorigin="9509,151" coordsize="43,472">
            <v:group style="position:absolute;left:9531;top:173;width:2;height:291" coordorigin="9531,173" coordsize="2,291">
              <v:shape style="position:absolute;left:9531;top:173;width:2;height:291" coordorigin="9531,173" coordsize="0,291" path="m9531,464l9531,173e" filled="f" stroked="t" strokeweight="2.135885pt" strokecolor="#747474">
                <v:path arrowok="t"/>
              </v:shape>
            </v:group>
            <v:group style="position:absolute;left:9521;top:488;width:2;height:124" coordorigin="9521,488" coordsize="2,124">
              <v:shape style="position:absolute;left:9521;top:488;width:2;height:124" coordorigin="9521,488" coordsize="0,124" path="m9521,612l9521,488e" filled="f" stroked="t" strokeweight="1.18660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40.465027pt;margin-top:11.916928pt;width:.1pt;height:16.154298pt;mso-position-horizontal-relative:page;mso-position-vertical-relative:paragraph;z-index:-15522" coordorigin="10809,238" coordsize="2,323">
            <v:shape style="position:absolute;left:10809;top:238;width:2;height:323" coordorigin="10809,238" coordsize="0,323" path="m10809,561l10809,238e" filled="f" stroked="t" strokeweight="3.4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409607pt;margin-top:8.995553pt;width:58.239392pt;height:19pt;mso-position-horizontal-relative:page;mso-position-vertical-relative:paragraph;z-index:-15514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tabs>
                      <w:tab w:pos="940" w:val="left"/>
                    </w:tabs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64646"/>
                      <w:w w:val="164"/>
                      <w:i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BFC1C1"/>
                      <w:w w:val="11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BFC1C1"/>
                      <w:spacing w:val="-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E6E6E"/>
                      <w:spacing w:val="0"/>
                      <w:w w:val="100"/>
                    </w:rPr>
                    <w:t>()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E6E6E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E6E6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6E6E6E"/>
                      <w:spacing w:val="0"/>
                      <w:w w:val="102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464646"/>
          <w:w w:val="82"/>
          <w:b/>
          <w:bCs/>
          <w:position w:val="1"/>
        </w:rPr>
        <w:t>Mü</w:t>
      </w:r>
      <w:r>
        <w:rPr>
          <w:rFonts w:ascii="Arial" w:hAnsi="Arial" w:cs="Arial" w:eastAsia="Arial"/>
          <w:sz w:val="19"/>
          <w:szCs w:val="19"/>
          <w:color w:val="464646"/>
          <w:spacing w:val="-2"/>
          <w:w w:val="82"/>
          <w:b/>
          <w:bCs/>
          <w:position w:val="1"/>
        </w:rPr>
        <w:t>d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96"/>
          <w:b/>
          <w:bCs/>
          <w:position w:val="1"/>
        </w:rPr>
        <w:t>..</w:t>
      </w:r>
      <w:r>
        <w:rPr>
          <w:rFonts w:ascii="Arial" w:hAnsi="Arial" w:cs="Arial" w:eastAsia="Arial"/>
          <w:sz w:val="19"/>
          <w:szCs w:val="19"/>
          <w:color w:val="2F2F2F"/>
          <w:spacing w:val="11"/>
          <w:w w:val="43"/>
          <w:b/>
          <w:bCs/>
          <w:position w:val="1"/>
        </w:rPr>
        <w:t>•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288"/>
          <w:b/>
          <w:bCs/>
          <w:position w:val="1"/>
        </w:rPr>
        <w:t>..</w:t>
      </w:r>
      <w:r>
        <w:rPr>
          <w:rFonts w:ascii="Arial" w:hAnsi="Arial" w:cs="Arial" w:eastAsia="Arial"/>
          <w:sz w:val="19"/>
          <w:szCs w:val="19"/>
          <w:color w:val="464646"/>
          <w:spacing w:val="12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288"/>
          <w:b/>
          <w:bCs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464646"/>
          <w:spacing w:val="31"/>
          <w:w w:val="288"/>
          <w:b/>
          <w:bCs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288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58"/>
          <w:position w:val="1"/>
        </w:rPr>
        <w:t>11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595B5E"/>
          <w:spacing w:val="-10"/>
          <w:w w:val="162"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595D83"/>
          <w:spacing w:val="0"/>
          <w:w w:val="132"/>
          <w:i/>
          <w:position w:val="1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30" w:lineRule="exact"/>
        <w:ind w:right="1663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490.358551pt;margin-top:-.741694pt;width:.1pt;height:9.42334pt;mso-position-horizontal-relative:page;mso-position-vertical-relative:paragraph;z-index:-15523" coordorigin="9807,-15" coordsize="2,188">
            <v:shape style="position:absolute;left:9807;top:-15;width:2;height:188" coordorigin="9807,-15" coordsize="0,188" path="m9807,174l9807,-15e" filled="f" stroked="t" strokeweight="1.202500pt" strokecolor="#CDCFCF">
              <v:path arrowok="t"/>
            </v:shape>
          </v:group>
          <w10:wrap type="none"/>
        </w:pict>
      </w:r>
      <w:r>
        <w:rPr/>
        <w:pict>
          <v:group style="position:absolute;margin-left:560.346436pt;margin-top:7.385747pt;width:.1pt;height:17.053223pt;mso-position-horizontal-relative:page;mso-position-vertical-relative:paragraph;z-index:-15521" coordorigin="11207,148" coordsize="2,341">
            <v:shape style="position:absolute;left:11207;top:148;width:2;height:341" coordorigin="11207,148" coordsize="0,341" path="m11207,489l11207,148e" filled="f" stroked="t" strokeweight="3.38937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4"/>
          <w:szCs w:val="14"/>
          <w:color w:val="808282"/>
          <w:spacing w:val="0"/>
          <w:w w:val="126"/>
          <w:position w:val="-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08282"/>
          <w:spacing w:val="27"/>
          <w:w w:val="126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63"/>
          <w:position w:val="-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63"/>
          <w:position w:val="-3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11"/>
          <w:w w:val="63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E6E6E"/>
          <w:spacing w:val="0"/>
          <w:w w:val="91"/>
          <w:position w:val="-3"/>
        </w:rPr>
        <w:t>rtl!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9" w:lineRule="exact"/>
        <w:ind w:right="350"/>
        <w:jc w:val="right"/>
        <w:tabs>
          <w:tab w:pos="720" w:val="left"/>
          <w:tab w:pos="12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595B5E"/>
          <w:spacing w:val="0"/>
          <w:w w:val="157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595B5E"/>
          <w:spacing w:val="-30"/>
          <w:w w:val="157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595B5E"/>
          <w:spacing w:val="0"/>
          <w:w w:val="100"/>
          <w:position w:val="-1"/>
        </w:rPr>
        <w:t>,</w:t>
      </w:r>
      <w:r>
        <w:rPr>
          <w:rFonts w:ascii="Arial" w:hAnsi="Arial" w:cs="Arial" w:eastAsia="Arial"/>
          <w:sz w:val="15"/>
          <w:szCs w:val="15"/>
          <w:color w:val="595B5E"/>
          <w:spacing w:val="0"/>
          <w:w w:val="100"/>
          <w:position w:val="-1"/>
        </w:rPr>
        <w:t>((</w:t>
      </w:r>
      <w:r>
        <w:rPr>
          <w:rFonts w:ascii="Arial" w:hAnsi="Arial" w:cs="Arial" w:eastAsia="Arial"/>
          <w:sz w:val="15"/>
          <w:szCs w:val="15"/>
          <w:color w:val="595B5E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5"/>
          <w:szCs w:val="15"/>
          <w:color w:val="595B5E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57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6E798E"/>
          <w:spacing w:val="0"/>
          <w:w w:val="119"/>
          <w:position w:val="-1"/>
        </w:rPr>
        <w:t>...</w:t>
      </w:r>
      <w:r>
        <w:rPr>
          <w:rFonts w:ascii="Arial" w:hAnsi="Arial" w:cs="Arial" w:eastAsia="Arial"/>
          <w:sz w:val="15"/>
          <w:szCs w:val="15"/>
          <w:color w:val="6E798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6E798E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i/>
          <w:position w:val="-1"/>
        </w:rPr>
        <w:t>ı:..,</w:t>
      </w:r>
      <w:r>
        <w:rPr>
          <w:rFonts w:ascii="Arial" w:hAnsi="Arial" w:cs="Arial" w:eastAsia="Arial"/>
          <w:sz w:val="15"/>
          <w:szCs w:val="15"/>
          <w:color w:val="464646"/>
          <w:spacing w:val="1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95B5E"/>
          <w:spacing w:val="0"/>
          <w:w w:val="71"/>
          <w:position w:val="-1"/>
        </w:rPr>
        <w:t>li1J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321"/>
        <w:jc w:val="right"/>
        <w:tabs>
          <w:tab w:pos="14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511.008392pt;margin-top:8.341901pt;width:.1pt;height:12.788819pt;mso-position-horizontal-relative:page;mso-position-vertical-relative:paragraph;z-index:-15520" coordorigin="10220,167" coordsize="2,256">
            <v:shape style="position:absolute;left:10220;top:167;width:2;height:256" coordorigin="10220,167" coordsize="0,256" path="m10220,423l10220,167e" filled="f" stroked="t" strokeweight="1.71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color w:val="595B5E"/>
          <w:spacing w:val="0"/>
          <w:w w:val="51"/>
          <w:b/>
          <w:bCs/>
          <w:i/>
          <w:position w:val="-6"/>
        </w:rPr>
        <w:t>..,.it</w:t>
      </w:r>
      <w:r>
        <w:rPr>
          <w:rFonts w:ascii="Times New Roman" w:hAnsi="Times New Roman" w:cs="Times New Roman" w:eastAsia="Times New Roman"/>
          <w:sz w:val="24"/>
          <w:szCs w:val="24"/>
          <w:color w:val="595B5E"/>
          <w:spacing w:val="0"/>
          <w:w w:val="51"/>
          <w:b/>
          <w:bCs/>
          <w:i/>
          <w:position w:val="-6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color w:val="595B5E"/>
          <w:spacing w:val="21"/>
          <w:w w:val="51"/>
          <w:b/>
          <w:bCs/>
          <w:i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595B5E"/>
          <w:spacing w:val="0"/>
          <w:w w:val="151"/>
          <w:i/>
          <w:position w:val="-6"/>
        </w:rPr>
        <w:t>ıı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41"/>
          <w:i/>
          <w:position w:val="-6"/>
        </w:rPr>
        <w:t>...</w:t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25"/>
          <w:szCs w:val="25"/>
          <w:color w:val="AAAAAA"/>
          <w:spacing w:val="0"/>
          <w:w w:val="94"/>
          <w:position w:val="-6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80" w:right="300"/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8" w:lineRule="exact"/>
        <w:ind w:left="271" w:right="-41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2F2F2F"/>
          <w:spacing w:val="0"/>
          <w:w w:val="82"/>
          <w:position w:val="-3"/>
        </w:rPr>
        <w:t>"@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71" w:right="-75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0"/>
          <w:w w:val="59"/>
          <w:position w:val="1"/>
        </w:rPr>
        <w:t>:ı::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61" w:lineRule="exact"/>
        <w:ind w:left="579" w:right="-20"/>
        <w:jc w:val="left"/>
        <w:rPr>
          <w:rFonts w:ascii="Times New Roman" w:hAnsi="Times New Roman" w:cs="Times New Roman" w:eastAsia="Times New Roman"/>
          <w:sz w:val="62"/>
          <w:szCs w:val="6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2"/>
          <w:szCs w:val="62"/>
          <w:color w:val="6D74D8"/>
          <w:spacing w:val="0"/>
          <w:w w:val="169"/>
          <w:position w:val="-5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84"/>
        <w:jc w:val="left"/>
        <w:tabs>
          <w:tab w:pos="15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6"/>
          <w:szCs w:val="26"/>
          <w:color w:val="595B5E"/>
          <w:w w:val="56"/>
          <w:b/>
          <w:bCs/>
          <w:position w:val="-2"/>
        </w:rPr>
      </w:r>
      <w:r>
        <w:rPr>
          <w:rFonts w:ascii="Arial" w:hAnsi="Arial" w:cs="Arial" w:eastAsia="Arial"/>
          <w:sz w:val="26"/>
          <w:szCs w:val="26"/>
          <w:color w:val="595B5E"/>
          <w:w w:val="56"/>
          <w:b/>
          <w:bCs/>
          <w:u w:val="thick" w:color="4F5B6B"/>
          <w:position w:val="-2"/>
        </w:rPr>
        <w:t>A'bd'Wll'</w:t>
      </w:r>
      <w:r>
        <w:rPr>
          <w:rFonts w:ascii="Arial" w:hAnsi="Arial" w:cs="Arial" w:eastAsia="Arial"/>
          <w:sz w:val="26"/>
          <w:szCs w:val="26"/>
          <w:color w:val="595B5E"/>
          <w:w w:val="56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6"/>
          <w:szCs w:val="26"/>
          <w:color w:val="595B5E"/>
          <w:spacing w:val="-10"/>
          <w:w w:val="56"/>
          <w:b/>
          <w:bCs/>
          <w:u w:val="thick" w:color="4F5B6B"/>
          <w:position w:val="-2"/>
        </w:rPr>
        <w:t>l</w:t>
      </w:r>
      <w:r>
        <w:rPr>
          <w:rFonts w:ascii="Arial" w:hAnsi="Arial" w:cs="Arial" w:eastAsia="Arial"/>
          <w:sz w:val="26"/>
          <w:szCs w:val="26"/>
          <w:color w:val="595B5E"/>
          <w:spacing w:val="-10"/>
          <w:w w:val="56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6"/>
          <w:szCs w:val="26"/>
          <w:color w:val="595B5E"/>
          <w:spacing w:val="-10"/>
          <w:w w:val="56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6"/>
          <w:szCs w:val="26"/>
          <w:color w:val="31385D"/>
          <w:spacing w:val="0"/>
          <w:w w:val="77"/>
          <w:b/>
          <w:bCs/>
          <w:u w:val="thick" w:color="4F5B6B"/>
          <w:position w:val="-2"/>
        </w:rPr>
        <w:t>"</w:t>
      </w:r>
      <w:r>
        <w:rPr>
          <w:rFonts w:ascii="Arial" w:hAnsi="Arial" w:cs="Arial" w:eastAsia="Arial"/>
          <w:sz w:val="26"/>
          <w:szCs w:val="26"/>
          <w:color w:val="31385D"/>
          <w:spacing w:val="0"/>
          <w:w w:val="77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6"/>
          <w:szCs w:val="26"/>
          <w:color w:val="31385D"/>
          <w:spacing w:val="17"/>
          <w:w w:val="99"/>
          <w:b/>
          <w:bCs/>
          <w:u w:val="thick" w:color="4F5B6B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1385D"/>
          <w:spacing w:val="17"/>
          <w:w w:val="99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6"/>
          <w:szCs w:val="26"/>
          <w:color w:val="31385D"/>
          <w:spacing w:val="17"/>
          <w:w w:val="99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9"/>
          <w:szCs w:val="29"/>
          <w:color w:val="3F467E"/>
          <w:spacing w:val="0"/>
          <w:w w:val="97"/>
          <w:b/>
          <w:bCs/>
          <w:u w:val="thick" w:color="4F5B6B"/>
          <w:position w:val="-2"/>
        </w:rPr>
        <w:t>(</w:t>
      </w:r>
      <w:r>
        <w:rPr>
          <w:rFonts w:ascii="Arial" w:hAnsi="Arial" w:cs="Arial" w:eastAsia="Arial"/>
          <w:sz w:val="29"/>
          <w:szCs w:val="29"/>
          <w:color w:val="3F467E"/>
          <w:spacing w:val="0"/>
          <w:w w:val="97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9"/>
          <w:szCs w:val="29"/>
          <w:color w:val="3F467E"/>
          <w:spacing w:val="0"/>
          <w:w w:val="96"/>
          <w:b/>
          <w:bCs/>
          <w:u w:val="thick" w:color="4F5B6B"/>
          <w:position w:val="-2"/>
        </w:rPr>
        <w:t>l.</w:t>
      </w:r>
      <w:r>
        <w:rPr>
          <w:rFonts w:ascii="Arial" w:hAnsi="Arial" w:cs="Arial" w:eastAsia="Arial"/>
          <w:sz w:val="29"/>
          <w:szCs w:val="29"/>
          <w:color w:val="3F467E"/>
          <w:spacing w:val="0"/>
          <w:w w:val="96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9"/>
          <w:szCs w:val="29"/>
          <w:color w:val="3F467E"/>
          <w:spacing w:val="-20"/>
          <w:w w:val="96"/>
          <w:b/>
          <w:bCs/>
          <w:u w:val="thick" w:color="4F5B6B"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3F467E"/>
          <w:spacing w:val="-20"/>
          <w:w w:val="96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9"/>
          <w:szCs w:val="29"/>
          <w:color w:val="3F467E"/>
          <w:spacing w:val="-20"/>
          <w:w w:val="96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23"/>
          <w:b/>
          <w:bCs/>
          <w:u w:val="thick" w:color="4F5B6B"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23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99"/>
          <w:b/>
          <w:bCs/>
          <w:u w:val="thick" w:color="4F5B6B"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100"/>
          <w:b/>
          <w:bCs/>
          <w:u w:val="thick" w:color="4F5B6B"/>
          <w:position w:val="-2"/>
        </w:rPr>
        <w:tab/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100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9"/>
          <w:szCs w:val="29"/>
          <w:color w:val="2F2F2F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63"/>
          <w:b/>
          <w:bCs/>
          <w:position w:val="-2"/>
        </w:rPr>
        <w:t>&amp;</w:t>
      </w:r>
      <w:r>
        <w:rPr>
          <w:rFonts w:ascii="Arial" w:hAnsi="Arial" w:cs="Arial" w:eastAsia="Arial"/>
          <w:sz w:val="16"/>
          <w:szCs w:val="16"/>
          <w:color w:val="464646"/>
          <w:spacing w:val="-18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-18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0"/>
          <w:b/>
          <w:bCs/>
          <w:u w:val="thick" w:color="4F5B6B"/>
          <w:position w:val="-2"/>
        </w:rPr>
        <w:t>ur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0"/>
          <w:b/>
          <w:bCs/>
          <w:u w:val="thick" w:color="4F5B6B"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1"/>
          <w:b/>
          <w:bCs/>
          <w:u w:val="thick" w:color="4F5B6B"/>
          <w:position w:val="-2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1"/>
          <w:b/>
          <w:bCs/>
          <w:u w:val="thick" w:color="4F5B6B"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100"/>
          <w:b/>
          <w:bCs/>
          <w:u w:val="thick" w:color="4F5B6B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-38"/>
          <w:w w:val="100"/>
          <w:b/>
          <w:bCs/>
          <w:u w:val="thick" w:color="4F5B6B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-38"/>
          <w:w w:val="100"/>
          <w:b/>
          <w:bCs/>
          <w:u w:val="thick" w:color="4F5B6B"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-38"/>
          <w:w w:val="100"/>
          <w:b/>
          <w:bCs/>
          <w:u w:val="thick" w:color="4F5B6B"/>
          <w:position w:val="-2"/>
        </w:rPr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5"/>
          <w:b/>
          <w:bCs/>
          <w:u w:val="thick" w:color="4F5B6B"/>
          <w:position w:val="-2"/>
        </w:rPr>
        <w:t>:U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5"/>
          <w:b/>
          <w:bCs/>
          <w:position w:val="-2"/>
        </w:rPr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left="585" w:right="370"/>
        <w:jc w:val="center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47.28804pt;margin-top:3.395388pt;width:40.107178pt;height:.1pt;mso-position-horizontal-relative:page;mso-position-vertical-relative:paragraph;z-index:-15526" coordorigin="4946,68" coordsize="802,2">
            <v:shape style="position:absolute;left:4946;top:68;width:802;height:2" coordorigin="4946,68" coordsize="802,0" path="m4946,68l5748,68e" filled="f" stroked="t" strokeweight=".711962pt" strokecolor="#5B609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31385D"/>
          <w:spacing w:val="0"/>
          <w:w w:val="64"/>
        </w:rPr>
        <w:t>"""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86" w:after="0" w:line="240" w:lineRule="auto"/>
        <w:ind w:left="-33" w:right="-5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Onur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DAGLAR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198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E6E6E"/>
          <w:w w:val="14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4"/>
          <w:w w:val="145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FC1C1"/>
          <w:spacing w:val="10"/>
          <w:w w:val="68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  <w:position w:val="-2"/>
        </w:rPr>
        <w:t>,.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E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B5E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66"/>
          <w:position w:val="-2"/>
        </w:rPr>
        <w:t>V&lt;.l&lt;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28" w:right="-20"/>
        <w:jc w:val="left"/>
        <w:tabs>
          <w:tab w:pos="6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3"/>
          <w:szCs w:val="23"/>
          <w:color w:val="6E6E6E"/>
          <w:spacing w:val="0"/>
          <w:w w:val="50"/>
          <w:position w:val="8"/>
        </w:rPr>
        <w:t>.....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position w:val="8"/>
        </w:rPr>
      </w:r>
      <w:r>
        <w:rPr>
          <w:rFonts w:ascii="Arial" w:hAnsi="Arial" w:cs="Arial" w:eastAsia="Arial"/>
          <w:sz w:val="22"/>
          <w:szCs w:val="22"/>
          <w:color w:val="808282"/>
          <w:spacing w:val="0"/>
          <w:w w:val="106"/>
          <w:position w:val="-1"/>
        </w:rPr>
        <w:t>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00"/>
          <w:cols w:num="4" w:equalWidth="0">
            <w:col w:w="424" w:space="1982"/>
            <w:col w:w="2125" w:space="210"/>
            <w:col w:w="1201" w:space="3882"/>
            <w:col w:w="1516"/>
          </w:cols>
        </w:sectPr>
      </w:pPr>
      <w:rPr/>
    </w:p>
    <w:p>
      <w:pPr>
        <w:spacing w:before="0" w:after="0" w:line="372" w:lineRule="exact"/>
        <w:ind w:left="2406" w:right="-20"/>
        <w:jc w:val="left"/>
        <w:tabs>
          <w:tab w:pos="2960" w:val="left"/>
          <w:tab w:pos="4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8.392345pt;margin-top:34.137787pt;width:560.432547pt;height:750.368666pt;mso-position-horizontal-relative:page;mso-position-vertical-relative:page;z-index:-15528" coordorigin="368,683" coordsize="11209,15007">
            <v:group style="position:absolute;left:394;top:709;width:11164;height:2" coordorigin="394,709" coordsize="11164,2">
              <v:shape style="position:absolute;left:394;top:709;width:11164;height:2" coordorigin="394,709" coordsize="11164,0" path="m394,709l11558,709e" filled="f" stroked="t" strokeweight=".949282pt" strokecolor="#484848">
                <v:path arrowok="t"/>
              </v:shape>
            </v:group>
            <v:group style="position:absolute;left:9163;top:702;width:2;height:1499" coordorigin="9163,702" coordsize="2,1499">
              <v:shape style="position:absolute;left:9163;top:702;width:2;height:1499" coordorigin="9163,702" coordsize="0,1499" path="m9163,2201l9163,702e" filled="f" stroked="t" strokeweight=".949282pt" strokecolor="#444444">
                <v:path arrowok="t"/>
              </v:shape>
            </v:group>
            <v:group style="position:absolute;left:11550;top:702;width:2;height:3313" coordorigin="11550,702" coordsize="2,3313">
              <v:shape style="position:absolute;left:11550;top:702;width:2;height:3313" coordorigin="11550,702" coordsize="0,3313" path="m11550,4015l11550,702e" filled="f" stroked="t" strokeweight=".949282pt" strokecolor="#4B4B4B">
                <v:path arrowok="t"/>
              </v:shape>
            </v:group>
            <v:group style="position:absolute;left:403;top:692;width:2;height:2335" coordorigin="403,692" coordsize="2,2335">
              <v:shape style="position:absolute;left:403;top:692;width:2;height:2335" coordorigin="403,692" coordsize="0,2335" path="m403,3027l403,692e" filled="f" stroked="t" strokeweight=".949282pt" strokecolor="#606060">
                <v:path arrowok="t"/>
              </v:shape>
            </v:group>
            <v:group style="position:absolute;left:2421;top:697;width:2;height:1499" coordorigin="2421,697" coordsize="2,1499">
              <v:shape style="position:absolute;left:2421;top:697;width:2;height:1499" coordorigin="2421,697" coordsize="0,1499" path="m2421,2196l2421,697e" filled="f" stroked="t" strokeweight=".949282pt" strokecolor="#444444">
                <v:path arrowok="t"/>
              </v:shape>
            </v:group>
            <v:group style="position:absolute;left:389;top:2187;width:6873;height:2" coordorigin="389,2187" coordsize="6873,2">
              <v:shape style="position:absolute;left:389;top:2187;width:6873;height:2" coordorigin="389,2187" coordsize="6873,0" path="m389,2187l7262,2187e" filled="f" stroked="t" strokeweight=".949282pt" strokecolor="#484848">
                <v:path arrowok="t"/>
              </v:shape>
            </v:group>
            <v:group style="position:absolute;left:6963;top:2189;width:446;height:2" coordorigin="6963,2189" coordsize="446,2">
              <v:shape style="position:absolute;left:6963;top:2189;width:446;height:2" coordorigin="6963,2189" coordsize="446,0" path="m6963,2189l7409,2189e" filled="f" stroked="t" strokeweight=".711962pt" strokecolor="#343434">
                <v:path arrowok="t"/>
              </v:shape>
            </v:group>
            <v:group style="position:absolute;left:7352;top:2191;width:4205;height:2" coordorigin="7352,2191" coordsize="4205,2">
              <v:shape style="position:absolute;left:7352;top:2191;width:4205;height:2" coordorigin="7352,2191" coordsize="4205,0" path="m7352,2191l11558,2191e" filled="f" stroked="t" strokeweight=".949282pt" strokecolor="#484848">
                <v:path arrowok="t"/>
              </v:shape>
            </v:group>
            <v:group style="position:absolute;left:389;top:2406;width:9161;height:2" coordorigin="389,2406" coordsize="9161,2">
              <v:shape style="position:absolute;left:389;top:2406;width:9161;height:2" coordorigin="389,2406" coordsize="9161,0" path="m389,2406l9550,2406e" filled="f" stroked="t" strokeweight=".949282pt" strokecolor="#484848">
                <v:path arrowok="t"/>
              </v:shape>
            </v:group>
            <v:group style="position:absolute;left:9493;top:2411;width:470;height:2" coordorigin="9493,2411" coordsize="470,2">
              <v:shape style="position:absolute;left:9493;top:2411;width:470;height:2" coordorigin="9493,2411" coordsize="470,0" path="m9493,2411l9963,2411e" filled="f" stroked="t" strokeweight=".474641pt" strokecolor="#0F0F0F">
                <v:path arrowok="t"/>
              </v:shape>
            </v:group>
            <v:group style="position:absolute;left:9906;top:2413;width:926;height:2" coordorigin="9906,2413" coordsize="926,2">
              <v:shape style="position:absolute;left:9906;top:2413;width:926;height:2" coordorigin="9906,2413" coordsize="926,0" path="m9906,2413l10831,2413e" filled="f" stroked="t" strokeweight=".949282pt" strokecolor="#4B4B4B">
                <v:path arrowok="t"/>
              </v:shape>
            </v:group>
            <v:group style="position:absolute;left:10774;top:2413;width:783;height:2" coordorigin="10774,2413" coordsize="783,2">
              <v:shape style="position:absolute;left:10774;top:2413;width:783;height:2" coordorigin="10774,2413" coordsize="783,0" path="m10774,2413l11558,2413e" filled="f" stroked="t" strokeweight=".711962pt" strokecolor="#2F2F2F">
                <v:path arrowok="t"/>
              </v:shape>
            </v:group>
            <v:group style="position:absolute;left:389;top:2619;width:1253;height:2" coordorigin="389,2619" coordsize="1253,2">
              <v:shape style="position:absolute;left:389;top:2619;width:1253;height:2" coordorigin="389,2619" coordsize="1253,0" path="m389,2619l1642,2619e" filled="f" stroked="t" strokeweight=".711962pt" strokecolor="#484848">
                <v:path arrowok="t"/>
              </v:shape>
            </v:group>
            <v:group style="position:absolute;left:1585;top:2623;width:9977;height:2" coordorigin="1585,2623" coordsize="9977,2">
              <v:shape style="position:absolute;left:1585;top:2623;width:9977;height:2" coordorigin="1585,2623" coordsize="9977,0" path="m1585,2623l11562,2623e" filled="f" stroked="t" strokeweight=".949282pt" strokecolor="#484848">
                <v:path arrowok="t"/>
              </v:shape>
            </v:group>
            <v:group style="position:absolute;left:7499;top:2621;width:1049;height:2" coordorigin="7499,2621" coordsize="1049,2">
              <v:shape style="position:absolute;left:7499;top:2621;width:1049;height:2" coordorigin="7499,2621" coordsize="1049,0" path="m7499,2621l8548,2621e" filled="f" stroked="t" strokeweight=".949282pt" strokecolor="#484848">
                <v:path arrowok="t"/>
              </v:shape>
            </v:group>
            <v:group style="position:absolute;left:384;top:2841;width:9365;height:2" coordorigin="384,2841" coordsize="9365,2">
              <v:shape style="position:absolute;left:384;top:2841;width:9365;height:2" coordorigin="384,2841" coordsize="9365,0" path="m384,2841l9749,2841e" filled="f" stroked="t" strokeweight=".949282pt" strokecolor="#484848">
                <v:path arrowok="t"/>
              </v:shape>
            </v:group>
            <v:group style="position:absolute;left:9692;top:2843;width:271;height:2" coordorigin="9692,2843" coordsize="271,2">
              <v:shape style="position:absolute;left:9692;top:2843;width:271;height:2" coordorigin="9692,2843" coordsize="271,0" path="m9692,2843l9963,2843e" filled="f" stroked="t" strokeweight=".711962pt" strokecolor="#2F2F2F">
                <v:path arrowok="t"/>
              </v:shape>
            </v:group>
            <v:group style="position:absolute;left:9858;top:2843;width:1704;height:2" coordorigin="9858,2843" coordsize="1704,2">
              <v:shape style="position:absolute;left:9858;top:2843;width:1704;height:2" coordorigin="9858,2843" coordsize="1704,0" path="m9858,2843l11562,2843e" filled="f" stroked="t" strokeweight=".949282pt" strokecolor="#484848">
                <v:path arrowok="t"/>
              </v:shape>
            </v:group>
            <v:group style="position:absolute;left:394;top:3051;width:2985;height:2" coordorigin="394,3051" coordsize="2985,2">
              <v:shape style="position:absolute;left:394;top:3051;width:2985;height:2" coordorigin="394,3051" coordsize="2985,0" path="m394,3051l3379,3051e" filled="f" stroked="t" strokeweight=".711962pt" strokecolor="#484848">
                <v:path arrowok="t"/>
              </v:shape>
            </v:group>
            <v:group style="position:absolute;left:3294;top:3051;width:631;height:2" coordorigin="3294,3051" coordsize="631,2">
              <v:shape style="position:absolute;left:3294;top:3051;width:631;height:2" coordorigin="3294,3051" coordsize="631,0" path="m3294,3051l3925,3051e" filled="f" stroked="t" strokeweight=".474641pt" strokecolor="#282828">
                <v:path arrowok="t"/>
              </v:shape>
            </v:group>
            <v:group style="position:absolute;left:3830;top:3053;width:992;height:2" coordorigin="3830,3053" coordsize="992,2">
              <v:shape style="position:absolute;left:3830;top:3053;width:992;height:2" coordorigin="3830,3053" coordsize="992,0" path="m3830,3053l4822,3053e" filled="f" stroked="t" strokeweight=".949282pt" strokecolor="#4B4B4B">
                <v:path arrowok="t"/>
              </v:shape>
            </v:group>
            <v:group style="position:absolute;left:4765;top:3051;width:209;height:2" coordorigin="4765,3051" coordsize="209,2">
              <v:shape style="position:absolute;left:4765;top:3051;width:209;height:2" coordorigin="4765,3051" coordsize="209,0" path="m4765,3051l4974,3051e" filled="f" stroked="t" strokeweight=".474641pt" strokecolor="#181818">
                <v:path arrowok="t"/>
              </v:shape>
            </v:group>
            <v:group style="position:absolute;left:4917;top:3055;width:6640;height:2" coordorigin="4917,3055" coordsize="6640,2">
              <v:shape style="position:absolute;left:4917;top:3055;width:6640;height:2" coordorigin="4917,3055" coordsize="6640,0" path="m4917,3055l11558,3055e" filled="f" stroked="t" strokeweight=".949282pt" strokecolor="#444444">
                <v:path arrowok="t"/>
              </v:shape>
            </v:group>
            <v:group style="position:absolute;left:389;top:3270;width:11168;height:2" coordorigin="389,3270" coordsize="11168,2">
              <v:shape style="position:absolute;left:389;top:3270;width:11168;height:2" coordorigin="389,3270" coordsize="11168,0" path="m389,3270l11558,3270e" filled="f" stroked="t" strokeweight=".949282pt" strokecolor="#444444">
                <v:path arrowok="t"/>
              </v:shape>
            </v:group>
            <v:group style="position:absolute;left:399;top:692;width:2;height:2597" coordorigin="399,692" coordsize="2,2597">
              <v:shape style="position:absolute;left:399;top:692;width:2;height:2597" coordorigin="399,692" coordsize="0,2597" path="m399,3289l399,692e" filled="f" stroked="t" strokeweight=".474641pt" strokecolor="#575757">
                <v:path arrowok="t"/>
              </v:shape>
            </v:group>
            <v:group style="position:absolute;left:3904;top:3256;width:2;height:444" coordorigin="3904,3256" coordsize="2,444">
              <v:shape style="position:absolute;left:3904;top:3256;width:2;height:444" coordorigin="3904,3256" coordsize="0,444" path="m3904,3700l3904,3256e" filled="f" stroked="t" strokeweight=".949282pt" strokecolor="#4B4B4B">
                <v:path arrowok="t"/>
              </v:shape>
            </v:group>
            <v:group style="position:absolute;left:6996;top:3261;width:2;height:750" coordorigin="6996,3261" coordsize="2,750">
              <v:shape style="position:absolute;left:6996;top:3261;width:2;height:750" coordorigin="6996,3261" coordsize="0,750" path="m6996,4010l6996,3261e" filled="f" stroked="t" strokeweight=".949282pt" strokecolor="#444444">
                <v:path arrowok="t"/>
              </v:shape>
            </v:group>
            <v:group style="position:absolute;left:396;top:3318;width:2;height:382" coordorigin="396,3318" coordsize="2,382">
              <v:shape style="position:absolute;left:396;top:3318;width:2;height:382" coordorigin="396,3318" coordsize="0,382" path="m396,3700l396,3318e" filled="f" stroked="t" strokeweight=".711962pt" strokecolor="#3B3B3B">
                <v:path arrowok="t"/>
              </v:shape>
            </v:group>
            <v:group style="position:absolute;left:3892;top:3688;width:2516;height:2" coordorigin="3892,3688" coordsize="2516,2">
              <v:shape style="position:absolute;left:3892;top:3688;width:2516;height:2" coordorigin="3892,3688" coordsize="2516,0" path="m3892,3688l6408,3688e" filled="f" stroked="t" strokeweight=".711962pt" strokecolor="#545454">
                <v:path arrowok="t"/>
              </v:shape>
            </v:group>
            <v:group style="position:absolute;left:6322;top:3686;width:683;height:2" coordorigin="6322,3686" coordsize="683,2">
              <v:shape style="position:absolute;left:6322;top:3686;width:683;height:2" coordorigin="6322,3686" coordsize="683,0" path="m6322,3686l7006,3686e" filled="f" stroked="t" strokeweight=".474641pt" strokecolor="#808080">
                <v:path arrowok="t"/>
              </v:shape>
            </v:group>
            <v:group style="position:absolute;left:3038;top:4001;width:897;height:2" coordorigin="3038,4001" coordsize="897,2">
              <v:shape style="position:absolute;left:3038;top:4001;width:897;height:2" coordorigin="3038,4001" coordsize="897,0" path="m3038,4001l3935,4001e" filled="f" stroked="t" strokeweight=".949282pt" strokecolor="#4B4B4B">
                <v:path arrowok="t"/>
              </v:shape>
            </v:group>
            <v:group style="position:absolute;left:3904;top:3643;width:2;height:368" coordorigin="3904,3643" coordsize="2,368">
              <v:shape style="position:absolute;left:3904;top:3643;width:2;height:368" coordorigin="3904,3643" coordsize="0,368" path="m3904,4010l3904,3643e" filled="f" stroked="t" strokeweight=".711962pt" strokecolor="#343434">
                <v:path arrowok="t"/>
              </v:shape>
            </v:group>
            <v:group style="position:absolute;left:384;top:3998;width:11178;height:2" coordorigin="384,3998" coordsize="11178,2">
              <v:shape style="position:absolute;left:384;top:3998;width:11178;height:2" coordorigin="384,3998" coordsize="11178,0" path="m384,3998l11562,3998e" filled="f" stroked="t" strokeweight=".949282pt" strokecolor="#444444">
                <v:path arrowok="t"/>
              </v:shape>
            </v:group>
            <v:group style="position:absolute;left:9740;top:4003;width:1115;height:2" coordorigin="9740,4003" coordsize="1115,2">
              <v:shape style="position:absolute;left:9740;top:4003;width:1115;height:2" coordorigin="9740,4003" coordsize="1115,0" path="m9740,4003l10855,4003e" filled="f" stroked="t" strokeweight=".711962pt" strokecolor="#484848">
                <v:path arrowok="t"/>
              </v:shape>
            </v:group>
            <v:group style="position:absolute;left:394;top:4278;width:11168;height:2" coordorigin="394,4278" coordsize="11168,2">
              <v:shape style="position:absolute;left:394;top:4278;width:11168;height:2" coordorigin="394,4278" coordsize="11168,0" path="m394,4278l11562,4278e" filled="f" stroked="t" strokeweight=".949282pt" strokecolor="#484848">
                <v:path arrowok="t"/>
              </v:shape>
            </v:group>
            <v:group style="position:absolute;left:2416;top:3991;width:2;height:315" coordorigin="2416,3991" coordsize="2,315">
              <v:shape style="position:absolute;left:2416;top:3991;width:2;height:315" coordorigin="2416,3991" coordsize="0,315" path="m2416,4306l2416,3991e" filled="f" stroked="t" strokeweight=".949282pt" strokecolor="#4B4B4B">
                <v:path arrowok="t"/>
              </v:shape>
            </v:group>
            <v:group style="position:absolute;left:10646;top:4280;width:266;height:2" coordorigin="10646,4280" coordsize="266,2">
              <v:shape style="position:absolute;left:10646;top:4280;width:266;height:2" coordorigin="10646,4280" coordsize="266,0" path="m10646,4280l10912,4280e" filled="f" stroked="t" strokeweight=".711962pt" strokecolor="#3B3B3B">
                <v:path arrowok="t"/>
              </v:shape>
            </v:group>
            <v:group style="position:absolute;left:399;top:4235;width:2;height:296" coordorigin="399,4235" coordsize="2,296">
              <v:shape style="position:absolute;left:399;top:4235;width:2;height:296" coordorigin="399,4235" coordsize="0,296" path="m399,4531l399,4235e" filled="f" stroked="t" strokeweight=".474641pt" strokecolor="#2B2B2B">
                <v:path arrowok="t"/>
              </v:shape>
            </v:group>
            <v:group style="position:absolute;left:2421;top:4235;width:2;height:296" coordorigin="2421,4235" coordsize="2,296">
              <v:shape style="position:absolute;left:2421;top:4235;width:2;height:296" coordorigin="2421,4235" coordsize="0,296" path="m2421,4531l2421,4235e" filled="f" stroked="t" strokeweight=".474641pt" strokecolor="#282828">
                <v:path arrowok="t"/>
              </v:shape>
            </v:group>
            <v:group style="position:absolute;left:2411;top:4497;width:9146;height:2" coordorigin="2411,4497" coordsize="9146,2">
              <v:shape style="position:absolute;left:2411;top:4497;width:9146;height:2" coordorigin="2411,4497" coordsize="9146,0" path="m2411,4497l11558,4497e" filled="f" stroked="t" strokeweight=".949282pt" strokecolor="#484848">
                <v:path arrowok="t"/>
              </v:shape>
            </v:group>
            <v:group style="position:absolute;left:11553;top:4273;width:2;height:11401" coordorigin="11553,4273" coordsize="2,11401">
              <v:shape style="position:absolute;left:11553;top:4273;width:2;height:11401" coordorigin="11553,4273" coordsize="0,11401" path="m11553,15673l11553,4273e" filled="f" stroked="t" strokeweight=".711962pt" strokecolor="#4F4F4F">
                <v:path arrowok="t"/>
              </v:shape>
            </v:group>
            <v:group style="position:absolute;left:396;top:4473;width:2;height:1948" coordorigin="396,4473" coordsize="2,1948">
              <v:shape style="position:absolute;left:396;top:4473;width:2;height:1948" coordorigin="396,4473" coordsize="0,1948" path="m396,6421l396,4473e" filled="f" stroked="t" strokeweight=".711962pt" strokecolor="#4F4F4F">
                <v:path arrowok="t"/>
              </v:shape>
            </v:group>
            <v:group style="position:absolute;left:7843;top:4483;width:2;height:310" coordorigin="7843,4483" coordsize="2,310">
              <v:shape style="position:absolute;left:7843;top:4483;width:2;height:310" coordorigin="7843,4483" coordsize="0,310" path="m7843,4793l7843,4483e" filled="f" stroked="t" strokeweight=".949282pt" strokecolor="#606060">
                <v:path arrowok="t"/>
              </v:shape>
            </v:group>
            <v:group style="position:absolute;left:4941;top:4932;width:1410;height:2" coordorigin="4941,4932" coordsize="1410,2">
              <v:shape style="position:absolute;left:4941;top:4932;width:1410;height:2" coordorigin="4941,4932" coordsize="1410,0" path="m4941,4932l6351,4932e" filled="f" stroked="t" strokeweight=".237321pt" strokecolor="#484848">
                <v:path arrowok="t"/>
              </v:shape>
            </v:group>
            <v:group style="position:absolute;left:4955;top:4488;width:2;height:807" coordorigin="4955,4488" coordsize="2,807">
              <v:shape style="position:absolute;left:4955;top:4488;width:2;height:807" coordorigin="4955,4488" coordsize="0,807" path="m4955,5295l4955,4488e" filled="f" stroked="t" strokeweight=".949282pt" strokecolor="#484848">
                <v:path arrowok="t"/>
              </v:shape>
            </v:group>
            <v:group style="position:absolute;left:6351;top:4932;width:1030;height:2" coordorigin="6351,4932" coordsize="1030,2">
              <v:shape style="position:absolute;left:6351;top:4932;width:1030;height:2" coordorigin="6351,4932" coordsize="1030,0" path="m6351,4932l7381,4932e" filled="f" stroked="t" strokeweight=".237321pt" strokecolor="#000000">
                <v:path arrowok="t"/>
              </v:shape>
            </v:group>
            <v:group style="position:absolute;left:7381;top:4932;width:892;height:2" coordorigin="7381,4932" coordsize="892,2">
              <v:shape style="position:absolute;left:7381;top:4932;width:892;height:2" coordorigin="7381,4932" coordsize="892,0" path="m7381,4932l8273,4932e" filled="f" stroked="t" strokeweight=".237321pt" strokecolor="#282828">
                <v:path arrowok="t"/>
              </v:shape>
            </v:group>
            <v:group style="position:absolute;left:7843;top:4693;width:2;height:272" coordorigin="7843,4693" coordsize="2,272">
              <v:shape style="position:absolute;left:7843;top:4693;width:2;height:272" coordorigin="7843,4693" coordsize="0,272" path="m7843,4965l7843,4693e" filled="f" stroked="t" strokeweight=".474641pt" strokecolor="#484848">
                <v:path arrowok="t"/>
              </v:shape>
            </v:group>
            <v:group style="position:absolute;left:8273;top:4932;width:2530;height:2" coordorigin="8273,4932" coordsize="2530,2">
              <v:shape style="position:absolute;left:8273;top:4932;width:2530;height:2" coordorigin="8273,4932" coordsize="2530,0" path="m8273,4932l10803,4932e" filled="f" stroked="t" strokeweight=".237321pt" strokecolor="#000000">
                <v:path arrowok="t"/>
              </v:shape>
            </v:group>
            <v:group style="position:absolute;left:10803;top:4932;width:740;height:2" coordorigin="10803,4932" coordsize="740,2">
              <v:shape style="position:absolute;left:10803;top:4932;width:740;height:2" coordorigin="10803,4932" coordsize="740,0" path="m10803,4932l11543,4932e" filled="f" stroked="t" strokeweight=".237321pt" strokecolor="#5B5B5B">
                <v:path arrowok="t"/>
              </v:shape>
            </v:group>
            <v:group style="position:absolute;left:4951;top:5218;width:2093;height:2" coordorigin="4951,5218" coordsize="2093,2">
              <v:shape style="position:absolute;left:4951;top:5218;width:2093;height:2" coordorigin="4951,5218" coordsize="2093,0" path="m4951,5218l7044,5218e" filled="f" stroked="t" strokeweight=".711962pt" strokecolor="#4F4F4F">
                <v:path arrowok="t"/>
              </v:shape>
            </v:group>
            <v:group style="position:absolute;left:6963;top:5218;width:446;height:2" coordorigin="6963,5218" coordsize="446,2">
              <v:shape style="position:absolute;left:6963;top:5218;width:446;height:2" coordorigin="6963,5218" coordsize="446,0" path="m6963,5218l7409,5218e" filled="f" stroked="t" strokeweight=".474641pt" strokecolor="#2B2B2B">
                <v:path arrowok="t"/>
              </v:shape>
            </v:group>
            <v:group style="position:absolute;left:7352;top:5221;width:4210;height:2" coordorigin="7352,5221" coordsize="4210,2">
              <v:shape style="position:absolute;left:7352;top:5221;width:4210;height:2" coordorigin="7352,5221" coordsize="4210,0" path="m7352,5221l11562,5221e" filled="f" stroked="t" strokeweight=".711962pt" strokecolor="#4B4B4B">
                <v:path arrowok="t"/>
              </v:shape>
            </v:group>
            <v:group style="position:absolute;left:2418;top:4473;width:2;height:1456" coordorigin="2418,4473" coordsize="2,1456">
              <v:shape style="position:absolute;left:2418;top:4473;width:2;height:1456" coordorigin="2418,4473" coordsize="0,1456" path="m2418,5929l2418,4473e" filled="f" stroked="t" strokeweight=".949282pt" strokecolor="#4B4B4B">
                <v:path arrowok="t"/>
              </v:shape>
            </v:group>
            <v:group style="position:absolute;left:4958;top:5175;width:2;height:754" coordorigin="4958,5175" coordsize="2,754">
              <v:shape style="position:absolute;left:4958;top:5175;width:2;height:754" coordorigin="4958,5175" coordsize="0,754" path="m4958,5929l4958,5175e" filled="f" stroked="t" strokeweight=".711962pt" strokecolor="#343434">
                <v:path arrowok="t"/>
              </v:shape>
            </v:group>
            <v:group style="position:absolute;left:4951;top:5459;width:6607;height:2" coordorigin="4951,5459" coordsize="6607,2">
              <v:shape style="position:absolute;left:4951;top:5459;width:6607;height:2" coordorigin="4951,5459" coordsize="6607,0" path="m4951,5459l11558,5459e" filled="f" stroked="t" strokeweight=".949282pt" strokecolor="#484848">
                <v:path arrowok="t"/>
              </v:shape>
            </v:group>
            <v:group style="position:absolute;left:10570;top:5462;width:945;height:2" coordorigin="10570,5462" coordsize="945,2">
              <v:shape style="position:absolute;left:10570;top:5462;width:945;height:2" coordorigin="10570,5462" coordsize="945,0" path="m10570,5462l11515,5462e" filled="f" stroked="t" strokeweight=".949282pt" strokecolor="#545454">
                <v:path arrowok="t"/>
              </v:shape>
            </v:group>
            <v:group style="position:absolute;left:2406;top:5676;width:9151;height:2" coordorigin="2406,5676" coordsize="9151,2">
              <v:shape style="position:absolute;left:2406;top:5676;width:9151;height:2" coordorigin="2406,5676" coordsize="9151,0" path="m2406,5676l11558,5676e" filled="f" stroked="t" strokeweight=".949282pt" strokecolor="#484848">
                <v:path arrowok="t"/>
              </v:shape>
            </v:group>
            <v:group style="position:absolute;left:11553;top:5414;width:2;height:286" coordorigin="11553,5414" coordsize="2,286">
              <v:shape style="position:absolute;left:11553;top:5414;width:2;height:286" coordorigin="11553,5414" coordsize="0,286" path="m11553,5700l11553,5414e" filled="f" stroked="t" strokeweight=".474641pt" strokecolor="#282828">
                <v:path arrowok="t"/>
              </v:shape>
            </v:group>
            <v:group style="position:absolute;left:380;top:5906;width:9369;height:2" coordorigin="380,5906" coordsize="9369,2">
              <v:shape style="position:absolute;left:380;top:5906;width:9369;height:2" coordorigin="380,5906" coordsize="9369,0" path="m380,5906l9749,5906e" filled="f" stroked="t" strokeweight=".949282pt" strokecolor="#4B4B4B">
                <v:path arrowok="t"/>
              </v:shape>
            </v:group>
            <v:group style="position:absolute;left:9692;top:5906;width:271;height:2" coordorigin="9692,5906" coordsize="271,2">
              <v:shape style="position:absolute;left:9692;top:5906;width:271;height:2" coordorigin="9692,5906" coordsize="271,0" path="m9692,5906l9963,5906e" filled="f" stroked="t" strokeweight=".474641pt" strokecolor="#1F1F1F">
                <v:path arrowok="t"/>
              </v:shape>
            </v:group>
            <v:group style="position:absolute;left:9906;top:5906;width:1111;height:2" coordorigin="9906,5906" coordsize="1111,2">
              <v:shape style="position:absolute;left:9906;top:5906;width:1111;height:2" coordorigin="9906,5906" coordsize="1111,0" path="m9906,5906l11016,5906e" filled="f" stroked="t" strokeweight=".949282pt" strokecolor="#4F4F4F">
                <v:path arrowok="t"/>
              </v:shape>
            </v:group>
            <v:group style="position:absolute;left:10774;top:5908;width:788;height:2" coordorigin="10774,5908" coordsize="788,2">
              <v:shape style="position:absolute;left:10774;top:5908;width:788;height:2" coordorigin="10774,5908" coordsize="788,0" path="m10774,5908l11562,5908e" filled="f" stroked="t" strokeweight=".711962pt" strokecolor="#484848">
                <v:path arrowok="t"/>
              </v:shape>
            </v:group>
            <v:group style="position:absolute;left:2416;top:5858;width:2;height:506" coordorigin="2416,5858" coordsize="2,506">
              <v:shape style="position:absolute;left:2416;top:5858;width:2;height:506" coordorigin="2416,5858" coordsize="0,506" path="m2416,6364l2416,5858e" filled="f" stroked="t" strokeweight=".711962pt" strokecolor="#232323">
                <v:path arrowok="t"/>
              </v:shape>
            </v:group>
            <v:group style="position:absolute;left:4955;top:5858;width:2;height:692" coordorigin="4955,5858" coordsize="2,692">
              <v:shape style="position:absolute;left:4955;top:5858;width:2;height:692" coordorigin="4955,5858" coordsize="0,692" path="m4955,6550l4955,5858e" filled="f" stroked="t" strokeweight=".949282pt" strokecolor="#484848">
                <v:path arrowok="t"/>
              </v:shape>
            </v:group>
            <v:group style="position:absolute;left:7846;top:5896;width:2;height:477" coordorigin="7846,5896" coordsize="2,477">
              <v:shape style="position:absolute;left:7846;top:5896;width:2;height:477" coordorigin="7846,5896" coordsize="0,477" path="m7846,6373l7846,5896e" filled="f" stroked="t" strokeweight=".474641pt" strokecolor="#343434">
                <v:path arrowok="t"/>
              </v:shape>
            </v:group>
            <v:group style="position:absolute;left:2411;top:6323;width:1514;height:2" coordorigin="2411,6323" coordsize="1514,2">
              <v:shape style="position:absolute;left:2411;top:6323;width:1514;height:2" coordorigin="2411,6323" coordsize="1514,0" path="m2411,6323l3925,6323e" filled="f" stroked="t" strokeweight=".711962pt" strokecolor="#3B3B3B">
                <v:path arrowok="t"/>
              </v:shape>
            </v:group>
            <v:group style="position:absolute;left:3807;top:6328;width:1016;height:2" coordorigin="3807,6328" coordsize="1016,2">
              <v:shape style="position:absolute;left:3807;top:6328;width:1016;height:2" coordorigin="3807,6328" coordsize="1016,0" path="m3807,6328l4822,6328e" filled="f" stroked="t" strokeweight=".949282pt" strokecolor="#545454">
                <v:path arrowok="t"/>
              </v:shape>
            </v:group>
            <v:group style="position:absolute;left:4765;top:6326;width:218;height:2" coordorigin="4765,6326" coordsize="218,2">
              <v:shape style="position:absolute;left:4765;top:6326;width:218;height:2" coordorigin="4765,6326" coordsize="218,0" path="m4765,6326l4984,6326e" filled="f" stroked="t" strokeweight=".474641pt" strokecolor="#1C1C1C">
                <v:path arrowok="t"/>
              </v:shape>
            </v:group>
            <v:group style="position:absolute;left:4913;top:6326;width:6650;height:2" coordorigin="4913,6326" coordsize="6650,2">
              <v:shape style="position:absolute;left:4913;top:6326;width:6650;height:2" coordorigin="4913,6326" coordsize="6650,0" path="m4913,6326l11562,6326e" filled="f" stroked="t" strokeweight=".949282pt" strokecolor="#4B4B4B">
                <v:path arrowok="t"/>
              </v:shape>
            </v:group>
            <v:group style="position:absolute;left:2418;top:6307;width:2;height:1112" coordorigin="2418,6307" coordsize="2,1112">
              <v:shape style="position:absolute;left:2418;top:6307;width:2;height:1112" coordorigin="2418,6307" coordsize="0,1112" path="m2418,7419l2418,6307e" filled="f" stroked="t" strokeweight=".949282pt" strokecolor="#4B4B4B">
                <v:path arrowok="t"/>
              </v:shape>
            </v:group>
            <v:group style="position:absolute;left:2406;top:6541;width:4063;height:2" coordorigin="2406,6541" coordsize="4063,2">
              <v:shape style="position:absolute;left:2406;top:6541;width:4063;height:2" coordorigin="2406,6541" coordsize="4063,0" path="m2406,6541l6469,6541e" filled="f" stroked="t" strokeweight=".949282pt" strokecolor="#4B4B4B">
                <v:path arrowok="t"/>
              </v:shape>
            </v:group>
            <v:group style="position:absolute;left:6322;top:6541;width:698;height:2" coordorigin="6322,6541" coordsize="698,2">
              <v:shape style="position:absolute;left:6322;top:6541;width:698;height:2" coordorigin="6322,6541" coordsize="698,0" path="m6322,6541l7020,6541e" filled="f" stroked="t" strokeweight=".474641pt" strokecolor="#343434">
                <v:path arrowok="t"/>
              </v:shape>
            </v:group>
            <v:group style="position:absolute;left:7848;top:6302;width:2;height:253" coordorigin="7848,6302" coordsize="2,253">
              <v:shape style="position:absolute;left:7848;top:6302;width:2;height:253" coordorigin="7848,6302" coordsize="0,253" path="m7848,6555l7848,6302e" filled="f" stroked="t" strokeweight=".949282pt" strokecolor="#575757">
                <v:path arrowok="t"/>
              </v:shape>
            </v:group>
            <v:group style="position:absolute;left:6963;top:6541;width:4599;height:2" coordorigin="6963,6541" coordsize="4599,2">
              <v:shape style="position:absolute;left:6963;top:6541;width:4599;height:2" coordorigin="6963,6541" coordsize="4599,0" path="m6963,6541l11562,6541e" filled="f" stroked="t" strokeweight=".949282pt" strokecolor="#4B4B4B">
                <v:path arrowok="t"/>
              </v:shape>
            </v:group>
            <v:group style="position:absolute;left:384;top:6758;width:9706;height:2" coordorigin="384,6758" coordsize="9706,2">
              <v:shape style="position:absolute;left:384;top:6758;width:9706;height:2" coordorigin="384,6758" coordsize="9706,0" path="m384,6758l10091,6758e" filled="f" stroked="t" strokeweight=".949282pt" strokecolor="#484848">
                <v:path arrowok="t"/>
              </v:shape>
            </v:group>
            <v:group style="position:absolute;left:10034;top:6760;width:669;height:2" coordorigin="10034,6760" coordsize="669,2">
              <v:shape style="position:absolute;left:10034;top:6760;width:669;height:2" coordorigin="10034,6760" coordsize="669,0" path="m10034,6760l10703,6760e" filled="f" stroked="t" strokeweight=".474641pt" strokecolor="#232323">
                <v:path arrowok="t"/>
              </v:shape>
            </v:group>
            <v:group style="position:absolute;left:10589;top:6763;width:968;height:2" coordorigin="10589,6763" coordsize="968,2">
              <v:shape style="position:absolute;left:10589;top:6763;width:968;height:2" coordorigin="10589,6763" coordsize="968,0" path="m10589,6763l11558,6763e" filled="f" stroked="t" strokeweight=".949282pt" strokecolor="#4B4B4B">
                <v:path arrowok="t"/>
              </v:shape>
            </v:group>
            <v:group style="position:absolute;left:380;top:7388;width:11183;height:2" coordorigin="380,7388" coordsize="11183,2">
              <v:shape style="position:absolute;left:380;top:7388;width:11183;height:2" coordorigin="380,7388" coordsize="11183,0" path="m380,7388l11562,7388e" filled="f" stroked="t" strokeweight=".949282pt" strokecolor="#484848">
                <v:path arrowok="t"/>
              </v:shape>
            </v:group>
            <v:group style="position:absolute;left:2416;top:7347;width:2;height:286" coordorigin="2416,7347" coordsize="2,286">
              <v:shape style="position:absolute;left:2416;top:7347;width:2;height:286" coordorigin="2416,7347" coordsize="0,286" path="m2416,7634l2416,7347e" filled="f" stroked="t" strokeweight=".474641pt" strokecolor="#1F1F1F">
                <v:path arrowok="t"/>
              </v:shape>
            </v:group>
            <v:group style="position:absolute;left:4955;top:7381;width:2;height:463" coordorigin="4955,7381" coordsize="2,463">
              <v:shape style="position:absolute;left:4955;top:7381;width:2;height:463" coordorigin="4955,7381" coordsize="0,463" path="m4955,7844l4955,7381e" filled="f" stroked="t" strokeweight=".949282pt" strokecolor="#4B4B4B">
                <v:path arrowok="t"/>
              </v:shape>
            </v:group>
            <v:group style="position:absolute;left:4951;top:7608;width:5140;height:2" coordorigin="4951,7608" coordsize="5140,2">
              <v:shape style="position:absolute;left:4951;top:7608;width:5140;height:2" coordorigin="4951,7608" coordsize="5140,0" path="m4951,7608l10091,7608e" filled="f" stroked="t" strokeweight=".949282pt" strokecolor="#484848">
                <v:path arrowok="t"/>
              </v:shape>
            </v:group>
            <v:group style="position:absolute;left:10034;top:7610;width:669;height:2" coordorigin="10034,7610" coordsize="669,2">
              <v:shape style="position:absolute;left:10034;top:7610;width:669;height:2" coordorigin="10034,7610" coordsize="669,0" path="m10034,7610l10703,7610e" filled="f" stroked="t" strokeweight=".474641pt" strokecolor="#282828">
                <v:path arrowok="t"/>
              </v:shape>
            </v:group>
            <v:group style="position:absolute;left:10627;top:7610;width:935;height:2" coordorigin="10627,7610" coordsize="935,2">
              <v:shape style="position:absolute;left:10627;top:7610;width:935;height:2" coordorigin="10627,7610" coordsize="935,0" path="m10627,7610l11562,7610e" filled="f" stroked="t" strokeweight=".949282pt" strokecolor="#4B4B4B">
                <v:path arrowok="t"/>
              </v:shape>
            </v:group>
            <v:group style="position:absolute;left:392;top:692;width:2;height:14991" coordorigin="392,692" coordsize="2,14991">
              <v:shape style="position:absolute;left:392;top:692;width:2;height:14991" coordorigin="392,692" coordsize="0,14991" path="m392,15683l392,692e" filled="f" stroked="t" strokeweight=".711962pt" strokecolor="#545454">
                <v:path arrowok="t"/>
              </v:shape>
            </v:group>
            <v:group style="position:absolute;left:2416;top:7577;width:2;height:941" coordorigin="2416,7577" coordsize="2,941">
              <v:shape style="position:absolute;left:2416;top:7577;width:2;height:941" coordorigin="2416,7577" coordsize="0,941" path="m2416,8517l2416,7577e" filled="f" stroked="t" strokeweight=".711962pt" strokecolor="#484848">
                <v:path arrowok="t"/>
              </v:shape>
            </v:group>
            <v:group style="position:absolute;left:4951;top:7825;width:4799;height:2" coordorigin="4951,7825" coordsize="4799,2">
              <v:shape style="position:absolute;left:4951;top:7825;width:4799;height:2" coordorigin="4951,7825" coordsize="4799,0" path="m4951,7825l9749,7825e" filled="f" stroked="t" strokeweight=".949282pt" strokecolor="#4B4B4B">
                <v:path arrowok="t"/>
              </v:shape>
            </v:group>
            <v:group style="position:absolute;left:9692;top:7825;width:271;height:2" coordorigin="9692,7825" coordsize="271,2">
              <v:shape style="position:absolute;left:9692;top:7825;width:271;height:2" coordorigin="9692,7825" coordsize="271,0" path="m9692,7825l9963,7825e" filled="f" stroked="t" strokeweight=".474641pt" strokecolor="#1C1C1C">
                <v:path arrowok="t"/>
              </v:shape>
            </v:group>
            <v:group style="position:absolute;left:9906;top:7827;width:1656;height:2" coordorigin="9906,7827" coordsize="1656,2">
              <v:shape style="position:absolute;left:9906;top:7827;width:1656;height:2" coordorigin="9906,7827" coordsize="1656,0" path="m9906,7827l11562,7827e" filled="f" stroked="t" strokeweight=".949282pt" strokecolor="#4B4B4B">
                <v:path arrowok="t"/>
              </v:shape>
            </v:group>
            <v:group style="position:absolute;left:384;top:8042;width:11173;height:2" coordorigin="384,8042" coordsize="11173,2">
              <v:shape style="position:absolute;left:384;top:8042;width:11173;height:2" coordorigin="384,8042" coordsize="11173,0" path="m384,8042l11558,8042e" filled="f" stroked="t" strokeweight=".949282pt" strokecolor="#484848">
                <v:path arrowok="t"/>
              </v:shape>
            </v:group>
            <v:group style="position:absolute;left:4955;top:7787;width:2;height:263" coordorigin="4955,7787" coordsize="2,263">
              <v:shape style="position:absolute;left:4955;top:7787;width:2;height:263" coordorigin="4955,7787" coordsize="0,263" path="m4955,8049l4955,7787e" filled="f" stroked="t" strokeweight=".474641pt" strokecolor="#282828">
                <v:path arrowok="t"/>
              </v:shape>
            </v:group>
            <v:group style="position:absolute;left:11553;top:7782;width:2;height:282" coordorigin="11553,7782" coordsize="2,282">
              <v:shape style="position:absolute;left:11553;top:7782;width:2;height:282" coordorigin="11553,7782" coordsize="0,282" path="m11553,8064l11553,7782e" filled="f" stroked="t" strokeweight=".474641pt" strokecolor="#343434">
                <v:path arrowok="t"/>
              </v:shape>
            </v:group>
            <v:group style="position:absolute;left:11555;top:4273;width:2;height:4015" coordorigin="11555,4273" coordsize="2,4015">
              <v:shape style="position:absolute;left:11555;top:4273;width:2;height:4015" coordorigin="11555,4273" coordsize="0,4015" path="m11555,8288l11555,4273e" filled="f" stroked="t" strokeweight=".711962pt" strokecolor="#484848">
                <v:path arrowok="t"/>
              </v:shape>
            </v:group>
            <v:group style="position:absolute;left:384;top:8849;width:11178;height:2" coordorigin="384,8849" coordsize="11178,2">
              <v:shape style="position:absolute;left:384;top:8849;width:11178;height:2" coordorigin="384,8849" coordsize="11178,0" path="m384,8849l11562,8849e" filled="f" stroked="t" strokeweight=".949282pt" strokecolor="#4B4B4B">
                <v:path arrowok="t"/>
              </v:shape>
            </v:group>
            <v:group style="position:absolute;left:2418;top:8460;width:2;height:411" coordorigin="2418,8460" coordsize="2,411">
              <v:shape style="position:absolute;left:2418;top:8460;width:2;height:411" coordorigin="2418,8460" coordsize="0,411" path="m2418,8870l2418,8460e" filled="f" stroked="t" strokeweight=".711962pt" strokecolor="#343434">
                <v:path arrowok="t"/>
              </v:shape>
            </v:group>
            <v:group style="position:absolute;left:389;top:8169;width:2;height:955" coordorigin="389,8169" coordsize="2,955">
              <v:shape style="position:absolute;left:389;top:8169;width:2;height:955" coordorigin="389,8169" coordsize="0,955" path="m389,9123l389,8169e" filled="f" stroked="t" strokeweight=".474641pt" strokecolor="#545454">
                <v:path arrowok="t"/>
              </v:shape>
            </v:group>
            <v:group style="position:absolute;left:2416;top:8722;width:2;height:1036" coordorigin="2416,8722" coordsize="2,1036">
              <v:shape style="position:absolute;left:2416;top:8722;width:2;height:1036" coordorigin="2416,8722" coordsize="0,1036" path="m2416,9758l2416,8722e" filled="f" stroked="t" strokeweight=".949282pt" strokecolor="#4B4B4B">
                <v:path arrowok="t"/>
              </v:shape>
            </v:group>
            <v:group style="position:absolute;left:11555;top:8799;width:2;height:520" coordorigin="11555,8799" coordsize="2,520">
              <v:shape style="position:absolute;left:11555;top:8799;width:2;height:520" coordorigin="11555,8799" coordsize="0,520" path="m11555,9319l11555,8799e" filled="f" stroked="t" strokeweight=".711962pt" strokecolor="#484848">
                <v:path arrowok="t"/>
              </v:shape>
            </v:group>
            <v:group style="position:absolute;left:380;top:9730;width:527;height:2" coordorigin="380,9730" coordsize="527,2">
              <v:shape style="position:absolute;left:380;top:9730;width:527;height:2" coordorigin="380,9730" coordsize="527,0" path="m380,9730l907,9730e" filled="f" stroked="t" strokeweight=".474641pt" strokecolor="#343434">
                <v:path arrowok="t"/>
              </v:shape>
            </v:group>
            <v:group style="position:absolute;left:389;top:697;width:2;height:14986" coordorigin="389,697" coordsize="2,14986">
              <v:shape style="position:absolute;left:389;top:697;width:2;height:14986" coordorigin="389,697" coordsize="0,14986" path="m389,15683l389,697e" filled="f" stroked="t" strokeweight=".711962pt" strokecolor="#4F4F4F">
                <v:path arrowok="t"/>
              </v:shape>
            </v:group>
            <v:group style="position:absolute;left:850;top:9730;width:10713;height:2" coordorigin="850,9730" coordsize="10713,2">
              <v:shape style="position:absolute;left:850;top:9730;width:10713;height:2" coordorigin="850,9730" coordsize="10713,0" path="m850,9730l11562,9730e" filled="f" stroked="t" strokeweight=".949282pt" strokecolor="#4B4B4B">
                <v:path arrowok="t"/>
              </v:shape>
            </v:group>
            <v:group style="position:absolute;left:2416;top:9687;width:2;height:401" coordorigin="2416,9687" coordsize="2,401">
              <v:shape style="position:absolute;left:2416;top:9687;width:2;height:401" coordorigin="2416,9687" coordsize="0,401" path="m2416,10088l2416,9687e" filled="f" stroked="t" strokeweight=".711962pt" strokecolor="#2B2B2B">
                <v:path arrowok="t"/>
              </v:shape>
            </v:group>
            <v:group style="position:absolute;left:375;top:10061;width:11187;height:2" coordorigin="375,10061" coordsize="11187,2">
              <v:shape style="position:absolute;left:375;top:10061;width:11187;height:2" coordorigin="375,10061" coordsize="11187,0" path="m375,10061l11562,10061e" filled="f" stroked="t" strokeweight=".711962pt" strokecolor="#4B4B4B">
                <v:path arrowok="t"/>
              </v:shape>
            </v:group>
            <v:group style="position:absolute;left:375;top:10298;width:2069;height:2" coordorigin="375,10298" coordsize="2069,2">
              <v:shape style="position:absolute;left:375;top:10298;width:2069;height:2" coordorigin="375,10298" coordsize="2069,0" path="m375,10298l2444,10298e" filled="f" stroked="t" strokeweight=".711962pt" strokecolor="#4F4F4F">
                <v:path arrowok="t"/>
              </v:shape>
            </v:group>
            <v:group style="position:absolute;left:2373;top:10298;width:432;height:2" coordorigin="2373,10298" coordsize="432,2">
              <v:shape style="position:absolute;left:2373;top:10298;width:432;height:2" coordorigin="2373,10298" coordsize="432,0" path="m2373,10298l2805,10298e" filled="f" stroked="t" strokeweight=".474641pt" strokecolor="#2B2B2B">
                <v:path arrowok="t"/>
              </v:shape>
            </v:group>
            <v:group style="position:absolute;left:2734;top:10298;width:693;height:2" coordorigin="2734,10298" coordsize="693,2">
              <v:shape style="position:absolute;left:2734;top:10298;width:693;height:2" coordorigin="2734,10298" coordsize="693,0" path="m2734,10298l3427,10298e" filled="f" stroked="t" strokeweight=".949282pt" strokecolor="#484848">
                <v:path arrowok="t"/>
              </v:shape>
            </v:group>
            <v:group style="position:absolute;left:3294;top:10295;width:631;height:2" coordorigin="3294,10295" coordsize="631,2">
              <v:shape style="position:absolute;left:3294;top:10295;width:631;height:2" coordorigin="3294,10295" coordsize="631,0" path="m3294,10295l3925,10295e" filled="f" stroked="t" strokeweight=".474641pt" strokecolor="#343434">
                <v:path arrowok="t"/>
              </v:shape>
            </v:group>
            <v:group style="position:absolute;left:3835;top:10300;width:987;height:2" coordorigin="3835,10300" coordsize="987,2">
              <v:shape style="position:absolute;left:3835;top:10300;width:987;height:2" coordorigin="3835,10300" coordsize="987,0" path="m3835,10300l4822,10300e" filled="f" stroked="t" strokeweight=".949282pt" strokecolor="#4F4F4F">
                <v:path arrowok="t"/>
              </v:shape>
            </v:group>
            <v:group style="position:absolute;left:4765;top:10298;width:209;height:2" coordorigin="4765,10298" coordsize="209,2">
              <v:shape style="position:absolute;left:4765;top:10298;width:209;height:2" coordorigin="4765,10298" coordsize="209,0" path="m4765,10298l4974,10298e" filled="f" stroked="t" strokeweight=".474641pt" strokecolor="#1F1F1F">
                <v:path arrowok="t"/>
              </v:shape>
            </v:group>
            <v:group style="position:absolute;left:4917;top:10295;width:5805;height:2" coordorigin="4917,10295" coordsize="5805,2">
              <v:shape style="position:absolute;left:4917;top:10295;width:5805;height:2" coordorigin="4917,10295" coordsize="5805,0" path="m4917,10295l10722,10295e" filled="f" stroked="t" strokeweight=".949282pt" strokecolor="#4B4B4B">
                <v:path arrowok="t"/>
              </v:shape>
            </v:group>
            <v:group style="position:absolute;left:10646;top:10295;width:185;height:2" coordorigin="10646,10295" coordsize="185,2">
              <v:shape style="position:absolute;left:10646;top:10295;width:185;height:2" coordorigin="10646,10295" coordsize="185,0" path="m10646,10295l10831,10295e" filled="f" stroked="t" strokeweight=".474641pt" strokecolor="#2B2B2B">
                <v:path arrowok="t"/>
              </v:shape>
            </v:group>
            <v:group style="position:absolute;left:10774;top:10295;width:788;height:2" coordorigin="10774,10295" coordsize="788,2">
              <v:shape style="position:absolute;left:10774;top:10295;width:788;height:2" coordorigin="10774,10295" coordsize="788,0" path="m10774,10295l11562,10295e" filled="f" stroked="t" strokeweight=".949282pt" strokecolor="#4F4F4F">
                <v:path arrowok="t"/>
              </v:shape>
            </v:group>
            <v:group style="position:absolute;left:11555;top:10016;width:2;height:530" coordorigin="11555,10016" coordsize="2,530">
              <v:shape style="position:absolute;left:11555;top:10016;width:2;height:530" coordorigin="11555,10016" coordsize="0,530" path="m11555,10546l11555,10016e" filled="f" stroked="t" strokeweight=".711962pt" strokecolor="#444444">
                <v:path arrowok="t"/>
              </v:shape>
            </v:group>
            <v:group style="position:absolute;left:883;top:10773;width:10684;height:2" coordorigin="883,10773" coordsize="10684,2">
              <v:shape style="position:absolute;left:883;top:10773;width:10684;height:2" coordorigin="883,10773" coordsize="10684,0" path="m883,10773l11567,10773e" filled="f" stroked="t" strokeweight=".949282pt" strokecolor="#4F4F4F">
                <v:path arrowok="t"/>
              </v:shape>
            </v:group>
            <v:group style="position:absolute;left:384;top:10727;width:2;height:301" coordorigin="384,10727" coordsize="2,301">
              <v:shape style="position:absolute;left:384;top:10727;width:2;height:301" coordorigin="384,10727" coordsize="0,301" path="m384,11028l384,10727e" filled="f" stroked="t" strokeweight=".474641pt" strokecolor="#343434">
                <v:path arrowok="t"/>
              </v:shape>
            </v:group>
            <v:group style="position:absolute;left:380;top:10988;width:11183;height:2" coordorigin="380,10988" coordsize="11183,2">
              <v:shape style="position:absolute;left:380;top:10988;width:11183;height:2" coordorigin="380,10988" coordsize="11183,0" path="m380,10988l11562,10988e" filled="f" stroked="t" strokeweight=".949282pt" strokecolor="#4B4B4B">
                <v:path arrowok="t"/>
              </v:shape>
            </v:group>
            <v:group style="position:absolute;left:2414;top:10016;width:2;height:1012" coordorigin="2414,10016" coordsize="2,1012">
              <v:shape style="position:absolute;left:2414;top:10016;width:2;height:1012" coordorigin="2414,10016" coordsize="0,1012" path="m2414,11028l2414,10016e" filled="f" stroked="t" strokeweight=".949282pt" strokecolor="#484848">
                <v:path arrowok="t"/>
              </v:shape>
            </v:group>
            <v:group style="position:absolute;left:1182;top:10980;width:2;height:272" coordorigin="1182,10980" coordsize="2,272">
              <v:shape style="position:absolute;left:1182;top:10980;width:2;height:272" coordorigin="1182,10980" coordsize="0,272" path="m1182,11253l1182,10980e" filled="f" stroked="t" strokeweight=".474641pt" strokecolor="#2B2B2B">
                <v:path arrowok="t"/>
              </v:shape>
            </v:group>
            <v:group style="position:absolute;left:1614;top:10985;width:2;height:239" coordorigin="1614,10985" coordsize="2,239">
              <v:shape style="position:absolute;left:1614;top:10985;width:2;height:239" coordorigin="1614,10985" coordsize="0,239" path="m1614,11224l1614,10985e" filled="f" stroked="t" strokeweight=".237321pt" strokecolor="#383838">
                <v:path arrowok="t"/>
              </v:shape>
            </v:group>
            <v:group style="position:absolute;left:2428;top:10957;width:2;height:296" coordorigin="2428,10957" coordsize="2,296">
              <v:shape style="position:absolute;left:2428;top:10957;width:2;height:296" coordorigin="2428,10957" coordsize="0,296" path="m2428,11253l2428,10957e" filled="f" stroked="t" strokeweight=".949282pt" strokecolor="#383838">
                <v:path arrowok="t"/>
              </v:shape>
            </v:group>
            <v:group style="position:absolute;left:380;top:11224;width:11183;height:2" coordorigin="380,11224" coordsize="11183,2">
              <v:shape style="position:absolute;left:380;top:11224;width:11183;height:2" coordorigin="380,11224" coordsize="11183,0" path="m380,11224l11562,11224e" filled="f" stroked="t" strokeweight=".949282pt" strokecolor="#4B4B4B">
                <v:path arrowok="t"/>
              </v:shape>
            </v:group>
            <v:group style="position:absolute;left:11558;top:10957;width:2;height:296" coordorigin="11558,10957" coordsize="2,296">
              <v:shape style="position:absolute;left:11558;top:10957;width:2;height:296" coordorigin="11558,10957" coordsize="0,296" path="m11558,11253l11558,10957e" filled="f" stroked="t" strokeweight=".474641pt" strokecolor="#2F2F2F">
                <v:path arrowok="t"/>
              </v:shape>
            </v:group>
            <v:group style="position:absolute;left:1614;top:11210;width:2;height:449" coordorigin="1614,11210" coordsize="2,449">
              <v:shape style="position:absolute;left:1614;top:11210;width:2;height:449" coordorigin="1614,11210" coordsize="0,449" path="m1614,11658l1614,11210e" filled="f" stroked="t" strokeweight=".237321pt" strokecolor="#4B4B4B">
                <v:path arrowok="t"/>
              </v:shape>
            </v:group>
            <v:group style="position:absolute;left:7393;top:10980;width:2;height:1943" coordorigin="7393,10980" coordsize="2,1943">
              <v:shape style="position:absolute;left:7393;top:10980;width:2;height:1943" coordorigin="7393,10980" coordsize="0,1943" path="m7393,12924l7393,10980e" filled="f" stroked="t" strokeweight=".949282pt" strokecolor="#4B4B4B">
                <v:path arrowok="t"/>
              </v:shape>
            </v:group>
            <v:group style="position:absolute;left:11555;top:11181;width:2;height:4492" coordorigin="11555,11181" coordsize="2,4492">
              <v:shape style="position:absolute;left:11555;top:11181;width:2;height:4492" coordorigin="11555,11181" coordsize="0,4492" path="m11555,15673l11555,11181e" filled="f" stroked="t" strokeweight=".711962pt" strokecolor="#545454">
                <v:path arrowok="t"/>
              </v:shape>
            </v:group>
            <v:group style="position:absolute;left:1614;top:11658;width:2;height:1461" coordorigin="1614,11658" coordsize="2,1461">
              <v:shape style="position:absolute;left:1614;top:11658;width:2;height:1461" coordorigin="1614,11658" coordsize="0,1461" path="m1614,13119l1614,11658e" filled="f" stroked="t" strokeweight=".237321pt" strokecolor="#000000">
                <v:path arrowok="t"/>
              </v:shape>
            </v:group>
            <v:group style="position:absolute;left:384;top:11854;width:2;height:263" coordorigin="384,11854" coordsize="2,263">
              <v:shape style="position:absolute;left:384;top:11854;width:2;height:263" coordorigin="384,11854" coordsize="0,263" path="m384,12117l384,11854e" filled="f" stroked="t" strokeweight=".474641pt" strokecolor="#3B3B3B">
                <v:path arrowok="t"/>
              </v:shape>
            </v:group>
            <v:group style="position:absolute;left:1179;top:11181;width:2;height:1017" coordorigin="1179,11181" coordsize="2,1017">
              <v:shape style="position:absolute;left:1179;top:11181;width:2;height:1017" coordorigin="1179,11181" coordsize="0,1017" path="m1179,12198l1179,11181e" filled="f" stroked="t" strokeweight=".949282pt" strokecolor="#4F4F4F">
                <v:path arrowok="t"/>
              </v:shape>
            </v:group>
            <v:group style="position:absolute;left:2414;top:11181;width:2;height:1017" coordorigin="2414,11181" coordsize="2,1017">
              <v:shape style="position:absolute;left:2414;top:11181;width:2;height:1017" coordorigin="2414,11181" coordsize="0,1017" path="m2414,12198l2414,11181e" filled="f" stroked="t" strokeweight=".949282pt" strokecolor="#4F4F4F">
                <v:path arrowok="t"/>
              </v:shape>
            </v:group>
            <v:group style="position:absolute;left:384;top:12059;width:2;height:277" coordorigin="384,12059" coordsize="2,277">
              <v:shape style="position:absolute;left:384;top:12059;width:2;height:277" coordorigin="384,12059" coordsize="0,277" path="m384,12336l384,12059e" filled="f" stroked="t" strokeweight=".474641pt" strokecolor="#1F1F1F">
                <v:path arrowok="t"/>
              </v:shape>
            </v:group>
            <v:group style="position:absolute;left:1182;top:12141;width:2;height:196" coordorigin="1182,12141" coordsize="2,196">
              <v:shape style="position:absolute;left:1182;top:12141;width:2;height:196" coordorigin="1182,12141" coordsize="0,196" path="m1182,12336l1182,12141e" filled="f" stroked="t" strokeweight=".474641pt" strokecolor="#1F1F1F">
                <v:path arrowok="t"/>
              </v:shape>
            </v:group>
            <v:group style="position:absolute;left:2416;top:12141;width:2;height:387" coordorigin="2416,12141" coordsize="2,387">
              <v:shape style="position:absolute;left:2416;top:12141;width:2;height:387" coordorigin="2416,12141" coordsize="0,387" path="m2416,12527l2416,12141e" filled="f" stroked="t" strokeweight=".474641pt" strokecolor="#1C1C1C">
                <v:path arrowok="t"/>
              </v:shape>
            </v:group>
            <v:group style="position:absolute;left:1182;top:12279;width:2;height:248" coordorigin="1182,12279" coordsize="2,248">
              <v:shape style="position:absolute;left:1182;top:12279;width:2;height:248" coordorigin="1182,12279" coordsize="0,248" path="m1182,12527l1182,12279e" filled="f" stroked="t" strokeweight=".474641pt" strokecolor="#343434">
                <v:path arrowok="t"/>
              </v:shape>
            </v:group>
            <v:group style="position:absolute;left:11558;top:12279;width:2;height:248" coordorigin="11558,12279" coordsize="2,248">
              <v:shape style="position:absolute;left:11558;top:12279;width:2;height:248" coordorigin="11558,12279" coordsize="0,248" path="m11558,12527l11558,12279e" filled="f" stroked="t" strokeweight=".474641pt" strokecolor="#1F1F1F">
                <v:path arrowok="t"/>
              </v:shape>
            </v:group>
            <v:group style="position:absolute;left:1182;top:12470;width:2;height:869" coordorigin="1182,12470" coordsize="2,869">
              <v:shape style="position:absolute;left:1182;top:12470;width:2;height:869" coordorigin="1182,12470" coordsize="0,869" path="m1182,13339l1182,12470e" filled="f" stroked="t" strokeweight=".711962pt" strokecolor="#4F4F4F">
                <v:path arrowok="t"/>
              </v:shape>
            </v:group>
            <v:group style="position:absolute;left:2416;top:12470;width:2;height:869" coordorigin="2416,12470" coordsize="2,869">
              <v:shape style="position:absolute;left:2416;top:12470;width:2;height:869" coordorigin="2416,12470" coordsize="0,869" path="m2416,13339l2416,12470e" filled="f" stroked="t" strokeweight=".711962pt" strokecolor="#484848">
                <v:path arrowok="t"/>
              </v:shape>
            </v:group>
            <v:group style="position:absolute;left:11558;top:12470;width:2;height:205" coordorigin="11558,12470" coordsize="2,205">
              <v:shape style="position:absolute;left:11558;top:12470;width:2;height:205" coordorigin="11558,12470" coordsize="0,205" path="m11558,12675l11558,12470e" filled="f" stroked="t" strokeweight=".474641pt" strokecolor="#3F3F3F">
                <v:path arrowok="t"/>
              </v:shape>
            </v:group>
            <v:group style="position:absolute;left:389;top:12866;width:2;height:282" coordorigin="389,12866" coordsize="2,282">
              <v:shape style="position:absolute;left:389;top:12866;width:2;height:282" coordorigin="389,12866" coordsize="0,282" path="m389,13148l389,12866e" filled="f" stroked="t" strokeweight=".474641pt" strokecolor="#383838">
                <v:path arrowok="t"/>
              </v:shape>
            </v:group>
            <v:group style="position:absolute;left:7397;top:12866;width:2;height:282" coordorigin="7397,12866" coordsize="2,282">
              <v:shape style="position:absolute;left:7397;top:12866;width:2;height:282" coordorigin="7397,12866" coordsize="0,282" path="m7397,13148l7397,12866e" filled="f" stroked="t" strokeweight=".474641pt" strokecolor="#343434">
                <v:path arrowok="t"/>
              </v:shape>
            </v:group>
            <v:group style="position:absolute;left:380;top:13308;width:826;height:2" coordorigin="380,13308" coordsize="826,2">
              <v:shape style="position:absolute;left:380;top:13308;width:826;height:2" coordorigin="380,13308" coordsize="826,0" path="m380,13308l1206,13308e" filled="f" stroked="t" strokeweight=".949282pt" strokecolor="#5B5B5B">
                <v:path arrowok="t"/>
              </v:shape>
            </v:group>
            <v:group style="position:absolute;left:1134;top:13308;width:513;height:2" coordorigin="1134,13308" coordsize="513,2">
              <v:shape style="position:absolute;left:1134;top:13308;width:513;height:2" coordorigin="1134,13308" coordsize="513,0" path="m1134,13308l1647,13308e" filled="f" stroked="t" strokeweight=".474641pt" strokecolor="#444444">
                <v:path arrowok="t"/>
              </v:shape>
            </v:group>
            <v:group style="position:absolute;left:1614;top:13119;width:2;height:396" coordorigin="1614,13119" coordsize="2,396">
              <v:shape style="position:absolute;left:1614;top:13119;width:2;height:396" coordorigin="1614,13119" coordsize="0,396" path="m1614,13516l1614,13119e" filled="f" stroked="t" strokeweight=".237321pt" strokecolor="#575757">
                <v:path arrowok="t"/>
              </v:shape>
            </v:group>
            <v:group style="position:absolute;left:1452;top:13305;width:973;height:2" coordorigin="1452,13305" coordsize="973,2">
              <v:shape style="position:absolute;left:1452;top:13305;width:973;height:2" coordorigin="1452,13305" coordsize="973,0" path="m1452,13305l2425,13305e" filled="f" stroked="t" strokeweight=".949282pt" strokecolor="#575757">
                <v:path arrowok="t"/>
              </v:shape>
            </v:group>
            <v:group style="position:absolute;left:1182;top:13267;width:2;height:406" coordorigin="1182,13267" coordsize="2,406">
              <v:shape style="position:absolute;left:1182;top:13267;width:2;height:406" coordorigin="1182,13267" coordsize="0,406" path="m1182,13673l1182,13267e" filled="f" stroked="t" strokeweight=".474641pt" strokecolor="#2B2B2B">
                <v:path arrowok="t"/>
              </v:shape>
            </v:group>
            <v:group style="position:absolute;left:2416;top:13267;width:2;height:406" coordorigin="2416,13267" coordsize="2,406">
              <v:shape style="position:absolute;left:2416;top:13267;width:2;height:406" coordorigin="2416,13267" coordsize="0,406" path="m2416,13673l2416,13267e" filled="f" stroked="t" strokeweight=".474641pt" strokecolor="#1C1C1C">
                <v:path arrowok="t"/>
              </v:shape>
            </v:group>
            <v:group style="position:absolute;left:1614;top:13516;width:2;height:2144" coordorigin="1614,13516" coordsize="2,2144">
              <v:shape style="position:absolute;left:1614;top:13516;width:2;height:2144" coordorigin="1614,13516" coordsize="0,2144" path="m1614,15659l1614,13516e" filled="f" stroked="t" strokeweight=".237321pt" strokecolor="#000000">
                <v:path arrowok="t"/>
              </v:shape>
            </v:group>
            <v:group style="position:absolute;left:2416;top:13616;width:2;height:196" coordorigin="2416,13616" coordsize="2,196">
              <v:shape style="position:absolute;left:2416;top:13616;width:2;height:196" coordorigin="2416,13616" coordsize="0,196" path="m2416,13812l2416,13616e" filled="f" stroked="t" strokeweight=".474641pt" strokecolor="#3B3B3B">
                <v:path arrowok="t"/>
              </v:shape>
            </v:group>
            <v:group style="position:absolute;left:11558;top:13616;width:2;height:196" coordorigin="11558,13616" coordsize="2,196">
              <v:shape style="position:absolute;left:11558;top:13616;width:2;height:196" coordorigin="11558,13616" coordsize="0,196" path="m11558,13812l11558,13616e" filled="f" stroked="t" strokeweight=".474641pt" strokecolor="#383838">
                <v:path arrowok="t"/>
              </v:shape>
            </v:group>
            <v:group style="position:absolute;left:7393;top:13048;width:2;height:888" coordorigin="7393,13048" coordsize="2,888">
              <v:shape style="position:absolute;left:7393;top:13048;width:2;height:888" coordorigin="7393,13048" coordsize="0,888" path="m7393,13936l7393,13048e" filled="f" stroked="t" strokeweight=".949282pt" strokecolor="#4F4F4F">
                <v:path arrowok="t"/>
              </v:shape>
            </v:group>
            <v:group style="position:absolute;left:7397;top:13878;width:2;height:497" coordorigin="7397,13878" coordsize="2,497">
              <v:shape style="position:absolute;left:7397;top:13878;width:2;height:497" coordorigin="7397,13878" coordsize="0,497" path="m7397,14375l7397,13878e" filled="f" stroked="t" strokeweight=".474641pt" strokecolor="#2B2B2B">
                <v:path arrowok="t"/>
              </v:shape>
            </v:group>
            <v:group style="position:absolute;left:384;top:14318;width:2;height:224" coordorigin="384,14318" coordsize="2,224">
              <v:shape style="position:absolute;left:384;top:14318;width:2;height:224" coordorigin="384,14318" coordsize="0,224" path="m384,14542l384,14318e" filled="f" stroked="t" strokeweight=".474641pt" strokecolor="#444444">
                <v:path arrowok="t"/>
              </v:shape>
            </v:group>
            <v:group style="position:absolute;left:1179;top:13616;width:2;height:2062" coordorigin="1179,13616" coordsize="2,2062">
              <v:shape style="position:absolute;left:1179;top:13616;width:2;height:2062" coordorigin="1179,13616" coordsize="0,2062" path="m1179,15678l1179,13616e" filled="f" stroked="t" strokeweight=".711962pt" strokecolor="#4F4F4F">
                <v:path arrowok="t"/>
              </v:shape>
            </v:group>
            <v:group style="position:absolute;left:2414;top:13754;width:2;height:788" coordorigin="2414,13754" coordsize="2,788">
              <v:shape style="position:absolute;left:2414;top:13754;width:2;height:788" coordorigin="2414,13754" coordsize="0,788" path="m2414,14542l2414,13754e" filled="f" stroked="t" strokeweight=".949282pt" strokecolor="#4F4F4F">
                <v:path arrowok="t"/>
              </v:shape>
            </v:group>
            <v:group style="position:absolute;left:7397;top:14270;width:2;height:1399" coordorigin="7397,14270" coordsize="2,1399">
              <v:shape style="position:absolute;left:7397;top:14270;width:2;height:1399" coordorigin="7397,14270" coordsize="0,1399" path="m7397,15669l7397,14270e" filled="f" stroked="t" strokeweight=".711962pt" strokecolor="#484848">
                <v:path arrowok="t"/>
              </v:shape>
            </v:group>
            <v:group style="position:absolute;left:384;top:14485;width:2;height:329" coordorigin="384,14485" coordsize="2,329">
              <v:shape style="position:absolute;left:384;top:14485;width:2;height:329" coordorigin="384,14485" coordsize="0,329" path="m384,14814l384,14485e" filled="f" stroked="t" strokeweight=".474641pt" strokecolor="#1C1C1C">
                <v:path arrowok="t"/>
              </v:shape>
            </v:group>
            <v:group style="position:absolute;left:2416;top:14485;width:2;height:329" coordorigin="2416,14485" coordsize="2,329">
              <v:shape style="position:absolute;left:2416;top:14485;width:2;height:329" coordorigin="2416,14485" coordsize="0,329" path="m2416,14814l2416,14485e" filled="f" stroked="t" strokeweight=".474641pt" strokecolor="#181818">
                <v:path arrowok="t"/>
              </v:shape>
            </v:group>
            <v:group style="position:absolute;left:11558;top:14485;width:2;height:525" coordorigin="11558,14485" coordsize="2,525">
              <v:shape style="position:absolute;left:11558;top:14485;width:2;height:525" coordorigin="11558,14485" coordsize="0,525" path="m11558,15010l11558,14485e" filled="f" stroked="t" strokeweight=".474641pt" strokecolor="#3B3B3B">
                <v:path arrowok="t"/>
              </v:shape>
            </v:group>
            <v:group style="position:absolute;left:2416;top:14757;width:2;height:253" coordorigin="2416,14757" coordsize="2,253">
              <v:shape style="position:absolute;left:2416;top:14757;width:2;height:253" coordorigin="2416,14757" coordsize="0,253" path="m2416,15010l2416,14757e" filled="f" stroked="t" strokeweight=".474641pt" strokecolor="#2F2F2F">
                <v:path arrowok="t"/>
              </v:shape>
            </v:group>
            <v:group style="position:absolute;left:380;top:15673;width:527;height:2" coordorigin="380,15673" coordsize="527,2">
              <v:shape style="position:absolute;left:380;top:15673;width:527;height:2" coordorigin="380,15673" coordsize="527,0" path="m380,15673l907,15673e" filled="f" stroked="t" strokeweight=".949282pt" strokecolor="#606060">
                <v:path arrowok="t"/>
              </v:shape>
            </v:group>
            <v:group style="position:absolute;left:850;top:15673;width:356;height:2" coordorigin="850,15673" coordsize="356,2">
              <v:shape style="position:absolute;left:850;top:15673;width:356;height:2" coordorigin="850,15673" coordsize="356,0" path="m850,15673l1206,15673e" filled="f" stroked="t" strokeweight=".474641pt" strokecolor="#484848">
                <v:path arrowok="t"/>
              </v:shape>
            </v:group>
            <v:group style="position:absolute;left:2416;top:14953;width:2;height:726" coordorigin="2416,14953" coordsize="2,726">
              <v:shape style="position:absolute;left:2416;top:14953;width:2;height:726" coordorigin="2416,14953" coordsize="0,726" path="m2416,15678l2416,14953e" filled="f" stroked="t" strokeweight=".949282pt" strokecolor="#4F4F4F">
                <v:path arrowok="t"/>
              </v:shape>
            </v:group>
            <v:group style="position:absolute;left:2373;top:15669;width:755;height:2" coordorigin="2373,15669" coordsize="755,2">
              <v:shape style="position:absolute;left:2373;top:15669;width:755;height:2" coordorigin="2373,15669" coordsize="755,0" path="m2373,15669l3128,15669e" filled="f" stroked="t" strokeweight=".949282pt" strokecolor="#575757">
                <v:path arrowok="t"/>
              </v:shape>
            </v:group>
            <v:group style="position:absolute;left:6322;top:15664;width:897;height:2" coordorigin="6322,15664" coordsize="897,2">
              <v:shape style="position:absolute;left:6322;top:15664;width:897;height:2" coordorigin="6322,15664" coordsize="897,0" path="m6322,15664l7219,15664e" filled="f" stroked="t" strokeweight=".949282pt" strokecolor="#606060">
                <v:path arrowok="t"/>
              </v:shape>
            </v:group>
            <v:group style="position:absolute;left:1134;top:15666;width:10433;height:2" coordorigin="1134,15666" coordsize="10433,2">
              <v:shape style="position:absolute;left:1134;top:15666;width:10433;height:2" coordorigin="1134,15666" coordsize="10433,0" path="m1134,15666l11567,15666e" filled="f" stroked="t" strokeweight=".949282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77"/>
          <w:position w:val="5"/>
        </w:rPr>
        <w:t>ltf</w:t>
      </w:r>
      <w:r>
        <w:rPr>
          <w:rFonts w:ascii="Arial" w:hAnsi="Arial" w:cs="Arial" w:eastAsia="Arial"/>
          <w:sz w:val="26"/>
          <w:szCs w:val="26"/>
          <w:color w:val="464646"/>
          <w:spacing w:val="26"/>
          <w:w w:val="77"/>
          <w:position w:val="5"/>
        </w:rPr>
        <w:t> 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0"/>
          <w:position w:val="5"/>
        </w:rPr>
        <w:t>·</w:t>
      </w:r>
      <w:r>
        <w:rPr>
          <w:rFonts w:ascii="Arial" w:hAnsi="Arial" w:cs="Arial" w:eastAsia="Arial"/>
          <w:sz w:val="26"/>
          <w:szCs w:val="26"/>
          <w:color w:val="464646"/>
          <w:spacing w:val="-64"/>
          <w:w w:val="100"/>
          <w:position w:val="5"/>
        </w:rPr>
        <w:t> 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0"/>
          <w:position w:val="5"/>
        </w:rPr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54"/>
          <w:b/>
          <w:bCs/>
          <w:position w:val="5"/>
        </w:rPr>
        <w:t>.</w:t>
      </w:r>
      <w:r>
        <w:rPr>
          <w:rFonts w:ascii="Arial" w:hAnsi="Arial" w:cs="Arial" w:eastAsia="Arial"/>
          <w:sz w:val="26"/>
          <w:szCs w:val="26"/>
          <w:color w:val="464646"/>
          <w:spacing w:val="-49"/>
          <w:w w:val="54"/>
          <w:b/>
          <w:bCs/>
          <w:position w:val="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9"/>
          <w:w w:val="114"/>
          <w:position w:val="-3"/>
        </w:rPr>
        <w:t>'</w:t>
      </w:r>
      <w:r>
        <w:rPr>
          <w:rFonts w:ascii="Arial" w:hAnsi="Arial" w:cs="Arial" w:eastAsia="Arial"/>
          <w:sz w:val="26"/>
          <w:szCs w:val="26"/>
          <w:color w:val="464646"/>
          <w:spacing w:val="9"/>
          <w:w w:val="54"/>
          <w:b/>
          <w:bCs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31385D"/>
          <w:spacing w:val="-41"/>
          <w:w w:val="71"/>
          <w:b/>
          <w:bCs/>
          <w:position w:val="5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3F467E"/>
          <w:spacing w:val="-34"/>
          <w:w w:val="166"/>
          <w:position w:val="-3"/>
        </w:rPr>
        <w:t>'</w:t>
      </w:r>
      <w:r>
        <w:rPr>
          <w:rFonts w:ascii="Arial" w:hAnsi="Arial" w:cs="Arial" w:eastAsia="Arial"/>
          <w:sz w:val="23"/>
          <w:szCs w:val="23"/>
          <w:color w:val="31385D"/>
          <w:spacing w:val="-1"/>
          <w:w w:val="71"/>
          <w:b/>
          <w:bCs/>
          <w:position w:val="5"/>
        </w:rPr>
        <w:t>.</w:t>
      </w:r>
      <w:r>
        <w:rPr>
          <w:rFonts w:ascii="Arial" w:hAnsi="Arial" w:cs="Arial" w:eastAsia="Arial"/>
          <w:sz w:val="23"/>
          <w:szCs w:val="23"/>
          <w:color w:val="2F2F2F"/>
          <w:spacing w:val="-66"/>
          <w:w w:val="71"/>
          <w:b/>
          <w:bCs/>
          <w:position w:val="5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F467E"/>
          <w:spacing w:val="-15"/>
          <w:w w:val="165"/>
          <w:position w:val="-3"/>
        </w:rPr>
        <w:t>\</w:t>
      </w:r>
      <w:r>
        <w:rPr>
          <w:rFonts w:ascii="Arial" w:hAnsi="Arial" w:cs="Arial" w:eastAsia="Arial"/>
          <w:sz w:val="23"/>
          <w:szCs w:val="23"/>
          <w:color w:val="2F2F2F"/>
          <w:spacing w:val="-70"/>
          <w:w w:val="70"/>
          <w:b/>
          <w:bCs/>
          <w:position w:val="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F467E"/>
          <w:spacing w:val="-14"/>
          <w:w w:val="165"/>
          <w:position w:val="-3"/>
        </w:rPr>
        <w:t>j</w:t>
      </w:r>
      <w:r>
        <w:rPr>
          <w:rFonts w:ascii="Arial" w:hAnsi="Arial" w:cs="Arial" w:eastAsia="Arial"/>
          <w:sz w:val="23"/>
          <w:szCs w:val="23"/>
          <w:color w:val="2F2F2F"/>
          <w:spacing w:val="-51"/>
          <w:w w:val="71"/>
          <w:b/>
          <w:bCs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95B5E"/>
          <w:spacing w:val="-2"/>
          <w:w w:val="98"/>
          <w:position w:val="-3"/>
        </w:rPr>
        <w:t>"</w:t>
      </w:r>
      <w:r>
        <w:rPr>
          <w:rFonts w:ascii="Arial" w:hAnsi="Arial" w:cs="Arial" w:eastAsia="Arial"/>
          <w:sz w:val="23"/>
          <w:szCs w:val="23"/>
          <w:color w:val="2F2F2F"/>
          <w:spacing w:val="-160"/>
          <w:w w:val="72"/>
          <w:b/>
          <w:bCs/>
          <w:position w:val="5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95B5E"/>
          <w:spacing w:val="-2"/>
          <w:w w:val="98"/>
          <w:position w:val="-3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68"/>
          <w:position w:val="-3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5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1"/>
          <w:b/>
          <w:bCs/>
          <w:position w:val="5"/>
        </w:rPr>
        <w:t>miri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b/>
          <w:bCs/>
          <w:position w:val="5"/>
        </w:rPr>
        <w:tab/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6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16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76" w:right="43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3792" w:right="44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25" w:lineRule="exact"/>
        <w:ind w:left="827" w:right="3728"/>
        <w:jc w:val="center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6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566" w:right="5187"/>
        <w:jc w:val="center"/>
        <w:tabs>
          <w:tab w:pos="4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367443pt;margin-top:-51.166397pt;width:502.648784pt;height:72pt;mso-position-horizontal-relative:page;mso-position-vertical-relative:paragraph;z-index:-1549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D2D2D"/>
                      <w:spacing w:val="0"/>
                      <w:w w:val="173"/>
                      <w:b/>
                      <w:bCs/>
                      <w:position w:val="28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D2D2D"/>
                      <w:spacing w:val="0"/>
                      <w:w w:val="100"/>
                      <w:b/>
                      <w:bCs/>
                      <w:position w:val="28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D2D2D"/>
                      <w:spacing w:val="0"/>
                      <w:w w:val="100"/>
                      <w:b/>
                      <w:bCs/>
                      <w:position w:val="28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D3D3D"/>
                      <w:spacing w:val="0"/>
                      <w:w w:val="173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150764pt;margin-top:7.562278pt;width:47.206802pt;height:7.5pt;mso-position-horizontal-relative:page;mso-position-vertical-relative:paragraph;z-index:-1549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D2D2D"/>
                      <w:spacing w:val="0"/>
                      <w:w w:val="107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7"/>
        </w:rPr>
        <w:t>BÜYÜKSEHIR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left="113" w:right="-20"/>
        <w:jc w:val="left"/>
        <w:tabs>
          <w:tab w:pos="1460" w:val="left"/>
          <w:tab w:pos="316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  <w:position w:val="1"/>
        </w:rPr>
        <w:t>bJayTarihi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:28/05/2017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:16:14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541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517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58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7" w:lineRule="auto"/>
        <w:ind w:left="123" w:right="3342"/>
        <w:jc w:val="left"/>
        <w:tabs>
          <w:tab w:pos="1480" w:val="left"/>
          <w:tab w:pos="316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KayJt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:28/05/2017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:3580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Özca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0"/>
        </w:rPr>
        <w:t>ÇiMRİN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6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Işıkla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  <w:position w:val="0"/>
        </w:rPr>
        <w:t>KöytLRahınanlarKöprtls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  <w:position w:val="0"/>
        </w:rPr>
        <w:t>Tire-izmir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3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DoğruAdres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:işı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Köy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Rahmanla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Köprtls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Tire-İzmir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8" w:right="-20"/>
        <w:jc w:val="left"/>
        <w:tabs>
          <w:tab w:pos="1460" w:val="left"/>
          <w:tab w:pos="472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OtYangını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'izmariti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28" w:right="-20"/>
        <w:jc w:val="left"/>
        <w:tabs>
          <w:tab w:pos="364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5777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8" w:lineRule="exact"/>
        <w:ind w:left="3660" w:right="-20"/>
        <w:jc w:val="left"/>
        <w:tabs>
          <w:tab w:pos="5300" w:val="left"/>
          <w:tab w:pos="6020" w:val="left"/>
          <w:tab w:pos="666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731842pt;margin-top:5.960406pt;width:41.273173pt;height:24pt;mso-position-horizontal-relative:page;mso-position-vertical-relative:paragraph;z-index:-1549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72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1A1A1A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A1A1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A1A1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67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Kagir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Diğer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Alınma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4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8" w:lineRule="exact"/>
        <w:ind w:left="5818" w:right="5502"/>
        <w:jc w:val="center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2D2D2D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0" w:after="0" w:line="188" w:lineRule="exact"/>
        <w:ind w:left="113" w:right="-20"/>
        <w:jc w:val="left"/>
        <w:tabs>
          <w:tab w:pos="216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2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:Kamil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EVLENSE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75" w:right="-20"/>
        <w:jc w:val="left"/>
        <w:tabs>
          <w:tab w:pos="468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:16:15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9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3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:16;43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1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1114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8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692" w:right="45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tLeast"/>
        <w:ind w:left="2189" w:right="4216" w:firstLine="2525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ğalgaz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9" w:lineRule="exact"/>
        <w:ind w:left="2185" w:right="-20"/>
        <w:jc w:val="left"/>
        <w:tabs>
          <w:tab w:pos="76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4"/>
        </w:rPr>
        <w:t>A.</w:t>
      </w:r>
      <w:r>
        <w:rPr>
          <w:rFonts w:ascii="Arial" w:hAnsi="Arial" w:cs="Arial" w:eastAsia="Arial"/>
          <w:sz w:val="19"/>
          <w:szCs w:val="19"/>
          <w:color w:val="2D2D2D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1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13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-Yangı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varıldığında;Rahmanla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köprüsü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18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3" w:right="-20"/>
        <w:jc w:val="left"/>
        <w:tabs>
          <w:tab w:pos="2180" w:val="left"/>
          <w:tab w:pos="4760" w:val="left"/>
          <w:tab w:pos="666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6"/>
          <w:position w:val="0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  <w:position w:val="2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  <w:position w:val="2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5444" w:right="55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480" w:bottom="280" w:left="240" w:right="160"/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Yangında,yol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tetkikte,yangı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60"/>
          <w:cols w:num="2" w:equalWidth="0">
            <w:col w:w="1839" w:space="379"/>
            <w:col w:w="9302"/>
          </w:cols>
        </w:sectPr>
      </w:pPr>
      <w:rPr/>
    </w:p>
    <w:p>
      <w:pPr>
        <w:spacing w:before="20" w:after="0" w:line="252" w:lineRule="auto"/>
        <w:ind w:left="2175" w:right="55" w:firstLine="-2048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geçmekte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söndürülmedeıı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2" w:after="0" w:line="243" w:lineRule="auto"/>
        <w:ind w:left="113" w:right="4052"/>
        <w:jc w:val="left"/>
        <w:tabs>
          <w:tab w:pos="21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igoıialı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Sirket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1A1A1A"/>
          <w:spacing w:val="0"/>
          <w:w w:val="61"/>
        </w:rPr>
        <w:t>l</w:t>
      </w:r>
      <w:r>
        <w:rPr>
          <w:rFonts w:ascii="Arial" w:hAnsi="Arial" w:cs="Arial" w:eastAsia="Arial"/>
          <w:sz w:val="27"/>
          <w:szCs w:val="27"/>
          <w:color w:val="1A1A1A"/>
          <w:spacing w:val="4"/>
          <w:w w:val="6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6" w:lineRule="exact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6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443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3"/>
          <w:szCs w:val="23"/>
          <w:color w:val="2D2D2D"/>
          <w:spacing w:val="0"/>
          <w:w w:val="100"/>
          <w:position w:val="-118"/>
        </w:rPr>
        <w:t>'o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100"/>
          <w:position w:val="-118"/>
        </w:rPr>
        <w:tab/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100"/>
          <w:position w:val="-118"/>
        </w:rPr>
      </w:r>
      <w:r>
        <w:rPr>
          <w:rFonts w:ascii="Arial" w:hAnsi="Arial" w:cs="Arial" w:eastAsia="Arial"/>
          <w:sz w:val="144"/>
          <w:szCs w:val="144"/>
          <w:color w:val="B3B5BC"/>
          <w:spacing w:val="0"/>
          <w:w w:val="9"/>
          <w:position w:val="-98"/>
        </w:rPr>
        <w:t>"</w:t>
      </w:r>
      <w:r>
        <w:rPr>
          <w:rFonts w:ascii="Arial" w:hAnsi="Arial" w:cs="Arial" w:eastAsia="Arial"/>
          <w:sz w:val="144"/>
          <w:szCs w:val="144"/>
          <w:color w:val="B3B5BC"/>
          <w:spacing w:val="0"/>
          <w:w w:val="9"/>
          <w:position w:val="-98"/>
        </w:rPr>
        <w:t>          </w:t>
      </w:r>
      <w:r>
        <w:rPr>
          <w:rFonts w:ascii="Arial" w:hAnsi="Arial" w:cs="Arial" w:eastAsia="Arial"/>
          <w:sz w:val="144"/>
          <w:szCs w:val="144"/>
          <w:color w:val="B3B5BC"/>
          <w:spacing w:val="20"/>
          <w:w w:val="9"/>
          <w:position w:val="-9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2"/>
          <w:position w:val="-98"/>
        </w:rPr>
        <w:t>Yangma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5"/>
          <w:w w:val="92"/>
          <w:position w:val="-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8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9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98"/>
        </w:rPr>
        <w:t>Koyan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28" w:right="-20"/>
        <w:jc w:val="left"/>
        <w:tabs>
          <w:tab w:pos="216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660305pt;margin-top:7.349394pt;width:10.969201pt;height:4.5pt;mso-position-horizontal-relative:page;mso-position-vertical-relative:paragraph;z-index:-15493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3D3D3D"/>
                      <w:spacing w:val="0"/>
                      <w:w w:val="100"/>
                    </w:rPr>
                    <w:t>.;.;;.;;.;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F4F50"/>
          <w:w w:val="130"/>
          <w:position w:val="2"/>
        </w:rPr>
        <w:t>Ek;'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w w:val="131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777"/>
          <w:spacing w:val="0"/>
          <w:w w:val="154"/>
          <w:position w:val="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757777"/>
          <w:spacing w:val="-34"/>
          <w:w w:val="15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2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606264"/>
          <w:spacing w:val="-6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1"/>
        </w:rPr>
        <w:t>:18:35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60"/>
        </w:sectPr>
      </w:pPr>
      <w:rPr/>
    </w:p>
    <w:p>
      <w:pPr>
        <w:spacing w:before="16" w:after="0" w:line="240" w:lineRule="auto"/>
        <w:ind w:left="213" w:right="-68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Va.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TiRE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60"/>
          <w:cols w:num="3" w:equalWidth="0">
            <w:col w:w="1996" w:space="179"/>
            <w:col w:w="3105" w:space="3429"/>
            <w:col w:w="2811"/>
          </w:cols>
        </w:sectPr>
      </w:pPr>
      <w:rPr/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61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127346pt;margin-top:4.746419pt;width:2.519315pt;height:8.5pt;mso-position-horizontal-relative:page;mso-position-vertical-relative:paragraph;z-index:-15492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D2D2D"/>
                      <w:spacing w:val="-3"/>
                      <w:w w:val="106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D2D2D"/>
                      <w:spacing w:val="-135"/>
                      <w:w w:val="106"/>
                      <w:i/>
                    </w:rPr>
                    <w:t>Q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89"/>
        </w:rPr>
        <w:t>(1.)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9" w:after="0" w:line="189" w:lineRule="exact"/>
        <w:ind w:right="-20"/>
        <w:jc w:val="right"/>
        <w:rPr>
          <w:rFonts w:ascii="Arial" w:hAnsi="Arial" w:cs="Arial" w:eastAsia="Arial"/>
          <w:sz w:val="61"/>
          <w:szCs w:val="61"/>
        </w:rPr>
      </w:pPr>
      <w:rPr/>
      <w:r>
        <w:rPr>
          <w:rFonts w:ascii="Arial" w:hAnsi="Arial" w:cs="Arial" w:eastAsia="Arial"/>
          <w:sz w:val="61"/>
          <w:szCs w:val="61"/>
          <w:color w:val="757777"/>
          <w:spacing w:val="-28"/>
          <w:w w:val="31"/>
          <w:position w:val="-42"/>
        </w:rPr>
        <w:t>·</w:t>
      </w:r>
      <w:r>
        <w:rPr>
          <w:rFonts w:ascii="Arial" w:hAnsi="Arial" w:cs="Arial" w:eastAsia="Arial"/>
          <w:sz w:val="61"/>
          <w:szCs w:val="61"/>
          <w:color w:val="2D2D2D"/>
          <w:spacing w:val="0"/>
          <w:w w:val="83"/>
          <w:position w:val="-42"/>
        </w:rPr>
        <w:t>-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24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-36" w:right="-56"/>
        <w:jc w:val="center"/>
        <w:tabs>
          <w:tab w:pos="3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45B7C"/>
          <w:spacing w:val="0"/>
          <w:w w:val="600"/>
        </w:rPr>
        <w:t>[</w:t>
      </w:r>
      <w:r>
        <w:rPr>
          <w:rFonts w:ascii="Times New Roman" w:hAnsi="Times New Roman" w:cs="Times New Roman" w:eastAsia="Times New Roman"/>
          <w:sz w:val="21"/>
          <w:szCs w:val="21"/>
          <w:color w:val="545B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45B7C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7"/>
        </w:rPr>
        <w:t>EkipAmiri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3" w:after="0" w:line="175" w:lineRule="exact"/>
        <w:ind w:left="1785" w:right="1953"/>
        <w:jc w:val="center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677099"/>
          <w:spacing w:val="0"/>
          <w:w w:val="67"/>
          <w:position w:val="-18"/>
        </w:rPr>
        <w:t>uv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6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630859pt;margin-top:12.810218pt;width:26.293681pt;height:47pt;mso-position-horizontal-relative:page;mso-position-vertical-relative:paragraph;z-index:-15491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D3D3D"/>
                      <w:spacing w:val="0"/>
                      <w:w w:val="83"/>
                    </w:rPr>
                    <w:t>sı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60"/>
          <w:b/>
          <w:bCs/>
          <w:position w:val="-8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12"/>
          <w:w w:val="6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60"/>
          <w:b/>
          <w:bCs/>
          <w:position w:val="-8"/>
        </w:rPr>
        <w:t>5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32"/>
          <w:w w:val="60"/>
          <w:b/>
          <w:bCs/>
          <w:position w:val="-8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44"/>
          <w:position w:val="-8"/>
        </w:rPr>
        <w:t>Hazir/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45"/>
          <w:position w:val="-8"/>
        </w:rPr>
        <w:t>n</w:t>
      </w:r>
      <w:r>
        <w:rPr>
          <w:rFonts w:ascii="Arial" w:hAnsi="Arial" w:cs="Arial" w:eastAsia="Arial"/>
          <w:sz w:val="26"/>
          <w:szCs w:val="26"/>
          <w:color w:val="2D2D2D"/>
          <w:spacing w:val="-51"/>
          <w:w w:val="100"/>
          <w:position w:val="-8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62"/>
          <w:position w:val="-8"/>
        </w:rPr>
        <w:t>Jtb17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60"/>
          <w:cols w:num="3" w:equalWidth="0">
            <w:col w:w="668" w:space="1419"/>
            <w:col w:w="4090" w:space="2447"/>
            <w:col w:w="2896"/>
          </w:cols>
        </w:sectPr>
      </w:pPr>
      <w:rPr/>
    </w:p>
    <w:p>
      <w:pPr>
        <w:spacing w:before="23" w:after="0" w:line="457" w:lineRule="exact"/>
        <w:ind w:left="2757" w:right="-20"/>
        <w:jc w:val="left"/>
        <w:tabs>
          <w:tab w:pos="3760" w:val="left"/>
          <w:tab w:pos="8640" w:val="left"/>
          <w:tab w:pos="98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542.263611pt;margin-top:7.467376pt;width:.1pt;height:19.099610pt;mso-position-horizontal-relative:page;mso-position-vertical-relative:paragraph;z-index:-15509" coordorigin="10845,149" coordsize="2,382">
            <v:shape style="position:absolute;left:10845;top:149;width:2;height:382" coordorigin="10845,149" coordsize="0,382" path="m10845,531l10845,149e" filled="f" stroked="t" strokeweight="2.73704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4F4F50"/>
          <w:spacing w:val="0"/>
          <w:w w:val="100"/>
          <w:b/>
          <w:bCs/>
          <w:position w:val="5"/>
        </w:rPr>
        <w:t>Nec</w:t>
      </w:r>
      <w:r>
        <w:rPr>
          <w:rFonts w:ascii="Arial" w:hAnsi="Arial" w:cs="Arial" w:eastAsia="Arial"/>
          <w:sz w:val="23"/>
          <w:szCs w:val="23"/>
          <w:color w:val="4F4F50"/>
          <w:spacing w:val="0"/>
          <w:w w:val="100"/>
          <w:b/>
          <w:bCs/>
          <w:position w:val="5"/>
        </w:rPr>
        <w:tab/>
      </w:r>
      <w:r>
        <w:rPr>
          <w:rFonts w:ascii="Arial" w:hAnsi="Arial" w:cs="Arial" w:eastAsia="Arial"/>
          <w:sz w:val="23"/>
          <w:szCs w:val="23"/>
          <w:color w:val="4F4F50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100"/>
          <w:b/>
          <w:bCs/>
          <w:position w:val="5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-76"/>
          <w:w w:val="100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100"/>
          <w:b/>
          <w:bCs/>
          <w:position w:val="5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</w:r>
      <w:r>
        <w:rPr>
          <w:rFonts w:ascii="Arial" w:hAnsi="Arial" w:cs="Arial" w:eastAsia="Arial"/>
          <w:sz w:val="28"/>
          <w:szCs w:val="28"/>
          <w:color w:val="4F4F50"/>
          <w:spacing w:val="0"/>
          <w:w w:val="85"/>
          <w:position w:val="-5"/>
        </w:rPr>
        <w:t>11l</w:t>
      </w:r>
      <w:r>
        <w:rPr>
          <w:rFonts w:ascii="Arial" w:hAnsi="Arial" w:cs="Arial" w:eastAsia="Arial"/>
          <w:sz w:val="28"/>
          <w:szCs w:val="28"/>
          <w:color w:val="4F4F50"/>
          <w:spacing w:val="-62"/>
          <w:w w:val="84"/>
          <w:position w:val="-5"/>
        </w:rPr>
        <w:t>!</w:t>
      </w:r>
      <w:r>
        <w:rPr>
          <w:rFonts w:ascii="Arial" w:hAnsi="Arial" w:cs="Arial" w:eastAsia="Arial"/>
          <w:sz w:val="28"/>
          <w:szCs w:val="28"/>
          <w:color w:val="757777"/>
          <w:spacing w:val="-75"/>
          <w:w w:val="118"/>
          <w:position w:val="-5"/>
        </w:rPr>
        <w:t>:</w:t>
      </w:r>
      <w:r>
        <w:rPr>
          <w:rFonts w:ascii="Arial" w:hAnsi="Arial" w:cs="Arial" w:eastAsia="Arial"/>
          <w:sz w:val="28"/>
          <w:szCs w:val="28"/>
          <w:color w:val="B3B5BC"/>
          <w:spacing w:val="-50"/>
          <w:w w:val="67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78"/>
          <w:position w:val="-5"/>
        </w:rPr>
        <w:t>.t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633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F4F50"/>
          <w:spacing w:val="0"/>
          <w:w w:val="100"/>
          <w:b/>
          <w:bCs/>
          <w:position w:val="1"/>
        </w:rPr>
        <w:t>GOne</w:t>
      </w:r>
      <w:r>
        <w:rPr>
          <w:rFonts w:ascii="Arial" w:hAnsi="Arial" w:cs="Arial" w:eastAsia="Arial"/>
          <w:sz w:val="20"/>
          <w:szCs w:val="20"/>
          <w:color w:val="4F4F50"/>
          <w:spacing w:val="0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F4F50"/>
          <w:spacing w:val="3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b/>
          <w:bCs/>
          <w:position w:val="1"/>
        </w:rPr>
        <w:t>Bölg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b/>
          <w:bCs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3D3D3D"/>
          <w:spacing w:val="-3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b/>
          <w:bCs/>
          <w:position w:val="1"/>
        </w:rPr>
        <w:t>3.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Kamil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1"/>
        </w:rPr>
        <w:t>EVLENSE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60"/>
        </w:sectPr>
      </w:pPr>
      <w:rPr/>
    </w:p>
    <w:p>
      <w:pPr>
        <w:spacing w:before="14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58.451965pt;margin-top:1.711161pt;width:71.834484pt;height:.1pt;mso-position-horizontal-relative:page;mso-position-vertical-relative:paragraph;z-index:-15510" coordorigin="9169,34" coordsize="1437,2">
            <v:shape style="position:absolute;left:9169;top:34;width:1437;height:2" coordorigin="9169,34" coordsize="1437,0" path="m9169,34l10606,34e" filled="f" stroked="t" strokeweight=".954611pt" strokecolor="#4F546B">
              <v:path arrowok="t"/>
            </v:shape>
          </v:group>
          <w10:wrap type="none"/>
        </w:pict>
      </w:r>
      <w:r>
        <w:rPr/>
        <w:pict>
          <v:group style="position:absolute;margin-left:554.619202pt;margin-top:5.508123pt;width:8.60085pt;height:20.463868pt;mso-position-horizontal-relative:page;mso-position-vertical-relative:paragraph;z-index:-15508" coordorigin="11092,110" coordsize="172,409">
            <v:shape style="position:absolute;left:11092;top:110;width:172;height:409" coordorigin="11092,110" coordsize="172,409" path="m11092,110l11264,110,11264,519,11092,519,11092,110e" filled="t" fillcolor="#EBEBEB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D2D2D"/>
          <w:w w:val="103"/>
          <w:b/>
          <w:bCs/>
          <w:i/>
        </w:rPr>
        <w:t>Grupla</w:t>
      </w:r>
      <w:r>
        <w:rPr>
          <w:rFonts w:ascii="Arial" w:hAnsi="Arial" w:cs="Arial" w:eastAsia="Arial"/>
          <w:sz w:val="19"/>
          <w:szCs w:val="19"/>
          <w:color w:val="2D2D2D"/>
          <w:w w:val="104"/>
          <w:b/>
          <w:bCs/>
          <w:i/>
        </w:rPr>
        <w:t>r</w:t>
      </w:r>
      <w:r>
        <w:rPr>
          <w:rFonts w:ascii="Arial" w:hAnsi="Arial" w:cs="Arial" w:eastAsia="Arial"/>
          <w:sz w:val="19"/>
          <w:szCs w:val="19"/>
          <w:color w:val="000000"/>
          <w:w w:val="100"/>
        </w:rPr>
      </w:r>
    </w:p>
    <w:p>
      <w:pPr>
        <w:spacing w:before="24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1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192" w:lineRule="exact"/>
        <w:ind w:right="-97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878789"/>
          <w:spacing w:val="-39"/>
          <w:w w:val="137"/>
          <w:position w:val="-9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878789"/>
          <w:spacing w:val="-173"/>
          <w:w w:val="137"/>
          <w:position w:val="-9"/>
        </w:rPr>
        <w:t>ü</w:t>
      </w:r>
      <w:r>
        <w:rPr>
          <w:rFonts w:ascii="Times New Roman" w:hAnsi="Times New Roman" w:cs="Times New Roman" w:eastAsia="Times New Roman"/>
          <w:sz w:val="25"/>
          <w:szCs w:val="25"/>
          <w:color w:val="757777"/>
          <w:spacing w:val="0"/>
          <w:w w:val="58"/>
          <w:position w:val="-21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193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509.114075pt;margin-top:14.006244pt;width:.1pt;height:12.788819pt;mso-position-horizontal-relative:page;mso-position-vertical-relative:paragraph;z-index:-15507" coordorigin="10182,280" coordsize="2,256">
            <v:shape style="position:absolute;left:10182;top:280;width:2;height:256" coordorigin="10182,280" coordsize="0,256" path="m10182,536l10182,280e" filled="f" stroked="t" strokeweight="1.73875pt" strokecolor="#EBEBEB">
              <v:path arrowok="t"/>
            </v:shape>
          </v:group>
          <w10:wrap type="none"/>
        </w:pict>
      </w:r>
      <w:r>
        <w:rPr/>
        <w:pict>
          <v:group style="position:absolute;margin-left:516.673889pt;margin-top:9.848041pt;width:.1pt;height:18.417481pt;mso-position-horizontal-relative:page;mso-position-vertical-relative:paragraph;z-index:-15506" coordorigin="10333,197" coordsize="2,368">
            <v:shape style="position:absolute;left:10333;top:197;width:2;height:368" coordorigin="10333,197" coordsize="0,368" path="m10333,197l10333,565,10333,197x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6"/>
          <w:szCs w:val="26"/>
          <w:color w:val="878789"/>
          <w:spacing w:val="0"/>
          <w:w w:val="136"/>
          <w:position w:val="-9"/>
        </w:rPr>
        <w:t>le</w:t>
      </w:r>
      <w:r>
        <w:rPr>
          <w:rFonts w:ascii="Times New Roman" w:hAnsi="Times New Roman" w:cs="Times New Roman" w:eastAsia="Times New Roman"/>
          <w:sz w:val="26"/>
          <w:szCs w:val="26"/>
          <w:color w:val="878789"/>
          <w:spacing w:val="-12"/>
          <w:w w:val="136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757777"/>
          <w:spacing w:val="0"/>
          <w:w w:val="76"/>
          <w:position w:val="-21"/>
        </w:rPr>
        <w:t>Y</w:t>
      </w:r>
      <w:r>
        <w:rPr>
          <w:rFonts w:ascii="Arial" w:hAnsi="Arial" w:cs="Arial" w:eastAsia="Arial"/>
          <w:sz w:val="21"/>
          <w:szCs w:val="21"/>
          <w:color w:val="757777"/>
          <w:spacing w:val="0"/>
          <w:w w:val="76"/>
          <w:position w:val="-21"/>
        </w:rPr>
        <w:t>a</w:t>
      </w:r>
      <w:r>
        <w:rPr>
          <w:rFonts w:ascii="Arial" w:hAnsi="Arial" w:cs="Arial" w:eastAsia="Arial"/>
          <w:sz w:val="21"/>
          <w:szCs w:val="21"/>
          <w:color w:val="757777"/>
          <w:spacing w:val="39"/>
          <w:w w:val="76"/>
          <w:position w:val="-21"/>
        </w:rPr>
        <w:t> </w:t>
      </w:r>
      <w:r>
        <w:rPr>
          <w:rFonts w:ascii="Arial" w:hAnsi="Arial" w:cs="Arial" w:eastAsia="Arial"/>
          <w:sz w:val="20"/>
          <w:szCs w:val="20"/>
          <w:color w:val="606264"/>
          <w:spacing w:val="0"/>
          <w:w w:val="100"/>
          <w:position w:val="-21"/>
        </w:rPr>
        <w:t>gm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60"/>
          <w:cols w:num="4" w:equalWidth="0">
            <w:col w:w="3733" w:space="51"/>
            <w:col w:w="503" w:space="4006"/>
            <w:col w:w="273" w:space="103"/>
            <w:col w:w="2851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9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34"/>
          <w:position w:val="-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3"/>
          <w:position w:val="-1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4"/>
          <w:position w:val="-10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9"/>
          <w:spacing w:val="0"/>
          <w:w w:val="99"/>
          <w:position w:val="-1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right="-20"/>
        <w:jc w:val="left"/>
        <w:tabs>
          <w:tab w:pos="640" w:val="left"/>
          <w:tab w:pos="1140" w:val="left"/>
          <w:tab w:pos="18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878789"/>
          <w:spacing w:val="0"/>
          <w:w w:val="74"/>
          <w:position w:val="-1"/>
        </w:rPr>
        <w:t>ye</w:t>
      </w:r>
      <w:r>
        <w:rPr>
          <w:rFonts w:ascii="Arial" w:hAnsi="Arial" w:cs="Arial" w:eastAsia="Arial"/>
          <w:sz w:val="21"/>
          <w:szCs w:val="21"/>
          <w:color w:val="878789"/>
          <w:spacing w:val="0"/>
          <w:w w:val="74"/>
          <w:position w:val="-1"/>
        </w:rPr>
        <w:t>  </w:t>
      </w:r>
      <w:r>
        <w:rPr>
          <w:rFonts w:ascii="Arial" w:hAnsi="Arial" w:cs="Arial" w:eastAsia="Arial"/>
          <w:sz w:val="21"/>
          <w:szCs w:val="21"/>
          <w:color w:val="878789"/>
          <w:spacing w:val="7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74"/>
          <w:position w:val="-12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878789"/>
          <w:spacing w:val="0"/>
          <w:w w:val="17"/>
          <w:position w:val="-1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878789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78789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0"/>
          <w:w w:val="66"/>
          <w:position w:val="-1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0"/>
          <w:w w:val="66"/>
          <w:position w:val="-1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A0A0A0"/>
          <w:spacing w:val="20"/>
          <w:w w:val="66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606264"/>
          <w:spacing w:val="0"/>
          <w:w w:val="66"/>
          <w:position w:val="-12"/>
        </w:rPr>
        <w:t>v</w:t>
      </w:r>
      <w:r>
        <w:rPr>
          <w:rFonts w:ascii="Arial" w:hAnsi="Arial" w:cs="Arial" w:eastAsia="Arial"/>
          <w:sz w:val="27"/>
          <w:szCs w:val="27"/>
          <w:color w:val="606264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7"/>
          <w:szCs w:val="27"/>
          <w:color w:val="606264"/>
          <w:spacing w:val="0"/>
          <w:w w:val="100"/>
          <w:position w:val="-12"/>
        </w:rPr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100"/>
          <w:position w:val="-12"/>
        </w:rPr>
        <w:t>,.</w:t>
      </w:r>
      <w:r>
        <w:rPr>
          <w:rFonts w:ascii="Arial" w:hAnsi="Arial" w:cs="Arial" w:eastAsia="Arial"/>
          <w:sz w:val="27"/>
          <w:szCs w:val="27"/>
          <w:color w:val="3D3D3D"/>
          <w:spacing w:val="-22"/>
          <w:w w:val="100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100"/>
          <w:position w:val="-12"/>
        </w:rPr>
        <w:t>''"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60"/>
          <w:cols w:num="2" w:equalWidth="0">
            <w:col w:w="8507" w:space="283"/>
            <w:col w:w="2730"/>
          </w:cols>
        </w:sectPr>
      </w:pPr>
      <w:rPr/>
    </w:p>
    <w:p>
      <w:pPr>
        <w:spacing w:before="0" w:after="0" w:line="161" w:lineRule="exact"/>
        <w:ind w:right="502"/>
        <w:jc w:val="right"/>
        <w:tabs>
          <w:tab w:pos="21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564.675781pt;margin-top:-1.476686pt;width:.1pt;height:10.769532pt;mso-position-horizontal-relative:page;mso-position-vertical-relative:paragraph;z-index:-15505" coordorigin="11294,-30" coordsize="2,215">
            <v:shape style="position:absolute;left:11294;top:-30;width:2;height:215" coordorigin="11294,-30" coordsize="0,215" path="m11294,186l11294,-30e" filled="f" stroked="t" strokeweight="1.76pt" strokecolor="#EBEBEB">
              <v:path arrowok="t"/>
            </v:shape>
          </v:group>
          <w10:wrap type="none"/>
        </w:pict>
      </w:r>
      <w:r>
        <w:rPr/>
        <w:pict>
          <v:group style="position:absolute;margin-left:496.990082pt;margin-top:8.174102pt;width:.1pt;height:13.461915pt;mso-position-horizontal-relative:page;mso-position-vertical-relative:paragraph;z-index:-15504" coordorigin="9940,163" coordsize="2,269">
            <v:shape style="position:absolute;left:9940;top:163;width:2;height:269" coordorigin="9940,163" coordsize="0,269" path="m9940,433l9940,163e" filled="f" stroked="t" strokeweight="1.7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4F4F50"/>
          <w:spacing w:val="0"/>
          <w:w w:val="100"/>
          <w:position w:val="-1"/>
        </w:rPr>
        <w:t>U</w:t>
      </w:r>
      <w:r>
        <w:rPr>
          <w:rFonts w:ascii="Arial" w:hAnsi="Arial" w:cs="Arial" w:eastAsia="Arial"/>
          <w:sz w:val="14"/>
          <w:szCs w:val="14"/>
          <w:color w:val="4F4F50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4F4F50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777"/>
          <w:spacing w:val="0"/>
          <w:w w:val="75"/>
          <w:position w:val="-1"/>
        </w:rPr>
        <w:t>&lt;ınoıı</w:t>
      </w:r>
      <w:r>
        <w:rPr>
          <w:rFonts w:ascii="Times New Roman" w:hAnsi="Times New Roman" w:cs="Times New Roman" w:eastAsia="Times New Roman"/>
          <w:sz w:val="17"/>
          <w:szCs w:val="17"/>
          <w:color w:val="757777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7099"/>
          <w:spacing w:val="0"/>
          <w:w w:val="65"/>
          <w:position w:val="-1"/>
        </w:rPr>
        <w:t>ı:.-</w:t>
      </w:r>
      <w:r>
        <w:rPr>
          <w:rFonts w:ascii="Times New Roman" w:hAnsi="Times New Roman" w:cs="Times New Roman" w:eastAsia="Times New Roman"/>
          <w:sz w:val="17"/>
          <w:szCs w:val="17"/>
          <w:color w:val="67709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709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1"/>
        </w:rPr>
        <w:t>ı·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1"/>
        </w:rPr>
        <w:t>··-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3B5BC"/>
          <w:spacing w:val="0"/>
          <w:w w:val="83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75" w:lineRule="exact"/>
        <w:ind w:right="399"/>
        <w:jc w:val="right"/>
        <w:tabs>
          <w:tab w:pos="620" w:val="left"/>
          <w:tab w:pos="980" w:val="left"/>
          <w:tab w:pos="132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5"/>
          <w:szCs w:val="5"/>
          <w:color w:val="3D3D3D"/>
          <w:w w:val="308"/>
          <w:position w:val="-2"/>
        </w:rPr>
        <w:t>•</w:t>
      </w:r>
      <w:r>
        <w:rPr>
          <w:rFonts w:ascii="Arial" w:hAnsi="Arial" w:cs="Arial" w:eastAsia="Arial"/>
          <w:sz w:val="5"/>
          <w:szCs w:val="5"/>
          <w:color w:val="3D3D3D"/>
          <w:w w:val="100"/>
          <w:position w:val="-2"/>
        </w:rPr>
        <w:tab/>
      </w:r>
      <w:r>
        <w:rPr>
          <w:rFonts w:ascii="Arial" w:hAnsi="Arial" w:cs="Arial" w:eastAsia="Arial"/>
          <w:sz w:val="5"/>
          <w:szCs w:val="5"/>
          <w:color w:val="3D3D3D"/>
          <w:w w:val="100"/>
          <w:position w:val="-2"/>
        </w:rPr>
      </w:r>
      <w:r>
        <w:rPr>
          <w:rFonts w:ascii="Arial" w:hAnsi="Arial" w:cs="Arial" w:eastAsia="Arial"/>
          <w:sz w:val="5"/>
          <w:szCs w:val="5"/>
          <w:color w:val="757777"/>
          <w:w w:val="112"/>
          <w:b/>
          <w:bCs/>
          <w:position w:val="-2"/>
        </w:rPr>
        <w:t>'ll</w:t>
      </w:r>
      <w:r>
        <w:rPr>
          <w:rFonts w:ascii="Arial" w:hAnsi="Arial" w:cs="Arial" w:eastAsia="Arial"/>
          <w:sz w:val="5"/>
          <w:szCs w:val="5"/>
          <w:color w:val="757777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5"/>
          <w:szCs w:val="5"/>
          <w:color w:val="757777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757777"/>
          <w:w w:val="108"/>
          <w:b/>
          <w:bCs/>
          <w:position w:val="-2"/>
        </w:rPr>
        <w:t>ct'</w:t>
      </w:r>
      <w:r>
        <w:rPr>
          <w:rFonts w:ascii="Times New Roman" w:hAnsi="Times New Roman" w:cs="Times New Roman" w:eastAsia="Times New Roman"/>
          <w:sz w:val="11"/>
          <w:szCs w:val="11"/>
          <w:color w:val="757777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757777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4"/>
          <w:szCs w:val="4"/>
          <w:color w:val="2D2D2D"/>
          <w:spacing w:val="0"/>
          <w:w w:val="248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4"/>
          <w:szCs w:val="4"/>
          <w:color w:val="2D2D2D"/>
          <w:spacing w:val="0"/>
          <w:w w:val="248"/>
          <w:i/>
          <w:position w:val="-2"/>
        </w:rPr>
        <w:t>     </w:t>
      </w:r>
      <w:r>
        <w:rPr>
          <w:rFonts w:ascii="Times New Roman" w:hAnsi="Times New Roman" w:cs="Times New Roman" w:eastAsia="Times New Roman"/>
          <w:sz w:val="4"/>
          <w:szCs w:val="4"/>
          <w:color w:val="2D2D2D"/>
          <w:spacing w:val="13"/>
          <w:w w:val="248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0"/>
          <w:w w:val="162"/>
          <w:position w:val="-2"/>
        </w:rPr>
        <w:t>h.</w:t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0"/>
          <w:w w:val="162"/>
          <w:position w:val="-2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16"/>
          <w:w w:val="162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0A0A0"/>
          <w:spacing w:val="0"/>
          <w:w w:val="65"/>
          <w:b/>
          <w:bCs/>
          <w:position w:val="-2"/>
        </w:rPr>
        <w:t>1'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right="524"/>
        <w:jc w:val="right"/>
        <w:tabs>
          <w:tab w:pos="8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2.827637pt;margin-top:5.222838pt;width:7.41931pt;height:11.900391pt;mso-position-horizontal-relative:page;mso-position-vertical-relative:paragraph;z-index:-15513" type="#_x0000_t202" filled="f" stroked="f">
            <v:textbox inset="0,0,0,0">
              <w:txbxContent>
                <w:p>
                  <w:pPr>
                    <w:spacing w:before="49" w:after="0" w:line="240" w:lineRule="auto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878789"/>
                      <w:spacing w:val="0"/>
                      <w:w w:val="100"/>
                      <w:i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25.014343pt;margin-top:5.222838pt;width:5.2326pt;height:11.900391pt;mso-position-horizontal-relative:page;mso-position-vertical-relative:paragraph;z-index:-15503" coordorigin="10500,104" coordsize="105,238">
            <v:shape style="position:absolute;left:10500;top:104;width:105;height:238" coordorigin="10500,104" coordsize="105,238" path="m10500,104l10605,104,10605,342,10500,342,10500,104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33.38269pt;margin-top:4.844910pt;width:.1pt;height:12.278321pt;mso-position-horizontal-relative:page;mso-position-vertical-relative:paragraph;z-index:-15502" coordorigin="10668,97" coordsize="2,246">
            <v:shape style="position:absolute;left:10668;top:97;width:2;height:246" coordorigin="10668,97" coordsize="0,246" path="m10668,97l10668,342,10668,97x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878789"/>
          <w:w w:val="4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78789"/>
          <w:spacing w:val="-12"/>
          <w:w w:val="49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5"/>
          <w:position w:val="-1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3B5BC"/>
          <w:spacing w:val="0"/>
          <w:w w:val="66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3B5B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3B5B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i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7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4"/>
          <w:spacing w:val="0"/>
          <w:w w:val="59"/>
          <w:i/>
          <w:position w:val="-1"/>
        </w:rPr>
        <w:t>&gt;i''</w:t>
      </w:r>
      <w:r>
        <w:rPr>
          <w:rFonts w:ascii="Times New Roman" w:hAnsi="Times New Roman" w:cs="Times New Roman" w:eastAsia="Times New Roman"/>
          <w:sz w:val="20"/>
          <w:szCs w:val="20"/>
          <w:color w:val="606264"/>
          <w:spacing w:val="-24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52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5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52"/>
          <w:position w:val="-1"/>
        </w:rPr>
        <w:t>t.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21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52"/>
          <w:position w:val="-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-9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0A0A0"/>
          <w:spacing w:val="0"/>
          <w:w w:val="90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9" w:lineRule="atLeast"/>
        <w:ind w:right="555"/>
        <w:jc w:val="right"/>
        <w:tabs>
          <w:tab w:pos="560" w:val="left"/>
          <w:tab w:pos="3620" w:val="left"/>
          <w:tab w:pos="4580" w:val="left"/>
          <w:tab w:pos="51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2.332275pt;margin-top:16.484215pt;width:6.837139pt;height:21.281251pt;mso-position-horizontal-relative:page;mso-position-vertical-relative:paragraph;z-index:-15512" type="#_x0000_t202" filled="f" stroked="f">
            <v:textbox inset="0,0,0,0">
              <w:txbxContent>
                <w:p>
                  <w:pPr>
                    <w:spacing w:before="81" w:after="0" w:line="240" w:lineRule="auto"/>
                    <w:ind w:left="45" w:right="-20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4F4F50"/>
                      <w:spacing w:val="0"/>
                      <w:w w:val="100"/>
                    </w:rPr>
                    <w:t>'\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76.18457pt;margin-top:8.900743pt;width:7.008787pt;height:17.576948pt;mso-position-horizontal-relative:page;mso-position-vertical-relative:paragraph;z-index:-15501" coordorigin="9524,178" coordsize="140,352">
            <v:group style="position:absolute;left:9524;top:178;width:120;height:246" coordorigin="9524,178" coordsize="120,246">
              <v:shape style="position:absolute;left:9524;top:178;width:120;height:246" coordorigin="9524,178" coordsize="120,246" path="m9524,178l9644,178,9644,424,9524,424,9524,178e" filled="t" fillcolor="#EBEBEB" stroked="f">
                <v:path arrowok="t"/>
                <v:fill/>
              </v:shape>
            </v:group>
            <v:group style="position:absolute;left:9630;top:250;width:2;height:246" coordorigin="9630,250" coordsize="2,246">
              <v:shape style="position:absolute;left:9630;top:250;width:2;height:246" coordorigin="9630,250" coordsize="0,246" path="m9630,495l9630,250e" filled="f" stroked="t" strokeweight="3.41569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12.857849pt;margin-top:7.861192pt;width:.1pt;height:13.642579pt;mso-position-horizontal-relative:page;mso-position-vertical-relative:paragraph;z-index:-15500" coordorigin="10257,157" coordsize="2,273">
            <v:shape style="position:absolute;left:10257;top:157;width:2;height:273" coordorigin="10257,157" coordsize="0,273" path="m10257,157l10257,430,10257,157xe" filled="t" fillcolor="#EBEB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36.176758pt;margin-top:14.568295pt;width:7.670895pt;height:25.113091pt;mso-position-horizontal-relative:page;mso-position-vertical-relative:paragraph;z-index:-15499" coordorigin="10724,291" coordsize="153,502">
            <v:group style="position:absolute;left:10724;top:306;width:102;height:108" coordorigin="10724,306" coordsize="102,108">
              <v:shape style="position:absolute;left:10724;top:306;width:102;height:108" coordorigin="10724,306" coordsize="102,108" path="m10724,306l10825,306,10825,414,10724,414,10724,306e" filled="t" fillcolor="#EBEBEB" stroked="f">
                <v:path arrowok="t"/>
                <v:fill/>
              </v:shape>
            </v:group>
            <v:group style="position:absolute;left:10839;top:330;width:2;height:426" coordorigin="10839,330" coordsize="2,426">
              <v:shape style="position:absolute;left:10839;top:330;width:2;height:426" coordorigin="10839,330" coordsize="0,426" path="m10839,755l10839,330e" filled="f" stroked="t" strokeweight="3.83184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6.381805pt;margin-top:13.976642pt;width:.1pt;height:31.377931pt;mso-position-horizontal-relative:page;mso-position-vertical-relative:paragraph;z-index:-15498" coordorigin="9928,280" coordsize="2,628">
            <v:shape style="position:absolute;left:9928;top:280;width:2;height:628" coordorigin="9928,280" coordsize="0,628" path="m9928,907l9928,280e" filled="f" stroked="t" strokeweight=".1pt" strokecolor="#EBEBEB">
              <v:path arrowok="t"/>
            </v:shape>
          </v:group>
          <w10:wrap type="none"/>
        </w:pict>
      </w:r>
      <w:r>
        <w:rPr/>
        <w:pict>
          <v:group style="position:absolute;margin-left:522.332275pt;margin-top:16.484215pt;width:6.837139pt;height:21.281251pt;mso-position-horizontal-relative:page;mso-position-vertical-relative:paragraph;z-index:-15497" coordorigin="10447,330" coordsize="137,426">
            <v:shape style="position:absolute;left:10447;top:330;width:137;height:426" coordorigin="10447,330" coordsize="137,426" path="m10447,330l10583,330,10583,755,10447,755,10447,330e" filled="t" fillcolor="#EBEBEB" stroked="f">
              <v:path arrowok="t"/>
              <v:fill/>
            </v:shape>
          </v:group>
          <w10:wrap type="none"/>
        </w:pict>
      </w:r>
      <w:r>
        <w:rPr>
          <w:rFonts w:ascii="Courier New" w:hAnsi="Courier New" w:cs="Courier New" w:eastAsia="Courier New"/>
          <w:sz w:val="24"/>
          <w:szCs w:val="24"/>
          <w:color w:val="3D3D3D"/>
          <w:w w:val="113"/>
          <w:position w:val="-6"/>
        </w:rPr>
        <w:t>Ç</w:t>
      </w:r>
      <w:r>
        <w:rPr>
          <w:rFonts w:ascii="Courier New" w:hAnsi="Courier New" w:cs="Courier New" w:eastAsia="Courier New"/>
          <w:sz w:val="24"/>
          <w:szCs w:val="24"/>
          <w:color w:val="3D3D3D"/>
          <w:w w:val="100"/>
          <w:position w:val="-6"/>
        </w:rPr>
        <w:tab/>
      </w:r>
      <w:r>
        <w:rPr>
          <w:rFonts w:ascii="Courier New" w:hAnsi="Courier New" w:cs="Courier New" w:eastAsia="Courier New"/>
          <w:sz w:val="24"/>
          <w:szCs w:val="24"/>
          <w:color w:val="3D3D3D"/>
          <w:w w:val="100"/>
          <w:position w:val="-6"/>
        </w:rPr>
      </w:r>
      <w:r>
        <w:rPr>
          <w:rFonts w:ascii="Arial" w:hAnsi="Arial" w:cs="Arial" w:eastAsia="Arial"/>
          <w:sz w:val="20"/>
          <w:szCs w:val="20"/>
          <w:color w:val="3D3D3D"/>
          <w:w w:val="131"/>
          <w:position w:val="-6"/>
        </w:rPr>
        <w:t>N</w:t>
      </w:r>
      <w:r>
        <w:rPr>
          <w:rFonts w:ascii="Arial" w:hAnsi="Arial" w:cs="Arial" w:eastAsia="Arial"/>
          <w:sz w:val="20"/>
          <w:szCs w:val="20"/>
          <w:color w:val="3D3D3D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3D3D3D"/>
          <w:w w:val="100"/>
          <w:position w:val="-6"/>
        </w:rPr>
      </w:r>
      <w:r>
        <w:rPr>
          <w:rFonts w:ascii="Times New Roman" w:hAnsi="Times New Roman" w:cs="Times New Roman" w:eastAsia="Times New Roman"/>
          <w:sz w:val="14"/>
          <w:szCs w:val="14"/>
          <w:color w:val="606264"/>
          <w:spacing w:val="0"/>
          <w:w w:val="100"/>
          <w:position w:val="0"/>
        </w:rPr>
        <w:t>•.</w:t>
      </w:r>
      <w:r>
        <w:rPr>
          <w:rFonts w:ascii="Times New Roman" w:hAnsi="Times New Roman" w:cs="Times New Roman" w:eastAsia="Times New Roman"/>
          <w:sz w:val="14"/>
          <w:szCs w:val="14"/>
          <w:color w:val="60626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F4F50"/>
          <w:spacing w:val="4"/>
          <w:w w:val="177"/>
          <w:position w:val="0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4"/>
          <w:w w:val="146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46"/>
          <w:emboss/>
          <w:position w:val="0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46"/>
          <w:emboss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46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45"/>
          <w:position w:val="0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878789"/>
          <w:spacing w:val="0"/>
          <w:w w:val="10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78789"/>
          <w:spacing w:val="30"/>
          <w:w w:val="100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A0A0A0"/>
          <w:spacing w:val="0"/>
          <w:w w:val="56"/>
          <w:i/>
          <w:position w:val="0"/>
        </w:rPr>
        <w:t>"V</w:t>
      </w:r>
      <w:r>
        <w:rPr>
          <w:rFonts w:ascii="Arial" w:hAnsi="Arial" w:cs="Arial" w:eastAsia="Arial"/>
          <w:sz w:val="18"/>
          <w:szCs w:val="18"/>
          <w:color w:val="A0A0A0"/>
          <w:spacing w:val="0"/>
          <w:w w:val="56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A0A0A0"/>
          <w:spacing w:val="16"/>
          <w:w w:val="56"/>
          <w:i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757777"/>
          <w:spacing w:val="0"/>
          <w:w w:val="75"/>
          <w:position w:val="0"/>
        </w:rPr>
        <w:t>•</w:t>
      </w:r>
      <w:r>
        <w:rPr>
          <w:rFonts w:ascii="Arial" w:hAnsi="Arial" w:cs="Arial" w:eastAsia="Arial"/>
          <w:sz w:val="18"/>
          <w:szCs w:val="18"/>
          <w:color w:val="75777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757777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878789"/>
          <w:spacing w:val="0"/>
          <w:w w:val="158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878789"/>
          <w:spacing w:val="-34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878789"/>
          <w:spacing w:val="0"/>
          <w:w w:val="76"/>
          <w:position w:val="0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40" w:right="160"/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5.989736pt;margin-top:37.345604pt;width:568.470902pt;height:758.969136pt;mso-position-horizontal-relative:page;mso-position-vertical-relative:page;z-index:-15511" coordorigin="320,747" coordsize="11369,15179">
            <v:group style="position:absolute;left:339;top:771;width:3394;height:2" coordorigin="339,771" coordsize="3394,2">
              <v:shape style="position:absolute;left:339;top:771;width:3394;height:2" coordorigin="339,771" coordsize="3394,0" path="m339,771l3733,771e" filled="f" stroked="t" strokeweight=".954611pt" strokecolor="#676767">
                <v:path arrowok="t"/>
              </v:shape>
            </v:group>
            <v:group style="position:absolute;left:2401;top:766;width:2;height:383" coordorigin="2401,766" coordsize="2,383">
              <v:shape style="position:absolute;left:2401;top:766;width:2;height:383" coordorigin="2401,766" coordsize="0,383" path="m2401,1149l2401,766e" filled="f" stroked="t" strokeweight=".954611pt" strokecolor="#3F3F3F">
                <v:path arrowok="t"/>
              </v:shape>
            </v:group>
            <v:group style="position:absolute;left:2816;top:780;width:8849;height:2" coordorigin="2816,780" coordsize="8849,2">
              <v:shape style="position:absolute;left:2816;top:780;width:8849;height:2" coordorigin="2816,780" coordsize="8849,0" path="m2816,780l11665,780e" filled="f" stroked="t" strokeweight=".715958pt" strokecolor="#4F4F4F">
                <v:path arrowok="t"/>
              </v:shape>
            </v:group>
            <v:group style="position:absolute;left:7737;top:785;width:1470;height:2" coordorigin="7737,785" coordsize="1470,2">
              <v:shape style="position:absolute;left:7737;top:785;width:1470;height:2" coordorigin="7737,785" coordsize="1470,0" path="m7737,785l9207,785e" filled="f" stroked="t" strokeweight=".477306pt" strokecolor="#3B3B3B">
                <v:path arrowok="t"/>
              </v:shape>
            </v:group>
            <v:group style="position:absolute;left:9179;top:776;width:2;height:1187" coordorigin="9179,776" coordsize="2,1187">
              <v:shape style="position:absolute;left:9179;top:776;width:2;height:1187" coordorigin="9179,776" coordsize="0,1187" path="m9179,1963l9179,776e" filled="f" stroked="t" strokeweight=".715958pt" strokecolor="#3F3F3F">
                <v:path arrowok="t"/>
              </v:shape>
            </v:group>
            <v:group style="position:absolute;left:11658;top:780;width:2;height:9164" coordorigin="11658,780" coordsize="2,9164">
              <v:shape style="position:absolute;left:11658;top:780;width:2;height:9164" coordorigin="11658,780" coordsize="0,9164" path="m11658,9944l11658,780e" filled="f" stroked="t" strokeweight=".715958pt" strokecolor="#545454">
                <v:path arrowok="t"/>
              </v:shape>
            </v:group>
            <v:group style="position:absolute;left:2406;top:1092;width:2;height:579" coordorigin="2406,1092" coordsize="2,579">
              <v:shape style="position:absolute;left:2406;top:1092;width:2;height:579" coordorigin="2406,1092" coordsize="0,579" path="m2406,1671l2406,1092e" filled="f" stroked="t" strokeweight=".477306pt" strokecolor="#0C0C0C">
                <v:path arrowok="t"/>
              </v:shape>
            </v:group>
            <v:group style="position:absolute;left:2403;top:1613;width:2;height:182" coordorigin="2403,1613" coordsize="2,182">
              <v:shape style="position:absolute;left:2403;top:1613;width:2;height:182" coordorigin="2403,1613" coordsize="0,182" path="m2403,1795l2403,1613e" filled="f" stroked="t" strokeweight=".715958pt" strokecolor="#383838">
                <v:path arrowok="t"/>
              </v:shape>
            </v:group>
            <v:group style="position:absolute;left:344;top:1944;width:6530;height:2" coordorigin="344,1944" coordsize="6530,2">
              <v:shape style="position:absolute;left:344;top:1944;width:6530;height:2" coordorigin="344,1944" coordsize="6530,0" path="m344,1944l6873,1944e" filled="f" stroked="t" strokeweight=".954611pt" strokecolor="#4F4F4F">
                <v:path arrowok="t"/>
              </v:shape>
            </v:group>
            <v:group style="position:absolute;left:346;top:756;width:2;height:1221" coordorigin="346,756" coordsize="2,1221">
              <v:shape style="position:absolute;left:346;top:756;width:2;height:1221" coordorigin="346,756" coordsize="0,1221" path="m346,1977l346,756e" filled="f" stroked="t" strokeweight=".954611pt" strokecolor="#707070">
                <v:path arrowok="t"/>
              </v:shape>
            </v:group>
            <v:group style="position:absolute;left:2408;top:1671;width:2;height:282" coordorigin="2408,1671" coordsize="2,282">
              <v:shape style="position:absolute;left:2408;top:1671;width:2;height:282" coordorigin="2408,1671" coordsize="0,282" path="m2408,1953l2408,1671e" filled="f" stroked="t" strokeweight=".954611pt" strokecolor="#4B4B4B">
                <v:path arrowok="t"/>
              </v:shape>
            </v:group>
            <v:group style="position:absolute;left:6816;top:1946;width:606;height:2" coordorigin="6816,1946" coordsize="606,2">
              <v:shape style="position:absolute;left:6816;top:1946;width:606;height:2" coordorigin="6816,1946" coordsize="606,0" path="m6816,1946l7422,1946e" filled="f" stroked="t" strokeweight=".715958pt" strokecolor="#2B2B2B">
                <v:path arrowok="t"/>
              </v:shape>
            </v:group>
            <v:group style="position:absolute;left:7365;top:1946;width:4301;height:2" coordorigin="7365,1946" coordsize="4301,2">
              <v:shape style="position:absolute;left:7365;top:1946;width:4301;height:2" coordorigin="7365,1946" coordsize="4301,0" path="m7365,1946l11665,1946e" filled="f" stroked="t" strokeweight=".954611pt" strokecolor="#4F4F4F">
                <v:path arrowok="t"/>
              </v:shape>
            </v:group>
            <v:group style="position:absolute;left:344;top:2183;width:9532;height:2" coordorigin="344,2183" coordsize="9532,2">
              <v:shape style="position:absolute;left:344;top:2183;width:9532;height:2" coordorigin="344,2183" coordsize="9532,0" path="m344,2183l9875,2183e" filled="f" stroked="t" strokeweight=".954611pt" strokecolor="#4B4B4B">
                <v:path arrowok="t"/>
              </v:shape>
            </v:group>
            <v:group style="position:absolute;left:348;top:1901;width:2;height:306" coordorigin="348,1901" coordsize="2,306">
              <v:shape style="position:absolute;left:348;top:1901;width:2;height:306" coordorigin="348,1901" coordsize="0,306" path="m348,2207l348,1901e" filled="f" stroked="t" strokeweight=".477306pt" strokecolor="#4B4B4B">
                <v:path arrowok="t"/>
              </v:shape>
            </v:group>
            <v:group style="position:absolute;left:9804;top:2190;width:263;height:2" coordorigin="9804,2190" coordsize="263,2">
              <v:shape style="position:absolute;left:9804;top:2190;width:263;height:2" coordorigin="9804,2190" coordsize="263,0" path="m9804,2190l10066,2190e" filled="f" stroked="t" strokeweight=".715958pt" strokecolor="#3B3B3B">
                <v:path arrowok="t"/>
              </v:shape>
            </v:group>
            <v:group style="position:absolute;left:9918;top:2188;width:1747;height:2" coordorigin="9918,2188" coordsize="1747,2">
              <v:shape style="position:absolute;left:9918;top:2188;width:1747;height:2" coordorigin="9918,2188" coordsize="1747,0" path="m9918,2188l11665,2188e" filled="f" stroked="t" strokeweight=".954611pt" strokecolor="#4F4F4F">
                <v:path arrowok="t"/>
              </v:shape>
            </v:group>
            <v:group style="position:absolute;left:344;top:2423;width:4525;height:2" coordorigin="344,2423" coordsize="4525,2">
              <v:shape style="position:absolute;left:344;top:2423;width:4525;height:2" coordorigin="344,2423" coordsize="4525,0" path="m344,2423l4869,2423e" filled="f" stroked="t" strokeweight=".954611pt" strokecolor="#4F4F4F">
                <v:path arrowok="t"/>
              </v:shape>
            </v:group>
            <v:group style="position:absolute;left:348;top:2131;width:2;height:560" coordorigin="348,2131" coordsize="2,560">
              <v:shape style="position:absolute;left:348;top:2131;width:2;height:560" coordorigin="348,2131" coordsize="0,560" path="m348,2691l348,2131e" filled="f" stroked="t" strokeweight=".477306pt" strokecolor="#232323">
                <v:path arrowok="t"/>
              </v:shape>
            </v:group>
            <v:group style="position:absolute;left:4735;top:2430;width:831;height:2" coordorigin="4735,2430" coordsize="831,2">
              <v:shape style="position:absolute;left:4735;top:2430;width:831;height:2" coordorigin="4735,2430" coordsize="831,0" path="m4735,2430l5565,2430e" filled="f" stroked="t" strokeweight=".715958pt" strokecolor="#2F2F2F">
                <v:path arrowok="t"/>
              </v:shape>
            </v:group>
            <v:group style="position:absolute;left:5274;top:2432;width:6391;height:2" coordorigin="5274,2432" coordsize="6391,2">
              <v:shape style="position:absolute;left:5274;top:2432;width:6391;height:2" coordorigin="5274,2432" coordsize="6391,0" path="m5274,2432l11665,2432e" filled="f" stroked="t" strokeweight=".954611pt" strokecolor="#4F4F4F">
                <v:path arrowok="t"/>
              </v:shape>
            </v:group>
            <v:group style="position:absolute;left:339;top:2672;width:11326;height:2" coordorigin="339,2672" coordsize="11326,2">
              <v:shape style="position:absolute;left:339;top:2672;width:11326;height:2" coordorigin="339,2672" coordsize="11326,0" path="m339,2672l11665,2672e" filled="f" stroked="t" strokeweight=".715958pt" strokecolor="#444444">
                <v:path arrowok="t"/>
              </v:shape>
            </v:group>
            <v:group style="position:absolute;left:339;top:2906;width:7527;height:2" coordorigin="339,2906" coordsize="7527,2">
              <v:shape style="position:absolute;left:339;top:2906;width:7527;height:2" coordorigin="339,2906" coordsize="7527,0" path="m339,2906l7866,2906e" filled="f" stroked="t" strokeweight=".954611pt" strokecolor="#4B4B4B">
                <v:path arrowok="t"/>
              </v:shape>
            </v:group>
            <v:group style="position:absolute;left:348;top:2614;width:2;height:1025" coordorigin="348,2614" coordsize="2,1025">
              <v:shape style="position:absolute;left:348;top:2614;width:2;height:1025" coordorigin="348,2614" coordsize="0,1025" path="m348,3639l348,2614e" filled="f" stroked="t" strokeweight=".715958pt" strokecolor="#3B3B3B">
                <v:path arrowok="t"/>
              </v:shape>
            </v:group>
            <v:group style="position:absolute;left:7737;top:2909;width:1461;height:2" coordorigin="7737,2909" coordsize="1461,2">
              <v:shape style="position:absolute;left:7737;top:2909;width:1461;height:2" coordorigin="7737,2909" coordsize="1461,0" path="m7737,2909l9198,2909e" filled="f" stroked="t" strokeweight=".477306pt" strokecolor="#2B2B2B">
                <v:path arrowok="t"/>
              </v:shape>
            </v:group>
            <v:group style="position:absolute;left:8988;top:2913;width:2678;height:2" coordorigin="8988,2913" coordsize="2678,2">
              <v:shape style="position:absolute;left:8988;top:2913;width:2678;height:2" coordorigin="8988,2913" coordsize="2678,0" path="m8988,2913l11665,2913e" filled="f" stroked="t" strokeweight=".715958pt" strokecolor="#4B4B4B">
                <v:path arrowok="t"/>
              </v:shape>
            </v:group>
            <v:group style="position:absolute;left:339;top:3141;width:1399;height:2" coordorigin="339,3141" coordsize="1399,2">
              <v:shape style="position:absolute;left:339;top:3141;width:1399;height:2" coordorigin="339,3141" coordsize="1399,0" path="m339,3141l1737,3141e" filled="f" stroked="t" strokeweight=".477306pt" strokecolor="#343434">
                <v:path arrowok="t"/>
              </v:shape>
            </v:group>
            <v:group style="position:absolute;left:1580;top:3148;width:10085;height:2" coordorigin="1580,3148" coordsize="10085,2">
              <v:shape style="position:absolute;left:1580;top:3148;width:10085;height:2" coordorigin="1580,3148" coordsize="10085,0" path="m1580,3148l11665,3148e" filled="f" stroked="t" strokeweight=".715958pt" strokecolor="#4B4B4B">
                <v:path arrowok="t"/>
              </v:shape>
            </v:group>
            <v:group style="position:absolute;left:3880;top:3136;width:2;height:1034" coordorigin="3880,3136" coordsize="2,1034">
              <v:shape style="position:absolute;left:3880;top:3136;width:2;height:1034" coordorigin="3880,3136" coordsize="0,1034" path="m3880,4170l3880,3136e" filled="f" stroked="t" strokeweight=".954611pt" strokecolor="#4F4F4F">
                <v:path arrowok="t"/>
              </v:shape>
            </v:group>
            <v:group style="position:absolute;left:7537;top:3141;width:2;height:498" coordorigin="7537,3141" coordsize="2,498">
              <v:shape style="position:absolute;left:7537;top:3141;width:2;height:498" coordorigin="7537,3141" coordsize="0,498" path="m7537,3639l7537,3141e" filled="f" stroked="t" strokeweight=".954611pt" strokecolor="#4F4F4F">
                <v:path arrowok="t"/>
              </v:shape>
            </v:group>
            <v:group style="position:absolute;left:7527;top:3622;width:4133;height:2" coordorigin="7527,3622" coordsize="4133,2">
              <v:shape style="position:absolute;left:7527;top:3622;width:4133;height:2" coordorigin="7527,3622" coordsize="4133,0" path="m7527,3622l11661,3622e" filled="f" stroked="t" strokeweight=".954611pt" strokecolor="#4F4F4F">
                <v:path arrowok="t"/>
              </v:shape>
            </v:group>
            <v:group style="position:absolute;left:3871;top:3852;width:3002;height:2" coordorigin="3871,3852" coordsize="3002,2">
              <v:shape style="position:absolute;left:3871;top:3852;width:3002;height:2" coordorigin="3871,3852" coordsize="3002,0" path="m3871,3852l6873,3852e" filled="f" stroked="t" strokeweight=".715958pt" strokecolor="#4B4B4B">
                <v:path arrowok="t"/>
              </v:shape>
            </v:group>
            <v:group style="position:absolute;left:6816;top:3854;width:730;height:2" coordorigin="6816,3854" coordsize="730,2">
              <v:shape style="position:absolute;left:6816;top:3854;width:730;height:2" coordorigin="6816,3854" coordsize="730,0" path="m6816,3854l7546,3854e" filled="f" stroked="t" strokeweight=".477306pt" strokecolor="#2B2B2B">
                <v:path arrowok="t"/>
              </v:shape>
            </v:group>
            <v:group style="position:absolute;left:7541;top:3581;width:2;height:594" coordorigin="7541,3581" coordsize="2,594">
              <v:shape style="position:absolute;left:7541;top:3581;width:2;height:594" coordorigin="7541,3581" coordsize="0,594" path="m7541,4175l7541,3581e" filled="f" stroked="t" strokeweight=".477306pt" strokecolor="#232323">
                <v:path arrowok="t"/>
              </v:shape>
            </v:group>
            <v:group style="position:absolute;left:339;top:4158;width:5298;height:2" coordorigin="339,4158" coordsize="5298,2">
              <v:shape style="position:absolute;left:339;top:4158;width:5298;height:2" coordorigin="339,4158" coordsize="5298,0" path="m339,4158l5637,4158e" filled="f" stroked="t" strokeweight="1.193264pt" strokecolor="#444444">
                <v:path arrowok="t"/>
              </v:shape>
            </v:group>
            <v:group style="position:absolute;left:5508;top:4158;width:1370;height:2" coordorigin="5508,4158" coordsize="1370,2">
              <v:shape style="position:absolute;left:5508;top:4158;width:1370;height:2" coordorigin="5508,4158" coordsize="1370,0" path="m5508,4158l6878,4158e" filled="f" stroked="t" strokeweight=".954611pt" strokecolor="#2B2B2B">
                <v:path arrowok="t"/>
              </v:shape>
            </v:group>
            <v:group style="position:absolute;left:6854;top:3845;width:2;height:330" coordorigin="6854,3845" coordsize="2,330">
              <v:shape style="position:absolute;left:6854;top:3845;width:2;height:330" coordorigin="6854,3845" coordsize="0,330" path="m6854,4175l6854,3845e" filled="f" stroked="t" strokeweight=".715958pt" strokecolor="#2F2F2F">
                <v:path arrowok="t"/>
              </v:shape>
            </v:group>
            <v:group style="position:absolute;left:6625;top:4161;width:1842;height:2" coordorigin="6625,4161" coordsize="1842,2">
              <v:shape style="position:absolute;left:6625;top:4161;width:1842;height:2" coordorigin="6625,4161" coordsize="1842,0" path="m6625,4161l8467,4161e" filled="f" stroked="t" strokeweight="1.193264pt" strokecolor="#444444">
                <v:path arrowok="t"/>
              </v:shape>
            </v:group>
            <v:group style="position:absolute;left:8410;top:4165;width:788;height:2" coordorigin="8410,4165" coordsize="788,2">
              <v:shape style="position:absolute;left:8410;top:4165;width:788;height:2" coordorigin="8410,4165" coordsize="788,0" path="m8410,4165l9198,4165e" filled="f" stroked="t" strokeweight=".477306pt" strokecolor="#282828">
                <v:path arrowok="t"/>
              </v:shape>
            </v:group>
            <v:group style="position:absolute;left:9054;top:4165;width:2606;height:2" coordorigin="9054,4165" coordsize="2606,2">
              <v:shape style="position:absolute;left:9054;top:4165;width:2606;height:2" coordorigin="9054,4165" coordsize="2606,0" path="m9054,4165l11661,4165e" filled="f" stroked="t" strokeweight=".954611pt" strokecolor="#545454">
                <v:path arrowok="t"/>
              </v:shape>
            </v:group>
            <v:group style="position:absolute;left:334;top:4441;width:8133;height:2" coordorigin="334,4441" coordsize="8133,2">
              <v:shape style="position:absolute;left:334;top:4441;width:8133;height:2" coordorigin="334,4441" coordsize="8133,0" path="m334,4441l8467,4441e" filled="f" stroked="t" strokeweight=".954611pt" strokecolor="#484848">
                <v:path arrowok="t"/>
              </v:shape>
            </v:group>
            <v:group style="position:absolute;left:2406;top:4156;width:2;height:546" coordorigin="2406,4156" coordsize="2,546">
              <v:shape style="position:absolute;left:2406;top:4156;width:2;height:546" coordorigin="2406,4156" coordsize="0,546" path="m2406,4702l2406,4156e" filled="f" stroked="t" strokeweight=".715958pt" strokecolor="#3F3F3F">
                <v:path arrowok="t"/>
              </v:shape>
            </v:group>
            <v:group style="position:absolute;left:8410;top:4443;width:788;height:2" coordorigin="8410,4443" coordsize="788,2">
              <v:shape style="position:absolute;left:8410;top:4443;width:788;height:2" coordorigin="8410,4443" coordsize="788,0" path="m8410,4443l9198,4443e" filled="f" stroked="t" strokeweight=".477306pt" strokecolor="#1C1C1C">
                <v:path arrowok="t"/>
              </v:shape>
            </v:group>
            <v:group style="position:absolute;left:8983;top:4445;width:1838;height:2" coordorigin="8983,4445" coordsize="1838,2">
              <v:shape style="position:absolute;left:8983;top:4445;width:1838;height:2" coordorigin="8983,4445" coordsize="1838,0" path="m8983,4445l10821,4445e" filled="f" stroked="t" strokeweight=".954611pt" strokecolor="#4B4B4B">
                <v:path arrowok="t"/>
              </v:shape>
            </v:group>
            <v:group style="position:absolute;left:10577;top:4443;width:1088;height:2" coordorigin="10577,4443" coordsize="1088,2">
              <v:shape style="position:absolute;left:10577;top:4443;width:1088;height:2" coordorigin="10577,4443" coordsize="1088,0" path="m10577,4443l11665,4443e" filled="f" stroked="t" strokeweight=".477306pt" strokecolor="#2B2B2B">
                <v:path arrowok="t"/>
              </v:shape>
            </v:group>
            <v:group style="position:absolute;left:2396;top:4685;width:9269;height:2" coordorigin="2396,4685" coordsize="9269,2">
              <v:shape style="position:absolute;left:2396;top:4685;width:9269;height:2" coordorigin="2396,4685" coordsize="9269,0" path="m2396,4685l11665,4685e" filled="f" stroked="t" strokeweight=".954611pt" strokecolor="#4B4B4B">
                <v:path arrowok="t"/>
              </v:shape>
            </v:group>
            <v:group style="position:absolute;left:11656;top:4108;width:2;height:914" coordorigin="11656,4108" coordsize="2,914">
              <v:shape style="position:absolute;left:11656;top:4108;width:2;height:914" coordorigin="11656,4108" coordsize="0,914" path="m11656,5022l11656,4108e" filled="f" stroked="t" strokeweight=".715958pt" strokecolor="#575757">
                <v:path arrowok="t"/>
              </v:shape>
            </v:group>
            <v:group style="position:absolute;left:2401;top:4644;width:2;height:541" coordorigin="2401,4644" coordsize="2,541">
              <v:shape style="position:absolute;left:2401;top:4644;width:2;height:541" coordorigin="2401,4644" coordsize="0,541" path="m2401,5185l2401,4644e" filled="f" stroked="t" strokeweight=".477306pt" strokecolor="#181818">
                <v:path arrowok="t"/>
              </v:shape>
            </v:group>
            <v:group style="position:absolute;left:4931;top:4673;width:2;height:512" coordorigin="4931,4673" coordsize="2,512">
              <v:shape style="position:absolute;left:4931;top:4673;width:2;height:512" coordorigin="4931,4673" coordsize="0,512" path="m4931,5185l4931,4673e" filled="f" stroked="t" strokeweight=".477306pt" strokecolor="#181818">
                <v:path arrowok="t"/>
              </v:shape>
            </v:group>
            <v:group style="position:absolute;left:4926;top:5168;width:6740;height:2" coordorigin="4926,5168" coordsize="6740,2">
              <v:shape style="position:absolute;left:4926;top:5168;width:6740;height:2" coordorigin="4926,5168" coordsize="6740,0" path="m4926,5168l11665,5168e" filled="f" stroked="t" strokeweight=".954611pt" strokecolor="#484848">
                <v:path arrowok="t"/>
              </v:shape>
            </v:group>
            <v:group style="position:absolute;left:11656;top:4898;width:2;height:297" coordorigin="11656,4898" coordsize="2,297">
              <v:shape style="position:absolute;left:11656;top:4898;width:2;height:297" coordorigin="11656,4898" coordsize="0,297" path="m11656,5195l11656,4898e" filled="f" stroked="t" strokeweight=".715958pt" strokecolor="#444444">
                <v:path arrowok="t"/>
              </v:shape>
            </v:group>
            <v:group style="position:absolute;left:4926;top:5408;width:4935;height:2" coordorigin="4926,5408" coordsize="4935,2">
              <v:shape style="position:absolute;left:4926;top:5408;width:4935;height:2" coordorigin="4926,5408" coordsize="4935,0" path="m4926,5408l9861,5408e" filled="f" stroked="t" strokeweight=".954611pt" strokecolor="#4B4B4B">
                <v:path arrowok="t"/>
              </v:shape>
            </v:group>
            <v:group style="position:absolute;left:9804;top:5405;width:263;height:2" coordorigin="9804,5405" coordsize="263,2">
              <v:shape style="position:absolute;left:9804;top:5405;width:263;height:2" coordorigin="9804,5405" coordsize="263,0" path="m9804,5405l10066,5405e" filled="f" stroked="t" strokeweight=".477306pt" strokecolor="#1C1C1C">
                <v:path arrowok="t"/>
              </v:shape>
            </v:group>
            <v:group style="position:absolute;left:10009;top:5408;width:320;height:2" coordorigin="10009,5408" coordsize="320,2">
              <v:shape style="position:absolute;left:10009;top:5408;width:320;height:2" coordorigin="10009,5408" coordsize="320,0" path="m10009,5408l10329,5408e" filled="f" stroked="t" strokeweight=".715958pt" strokecolor="#3B3B3B">
                <v:path arrowok="t"/>
              </v:shape>
            </v:group>
            <v:group style="position:absolute;left:10157;top:5405;width:1508;height:2" coordorigin="10157,5405" coordsize="1508,2">
              <v:shape style="position:absolute;left:10157;top:5405;width:1508;height:2" coordorigin="10157,5405" coordsize="1508,0" path="m10157,5405l11665,5405e" filled="f" stroked="t" strokeweight=".954611pt" strokecolor="#545454">
                <v:path arrowok="t"/>
              </v:shape>
            </v:group>
            <v:group style="position:absolute;left:344;top:3447;width:2;height:2226" coordorigin="344,3447" coordsize="2,2226">
              <v:shape style="position:absolute;left:344;top:3447;width:2;height:2226" coordorigin="344,3447" coordsize="0,2226" path="m344,5673l344,3447e" filled="f" stroked="t" strokeweight=".954611pt" strokecolor="#4F4F4F">
                <v:path arrowok="t"/>
              </v:shape>
            </v:group>
            <v:group style="position:absolute;left:2403;top:5094;width:2;height:3222" coordorigin="2403,5094" coordsize="2,3222">
              <v:shape style="position:absolute;left:2403;top:5094;width:2;height:3222" coordorigin="2403,5094" coordsize="0,3222" path="m2403,8316l2403,5094e" filled="f" stroked="t" strokeweight=".954611pt" strokecolor="#444444">
                <v:path arrowok="t"/>
              </v:shape>
            </v:group>
            <v:group style="position:absolute;left:4933;top:5128;width:2;height:1025" coordorigin="4933,5128" coordsize="2,1025">
              <v:shape style="position:absolute;left:4933;top:5128;width:2;height:1025" coordorigin="4933,5128" coordsize="0,1025" path="m4933,6152l4933,5128e" filled="f" stroked="t" strokeweight=".954611pt" strokecolor="#444444">
                <v:path arrowok="t"/>
              </v:shape>
            </v:group>
            <v:group style="position:absolute;left:4921;top:5647;width:4940;height:2" coordorigin="4921,5647" coordsize="4940,2">
              <v:shape style="position:absolute;left:4921;top:5647;width:4940;height:2" coordorigin="4921,5647" coordsize="4940,0" path="m4921,5647l9861,5647e" filled="f" stroked="t" strokeweight=".954611pt" strokecolor="#484848">
                <v:path arrowok="t"/>
              </v:shape>
            </v:group>
            <v:group style="position:absolute;left:9804;top:5645;width:263;height:2" coordorigin="9804,5645" coordsize="263,2">
              <v:shape style="position:absolute;left:9804;top:5645;width:263;height:2" coordorigin="9804,5645" coordsize="263,0" path="m9804,5645l10066,5645e" filled="f" stroked="t" strokeweight=".477306pt" strokecolor="#282828">
                <v:path arrowok="t"/>
              </v:shape>
            </v:group>
            <v:group style="position:absolute;left:10009;top:5642;width:1661;height:2" coordorigin="10009,5642" coordsize="1661,2">
              <v:shape style="position:absolute;left:10009;top:5642;width:1661;height:2" coordorigin="10009,5642" coordsize="1661,0" path="m10009,5642l11670,5642e" filled="f" stroked="t" strokeweight=".954611pt" strokecolor="#5B5B5B">
                <v:path arrowok="t"/>
              </v:shape>
            </v:group>
            <v:group style="position:absolute;left:344;top:5606;width:2;height:316" coordorigin="344,5606" coordsize="2,316">
              <v:shape style="position:absolute;left:344;top:5606;width:2;height:316" coordorigin="344,5606" coordsize="0,316" path="m344,5922l344,5606e" filled="f" stroked="t" strokeweight=".477306pt" strokecolor="#2B2B2B">
                <v:path arrowok="t"/>
              </v:shape>
            </v:group>
            <v:group style="position:absolute;left:2391;top:5886;width:9279;height:2" coordorigin="2391,5886" coordsize="9279,2">
              <v:shape style="position:absolute;left:2391;top:5886;width:9279;height:2" coordorigin="2391,5886" coordsize="9279,0" path="m2391,5886l11670,5886e" filled="f" stroked="t" strokeweight=".954611pt" strokecolor="#484848">
                <v:path arrowok="t"/>
              </v:shape>
            </v:group>
            <v:group style="position:absolute;left:11661;top:5597;width:2;height:800" coordorigin="11661,5597" coordsize="2,800">
              <v:shape style="position:absolute;left:11661;top:5597;width:2;height:800" coordorigin="11661,5597" coordsize="0,800" path="m11661,6396l11661,5597e" filled="f" stroked="t" strokeweight=".954611pt" strokecolor="#575757">
                <v:path arrowok="t"/>
              </v:shape>
            </v:group>
            <v:group style="position:absolute;left:344;top:5865;width:2;height:527" coordorigin="344,5865" coordsize="2,527">
              <v:shape style="position:absolute;left:344;top:5865;width:2;height:527" coordorigin="344,5865" coordsize="0,527" path="m344,6392l344,5865e" filled="f" stroked="t" strokeweight=".477306pt" strokecolor="#131313">
                <v:path arrowok="t"/>
              </v:shape>
            </v:group>
            <v:group style="position:absolute;left:2396;top:6135;width:1499;height:2" coordorigin="2396,6135" coordsize="1499,2">
              <v:shape style="position:absolute;left:2396;top:6135;width:1499;height:2" coordorigin="2396,6135" coordsize="1499,0" path="m2396,6135l3895,6135e" filled="f" stroked="t" strokeweight=".715958pt" strokecolor="#3B3B3B">
                <v:path arrowok="t"/>
              </v:shape>
            </v:group>
            <v:group style="position:absolute;left:3838;top:6133;width:6797;height:2" coordorigin="3838,6133" coordsize="6797,2">
              <v:shape style="position:absolute;left:3838;top:6133;width:6797;height:2" coordorigin="3838,6133" coordsize="6797,0" path="m3838,6133l10634,6133e" filled="f" stroked="t" strokeweight=".954611pt" strokecolor="#484848">
                <v:path arrowok="t"/>
              </v:shape>
            </v:group>
            <v:group style="position:absolute;left:10577;top:6128;width:1093;height:2" coordorigin="10577,6128" coordsize="1093,2">
              <v:shape style="position:absolute;left:10577;top:6128;width:1093;height:2" coordorigin="10577,6128" coordsize="1093,0" path="m10577,6128l11670,6128e" filled="f" stroked="t" strokeweight=".477306pt" strokecolor="#282828">
                <v:path arrowok="t"/>
              </v:shape>
            </v:group>
            <v:group style="position:absolute;left:2401;top:6375;width:2558;height:2" coordorigin="2401,6375" coordsize="2558,2">
              <v:shape style="position:absolute;left:2401;top:6375;width:2558;height:2" coordorigin="2401,6375" coordsize="2558,0" path="m2401,6375l4959,6375e" filled="f" stroked="t" strokeweight=".715958pt" strokecolor="#484848">
                <v:path arrowok="t"/>
              </v:shape>
            </v:group>
            <v:group style="position:absolute;left:4935;top:6061;width:2;height:316" coordorigin="4935,6061" coordsize="2,316">
              <v:shape style="position:absolute;left:4935;top:6061;width:2;height:316" coordorigin="4935,6061" coordsize="0,316" path="m4935,6377l4935,6061e" filled="f" stroked="t" strokeweight=".715958pt" strokecolor="#181818">
                <v:path arrowok="t"/>
              </v:shape>
            </v:group>
            <v:group style="position:absolute;left:4883;top:6375;width:683;height:2" coordorigin="4883,6375" coordsize="683,2">
              <v:shape style="position:absolute;left:4883;top:6375;width:683;height:2" coordorigin="4883,6375" coordsize="683,0" path="m4883,6375l5565,6375e" filled="f" stroked="t" strokeweight=".477306pt" strokecolor="#2B2B2B">
                <v:path arrowok="t"/>
              </v:shape>
            </v:group>
            <v:group style="position:absolute;left:5317;top:6370;width:5374;height:2" coordorigin="5317,6370" coordsize="5374,2">
              <v:shape style="position:absolute;left:5317;top:6370;width:5374;height:2" coordorigin="5317,6370" coordsize="5374,0" path="m5317,6370l10692,6370e" filled="f" stroked="t" strokeweight=".954611pt" strokecolor="#484848">
                <v:path arrowok="t"/>
              </v:shape>
            </v:group>
            <v:group style="position:absolute;left:10577;top:6368;width:1093;height:2" coordorigin="10577,6368" coordsize="1093,2">
              <v:shape style="position:absolute;left:10577;top:6368;width:1093;height:2" coordorigin="10577,6368" coordsize="1093,0" path="m10577,6368l11670,6368e" filled="f" stroked="t" strokeweight=".477306pt" strokecolor="#232323">
                <v:path arrowok="t"/>
              </v:shape>
            </v:group>
            <v:group style="position:absolute;left:334;top:6614;width:7088;height:2" coordorigin="334,6614" coordsize="7088,2">
              <v:shape style="position:absolute;left:334;top:6614;width:7088;height:2" coordorigin="334,6614" coordsize="7088,0" path="m334,6614l7422,6614e" filled="f" stroked="t" strokeweight=".954611pt" strokecolor="#4B4B4B">
                <v:path arrowok="t"/>
              </v:shape>
            </v:group>
            <v:group style="position:absolute;left:341;top:6334;width:2;height:326" coordorigin="341,6334" coordsize="2,326">
              <v:shape style="position:absolute;left:341;top:6334;width:2;height:326" coordorigin="341,6334" coordsize="0,326" path="m341,6660l341,6334e" filled="f" stroked="t" strokeweight=".477306pt" strokecolor="#2F2F2F">
                <v:path arrowok="t"/>
              </v:shape>
            </v:group>
            <v:group style="position:absolute;left:7365;top:6612;width:196;height:2" coordorigin="7365,6612" coordsize="196,2">
              <v:shape style="position:absolute;left:7365;top:6612;width:196;height:2" coordorigin="7365,6612" coordsize="196,0" path="m7365,6612l7561,6612e" filled="f" stroked="t" strokeweight=".477306pt" strokecolor="#0F0F0F">
                <v:path arrowok="t"/>
              </v:shape>
            </v:group>
            <v:group style="position:absolute;left:7503;top:6612;width:291;height:2" coordorigin="7503,6612" coordsize="291,2">
              <v:shape style="position:absolute;left:7503;top:6612;width:291;height:2" coordorigin="7503,6612" coordsize="291,0" path="m7503,6612l7794,6612e" filled="f" stroked="t" strokeweight=".477306pt" strokecolor="#232323">
                <v:path arrowok="t"/>
              </v:shape>
            </v:group>
            <v:group style="position:absolute;left:7737;top:6612;width:3933;height:2" coordorigin="7737,6612" coordsize="3933,2">
              <v:shape style="position:absolute;left:7737;top:6612;width:3933;height:2" coordorigin="7737,6612" coordsize="3933,0" path="m7737,6612l11670,6612e" filled="f" stroked="t" strokeweight=".954611pt" strokecolor="#4F4F4F">
                <v:path arrowok="t"/>
              </v:shape>
            </v:group>
            <v:group style="position:absolute;left:11665;top:6334;width:2;height:326" coordorigin="11665,6334" coordsize="2,326">
              <v:shape style="position:absolute;left:11665;top:6334;width:2;height:326" coordorigin="11665,6334" coordsize="0,326" path="m11665,6660l11665,6334e" filled="f" stroked="t" strokeweight=".477306pt" strokecolor="#343434">
                <v:path arrowok="t"/>
              </v:shape>
            </v:group>
            <v:group style="position:absolute;left:344;top:6540;width:2;height:1776" coordorigin="344,6540" coordsize="2,1776">
              <v:shape style="position:absolute;left:344;top:6540;width:2;height:1776" coordorigin="344,6540" coordsize="0,1776" path="m344,8316l344,6540e" filled="f" stroked="t" strokeweight=".954611pt" strokecolor="#484848">
                <v:path arrowok="t"/>
              </v:shape>
            </v:group>
            <v:group style="position:absolute;left:334;top:7086;width:735;height:2" coordorigin="334,7086" coordsize="735,2">
              <v:shape style="position:absolute;left:334;top:7086;width:735;height:2" coordorigin="334,7086" coordsize="735,0" path="m334,7086l1069,7086e" filled="f" stroked="t" strokeweight=".477306pt" strokecolor="#343434">
                <v:path arrowok="t"/>
              </v:shape>
            </v:group>
            <v:group style="position:absolute;left:1012;top:7086;width:726;height:2" coordorigin="1012,7086" coordsize="726,2">
              <v:shape style="position:absolute;left:1012;top:7086;width:726;height:2" coordorigin="1012,7086" coordsize="726,0" path="m1012,7086l1737,7086e" filled="f" stroked="t" strokeweight=".477306pt" strokecolor="#131313">
                <v:path arrowok="t"/>
              </v:shape>
            </v:group>
            <v:group style="position:absolute;left:1680;top:7083;width:8181;height:2" coordorigin="1680,7083" coordsize="8181,2">
              <v:shape style="position:absolute;left:1680;top:7083;width:8181;height:2" coordorigin="1680,7083" coordsize="8181,0" path="m1680,7083l9861,7083e" filled="f" stroked="t" strokeweight=".954611pt" strokecolor="#4B4B4B">
                <v:path arrowok="t"/>
              </v:shape>
            </v:group>
            <v:group style="position:absolute;left:9804;top:7081;width:525;height:2" coordorigin="9804,7081" coordsize="525,2">
              <v:shape style="position:absolute;left:9804;top:7081;width:525;height:2" coordorigin="9804,7081" coordsize="525,0" path="m9804,7081l10329,7081e" filled="f" stroked="t" strokeweight=".477306pt" strokecolor="#232323">
                <v:path arrowok="t"/>
              </v:shape>
            </v:group>
            <v:group style="position:absolute;left:10272;top:7081;width:1399;height:2" coordorigin="10272,7081" coordsize="1399,2">
              <v:shape style="position:absolute;left:10272;top:7081;width:1399;height:2" coordorigin="10272,7081" coordsize="1399,0" path="m10272,7081l11670,7081e" filled="f" stroked="t" strokeweight=".954611pt" strokecolor="#545454">
                <v:path arrowok="t"/>
              </v:shape>
            </v:group>
            <v:group style="position:absolute;left:4935;top:7076;width:2;height:958" coordorigin="4935,7076" coordsize="2,958">
              <v:shape style="position:absolute;left:4935;top:7076;width:2;height:958" coordorigin="4935,7076" coordsize="0,958" path="m4935,8034l4935,7076e" filled="f" stroked="t" strokeweight=".954611pt" strokecolor="#484848">
                <v:path arrowok="t"/>
              </v:shape>
            </v:group>
            <v:group style="position:absolute;left:4926;top:7325;width:6749;height:2" coordorigin="4926,7325" coordsize="6749,2">
              <v:shape style="position:absolute;left:4926;top:7325;width:6749;height:2" coordorigin="4926,7325" coordsize="6749,0" path="m4926,7325l11675,7325e" filled="f" stroked="t" strokeweight=".954611pt" strokecolor="#4F4F4F">
                <v:path arrowok="t"/>
              </v:shape>
            </v:group>
            <v:group style="position:absolute;left:4926;top:7569;width:1952;height:2" coordorigin="4926,7569" coordsize="1952,2">
              <v:shape style="position:absolute;left:4926;top:7569;width:1952;height:2" coordorigin="4926,7569" coordsize="1952,0" path="m4926,7569l6878,7569e" filled="f" stroked="t" strokeweight=".715958pt" strokecolor="#484848">
                <v:path arrowok="t"/>
              </v:shape>
            </v:group>
            <v:group style="position:absolute;left:6876;top:7320;width:2;height:713" coordorigin="6876,7320" coordsize="2,713">
              <v:shape style="position:absolute;left:6876;top:7320;width:2;height:713" coordorigin="6876,7320" coordsize="0,713" path="m6876,8034l6876,7320e" filled="f" stroked="t" strokeweight=".238653pt" strokecolor="#282828">
                <v:path arrowok="t"/>
              </v:shape>
            </v:group>
            <v:group style="position:absolute;left:6816;top:7569;width:978;height:2" coordorigin="6816,7569" coordsize="978,2">
              <v:shape style="position:absolute;left:6816;top:7569;width:978;height:2" coordorigin="6816,7569" coordsize="978,0" path="m6816,7569l7794,7569e" filled="f" stroked="t" strokeweight=".477306pt" strokecolor="#3B3B3B">
                <v:path arrowok="t"/>
              </v:shape>
            </v:group>
            <v:group style="position:absolute;left:7737;top:7569;width:926;height:2" coordorigin="7737,7569" coordsize="926,2">
              <v:shape style="position:absolute;left:7737;top:7569;width:926;height:2" coordorigin="7737,7569" coordsize="926,0" path="m7737,7569l8663,7569e" filled="f" stroked="t" strokeweight=".954611pt" strokecolor="#575757">
                <v:path arrowok="t"/>
              </v:shape>
            </v:group>
            <v:group style="position:absolute;left:8448;top:7320;width:2;height:709" coordorigin="8448,7320" coordsize="2,709">
              <v:shape style="position:absolute;left:8448;top:7320;width:2;height:709" coordorigin="8448,7320" coordsize="0,709" path="m8448,8029l8448,7320e" filled="f" stroked="t" strokeweight=".715958pt" strokecolor="#444444">
                <v:path arrowok="t"/>
              </v:shape>
            </v:group>
            <v:group style="position:absolute;left:8401;top:7569;width:3274;height:2" coordorigin="8401,7569" coordsize="3274,2">
              <v:shape style="position:absolute;left:8401;top:7569;width:3274;height:2" coordorigin="8401,7569" coordsize="3274,0" path="m8401,7569l11675,7569e" filled="f" stroked="t" strokeweight=".238653pt" strokecolor="#484848">
                <v:path arrowok="t"/>
              </v:shape>
            </v:group>
            <v:group style="position:absolute;left:329;top:8022;width:2554;height:2" coordorigin="329,8022" coordsize="2554,2">
              <v:shape style="position:absolute;left:329;top:8022;width:2554;height:2" coordorigin="329,8022" coordsize="2554,0" path="m329,8022l2883,8022e" filled="f" stroked="t" strokeweight=".954611pt" strokecolor="#4F4F4F">
                <v:path arrowok="t"/>
              </v:shape>
            </v:group>
            <v:group style="position:absolute;left:2816;top:8022;width:1079;height:2" coordorigin="2816,8022" coordsize="1079,2">
              <v:shape style="position:absolute;left:2816;top:8022;width:1079;height:2" coordorigin="2816,8022" coordsize="1079,0" path="m2816,8022l3895,8022e" filled="f" stroked="t" strokeweight=".715958pt" strokecolor="#383838">
                <v:path arrowok="t"/>
              </v:shape>
            </v:group>
            <v:group style="position:absolute;left:3699;top:8017;width:7976;height:2" coordorigin="3699,8017" coordsize="7976,2">
              <v:shape style="position:absolute;left:3699;top:8017;width:7976;height:2" coordorigin="3699,8017" coordsize="7976,0" path="m3699,8017l11675,8017e" filled="f" stroked="t" strokeweight=".954611pt" strokecolor="#4B4B4B">
                <v:path arrowok="t"/>
              </v:shape>
            </v:group>
            <v:group style="position:absolute;left:344;top:8259;width:2;height:862" coordorigin="344,8259" coordsize="2,862">
              <v:shape style="position:absolute;left:344;top:8259;width:2;height:862" coordorigin="344,8259" coordsize="0,862" path="m344,9121l344,8259e" filled="f" stroked="t" strokeweight=".477306pt" strokecolor="#1F1F1F">
                <v:path arrowok="t"/>
              </v:shape>
            </v:group>
            <v:group style="position:absolute;left:2406;top:8259;width:2;height:862" coordorigin="2406,8259" coordsize="2,862">
              <v:shape style="position:absolute;left:2406;top:8259;width:2;height:862" coordorigin="2406,8259" coordsize="0,862" path="m2406,9121l2406,8259e" filled="f" stroked="t" strokeweight=".477306pt" strokecolor="#181818">
                <v:path arrowok="t"/>
              </v:shape>
            </v:group>
            <v:group style="position:absolute;left:339;top:8836;width:4453;height:2" coordorigin="339,8836" coordsize="4453,2">
              <v:shape style="position:absolute;left:339;top:8836;width:4453;height:2" coordorigin="339,8836" coordsize="4453,0" path="m339,8836l4792,8836e" filled="f" stroked="t" strokeweight=".954611pt" strokecolor="#484848">
                <v:path arrowok="t"/>
              </v:shape>
            </v:group>
            <v:group style="position:absolute;left:4735;top:8833;width:215;height:2" coordorigin="4735,8833" coordsize="215,2">
              <v:shape style="position:absolute;left:4735;top:8833;width:215;height:2" coordorigin="4735,8833" coordsize="215,0" path="m4735,8833l4950,8833e" filled="f" stroked="t" strokeweight=".477306pt" strokecolor="#1C1C1C">
                <v:path arrowok="t"/>
              </v:shape>
            </v:group>
            <v:group style="position:absolute;left:4892;top:8829;width:6778;height:2" coordorigin="4892,8829" coordsize="6778,2">
              <v:shape style="position:absolute;left:4892;top:8829;width:6778;height:2" coordorigin="4892,8829" coordsize="6778,0" path="m4892,8829l11670,8829e" filled="f" stroked="t" strokeweight=".954611pt" strokecolor="#4B4B4B">
                <v:path arrowok="t"/>
              </v:shape>
            </v:group>
            <v:group style="position:absolute;left:11665;top:8781;width:2;height:340" coordorigin="11665,8781" coordsize="2,340">
              <v:shape style="position:absolute;left:11665;top:8781;width:2;height:340" coordorigin="11665,8781" coordsize="0,340" path="m11665,9121l11665,8781e" filled="f" stroked="t" strokeweight=".477306pt" strokecolor="#3B3B3B">
                <v:path arrowok="t"/>
              </v:shape>
            </v:group>
            <v:group style="position:absolute;left:346;top:9063;width:2;height:6851" coordorigin="346,9063" coordsize="2,6851">
              <v:shape style="position:absolute;left:346;top:9063;width:2;height:6851" coordorigin="346,9063" coordsize="0,6851" path="m346,15914l346,9063e" filled="f" stroked="t" strokeweight=".715958pt" strokecolor="#484848">
                <v:path arrowok="t"/>
              </v:shape>
            </v:group>
            <v:group style="position:absolute;left:2408;top:9063;width:2;height:3050" coordorigin="2408,9063" coordsize="2,3050">
              <v:shape style="position:absolute;left:2408;top:9063;width:2;height:3050" coordorigin="2408,9063" coordsize="0,3050" path="m2408,12113l2408,9063e" filled="f" stroked="t" strokeweight=".954611pt" strokecolor="#484848">
                <v:path arrowok="t"/>
              </v:shape>
            </v:group>
            <v:group style="position:absolute;left:334;top:9676;width:11341;height:2" coordorigin="334,9676" coordsize="11341,2">
              <v:shape style="position:absolute;left:334;top:9676;width:11341;height:2" coordorigin="334,9676" coordsize="11341,0" path="m334,9676l11675,9676e" filled="f" stroked="t" strokeweight=".954611pt" strokecolor="#4B4B4B">
                <v:path arrowok="t"/>
              </v:shape>
            </v:group>
            <v:group style="position:absolute;left:334;top:9925;width:1933;height:2" coordorigin="334,9925" coordsize="1933,2">
              <v:shape style="position:absolute;left:334;top:9925;width:1933;height:2" coordorigin="334,9925" coordsize="1933,0" path="m334,9925l2267,9925e" filled="f" stroked="t" strokeweight=".954611pt" strokecolor="#4B4B4B">
                <v:path arrowok="t"/>
              </v:shape>
            </v:group>
            <v:group style="position:absolute;left:1680;top:9923;width:754;height:2" coordorigin="1680,9923" coordsize="754,2">
              <v:shape style="position:absolute;left:1680;top:9923;width:754;height:2" coordorigin="1680,9923" coordsize="754,0" path="m1680,9923l2434,9923e" filled="f" stroked="t" strokeweight=".715958pt" strokecolor="#383838">
                <v:path arrowok="t"/>
              </v:shape>
            </v:group>
            <v:group style="position:absolute;left:2358;top:9920;width:7035;height:2" coordorigin="2358,9920" coordsize="7035,2">
              <v:shape style="position:absolute;left:2358;top:9920;width:7035;height:2" coordorigin="2358,9920" coordsize="7035,0" path="m2358,9920l9393,9920e" filled="f" stroked="t" strokeweight=".954611pt" strokecolor="#484848">
                <v:path arrowok="t"/>
              </v:shape>
            </v:group>
            <v:group style="position:absolute;left:9140;top:9911;width:926;height:2" coordorigin="9140,9911" coordsize="926,2">
              <v:shape style="position:absolute;left:9140;top:9911;width:926;height:2" coordorigin="9140,9911" coordsize="926,0" path="m9140,9911l10066,9911e" filled="f" stroked="t" strokeweight=".715958pt" strokecolor="#3B3B3B">
                <v:path arrowok="t"/>
              </v:shape>
            </v:group>
            <v:group style="position:absolute;left:9871;top:9913;width:1804;height:2" coordorigin="9871,9913" coordsize="1804,2">
              <v:shape style="position:absolute;left:9871;top:9913;width:1804;height:2" coordorigin="9871,9913" coordsize="1804,0" path="m9871,9913l11675,9913e" filled="f" stroked="t" strokeweight=".954611pt" strokecolor="#545454">
                <v:path arrowok="t"/>
              </v:shape>
            </v:group>
            <v:group style="position:absolute;left:339;top:10160;width:7083;height:2" coordorigin="339,10160" coordsize="7083,2">
              <v:shape style="position:absolute;left:339;top:10160;width:7083;height:2" coordorigin="339,10160" coordsize="7083,0" path="m339,10160l7422,10160e" filled="f" stroked="t" strokeweight=".954611pt" strokecolor="#484848">
                <v:path arrowok="t"/>
              </v:shape>
            </v:group>
            <v:group style="position:absolute;left:7365;top:10155;width:196;height:2" coordorigin="7365,10155" coordsize="196,2">
              <v:shape style="position:absolute;left:7365;top:10155;width:196;height:2" coordorigin="7365,10155" coordsize="196,0" path="m7365,10155l7561,10155e" filled="f" stroked="t" strokeweight=".477306pt" strokecolor="#1C1C1C">
                <v:path arrowok="t"/>
              </v:shape>
            </v:group>
            <v:group style="position:absolute;left:7503;top:10157;width:2826;height:2" coordorigin="7503,10157" coordsize="2826,2">
              <v:shape style="position:absolute;left:7503;top:10157;width:2826;height:2" coordorigin="7503,10157" coordsize="2826,0" path="m7503,10157l10329,10157e" filled="f" stroked="t" strokeweight=".477306pt" strokecolor="#4B4B4B">
                <v:path arrowok="t"/>
              </v:shape>
            </v:group>
            <v:group style="position:absolute;left:10272;top:10157;width:363;height:2" coordorigin="10272,10157" coordsize="363,2">
              <v:shape style="position:absolute;left:10272;top:10157;width:363;height:2" coordorigin="10272,10157" coordsize="363,0" path="m10272,10157l10634,10157e" filled="f" stroked="t" strokeweight=".715958pt" strokecolor="#646467">
                <v:path arrowok="t"/>
              </v:shape>
            </v:group>
            <v:group style="position:absolute;left:10577;top:10152;width:1098;height:2" coordorigin="10577,10152" coordsize="1098,2">
              <v:shape style="position:absolute;left:10577;top:10152;width:1098;height:2" coordorigin="10577,10152" coordsize="1098,0" path="m10577,10152l11675,10152e" filled="f" stroked="t" strokeweight=".238653pt" strokecolor="#484848">
                <v:path arrowok="t"/>
              </v:shape>
            </v:group>
            <v:group style="position:absolute;left:11670;top:9867;width:2;height:575" coordorigin="11670,9867" coordsize="2,575">
              <v:shape style="position:absolute;left:11670;top:9867;width:2;height:575" coordorigin="11670,9867" coordsize="0,575" path="m11670,10442l11670,9867e" filled="f" stroked="t" strokeweight=".477306pt" strokecolor="#383838">
                <v:path arrowok="t"/>
              </v:shape>
            </v:group>
            <v:group style="position:absolute;left:339;top:10638;width:7083;height:2" coordorigin="339,10638" coordsize="7083,2">
              <v:shape style="position:absolute;left:339;top:10638;width:7083;height:2" coordorigin="339,10638" coordsize="7083,0" path="m339,10638l7422,10638e" filled="f" stroked="t" strokeweight=".954611pt" strokecolor="#4B4B4B">
                <v:path arrowok="t"/>
              </v:shape>
            </v:group>
            <v:group style="position:absolute;left:7365;top:10634;width:196;height:2" coordorigin="7365,10634" coordsize="196,2">
              <v:shape style="position:absolute;left:7365;top:10634;width:196;height:2" coordorigin="7365,10634" coordsize="196,0" path="m7365,10634l7561,10634e" filled="f" stroked="t" strokeweight=".477306pt" strokecolor="#181818">
                <v:path arrowok="t"/>
              </v:shape>
            </v:group>
            <v:group style="position:absolute;left:7503;top:10629;width:4176;height:2" coordorigin="7503,10629" coordsize="4176,2">
              <v:shape style="position:absolute;left:7503;top:10629;width:4176;height:2" coordorigin="7503,10629" coordsize="4176,0" path="m7503,10629l11680,10629e" filled="f" stroked="t" strokeweight=".954611pt" strokecolor="#4F4F4F">
                <v:path arrowok="t"/>
              </v:shape>
            </v:group>
            <v:group style="position:absolute;left:344;top:10605;width:2;height:531" coordorigin="344,10605" coordsize="2,531">
              <v:shape style="position:absolute;left:344;top:10605;width:2;height:531" coordorigin="344,10605" coordsize="0,531" path="m344,11136l344,10605e" filled="f" stroked="t" strokeweight=".477306pt" strokecolor="#2B2B2B">
                <v:path arrowok="t"/>
              </v:shape>
            </v:group>
            <v:group style="position:absolute;left:921;top:10873;width:10758;height:2" coordorigin="921,10873" coordsize="10758,2">
              <v:shape style="position:absolute;left:921;top:10873;width:10758;height:2" coordorigin="921,10873" coordsize="10758,0" path="m921,10873l11680,10873e" filled="f" stroked="t" strokeweight=".954611pt" strokecolor="#484848">
                <v:path arrowok="t"/>
              </v:shape>
            </v:group>
            <v:group style="position:absolute;left:11670;top:4338;width:2;height:11558" coordorigin="11670,4338" coordsize="2,11558">
              <v:shape style="position:absolute;left:11670;top:4338;width:2;height:11558" coordorigin="11670,4338" coordsize="0,11558" path="m11670,15895l11670,4338e" filled="f" stroked="t" strokeweight=".715958pt" strokecolor="#4F4F4F">
                <v:path arrowok="t"/>
              </v:shape>
            </v:group>
            <v:group style="position:absolute;left:1041;top:10863;width:2;height:57" coordorigin="1041,10863" coordsize="2,57">
              <v:shape style="position:absolute;left:1041;top:10863;width:2;height:57" coordorigin="1041,10863" coordsize="0,57" path="m1041,10921l1041,10863e" filled="f" stroked="t" strokeweight=".238653pt" strokecolor="#444444">
                <v:path arrowok="t"/>
              </v:shape>
            </v:group>
            <v:group style="position:absolute;left:1716;top:10873;width:2;height:2260" coordorigin="1716,10873" coordsize="2,2260">
              <v:shape style="position:absolute;left:1716;top:10873;width:2;height:2260" coordorigin="1716,10873" coordsize="0,2260" path="m1716,13133l1716,10873e" filled="f" stroked="t" strokeweight=".715958pt" strokecolor="#3F3F3F">
                <v:path arrowok="t"/>
              </v:shape>
            </v:group>
            <v:group style="position:absolute;left:7403;top:10859;width:2;height:278" coordorigin="7403,10859" coordsize="2,278">
              <v:shape style="position:absolute;left:7403;top:10859;width:2;height:278" coordorigin="7403,10859" coordsize="0,278" path="m7403,11136l7403,10859e" filled="f" stroked="t" strokeweight=".715958pt" strokecolor="#383838">
                <v:path arrowok="t"/>
              </v:shape>
            </v:group>
            <v:group style="position:absolute;left:339;top:11115;width:10295;height:2" coordorigin="339,11115" coordsize="10295,2">
              <v:shape style="position:absolute;left:339;top:11115;width:10295;height:2" coordorigin="339,11115" coordsize="10295,0" path="m339,11115l10634,11115e" filled="f" stroked="t" strokeweight=".954611pt" strokecolor="#4B4B4B">
                <v:path arrowok="t"/>
              </v:shape>
            </v:group>
            <v:group style="position:absolute;left:10577;top:11107;width:1103;height:2" coordorigin="10577,11107" coordsize="1103,2">
              <v:shape style="position:absolute;left:10577;top:11107;width:1103;height:2" coordorigin="10577,11107" coordsize="1103,0" path="m10577,11107l11680,11107e" filled="f" stroked="t" strokeweight=".477306pt" strokecolor="#343434">
                <v:path arrowok="t"/>
              </v:shape>
            </v:group>
            <v:group style="position:absolute;left:1041;top:11088;width:2;height:493" coordorigin="1041,11088" coordsize="2,493">
              <v:shape style="position:absolute;left:1041;top:11088;width:2;height:493" coordorigin="1041,11088" coordsize="0,493" path="m1041,11581l1041,11088e" filled="f" stroked="t" strokeweight=".238653pt" strokecolor="#1F1F1F">
                <v:path arrowok="t"/>
              </v:shape>
            </v:group>
            <v:group style="position:absolute;left:1041;top:11581;width:2;height:1522" coordorigin="1041,11581" coordsize="2,1522">
              <v:shape style="position:absolute;left:1041;top:11581;width:2;height:1522" coordorigin="1041,11581" coordsize="0,1522" path="m1041,13104l1041,11581e" filled="f" stroked="t" strokeweight=".238653pt" strokecolor="#000000">
                <v:path arrowok="t"/>
              </v:shape>
            </v:group>
            <v:group style="position:absolute;left:7401;top:11060;width:2;height:1072" coordorigin="7401,11060" coordsize="2,1072">
              <v:shape style="position:absolute;left:7401;top:11060;width:2;height:1072" coordorigin="7401,11060" coordsize="0,1072" path="m7401,12132l7401,11060e" filled="f" stroked="t" strokeweight=".954611pt" strokecolor="#4F4F4F">
                <v:path arrowok="t"/>
              </v:shape>
            </v:group>
            <v:group style="position:absolute;left:2406;top:12012;width:2;height:268" coordorigin="2406,12012" coordsize="2,268">
              <v:shape style="position:absolute;left:2406;top:12012;width:2;height:268" coordorigin="2406,12012" coordsize="0,268" path="m2406,12280l2406,12012e" filled="f" stroked="t" strokeweight=".715958pt" strokecolor="#2F2F2F">
                <v:path arrowok="t"/>
              </v:shape>
            </v:group>
            <v:group style="position:absolute;left:7398;top:12012;width:2;height:268" coordorigin="7398,12012" coordsize="2,268">
              <v:shape style="position:absolute;left:7398;top:12012;width:2;height:268" coordorigin="7398,12012" coordsize="0,268" path="m7398,12280l7398,12012e" filled="f" stroked="t" strokeweight=".715958pt" strokecolor="#343434">
                <v:path arrowok="t"/>
              </v:shape>
            </v:group>
            <v:group style="position:absolute;left:11670;top:12012;width:2;height:800" coordorigin="11670,12012" coordsize="2,800">
              <v:shape style="position:absolute;left:11670;top:12012;width:2;height:800" coordorigin="11670,12012" coordsize="0,800" path="m11670,12812l11670,12012e" filled="f" stroked="t" strokeweight=".477306pt" strokecolor="#383838">
                <v:path arrowok="t"/>
              </v:shape>
            </v:group>
            <v:group style="position:absolute;left:348;top:12223;width:2;height:589" coordorigin="348,12223" coordsize="2,589">
              <v:shape style="position:absolute;left:348;top:12223;width:2;height:589" coordorigin="348,12223" coordsize="0,589" path="m348,12812l348,12223e" filled="f" stroked="t" strokeweight=".477306pt" strokecolor="#232323">
                <v:path arrowok="t"/>
              </v:shape>
            </v:group>
            <v:group style="position:absolute;left:2410;top:12223;width:2;height:268" coordorigin="2410,12223" coordsize="2,268">
              <v:shape style="position:absolute;left:2410;top:12223;width:2;height:268" coordorigin="2410,12223" coordsize="0,268" path="m2410,12491l2410,12223e" filled="f" stroked="t" strokeweight=".477306pt" strokecolor="#0C0C0C">
                <v:path arrowok="t"/>
              </v:shape>
            </v:group>
            <v:group style="position:absolute;left:7403;top:12223;width:2;height:268" coordorigin="7403,12223" coordsize="2,268">
              <v:shape style="position:absolute;left:7403;top:12223;width:2;height:268" coordorigin="7403,12223" coordsize="0,268" path="m7403,12491l7403,12223e" filled="f" stroked="t" strokeweight=".477306pt" strokecolor="#131313">
                <v:path arrowok="t"/>
              </v:shape>
            </v:group>
            <v:group style="position:absolute;left:2413;top:12434;width:2;height:1824" coordorigin="2413,12434" coordsize="2,1824">
              <v:shape style="position:absolute;left:2413;top:12434;width:2;height:1824" coordorigin="2413,12434" coordsize="0,1824" path="m2413,14258l2413,12434e" filled="f" stroked="t" strokeweight=".954611pt" strokecolor="#4B4B4B">
                <v:path arrowok="t"/>
              </v:shape>
            </v:group>
            <v:group style="position:absolute;left:7405;top:12434;width:2;height:3471" coordorigin="7405,12434" coordsize="2,3471">
              <v:shape style="position:absolute;left:7405;top:12434;width:2;height:3471" coordorigin="7405,12434" coordsize="0,3471" path="m7405,15905l7405,12434e" filled="f" stroked="t" strokeweight=".954611pt" strokecolor="#484848">
                <v:path arrowok="t"/>
              </v:shape>
            </v:group>
            <v:group style="position:absolute;left:325;top:13295;width:1389;height:2" coordorigin="325,13295" coordsize="1389,2">
              <v:shape style="position:absolute;left:325;top:13295;width:1389;height:2" coordorigin="325,13295" coordsize="1389,0" path="m325,13295l1714,13295e" filled="f" stroked="t" strokeweight=".238653pt" strokecolor="#444444">
                <v:path arrowok="t"/>
              </v:shape>
            </v:group>
            <v:group style="position:absolute;left:1041;top:13104;width:2;height:196" coordorigin="1041,13104" coordsize="2,196">
              <v:shape style="position:absolute;left:1041;top:13104;width:2;height:196" coordorigin="1041,13104" coordsize="0,196" path="m1041,13300l1041,13104e" filled="f" stroked="t" strokeweight=".238653pt" strokecolor="#4B4B4B">
                <v:path arrowok="t"/>
              </v:shape>
            </v:group>
            <v:group style="position:absolute;left:1718;top:13075;width:2;height:823" coordorigin="1718,13075" coordsize="2,823">
              <v:shape style="position:absolute;left:1718;top:13075;width:2;height:823" coordorigin="1718,13075" coordsize="0,823" path="m1718,13899l1718,13075e" filled="f" stroked="t" strokeweight=".477306pt" strokecolor="#181818">
                <v:path arrowok="t"/>
              </v:shape>
            </v:group>
            <v:group style="position:absolute;left:1709;top:13295;width:697;height:2" coordorigin="1709,13295" coordsize="697,2">
              <v:shape style="position:absolute;left:1709;top:13295;width:697;height:2" coordorigin="1709,13295" coordsize="697,0" path="m1709,13295l2406,13295e" filled="f" stroked="t" strokeweight=".238653pt" strokecolor="#232323">
                <v:path arrowok="t"/>
              </v:shape>
            </v:group>
            <v:group style="position:absolute;left:1041;top:13295;width:2;height:2600" coordorigin="1041,13295" coordsize="2,2600">
              <v:shape style="position:absolute;left:1041;top:13295;width:2;height:2600" coordorigin="1041,13295" coordsize="0,2600" path="m1041,15895l1041,13295e" filled="f" stroked="t" strokeweight=".238653pt" strokecolor="#000000">
                <v:path arrowok="t"/>
              </v:shape>
            </v:group>
            <v:group style="position:absolute;left:348;top:13544;width:2;height:637" coordorigin="348,13544" coordsize="2,637">
              <v:shape style="position:absolute;left:348;top:13544;width:2;height:637" coordorigin="348,13544" coordsize="0,637" path="m348,14181l348,13544e" filled="f" stroked="t" strokeweight=".954611pt" strokecolor="#5B5B5B">
                <v:path arrowok="t"/>
              </v:shape>
            </v:group>
            <v:group style="position:absolute;left:11673;top:13544;width:2;height:646" coordorigin="11673,13544" coordsize="2,646">
              <v:shape style="position:absolute;left:11673;top:13544;width:2;height:646" coordorigin="11673,13544" coordsize="0,646" path="m11673,14191l11673,13544e" filled="f" stroked="t" strokeweight=".477306pt" strokecolor="#3B3B3B">
                <v:path arrowok="t"/>
              </v:shape>
            </v:group>
            <v:group style="position:absolute;left:1721;top:13841;width:2;height:2078" coordorigin="1721,13841" coordsize="2,2078">
              <v:shape style="position:absolute;left:1721;top:13841;width:2;height:2078" coordorigin="1721,13841" coordsize="0,2078" path="m1721,15919l1721,13841e" filled="f" stroked="t" strokeweight=".715958pt" strokecolor="#484848">
                <v:path arrowok="t"/>
              </v:shape>
            </v:group>
            <v:group style="position:absolute;left:348;top:14200;width:2;height:948" coordorigin="348,14200" coordsize="2,948">
              <v:shape style="position:absolute;left:348;top:14200;width:2;height:948" coordorigin="348,14200" coordsize="0,948" path="m348,15148l348,14200e" filled="f" stroked="t" strokeweight=".477306pt" strokecolor="#1F1F1F">
                <v:path arrowok="t"/>
              </v:shape>
            </v:group>
            <v:group style="position:absolute;left:2413;top:14200;width:2;height:268" coordorigin="2413,14200" coordsize="2,268">
              <v:shape style="position:absolute;left:2413;top:14200;width:2;height:268" coordorigin="2413,14200" coordsize="0,268" path="m2413,14468l2413,14200e" filled="f" stroked="t" strokeweight=".477306pt" strokecolor="#343434">
                <v:path arrowok="t"/>
              </v:shape>
            </v:group>
            <v:group style="position:absolute;left:2410;top:14411;width:2;height:273" coordorigin="2410,14411" coordsize="2,273">
              <v:shape style="position:absolute;left:2410;top:14411;width:2;height:273" coordorigin="2410,14411" coordsize="0,273" path="m2410,14684l2410,14411e" filled="f" stroked="t" strokeweight=".477306pt" strokecolor="#1F1F1F">
                <v:path arrowok="t"/>
              </v:shape>
            </v:group>
            <v:group style="position:absolute;left:2415;top:14626;width:2;height:1288" coordorigin="2415,14626" coordsize="2,1288">
              <v:shape style="position:absolute;left:2415;top:14626;width:2;height:1288" coordorigin="2415,14626" coordsize="0,1288" path="m2415,15914l2415,14626e" filled="f" stroked="t" strokeweight=".715958pt" strokecolor="#444444">
                <v:path arrowok="t"/>
              </v:shape>
            </v:group>
            <v:group style="position:absolute;left:6845;top:14856;width:558;height:2" coordorigin="6845,14856" coordsize="558,2">
              <v:shape style="position:absolute;left:6845;top:14856;width:558;height:2" coordorigin="6845,14856" coordsize="558,0" path="m6845,14856l7403,14856e" filled="f" stroked="t" strokeweight=".238653pt" strokecolor="#707074">
                <v:path arrowok="t"/>
              </v:shape>
            </v:group>
            <v:group style="position:absolute;left:339;top:15907;width:3102;height:2" coordorigin="339,15907" coordsize="3102,2">
              <v:shape style="position:absolute;left:339;top:15907;width:3102;height:2" coordorigin="339,15907" coordsize="3102,0" path="m339,15907l3441,15907e" filled="f" stroked="t" strokeweight=".954611pt" strokecolor="#6B6B6B">
                <v:path arrowok="t"/>
              </v:shape>
            </v:group>
            <v:group style="position:absolute;left:2816;top:15895;width:8864;height:2" coordorigin="2816,15895" coordsize="8864,2">
              <v:shape style="position:absolute;left:2816;top:15895;width:8864;height:2" coordorigin="2816,15895" coordsize="8864,0" path="m2816,15895l11680,15895e" filled="f" stroked="t" strokeweight=".954611pt" strokecolor="#67676B">
                <v:path arrowok="t"/>
              </v:shape>
            </v:group>
            <v:group style="position:absolute;left:9140;top:15890;width:721;height:2" coordorigin="9140,15890" coordsize="721,2">
              <v:shape style="position:absolute;left:9140;top:15890;width:721;height:2" coordorigin="9140,15890" coordsize="721,0" path="m9140,15890l9861,15890e" filled="f" stroked="t" strokeweight=".477306pt" strokecolor="#4F4F4F">
                <v:path arrowok="t"/>
              </v:shape>
            </v:group>
            <v:group style="position:absolute;left:9804;top:15886;width:263;height:2" coordorigin="9804,15886" coordsize="263,2">
              <v:shape style="position:absolute;left:9804;top:15886;width:263;height:2" coordorigin="9804,15886" coordsize="263,0" path="m9804,15886l10066,15886e" filled="f" stroked="t" strokeweight=".715958pt" strokecolor="#575757">
                <v:path arrowok="t"/>
              </v:shape>
            </v:group>
            <v:group style="position:absolute;left:4790;top:10104;width:2;height:1965" coordorigin="4790,10104" coordsize="2,1965">
              <v:shape style="position:absolute;left:4790;top:10104;width:2;height:1965" coordorigin="4790,10104" coordsize="0,1965" path="m4790,12068l4790,10104e" filled="f" stroked="t" strokeweight="2.6488pt" strokecolor="#EBEBEB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D2D2D"/>
          <w:w w:val="52"/>
        </w:rPr>
        <w:t>:</w:t>
      </w:r>
      <w:r>
        <w:rPr>
          <w:rFonts w:ascii="Arial" w:hAnsi="Arial" w:cs="Arial" w:eastAsia="Arial"/>
          <w:sz w:val="21"/>
          <w:szCs w:val="21"/>
          <w:color w:val="2D2D2D"/>
          <w:spacing w:val="-35"/>
          <w:w w:val="52"/>
        </w:rPr>
        <w:t>:</w:t>
      </w:r>
      <w:r>
        <w:rPr>
          <w:rFonts w:ascii="Arial" w:hAnsi="Arial" w:cs="Arial" w:eastAsia="Arial"/>
          <w:sz w:val="33"/>
          <w:szCs w:val="33"/>
          <w:color w:val="2D2D2D"/>
          <w:spacing w:val="-70"/>
          <w:w w:val="63"/>
        </w:rPr>
        <w:t>"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52"/>
        </w:rPr>
        <w:t>ı</w:t>
      </w:r>
      <w:r>
        <w:rPr>
          <w:rFonts w:ascii="Arial" w:hAnsi="Arial" w:cs="Arial" w:eastAsia="Arial"/>
          <w:sz w:val="21"/>
          <w:szCs w:val="21"/>
          <w:color w:val="2D2D2D"/>
          <w:spacing w:val="-15"/>
          <w:w w:val="52"/>
        </w:rPr>
        <w:t>:</w:t>
      </w:r>
      <w:r>
        <w:rPr>
          <w:rFonts w:ascii="Arial" w:hAnsi="Arial" w:cs="Arial" w:eastAsia="Arial"/>
          <w:sz w:val="33"/>
          <w:szCs w:val="33"/>
          <w:color w:val="2D2D2D"/>
          <w:spacing w:val="-40"/>
          <w:w w:val="63"/>
        </w:rPr>
        <w:t>'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52"/>
        </w:rPr>
        <w:t>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5" w:right="-62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06264"/>
          <w:spacing w:val="0"/>
          <w:w w:val="112"/>
        </w:rPr>
        <w:t>ErgünKAY</w:t>
      </w:r>
      <w:r>
        <w:rPr>
          <w:rFonts w:ascii="Times New Roman" w:hAnsi="Times New Roman" w:cs="Times New Roman" w:eastAsia="Times New Roman"/>
          <w:sz w:val="28"/>
          <w:szCs w:val="28"/>
          <w:color w:val="606264"/>
          <w:spacing w:val="0"/>
          <w:w w:val="11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06264"/>
          <w:spacing w:val="72"/>
          <w:w w:val="11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B80AF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56" w:lineRule="exact"/>
        <w:ind w:left="-39" w:right="-50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8.250198pt;margin-top:3.449439pt;width:36.288002pt;height:42pt;mso-position-horizontal-relative:page;mso-position-vertical-relative:paragraph;z-index:-15490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rPr>
                      <w:rFonts w:ascii="Courier New" w:hAnsi="Courier New" w:cs="Courier New" w:eastAsia="Courier New"/>
                      <w:sz w:val="84"/>
                      <w:szCs w:val="84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84"/>
                      <w:szCs w:val="84"/>
                      <w:color w:val="3A3F77"/>
                      <w:spacing w:val="0"/>
                      <w:w w:val="48"/>
                      <w:i/>
                      <w:position w:val="5"/>
                    </w:rPr>
                    <w:t>"%6</w:t>
                  </w:r>
                  <w:r>
                    <w:rPr>
                      <w:rFonts w:ascii="Courier New" w:hAnsi="Courier New" w:cs="Courier New" w:eastAsia="Courier New"/>
                      <w:sz w:val="84"/>
                      <w:szCs w:val="8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606264"/>
          <w:w w:val="80"/>
        </w:rPr>
        <w:t>Itf</w:t>
      </w:r>
      <w:r>
        <w:rPr>
          <w:rFonts w:ascii="Arial" w:hAnsi="Arial" w:cs="Arial" w:eastAsia="Arial"/>
          <w:sz w:val="25"/>
          <w:szCs w:val="25"/>
          <w:color w:val="606264"/>
          <w:spacing w:val="-4"/>
          <w:w w:val="81"/>
        </w:rPr>
        <w:t>a</w:t>
      </w:r>
      <w:r>
        <w:rPr>
          <w:rFonts w:ascii="Arial" w:hAnsi="Arial" w:cs="Arial" w:eastAsia="Arial"/>
          <w:sz w:val="25"/>
          <w:szCs w:val="25"/>
          <w:color w:val="3D3D3D"/>
          <w:spacing w:val="-14"/>
          <w:w w:val="108"/>
        </w:rPr>
        <w:t>i</w:t>
      </w:r>
      <w:r>
        <w:rPr>
          <w:rFonts w:ascii="Arial" w:hAnsi="Arial" w:cs="Arial" w:eastAsia="Arial"/>
          <w:sz w:val="25"/>
          <w:szCs w:val="25"/>
          <w:color w:val="606264"/>
          <w:spacing w:val="0"/>
          <w:w w:val="73"/>
        </w:rPr>
        <w:t>ye</w:t>
      </w:r>
      <w:r>
        <w:rPr>
          <w:rFonts w:ascii="Arial" w:hAnsi="Arial" w:cs="Arial" w:eastAsia="Arial"/>
          <w:sz w:val="25"/>
          <w:szCs w:val="25"/>
          <w:color w:val="606264"/>
          <w:spacing w:val="-26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606264"/>
          <w:spacing w:val="0"/>
          <w:w w:val="64"/>
        </w:rPr>
        <w:t>G</w:t>
      </w:r>
      <w:r>
        <w:rPr>
          <w:rFonts w:ascii="Arial" w:hAnsi="Arial" w:cs="Arial" w:eastAsia="Arial"/>
          <w:sz w:val="25"/>
          <w:szCs w:val="25"/>
          <w:color w:val="606264"/>
          <w:spacing w:val="3"/>
          <w:w w:val="64"/>
        </w:rPr>
        <w:t>O</w:t>
      </w:r>
      <w:r>
        <w:rPr>
          <w:rFonts w:ascii="Arial" w:hAnsi="Arial" w:cs="Arial" w:eastAsia="Arial"/>
          <w:sz w:val="25"/>
          <w:szCs w:val="25"/>
          <w:color w:val="4F4F50"/>
          <w:spacing w:val="0"/>
          <w:w w:val="64"/>
        </w:rPr>
        <w:t>ney</w:t>
      </w:r>
      <w:r>
        <w:rPr>
          <w:rFonts w:ascii="Arial" w:hAnsi="Arial" w:cs="Arial" w:eastAsia="Arial"/>
          <w:sz w:val="25"/>
          <w:szCs w:val="25"/>
          <w:color w:val="4F4F50"/>
          <w:spacing w:val="10"/>
          <w:w w:val="64"/>
        </w:rPr>
        <w:t> </w:t>
      </w:r>
      <w:r>
        <w:rPr>
          <w:rFonts w:ascii="Arial" w:hAnsi="Arial" w:cs="Arial" w:eastAsia="Arial"/>
          <w:sz w:val="25"/>
          <w:szCs w:val="25"/>
          <w:color w:val="606264"/>
          <w:spacing w:val="0"/>
          <w:w w:val="71"/>
        </w:rPr>
        <w:t>B</w:t>
      </w:r>
      <w:r>
        <w:rPr>
          <w:rFonts w:ascii="Arial" w:hAnsi="Arial" w:cs="Arial" w:eastAsia="Arial"/>
          <w:sz w:val="25"/>
          <w:szCs w:val="25"/>
          <w:color w:val="606264"/>
          <w:spacing w:val="-1"/>
          <w:w w:val="72"/>
        </w:rPr>
        <w:t>ö</w:t>
      </w:r>
      <w:r>
        <w:rPr>
          <w:rFonts w:ascii="Arial" w:hAnsi="Arial" w:cs="Arial" w:eastAsia="Arial"/>
          <w:sz w:val="25"/>
          <w:szCs w:val="25"/>
          <w:color w:val="3D3D3D"/>
          <w:spacing w:val="-18"/>
          <w:w w:val="130"/>
        </w:rPr>
        <w:t>l</w:t>
      </w:r>
      <w:r>
        <w:rPr>
          <w:rFonts w:ascii="Arial" w:hAnsi="Arial" w:cs="Arial" w:eastAsia="Arial"/>
          <w:sz w:val="25"/>
          <w:szCs w:val="25"/>
          <w:color w:val="606264"/>
          <w:spacing w:val="-1"/>
          <w:w w:val="75"/>
        </w:rPr>
        <w:t>g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68"/>
        </w:rPr>
        <w:t>e</w:t>
      </w:r>
      <w:r>
        <w:rPr>
          <w:rFonts w:ascii="Arial" w:hAnsi="Arial" w:cs="Arial" w:eastAsia="Arial"/>
          <w:sz w:val="25"/>
          <w:szCs w:val="25"/>
          <w:color w:val="2D2D2D"/>
          <w:spacing w:val="-26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606264"/>
          <w:spacing w:val="0"/>
          <w:w w:val="72"/>
        </w:rPr>
        <w:t>A</w:t>
      </w:r>
      <w:r>
        <w:rPr>
          <w:rFonts w:ascii="Arial" w:hAnsi="Arial" w:cs="Arial" w:eastAsia="Arial"/>
          <w:sz w:val="25"/>
          <w:szCs w:val="25"/>
          <w:color w:val="606264"/>
          <w:spacing w:val="-6"/>
          <w:w w:val="73"/>
        </w:rPr>
        <w:t>m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76"/>
        </w:rPr>
        <w:t>ir</w:t>
      </w:r>
      <w:r>
        <w:rPr>
          <w:rFonts w:ascii="Arial" w:hAnsi="Arial" w:cs="Arial" w:eastAsia="Arial"/>
          <w:sz w:val="25"/>
          <w:szCs w:val="25"/>
          <w:color w:val="606264"/>
          <w:spacing w:val="0"/>
          <w:w w:val="108"/>
        </w:rPr>
        <w:t>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92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77099"/>
          <w:spacing w:val="0"/>
          <w:w w:val="72"/>
        </w:rPr>
        <w:t>:::=:-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25" w:lineRule="exact"/>
        <w:ind w:right="-20"/>
        <w:jc w:val="left"/>
        <w:tabs>
          <w:tab w:pos="11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0A0A0"/>
          <w:w w:val="141"/>
          <w:position w:val="4"/>
        </w:rPr>
        <w:t>'</w:t>
      </w:r>
      <w:r>
        <w:rPr>
          <w:rFonts w:ascii="Arial" w:hAnsi="Arial" w:cs="Arial" w:eastAsia="Arial"/>
          <w:sz w:val="18"/>
          <w:szCs w:val="18"/>
          <w:color w:val="A0A0A0"/>
          <w:spacing w:val="-22"/>
          <w:w w:val="141"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A0A0A0"/>
          <w:spacing w:val="0"/>
          <w:w w:val="132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A0A0A0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-3"/>
          <w:w w:val="155"/>
          <w:position w:val="4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606264"/>
          <w:spacing w:val="0"/>
          <w:w w:val="493"/>
          <w:position w:val="4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606264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06264"/>
          <w:spacing w:val="-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13"/>
          <w:w w:val="201"/>
          <w:position w:val="-4"/>
        </w:rPr>
        <w:t>'</w:t>
      </w:r>
      <w:r>
        <w:rPr>
          <w:rFonts w:ascii="Arial" w:hAnsi="Arial" w:cs="Arial" w:eastAsia="Arial"/>
          <w:sz w:val="42"/>
          <w:szCs w:val="42"/>
          <w:color w:val="757777"/>
          <w:spacing w:val="0"/>
          <w:w w:val="52"/>
          <w:position w:val="4"/>
        </w:rPr>
        <w:t>"'</w:t>
      </w:r>
      <w:r>
        <w:rPr>
          <w:rFonts w:ascii="Arial" w:hAnsi="Arial" w:cs="Arial" w:eastAsia="Arial"/>
          <w:sz w:val="42"/>
          <w:szCs w:val="42"/>
          <w:color w:val="757777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42"/>
          <w:szCs w:val="42"/>
          <w:color w:val="757777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6"/>
          <w:szCs w:val="6"/>
          <w:color w:val="878789"/>
          <w:spacing w:val="0"/>
          <w:w w:val="154"/>
          <w:position w:val="1"/>
        </w:rPr>
        <w:t>#</w:t>
      </w:r>
      <w:r>
        <w:rPr>
          <w:rFonts w:ascii="Times New Roman" w:hAnsi="Times New Roman" w:cs="Times New Roman" w:eastAsia="Times New Roman"/>
          <w:sz w:val="6"/>
          <w:szCs w:val="6"/>
          <w:color w:val="878789"/>
          <w:spacing w:val="2"/>
          <w:w w:val="154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0A0A0"/>
          <w:spacing w:val="0"/>
          <w:w w:val="100"/>
          <w:position w:val="1"/>
        </w:rPr>
        <w:t>&gt;</w:t>
      </w:r>
      <w:r>
        <w:rPr>
          <w:rFonts w:ascii="Times New Roman" w:hAnsi="Times New Roman" w:cs="Times New Roman" w:eastAsia="Times New Roman"/>
          <w:sz w:val="8"/>
          <w:szCs w:val="8"/>
          <w:color w:val="A0A0A0"/>
          <w:spacing w:val="0"/>
          <w:w w:val="100"/>
          <w:position w:val="1"/>
        </w:rPr>
        <w:t>(,</w:t>
      </w:r>
      <w:r>
        <w:rPr>
          <w:rFonts w:ascii="Times New Roman" w:hAnsi="Times New Roman" w:cs="Times New Roman" w:eastAsia="Times New Roman"/>
          <w:sz w:val="8"/>
          <w:szCs w:val="8"/>
          <w:color w:val="A0A0A0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A0A0A0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57777"/>
          <w:spacing w:val="0"/>
          <w:w w:val="388"/>
          <w:position w:val="1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429" w:lineRule="exact"/>
        <w:ind w:left="387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56"/>
          <w:position w:val="26"/>
        </w:rPr>
        <w:t>o4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56"/>
          <w:position w:val="2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13"/>
          <w:w w:val="56"/>
          <w:position w:val="26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-22"/>
          <w:w w:val="143"/>
          <w:i/>
          <w:position w:val="26"/>
        </w:rPr>
        <w:t>!</w:t>
      </w:r>
      <w:r>
        <w:rPr>
          <w:rFonts w:ascii="Arial" w:hAnsi="Arial" w:cs="Arial" w:eastAsia="Arial"/>
          <w:sz w:val="16"/>
          <w:szCs w:val="16"/>
          <w:color w:val="757777"/>
          <w:spacing w:val="0"/>
          <w:w w:val="65"/>
          <w:i/>
          <w:position w:val="26"/>
        </w:rPr>
        <w:t>f</w:t>
      </w:r>
      <w:r>
        <w:rPr>
          <w:rFonts w:ascii="Arial" w:hAnsi="Arial" w:cs="Arial" w:eastAsia="Arial"/>
          <w:sz w:val="16"/>
          <w:szCs w:val="16"/>
          <w:color w:val="757777"/>
          <w:spacing w:val="-54"/>
          <w:w w:val="66"/>
          <w:i/>
          <w:position w:val="26"/>
        </w:rPr>
        <w:t>J</w:t>
      </w:r>
      <w:r>
        <w:rPr>
          <w:rFonts w:ascii="Arial" w:hAnsi="Arial" w:cs="Arial" w:eastAsia="Arial"/>
          <w:sz w:val="46"/>
          <w:szCs w:val="46"/>
          <w:color w:val="606264"/>
          <w:spacing w:val="0"/>
          <w:w w:val="104"/>
          <w:position w:val="1"/>
        </w:rPr>
        <w:t>·</w:t>
      </w:r>
      <w:r>
        <w:rPr>
          <w:rFonts w:ascii="Arial" w:hAnsi="Arial" w:cs="Arial" w:eastAsia="Arial"/>
          <w:sz w:val="46"/>
          <w:szCs w:val="46"/>
          <w:color w:val="606264"/>
          <w:spacing w:val="5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0A0A0"/>
          <w:spacing w:val="-6"/>
          <w:w w:val="73"/>
          <w:i/>
          <w:position w:val="11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A0A0A0"/>
          <w:spacing w:val="-44"/>
          <w:w w:val="105"/>
          <w:i/>
          <w:position w:val="11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757777"/>
          <w:spacing w:val="0"/>
          <w:w w:val="81"/>
          <w:i/>
          <w:position w:val="11"/>
        </w:rPr>
        <w:t>.-</w:t>
      </w:r>
      <w:r>
        <w:rPr>
          <w:rFonts w:ascii="Times New Roman" w:hAnsi="Times New Roman" w:cs="Times New Roman" w:eastAsia="Times New Roman"/>
          <w:sz w:val="32"/>
          <w:szCs w:val="32"/>
          <w:color w:val="757777"/>
          <w:spacing w:val="-27"/>
          <w:w w:val="81"/>
          <w:i/>
          <w:position w:val="11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606264"/>
          <w:spacing w:val="-10"/>
          <w:w w:val="54"/>
          <w:position w:val="23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B3B5BC"/>
          <w:spacing w:val="-40"/>
          <w:w w:val="28"/>
          <w:i/>
          <w:position w:val="1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606264"/>
          <w:spacing w:val="-10"/>
          <w:w w:val="54"/>
          <w:position w:val="23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B3B5BC"/>
          <w:spacing w:val="-85"/>
          <w:w w:val="28"/>
          <w:i/>
          <w:position w:val="1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606264"/>
          <w:spacing w:val="0"/>
          <w:w w:val="54"/>
          <w:position w:val="2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606264"/>
          <w:spacing w:val="-1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57777"/>
          <w:spacing w:val="0"/>
          <w:w w:val="169"/>
          <w:position w:val="23"/>
        </w:rPr>
        <w:t>•'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60"/>
          <w:cols w:num="5" w:equalWidth="0">
            <w:col w:w="640" w:space="1845"/>
            <w:col w:w="2078" w:space="838"/>
            <w:col w:w="480" w:space="838"/>
            <w:col w:w="264" w:space="2309"/>
            <w:col w:w="222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.891054pt;margin-top:32.063095pt;width:562.895916pt;height:774.453393pt;mso-position-horizontal-relative:page;mso-position-vertical-relative:page;z-index:-15488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521" w:hRule="exact"/>
                    </w:trPr>
                    <w:tc>
                      <w:tcPr>
                        <w:tcW w:w="2036" w:type="dxa"/>
                        <w:gridSpan w:val="3"/>
                        <w:tcBorders>
                          <w:top w:val="single" w:sz="5.67984" w:space="0" w:color="777777"/>
                          <w:bottom w:val="single" w:sz="5.67984" w:space="0" w:color="575757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867" w:lineRule="exact"/>
                          <w:ind w:left="534" w:right="697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93"/>
                            <w:szCs w:val="93"/>
                            <w:color w:val="333333"/>
                            <w:spacing w:val="-576"/>
                            <w:w w:val="131"/>
                            <w:b/>
                            <w:bCs/>
                            <w:position w:val="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33333"/>
                            <w:spacing w:val="5"/>
                            <w:w w:val="118"/>
                            <w:position w:val="-11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33333"/>
                            <w:spacing w:val="0"/>
                            <w:w w:val="118"/>
                            <w:position w:val="-11"/>
                          </w:rPr>
                          <w:t>Z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33333"/>
                            <w:spacing w:val="-21"/>
                            <w:w w:val="100"/>
                            <w:position w:val="-1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33333"/>
                            <w:spacing w:val="0"/>
                            <w:w w:val="117"/>
                            <w:position w:val="-11"/>
                          </w:rPr>
                          <w:t>MIR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0" w:lineRule="exact"/>
                          <w:ind w:left="453" w:right="473"/>
                          <w:jc w:val="center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33333"/>
                            <w:spacing w:val="0"/>
                            <w:w w:val="102"/>
                            <w:b/>
                            <w:bCs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2" w:lineRule="exact"/>
                          <w:ind w:left="531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33333"/>
                            <w:spacing w:val="0"/>
                            <w:w w:val="115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80" w:type="dxa"/>
                        <w:gridSpan w:val="7"/>
                        <w:tcBorders>
                          <w:top w:val="single" w:sz="5.67984" w:space="0" w:color="60606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18" w:right="1809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6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1"/>
                            <w:w w:val="10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6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2" w:after="0" w:line="240" w:lineRule="auto"/>
                          <w:ind w:left="1629" w:right="1932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1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8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6"/>
                          </w:rPr>
                          <w:t>BAŞKANLIGI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8" w:after="0" w:line="228" w:lineRule="exact"/>
                          <w:ind w:left="116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7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4" w:after="0" w:line="240" w:lineRule="auto"/>
                          <w:ind w:left="2273" w:right="2631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w w:val="98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5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393" w:type="dxa"/>
                        <w:tcBorders>
                          <w:top w:val="single" w:sz="5.67984" w:space="0" w:color="545454"/>
                          <w:bottom w:val="single" w:sz="5.67984" w:space="0" w:color="5B5B5B"/>
                          <w:left w:val="nil" w:sz="6" w:space="0" w:color="auto"/>
                          <w:right w:val="single" w:sz="5.67984" w:space="0" w:color="606060"/>
                        </w:tcBorders>
                      </w:tcPr>
                      <w:p>
                        <w:pPr>
                          <w:spacing w:before="0" w:after="0" w:line="1331" w:lineRule="exact"/>
                          <w:ind w:left="74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27"/>
                            <w:szCs w:val="12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27"/>
                            <w:szCs w:val="127"/>
                            <w:color w:val="464646"/>
                            <w:spacing w:val="0"/>
                            <w:w w:val="177"/>
                            <w:b/>
                            <w:bCs/>
                            <w:position w:val="1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7"/>
                            <w:szCs w:val="12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1209" w:type="dxa"/>
                        <w:gridSpan w:val="11"/>
                        <w:tcBorders>
                          <w:top w:val="nil" w:sz="6" w:space="0" w:color="auto"/>
                          <w:bottom w:val="single" w:sz="5.67984" w:space="0" w:color="5B5B5B"/>
                          <w:left w:val="single" w:sz="5.67984" w:space="0" w:color="4F4F4F"/>
                          <w:right w:val="single" w:sz="5.67984" w:space="0" w:color="606060"/>
                        </w:tcBorders>
                      </w:tcPr>
                      <w:p>
                        <w:pPr>
                          <w:spacing w:before="0" w:after="0" w:line="234" w:lineRule="exact"/>
                          <w:ind w:left="11" w:right="-20"/>
                          <w:jc w:val="left"/>
                          <w:tabs>
                            <w:tab w:pos="1360" w:val="left"/>
                            <w:tab w:pos="3000" w:val="left"/>
                            <w:tab w:pos="5400" w:val="left"/>
                            <w:tab w:pos="746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Qla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8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"/>
                            <w:w w:val="98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"/>
                            <w:w w:val="88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05.20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33333"/>
                            <w:spacing w:val="-19"/>
                            <w:w w:val="12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21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0"/>
                            <w:w w:val="12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55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11"/>
                            <w:w w:val="55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94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11"/>
                            <w:w w:val="94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15:44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90"/>
                            <w:position w:val="-1"/>
                          </w:rPr>
                          <w:t>!Tel: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3"/>
                            <w:w w:val="9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531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916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66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84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1209" w:type="dxa"/>
                        <w:gridSpan w:val="11"/>
                        <w:tcBorders>
                          <w:top w:val="single" w:sz="5.67984" w:space="0" w:color="5B5B5B"/>
                          <w:bottom w:val="single" w:sz="5.67984" w:space="0" w:color="575757"/>
                          <w:left w:val="single" w:sz="5.67984" w:space="0" w:color="4F4F4F"/>
                          <w:right w:val="single" w:sz="5.67984" w:space="0" w:color="606060"/>
                        </w:tcBorders>
                      </w:tcPr>
                      <w:p>
                        <w:pPr>
                          <w:spacing w:before="0" w:after="0" w:line="224" w:lineRule="exact"/>
                          <w:ind w:left="20" w:right="-20"/>
                          <w:jc w:val="left"/>
                          <w:tabs>
                            <w:tab w:pos="1380" w:val="left"/>
                            <w:tab w:pos="3040" w:val="left"/>
                            <w:tab w:pos="4400" w:val="left"/>
                            <w:tab w:pos="542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1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6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4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28.05.20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33333"/>
                            <w:spacing w:val="-15"/>
                            <w:w w:val="109"/>
                            <w:position w:val="-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9"/>
                            <w:position w:val="-1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53"/>
                            <w:w w:val="109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9"/>
                            <w:w w:val="94"/>
                            <w:position w:val="-1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  <w:position w:val="-1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1"/>
                            <w:w w:val="94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:3579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2"/>
                            <w:w w:val="93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  <w:position w:val="-1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7"/>
                            <w:w w:val="93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29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22"/>
                            <w:w w:val="129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"/>
                            <w:w w:val="100"/>
                            <w:position w:val="-1"/>
                          </w:rPr>
                          <w:t>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position w:val="-1"/>
                          </w:rPr>
                          <w:t>zge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TOPRAK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11209" w:type="dxa"/>
                        <w:gridSpan w:val="11"/>
                        <w:tcBorders>
                          <w:top w:val="single" w:sz="5.67984" w:space="0" w:color="575757"/>
                          <w:bottom w:val="nil" w:sz="6" w:space="0" w:color="auto"/>
                          <w:left w:val="single" w:sz="5.67984" w:space="0" w:color="4F4F4F"/>
                          <w:right w:val="single" w:sz="5.67984" w:space="0" w:color="606060"/>
                        </w:tcBorders>
                      </w:tcPr>
                      <w:p>
                        <w:pPr>
                          <w:spacing w:before="0" w:after="0" w:line="229" w:lineRule="exact"/>
                          <w:ind w:left="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2"/>
                          </w:rPr>
                          <w:t>Bildirilerı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6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Adres: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Yenikö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Otobarı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Köprü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altı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</w:rPr>
                          <w:t>TORBAL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7"/>
                            <w:w w:val="9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65656"/>
                            <w:spacing w:val="0"/>
                            <w:w w:val="100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65656"/>
                            <w:spacing w:val="-8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İZMiR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1209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4F4F4F"/>
                          <w:right w:val="single" w:sz="5.67984" w:space="0" w:color="606060"/>
                        </w:tcBorders>
                      </w:tcPr>
                      <w:p>
                        <w:pPr>
                          <w:spacing w:before="6" w:after="0" w:line="240" w:lineRule="auto"/>
                          <w:ind w:left="20" w:right="-20"/>
                          <w:jc w:val="left"/>
                          <w:tabs>
                            <w:tab w:pos="138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9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8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niköyMahallesi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Otoba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5"/>
                          </w:rPr>
                          <w:t>KöQiil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8"/>
                            <w:w w:val="8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altı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0"/>
                          </w:rPr>
                          <w:t>TORBAL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"/>
                            <w:w w:val="9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90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4"/>
                            <w:w w:val="9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11209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4F4F4F"/>
                          <w:right w:val="single" w:sz="5.67984" w:space="0" w:color="606060"/>
                        </w:tcBorders>
                      </w:tcPr>
                      <w:p>
                        <w:pPr>
                          <w:spacing w:before="4" w:after="0" w:line="240" w:lineRule="auto"/>
                          <w:ind w:left="20" w:right="-20"/>
                          <w:jc w:val="left"/>
                          <w:tabs>
                            <w:tab w:pos="1360" w:val="left"/>
                            <w:tab w:pos="3960" w:val="left"/>
                            <w:tab w:pos="718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2"/>
                          </w:rPr>
                          <w:t>Yangııı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2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2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6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7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15" w:hRule="exact"/>
                    </w:trPr>
                    <w:tc>
                      <w:tcPr>
                        <w:tcW w:w="3539" w:type="dxa"/>
                        <w:vMerge w:val="restart"/>
                        <w:gridSpan w:val="4"/>
                        <w:tcBorders>
                          <w:top w:val="single" w:sz="5.67984" w:space="0" w:color="575757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7" w:lineRule="exact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0"/>
                            <w:w w:val="5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25"/>
                          </w:rPr>
                          <w:t>se: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934" w:type="dxa"/>
                        <w:gridSpan w:val="2"/>
                        <w:tcBorders>
                          <w:top w:val="single" w:sz="5.67984" w:space="0" w:color="575757"/>
                          <w:bottom w:val="single" w:sz="5.67984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3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0"/>
                            <w:w w:val="100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0"/>
                            <w:w w:val="100"/>
                          </w:rPr>
                          <w:t>Şekl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6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6E707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40" w:lineRule="auto"/>
                          <w:ind w:left="9" w:right="-2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33333"/>
                            <w:spacing w:val="0"/>
                            <w:w w:val="100"/>
                          </w:rPr>
                          <w:t>Rctonarnı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33333"/>
                            <w:spacing w:val="0"/>
                            <w:w w:val="100"/>
                          </w:rPr>
                          <w:t>c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33333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33333"/>
                            <w:spacing w:val="0"/>
                            <w:w w:val="115"/>
                          </w:rPr>
                          <w:t>K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33333"/>
                            <w:spacing w:val="-13"/>
                            <w:w w:val="115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565656"/>
                            <w:spacing w:val="0"/>
                            <w:w w:val="115"/>
                          </w:rPr>
                          <w:t>ıt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565656"/>
                            <w:spacing w:val="-20"/>
                            <w:w w:val="115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33333"/>
                            <w:spacing w:val="0"/>
                            <w:w w:val="115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33333"/>
                            <w:spacing w:val="45"/>
                            <w:w w:val="11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464646"/>
                            <w:spacing w:val="9"/>
                            <w:w w:val="100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1F1F1F"/>
                            <w:spacing w:val="-3"/>
                            <w:w w:val="100"/>
                          </w:rPr>
                          <w:t>h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56565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565656"/>
                            <w:spacing w:val="4"/>
                            <w:w w:val="100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33333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164" w:type="dxa"/>
                        <w:vMerge w:val="restart"/>
                        <w:tcBorders>
                          <w:top w:val="single" w:sz="5.67984" w:space="0" w:color="575757"/>
                          <w:left w:val="nil" w:sz="6" w:space="0" w:color="auto"/>
                          <w:right w:val="single" w:sz="7.57312" w:space="0" w:color="4F4F4F"/>
                        </w:tcBorders>
                      </w:tcPr>
                      <w:p>
                        <w:pPr>
                          <w:spacing w:before="1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75" w:lineRule="exact"/>
                          <w:ind w:left="2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0"/>
                            <w:w w:val="100"/>
                            <w:position w:val="-3"/>
                          </w:rPr>
                          <w:t>Çelik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0"/>
                            <w:w w:val="100"/>
                            <w:position w:val="-3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4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33333"/>
                            <w:spacing w:val="0"/>
                            <w:w w:val="100"/>
                            <w:position w:val="-3"/>
                          </w:rPr>
                          <w:t>Diğer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38" w:lineRule="exact"/>
                          <w:ind w:left="464" w:right="-169"/>
                          <w:jc w:val="left"/>
                          <w:tabs>
                            <w:tab w:pos="114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333333"/>
                            <w:spacing w:val="0"/>
                            <w:w w:val="50"/>
                            <w:position w:val="-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333333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333333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  <w:position w:val="3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572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7.57312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66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0"/>
                            <w:w w:val="9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09" w:hRule="exact"/>
                    </w:trPr>
                    <w:tc>
                      <w:tcPr>
                        <w:tcW w:w="3539" w:type="dxa"/>
                        <w:vMerge/>
                        <w:gridSpan w:val="4"/>
                        <w:tcBorders>
                          <w:bottom w:val="single" w:sz="5.67984" w:space="0" w:color="707070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934" w:type="dxa"/>
                        <w:gridSpan w:val="2"/>
                        <w:tcBorders>
                          <w:top w:val="single" w:sz="5.67984" w:space="0" w:color="646464"/>
                          <w:bottom w:val="single" w:sz="7.57312" w:space="0" w:color="484848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92" w:lineRule="exact"/>
                          <w:ind w:left="816" w:right="-20"/>
                          <w:jc w:val="left"/>
                          <w:tabs>
                            <w:tab w:pos="1400" w:val="left"/>
                          </w:tabs>
                          <w:rPr>
                            <w:rFonts w:ascii="Arial" w:hAnsi="Arial" w:cs="Arial" w:eastAsia="Arial"/>
                            <w:sz w:val="34"/>
                            <w:szCs w:val="3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464646"/>
                            <w:spacing w:val="0"/>
                            <w:w w:val="54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464646"/>
                            <w:spacing w:val="-43"/>
                            <w:w w:val="54"/>
                            <w:position w:val="-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464646"/>
                            <w:spacing w:val="0"/>
                            <w:w w:val="100"/>
                            <w:position w:val="-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464646"/>
                            <w:spacing w:val="0"/>
                            <w:w w:val="100"/>
                            <w:position w:val="-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333333"/>
                            <w:spacing w:val="0"/>
                            <w:w w:val="54"/>
                            <w:position w:val="-5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4"/>
                            <w:szCs w:val="3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164" w:type="dxa"/>
                        <w:vMerge/>
                        <w:tcBorders>
                          <w:bottom w:val="single" w:sz="5.67984" w:space="0" w:color="6B6B6B"/>
                          <w:left w:val="nil" w:sz="6" w:space="0" w:color="auto"/>
                          <w:right w:val="single" w:sz="7.57312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572" w:type="dxa"/>
                        <w:gridSpan w:val="4"/>
                        <w:tcBorders>
                          <w:top w:val="nil" w:sz="6" w:space="0" w:color="auto"/>
                          <w:bottom w:val="single" w:sz="5.67984" w:space="0" w:color="6B6B6B"/>
                          <w:left w:val="single" w:sz="7.57312" w:space="0" w:color="4F4F4F"/>
                          <w:right w:val="single" w:sz="7.57312" w:space="0" w:color="606060"/>
                        </w:tcBorders>
                      </w:tcPr>
                      <w:p>
                        <w:pPr>
                          <w:spacing w:before="18" w:after="0" w:line="240" w:lineRule="auto"/>
                          <w:ind w:left="4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91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29"/>
                            <w:w w:val="9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15:56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0" w:hRule="exact"/>
                    </w:trPr>
                    <w:tc>
                      <w:tcPr>
                        <w:tcW w:w="2036" w:type="dxa"/>
                        <w:gridSpan w:val="3"/>
                        <w:tcBorders>
                          <w:top w:val="single" w:sz="5.67984" w:space="0" w:color="707070"/>
                          <w:bottom w:val="single" w:sz="5.67984" w:space="0" w:color="707070"/>
                          <w:left w:val="single" w:sz="5.67984" w:space="0" w:color="4F4F4F"/>
                          <w:right w:val="single" w:sz="5.67984" w:space="0" w:color="4F4F4F"/>
                        </w:tcBorders>
                      </w:tcPr>
                      <w:p>
                        <w:pPr>
                          <w:spacing w:before="3" w:after="0" w:line="240" w:lineRule="auto"/>
                          <w:ind w:left="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2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3" w:type="dxa"/>
                        <w:gridSpan w:val="8"/>
                        <w:tcBorders>
                          <w:top w:val="nil" w:sz="6" w:space="0" w:color="auto"/>
                          <w:bottom w:val="single" w:sz="5.67984" w:space="0" w:color="707070"/>
                          <w:left w:val="single" w:sz="5.67984" w:space="0" w:color="4F4F4F"/>
                          <w:right w:val="single" w:sz="7.57312" w:space="0" w:color="606060"/>
                        </w:tcBorders>
                      </w:tcPr>
                      <w:p>
                        <w:pPr>
                          <w:spacing w:before="14" w:after="0" w:line="240" w:lineRule="auto"/>
                          <w:ind w:left="5" w:right="-20"/>
                          <w:jc w:val="left"/>
                          <w:tabs>
                            <w:tab w:pos="356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Sahibi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5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29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64646"/>
                            <w:spacing w:val="0"/>
                            <w:w w:val="98"/>
                          </w:rPr>
                          <w:t>IKiracı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64646"/>
                            <w:spacing w:val="-20"/>
                            <w:w w:val="9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6" w:hRule="exact"/>
                    </w:trPr>
                    <w:tc>
                      <w:tcPr>
                        <w:tcW w:w="2036" w:type="dxa"/>
                        <w:vMerge w:val="restart"/>
                        <w:gridSpan w:val="3"/>
                        <w:tcBorders>
                          <w:top w:val="single" w:sz="5.67984" w:space="0" w:color="707070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2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" w:after="0" w:line="240" w:lineRule="auto"/>
                          <w:ind w:left="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3" w:type="dxa"/>
                        <w:gridSpan w:val="8"/>
                        <w:tcBorders>
                          <w:top w:val="single" w:sz="5.67984" w:space="0" w:color="707070"/>
                          <w:bottom w:val="nil" w:sz="6" w:space="0" w:color="auto"/>
                          <w:left w:val="single" w:sz="5.67984" w:space="0" w:color="4F4F4F"/>
                          <w:right w:val="single" w:sz="3.78656" w:space="0" w:color="3F3F3F"/>
                        </w:tcBorders>
                      </w:tcPr>
                      <w:p>
                        <w:pPr>
                          <w:spacing w:before="0" w:after="0" w:line="229" w:lineRule="exact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ŞEN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2" w:hRule="exact"/>
                    </w:trPr>
                    <w:tc>
                      <w:tcPr>
                        <w:tcW w:w="2036" w:type="dxa"/>
                        <w:vMerge/>
                        <w:gridSpan w:val="3"/>
                        <w:tcBorders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6" w:type="dxa"/>
                        <w:vMerge w:val="restart"/>
                        <w:gridSpan w:val="2"/>
                        <w:tcBorders>
                          <w:top w:val="single" w:sz="5.67984" w:space="0" w:color="575757"/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>
                          <w:spacing w:before="0" w:after="0" w:line="227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5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Plakası:3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596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06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5B5B5B"/>
                          <w:right w:val="single" w:sz="7.57312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kı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15:45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20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7.57312" w:space="0" w:color="575757"/>
                          <w:right w:val="single" w:sz="5.67984" w:space="0" w:color="5B5B5B"/>
                        </w:tcBorders>
                      </w:tcPr>
                      <w:p>
                        <w:pPr>
                          <w:spacing w:before="4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4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5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15:52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6" w:hRule="exact"/>
                    </w:trPr>
                    <w:tc>
                      <w:tcPr>
                        <w:tcW w:w="2036" w:type="dxa"/>
                        <w:vMerge/>
                        <w:gridSpan w:val="3"/>
                        <w:tcBorders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6" w:type="dxa"/>
                        <w:vMerge/>
                        <w:gridSpan w:val="2"/>
                        <w:tcBorders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26" w:type="dxa"/>
                        <w:gridSpan w:val="6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5B5B5B"/>
                          <w:right w:val="single" w:sz="5.67984" w:space="0" w:color="5B5B5B"/>
                        </w:tcBorders>
                      </w:tcPr>
                      <w:p>
                        <w:pPr>
                          <w:spacing w:before="8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0"/>
                            <w:w w:val="8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11"/>
                            <w:w w:val="62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2"/>
                            <w:w w:val="99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</w:rPr>
                          <w:t>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7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2036" w:type="dxa"/>
                        <w:vMerge/>
                        <w:gridSpan w:val="3"/>
                        <w:tcBorders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6" w:type="dxa"/>
                        <w:vMerge/>
                        <w:gridSpan w:val="2"/>
                        <w:tcBorders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26" w:type="dxa"/>
                        <w:gridSpan w:val="6"/>
                        <w:tcBorders>
                          <w:top w:val="nil" w:sz="6" w:space="0" w:color="auto"/>
                          <w:bottom w:val="single" w:sz="5.67984" w:space="0" w:color="575757"/>
                          <w:left w:val="single" w:sz="5.67984" w:space="0" w:color="5B5B5B"/>
                          <w:right w:val="single" w:sz="3.78656" w:space="0" w:color="3B3B3B"/>
                        </w:tcBorders>
                      </w:tcPr>
                      <w:p>
                        <w:pPr>
                          <w:spacing w:before="6" w:after="0" w:line="225" w:lineRule="exact"/>
                          <w:ind w:left="2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54"/>
                            <w:position w:val="-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9"/>
                            <w:w w:val="54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6" w:hRule="exact"/>
                    </w:trPr>
                    <w:tc>
                      <w:tcPr>
                        <w:tcW w:w="2036" w:type="dxa"/>
                        <w:vMerge/>
                        <w:gridSpan w:val="3"/>
                        <w:tcBorders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6" w:type="dxa"/>
                        <w:vMerge/>
                        <w:gridSpan w:val="2"/>
                        <w:tcBorders>
                          <w:bottom w:val="nil" w:sz="6" w:space="0" w:color="auto"/>
                          <w:left w:val="single" w:sz="5.67984" w:space="0" w:color="4F4F4F"/>
                          <w:right w:val="single" w:sz="5.679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26" w:type="dxa"/>
                        <w:gridSpan w:val="6"/>
                        <w:tcBorders>
                          <w:top w:val="single" w:sz="5.67984" w:space="0" w:color="575757"/>
                          <w:bottom w:val="nil" w:sz="6" w:space="0" w:color="auto"/>
                          <w:left w:val="single" w:sz="5.67984" w:space="0" w:color="5B5B5B"/>
                          <w:right w:val="single" w:sz="5.67984" w:space="0" w:color="4F4F4F"/>
                        </w:tcBorders>
                      </w:tcPr>
                      <w:p>
                        <w:pPr>
                          <w:spacing w:before="0" w:after="0" w:line="229" w:lineRule="exact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97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11"/>
                            <w:w w:val="9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2036" w:type="dxa"/>
                        <w:vMerge/>
                        <w:gridSpan w:val="3"/>
                        <w:tcBorders>
                          <w:bottom w:val="nil" w:sz="6" w:space="0" w:color="auto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6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3.78656" w:space="0" w:color="2F2F2F"/>
                          <w:right w:val="single" w:sz="5.67984" w:space="0" w:color="5B5B5B"/>
                        </w:tcBorders>
                      </w:tcPr>
                      <w:p>
                        <w:pPr>
                          <w:spacing w:before="8" w:after="0" w:line="230" w:lineRule="exact"/>
                          <w:ind w:left="2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6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8"/>
                          </w:rPr>
                          <w:t>Sayıs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5"/>
                            <w:w w:val="98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29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26" w:type="dxa"/>
                        <w:gridSpan w:val="6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5B5B5B"/>
                          <w:right w:val="single" w:sz="7.57312" w:space="0" w:color="646464"/>
                        </w:tcBorders>
                      </w:tcPr>
                      <w:p>
                        <w:pPr>
                          <w:spacing w:before="4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8"/>
                          </w:rPr>
                          <w:t>Do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"/>
                            <w:w w:val="98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8"/>
                            <w:w w:val="98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2"/>
                            <w:w w:val="98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98"/>
                          </w:rPr>
                          <w:t>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16"/>
                            <w:w w:val="9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4" w:hRule="exact"/>
                    </w:trPr>
                    <w:tc>
                      <w:tcPr>
                        <w:tcW w:w="2036" w:type="dxa"/>
                        <w:vMerge w:val="restart"/>
                        <w:gridSpan w:val="3"/>
                        <w:tcBorders>
                          <w:top w:val="nil" w:sz="6" w:space="0" w:color="auto"/>
                          <w:left w:val="single" w:sz="5.67984" w:space="0" w:color="4F4F4F"/>
                          <w:right w:val="single" w:sz="5.67984" w:space="0" w:color="4B4B4B"/>
                        </w:tcBorders>
                      </w:tcPr>
                      <w:p>
                        <w:pPr>
                          <w:spacing w:before="4" w:after="0" w:line="240" w:lineRule="auto"/>
                          <w:ind w:left="-8" w:right="-20"/>
                          <w:jc w:val="left"/>
                          <w:tabs>
                            <w:tab w:pos="36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65656"/>
                            <w:spacing w:val="4"/>
                            <w:w w:val="50"/>
                          </w:rPr>
                          <w:t>[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90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46" w:type="dxa"/>
                        <w:gridSpan w:val="2"/>
                        <w:tcBorders>
                          <w:top w:val="nil" w:sz="6" w:space="0" w:color="auto"/>
                          <w:bottom w:val="single" w:sz="5.67984" w:space="0" w:color="5B5B5B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8" w:after="0" w:line="228" w:lineRule="exact"/>
                          <w:ind w:left="14" w:right="1451" w:firstLine="-9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06" w:type="dxa"/>
                        <w:gridSpan w:val="4"/>
                        <w:tcBorders>
                          <w:top w:val="single" w:sz="5.67984" w:space="0" w:color="575757"/>
                          <w:bottom w:val="nil" w:sz="6" w:space="0" w:color="auto"/>
                          <w:left w:val="single" w:sz="5.67984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240" w:lineRule="auto"/>
                          <w:ind w:left="6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39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7"/>
                            <w:w w:val="13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20" w:type="dxa"/>
                        <w:gridSpan w:val="2"/>
                        <w:tcBorders>
                          <w:top w:val="single" w:sz="5.67984" w:space="0" w:color="5B5B5B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7" w:lineRule="exact"/>
                          <w:ind w:left="2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0"/>
                            <w:w w:val="95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14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2036" w:type="dxa"/>
                        <w:vMerge/>
                        <w:gridSpan w:val="3"/>
                        <w:tcBorders>
                          <w:left w:val="single" w:sz="5.67984" w:space="0" w:color="4F4F4F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6" w:type="dxa"/>
                        <w:gridSpan w:val="2"/>
                        <w:tcBorders>
                          <w:top w:val="single" w:sz="5.67984" w:space="0" w:color="5B5B5B"/>
                          <w:bottom w:val="single" w:sz="3.78656" w:space="0" w:color="575757"/>
                          <w:left w:val="single" w:sz="5.67984" w:space="0" w:color="4B4B4B"/>
                          <w:right w:val="single" w:sz="5.67984" w:space="0" w:color="5B5B5B"/>
                        </w:tcBorders>
                      </w:tcPr>
                      <w:p>
                        <w:pPr>
                          <w:spacing w:before="0" w:after="0" w:line="224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06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5B5B5B"/>
                          <w:right w:val="single" w:sz="5.67984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720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545454"/>
                          <w:right w:val="single" w:sz="3.78656" w:space="0" w:color="4B4B4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2036" w:type="dxa"/>
                        <w:vMerge/>
                        <w:gridSpan w:val="3"/>
                        <w:tcBorders>
                          <w:bottom w:val="single" w:sz="5.67984" w:space="0" w:color="575757"/>
                          <w:left w:val="single" w:sz="5.67984" w:space="0" w:color="4F4F4F"/>
                          <w:right w:val="single" w:sz="5.6798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173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3.78656" w:space="0" w:color="232323"/>
                          <w:right w:val="single" w:sz="7.57312" w:space="0" w:color="606060"/>
                        </w:tcBorders>
                      </w:tcPr>
                      <w:p>
                        <w:pPr>
                          <w:spacing w:before="4" w:after="0" w:line="240" w:lineRule="auto"/>
                          <w:ind w:left="2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5"/>
                          </w:rPr>
                          <w:t>Adı-Soyadı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2" w:hRule="exact"/>
                    </w:trPr>
                    <w:tc>
                      <w:tcPr>
                        <w:tcW w:w="2036" w:type="dxa"/>
                        <w:gridSpan w:val="3"/>
                        <w:tcBorders>
                          <w:top w:val="single" w:sz="5.67984" w:space="0" w:color="575757"/>
                          <w:bottom w:val="single" w:sz="5.67984" w:space="0" w:color="5B5B5B"/>
                          <w:left w:val="single" w:sz="5.67984" w:space="0" w:color="4F4F4F"/>
                          <w:right w:val="single" w:sz="5.67984" w:space="0" w:color="4F4F4F"/>
                        </w:tcBorders>
                      </w:tcPr>
                      <w:p>
                        <w:pPr>
                          <w:spacing w:before="0" w:after="0" w:line="229" w:lineRule="exact"/>
                          <w:ind w:left="-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p!ayı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29" w:lineRule="exact"/>
                          <w:ind w:left="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3" w:type="dxa"/>
                        <w:gridSpan w:val="8"/>
                        <w:tcBorders>
                          <w:top w:val="nil" w:sz="6" w:space="0" w:color="auto"/>
                          <w:bottom w:val="single" w:sz="5.67984" w:space="0" w:color="5B5B5B"/>
                          <w:left w:val="single" w:sz="5.67984" w:space="0" w:color="4F4F4F"/>
                          <w:right w:val="single" w:sz="7.57312" w:space="0" w:color="606060"/>
                        </w:tcBorders>
                      </w:tcPr>
                      <w:p>
                        <w:pPr>
                          <w:spacing w:before="6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durnarılı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2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görüld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9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36" w:type="dxa"/>
                        <w:vMerge w:val="restart"/>
                        <w:gridSpan w:val="3"/>
                        <w:tcBorders>
                          <w:top w:val="single" w:sz="5.67984" w:space="0" w:color="5B5B5B"/>
                          <w:left w:val="single" w:sz="5.67984" w:space="0" w:color="4F4F4F"/>
                          <w:right w:val="single" w:sz="5.67984" w:space="0" w:color="4F4F4F"/>
                        </w:tcBorders>
                      </w:tcPr>
                      <w:p>
                        <w:pPr>
                          <w:spacing w:before="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46" w:type="dxa"/>
                        <w:vMerge w:val="restart"/>
                        <w:gridSpan w:val="2"/>
                        <w:tcBorders>
                          <w:top w:val="single" w:sz="5.67984" w:space="0" w:color="5B5B5B"/>
                          <w:left w:val="single" w:sz="5.67984" w:space="0" w:color="4F4F4F"/>
                          <w:right w:val="single" w:sz="5.67984" w:space="0" w:color="676767"/>
                        </w:tcBorders>
                      </w:tcPr>
                      <w:p>
                        <w:pPr>
                          <w:spacing w:before="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5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işlenerek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26" w:type="dxa"/>
                        <w:gridSpan w:val="6"/>
                        <w:tcBorders>
                          <w:top w:val="single" w:sz="5.67984" w:space="0" w:color="5B5B5B"/>
                          <w:bottom w:val="single" w:sz="5.67984" w:space="0" w:color="606060"/>
                          <w:left w:val="single" w:sz="5.67984" w:space="0" w:color="676767"/>
                          <w:right w:val="single" w:sz="3.78656" w:space="0" w:color="4B4B4B"/>
                        </w:tcBorders>
                      </w:tcPr>
                      <w:p>
                        <w:pPr>
                          <w:spacing w:before="0" w:after="0" w:line="229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söndürücU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2036" w:type="dxa"/>
                        <w:vMerge/>
                        <w:gridSpan w:val="3"/>
                        <w:tcBorders>
                          <w:left w:val="single" w:sz="5.67984" w:space="0" w:color="4F4F4F"/>
                          <w:right w:val="single" w:sz="5.679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6" w:type="dxa"/>
                        <w:vMerge/>
                        <w:gridSpan w:val="2"/>
                        <w:tcBorders>
                          <w:left w:val="single" w:sz="5.67984" w:space="0" w:color="4F4F4F"/>
                          <w:right w:val="single" w:sz="5.67984" w:space="0" w:color="67676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26" w:type="dxa"/>
                        <w:gridSpan w:val="6"/>
                        <w:tcBorders>
                          <w:top w:val="single" w:sz="5.67984" w:space="0" w:color="606060"/>
                          <w:bottom w:val="single" w:sz="5.67984" w:space="0" w:color="575757"/>
                          <w:left w:val="single" w:sz="5.67984" w:space="0" w:color="676767"/>
                          <w:right w:val="single" w:sz="7.57312" w:space="0" w:color="606060"/>
                        </w:tcBorders>
                      </w:tcPr>
                      <w:p>
                        <w:pPr>
                          <w:spacing w:before="4" w:after="0" w:line="220" w:lineRule="exact"/>
                          <w:ind w:left="64" w:right="-20"/>
                          <w:jc w:val="left"/>
                          <w:tabs>
                            <w:tab w:pos="1900" w:val="left"/>
                            <w:tab w:pos="348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32"/>
                            <w:position w:val="-1"/>
                          </w:rPr>
                          <w:t>um3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0"/>
                            <w:w w:val="90"/>
                            <w:position w:val="-1"/>
                          </w:rPr>
                          <w:t>ıKöpü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0"/>
                            <w:w w:val="9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30"/>
                            <w:w w:val="9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8"/>
                            <w:w w:val="41"/>
                            <w:position w:val="-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7"/>
                            <w:position w:val="-1"/>
                          </w:rPr>
                          <w:t>K.K.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5"/>
                            <w:w w:val="96"/>
                            <w:position w:val="-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10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Kg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2036" w:type="dxa"/>
                        <w:vMerge/>
                        <w:gridSpan w:val="3"/>
                        <w:tcBorders>
                          <w:bottom w:val="single" w:sz="5.67984" w:space="0" w:color="5B5B5B"/>
                          <w:left w:val="single" w:sz="5.67984" w:space="0" w:color="4F4F4F"/>
                          <w:right w:val="single" w:sz="5.679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6" w:type="dxa"/>
                        <w:vMerge/>
                        <w:gridSpan w:val="2"/>
                        <w:tcBorders>
                          <w:bottom w:val="single" w:sz="5.67984" w:space="0" w:color="5B5B5B"/>
                          <w:left w:val="single" w:sz="5.67984" w:space="0" w:color="4F4F4F"/>
                          <w:right w:val="single" w:sz="5.67984" w:space="0" w:color="67676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26" w:type="dxa"/>
                        <w:gridSpan w:val="6"/>
                        <w:tcBorders>
                          <w:top w:val="single" w:sz="5.67984" w:space="0" w:color="575757"/>
                          <w:bottom w:val="nil" w:sz="6" w:space="0" w:color="auto"/>
                          <w:left w:val="single" w:sz="5.67984" w:space="0" w:color="676767"/>
                          <w:right w:val="single" w:sz="7.57312" w:space="0" w:color="606060"/>
                        </w:tcBorders>
                      </w:tcPr>
                      <w:p>
                        <w:pPr>
                          <w:spacing w:before="23" w:after="0" w:line="206" w:lineRule="exact"/>
                          <w:ind w:left="1919" w:right="-20"/>
                          <w:jc w:val="left"/>
                          <w:tabs>
                            <w:tab w:pos="348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0"/>
                            <w:w w:val="41"/>
                            <w:position w:val="-2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1F1F1F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52"/>
                            <w:position w:val="-2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09" w:hRule="exact"/>
                    </w:trPr>
                    <w:tc>
                      <w:tcPr>
                        <w:tcW w:w="2036" w:type="dxa"/>
                        <w:gridSpan w:val="3"/>
                        <w:tcBorders>
                          <w:top w:val="single" w:sz="5.67984" w:space="0" w:color="5B5B5B"/>
                          <w:bottom w:val="nil" w:sz="6" w:space="0" w:color="auto"/>
                          <w:left w:val="single" w:sz="5.67984" w:space="0" w:color="4F4F4F"/>
                          <w:right w:val="single" w:sz="5.67984" w:space="0" w:color="4F4F4F"/>
                        </w:tcBorders>
                      </w:tcPr>
                      <w:p>
                        <w:pPr>
                          <w:spacing w:before="10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29" w:lineRule="exact"/>
                          <w:ind w:left="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3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5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ziya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yoktur.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43" w:hRule="exact"/>
                    </w:trPr>
                    <w:tc>
                      <w:tcPr>
                        <w:tcW w:w="2036" w:type="dxa"/>
                        <w:gridSpan w:val="3"/>
                        <w:tcBorders>
                          <w:top w:val="nil" w:sz="6" w:space="0" w:color="auto"/>
                          <w:bottom w:val="single" w:sz="5.67984" w:space="0" w:color="575757"/>
                          <w:left w:val="single" w:sz="5.67984" w:space="0" w:color="4F4F4F"/>
                          <w:right w:val="single" w:sz="5.67984" w:space="0" w:color="4F4F4F"/>
                        </w:tcBorders>
                      </w:tcPr>
                      <w:p>
                        <w:pPr>
                          <w:spacing w:before="9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3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3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41" w:lineRule="auto"/>
                          <w:ind w:left="5" w:right="-44" w:firstLine="5"/>
                          <w:jc w:val="both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kenarındaki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otlarda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olup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yapılan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soruşturmada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atıla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sönmemiş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izmaritini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otları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sonuc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6" w:hRule="exact"/>
                    </w:trPr>
                    <w:tc>
                      <w:tcPr>
                        <w:tcW w:w="2036" w:type="dxa"/>
                        <w:gridSpan w:val="3"/>
                        <w:tcBorders>
                          <w:top w:val="single" w:sz="5.67984" w:space="0" w:color="575757"/>
                          <w:bottom w:val="single" w:sz="5.67984" w:space="0" w:color="575757"/>
                          <w:left w:val="single" w:sz="5.67984" w:space="0" w:color="4F4F4F"/>
                          <w:right w:val="single" w:sz="5.67984" w:space="0" w:color="4F4F4F"/>
                        </w:tcBorders>
                      </w:tcPr>
                      <w:p>
                        <w:pPr>
                          <w:spacing w:before="0" w:after="0" w:line="224" w:lineRule="exact"/>
                          <w:ind w:left="-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fugortalı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3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4F4F4F"/>
                          <w:right w:val="single" w:sz="7.57312" w:space="0" w:color="5B5B5B"/>
                        </w:tcBorders>
                      </w:tcPr>
                      <w:p>
                        <w:pPr>
                          <w:spacing w:before="6" w:after="0" w:line="240" w:lineRule="exact"/>
                          <w:ind w:left="5" w:right="-20"/>
                          <w:jc w:val="left"/>
                          <w:tabs>
                            <w:tab w:pos="462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4"/>
                          </w:rPr>
                          <w:t>Ş_irketi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8"/>
                            <w:w w:val="8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9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  <w:position w:val="-1"/>
                          </w:rPr>
                          <w:t>!Bedeli: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2036" w:type="dxa"/>
                        <w:gridSpan w:val="3"/>
                        <w:tcBorders>
                          <w:top w:val="single" w:sz="5.67984" w:space="0" w:color="575757"/>
                          <w:bottom w:val="single" w:sz="5.67984" w:space="0" w:color="5B5B5B"/>
                          <w:left w:val="single" w:sz="5.67984" w:space="0" w:color="4F4F4F"/>
                          <w:right w:val="single" w:sz="3.78656" w:space="0" w:color="2B2B2B"/>
                        </w:tcBorders>
                      </w:tcPr>
                      <w:p>
                        <w:pPr>
                          <w:spacing w:before="0" w:after="0" w:line="222" w:lineRule="exact"/>
                          <w:ind w:left="-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8"/>
                          </w:rPr>
                          <w:t>!Araç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5"/>
                            <w:w w:val="8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3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3.78656" w:space="0" w:color="2B2B2B"/>
                          <w:right w:val="single" w:sz="3.78656" w:space="0" w:color="484848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532" w:hRule="exact"/>
                    </w:trPr>
                    <w:tc>
                      <w:tcPr>
                        <w:tcW w:w="2036" w:type="dxa"/>
                        <w:gridSpan w:val="3"/>
                        <w:tcBorders>
                          <w:top w:val="single" w:sz="5.67984" w:space="0" w:color="5B5B5B"/>
                          <w:bottom w:val="single" w:sz="1.89328" w:space="0" w:color="4F4F4F"/>
                          <w:left w:val="single" w:sz="5.67984" w:space="0" w:color="4F4F4F"/>
                          <w:right w:val="single" w:sz="5.67984" w:space="0" w:color="545454"/>
                        </w:tcBorders>
                      </w:tcPr>
                      <w:p>
                        <w:pPr>
                          <w:spacing w:before="0" w:after="0" w:line="224" w:lineRule="exact"/>
                          <w:ind w:left="-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9"/>
                          </w:rPr>
                          <w:t>!Yangı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5"/>
                            <w:w w:val="8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4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29" w:lineRule="exact"/>
                          <w:ind w:left="-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12"/>
                            <w:w w:val="208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6E7072"/>
                            <w:spacing w:val="0"/>
                            <w:w w:val="65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6E7072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43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6"/>
                            <w:w w:val="14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33333"/>
                            <w:spacing w:val="0"/>
                            <w:w w:val="100"/>
                          </w:rPr>
                          <w:t>='ll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33333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3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184" w:hRule="exact"/>
                    </w:trPr>
                    <w:tc>
                      <w:tcPr>
                        <w:tcW w:w="2036" w:type="dxa"/>
                        <w:gridSpan w:val="3"/>
                        <w:tcBorders>
                          <w:top w:val="single" w:sz="1.89328" w:space="0" w:color="4F4F4F"/>
                          <w:bottom w:val="single" w:sz="5.67984" w:space="0" w:color="606060"/>
                          <w:left w:val="single" w:sz="5.67984" w:space="0" w:color="4F4F4F"/>
                          <w:right w:val="single" w:sz="5.67984" w:space="0" w:color="545454"/>
                        </w:tcBorders>
                      </w:tcPr>
                      <w:p>
                        <w:pPr>
                          <w:spacing w:before="0" w:after="0" w:line="174" w:lineRule="exact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  <w:t>Ek.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173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5.67984" w:space="0" w:color="545454"/>
                          <w:right w:val="single" w:sz="5.67984" w:space="0" w:color="5B5B5B"/>
                        </w:tcBorders>
                      </w:tcPr>
                      <w:p>
                        <w:pPr>
                          <w:spacing w:before="0" w:after="0" w:line="184" w:lineRule="exact"/>
                          <w:ind w:left="5" w:right="-20"/>
                          <w:jc w:val="left"/>
                          <w:tabs>
                            <w:tab w:pos="390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  <w:t>Tarih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5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1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  <w:t>28.05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4"/>
                            <w:w w:val="100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  <w:t>2017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90"/>
                            <w:position w:val="0"/>
                          </w:rPr>
                          <w:t>!Saati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12"/>
                            <w:w w:val="9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29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-19"/>
                            <w:w w:val="129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54"/>
                            <w:position w:val="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9"/>
                            <w:w w:val="54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0"/>
                          </w:rPr>
                          <w:t>6:25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657" w:type="dxa"/>
                        <w:tcBorders>
                          <w:top w:val="single" w:sz="5.67984" w:space="0" w:color="606060"/>
                          <w:bottom w:val="single" w:sz="7.57312" w:space="0" w:color="646464"/>
                          <w:left w:val="single" w:sz="5.67984" w:space="0" w:color="4F4F4F"/>
                          <w:right w:val="single" w:sz="1.89328" w:space="0" w:color="6B6B6B"/>
                        </w:tcBorders>
                      </w:tcPr>
                      <w:p>
                        <w:pPr>
                          <w:spacing w:before="0" w:after="0" w:line="222" w:lineRule="exact"/>
                          <w:ind w:left="10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02" w:type="dxa"/>
                        <w:tcBorders>
                          <w:top w:val="single" w:sz="5.67984" w:space="0" w:color="606060"/>
                          <w:bottom w:val="single" w:sz="3.78656" w:space="0" w:color="484848"/>
                          <w:left w:val="single" w:sz="1.89328" w:space="0" w:color="6B6B6B"/>
                          <w:right w:val="single" w:sz="5.67984" w:space="0" w:color="4B4B4B"/>
                        </w:tcBorders>
                      </w:tcPr>
                      <w:p>
                        <w:pPr>
                          <w:spacing w:before="0" w:after="0" w:line="224" w:lineRule="exact"/>
                          <w:ind w:left="24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8" w:type="dxa"/>
                        <w:tcBorders>
                          <w:top w:val="single" w:sz="5.67984" w:space="0" w:color="606060"/>
                          <w:bottom w:val="single" w:sz="5.67984" w:space="0" w:color="5B5B5B"/>
                          <w:left w:val="single" w:sz="5.67984" w:space="0" w:color="4B4B4B"/>
                          <w:right w:val="single" w:sz="3.78656" w:space="0" w:color="343434"/>
                        </w:tcBorders>
                      </w:tcPr>
                      <w:p>
                        <w:pPr>
                          <w:spacing w:before="0" w:after="0" w:line="224" w:lineRule="exact"/>
                          <w:ind w:left="53" w:right="-115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-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998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3.78656" w:space="0" w:color="343434"/>
                          <w:right w:val="single" w:sz="5.67984" w:space="0" w:color="575757"/>
                        </w:tcBorders>
                      </w:tcPr>
                      <w:p>
                        <w:pPr>
                          <w:spacing w:before="6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GiDE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5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65656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Torbalı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3.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75" w:type="dxa"/>
                        <w:gridSpan w:val="3"/>
                        <w:tcBorders>
                          <w:top w:val="nil" w:sz="6" w:space="0" w:color="auto"/>
                          <w:bottom w:val="single" w:sz="5.67984" w:space="0" w:color="606060"/>
                          <w:left w:val="single" w:sz="5.67984" w:space="0" w:color="575757"/>
                          <w:right w:val="single" w:sz="5.67984" w:space="0" w:color="5B5B5B"/>
                        </w:tcBorders>
                      </w:tcPr>
                      <w:p>
                        <w:pPr>
                          <w:spacing w:before="6" w:after="0" w:line="225" w:lineRule="exact"/>
                          <w:ind w:left="1415" w:right="1391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w w:val="98"/>
                            <w:position w:val="-1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w w:val="99"/>
                            <w:position w:val="-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0"/>
                            <w:position w:val="-1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129" w:hRule="exact"/>
                    </w:trPr>
                    <w:tc>
                      <w:tcPr>
                        <w:tcW w:w="657" w:type="dxa"/>
                        <w:tcBorders>
                          <w:top w:val="single" w:sz="7.57312" w:space="0" w:color="646464"/>
                          <w:bottom w:val="nil" w:sz="6" w:space="0" w:color="auto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4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65656"/>
                            <w:spacing w:val="1"/>
                            <w:w w:val="97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33333"/>
                            <w:spacing w:val="0"/>
                            <w:w w:val="43"/>
                          </w:rPr>
                          <w:t>c::;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7" w:after="0" w:line="75" w:lineRule="exact"/>
                          <w:ind w:left="394" w:right="-20"/>
                          <w:jc w:val="left"/>
                          <w:rPr>
                            <w:rFonts w:ascii="Arial" w:hAnsi="Arial" w:cs="Arial" w:eastAsia="Arial"/>
                            <w:sz w:val="7"/>
                            <w:szCs w:val="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333333"/>
                            <w:w w:val="106"/>
                            <w:i/>
                            <w:position w:val="-1"/>
                          </w:rPr>
                          <w:t>&lt;1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333333"/>
                            <w:w w:val="107"/>
                            <w:i/>
                            <w:position w:val="-1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00000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06" w:lineRule="exact"/>
                          <w:ind w:left="39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333333"/>
                            <w:spacing w:val="0"/>
                            <w:w w:val="100"/>
                            <w:position w:val="-1"/>
                          </w:rPr>
                          <w:t>;&gt;..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78" w:lineRule="exact"/>
                          <w:ind w:left="34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33333"/>
                            <w:spacing w:val="0"/>
                            <w:w w:val="81"/>
                            <w:i/>
                            <w:position w:val="-2"/>
                          </w:rPr>
                          <w:t>;§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89" w:lineRule="exact"/>
                          <w:ind w:left="32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65656"/>
                            <w:spacing w:val="-23"/>
                            <w:w w:val="104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33333"/>
                            <w:spacing w:val="0"/>
                            <w:w w:val="51"/>
                            <w:position w:val="1"/>
                          </w:rPr>
                          <w:t>.::::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02" w:type="dxa"/>
                        <w:tcBorders>
                          <w:top w:val="single" w:sz="3.78656" w:space="0" w:color="484848"/>
                          <w:bottom w:val="single" w:sz="1.89328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8" w:type="dxa"/>
                        <w:tcBorders>
                          <w:top w:val="single" w:sz="5.67984" w:space="0" w:color="5B5B5B"/>
                          <w:bottom w:val="single" w:sz="1.89328" w:space="0" w:color="575757"/>
                          <w:left w:val="nil" w:sz="6" w:space="0" w:color="auto"/>
                          <w:right w:val="single" w:sz="5.679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98" w:type="dxa"/>
                        <w:vMerge w:val="restart"/>
                        <w:gridSpan w:val="5"/>
                        <w:tcBorders>
                          <w:top w:val="nil" w:sz="6" w:space="0" w:color="auto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072" w:lineRule="exact"/>
                          <w:ind w:left="648" w:right="-20"/>
                          <w:jc w:val="left"/>
                          <w:tabs>
                            <w:tab w:pos="3620" w:val="left"/>
                          </w:tabs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00"/>
                            <w:szCs w:val="100"/>
                            <w:color w:val="54597E"/>
                            <w:spacing w:val="0"/>
                            <w:w w:val="70"/>
                            <w:i/>
                          </w:rPr>
                          <w:t>ib::.%!</w:t>
                        </w:r>
                        <w:r>
                          <w:rPr>
                            <w:rFonts w:ascii="Arial" w:hAnsi="Arial" w:cs="Arial" w:eastAsia="Arial"/>
                            <w:sz w:val="100"/>
                            <w:szCs w:val="100"/>
                            <w:color w:val="54597E"/>
                            <w:spacing w:val="88"/>
                            <w:w w:val="7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Ekip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33333"/>
                            <w:spacing w:val="0"/>
                            <w:w w:val="107"/>
                          </w:rPr>
                          <w:t>iri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4" w:after="0" w:line="190" w:lineRule="exact"/>
                          <w:jc w:val="left"/>
                          <w:rPr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sz w:val="19"/>
                            <w:szCs w:val="19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43" w:right="2374"/>
                          <w:jc w:val="center"/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464646"/>
                            <w:spacing w:val="0"/>
                            <w:w w:val="100"/>
                            <w:b/>
                            <w:bCs/>
                          </w:rPr>
                          <w:t>'üne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464646"/>
                            <w:spacing w:val="0"/>
                            <w:w w:val="100"/>
                            <w:b/>
                            <w:bCs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464646"/>
                            <w:spacing w:val="0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464646"/>
                            <w:spacing w:val="7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b/>
                            <w:bCs/>
                          </w:rPr>
                          <w:t>Bölgl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b/>
                            <w:bCs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31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b/>
                            <w:bCs/>
                          </w:rPr>
                          <w:t>3.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565656"/>
                            <w:spacing w:val="0"/>
                            <w:w w:val="104"/>
                            <w:b/>
                            <w:bCs/>
                          </w:rPr>
                          <w:t>Post.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4" w:after="0" w:line="240" w:lineRule="auto"/>
                          <w:ind w:left="889" w:right="2762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b/>
                            <w:bCs/>
                          </w:rPr>
                          <w:t>Grupla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16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98"/>
                            <w:b/>
                            <w:bCs/>
                          </w:rPr>
                          <w:t>Amlrt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5" w:after="0" w:line="240" w:lineRule="auto"/>
                          <w:ind w:left="309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-4"/>
                            <w:w w:val="22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6"/>
                          </w:rPr>
                          <w:t>ŞEN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29" w:lineRule="exact"/>
                          <w:ind w:left="2799" w:right="1496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1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161" w:lineRule="exact"/>
                          <w:ind w:left="2527" w:right="1100"/>
                          <w:jc w:val="center"/>
                          <w:rPr>
                            <w:rFonts w:ascii="Arial" w:hAnsi="Arial" w:cs="Arial" w:eastAsia="Arial"/>
                            <w:sz w:val="107"/>
                            <w:szCs w:val="10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07"/>
                            <w:szCs w:val="107"/>
                            <w:color w:val="363B83"/>
                            <w:spacing w:val="0"/>
                            <w:w w:val="106"/>
                            <w:i/>
                            <w:position w:val="-1"/>
                          </w:rPr>
                          <w:t>tjv</w:t>
                        </w:r>
                        <w:r>
                          <w:rPr>
                            <w:rFonts w:ascii="Arial" w:hAnsi="Arial" w:cs="Arial" w:eastAsia="Arial"/>
                            <w:sz w:val="107"/>
                            <w:szCs w:val="10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89" w:lineRule="exact"/>
                          <w:ind w:left="265" w:right="-20"/>
                          <w:jc w:val="left"/>
                          <w:tabs>
                            <w:tab w:pos="264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0"/>
                            <w:w w:val="77"/>
                            <w:position w:val="-6"/>
                          </w:rPr>
                          <w:t>Itfaiy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0"/>
                            <w:w w:val="77"/>
                            <w:position w:val="-6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13"/>
                            <w:w w:val="77"/>
                            <w:position w:val="-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0"/>
                            <w:w w:val="77"/>
                            <w:position w:val="-6"/>
                          </w:rPr>
                          <w:t>Güne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0"/>
                            <w:w w:val="77"/>
                            <w:position w:val="-6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-8"/>
                            <w:w w:val="77"/>
                            <w:position w:val="-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0"/>
                            <w:w w:val="77"/>
                            <w:position w:val="-6"/>
                          </w:rPr>
                          <w:t>Bölg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0"/>
                            <w:w w:val="78"/>
                            <w:position w:val="-6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-27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0"/>
                            <w:w w:val="79"/>
                            <w:position w:val="-6"/>
                          </w:rPr>
                          <w:t>Amirı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0"/>
                            <w:w w:val="100"/>
                            <w:position w:val="-6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33333"/>
                            <w:spacing w:val="0"/>
                            <w:w w:val="100"/>
                            <w:position w:val="-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7"/>
                          </w:rPr>
                          <w:t>Ali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"/>
                            <w:w w:val="100"/>
                            <w:position w:val="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position w:val="7"/>
                          </w:rPr>
                          <w:t>ARICI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82" w:lineRule="exact"/>
                          <w:ind w:left="2767" w:right="1610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0"/>
                            <w:w w:val="100"/>
                            <w:position w:val="-4"/>
                          </w:rPr>
                          <w:t>İtf.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33333"/>
                            <w:spacing w:val="39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89"/>
                            <w:position w:val="-4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615" w:lineRule="exact"/>
                          <w:ind w:left="805" w:right="2614"/>
                          <w:jc w:val="center"/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363B83"/>
                            <w:spacing w:val="0"/>
                            <w:w w:val="72"/>
                            <w:i/>
                            <w:position w:val="2"/>
                          </w:rPr>
                          <w:t>'}it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363B83"/>
                            <w:spacing w:val="0"/>
                            <w:w w:val="72"/>
                            <w:i/>
                            <w:position w:val="2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363B83"/>
                            <w:spacing w:val="-16"/>
                            <w:w w:val="72"/>
                            <w:i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2F3FAA"/>
                            <w:spacing w:val="0"/>
                            <w:w w:val="90"/>
                            <w:i/>
                            <w:position w:val="2"/>
                          </w:rPr>
                          <w:t>dk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175" w:type="dxa"/>
                        <w:vMerge w:val="restart"/>
                        <w:gridSpan w:val="3"/>
                        <w:tcBorders>
                          <w:top w:val="single" w:sz="5.67984" w:space="0" w:color="606060"/>
                          <w:left w:val="nil" w:sz="6" w:space="0" w:color="auto"/>
                          <w:right w:val="single" w:sz="5.67984" w:space="0" w:color="5B5B5B"/>
                        </w:tcBorders>
                      </w:tcPr>
                      <w:p>
                        <w:pPr>
                          <w:spacing w:before="8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25" w:right="1530"/>
                          <w:jc w:val="center"/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333333"/>
                            <w:spacing w:val="0"/>
                            <w:w w:val="70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333333"/>
                            <w:spacing w:val="10"/>
                            <w:w w:val="7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333333"/>
                            <w:spacing w:val="0"/>
                            <w:w w:val="52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333333"/>
                            <w:spacing w:val="0"/>
                            <w:w w:val="5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333333"/>
                            <w:spacing w:val="2"/>
                            <w:w w:val="5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33333"/>
                            <w:spacing w:val="0"/>
                            <w:w w:val="52"/>
                          </w:rPr>
                          <w:t>1emmuı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33333"/>
                            <w:spacing w:val="6"/>
                            <w:w w:val="5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333333"/>
                            <w:spacing w:val="0"/>
                            <w:w w:val="60"/>
                          </w:rPr>
                          <w:t>1017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77" w:after="0" w:line="477" w:lineRule="auto"/>
                          <w:ind w:left="1412" w:right="1165" w:firstLine="-83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65656"/>
                            <w:spacing w:val="0"/>
                            <w:w w:val="83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65656"/>
                            <w:spacing w:val="0"/>
                            <w:w w:val="83"/>
                            <w:i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65656"/>
                            <w:spacing w:val="32"/>
                            <w:w w:val="83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00"/>
                          </w:rPr>
                          <w:t>12017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8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</w:rPr>
                          <w:t>Birim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93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944" w:lineRule="exact"/>
                          <w:ind w:left="1268" w:right="1196"/>
                          <w:jc w:val="center"/>
                          <w:tabs>
                            <w:tab w:pos="1820" w:val="left"/>
                          </w:tabs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565656"/>
                            <w:spacing w:val="0"/>
                            <w:w w:val="270"/>
                            <w:i/>
                            <w:position w:val="8"/>
                          </w:rPr>
                          <w:t>(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565656"/>
                            <w:spacing w:val="0"/>
                            <w:w w:val="270"/>
                            <w:i/>
                            <w:position w:val="8"/>
                          </w:rPr>
                          <w:t>/"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565656"/>
                            <w:spacing w:val="-97"/>
                            <w:w w:val="270"/>
                            <w:i/>
                            <w:position w:val="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565656"/>
                            <w:spacing w:val="0"/>
                            <w:w w:val="100"/>
                            <w:i/>
                            <w:position w:val="8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565656"/>
                            <w:spacing w:val="0"/>
                            <w:w w:val="100"/>
                            <w:i/>
                            <w:position w:val="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6E7072"/>
                            <w:spacing w:val="-251"/>
                            <w:w w:val="39"/>
                            <w:i/>
                            <w:position w:val="-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858787"/>
                            <w:spacing w:val="0"/>
                            <w:w w:val="361"/>
                            <w:position w:val="8"/>
                          </w:rPr>
                          <w:t>\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858787"/>
                            <w:spacing w:val="3"/>
                            <w:w w:val="100"/>
                            <w:position w:val="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6E7072"/>
                            <w:spacing w:val="-258"/>
                            <w:w w:val="39"/>
                            <w:i/>
                            <w:position w:val="-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858787"/>
                            <w:spacing w:val="0"/>
                            <w:w w:val="361"/>
                            <w:position w:val="8"/>
                          </w:rPr>
                          <w:t>!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858787"/>
                            <w:spacing w:val="12"/>
                            <w:w w:val="100"/>
                            <w:position w:val="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565656"/>
                            <w:spacing w:val="-276"/>
                            <w:w w:val="100"/>
                            <w:i/>
                            <w:position w:val="-1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464646"/>
                            <w:spacing w:val="0"/>
                            <w:w w:val="100"/>
                            <w:position w:val="8"/>
                          </w:rPr>
                          <w:t>&gt;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464646"/>
                            <w:spacing w:val="0"/>
                            <w:w w:val="100"/>
                            <w:position w:val="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464646"/>
                            <w:spacing w:val="6"/>
                            <w:w w:val="100"/>
                            <w:position w:val="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54597E"/>
                            <w:spacing w:val="0"/>
                            <w:w w:val="111"/>
                            <w:i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54597E"/>
                            <w:spacing w:val="-163"/>
                            <w:w w:val="100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9EA0A3"/>
                            <w:spacing w:val="0"/>
                            <w:w w:val="174"/>
                            <w:position w:val="8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9EA0A3"/>
                            <w:spacing w:val="39"/>
                            <w:w w:val="174"/>
                            <w:position w:val="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B8B8B8"/>
                            <w:spacing w:val="0"/>
                            <w:w w:val="54"/>
                            <w:position w:val="-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8"/>
                            <w:szCs w:val="8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59" w:lineRule="exact"/>
                          <w:ind w:left="1175" w:right="1019"/>
                          <w:jc w:val="center"/>
                          <w:tabs>
                            <w:tab w:pos="284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464646"/>
                            <w:spacing w:val="-57"/>
                            <w:w w:val="122"/>
                            <w:position w:val="-6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2"/>
                            <w:szCs w:val="52"/>
                            <w:color w:val="565656"/>
                            <w:spacing w:val="-13"/>
                            <w:w w:val="80"/>
                            <w:position w:val="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6E7072"/>
                            <w:spacing w:val="-16"/>
                            <w:w w:val="34"/>
                            <w:position w:val="-6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6E7072"/>
                            <w:spacing w:val="0"/>
                            <w:w w:val="34"/>
                            <w:position w:val="-6"/>
                          </w:rPr>
                          <w:t>1'1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6E7072"/>
                            <w:spacing w:val="0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6E7072"/>
                            <w:spacing w:val="17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65656"/>
                            <w:spacing w:val="0"/>
                            <w:w w:val="100"/>
                            <w:position w:val="-6"/>
                          </w:rPr>
                          <w:t>-;}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65656"/>
                            <w:spacing w:val="12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58787"/>
                            <w:spacing w:val="0"/>
                            <w:w w:val="139"/>
                            <w:position w:val="-6"/>
                          </w:rPr>
                          <w:t>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58787"/>
                            <w:spacing w:val="0"/>
                            <w:w w:val="100"/>
                            <w:position w:val="-6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58787"/>
                            <w:spacing w:val="0"/>
                            <w:w w:val="100"/>
                            <w:position w:val="-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580A5"/>
                            <w:spacing w:val="0"/>
                            <w:w w:val="56"/>
                            <w:position w:val="-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580A5"/>
                            <w:spacing w:val="-33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58787"/>
                            <w:spacing w:val="0"/>
                            <w:w w:val="61"/>
                            <w:position w:val="-6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58787"/>
                            <w:spacing w:val="-33"/>
                            <w:w w:val="100"/>
                            <w:position w:val="-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EA0A3"/>
                            <w:spacing w:val="0"/>
                            <w:w w:val="46"/>
                            <w:position w:val="-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63" w:after="0" w:line="240" w:lineRule="auto"/>
                          <w:ind w:left="2041" w:right="1467"/>
                          <w:jc w:val="center"/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9EA0A3"/>
                            <w:spacing w:val="0"/>
                            <w:w w:val="63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9EA0A3"/>
                            <w:spacing w:val="7"/>
                            <w:w w:val="6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858787"/>
                            <w:spacing w:val="0"/>
                            <w:w w:val="200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858787"/>
                            <w:spacing w:val="0"/>
                            <w:w w:val="85"/>
                          </w:rPr>
                          <w:t>...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858787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9EA0A3"/>
                            <w:spacing w:val="0"/>
                            <w:w w:val="84"/>
                            <w:i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9EA0A3"/>
                            <w:spacing w:val="-35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858787"/>
                            <w:spacing w:val="0"/>
                            <w:w w:val="74"/>
                            <w:i/>
                          </w:rPr>
                          <w:t>j,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420" w:lineRule="exact"/>
                          <w:ind w:left="1774" w:right="1264"/>
                          <w:jc w:val="center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64646"/>
                            <w:w w:val="4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64646"/>
                            <w:spacing w:val="-11"/>
                            <w:w w:val="4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64646"/>
                            <w:spacing w:val="0"/>
                            <w:w w:val="47"/>
                          </w:rPr>
                          <w:t>..,.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64646"/>
                            <w:spacing w:val="-69"/>
                            <w:w w:val="47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464646"/>
                            <w:spacing w:val="6"/>
                            <w:w w:val="77"/>
                            <w:i/>
                            <w:position w:val="1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64646"/>
                            <w:spacing w:val="0"/>
                            <w:w w:val="47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64646"/>
                            <w:spacing w:val="-12"/>
                            <w:w w:val="47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36"/>
                            <w:w w:val="71"/>
                            <w:i/>
                            <w:position w:val="1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64646"/>
                            <w:spacing w:val="-24"/>
                            <w:w w:val="47"/>
                            <w:position w:val="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5"/>
                            <w:w w:val="71"/>
                            <w:i/>
                            <w:position w:val="1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64646"/>
                            <w:spacing w:val="-36"/>
                            <w:w w:val="47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61"/>
                            <w:w w:val="71"/>
                            <w:i/>
                            <w:position w:val="13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6E7072"/>
                            <w:spacing w:val="0"/>
                            <w:w w:val="36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6E7072"/>
                            <w:spacing w:val="-32"/>
                            <w:w w:val="36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6"/>
                            <w:w w:val="70"/>
                            <w:i/>
                            <w:position w:val="13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6E7072"/>
                            <w:spacing w:val="-22"/>
                            <w:w w:val="36"/>
                            <w:position w:val="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22"/>
                            <w:w w:val="70"/>
                            <w:i/>
                            <w:position w:val="13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6E7072"/>
                            <w:spacing w:val="-27"/>
                            <w:w w:val="36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-109"/>
                            <w:w w:val="70"/>
                            <w:i/>
                            <w:position w:val="13"/>
                          </w:rPr>
                          <w:t>&gt;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6E7072"/>
                            <w:spacing w:val="17"/>
                            <w:w w:val="36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858787"/>
                            <w:spacing w:val="-96"/>
                            <w:w w:val="112"/>
                            <w:position w:val="0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70"/>
                            <w:i/>
                            <w:position w:val="13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0"/>
                            <w:i/>
                            <w:position w:val="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14"/>
                            <w:w w:val="100"/>
                            <w:i/>
                            <w:position w:val="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858787"/>
                            <w:spacing w:val="0"/>
                            <w:w w:val="70"/>
                            <w:i/>
                            <w:position w:val="13"/>
                          </w:rPr>
                          <w:t>,-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858787"/>
                            <w:spacing w:val="2"/>
                            <w:w w:val="70"/>
                            <w:i/>
                            <w:position w:val="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858787"/>
                            <w:spacing w:val="0"/>
                            <w:w w:val="70"/>
                            <w:i/>
                            <w:position w:val="13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627" w:hRule="exact"/>
                    </w:trPr>
                    <w:tc>
                      <w:tcPr>
                        <w:tcW w:w="657" w:type="dxa"/>
                        <w:tcBorders>
                          <w:top w:val="nil" w:sz="6" w:space="0" w:color="auto"/>
                          <w:bottom w:val="single" w:sz="5.67984" w:space="0" w:color="606060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85" w:right="-94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33333"/>
                            <w:spacing w:val="0"/>
                            <w:w w:val="109"/>
                          </w:rPr>
                          <w:t>c;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02" w:type="dxa"/>
                        <w:tcBorders>
                          <w:top w:val="single" w:sz="1.89328" w:space="0" w:color="575757"/>
                          <w:bottom w:val="single" w:sz="5.67984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8" w:type="dxa"/>
                        <w:tcBorders>
                          <w:top w:val="single" w:sz="1.89328" w:space="0" w:color="575757"/>
                          <w:bottom w:val="single" w:sz="5.67984" w:space="0" w:color="606060"/>
                          <w:left w:val="nil" w:sz="6" w:space="0" w:color="auto"/>
                          <w:right w:val="single" w:sz="5.679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98" w:type="dxa"/>
                        <w:vMerge/>
                        <w:gridSpan w:val="5"/>
                        <w:tcBorders>
                          <w:bottom w:val="single" w:sz="5.67984" w:space="0" w:color="606060"/>
                          <w:left w:val="single" w:sz="5.67984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175" w:type="dxa"/>
                        <w:vMerge/>
                        <w:gridSpan w:val="3"/>
                        <w:tcBorders>
                          <w:bottom w:val="single" w:sz="5.67984" w:space="0" w:color="606060"/>
                          <w:left w:val="nil" w:sz="6" w:space="0" w:color="auto"/>
                          <w:right w:val="single" w:sz="5.67984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26" w:lineRule="exact"/>
        <w:ind w:left="2315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B83"/>
          <w:spacing w:val="0"/>
          <w:w w:val="229"/>
          <w:position w:val="-1"/>
        </w:rPr>
        <w:t>.:?-</w:t>
      </w:r>
      <w:r>
        <w:rPr>
          <w:rFonts w:ascii="Times New Roman" w:hAnsi="Times New Roman" w:cs="Times New Roman" w:eastAsia="Times New Roman"/>
          <w:sz w:val="20"/>
          <w:szCs w:val="20"/>
          <w:color w:val="363B8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B8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30" w:lineRule="exact"/>
        <w:ind w:left="521" w:right="-77"/>
        <w:jc w:val="left"/>
        <w:tabs>
          <w:tab w:pos="2600" w:val="left"/>
          <w:tab w:pos="9040" w:val="left"/>
          <w:tab w:pos="9760" w:val="left"/>
        </w:tabs>
        <w:rPr>
          <w:rFonts w:ascii="Arial" w:hAnsi="Arial" w:cs="Arial" w:eastAsia="Arial"/>
          <w:sz w:val="105"/>
          <w:szCs w:val="105"/>
        </w:rPr>
      </w:pPr>
      <w:rPr/>
      <w:r>
        <w:rPr/>
        <w:pict>
          <v:group style="position:absolute;margin-left:259.142761pt;margin-top:-6.8995pt;width:.1pt;height:2.622051pt;mso-position-horizontal-relative:page;mso-position-vertical-relative:paragraph;z-index:-15489" coordorigin="5183,-138" coordsize="2,52">
            <v:shape style="position:absolute;left:5183;top:-138;width:2;height:52" coordorigin="5183,-138" coordsize="0,52" path="m5183,-86l5183,-138e" filled="f" stroked="t" strokeweight=".94664pt" strokecolor="#5B64A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55"/>
          <w:position w:val="-7"/>
        </w:rPr>
        <w:t>::r: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00"/>
          <w:position w:val="-7"/>
        </w:rPr>
      </w:r>
      <w:r>
        <w:rPr>
          <w:rFonts w:ascii="Courier New" w:hAnsi="Courier New" w:cs="Courier New" w:eastAsia="Courier New"/>
          <w:sz w:val="31"/>
          <w:szCs w:val="31"/>
          <w:color w:val="333333"/>
          <w:spacing w:val="0"/>
          <w:w w:val="90"/>
          <w:position w:val="-12"/>
        </w:rPr>
        <w:t>Ergu</w:t>
      </w:r>
      <w:r>
        <w:rPr>
          <w:rFonts w:ascii="Courier New" w:hAnsi="Courier New" w:cs="Courier New" w:eastAsia="Courier New"/>
          <w:sz w:val="31"/>
          <w:szCs w:val="31"/>
          <w:color w:val="333333"/>
          <w:spacing w:val="-10"/>
          <w:w w:val="90"/>
          <w:position w:val="-12"/>
        </w:rPr>
        <w:t>n</w:t>
      </w:r>
      <w:r>
        <w:rPr>
          <w:rFonts w:ascii="Courier New" w:hAnsi="Courier New" w:cs="Courier New" w:eastAsia="Courier New"/>
          <w:sz w:val="31"/>
          <w:szCs w:val="31"/>
          <w:color w:val="9EA0A3"/>
          <w:spacing w:val="-35"/>
          <w:w w:val="41"/>
          <w:position w:val="-12"/>
        </w:rPr>
        <w:t>.</w:t>
      </w:r>
      <w:r>
        <w:rPr>
          <w:rFonts w:ascii="Courier New" w:hAnsi="Courier New" w:cs="Courier New" w:eastAsia="Courier New"/>
          <w:sz w:val="31"/>
          <w:szCs w:val="31"/>
          <w:color w:val="858787"/>
          <w:spacing w:val="0"/>
          <w:w w:val="104"/>
          <w:position w:val="-12"/>
        </w:rPr>
        <w:t>(AYA</w:t>
      </w:r>
      <w:r>
        <w:rPr>
          <w:rFonts w:ascii="Courier New" w:hAnsi="Courier New" w:cs="Courier New" w:eastAsia="Courier New"/>
          <w:sz w:val="31"/>
          <w:szCs w:val="31"/>
          <w:color w:val="858787"/>
          <w:spacing w:val="0"/>
          <w:w w:val="100"/>
          <w:position w:val="-12"/>
        </w:rPr>
        <w:tab/>
      </w:r>
      <w:r>
        <w:rPr>
          <w:rFonts w:ascii="Courier New" w:hAnsi="Courier New" w:cs="Courier New" w:eastAsia="Courier New"/>
          <w:sz w:val="31"/>
          <w:szCs w:val="31"/>
          <w:color w:val="858787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2"/>
          <w:position w:val="-8"/>
        </w:rPr>
        <w:t>Uv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82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00"/>
          <w:position w:val="-8"/>
        </w:rPr>
        <w:t>'.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4"/>
          <w:szCs w:val="24"/>
          <w:color w:val="9EA0A3"/>
          <w:spacing w:val="0"/>
          <w:w w:val="54"/>
          <w:position w:val="-8"/>
        </w:rPr>
        <w:t>t-:-</w:t>
      </w:r>
      <w:r>
        <w:rPr>
          <w:rFonts w:ascii="Times New Roman" w:hAnsi="Times New Roman" w:cs="Times New Roman" w:eastAsia="Times New Roman"/>
          <w:sz w:val="24"/>
          <w:szCs w:val="24"/>
          <w:color w:val="9EA0A3"/>
          <w:spacing w:val="-13"/>
          <w:w w:val="55"/>
          <w:position w:val="-8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464B99"/>
          <w:spacing w:val="-48"/>
          <w:w w:val="84"/>
          <w:position w:val="-8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9EA0A3"/>
          <w:spacing w:val="0"/>
          <w:w w:val="55"/>
          <w:position w:val="-8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9EA0A3"/>
          <w:spacing w:val="-19"/>
          <w:w w:val="54"/>
          <w:position w:val="-8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464B99"/>
          <w:spacing w:val="0"/>
          <w:w w:val="83"/>
          <w:position w:val="-8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464B99"/>
          <w:spacing w:val="0"/>
          <w:w w:val="84"/>
          <w:position w:val="-8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464B99"/>
          <w:spacing w:val="0"/>
          <w:w w:val="100"/>
          <w:position w:val="-8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464B99"/>
          <w:spacing w:val="3"/>
          <w:w w:val="100"/>
          <w:position w:val="-8"/>
        </w:rPr>
        <w:t> </w:t>
      </w:r>
      <w:r>
        <w:rPr>
          <w:rFonts w:ascii="Arial" w:hAnsi="Arial" w:cs="Arial" w:eastAsia="Arial"/>
          <w:sz w:val="105"/>
          <w:szCs w:val="105"/>
          <w:color w:val="464B99"/>
          <w:spacing w:val="0"/>
          <w:w w:val="164"/>
          <w:position w:val="-1"/>
        </w:rPr>
        <w:t>1</w:t>
      </w:r>
      <w:r>
        <w:rPr>
          <w:rFonts w:ascii="Arial" w:hAnsi="Arial" w:cs="Arial" w:eastAsia="Arial"/>
          <w:sz w:val="105"/>
          <w:szCs w:val="10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340" w:right="120"/>
        </w:sectPr>
      </w:pPr>
      <w:rPr/>
    </w:p>
    <w:p>
      <w:pPr>
        <w:spacing w:before="0" w:after="0" w:line="886" w:lineRule="exact"/>
        <w:ind w:left="894" w:right="-20"/>
        <w:jc w:val="left"/>
        <w:tabs>
          <w:tab w:pos="3400" w:val="left"/>
          <w:tab w:pos="9820" w:val="left"/>
        </w:tabs>
        <w:rPr>
          <w:rFonts w:ascii="Arial" w:hAnsi="Arial" w:cs="Arial" w:eastAsia="Arial"/>
          <w:sz w:val="88"/>
          <w:szCs w:val="88"/>
        </w:rPr>
      </w:pPr>
      <w:rPr/>
      <w:r>
        <w:rPr/>
        <w:pict>
          <v:group style="position:absolute;margin-left:500.417664pt;margin-top:29.598892pt;width:35.735666pt;height:40.148826pt;mso-position-horizontal-relative:page;mso-position-vertical-relative:paragraph;z-index:-15486" coordorigin="10008,592" coordsize="715,803">
            <v:group style="position:absolute;left:10082;top:628;width:568;height:2" coordorigin="10082,628" coordsize="568,2">
              <v:shape style="position:absolute;left:10082;top:628;width:568;height:2" coordorigin="10082,628" coordsize="568,0" path="m10082,628l10650,628e" filled="f" stroked="t" strokeweight="2.60326pt" strokecolor="#939CA0">
                <v:path arrowok="t"/>
              </v:shape>
            </v:group>
            <v:group style="position:absolute;left:10101;top:628;width:2;height:744" coordorigin="10101,628" coordsize="2,744">
              <v:shape style="position:absolute;left:10101;top:628;width:2;height:744" coordorigin="10101,628" coordsize="0,744" path="m10101,1371l10101,628e" filled="f" stroked="t" strokeweight="2.3666pt" strokecolor="#93979C">
                <v:path arrowok="t"/>
              </v:shape>
            </v:group>
            <v:group style="position:absolute;left:10058;top:904;width:625;height:2" coordorigin="10058,904" coordsize="625,2">
              <v:shape style="position:absolute;left:10058;top:904;width:625;height:2" coordorigin="10058,904" coordsize="625,0" path="m10058,904l10683,904e" filled="f" stroked="t" strokeweight="3.076581pt" strokecolor="#878C90">
                <v:path arrowok="t"/>
              </v:shape>
            </v:group>
            <v:group style="position:absolute;left:10636;top:613;width:2;height:348" coordorigin="10636,613" coordsize="2,348">
              <v:shape style="position:absolute;left:10636;top:613;width:2;height:348" coordorigin="10636,613" coordsize="0,348" path="m10636,961l10636,613e" filled="f" stroked="t" strokeweight="2.12994pt" strokecolor="#909797">
                <v:path arrowok="t"/>
              </v:shape>
            </v:group>
            <v:group style="position:absolute;left:10636;top:880;width:2;height:224" coordorigin="10636,880" coordsize="2,224">
              <v:shape style="position:absolute;left:10636;top:880;width:2;height:224" coordorigin="10636,880" coordsize="0,224" path="m10636,1104l10636,880e" filled="f" stroked="t" strokeweight="1.65662pt" strokecolor="#838380">
                <v:path arrowok="t"/>
              </v:shape>
            </v:group>
            <v:group style="position:absolute;left:10034;top:1328;width:663;height:2" coordorigin="10034,1328" coordsize="663,2">
              <v:shape style="position:absolute;left:10034;top:1328;width:663;height:2" coordorigin="10034,1328" coordsize="663,0" path="m10034,1328l10697,1328e" filled="f" stroked="t" strokeweight="2.60326pt" strokecolor="#939C9C">
                <v:path arrowok="t"/>
              </v:shape>
            </v:group>
            <v:group style="position:absolute;left:10636;top:1080;width:2;height:267" coordorigin="10636,1080" coordsize="2,267">
              <v:shape style="position:absolute;left:10636;top:1080;width:2;height:267" coordorigin="10636,1080" coordsize="0,267" path="m10636,1347l10636,1080e" filled="f" stroked="t" strokeweight="2.839921pt" strokecolor="#97A0A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5.979187pt;margin-top:44.307194pt;width:19.744561pt;height:18pt;mso-position-horizontal-relative:page;mso-position-vertical-relative:paragraph;z-index:-15481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707070"/>
                      <w:spacing w:val="0"/>
                      <w:w w:val="39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7"/>
          <w:szCs w:val="87"/>
          <w:color w:val="3A3A3A"/>
          <w:spacing w:val="0"/>
          <w:w w:val="159"/>
          <w:b/>
          <w:bCs/>
          <w:position w:val="-34"/>
        </w:rPr>
        <w:t>1</w:t>
      </w:r>
      <w:r>
        <w:rPr>
          <w:rFonts w:ascii="Arial" w:hAnsi="Arial" w:cs="Arial" w:eastAsia="Arial"/>
          <w:sz w:val="87"/>
          <w:szCs w:val="87"/>
          <w:color w:val="3A3A3A"/>
          <w:spacing w:val="0"/>
          <w:w w:val="100"/>
          <w:b/>
          <w:bCs/>
          <w:position w:val="-34"/>
        </w:rPr>
        <w:tab/>
      </w:r>
      <w:r>
        <w:rPr>
          <w:rFonts w:ascii="Arial" w:hAnsi="Arial" w:cs="Arial" w:eastAsia="Arial"/>
          <w:sz w:val="87"/>
          <w:szCs w:val="87"/>
          <w:color w:val="3A3A3A"/>
          <w:spacing w:val="0"/>
          <w:w w:val="100"/>
          <w:b/>
          <w:bCs/>
          <w:position w:val="-34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6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6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  <w:position w:val="-1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6"/>
          <w:w w:val="89"/>
          <w:position w:val="-1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-1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89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7"/>
          <w:w w:val="128"/>
          <w:position w:val="-1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-16"/>
        </w:rPr>
        <w:t>DİY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position w:val="-16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26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2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6"/>
        </w:rPr>
      </w:r>
      <w:r>
        <w:rPr>
          <w:rFonts w:ascii="Arial" w:hAnsi="Arial" w:cs="Arial" w:eastAsia="Arial"/>
          <w:sz w:val="88"/>
          <w:szCs w:val="88"/>
          <w:color w:val="979A9C"/>
          <w:spacing w:val="0"/>
          <w:w w:val="206"/>
          <w:position w:val="-10"/>
        </w:rPr>
        <w:t>-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60" w:bottom="0" w:left="280" w:right="220"/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52" w:lineRule="exact"/>
        <w:ind w:left="858" w:right="207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21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591" w:right="-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  <w:position w:val="-2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9"/>
        </w:rPr>
        <w:t>ŞKANLIC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2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20"/>
          <w:cols w:num="2" w:equalWidth="0">
            <w:col w:w="1622" w:space="1880"/>
            <w:col w:w="7918"/>
          </w:cols>
        </w:sectPr>
      </w:pPr>
      <w:rPr/>
    </w:p>
    <w:p>
      <w:pPr>
        <w:spacing w:before="0" w:after="0" w:line="180" w:lineRule="exact"/>
        <w:ind w:left="671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2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988083" w:type="dxa"/>
      </w:tblPr>
      <w:tblGrid/>
      <w:tr>
        <w:trPr>
          <w:trHeight w:val="219" w:hRule="exact"/>
        </w:trPr>
        <w:tc>
          <w:tcPr>
            <w:tcW w:w="1073" w:type="dxa"/>
            <w:tcBorders>
              <w:top w:val="single" w:sz="5.67984" w:space="0" w:color="646464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w w:val="82"/>
              </w:rPr>
              <w:t>Qlay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w w:val="83"/>
              </w:rPr>
              <w:t>_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46" w:type="dxa"/>
            <w:tcBorders>
              <w:top w:val="single" w:sz="5.67984" w:space="0" w:color="646464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18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6"/>
              </w:rPr>
              <w:t>28.0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5"/>
                <w:w w:val="96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9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6"/>
                <w:w w:val="91"/>
              </w:rPr>
              <w:t>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7"/>
              </w:rPr>
              <w:t>01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70" w:type="dxa"/>
            <w:tcBorders>
              <w:top w:val="nil" w:sz="6" w:space="0" w:color="auto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03" w:lineRule="exact"/>
              <w:ind w:left="47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w w:val="90"/>
                <w:position w:val="-1"/>
              </w:rPr>
              <w:t>Bil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83"/>
                <w:position w:val="-1"/>
              </w:rPr>
              <w:t>clil'im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12"/>
                <w:w w:val="8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-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3"/>
                <w:position w:val="-1"/>
              </w:rPr>
              <w:t>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380" w:type="dxa"/>
            <w:tcBorders>
              <w:top w:val="nil" w:sz="6" w:space="0" w:color="auto"/>
              <w:bottom w:val="single" w:sz="3.78656" w:space="0" w:color="575757"/>
              <w:left w:val="nil" w:sz="6" w:space="0" w:color="auto"/>
              <w:right w:val="single" w:sz="5.67984" w:space="0" w:color="575757"/>
            </w:tcBorders>
          </w:tcPr>
          <w:p>
            <w:pPr>
              <w:spacing w:before="17" w:after="0" w:line="205" w:lineRule="exact"/>
              <w:ind w:left="34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9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14:48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708" w:type="dxa"/>
            <w:tcBorders>
              <w:top w:val="single" w:sz="5.67984" w:space="0" w:color="707070"/>
              <w:bottom w:val="single" w:sz="5.67984" w:space="0" w:color="676767"/>
              <w:left w:val="single" w:sz="5.67984" w:space="0" w:color="575757"/>
              <w:right w:val="single" w:sz="5.67984" w:space="0" w:color="646464"/>
            </w:tcBorders>
          </w:tcPr>
          <w:p>
            <w:pPr>
              <w:spacing w:before="9" w:after="0" w:line="203" w:lineRule="exact"/>
              <w:ind w:left="3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  <w:position w:val="-1"/>
              </w:rPr>
              <w:t>fcl: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110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2" w:hRule="exact"/>
        </w:trPr>
        <w:tc>
          <w:tcPr>
            <w:tcW w:w="1073" w:type="dxa"/>
            <w:tcBorders>
              <w:top w:val="single" w:sz="5.67984" w:space="0" w:color="575757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94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46" w:type="dxa"/>
            <w:tcBorders>
              <w:top w:val="single" w:sz="5.67984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8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</w:rPr>
              <w:t>28.05.2017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70" w:type="dxa"/>
            <w:tcBorders>
              <w:top w:val="single" w:sz="5.67984" w:space="0" w:color="575757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04" w:lineRule="exact"/>
              <w:ind w:left="474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94949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</w:rPr>
              <w:t>3578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380" w:type="dxa"/>
            <w:tcBorders>
              <w:top w:val="single" w:sz="3.78656" w:space="0" w:color="575757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199" w:lineRule="exact"/>
              <w:ind w:left="34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9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A3A3A"/>
                <w:spacing w:val="-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07070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708" w:type="dxa"/>
            <w:tcBorders>
              <w:top w:val="single" w:sz="5.67984" w:space="0" w:color="676767"/>
              <w:bottom w:val="nil" w:sz="6" w:space="0" w:color="auto"/>
              <w:left w:val="nil" w:sz="6" w:space="0" w:color="auto"/>
              <w:right w:val="single" w:sz="5.67984" w:space="0" w:color="646464"/>
            </w:tcBorders>
          </w:tcPr>
          <w:p>
            <w:pPr/>
            <w:rPr/>
          </w:p>
        </w:tc>
      </w:tr>
    </w:tbl>
    <w:p>
      <w:pPr>
        <w:spacing w:before="0" w:after="0" w:line="194" w:lineRule="exact"/>
        <w:ind w:left="1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73.235153pt;margin-top:-22.86676pt;width:.1pt;height:22.406618pt;mso-position-horizontal-relative:page;mso-position-vertical-relative:paragraph;z-index:-15485" coordorigin="3465,-457" coordsize="2,448">
            <v:shape style="position:absolute;left:3465;top:-457;width:2;height:448" coordorigin="3465,-457" coordsize="0,448" path="m3465,-9l3465,-457e" filled="f" stroked="t" strokeweight=".94664pt" strokecolor="#5B5B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</w:rPr>
        <w:t>Karncno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</w:rPr>
        <w:t>!lıı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7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Turnikele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3"/>
        </w:rPr>
        <w:t>Arası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1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3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83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155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3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3"/>
          <w:position w:val="1"/>
        </w:rPr>
        <w:t>oğru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  <w:position w:val="0"/>
        </w:rPr>
        <w:t>aracaor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  <w:position w:val="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izoıa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6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7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0"/>
        </w:rPr>
        <w:t>rn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9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9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83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  <w:position w:val="0"/>
        </w:rPr>
        <w:t>Arası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6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83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8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97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  <w:position w:val="0"/>
        </w:rPr>
        <w:t>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46" w:right="-20"/>
        <w:jc w:val="left"/>
        <w:tabs>
          <w:tab w:pos="1340" w:val="left"/>
          <w:tab w:pos="3760" w:val="left"/>
          <w:tab w:pos="6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1.384338pt;margin-top:8.964897pt;width:29.141683pt;height:26pt;mso-position-horizontal-relative:page;mso-position-vertical-relative:paragraph;z-index:-1548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Times New Roman" w:hAnsi="Times New Roman" w:cs="Times New Roman" w:eastAsia="Times New Roman"/>
                      <w:sz w:val="52"/>
                      <w:szCs w:val="5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707070"/>
                      <w:w w:val="54"/>
                    </w:rPr>
                    <w:t>rg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707070"/>
                      <w:spacing w:val="18"/>
                      <w:w w:val="53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494949"/>
                      <w:spacing w:val="27"/>
                      <w:w w:val="27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BFC1C1"/>
                      <w:spacing w:val="0"/>
                      <w:w w:val="51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52"/>
                      <w:szCs w:val="5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2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0"/>
          <w:position w:val="0"/>
        </w:rPr>
        <w:t>Yan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"/>
          <w:w w:val="9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1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9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75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5"/>
          <w:w w:val="91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8"/>
          <w:w w:val="136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>gara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5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6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ınnriti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11" w:lineRule="exact"/>
        <w:ind w:left="155" w:right="-20"/>
        <w:jc w:val="left"/>
        <w:tabs>
          <w:tab w:pos="366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7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  <w:position w:val="-1"/>
        </w:rPr>
        <w:t>Yapıııı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2"/>
          <w:position w:val="-1"/>
        </w:rPr>
        <w:t>ull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2"/>
          <w:position w:val="-1"/>
        </w:rPr>
        <w:t>ınını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2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3663" w:right="-20"/>
        <w:jc w:val="left"/>
        <w:tabs>
          <w:tab w:pos="67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Beıonıırnıe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2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ap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  <w:position w:val="-2"/>
        </w:rPr>
        <w:t>Çeli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74"/>
          <w:position w:val="-2"/>
        </w:rPr>
        <w:t>.......</w:t>
      </w:r>
      <w:r>
        <w:rPr>
          <w:rFonts w:ascii="Arial" w:hAnsi="Arial" w:cs="Arial" w:eastAsia="Arial"/>
          <w:sz w:val="22"/>
          <w:szCs w:val="22"/>
          <w:color w:val="707070"/>
          <w:spacing w:val="-45"/>
          <w:w w:val="74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-18"/>
          <w:w w:val="107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74"/>
          <w:position w:val="-2"/>
        </w:rPr>
        <w:t>.....</w:t>
      </w:r>
      <w:r>
        <w:rPr>
          <w:rFonts w:ascii="Arial" w:hAnsi="Arial" w:cs="Arial" w:eastAsia="Arial"/>
          <w:sz w:val="22"/>
          <w:szCs w:val="22"/>
          <w:color w:val="707070"/>
          <w:spacing w:val="-18"/>
          <w:w w:val="74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0"/>
          <w:w w:val="85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74"/>
          <w:position w:val="-2"/>
        </w:rPr>
        <w:t>.....</w:t>
      </w:r>
      <w:r>
        <w:rPr>
          <w:rFonts w:ascii="Arial" w:hAnsi="Arial" w:cs="Arial" w:eastAsia="Arial"/>
          <w:sz w:val="22"/>
          <w:szCs w:val="22"/>
          <w:color w:val="5B5B5B"/>
          <w:spacing w:val="-18"/>
          <w:w w:val="74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21"/>
          <w:w w:val="107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979A9C"/>
          <w:spacing w:val="-21"/>
          <w:w w:val="107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77"/>
          <w:position w:val="-2"/>
        </w:rPr>
        <w:t>....</w:t>
      </w:r>
      <w:r>
        <w:rPr>
          <w:rFonts w:ascii="Arial" w:hAnsi="Arial" w:cs="Arial" w:eastAsia="Arial"/>
          <w:sz w:val="22"/>
          <w:szCs w:val="22"/>
          <w:color w:val="707070"/>
          <w:spacing w:val="-38"/>
          <w:w w:val="77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9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-18"/>
          <w:w w:val="79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79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-18"/>
          <w:w w:val="79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9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-28"/>
          <w:w w:val="79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858585"/>
          <w:spacing w:val="-18"/>
          <w:w w:val="107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4"/>
          <w:position w:val="-2"/>
        </w:rPr>
        <w:t>....</w:t>
      </w:r>
      <w:r>
        <w:rPr>
          <w:rFonts w:ascii="Arial" w:hAnsi="Arial" w:cs="Arial" w:eastAsia="Arial"/>
          <w:sz w:val="22"/>
          <w:szCs w:val="22"/>
          <w:color w:val="494949"/>
          <w:spacing w:val="-15"/>
          <w:w w:val="74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76"/>
          <w:position w:val="-2"/>
        </w:rPr>
        <w:t>....</w:t>
      </w:r>
      <w:r>
        <w:rPr>
          <w:rFonts w:ascii="Arial" w:hAnsi="Arial" w:cs="Arial" w:eastAsia="Arial"/>
          <w:sz w:val="22"/>
          <w:szCs w:val="22"/>
          <w:color w:val="707070"/>
          <w:spacing w:val="-18"/>
          <w:w w:val="76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5"/>
          <w:position w:val="-2"/>
        </w:rPr>
        <w:t>..</w:t>
      </w:r>
      <w:r>
        <w:rPr>
          <w:rFonts w:ascii="Arial" w:hAnsi="Arial" w:cs="Arial" w:eastAsia="Arial"/>
          <w:sz w:val="22"/>
          <w:szCs w:val="22"/>
          <w:color w:val="494949"/>
          <w:spacing w:val="-10"/>
          <w:w w:val="75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85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-26"/>
          <w:w w:val="85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21"/>
          <w:w w:val="107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78"/>
          <w:position w:val="-2"/>
        </w:rPr>
        <w:t>..</w:t>
      </w:r>
      <w:r>
        <w:rPr>
          <w:rFonts w:ascii="Arial" w:hAnsi="Arial" w:cs="Arial" w:eastAsia="Arial"/>
          <w:sz w:val="22"/>
          <w:szCs w:val="22"/>
          <w:color w:val="5B5B5B"/>
          <w:spacing w:val="-10"/>
          <w:w w:val="78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858585"/>
          <w:spacing w:val="0"/>
          <w:w w:val="78"/>
          <w:position w:val="-2"/>
        </w:rPr>
        <w:t>..</w:t>
      </w:r>
      <w:r>
        <w:rPr>
          <w:rFonts w:ascii="Arial" w:hAnsi="Arial" w:cs="Arial" w:eastAsia="Arial"/>
          <w:sz w:val="22"/>
          <w:szCs w:val="22"/>
          <w:color w:val="858585"/>
          <w:spacing w:val="-28"/>
          <w:w w:val="78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75"/>
          <w:position w:val="-2"/>
        </w:rPr>
        <w:t>..</w:t>
      </w:r>
      <w:r>
        <w:rPr>
          <w:rFonts w:ascii="Arial" w:hAnsi="Arial" w:cs="Arial" w:eastAsia="Arial"/>
          <w:sz w:val="22"/>
          <w:szCs w:val="22"/>
          <w:color w:val="5B5B5B"/>
          <w:spacing w:val="-15"/>
          <w:w w:val="75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858585"/>
          <w:spacing w:val="0"/>
          <w:w w:val="58"/>
          <w:position w:val="-2"/>
        </w:rPr>
        <w:t>....</w:t>
      </w:r>
      <w:r>
        <w:rPr>
          <w:rFonts w:ascii="Arial" w:hAnsi="Arial" w:cs="Arial" w:eastAsia="Arial"/>
          <w:sz w:val="22"/>
          <w:szCs w:val="22"/>
          <w:color w:val="858585"/>
          <w:spacing w:val="-18"/>
          <w:w w:val="58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0"/>
          <w:w w:val="85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-18"/>
          <w:w w:val="107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5"/>
          <w:w w:val="85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85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-26"/>
          <w:w w:val="85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9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-18"/>
          <w:w w:val="79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-21"/>
          <w:w w:val="107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3A3A3A"/>
          <w:spacing w:val="-10"/>
          <w:w w:val="85"/>
          <w:position w:val="-2"/>
        </w:rPr>
        <w:t>.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72"/>
          <w:position w:val="-2"/>
        </w:rPr>
        <w:t>............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43" w:lineRule="exact"/>
        <w:ind w:left="4416" w:right="6214"/>
        <w:jc w:val="center"/>
        <w:tabs>
          <w:tab w:pos="50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494949"/>
          <w:spacing w:val="0"/>
          <w:w w:val="50"/>
          <w:position w:val="-28"/>
        </w:rPr>
        <w:t>ı</w:t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100"/>
          <w:position w:val="-28"/>
        </w:rPr>
        <w:tab/>
      </w:r>
      <w:r>
        <w:rPr>
          <w:rFonts w:ascii="Arial" w:hAnsi="Arial" w:cs="Arial" w:eastAsia="Arial"/>
          <w:sz w:val="42"/>
          <w:szCs w:val="42"/>
          <w:color w:val="494949"/>
          <w:spacing w:val="0"/>
          <w:w w:val="100"/>
          <w:position w:val="-28"/>
        </w:rPr>
      </w:r>
      <w:r>
        <w:rPr>
          <w:rFonts w:ascii="Arial" w:hAnsi="Arial" w:cs="Arial" w:eastAsia="Arial"/>
          <w:sz w:val="42"/>
          <w:szCs w:val="42"/>
          <w:color w:val="3A3A3A"/>
          <w:spacing w:val="0"/>
          <w:w w:val="50"/>
          <w:position w:val="-28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80" w:right="220"/>
        </w:sectPr>
      </w:pPr>
      <w:rPr/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5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84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9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46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B5B5B"/>
          <w:w w:val="115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w w:val="11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1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Alına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15: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6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tabs>
          <w:tab w:pos="3560" w:val="left"/>
          <w:tab w:pos="89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4"/>
          <w:w w:val="15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9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Öğr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emedi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-8"/>
          <w:w w:val="47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1"/>
        </w:rPr>
        <w:t>Kirucı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BFC1C1"/>
          <w:spacing w:val="0"/>
          <w:w w:val="53"/>
          <w:position w:val="-8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25"/>
        </w:rPr>
        <w:t>ıniri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1"/>
          <w:w w:val="12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SAVRAN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0" w:lineRule="exact"/>
        <w:ind w:left="62" w:right="2450" w:firstLine="-2"/>
        <w:jc w:val="left"/>
        <w:tabs>
          <w:tab w:pos="2520" w:val="left"/>
          <w:tab w:pos="5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31"/>
        </w:rPr>
        <w:t>rn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3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3"/>
          <w:w w:val="13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6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8"/>
          <w:w w:val="16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2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49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8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14:53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36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106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20"/>
          <w:cols w:num="2" w:equalWidth="0">
            <w:col w:w="1088" w:space="1065"/>
            <w:col w:w="9267"/>
          </w:cols>
        </w:sectPr>
      </w:pPr>
      <w:rPr/>
    </w:p>
    <w:p>
      <w:pPr>
        <w:spacing w:before="0" w:after="0" w:line="280" w:lineRule="exact"/>
        <w:ind w:left="151" w:right="-20"/>
        <w:jc w:val="left"/>
        <w:tabs>
          <w:tab w:pos="4700" w:val="left"/>
          <w:tab w:pos="68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8"/>
          <w:position w:val="-1"/>
        </w:rPr>
        <w:t>81e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tri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138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684" w:right="472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8" w:lineRule="auto"/>
        <w:ind w:left="2167" w:right="4377" w:firstLine="2546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9"/>
          <w:w w:val="7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8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6"/>
        </w:rPr>
        <w:t>iyct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0"/>
          <w:w w:val="97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</w:rPr>
        <w:t>darnı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9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Doğal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left="151" w:right="-20"/>
        <w:jc w:val="left"/>
        <w:tabs>
          <w:tab w:pos="2140" w:val="left"/>
          <w:tab w:pos="468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0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15:20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5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17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0"/>
        </w:rPr>
        <w:t>tlnü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ti: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6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2172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1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9"/>
        </w:rPr>
        <w:t>aka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1"/>
        </w:rPr>
        <w:t>35EC821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216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w w:val="8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-Soy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dı: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Yun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SELEK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4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rıldığında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0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vii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56" w:right="417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6"/>
        </w:rPr>
        <w:t>IS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3"/>
          <w:w w:val="86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6"/>
        </w:rPr>
        <w:t>ndi.irınede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Kullanı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77" w:right="-20"/>
        <w:jc w:val="left"/>
        <w:tabs>
          <w:tab w:pos="2200" w:val="left"/>
          <w:tab w:pos="4680" w:val="left"/>
          <w:tab w:pos="6600" w:val="left"/>
          <w:tab w:pos="8160" w:val="left"/>
          <w:tab w:pos="9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10"/>
        </w:rPr>
        <w:t>öndürnıe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>ul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5"/>
          <w:w w:val="119"/>
          <w:position w:val="-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9"/>
          <w:position w:val="-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6"/>
          <w:position w:val="-2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0"/>
          <w:w w:val="96"/>
          <w:position w:val="-2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6"/>
          <w:position w:val="-2"/>
        </w:rPr>
        <w:t>pilkKg.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1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8"/>
          <w:position w:val="-2"/>
        </w:rPr>
        <w:t>IK.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-2"/>
        </w:rPr>
        <w:t>K.T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9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2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9"/>
          <w:w w:val="85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240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3"/>
        </w:rPr>
        <w:t>o2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0"/>
          <w:position w:val="-3"/>
        </w:rPr>
        <w:t>KJ!.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5229" w:right="-20"/>
        <w:jc w:val="left"/>
        <w:tabs>
          <w:tab w:pos="6540" w:val="left"/>
          <w:tab w:pos="8160" w:val="left"/>
          <w:tab w:pos="972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3"/>
        </w:rPr>
      </w:r>
      <w:r>
        <w:rPr>
          <w:rFonts w:ascii="Arial" w:hAnsi="Arial" w:cs="Arial" w:eastAsia="Arial"/>
          <w:sz w:val="24"/>
          <w:szCs w:val="24"/>
          <w:color w:val="242424"/>
          <w:spacing w:val="0"/>
          <w:w w:val="100"/>
          <w:position w:val="-1"/>
        </w:rPr>
        <w:t>J</w:t>
      </w:r>
      <w:r>
        <w:rPr>
          <w:rFonts w:ascii="Arial" w:hAnsi="Arial" w:cs="Arial" w:eastAsia="Arial"/>
          <w:sz w:val="24"/>
          <w:szCs w:val="24"/>
          <w:color w:val="242424"/>
          <w:spacing w:val="-43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24242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242424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707070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2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mıştır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1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iya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!Söndilrınc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6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tctkik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7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tarafımız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8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4"/>
        </w:rPr>
        <w:t>yapı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1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5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soruşturmuda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"/>
          <w:w w:val="84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4"/>
        </w:rPr>
        <w:t>eli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rs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kişil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tanıfırıda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söndürCılmede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3"/>
        </w:rPr>
        <w:t>dilşürülcıı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216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79A9C"/>
          <w:spacing w:val="-2"/>
          <w:w w:val="13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7"/>
        </w:rPr>
        <w:t>zınaritini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yaıııcı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7"/>
        </w:rPr>
        <w:t>olabilecc.:ği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7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0" w:lineRule="atLeast"/>
        <w:ind w:left="146" w:right="4071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:si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91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7"/>
          <w:w w:val="91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1"/>
        </w:rPr>
        <w:t>rtalı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2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81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1"/>
        </w:rPr>
        <w:t>rkcti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5"/>
          <w:position w:val="0"/>
        </w:rPr>
        <w:t>jOedel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7"/>
          <w:w w:val="69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6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2"/>
          <w:position w:val="0"/>
        </w:rPr>
        <w:t>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94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4" w:after="0" w:line="223" w:lineRule="exact"/>
        <w:ind w:left="151" w:right="-20"/>
        <w:jc w:val="left"/>
        <w:tabs>
          <w:tab w:pos="2180" w:val="left"/>
          <w:tab w:pos="6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96"/>
          <w:position w:val="1"/>
        </w:rPr>
        <w:t>§k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12"/>
          <w:w w:val="96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00"/>
          <w:position w:val="1"/>
        </w:rPr>
        <w:t>:ı..:q</w:t>
      </w:r>
      <w:r>
        <w:rPr>
          <w:rFonts w:ascii="Arial" w:hAnsi="Arial" w:cs="Arial" w:eastAsia="Arial"/>
          <w:sz w:val="13"/>
          <w:szCs w:val="13"/>
          <w:color w:val="494949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>Dün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>\lş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1"/>
        </w:rPr>
        <w:t>l'arilı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44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28.05.2017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5"/>
          <w:position w:val="-1"/>
        </w:rPr>
        <w:t>ISaaıi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7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4"/>
          <w:w w:val="100"/>
          <w:position w:val="-1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6" w:right="-20"/>
        <w:jc w:val="left"/>
        <w:tabs>
          <w:tab w:pos="1040" w:val="left"/>
          <w:tab w:pos="1520" w:val="left"/>
          <w:tab w:pos="2140" w:val="left"/>
          <w:tab w:pos="8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707070"/>
          <w:spacing w:val="0"/>
          <w:w w:val="320"/>
          <w:position w:val="-1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707070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707070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>Ölil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Işıkkent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9" w:lineRule="exact"/>
        <w:ind w:left="2285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635866pt;margin-top:10.470334pt;width:144.137556pt;height:43pt;mso-position-horizontal-relative:page;mso-position-vertical-relative:paragraph;z-index:-15479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tabs>
                      <w:tab w:pos="1980" w:val="left"/>
                    </w:tabs>
                    <w:rPr>
                      <w:rFonts w:ascii="Times New Roman" w:hAnsi="Times New Roman" w:cs="Times New Roman" w:eastAsia="Times New Roman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34"/>
                      <w:position w:val="28"/>
                    </w:rPr>
                    <w:t>'ü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00"/>
                      <w:position w:val="28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00"/>
                      <w:position w:val="2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3A3A3A"/>
                      <w:spacing w:val="0"/>
                      <w:w w:val="39"/>
                      <w:position w:val="0"/>
                    </w:rPr>
                    <w:t>Me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3A3A3A"/>
                      <w:spacing w:val="-129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3A3A3A"/>
                      <w:spacing w:val="0"/>
                      <w:w w:val="40"/>
                      <w:position w:val="0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3A3A3A"/>
                      <w:spacing w:val="-168"/>
                      <w:w w:val="40"/>
                      <w:position w:val="0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5B5B5B"/>
                      <w:spacing w:val="0"/>
                      <w:w w:val="21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  <w:position w:val="-4"/>
        </w:rPr>
        <w:t>Gitmiş«</w:t>
      </w:r>
      <w:r>
        <w:rPr>
          <w:rFonts w:ascii="Arial" w:hAnsi="Arial" w:cs="Arial" w:eastAsia="Arial"/>
          <w:sz w:val="18"/>
          <w:szCs w:val="18"/>
          <w:color w:val="3A3A3A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4"/>
        </w:rPr>
        <w:t>ü,t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00"/>
          <w:position w:val="-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64"/>
          <w:position w:val="-4"/>
        </w:rPr>
        <w:t>"'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1"/>
          <w:w w:val="164"/>
          <w:position w:val="-4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3"/>
          <w:w w:val="151"/>
          <w:position w:val="-4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226"/>
          <w:position w:val="-4"/>
        </w:rPr>
        <w:t>"</w:t>
      </w:r>
      <w:r>
        <w:rPr>
          <w:rFonts w:ascii="Arial" w:hAnsi="Arial" w:cs="Arial" w:eastAsia="Arial"/>
          <w:sz w:val="18"/>
          <w:szCs w:val="18"/>
          <w:color w:val="5B5B5B"/>
          <w:spacing w:val="-13"/>
          <w:w w:val="107"/>
          <w:position w:val="-4"/>
        </w:rPr>
        <w:t>E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79"/>
          <w:position w:val="-4"/>
        </w:rPr>
        <w:t>l</w:t>
      </w:r>
      <w:r>
        <w:rPr>
          <w:rFonts w:ascii="Arial" w:hAnsi="Arial" w:cs="Arial" w:eastAsia="Arial"/>
          <w:sz w:val="18"/>
          <w:szCs w:val="18"/>
          <w:color w:val="3A3A3A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Koy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4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171"/>
          <w:position w:val="-4"/>
        </w:rPr>
        <w:t>M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2195" w:right="-20"/>
        <w:jc w:val="left"/>
        <w:tabs>
          <w:tab w:pos="4760" w:val="left"/>
          <w:tab w:pos="848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100"/>
          <w:b/>
          <w:bCs/>
          <w:position w:val="2"/>
        </w:rPr>
        <w:t>Mur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5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100"/>
          <w:b/>
          <w:bCs/>
          <w:position w:val="2"/>
        </w:rPr>
        <w:t>d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-3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159"/>
          <w:b/>
          <w:bCs/>
          <w:position w:val="2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2"/>
          <w:w w:val="159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159"/>
          <w:b/>
          <w:bCs/>
          <w:position w:val="2"/>
        </w:rPr>
        <w:t>Rl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  <w:position w:val="2"/>
        </w:rPr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64"/>
          <w:b/>
          <w:bCs/>
          <w:position w:val="-10"/>
        </w:rPr>
        <w:t>2</w:t>
      </w:r>
      <w:r>
        <w:rPr>
          <w:rFonts w:ascii="Arial" w:hAnsi="Arial" w:cs="Arial" w:eastAsia="Arial"/>
          <w:sz w:val="29"/>
          <w:szCs w:val="29"/>
          <w:color w:val="3A3A3A"/>
          <w:spacing w:val="4"/>
          <w:w w:val="64"/>
          <w:b/>
          <w:bCs/>
          <w:position w:val="-10"/>
        </w:rPr>
        <w:t> </w:t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64"/>
          <w:b/>
          <w:bCs/>
          <w:position w:val="-10"/>
        </w:rPr>
        <w:t>9</w:t>
      </w:r>
      <w:r>
        <w:rPr>
          <w:rFonts w:ascii="Arial" w:hAnsi="Arial" w:cs="Arial" w:eastAsia="Arial"/>
          <w:sz w:val="29"/>
          <w:szCs w:val="29"/>
          <w:color w:val="3A3A3A"/>
          <w:spacing w:val="24"/>
          <w:w w:val="64"/>
          <w:b/>
          <w:bCs/>
          <w:position w:val="-10"/>
        </w:rPr>
        <w:t> </w:t>
      </w:r>
      <w:r>
        <w:rPr>
          <w:rFonts w:ascii="Arial" w:hAnsi="Arial" w:cs="Arial" w:eastAsia="Arial"/>
          <w:sz w:val="29"/>
          <w:szCs w:val="29"/>
          <w:color w:val="3A3A3A"/>
          <w:spacing w:val="0"/>
          <w:w w:val="64"/>
          <w:b/>
          <w:bCs/>
          <w:position w:val="-10"/>
        </w:rPr>
        <w:t>Marısm11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20"/>
        </w:sectPr>
      </w:pPr>
      <w:rPr/>
    </w:p>
    <w:p>
      <w:pPr>
        <w:spacing w:before="65" w:after="0" w:line="251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-85"/>
          <w:w w:val="81"/>
          <w:position w:val="-1"/>
        </w:rPr>
        <w:t>"</w:t>
      </w:r>
      <w:r>
        <w:rPr>
          <w:rFonts w:ascii="Arial" w:hAnsi="Arial" w:cs="Arial" w:eastAsia="Arial"/>
          <w:sz w:val="11"/>
          <w:szCs w:val="11"/>
          <w:color w:val="494949"/>
          <w:spacing w:val="-12"/>
          <w:w w:val="149"/>
          <w:position w:val="0"/>
        </w:rPr>
        <w:t>&gt;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-10"/>
          <w:w w:val="81"/>
          <w:position w:val="-1"/>
        </w:rPr>
        <w:t>'</w:t>
      </w:r>
      <w:r>
        <w:rPr>
          <w:rFonts w:ascii="Arial" w:hAnsi="Arial" w:cs="Arial" w:eastAsia="Arial"/>
          <w:sz w:val="11"/>
          <w:szCs w:val="11"/>
          <w:color w:val="494949"/>
          <w:spacing w:val="0"/>
          <w:w w:val="149"/>
          <w:position w:val="0"/>
        </w:rPr>
        <w:t>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right="-236"/>
        <w:jc w:val="left"/>
        <w:tabs>
          <w:tab w:pos="540" w:val="left"/>
        </w:tabs>
        <w:rPr>
          <w:rFonts w:ascii="Arial" w:hAnsi="Arial" w:cs="Arial" w:eastAsia="Arial"/>
          <w:sz w:val="131"/>
          <w:szCs w:val="131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5B5B5B"/>
          <w:spacing w:val="-18"/>
          <w:w w:val="254"/>
          <w:position w:val="-63"/>
        </w:rPr>
        <w:t>,</w: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268"/>
          <w:position w:val="-63"/>
        </w:rPr>
        <w:t>ı</w: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100"/>
          <w:position w:val="-63"/>
        </w:rPr>
        <w:tab/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100"/>
          <w:position w:val="-63"/>
        </w:rPr>
      </w:r>
      <w:r>
        <w:rPr>
          <w:rFonts w:ascii="Arial" w:hAnsi="Arial" w:cs="Arial" w:eastAsia="Arial"/>
          <w:sz w:val="131"/>
          <w:szCs w:val="131"/>
          <w:color w:val="3A3A3A"/>
          <w:spacing w:val="0"/>
          <w:w w:val="81"/>
          <w:position w:val="-81"/>
        </w:rPr>
        <w:t>-</w:t>
      </w:r>
      <w:r>
        <w:rPr>
          <w:rFonts w:ascii="Arial" w:hAnsi="Arial" w:cs="Arial" w:eastAsia="Arial"/>
          <w:sz w:val="131"/>
          <w:szCs w:val="131"/>
          <w:color w:val="3A3A3A"/>
          <w:spacing w:val="-109"/>
          <w:w w:val="81"/>
          <w:position w:val="-81"/>
        </w:rPr>
        <w:t>·</w:t>
      </w:r>
      <w:r>
        <w:rPr>
          <w:rFonts w:ascii="Arial" w:hAnsi="Arial" w:cs="Arial" w:eastAsia="Arial"/>
          <w:sz w:val="14"/>
          <w:szCs w:val="14"/>
          <w:color w:val="858585"/>
          <w:spacing w:val="5"/>
          <w:w w:val="134"/>
          <w:position w:val="-63"/>
        </w:rPr>
        <w:t>.</w:t>
      </w:r>
      <w:r>
        <w:rPr>
          <w:rFonts w:ascii="Arial" w:hAnsi="Arial" w:cs="Arial" w:eastAsia="Arial"/>
          <w:sz w:val="14"/>
          <w:szCs w:val="14"/>
          <w:color w:val="3A3A3A"/>
          <w:spacing w:val="-9"/>
          <w:w w:val="136"/>
          <w:position w:val="-63"/>
        </w:rPr>
        <w:t>•</w:t>
      </w:r>
      <w:r>
        <w:rPr>
          <w:rFonts w:ascii="Arial" w:hAnsi="Arial" w:cs="Arial" w:eastAsia="Arial"/>
          <w:sz w:val="131"/>
          <w:szCs w:val="131"/>
          <w:color w:val="979A9C"/>
          <w:spacing w:val="0"/>
          <w:w w:val="13"/>
          <w:position w:val="-81"/>
        </w:rPr>
        <w:t>.</w:t>
      </w:r>
      <w:r>
        <w:rPr>
          <w:rFonts w:ascii="Arial" w:hAnsi="Arial" w:cs="Arial" w:eastAsia="Arial"/>
          <w:sz w:val="131"/>
          <w:szCs w:val="131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7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79A9C"/>
          <w:spacing w:val="0"/>
          <w:w w:val="100"/>
          <w:i/>
        </w:rPr>
        <w:t>,.l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20"/>
          <w:cols w:num="3" w:equalWidth="0">
            <w:col w:w="478" w:space="7921"/>
            <w:col w:w="1333" w:space="331"/>
            <w:col w:w="1357"/>
          </w:cols>
        </w:sectPr>
      </w:pPr>
      <w:rPr/>
    </w:p>
    <w:p>
      <w:pPr>
        <w:spacing w:before="0" w:after="0" w:line="308" w:lineRule="atLeast"/>
        <w:ind w:left="269" w:right="-20"/>
        <w:jc w:val="left"/>
        <w:tabs>
          <w:tab w:pos="2240" w:val="left"/>
          <w:tab w:pos="3860" w:val="left"/>
          <w:tab w:pos="8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394196pt;margin-top:4.023016pt;width:42.063427pt;height:42.5pt;mso-position-horizontal-relative:page;mso-position-vertical-relative:paragraph;z-index:-15478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ACACAE"/>
                      <w:spacing w:val="-129"/>
                      <w:w w:val="6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A3A3A"/>
                      <w:spacing w:val="-15"/>
                      <w:w w:val="85"/>
                      <w:position w:val="4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707070"/>
                      <w:spacing w:val="0"/>
                      <w:w w:val="81"/>
                      <w:position w:val="4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707070"/>
                      <w:spacing w:val="-14"/>
                      <w:w w:val="80"/>
                      <w:position w:val="4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979A9C"/>
                      <w:spacing w:val="-39"/>
                      <w:w w:val="73"/>
                      <w:position w:val="4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707070"/>
                      <w:spacing w:val="-9"/>
                      <w:w w:val="193"/>
                      <w:position w:val="4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BFC1C1"/>
                      <w:spacing w:val="0"/>
                      <w:w w:val="97"/>
                      <w:position w:val="4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BFC1C1"/>
                      <w:spacing w:val="0"/>
                      <w:w w:val="100"/>
                      <w:position w:val="4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BFC1C1"/>
                      <w:spacing w:val="-12"/>
                      <w:w w:val="100"/>
                      <w:position w:val="4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B5B5B"/>
                      <w:spacing w:val="0"/>
                      <w:w w:val="58"/>
                      <w:position w:val="40"/>
                    </w:rPr>
                    <w:t>ı;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B5B5B"/>
                      <w:spacing w:val="-13"/>
                      <w:w w:val="58"/>
                      <w:position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858585"/>
                      <w:spacing w:val="0"/>
                      <w:w w:val="41"/>
                      <w:position w:val="40"/>
                    </w:rPr>
                    <w:t>ı::.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858585"/>
                      <w:spacing w:val="-35"/>
                      <w:w w:val="42"/>
                      <w:position w:val="40"/>
                    </w:rPr>
                    <w:t>·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B5B5B"/>
                      <w:spacing w:val="0"/>
                      <w:w w:val="124"/>
                      <w:position w:val="40"/>
                    </w:rPr>
                    <w:t>•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B5B5B"/>
                      <w:spacing w:val="9"/>
                      <w:w w:val="100"/>
                      <w:position w:val="4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B5B5B"/>
                      <w:spacing w:val="0"/>
                      <w:w w:val="67"/>
                      <w:position w:val="40"/>
                    </w:rPr>
                    <w:t>-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94949"/>
                      <w:spacing w:val="0"/>
                      <w:w w:val="141"/>
                      <w:position w:val="40"/>
                    </w:rPr>
                    <w:t>'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position w:val="-10"/>
        </w:rPr>
        <w:t>.</w:t>
      </w:r>
      <w:r>
        <w:rPr>
          <w:rFonts w:ascii="Arial" w:hAnsi="Arial" w:cs="Arial" w:eastAsia="Arial"/>
          <w:sz w:val="18"/>
          <w:szCs w:val="18"/>
          <w:color w:val="5B5B5B"/>
          <w:spacing w:val="-48"/>
          <w:w w:val="100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Pnc:l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position w:val="0"/>
        </w:rPr>
        <w:t>ir'</w:t>
      </w:r>
      <w:r>
        <w:rPr>
          <w:rFonts w:ascii="Arial" w:hAnsi="Arial" w:cs="Arial" w:eastAsia="Arial"/>
          <w:sz w:val="18"/>
          <w:szCs w:val="18"/>
          <w:color w:val="5B5B5B"/>
          <w:spacing w:val="-35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9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1"/>
          <w:w w:val="57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5"/>
          <w:position w:val="1"/>
        </w:rPr>
        <w:t>fıı_!ı,ı: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75"/>
          <w:position w:val="1"/>
        </w:rPr>
        <w:t>BU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7"/>
          <w:w w:val="76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9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219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58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89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0"/>
          <w:w w:val="9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9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9" w:lineRule="atLeast"/>
        <w:ind w:left="3161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52597B"/>
          <w:spacing w:val="0"/>
          <w:w w:val="221"/>
        </w:rPr>
        <w:t>(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24" w:after="0" w:line="409" w:lineRule="exact"/>
        <w:ind w:right="1139"/>
        <w:jc w:val="right"/>
        <w:tabs>
          <w:tab w:pos="760" w:val="left"/>
          <w:tab w:pos="17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492.417053pt;margin-top:7.880774pt;width:.1pt;height:24.606446pt;mso-position-horizontal-relative:page;mso-position-vertical-relative:paragraph;z-index:-15482" coordorigin="9848,158" coordsize="2,492">
            <v:shape style="position:absolute;left:9848;top:158;width:2;height:492" coordorigin="9848,158" coordsize="0,492" path="m9848,650l9848,158e" filled="f" stroked="t" strokeweight="3.10625pt" strokecolor="#CDD1D1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654083pt;margin-top:11.9279pt;width:79.930803pt;height:35.358380pt;mso-position-horizontal-relative:page;mso-position-vertical-relative:paragraph;z-index:-15477" type="#_x0000_t202" filled="f" stroked="f">
            <v:textbox inset="0,0,0,0">
              <w:txbxContent>
                <w:p>
                  <w:pPr>
                    <w:spacing w:before="0" w:after="0" w:line="707" w:lineRule="exact"/>
                    <w:ind w:right="-146"/>
                    <w:jc w:val="left"/>
                    <w:tabs>
                      <w:tab w:pos="700" w:val="left"/>
                    </w:tabs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494949"/>
                      <w:w w:val="153"/>
                      <w:position w:val="-4"/>
                    </w:rPr>
                    <w:t>.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94949"/>
                      <w:spacing w:val="-72"/>
                      <w:w w:val="100"/>
                      <w:position w:val="-4"/>
                    </w:rPr>
                    <w:t> 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94949"/>
                      <w:spacing w:val="0"/>
                      <w:w w:val="153"/>
                      <w:position w:val="-4"/>
                    </w:rPr>
                    <w:t>;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94949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94949"/>
                      <w:spacing w:val="-55"/>
                      <w:w w:val="153"/>
                      <w:position w:val="-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BFC1C1"/>
                      <w:spacing w:val="0"/>
                      <w:w w:val="65"/>
                      <w:i/>
                      <w:position w:val="2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BFC1C1"/>
                      <w:spacing w:val="-1"/>
                      <w:w w:val="100"/>
                      <w:i/>
                      <w:position w:val="2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5B5B5B"/>
                      <w:spacing w:val="13"/>
                      <w:w w:val="233"/>
                      <w:i/>
                      <w:position w:val="27"/>
                    </w:rPr>
                    <w:t>q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94949"/>
                      <w:spacing w:val="0"/>
                      <w:w w:val="158"/>
                      <w:position w:val="-4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7"/>
          <w:szCs w:val="37"/>
          <w:color w:val="858585"/>
          <w:spacing w:val="0"/>
          <w:w w:val="100"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37"/>
          <w:szCs w:val="37"/>
          <w:color w:val="858585"/>
          <w:spacing w:val="41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858585"/>
          <w:spacing w:val="0"/>
          <w:w w:val="52"/>
          <w:position w:val="-2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858585"/>
          <w:spacing w:val="40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1"/>
          <w:b/>
          <w:bCs/>
          <w:position w:val="-2"/>
        </w:rPr>
        <w:t>ii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91"/>
          <w:position w:val="-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82"/>
          <w:position w:val="-2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right="2531"/>
        <w:jc w:val="right"/>
        <w:tabs>
          <w:tab w:pos="4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B5B5B"/>
          <w:w w:val="239"/>
          <w:position w:val="-2"/>
        </w:rPr>
        <w:t>lı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5B5B5B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ACACAE"/>
          <w:spacing w:val="0"/>
          <w:w w:val="146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7" w:lineRule="atLeast"/>
        <w:ind w:right="1404"/>
        <w:jc w:val="righ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409546pt;margin-top:12.289701pt;width:273.629287pt;height:15.5pt;mso-position-horizontal-relative:page;mso-position-vertical-relative:paragraph;z-index:-15476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tabs>
                      <w:tab w:pos="4340" w:val="left"/>
                      <w:tab w:pos="5200" w:val="left"/>
                    </w:tabs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  <w:position w:val="3"/>
                    </w:rPr>
                    <w:t>it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-5"/>
                      <w:w w:val="100"/>
                      <w:position w:val="3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707070"/>
                      <w:spacing w:val="0"/>
                      <w:w w:val="100"/>
                      <w:position w:val="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707070"/>
                      <w:spacing w:val="7"/>
                      <w:w w:val="100"/>
                      <w:position w:val="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  <w:position w:val="3"/>
                    </w:rPr>
                    <w:t>Çv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A3A3A"/>
                      <w:spacing w:val="0"/>
                      <w:w w:val="100"/>
                      <w:position w:val="3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B"/>
                      <w:spacing w:val="0"/>
                      <w:w w:val="100"/>
                      <w:position w:val="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B"/>
                      <w:spacing w:val="-43"/>
                      <w:w w:val="100"/>
                      <w:position w:val="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B"/>
                      <w:spacing w:val="0"/>
                      <w:w w:val="100"/>
                      <w:position w:val="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B5B5B"/>
                      <w:spacing w:val="0"/>
                      <w:w w:val="100"/>
                      <w:position w:val="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A3A3A"/>
                      <w:spacing w:val="0"/>
                      <w:w w:val="100"/>
                      <w:position w:val="0"/>
                    </w:rPr>
                    <w:t>Q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A3A3A"/>
                      <w:spacing w:val="0"/>
                      <w:w w:val="100"/>
                      <w:position w:val="0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A3A3A"/>
                      <w:spacing w:val="0"/>
                      <w:w w:val="100"/>
                      <w:position w:val="0"/>
                    </w:rPr>
                    <w:t>   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A3A3A"/>
                      <w:spacing w:val="7"/>
                      <w:w w:val="100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A3A3A"/>
                      <w:spacing w:val="0"/>
                      <w:w w:val="288"/>
                      <w:position w:val="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A3A3A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A3A3A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5B5B5B"/>
                      <w:spacing w:val="0"/>
                      <w:w w:val="68"/>
                      <w:i/>
                      <w:position w:val="0"/>
                    </w:rPr>
                    <w:t>"'w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2"/>
          <w:szCs w:val="42"/>
          <w:color w:val="242424"/>
          <w:spacing w:val="0"/>
          <w:w w:val="256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spacing w:before="0" w:after="0" w:line="97" w:lineRule="atLeast"/>
        <w:ind w:left="4576" w:right="-20"/>
        <w:jc w:val="left"/>
        <w:tabs>
          <w:tab w:pos="83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w w:val="94"/>
        </w:rPr>
        <w:t>Fe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95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6"/>
          <w:w w:val="96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SAVRAN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5B5B5B"/>
          <w:spacing w:val="0"/>
          <w:w w:val="74"/>
          <w:position w:val="-13"/>
        </w:rPr>
        <w:t>\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2" w:lineRule="atLeast"/>
        <w:ind w:right="1230"/>
        <w:jc w:val="right"/>
        <w:tabs>
          <w:tab w:pos="300" w:val="left"/>
          <w:tab w:pos="1460" w:val="left"/>
          <w:tab w:pos="18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26.224731pt;margin-top:21.257936pt;width:105.55038pt;height:.1pt;mso-position-horizontal-relative:page;mso-position-vertical-relative:paragraph;z-index:-15484" coordorigin="8524,425" coordsize="2111,2">
            <v:shape style="position:absolute;left:8524;top:425;width:2111;height:2" coordorigin="8524,425" coordsize="2111,0" path="m8524,425l10636,425e" filled="f" stroked="t" strokeweight=".70998pt" strokecolor="#60679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2"/>
          <w:szCs w:val="32"/>
          <w:color w:val="ACACAE"/>
          <w:w w:val="99"/>
        </w:rPr>
      </w:r>
      <w:r>
        <w:rPr>
          <w:rFonts w:ascii="Arial" w:hAnsi="Arial" w:cs="Arial" w:eastAsia="Arial"/>
          <w:sz w:val="32"/>
          <w:szCs w:val="32"/>
          <w:color w:val="ACACAE"/>
          <w:w w:val="99"/>
          <w:strike/>
        </w:rPr>
        <w:t> </w:t>
      </w:r>
      <w:r>
        <w:rPr>
          <w:rFonts w:ascii="Arial" w:hAnsi="Arial" w:cs="Arial" w:eastAsia="Arial"/>
          <w:sz w:val="32"/>
          <w:szCs w:val="32"/>
          <w:color w:val="ACACAE"/>
          <w:w w:val="100"/>
          <w:strike/>
        </w:rPr>
        <w:tab/>
      </w:r>
      <w:r>
        <w:rPr>
          <w:rFonts w:ascii="Arial" w:hAnsi="Arial" w:cs="Arial" w:eastAsia="Arial"/>
          <w:sz w:val="32"/>
          <w:szCs w:val="32"/>
          <w:color w:val="ACACAE"/>
          <w:w w:val="100"/>
          <w:strike/>
        </w:rPr>
      </w:r>
      <w:r>
        <w:rPr>
          <w:rFonts w:ascii="Arial" w:hAnsi="Arial" w:cs="Arial" w:eastAsia="Arial"/>
          <w:sz w:val="32"/>
          <w:szCs w:val="32"/>
          <w:color w:val="ACACAE"/>
          <w:spacing w:val="0"/>
          <w:w w:val="58"/>
          <w:strike/>
        </w:rPr>
        <w:t>.</w:t>
      </w:r>
      <w:r>
        <w:rPr>
          <w:rFonts w:ascii="Arial" w:hAnsi="Arial" w:cs="Arial" w:eastAsia="Arial"/>
          <w:sz w:val="32"/>
          <w:szCs w:val="32"/>
          <w:color w:val="ACACAE"/>
          <w:spacing w:val="0"/>
          <w:w w:val="58"/>
          <w:strike/>
        </w:rPr>
        <w:t>  </w:t>
      </w:r>
      <w:r>
        <w:rPr>
          <w:rFonts w:ascii="Arial" w:hAnsi="Arial" w:cs="Arial" w:eastAsia="Arial"/>
          <w:sz w:val="32"/>
          <w:szCs w:val="32"/>
          <w:color w:val="ACACAE"/>
          <w:spacing w:val="10"/>
          <w:w w:val="58"/>
          <w:strike/>
        </w:rPr>
        <w:t> </w:t>
      </w:r>
      <w:r>
        <w:rPr>
          <w:rFonts w:ascii="Arial" w:hAnsi="Arial" w:cs="Arial" w:eastAsia="Arial"/>
          <w:sz w:val="32"/>
          <w:szCs w:val="32"/>
          <w:color w:val="494949"/>
          <w:spacing w:val="-47"/>
          <w:w w:val="58"/>
          <w:strike/>
        </w:rPr>
        <w:t>.</w:t>
      </w:r>
      <w:r>
        <w:rPr>
          <w:rFonts w:ascii="Arial" w:hAnsi="Arial" w:cs="Arial" w:eastAsia="Arial"/>
          <w:sz w:val="32"/>
          <w:szCs w:val="32"/>
          <w:color w:val="494949"/>
          <w:spacing w:val="-47"/>
          <w:w w:val="58"/>
          <w:strike/>
        </w:rPr>
      </w:r>
      <w:r>
        <w:rPr>
          <w:rFonts w:ascii="Arial" w:hAnsi="Arial" w:cs="Arial" w:eastAsia="Arial"/>
          <w:sz w:val="32"/>
          <w:szCs w:val="32"/>
          <w:color w:val="494949"/>
          <w:spacing w:val="-47"/>
          <w:w w:val="58"/>
        </w:rPr>
      </w:r>
      <w:r>
        <w:rPr>
          <w:rFonts w:ascii="Arial" w:hAnsi="Arial" w:cs="Arial" w:eastAsia="Arial"/>
          <w:sz w:val="32"/>
          <w:szCs w:val="32"/>
          <w:color w:val="494949"/>
          <w:spacing w:val="-47"/>
          <w:w w:val="58"/>
        </w:rPr>
      </w:r>
      <w:r>
        <w:rPr>
          <w:rFonts w:ascii="Arial" w:hAnsi="Arial" w:cs="Arial" w:eastAsia="Arial"/>
          <w:sz w:val="16"/>
          <w:szCs w:val="16"/>
          <w:color w:val="52597B"/>
          <w:spacing w:val="0"/>
          <w:w w:val="152"/>
        </w:rPr>
        <w:t>;--</w:t>
      </w:r>
      <w:r>
        <w:rPr>
          <w:rFonts w:ascii="Arial" w:hAnsi="Arial" w:cs="Arial" w:eastAsia="Arial"/>
          <w:sz w:val="16"/>
          <w:szCs w:val="16"/>
          <w:color w:val="52597B"/>
          <w:spacing w:val="0"/>
          <w:w w:val="100"/>
        </w:rPr>
        <w:t>  </w:t>
      </w:r>
      <w:r>
        <w:rPr>
          <w:rFonts w:ascii="Arial" w:hAnsi="Arial" w:cs="Arial" w:eastAsia="Arial"/>
          <w:sz w:val="16"/>
          <w:szCs w:val="16"/>
          <w:color w:val="52597B"/>
          <w:spacing w:val="5"/>
          <w:w w:val="100"/>
        </w:rPr>
        <w:t> </w:t>
      </w:r>
      <w:r>
        <w:rPr>
          <w:rFonts w:ascii="Arial" w:hAnsi="Arial" w:cs="Arial" w:eastAsia="Arial"/>
          <w:sz w:val="56"/>
          <w:szCs w:val="56"/>
          <w:color w:val="3A3A3A"/>
          <w:spacing w:val="-76"/>
          <w:w w:val="75"/>
        </w:rPr>
        <w:t>.</w:t>
      </w:r>
      <w:r>
        <w:rPr>
          <w:rFonts w:ascii="Arial" w:hAnsi="Arial" w:cs="Arial" w:eastAsia="Arial"/>
          <w:sz w:val="56"/>
          <w:szCs w:val="56"/>
          <w:color w:val="5B5B5B"/>
          <w:spacing w:val="6"/>
          <w:w w:val="50"/>
        </w:rPr>
        <w:t>.</w:t>
      </w:r>
      <w:r>
        <w:rPr>
          <w:rFonts w:ascii="Arial" w:hAnsi="Arial" w:cs="Arial" w:eastAsia="Arial"/>
          <w:sz w:val="56"/>
          <w:szCs w:val="56"/>
          <w:color w:val="3A3A3A"/>
          <w:spacing w:val="0"/>
          <w:w w:val="84"/>
        </w:rPr>
        <w:t>.</w:t>
      </w:r>
      <w:r>
        <w:rPr>
          <w:rFonts w:ascii="Arial" w:hAnsi="Arial" w:cs="Arial" w:eastAsia="Arial"/>
          <w:sz w:val="56"/>
          <w:szCs w:val="56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56"/>
          <w:szCs w:val="56"/>
          <w:color w:val="3A3A3A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707070"/>
          <w:spacing w:val="-12"/>
          <w:w w:val="104"/>
        </w:rPr>
        <w:t>.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139"/>
        </w:rPr>
        <w:t>.</w:t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858585"/>
          <w:spacing w:val="0"/>
          <w:w w:val="147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80" w:right="220"/>
        </w:sectPr>
      </w:pPr>
      <w:rPr/>
    </w:p>
    <w:p>
      <w:pPr>
        <w:spacing w:before="0" w:after="0" w:line="236" w:lineRule="atLeast"/>
        <w:ind w:right="-20"/>
        <w:jc w:val="righ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FC1C1"/>
          <w:spacing w:val="0"/>
          <w:w w:val="79"/>
          <w:position w:val="1"/>
        </w:rPr>
        <w:t>.,</w:t>
      </w:r>
      <w:r>
        <w:rPr>
          <w:rFonts w:ascii="Times New Roman" w:hAnsi="Times New Roman" w:cs="Times New Roman" w:eastAsia="Times New Roman"/>
          <w:sz w:val="19"/>
          <w:szCs w:val="19"/>
          <w:color w:val="BFC1C1"/>
          <w:spacing w:val="0"/>
          <w:w w:val="79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BFC1C1"/>
          <w:spacing w:val="7"/>
          <w:w w:val="79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3A3A3A"/>
          <w:spacing w:val="0"/>
          <w:w w:val="81"/>
          <w:b/>
          <w:bCs/>
          <w:i/>
          <w:position w:val="0"/>
        </w:rPr>
        <w:t>ll</w:t>
      </w:r>
      <w:r>
        <w:rPr>
          <w:rFonts w:ascii="Arial" w:hAnsi="Arial" w:cs="Arial" w:eastAsia="Arial"/>
          <w:sz w:val="13"/>
          <w:szCs w:val="13"/>
          <w:color w:val="3A3A3A"/>
          <w:spacing w:val="2"/>
          <w:w w:val="81"/>
          <w:b/>
          <w:bCs/>
          <w:i/>
          <w:position w:val="0"/>
        </w:rPr>
        <w:t>'</w:t>
      </w:r>
      <w:r>
        <w:rPr>
          <w:rFonts w:ascii="Arial" w:hAnsi="Arial" w:cs="Arial" w:eastAsia="Arial"/>
          <w:sz w:val="13"/>
          <w:szCs w:val="13"/>
          <w:color w:val="858585"/>
          <w:spacing w:val="0"/>
          <w:w w:val="65"/>
          <w:b/>
          <w:bCs/>
          <w:i/>
          <w:position w:val="0"/>
        </w:rPr>
        <w:t>·</w:t>
      </w:r>
      <w:r>
        <w:rPr>
          <w:rFonts w:ascii="Arial" w:hAnsi="Arial" w:cs="Arial" w:eastAsia="Arial"/>
          <w:sz w:val="13"/>
          <w:szCs w:val="13"/>
          <w:color w:val="858585"/>
          <w:spacing w:val="0"/>
          <w:w w:val="100"/>
          <w:b/>
          <w:bCs/>
          <w:i/>
          <w:position w:val="0"/>
        </w:rPr>
        <w:tab/>
      </w:r>
      <w:r>
        <w:rPr>
          <w:rFonts w:ascii="Arial" w:hAnsi="Arial" w:cs="Arial" w:eastAsia="Arial"/>
          <w:sz w:val="13"/>
          <w:szCs w:val="13"/>
          <w:color w:val="858585"/>
          <w:spacing w:val="0"/>
          <w:w w:val="100"/>
          <w:b/>
          <w:bCs/>
          <w:i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4"/>
          <w:i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A9C"/>
          <w:spacing w:val="0"/>
          <w:w w:val="101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right="619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ACACAE"/>
          <w:spacing w:val="0"/>
          <w:w w:val="53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5" w:lineRule="atLeast"/>
        <w:ind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0"/>
          <w:w w:val="145"/>
        </w:rPr>
        <w:t>t</w:t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3"/>
          <w:w w:val="145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CAE"/>
          <w:spacing w:val="-11"/>
          <w:w w:val="29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0"/>
          <w:w w:val="198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979A9C"/>
          <w:spacing w:val="0"/>
          <w:w w:val="145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979A9C"/>
          <w:spacing w:val="0"/>
          <w:w w:val="144"/>
        </w:rPr>
        <w:t>\</w:t>
      </w:r>
      <w:r>
        <w:rPr>
          <w:rFonts w:ascii="Times New Roman" w:hAnsi="Times New Roman" w:cs="Times New Roman" w:eastAsia="Times New Roman"/>
          <w:sz w:val="6"/>
          <w:szCs w:val="6"/>
          <w:color w:val="979A9C"/>
          <w:spacing w:val="0"/>
          <w:w w:val="145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20"/>
          <w:cols w:num="2" w:equalWidth="0">
            <w:col w:w="9172" w:space="285"/>
            <w:col w:w="1963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1" w:lineRule="exact"/>
        <w:ind w:left="297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6.956985pt;margin-top:-2.047937pt;width:93.305713pt;height:22pt;mso-position-horizontal-relative:page;mso-position-vertical-relative:paragraph;z-index:-15475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tabs>
                      <w:tab w:pos="380" w:val="left"/>
                    </w:tabs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BFC1C1"/>
                      <w:spacing w:val="0"/>
                      <w:w w:val="32"/>
                      <w:i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BFC1C1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BFC1C1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343A70"/>
                      <w:spacing w:val="0"/>
                      <w:w w:val="107"/>
                      <w:i/>
                    </w:rPr>
                    <w:t>Mgtp1b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3A3A3A"/>
          <w:spacing w:val="0"/>
          <w:w w:val="100"/>
          <w:position w:val="-2"/>
        </w:rPr>
        <w:t>-'&lt;: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30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>-tii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6" w:lineRule="exact"/>
        <w:ind w:left="30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94949"/>
          <w:spacing w:val="0"/>
          <w:w w:val="82"/>
        </w:rPr>
        <w:t>::r;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6" w:lineRule="auto"/>
        <w:ind w:left="4898" w:right="1" w:firstLine="-215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94949"/>
          <w:spacing w:val="0"/>
          <w:w w:val="281"/>
        </w:rPr>
        <w:t>OPÇ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281"/>
        </w:rPr>
        <w:t>\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281"/>
        </w:rPr>
        <w:t>"doll•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281"/>
        </w:rPr>
        <w:t>h</w:t>
      </w:r>
      <w:r>
        <w:rPr>
          <w:rFonts w:ascii="Arial" w:hAnsi="Arial" w:cs="Arial" w:eastAsia="Arial"/>
          <w:sz w:val="18"/>
          <w:szCs w:val="18"/>
          <w:color w:val="494949"/>
          <w:spacing w:val="-107"/>
          <w:w w:val="2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AKYÜZ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56" w:lineRule="exact"/>
        <w:ind w:right="-20"/>
        <w:jc w:val="left"/>
        <w:tabs>
          <w:tab w:pos="400" w:val="left"/>
          <w:tab w:pos="154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ACACAE"/>
          <w:spacing w:val="0"/>
          <w:w w:val="140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ACACA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CACA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70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7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9"/>
          <w:w w:val="7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55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9"/>
          <w:w w:val="5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83"/>
        </w:rPr>
        <w:t>.,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-36"/>
          <w:w w:val="18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3A3A3A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707070"/>
          <w:spacing w:val="0"/>
          <w:w w:val="183"/>
          <w:i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88" w:lineRule="exact"/>
        <w:ind w:left="440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FC1C1"/>
          <w:spacing w:val="0"/>
          <w:w w:val="146"/>
          <w:position w:val="8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FC1C1"/>
          <w:spacing w:val="0"/>
          <w:w w:val="146"/>
          <w:position w:val="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FC1C1"/>
          <w:spacing w:val="24"/>
          <w:w w:val="146"/>
          <w:position w:val="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70"/>
          <w:position w:val="8"/>
        </w:rPr>
        <w:t>--...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-16"/>
          <w:w w:val="100"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-22"/>
          <w:w w:val="107"/>
          <w:b/>
          <w:bCs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23"/>
          <w:b/>
          <w:bCs/>
          <w:position w:val="0"/>
        </w:rPr>
        <w:t>....</w:t>
      </w:r>
      <w:r>
        <w:rPr>
          <w:rFonts w:ascii="Arial" w:hAnsi="Arial" w:cs="Arial" w:eastAsia="Arial"/>
          <w:sz w:val="16"/>
          <w:szCs w:val="16"/>
          <w:color w:val="5B5B5B"/>
          <w:spacing w:val="-25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61"/>
          <w:b/>
          <w:bCs/>
          <w:position w:val="0"/>
        </w:rPr>
        <w:t>._.</w:t>
      </w:r>
      <w:r>
        <w:rPr>
          <w:rFonts w:ascii="Arial" w:hAnsi="Arial" w:cs="Arial" w:eastAsia="Arial"/>
          <w:sz w:val="16"/>
          <w:szCs w:val="16"/>
          <w:color w:val="494949"/>
          <w:spacing w:val="-3"/>
          <w:w w:val="61"/>
          <w:emboss/>
          <w:b/>
          <w:bCs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494949"/>
          <w:spacing w:val="-3"/>
          <w:w w:val="61"/>
          <w:emboss/>
          <w:b/>
          <w:bCs/>
          <w:position w:val="0"/>
        </w:rPr>
      </w:r>
      <w:r>
        <w:rPr>
          <w:rFonts w:ascii="Arial" w:hAnsi="Arial" w:cs="Arial" w:eastAsia="Arial"/>
          <w:sz w:val="16"/>
          <w:szCs w:val="16"/>
          <w:color w:val="494949"/>
          <w:spacing w:val="-3"/>
          <w:w w:val="61"/>
          <w:b/>
          <w:bCs/>
          <w:position w:val="0"/>
        </w:rPr>
      </w:r>
      <w:r>
        <w:rPr>
          <w:rFonts w:ascii="Arial" w:hAnsi="Arial" w:cs="Arial" w:eastAsia="Arial"/>
          <w:sz w:val="16"/>
          <w:szCs w:val="16"/>
          <w:color w:val="494949"/>
          <w:spacing w:val="-3"/>
          <w:w w:val="61"/>
          <w:b/>
          <w:bCs/>
          <w:position w:val="0"/>
        </w:rPr>
      </w:r>
      <w:r>
        <w:rPr>
          <w:rFonts w:ascii="Arial" w:hAnsi="Arial" w:cs="Arial" w:eastAsia="Arial"/>
          <w:sz w:val="16"/>
          <w:szCs w:val="16"/>
          <w:color w:val="707070"/>
          <w:spacing w:val="0"/>
          <w:w w:val="74"/>
          <w:b/>
          <w:bCs/>
          <w:position w:val="0"/>
        </w:rPr>
        <w:t>,</w:t>
      </w:r>
      <w:r>
        <w:rPr>
          <w:rFonts w:ascii="Arial" w:hAnsi="Arial" w:cs="Arial" w:eastAsia="Arial"/>
          <w:sz w:val="16"/>
          <w:szCs w:val="16"/>
          <w:color w:val="707070"/>
          <w:spacing w:val="0"/>
          <w:w w:val="74"/>
          <w:shadow/>
          <w:b/>
          <w:bCs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707070"/>
          <w:spacing w:val="0"/>
          <w:w w:val="74"/>
          <w:shadow/>
          <w:b/>
          <w:bCs/>
          <w:position w:val="0"/>
        </w:rPr>
      </w:r>
      <w:r>
        <w:rPr>
          <w:rFonts w:ascii="Arial" w:hAnsi="Arial" w:cs="Arial" w:eastAsia="Arial"/>
          <w:sz w:val="16"/>
          <w:szCs w:val="16"/>
          <w:color w:val="707070"/>
          <w:spacing w:val="0"/>
          <w:w w:val="74"/>
          <w:b/>
          <w:bCs/>
          <w:position w:val="0"/>
        </w:rPr>
      </w:r>
      <w:r>
        <w:rPr>
          <w:rFonts w:ascii="Arial" w:hAnsi="Arial" w:cs="Arial" w:eastAsia="Arial"/>
          <w:sz w:val="16"/>
          <w:szCs w:val="16"/>
          <w:color w:val="707070"/>
          <w:spacing w:val="-28"/>
          <w:w w:val="74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21"/>
          <w:w w:val="169"/>
          <w:position w:val="8"/>
        </w:rPr>
        <w:t>.</w:t>
      </w:r>
      <w:r>
        <w:rPr>
          <w:rFonts w:ascii="Arial" w:hAnsi="Arial" w:cs="Arial" w:eastAsia="Arial"/>
          <w:sz w:val="16"/>
          <w:szCs w:val="16"/>
          <w:color w:val="707070"/>
          <w:spacing w:val="0"/>
          <w:w w:val="74"/>
          <w:b/>
          <w:bCs/>
          <w:position w:val="0"/>
        </w:rPr>
        <w:t>,..</w:t>
      </w:r>
      <w:r>
        <w:rPr>
          <w:rFonts w:ascii="Arial" w:hAnsi="Arial" w:cs="Arial" w:eastAsia="Arial"/>
          <w:sz w:val="16"/>
          <w:szCs w:val="16"/>
          <w:color w:val="707070"/>
          <w:spacing w:val="-32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42"/>
          <w:b/>
          <w:bCs/>
          <w:position w:val="0"/>
        </w:rPr>
        <w:t>f"V"</w:t>
      </w:r>
      <w:r>
        <w:rPr>
          <w:rFonts w:ascii="Arial" w:hAnsi="Arial" w:cs="Arial" w:eastAsia="Arial"/>
          <w:sz w:val="16"/>
          <w:szCs w:val="16"/>
          <w:color w:val="494949"/>
          <w:spacing w:val="-16"/>
          <w:w w:val="42"/>
          <w:b/>
          <w:bCs/>
          <w:position w:val="0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7"/>
          <w:w w:val="424"/>
          <w:b/>
          <w:bCs/>
          <w:i/>
          <w:position w:val="8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979A9C"/>
          <w:spacing w:val="-1"/>
          <w:w w:val="73"/>
          <w:b/>
          <w:bCs/>
          <w:i/>
          <w:position w:val="8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94"/>
          <w:b/>
          <w:bCs/>
          <w:i/>
          <w:position w:val="8"/>
        </w:rPr>
        <w:t>tl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20"/>
          <w:cols w:num="2" w:equalWidth="0">
            <w:col w:w="6126" w:space="2157"/>
            <w:col w:w="3137"/>
          </w:cols>
        </w:sectPr>
      </w:pPr>
      <w:rPr/>
    </w:p>
    <w:p>
      <w:pPr>
        <w:spacing w:before="0" w:after="0" w:line="232" w:lineRule="exact"/>
        <w:ind w:left="4004" w:right="6708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9.761114pt;margin-top:35.161884pt;width:559.701005pt;height:804.489503pt;mso-position-horizontal-relative:page;mso-position-vertical-relative:page;z-index:-15487" coordorigin="395,703" coordsize="11194,16090">
            <v:group style="position:absolute;left:407;top:732;width:11161;height:2" coordorigin="407,732" coordsize="11161,2">
              <v:shape style="position:absolute;left:407;top:732;width:11161;height:2" coordorigin="407,732" coordsize="11161,0" path="m407,732l11568,732e" filled="f" stroked="t" strokeweight=".70998pt" strokecolor="#676767">
                <v:path arrowok="t"/>
              </v:shape>
            </v:group>
            <v:group style="position:absolute;left:417;top:710;width:2;height:591" coordorigin="417,710" coordsize="2,591">
              <v:shape style="position:absolute;left:417;top:710;width:2;height:591" coordorigin="417,710" coordsize="0,591" path="m417,1301l417,710e" filled="f" stroked="t" strokeweight=".47332pt" strokecolor="#606060">
                <v:path arrowok="t"/>
              </v:shape>
            </v:group>
            <v:group style="position:absolute;left:2428;top:720;width:2;height:305" coordorigin="2428,720" coordsize="2,305">
              <v:shape style="position:absolute;left:2428;top:720;width:2;height:305" coordorigin="2428,720" coordsize="0,305" path="m2428,1025l2428,720e" filled="f" stroked="t" strokeweight=".94664pt" strokecolor="#575757">
                <v:path arrowok="t"/>
              </v:shape>
            </v:group>
            <v:group style="position:absolute;left:3185;top:734;width:298;height:2" coordorigin="3185,734" coordsize="298,2">
              <v:shape style="position:absolute;left:3185;top:734;width:298;height:2" coordorigin="3185,734" coordsize="298,0" path="m3185,734l3484,734e" filled="f" stroked="t" strokeweight=".47332pt" strokecolor="#4B4B4B">
                <v:path arrowok="t"/>
              </v:shape>
            </v:group>
            <v:group style="position:absolute;left:5420;top:737;width:369;height:2" coordorigin="5420,737" coordsize="369,2">
              <v:shape style="position:absolute;left:5420;top:737;width:369;height:2" coordorigin="5420,737" coordsize="369,0" path="m5420,737l5789,737e" filled="f" stroked="t" strokeweight=".47332pt" strokecolor="#4F4F4F">
                <v:path arrowok="t"/>
              </v:shape>
            </v:group>
            <v:group style="position:absolute;left:7374;top:737;width:502;height:2" coordorigin="7374,737" coordsize="502,2">
              <v:shape style="position:absolute;left:7374;top:737;width:502;height:2" coordorigin="7374,737" coordsize="502,0" path="m7374,737l7876,737e" filled="f" stroked="t" strokeweight=".70998pt" strokecolor="#5B5B5B">
                <v:path arrowok="t"/>
              </v:shape>
            </v:group>
            <v:group style="position:absolute;left:8359;top:737;width:194;height:2" coordorigin="8359,737" coordsize="194,2">
              <v:shape style="position:absolute;left:8359;top:737;width:194;height:2" coordorigin="8359,737" coordsize="194,0" path="m8359,737l8553,737e" filled="f" stroked="t" strokeweight=".47332pt" strokecolor="#646464">
                <v:path arrowok="t"/>
              </v:shape>
            </v:group>
            <v:group style="position:absolute;left:9168;top:729;width:2;height:772" coordorigin="9168,729" coordsize="2,772">
              <v:shape style="position:absolute;left:9168;top:729;width:2;height:772" coordorigin="9168,729" coordsize="0,772" path="m9168,1502l9168,729e" filled="f" stroked="t" strokeweight=".70998pt" strokecolor="#5B5B5B">
                <v:path arrowok="t"/>
              </v:shape>
            </v:group>
            <v:group style="position:absolute;left:9121;top:737;width:1216;height:2" coordorigin="9121,737" coordsize="1216,2">
              <v:shape style="position:absolute;left:9121;top:737;width:1216;height:2" coordorigin="9121,737" coordsize="1216,0" path="m9121,737l10337,737e" filled="f" stroked="t" strokeweight=".47332pt" strokecolor="#676767">
                <v:path arrowok="t"/>
              </v:shape>
            </v:group>
            <v:group style="position:absolute;left:11563;top:725;width:2;height:3309" coordorigin="11563,725" coordsize="2,3309">
              <v:shape style="position:absolute;left:11563;top:725;width:2;height:3309" coordorigin="11563,725" coordsize="0,3309" path="m11563,4033l11563,725e" filled="f" stroked="t" strokeweight=".70998pt" strokecolor="#646464">
                <v:path arrowok="t"/>
              </v:shape>
            </v:group>
            <v:group style="position:absolute;left:2433;top:968;width:2;height:334" coordorigin="2433,968" coordsize="2,334">
              <v:shape style="position:absolute;left:2433;top:968;width:2;height:334" coordorigin="2433,968" coordsize="0,334" path="m2433,1301l2433,968e" filled="f" stroked="t" strokeweight=".47332pt" strokecolor="#383838">
                <v:path arrowok="t"/>
              </v:shape>
            </v:group>
            <v:group style="position:absolute;left:2433;top:1225;width:2;height:563" coordorigin="2433,1225" coordsize="2,563">
              <v:shape style="position:absolute;left:2433;top:1225;width:2;height:563" coordorigin="2433,1225" coordsize="0,563" path="m2433,1788l2433,1225e" filled="f" stroked="t" strokeweight=".94664pt" strokecolor="#5B5B5B">
                <v:path arrowok="t"/>
              </v:shape>
            </v:group>
            <v:group style="position:absolute;left:417;top:1301;width:2;height:534" coordorigin="417,1301" coordsize="2,534">
              <v:shape style="position:absolute;left:417;top:1301;width:2;height:534" coordorigin="417,1301" coordsize="0,534" path="m417,1835l417,1301e" filled="f" stroked="t" strokeweight=".94664pt" strokecolor="#7C7C7C">
                <v:path arrowok="t"/>
              </v:shape>
            </v:group>
            <v:group style="position:absolute;left:9168;top:1445;width:2;height:281" coordorigin="9168,1445" coordsize="2,281">
              <v:shape style="position:absolute;left:9168;top:1445;width:2;height:281" coordorigin="9168,1445" coordsize="0,281" path="m9168,1726l9168,1445e" filled="f" stroked="t" strokeweight=".47332pt" strokecolor="#3B3B3B">
                <v:path arrowok="t"/>
              </v:shape>
            </v:group>
            <v:group style="position:absolute;left:2433;top:1225;width:2;height:1001" coordorigin="2433,1225" coordsize="2,1001">
              <v:shape style="position:absolute;left:2433;top:1225;width:2;height:1001" coordorigin="2433,1225" coordsize="0,1001" path="m2433,2226l2433,1225e" filled="f" stroked="t" strokeweight=".47332pt" strokecolor="#4F4F4F">
                <v:path arrowok="t"/>
              </v:shape>
            </v:group>
            <v:group style="position:absolute;left:9168;top:1669;width:2;height:558" coordorigin="9168,1669" coordsize="2,558">
              <v:shape style="position:absolute;left:9168;top:1669;width:2;height:558" coordorigin="9168,1669" coordsize="0,558" path="m9168,2226l9168,1669e" filled="f" stroked="t" strokeweight=".70998pt" strokecolor="#646464">
                <v:path arrowok="t"/>
              </v:shape>
            </v:group>
            <v:group style="position:absolute;left:402;top:2868;width:11166;height:2" coordorigin="402,2868" coordsize="11166,2">
              <v:shape style="position:absolute;left:402;top:2868;width:11166;height:2" coordorigin="402,2868" coordsize="11166,0" path="m402,2868l11568,2868e" filled="f" stroked="t" strokeweight=".70998pt" strokecolor="#606060">
                <v:path arrowok="t"/>
              </v:shape>
            </v:group>
            <v:group style="position:absolute;left:6972;top:2870;width:459;height:2" coordorigin="6972,2870" coordsize="459,2">
              <v:shape style="position:absolute;left:6972;top:2870;width:459;height:2" coordorigin="6972,2870" coordsize="459,0" path="m6972,2870l7431,2870e" filled="f" stroked="t" strokeweight=".47332pt" strokecolor="#444444">
                <v:path arrowok="t"/>
              </v:shape>
            </v:group>
            <v:group style="position:absolute;left:407;top:3070;width:1245;height:2" coordorigin="407,3070" coordsize="1245,2">
              <v:shape style="position:absolute;left:407;top:3070;width:1245;height:2" coordorigin="407,3070" coordsize="1245,0" path="m407,3070l1652,3070e" filled="f" stroked="t" strokeweight=".70998pt" strokecolor="#676767">
                <v:path arrowok="t"/>
              </v:shape>
            </v:group>
            <v:group style="position:absolute;left:1595;top:3082;width:9978;height:2" coordorigin="1595,3082" coordsize="9978,2">
              <v:shape style="position:absolute;left:1595;top:3082;width:9978;height:2" coordorigin="1595,3082" coordsize="9978,0" path="m1595,3082l11573,3082e" filled="f" stroked="t" strokeweight=".70998pt" strokecolor="#606060">
                <v:path arrowok="t"/>
              </v:shape>
            </v:group>
            <v:group style="position:absolute;left:6328;top:3082;width:506;height:2" coordorigin="6328,3082" coordsize="506,2">
              <v:shape style="position:absolute;left:6328;top:3082;width:506;height:2" coordorigin="6328,3082" coordsize="506,0" path="m6328,3082l6835,3082e" filled="f" stroked="t" strokeweight=".47332pt" strokecolor="#4B4B4B">
                <v:path arrowok="t"/>
              </v:shape>
            </v:group>
            <v:group style="position:absolute;left:407;top:3294;width:3711;height:2" coordorigin="407,3294" coordsize="3711,2">
              <v:shape style="position:absolute;left:407;top:3294;width:3711;height:2" coordorigin="407,3294" coordsize="3711,0" path="m407,3294l4118,3294e" filled="f" stroked="t" strokeweight=".70998pt" strokecolor="#646464">
                <v:path arrowok="t"/>
              </v:shape>
            </v:group>
            <v:group style="position:absolute;left:414;top:2827;width:2;height:496" coordorigin="414,2827" coordsize="2,496">
              <v:shape style="position:absolute;left:414;top:2827;width:2;height:496" coordorigin="414,2827" coordsize="0,496" path="m414,3323l414,2827e" filled="f" stroked="t" strokeweight=".47332pt" strokecolor="#4F4F4F">
                <v:path arrowok="t"/>
              </v:shape>
            </v:group>
            <v:group style="position:absolute;left:3881;top:3299;width:1595;height:2" coordorigin="3881,3299" coordsize="1595,2">
              <v:shape style="position:absolute;left:3881;top:3299;width:1595;height:2" coordorigin="3881,3299" coordsize="1595,0" path="m3881,3299l5476,3299e" filled="f" stroked="t" strokeweight=".47332pt" strokecolor="#545454">
                <v:path arrowok="t"/>
              </v:shape>
            </v:group>
            <v:group style="position:absolute;left:4127;top:3299;width:2258;height:2" coordorigin="4127,3299" coordsize="2258,2">
              <v:shape style="position:absolute;left:4127;top:3299;width:2258;height:2" coordorigin="4127,3299" coordsize="2258,0" path="m4127,3299l6385,3299e" filled="f" stroked="t" strokeweight=".70998pt" strokecolor="#575757">
                <v:path arrowok="t"/>
              </v:shape>
            </v:group>
            <v:group style="position:absolute;left:6328;top:3299;width:4336;height:2" coordorigin="6328,3299" coordsize="4336,2">
              <v:shape style="position:absolute;left:6328;top:3299;width:4336;height:2" coordorigin="6328,3299" coordsize="4336,0" path="m6328,3299l10664,3299e" filled="f" stroked="t" strokeweight=".70998pt" strokecolor="#606060">
                <v:path arrowok="t"/>
              </v:shape>
            </v:group>
            <v:group style="position:absolute;left:10607;top:3299;width:966;height:2" coordorigin="10607,3299" coordsize="966,2">
              <v:shape style="position:absolute;left:10607;top:3299;width:966;height:2" coordorigin="10607,3299" coordsize="966,0" path="m10607,3299l11573,3299e" filled="f" stroked="t" strokeweight=".70998pt" strokecolor="#747474">
                <v:path arrowok="t"/>
              </v:shape>
            </v:group>
            <v:group style="position:absolute;left:3910;top:3299;width:19;height:2" coordorigin="3910,3299" coordsize="19,2">
              <v:shape style="position:absolute;left:3910;top:3299;width:19;height:2" coordorigin="3910,3299" coordsize="19,0" path="m3910,3299l3929,3299e" filled="f" stroked="t" strokeweight=".953473pt" strokecolor="#4B4B4B">
                <v:path arrowok="t"/>
              </v:shape>
            </v:group>
            <v:group style="position:absolute;left:7010;top:3289;width:2;height:243" coordorigin="7010,3289" coordsize="2,243">
              <v:shape style="position:absolute;left:7010;top:3289;width:2;height:243" coordorigin="7010,3289" coordsize="0,243" path="m7010,3533l7010,3289e" filled="f" stroked="t" strokeweight=".47332pt" strokecolor="#4F4F4F">
                <v:path arrowok="t"/>
              </v:shape>
            </v:group>
            <v:group style="position:absolute;left:11563;top:3251;width:2;height:281" coordorigin="11563,3251" coordsize="2,281">
              <v:shape style="position:absolute;left:11563;top:3251;width:2;height:281" coordorigin="11563,3251" coordsize="0,281" path="m11563,3533l11563,3251e" filled="f" stroked="t" strokeweight=".47332pt" strokecolor="#545454">
                <v:path arrowok="t"/>
              </v:shape>
            </v:group>
            <v:group style="position:absolute;left:7010;top:3475;width:2;height:563" coordorigin="7010,3475" coordsize="2,563">
              <v:shape style="position:absolute;left:7010;top:3475;width:2;height:563" coordorigin="7010,3475" coordsize="0,563" path="m7010,4038l7010,3475e" filled="f" stroked="t" strokeweight=".70998pt" strokecolor="#575757">
                <v:path arrowok="t"/>
              </v:shape>
            </v:group>
            <v:group style="position:absolute;left:3921;top:3475;width:2;height:558" coordorigin="3921,3475" coordsize="2,558">
              <v:shape style="position:absolute;left:3921;top:3475;width:2;height:558" coordorigin="3921,3475" coordsize="0,558" path="m3921,4033l3921,3475e" filled="f" stroked="t" strokeweight=".47332pt" strokecolor="#484848">
                <v:path arrowok="t"/>
              </v:shape>
            </v:group>
            <v:group style="position:absolute;left:3914;top:3716;width:2376;height:2" coordorigin="3914,3716" coordsize="2376,2">
              <v:shape style="position:absolute;left:3914;top:3716;width:2376;height:2" coordorigin="3914,3716" coordsize="2376,0" path="m3914,3716l6290,3716e" filled="f" stroked="t" strokeweight=".70998pt" strokecolor="#707070">
                <v:path arrowok="t"/>
              </v:shape>
            </v:group>
            <v:group style="position:absolute;left:412;top:4024;width:4582;height:2" coordorigin="412,4024" coordsize="4582,2">
              <v:shape style="position:absolute;left:412;top:4024;width:4582;height:2" coordorigin="412,4024" coordsize="4582,0" path="m412,4024l4994,4024e" filled="f" stroked="t" strokeweight=".70998pt" strokecolor="#575757">
                <v:path arrowok="t"/>
              </v:shape>
            </v:group>
            <v:group style="position:absolute;left:1169;top:4024;width:483;height:2" coordorigin="1169,4024" coordsize="483,2">
              <v:shape style="position:absolute;left:1169;top:4024;width:483;height:2" coordorigin="1169,4024" coordsize="483,0" path="m1169,4024l1652,4024e" filled="f" stroked="t" strokeweight=".47332pt" strokecolor="#4F4F4F">
                <v:path arrowok="t"/>
              </v:shape>
            </v:group>
            <v:group style="position:absolute;left:3607;top:4028;width:341;height:2" coordorigin="3607,4028" coordsize="341,2">
              <v:shape style="position:absolute;left:3607;top:4028;width:341;height:2" coordorigin="3607,4028" coordsize="341,0" path="m3607,4028l3947,4028e" filled="f" stroked="t" strokeweight=".47332pt" strokecolor="#3F3F3F">
                <v:path arrowok="t"/>
              </v:shape>
            </v:group>
            <v:group style="position:absolute;left:3914;top:4026;width:1941;height:2" coordorigin="3914,4026" coordsize="1941,2">
              <v:shape style="position:absolute;left:3914;top:4026;width:1941;height:2" coordorigin="3914,4026" coordsize="1941,0" path="m3914,4026l5855,4026e" filled="f" stroked="t" strokeweight=".94664pt" strokecolor="#3F3F3F">
                <v:path arrowok="t"/>
              </v:shape>
            </v:group>
            <v:group style="position:absolute;left:5732;top:4028;width:5841;height:2" coordorigin="5732,4028" coordsize="5841,2">
              <v:shape style="position:absolute;left:5732;top:4028;width:5841;height:2" coordorigin="5732,4028" coordsize="5841,0" path="m5732,4028l11573,4028e" filled="f" stroked="t" strokeweight=".70998pt" strokecolor="#6B6B6B">
                <v:path arrowok="t"/>
              </v:shape>
            </v:group>
            <v:group style="position:absolute;left:407;top:4300;width:11166;height:2" coordorigin="407,4300" coordsize="11166,2">
              <v:shape style="position:absolute;left:407;top:4300;width:11166;height:2" coordorigin="407,4300" coordsize="11166,0" path="m407,4300l11573,4300e" filled="f" stroked="t" strokeweight=".70998pt" strokecolor="#676767">
                <v:path arrowok="t"/>
              </v:shape>
            </v:group>
            <v:group style="position:absolute;left:414;top:3981;width:2;height:348" coordorigin="414,3981" coordsize="2,348">
              <v:shape style="position:absolute;left:414;top:3981;width:2;height:348" coordorigin="414,3981" coordsize="0,348" path="m414,4329l414,3981e" filled="f" stroked="t" strokeweight=".47332pt" strokecolor="#484848">
                <v:path arrowok="t"/>
              </v:shape>
            </v:group>
            <v:group style="position:absolute;left:5420;top:4303;width:369;height:2" coordorigin="5420,4303" coordsize="369,2">
              <v:shape style="position:absolute;left:5420;top:4303;width:369;height:2" coordorigin="5420,4303" coordsize="369,0" path="m5420,4303l5789,4303e" filled="f" stroked="t" strokeweight=".47332pt" strokecolor="#4F4F4F">
                <v:path arrowok="t"/>
              </v:shape>
            </v:group>
            <v:group style="position:absolute;left:5732;top:4303;width:2144;height:2" coordorigin="5732,4303" coordsize="2144,2">
              <v:shape style="position:absolute;left:5732;top:4303;width:2144;height:2" coordorigin="5732,4303" coordsize="2144,0" path="m5732,4303l7876,4303e" filled="f" stroked="t" strokeweight=".70998pt" strokecolor="#646464">
                <v:path arrowok="t"/>
              </v:shape>
            </v:group>
            <v:group style="position:absolute;left:8496;top:4303;width:966;height:2" coordorigin="8496,4303" coordsize="966,2">
              <v:shape style="position:absolute;left:8496;top:4303;width:966;height:2" coordorigin="8496,4303" coordsize="966,0" path="m8496,4303l9462,4303e" filled="f" stroked="t" strokeweight=".47332pt" strokecolor="#6B6B6B">
                <v:path arrowok="t"/>
              </v:shape>
            </v:group>
            <v:group style="position:absolute;left:412;top:4257;width:2;height:277" coordorigin="412,4257" coordsize="2,277">
              <v:shape style="position:absolute;left:412;top:4257;width:2;height:277" coordorigin="412,4257" coordsize="0,277" path="m412,4534l412,4257e" filled="f" stroked="t" strokeweight=".47332pt" strokecolor="#232323">
                <v:path arrowok="t"/>
              </v:shape>
            </v:group>
            <v:group style="position:absolute;left:2423;top:4522;width:3053;height:2" coordorigin="2423,4522" coordsize="3053,2">
              <v:shape style="position:absolute;left:2423;top:4522;width:3053;height:2" coordorigin="2423,4522" coordsize="3053,0" path="m2423,4522l5476,4522e" filled="f" stroked="t" strokeweight=".70998pt" strokecolor="#5B5B5B">
                <v:path arrowok="t"/>
              </v:shape>
            </v:group>
            <v:group style="position:absolute;left:5420;top:4522;width:369;height:2" coordorigin="5420,4522" coordsize="369,2">
              <v:shape style="position:absolute;left:5420;top:4522;width:369;height:2" coordorigin="5420,4522" coordsize="369,0" path="m5420,4522l5789,4522e" filled="f" stroked="t" strokeweight=".47332pt" strokecolor="#444444">
                <v:path arrowok="t"/>
              </v:shape>
            </v:group>
            <v:group style="position:absolute;left:5732;top:4524;width:653;height:2" coordorigin="5732,4524" coordsize="653,2">
              <v:shape style="position:absolute;left:5732;top:4524;width:653;height:2" coordorigin="5732,4524" coordsize="653,0" path="m5732,4524l6385,4524e" filled="f" stroked="t" strokeweight=".70998pt" strokecolor="#676767">
                <v:path arrowok="t"/>
              </v:shape>
            </v:group>
            <v:group style="position:absolute;left:6328;top:4519;width:701;height:2" coordorigin="6328,4519" coordsize="701,2">
              <v:shape style="position:absolute;left:6328;top:4519;width:701;height:2" coordorigin="6328,4519" coordsize="701,0" path="m6328,4519l7029,4519e" filled="f" stroked="t" strokeweight=".47332pt" strokecolor="#545454">
                <v:path arrowok="t"/>
              </v:shape>
            </v:group>
            <v:group style="position:absolute;left:6910;top:4524;width:606;height:2" coordorigin="6910,4524" coordsize="606,2">
              <v:shape style="position:absolute;left:6910;top:4524;width:606;height:2" coordorigin="6910,4524" coordsize="606,0" path="m6910,4524l7516,4524e" filled="f" stroked="t" strokeweight=".94664pt" strokecolor="#676767">
                <v:path arrowok="t"/>
              </v:shape>
            </v:group>
            <v:group style="position:absolute;left:7374;top:4524;width:502;height:2" coordorigin="7374,4524" coordsize="502,2">
              <v:shape style="position:absolute;left:7374;top:4524;width:502;height:2" coordorigin="7374,4524" coordsize="502,0" path="m7374,4524l7876,4524e" filled="f" stroked="t" strokeweight=".47332pt" strokecolor="#545454">
                <v:path arrowok="t"/>
              </v:shape>
            </v:group>
            <v:group style="position:absolute;left:7819;top:4524;width:3749;height:2" coordorigin="7819,4524" coordsize="3749,2">
              <v:shape style="position:absolute;left:7819;top:4524;width:3749;height:2" coordorigin="7819,4524" coordsize="3749,0" path="m7819,4524l11568,4524e" filled="f" stroked="t" strokeweight=".70998pt" strokecolor="#707070">
                <v:path arrowok="t"/>
              </v:shape>
            </v:group>
            <v:group style="position:absolute;left:4972;top:4510;width:2;height:2064" coordorigin="4972,4510" coordsize="2,2064">
              <v:shape style="position:absolute;left:4972;top:4510;width:2;height:2064" coordorigin="4972,4510" coordsize="0,2064" path="m4972,6574l4972,4510e" filled="f" stroked="t" strokeweight=".70998pt" strokecolor="#5B5B5B">
                <v:path arrowok="t"/>
              </v:shape>
            </v:group>
            <v:group style="position:absolute;left:4960;top:4958;width:1396;height:2" coordorigin="4960,4958" coordsize="1396,2">
              <v:shape style="position:absolute;left:4960;top:4958;width:1396;height:2" coordorigin="4960,4958" coordsize="1396,0" path="m4960,4958l6357,4958e" filled="f" stroked="t" strokeweight=".23666pt" strokecolor="#343434">
                <v:path arrowok="t"/>
              </v:shape>
            </v:group>
            <v:group style="position:absolute;left:7857;top:4510;width:2;height:253" coordorigin="7857,4510" coordsize="2,253">
              <v:shape style="position:absolute;left:7857;top:4510;width:2;height:253" coordorigin="7857,4510" coordsize="0,253" path="m7857,4763l7857,4510e" filled="f" stroked="t" strokeweight=".70998pt" strokecolor="#6B6B6B">
                <v:path arrowok="t"/>
              </v:shape>
            </v:group>
            <v:group style="position:absolute;left:2438;top:4019;width:2;height:12719" coordorigin="2438,4019" coordsize="2,12719">
              <v:shape style="position:absolute;left:2438;top:4019;width:2;height:12719" coordorigin="2438,4019" coordsize="0,12719" path="m2438,16738l2438,4019e" filled="f" stroked="t" strokeweight=".70998pt" strokecolor="#5B5B5B">
                <v:path arrowok="t"/>
              </v:shape>
            </v:group>
            <v:group style="position:absolute;left:4970;top:4705;width:2;height:281" coordorigin="4970,4705" coordsize="2,281">
              <v:shape style="position:absolute;left:4970;top:4705;width:2;height:281" coordorigin="4970,4705" coordsize="0,281" path="m4970,4987l4970,4705e" filled="f" stroked="t" strokeweight=".47332pt" strokecolor="#3F3F3F">
                <v:path arrowok="t"/>
              </v:shape>
            </v:group>
            <v:group style="position:absolute;left:6357;top:4958;width:1046;height:2" coordorigin="6357,4958" coordsize="1046,2">
              <v:shape style="position:absolute;left:6357;top:4958;width:1046;height:2" coordorigin="6357,4958" coordsize="1046,0" path="m6357,4958l7403,4958e" filled="f" stroked="t" strokeweight=".23666pt" strokecolor="#000000">
                <v:path arrowok="t"/>
              </v:shape>
            </v:group>
            <v:group style="position:absolute;left:7403;top:4958;width:985;height:2" coordorigin="7403,4958" coordsize="985,2">
              <v:shape style="position:absolute;left:7403;top:4958;width:985;height:2" coordorigin="7403,4958" coordsize="985,0" path="m7403,4958l8387,4958e" filled="f" stroked="t" strokeweight=".23666pt" strokecolor="#444444">
                <v:path arrowok="t"/>
              </v:shape>
            </v:group>
            <v:group style="position:absolute;left:7857;top:4686;width:2;height:305" coordorigin="7857,4686" coordsize="2,305">
              <v:shape style="position:absolute;left:7857;top:4686;width:2;height:305" coordorigin="7857,4686" coordsize="0,305" path="m7857,4991l7857,4686e" filled="f" stroked="t" strokeweight=".47332pt" strokecolor="#4F4F4F">
                <v:path arrowok="t"/>
              </v:shape>
            </v:group>
            <v:group style="position:absolute;left:8387;top:4958;width:3171;height:2" coordorigin="8387,4958" coordsize="3171,2">
              <v:shape style="position:absolute;left:8387;top:4958;width:3171;height:2" coordorigin="8387,4958" coordsize="3171,0" path="m8387,4958l11558,4958e" filled="f" stroked="t" strokeweight=".23666pt" strokecolor="#000000">
                <v:path arrowok="t"/>
              </v:shape>
            </v:group>
            <v:group style="position:absolute;left:11566;top:4300;width:2;height:1659" coordorigin="11566,4300" coordsize="2,1659">
              <v:shape style="position:absolute;left:11566;top:4300;width:2;height:1659" coordorigin="11566,4300" coordsize="0,1659" path="m11566,5959l11566,4300e" filled="f" stroked="t" strokeweight=".70998pt" strokecolor="#676767">
                <v:path arrowok="t"/>
              </v:shape>
            </v:group>
            <v:group style="position:absolute;left:4970;top:4510;width:2;height:2060" coordorigin="4970,4510" coordsize="2,2060">
              <v:shape style="position:absolute;left:4970;top:4510;width:2;height:2060" coordorigin="4970,4510" coordsize="0,2060" path="m4970,6569l4970,4510e" filled="f" stroked="t" strokeweight=".70998pt" strokecolor="#575757">
                <v:path arrowok="t"/>
              </v:shape>
            </v:group>
            <v:group style="position:absolute;left:4960;top:5244;width:2068;height:2" coordorigin="4960,5244" coordsize="2068,2">
              <v:shape style="position:absolute;left:4960;top:5244;width:2068;height:2" coordorigin="4960,5244" coordsize="2068,0" path="m4960,5244l7029,5244e" filled="f" stroked="t" strokeweight=".70998pt" strokecolor="#747474">
                <v:path arrowok="t"/>
              </v:shape>
            </v:group>
            <v:group style="position:absolute;left:11568;top:4929;width:2;height:338" coordorigin="11568,4929" coordsize="2,338">
              <v:shape style="position:absolute;left:11568;top:4929;width:2;height:338" coordorigin="11568,4929" coordsize="0,338" path="m11568,5268l11568,4929e" filled="f" stroked="t" strokeweight=".47332pt" strokecolor="#484848">
                <v:path arrowok="t"/>
              </v:shape>
            </v:group>
            <v:group style="position:absolute;left:412;top:710;width:2;height:16004" coordorigin="412,710" coordsize="2,16004">
              <v:shape style="position:absolute;left:412;top:710;width:2;height:16004" coordorigin="412,710" coordsize="0,16004" path="m412,16714l412,710e" filled="f" stroked="t" strokeweight=".70998pt" strokecolor="#5B5B5B">
                <v:path arrowok="t"/>
              </v:shape>
            </v:group>
            <v:group style="position:absolute;left:6972;top:5244;width:459;height:2" coordorigin="6972,5244" coordsize="459,2">
              <v:shape style="position:absolute;left:6972;top:5244;width:459;height:2" coordorigin="6972,5244" coordsize="459,0" path="m6972,5244l7431,5244e" filled="f" stroked="t" strokeweight=".47332pt" strokecolor="#676767">
                <v:path arrowok="t"/>
              </v:shape>
            </v:group>
            <v:group style="position:absolute;left:7374;top:5242;width:4198;height:2" coordorigin="7374,5242" coordsize="4198,2">
              <v:shape style="position:absolute;left:7374;top:5242;width:4198;height:2" coordorigin="7374,5242" coordsize="4198,0" path="m7374,5242l11573,5242e" filled="f" stroked="t" strokeweight=".70998pt" strokecolor="#7C7C7C">
                <v:path arrowok="t"/>
              </v:shape>
            </v:group>
            <v:group style="position:absolute;left:9869;top:5244;width:260;height:2" coordorigin="9869,5244" coordsize="260,2">
              <v:shape style="position:absolute;left:9869;top:5244;width:260;height:2" coordorigin="9869,5244" coordsize="260,0" path="m9869,5244l10129,5244e" filled="f" stroked="t" strokeweight=".47332pt" strokecolor="#606060">
                <v:path arrowok="t"/>
              </v:shape>
            </v:group>
            <v:group style="position:absolute;left:412;top:5201;width:2;height:296" coordorigin="412,5201" coordsize="2,296">
              <v:shape style="position:absolute;left:412;top:5201;width:2;height:296" coordorigin="412,5201" coordsize="0,296" path="m412,5497l412,5201e" filled="f" stroked="t" strokeweight=".47332pt" strokecolor="#383838">
                <v:path arrowok="t"/>
              </v:shape>
            </v:group>
            <v:group style="position:absolute;left:4960;top:5482;width:2130;height:2" coordorigin="4960,5482" coordsize="2130,2">
              <v:shape style="position:absolute;left:4960;top:5482;width:2130;height:2" coordorigin="4960,5482" coordsize="2130,0" path="m4960,5482l7090,5482e" filled="f" stroked="t" strokeweight=".70998pt" strokecolor="#606060">
                <v:path arrowok="t"/>
              </v:shape>
            </v:group>
            <v:group style="position:absolute;left:6972;top:5482;width:459;height:2" coordorigin="6972,5482" coordsize="459,2">
              <v:shape style="position:absolute;left:6972;top:5482;width:459;height:2" coordorigin="6972,5482" coordsize="459,0" path="m6972,5482l7431,5482e" filled="f" stroked="t" strokeweight=".47332pt" strokecolor="#4B4B4B">
                <v:path arrowok="t"/>
              </v:shape>
            </v:group>
            <v:group style="position:absolute;left:7374;top:5480;width:2551;height:2" coordorigin="7374,5480" coordsize="2551,2">
              <v:shape style="position:absolute;left:7374;top:5480;width:2551;height:2" coordorigin="7374,5480" coordsize="2551,0" path="m7374,5480l9926,5480e" filled="f" stroked="t" strokeweight=".94664pt" strokecolor="#676767">
                <v:path arrowok="t"/>
              </v:shape>
            </v:group>
            <v:group style="position:absolute;left:9869;top:5482;width:260;height:2" coordorigin="9869,5482" coordsize="260,2">
              <v:shape style="position:absolute;left:9869;top:5482;width:260;height:2" coordorigin="9869,5482" coordsize="260,0" path="m9869,5482l10129,5482e" filled="f" stroked="t" strokeweight=".47332pt" strokecolor="#4F4F4F">
                <v:path arrowok="t"/>
              </v:shape>
            </v:group>
            <v:group style="position:absolute;left:10072;top:5482;width:1505;height:2" coordorigin="10072,5482" coordsize="1505,2">
              <v:shape style="position:absolute;left:10072;top:5482;width:1505;height:2" coordorigin="10072,5482" coordsize="1505,0" path="m10072,5482l11577,5482e" filled="f" stroked="t" strokeweight=".70998pt" strokecolor="#676767">
                <v:path arrowok="t"/>
              </v:shape>
            </v:group>
            <v:group style="position:absolute;left:2419;top:5699;width:445;height:2" coordorigin="2419,5699" coordsize="445,2">
              <v:shape style="position:absolute;left:2419;top:5699;width:445;height:2" coordorigin="2419,5699" coordsize="445,0" path="m2419,5699l2864,5699e" filled="f" stroked="t" strokeweight=".94664pt" strokecolor="#707070">
                <v:path arrowok="t"/>
              </v:shape>
            </v:group>
            <v:group style="position:absolute;left:2807;top:5699;width:492;height:2" coordorigin="2807,5699" coordsize="492,2">
              <v:shape style="position:absolute;left:2807;top:5699;width:492;height:2" coordorigin="2807,5699" coordsize="492,0" path="m2807,5699l3299,5699e" filled="f" stroked="t" strokeweight=".47332pt" strokecolor="#4F4F4F">
                <v:path arrowok="t"/>
              </v:shape>
            </v:group>
            <v:group style="position:absolute;left:3219;top:5699;width:8359;height:2" coordorigin="3219,5699" coordsize="8359,2">
              <v:shape style="position:absolute;left:3219;top:5699;width:8359;height:2" coordorigin="3219,5699" coordsize="8359,0" path="m3219,5699l11577,5699e" filled="f" stroked="t" strokeweight=".70998pt" strokecolor="#646464">
                <v:path arrowok="t"/>
              </v:shape>
            </v:group>
            <v:group style="position:absolute;left:9869;top:5702;width:260;height:2" coordorigin="9869,5702" coordsize="260,2">
              <v:shape style="position:absolute;left:9869;top:5702;width:260;height:2" coordorigin="9869,5702" coordsize="260,0" path="m9869,5702l10129,5702e" filled="f" stroked="t" strokeweight=".47332pt" strokecolor="#4B4B4B">
                <v:path arrowok="t"/>
              </v:shape>
            </v:group>
            <v:group style="position:absolute;left:402;top:5923;width:521;height:2" coordorigin="402,5923" coordsize="521,2">
              <v:shape style="position:absolute;left:402;top:5923;width:521;height:2" coordorigin="402,5923" coordsize="521,0" path="m402,5923l923,5923e" filled="f" stroked="t" strokeweight=".47332pt" strokecolor="#4B4B4B">
                <v:path arrowok="t"/>
              </v:shape>
            </v:group>
            <v:group style="position:absolute;left:866;top:5921;width:360;height:2" coordorigin="866,5921" coordsize="360,2">
              <v:shape style="position:absolute;left:866;top:5921;width:360;height:2" coordorigin="866,5921" coordsize="360,0" path="m866,5921l1226,5921e" filled="f" stroked="t" strokeweight=".70998pt" strokecolor="#676767">
                <v:path arrowok="t"/>
              </v:shape>
            </v:group>
            <v:group style="position:absolute;left:1079;top:5926;width:620;height:2" coordorigin="1079,5926" coordsize="620,2">
              <v:shape style="position:absolute;left:1079;top:5926;width:620;height:2" coordorigin="1079,5926" coordsize="620,0" path="m1079,5926l1699,5926e" filled="f" stroked="t" strokeweight=".94664pt" strokecolor="#7C7C7C">
                <v:path arrowok="t"/>
              </v:shape>
            </v:group>
            <v:group style="position:absolute;left:1595;top:5928;width:5453;height:2" coordorigin="1595,5928" coordsize="5453,2">
              <v:shape style="position:absolute;left:1595;top:5928;width:5453;height:2" coordorigin="1595,5928" coordsize="5453,0" path="m1595,5928l7048,5928e" filled="f" stroked="t" strokeweight=".70998pt" strokecolor="#606060">
                <v:path arrowok="t"/>
              </v:shape>
            </v:group>
            <v:group style="position:absolute;left:6972;top:5931;width:459;height:2" coordorigin="6972,5931" coordsize="459,2">
              <v:shape style="position:absolute;left:6972;top:5931;width:459;height:2" coordorigin="6972,5931" coordsize="459,0" path="m6972,5931l7431,5931e" filled="f" stroked="t" strokeweight=".47332pt" strokecolor="#646464">
                <v:path arrowok="t"/>
              </v:shape>
            </v:group>
            <v:group style="position:absolute;left:7355;top:5931;width:521;height:2" coordorigin="7355,5931" coordsize="521,2">
              <v:shape style="position:absolute;left:7355;top:5931;width:521;height:2" coordorigin="7355,5931" coordsize="521,0" path="m7355,5931l7876,5931e" filled="f" stroked="t" strokeweight=".94664pt" strokecolor="#777777">
                <v:path arrowok="t"/>
              </v:shape>
            </v:group>
            <v:group style="position:absolute;left:7540;top:5928;width:4033;height:2" coordorigin="7540,5928" coordsize="4033,2">
              <v:shape style="position:absolute;left:7540;top:5928;width:4033;height:2" coordorigin="7540,5928" coordsize="4033,0" path="m7540,5928l11573,5928e" filled="f" stroked="t" strokeweight=".70998pt" strokecolor="#646464">
                <v:path arrowok="t"/>
              </v:shape>
            </v:group>
            <v:group style="position:absolute;left:9869;top:5931;width:260;height:2" coordorigin="9869,5931" coordsize="260,2">
              <v:shape style="position:absolute;left:9869;top:5931;width:260;height:2" coordorigin="9869,5931" coordsize="260,0" path="m9869,5931l10129,5931e" filled="f" stroked="t" strokeweight=".47332pt" strokecolor="#444444">
                <v:path arrowok="t"/>
              </v:shape>
            </v:group>
            <v:group style="position:absolute;left:412;top:6145;width:2;height:434" coordorigin="412,6145" coordsize="2,434">
              <v:shape style="position:absolute;left:412;top:6145;width:2;height:434" coordorigin="412,6145" coordsize="0,434" path="m412,6579l412,6145e" filled="f" stroked="t" strokeweight=".47332pt" strokecolor="#3F3F3F">
                <v:path arrowok="t"/>
              </v:shape>
            </v:group>
            <v:group style="position:absolute;left:2423;top:6350;width:1515;height:2" coordorigin="2423,6350" coordsize="1515,2">
              <v:shape style="position:absolute;left:2423;top:6350;width:1515;height:2" coordorigin="2423,6350" coordsize="1515,0" path="m2423,6350l3938,6350e" filled="f" stroked="t" strokeweight=".47332pt" strokecolor="#646464">
                <v:path arrowok="t"/>
              </v:shape>
            </v:group>
            <v:group style="position:absolute;left:3635;top:6353;width:1557;height:2" coordorigin="3635,6353" coordsize="1557,2">
              <v:shape style="position:absolute;left:3635;top:6353;width:1557;height:2" coordorigin="3635,6353" coordsize="1557,0" path="m3635,6353l5192,6353e" filled="f" stroked="t" strokeweight=".94664pt" strokecolor="#6B6B6B">
                <v:path arrowok="t"/>
              </v:shape>
            </v:group>
            <v:group style="position:absolute;left:4932;top:6353;width:1453;height:2" coordorigin="4932,6353" coordsize="1453,2">
              <v:shape style="position:absolute;left:4932;top:6353;width:1453;height:2" coordorigin="4932,6353" coordsize="1453,0" path="m4932,6353l6385,6353e" filled="f" stroked="t" strokeweight=".70998pt" strokecolor="#575757">
                <v:path arrowok="t"/>
              </v:shape>
            </v:group>
            <v:group style="position:absolute;left:6328;top:6353;width:506;height:2" coordorigin="6328,6353" coordsize="506,2">
              <v:shape style="position:absolute;left:6328;top:6353;width:506;height:2" coordorigin="6328,6353" coordsize="506,0" path="m6328,6353l6835,6353e" filled="f" stroked="t" strokeweight=".47332pt" strokecolor="#3F3F3F">
                <v:path arrowok="t"/>
              </v:shape>
            </v:group>
            <v:group style="position:absolute;left:6778;top:6353;width:4795;height:2" coordorigin="6778,6353" coordsize="4795,2">
              <v:shape style="position:absolute;left:6778;top:6353;width:4795;height:2" coordorigin="6778,6353" coordsize="4795,0" path="m6778,6353l11573,6353e" filled="f" stroked="t" strokeweight=".70998pt" strokecolor="#6B6B6B">
                <v:path arrowok="t"/>
              </v:shape>
            </v:group>
            <v:group style="position:absolute;left:7859;top:5921;width:2;height:453" coordorigin="7859,5921" coordsize="2,453">
              <v:shape style="position:absolute;left:7859;top:5921;width:2;height:453" coordorigin="7859,5921" coordsize="0,453" path="m7859,6374l7859,5921e" filled="f" stroked="t" strokeweight=".94664pt" strokecolor="#747474">
                <v:path arrowok="t"/>
              </v:shape>
            </v:group>
            <v:group style="position:absolute;left:11566;top:5888;width:2;height:486" coordorigin="11566,5888" coordsize="2,486">
              <v:shape style="position:absolute;left:11566;top:5888;width:2;height:486" coordorigin="11566,5888" coordsize="0,486" path="m11566,6374l11566,5888e" filled="f" stroked="t" strokeweight=".47332pt" strokecolor="#4F4F4F">
                <v:path arrowok="t"/>
              </v:shape>
            </v:group>
            <v:group style="position:absolute;left:2423;top:6567;width:8435;height:2" coordorigin="2423,6567" coordsize="8435,2">
              <v:shape style="position:absolute;left:2423;top:6567;width:8435;height:2" coordorigin="2423,6567" coordsize="8435,0" path="m2423,6567l10858,6567e" filled="f" stroked="t" strokeweight=".70998pt" strokecolor="#676767">
                <v:path arrowok="t"/>
              </v:shape>
            </v:group>
            <v:group style="position:absolute;left:7862;top:6302;width:2;height:272" coordorigin="7862,6302" coordsize="2,272">
              <v:shape style="position:absolute;left:7862;top:6302;width:2;height:272" coordorigin="7862,6302" coordsize="0,272" path="m7862,6574l7862,6302e" filled="f" stroked="t" strokeweight=".47332pt" strokecolor="#4F4F4F">
                <v:path arrowok="t"/>
              </v:shape>
            </v:group>
            <v:group style="position:absolute;left:10044;top:6567;width:1534;height:2" coordorigin="10044,6567" coordsize="1534,2">
              <v:shape style="position:absolute;left:10044;top:6567;width:1534;height:2" coordorigin="10044,6567" coordsize="1534,0" path="m10044,6567l11577,6567e" filled="f" stroked="t" strokeweight=".94664pt" strokecolor="#808080">
                <v:path arrowok="t"/>
              </v:shape>
            </v:group>
            <v:group style="position:absolute;left:11570;top:6264;width:2;height:10483" coordorigin="11570,6264" coordsize="2,10483">
              <v:shape style="position:absolute;left:11570;top:6264;width:2;height:10483" coordorigin="11570,6264" coordsize="0,10483" path="m11570,16748l11570,6264e" filled="f" stroked="t" strokeweight=".70998pt" strokecolor="#676767">
                <v:path arrowok="t"/>
              </v:shape>
            </v:group>
            <v:group style="position:absolute;left:402;top:6782;width:2262;height:2" coordorigin="402,6782" coordsize="2262,2">
              <v:shape style="position:absolute;left:402;top:6782;width:2262;height:2" coordorigin="402,6782" coordsize="2262,0" path="m402,6782l2665,6782e" filled="f" stroked="t" strokeweight=".70998pt" strokecolor="#707070">
                <v:path arrowok="t"/>
              </v:shape>
            </v:group>
            <v:group style="position:absolute;left:2386;top:6784;width:4000;height:2" coordorigin="2386,6784" coordsize="4000,2">
              <v:shape style="position:absolute;left:2386;top:6784;width:4000;height:2" coordorigin="2386,6784" coordsize="4000,0" path="m2386,6784l6385,6784e" filled="f" stroked="t" strokeweight=".47332pt" strokecolor="#606060">
                <v:path arrowok="t"/>
              </v:shape>
            </v:group>
            <v:group style="position:absolute;left:4104;top:6786;width:7474;height:2" coordorigin="4104,6786" coordsize="7474,2">
              <v:shape style="position:absolute;left:4104;top:6786;width:7474;height:2" coordorigin="4104,6786" coordsize="7474,0" path="m4104,6786l11577,6786e" filled="f" stroked="t" strokeweight=".70998pt" strokecolor="#6B6B6B">
                <v:path arrowok="t"/>
              </v:shape>
            </v:group>
            <v:group style="position:absolute;left:6593;top:6784;width:435;height:2" coordorigin="6593,6784" coordsize="435,2">
              <v:shape style="position:absolute;left:6593;top:6784;width:435;height:2" coordorigin="6593,6784" coordsize="435,0" path="m6593,6784l7029,6784e" filled="f" stroked="t" strokeweight=".47332pt" strokecolor="#3F3F3F">
                <v:path arrowok="t"/>
              </v:shape>
            </v:group>
            <v:group style="position:absolute;left:407;top:7211;width:11166;height:2" coordorigin="407,7211" coordsize="11166,2">
              <v:shape style="position:absolute;left:407;top:7211;width:11166;height:2" coordorigin="407,7211" coordsize="11166,0" path="m407,7211l11573,7211e" filled="f" stroked="t" strokeweight=".70998pt" strokecolor="#646464">
                <v:path arrowok="t"/>
              </v:shape>
            </v:group>
            <v:group style="position:absolute;left:2433;top:6741;width:2;height:706" coordorigin="2433,6741" coordsize="2,706">
              <v:shape style="position:absolute;left:2433;top:6741;width:2;height:706" coordorigin="2433,6741" coordsize="0,706" path="m2433,7447l2433,6741e" filled="f" stroked="t" strokeweight=".70998pt" strokecolor="#484848">
                <v:path arrowok="t"/>
              </v:shape>
            </v:group>
            <v:group style="position:absolute;left:8359;top:7208;width:194;height:2" coordorigin="8359,7208" coordsize="194,2">
              <v:shape style="position:absolute;left:8359;top:7208;width:194;height:2" coordorigin="8359,7208" coordsize="194,0" path="m8359,7208l8553,7208e" filled="f" stroked="t" strokeweight=".47332pt" strokecolor="#676767">
                <v:path arrowok="t"/>
              </v:shape>
            </v:group>
            <v:group style="position:absolute;left:412;top:7165;width:2;height:281" coordorigin="412,7165" coordsize="2,281">
              <v:shape style="position:absolute;left:412;top:7165;width:2;height:281" coordorigin="412,7165" coordsize="0,281" path="m412,7447l412,7165e" filled="f" stroked="t" strokeweight=".47332pt" strokecolor="#2F2F2F">
                <v:path arrowok="t"/>
              </v:shape>
            </v:group>
            <v:group style="position:absolute;left:4970;top:7199;width:2;height:491" coordorigin="4970,7199" coordsize="2,491">
              <v:shape style="position:absolute;left:4970;top:7199;width:2;height:491" coordorigin="4970,7199" coordsize="0,491" path="m4970,7690l4970,7199e" filled="f" stroked="t" strokeweight=".94664pt" strokecolor="#646464">
                <v:path arrowok="t"/>
              </v:shape>
            </v:group>
            <v:group style="position:absolute;left:4960;top:7432;width:5225;height:2" coordorigin="4960,7432" coordsize="5225,2">
              <v:shape style="position:absolute;left:4960;top:7432;width:5225;height:2" coordorigin="4960,7432" coordsize="5225,0" path="m4960,7432l10186,7432e" filled="f" stroked="t" strokeweight=".70998pt" strokecolor="#646464">
                <v:path arrowok="t"/>
              </v:shape>
            </v:group>
            <v:group style="position:absolute;left:10072;top:7430;width:1505;height:2" coordorigin="10072,7430" coordsize="1505,2">
              <v:shape style="position:absolute;left:10072;top:7430;width:1505;height:2" coordorigin="10072,7430" coordsize="1505,0" path="m10072,7430l11577,7430e" filled="f" stroked="t" strokeweight=".70998pt" strokecolor="#777777">
                <v:path arrowok="t"/>
              </v:shape>
            </v:group>
            <v:group style="position:absolute;left:4965;top:7647;width:511;height:2" coordorigin="4965,7647" coordsize="511,2">
              <v:shape style="position:absolute;left:4965;top:7647;width:511;height:2" coordorigin="4965,7647" coordsize="511,0" path="m4965,7647l5476,7647e" filled="f" stroked="t" strokeweight=".47332pt" strokecolor="#444444">
                <v:path arrowok="t"/>
              </v:shape>
            </v:group>
            <v:group style="position:absolute;left:5420;top:7647;width:2457;height:2" coordorigin="5420,7647" coordsize="2457,2">
              <v:shape style="position:absolute;left:5420;top:7647;width:2457;height:2" coordorigin="5420,7647" coordsize="2457,0" path="m5420,7647l7876,7647e" filled="f" stroked="t" strokeweight=".70998pt" strokecolor="#5B5B5B">
                <v:path arrowok="t"/>
              </v:shape>
            </v:group>
            <v:group style="position:absolute;left:7819;top:7647;width:3758;height:2" coordorigin="7819,7647" coordsize="3758,2">
              <v:shape style="position:absolute;left:7819;top:7647;width:3758;height:2" coordorigin="7819,7647" coordsize="3758,0" path="m7819,7647l11577,7647e" filled="f" stroked="t" strokeweight=".70998pt" strokecolor="#707070">
                <v:path arrowok="t"/>
              </v:shape>
            </v:group>
            <v:group style="position:absolute;left:402;top:7859;width:3261;height:2" coordorigin="402,7859" coordsize="3261,2">
              <v:shape style="position:absolute;left:402;top:7859;width:3261;height:2" coordorigin="402,7859" coordsize="3261,0" path="m402,7859l3663,7859e" filled="f" stroked="t" strokeweight=".70998pt" strokecolor="#6B6B6B">
                <v:path arrowok="t"/>
              </v:shape>
            </v:group>
            <v:group style="position:absolute;left:3607;top:7861;width:331;height:2" coordorigin="3607,7861" coordsize="331,2">
              <v:shape style="position:absolute;left:3607;top:7861;width:331;height:2" coordorigin="3607,7861" coordsize="331,0" path="m3607,7861l3938,7861e" filled="f" stroked="t" strokeweight=".47332pt" strokecolor="#444444">
                <v:path arrowok="t"/>
              </v:shape>
            </v:group>
            <v:group style="position:absolute;left:3881;top:7861;width:3626;height:2" coordorigin="3881,7861" coordsize="3626,2">
              <v:shape style="position:absolute;left:3881;top:7861;width:3626;height:2" coordorigin="3881,7861" coordsize="3626,0" path="m3881,7861l7507,7861e" filled="f" stroked="t" strokeweight=".70998pt" strokecolor="#676767">
                <v:path arrowok="t"/>
              </v:shape>
            </v:group>
            <v:group style="position:absolute;left:4970;top:7633;width:2;height:234" coordorigin="4970,7633" coordsize="2,234">
              <v:shape style="position:absolute;left:4970;top:7633;width:2;height:234" coordorigin="4970,7633" coordsize="0,234" path="m4970,7866l4970,7633e" filled="f" stroked="t" strokeweight=".70998pt" strokecolor="#3F3F3F">
                <v:path arrowok="t"/>
              </v:shape>
            </v:group>
            <v:group style="position:absolute;left:7374;top:7861;width:502;height:2" coordorigin="7374,7861" coordsize="502,2">
              <v:shape style="position:absolute;left:7374;top:7861;width:502;height:2" coordorigin="7374,7861" coordsize="502,0" path="m7374,7861l7876,7861e" filled="f" stroked="t" strokeweight=".47332pt" strokecolor="#545454">
                <v:path arrowok="t"/>
              </v:shape>
            </v:group>
            <v:group style="position:absolute;left:7819;top:7861;width:3753;height:2" coordorigin="7819,7861" coordsize="3753,2">
              <v:shape style="position:absolute;left:7819;top:7861;width:3753;height:2" coordorigin="7819,7861" coordsize="3753,0" path="m7819,7861l11573,7861e" filled="f" stroked="t" strokeweight=".70998pt" strokecolor="#747474">
                <v:path arrowok="t"/>
              </v:shape>
            </v:group>
            <v:group style="position:absolute;left:11568;top:7766;width:2;height:353" coordorigin="11568,7766" coordsize="2,353">
              <v:shape style="position:absolute;left:11568;top:7766;width:2;height:353" coordorigin="11568,7766" coordsize="0,353" path="m11568,8119l11568,7766e" filled="f" stroked="t" strokeweight=".47332pt" strokecolor="#4B4B4B">
                <v:path arrowok="t"/>
              </v:shape>
            </v:group>
            <v:group style="position:absolute;left:412;top:8062;width:2;height:629" coordorigin="412,8062" coordsize="2,629">
              <v:shape style="position:absolute;left:412;top:8062;width:2;height:629" coordorigin="412,8062" coordsize="0,629" path="m412,8691l412,8062e" filled="f" stroked="t" strokeweight=".47332pt" strokecolor="#545454">
                <v:path arrowok="t"/>
              </v:shape>
            </v:group>
            <v:group style="position:absolute;left:402;top:8665;width:11175;height:2" coordorigin="402,8665" coordsize="11175,2">
              <v:shape style="position:absolute;left:402;top:8665;width:11175;height:2" coordorigin="402,8665" coordsize="11175,0" path="m402,8665l11577,8665e" filled="f" stroked="t" strokeweight=".70998pt" strokecolor="#747474">
                <v:path arrowok="t"/>
              </v:shape>
            </v:group>
            <v:group style="position:absolute;left:3242;top:8667;width:241;height:2" coordorigin="3242,8667" coordsize="241,2">
              <v:shape style="position:absolute;left:3242;top:8667;width:241;height:2" coordorigin="3242,8667" coordsize="241,0" path="m3242,8667l3484,8667e" filled="f" stroked="t" strokeweight=".47332pt" strokecolor="#646464">
                <v:path arrowok="t"/>
              </v:shape>
            </v:group>
            <v:group style="position:absolute;left:3881;top:8665;width:445;height:2" coordorigin="3881,8665" coordsize="445,2">
              <v:shape style="position:absolute;left:3881;top:8665;width:445;height:2" coordorigin="3881,8665" coordsize="445,0" path="m3881,8665l4326,8665e" filled="f" stroked="t" strokeweight=".47332pt" strokecolor="#5B5B5B">
                <v:path arrowok="t"/>
              </v:shape>
            </v:group>
            <v:group style="position:absolute;left:9869;top:8667;width:260;height:2" coordorigin="9869,8667" coordsize="260,2">
              <v:shape style="position:absolute;left:9869;top:8667;width:260;height:2" coordorigin="9869,8667" coordsize="260,0" path="m9869,8667l10129,8667e" filled="f" stroked="t" strokeweight=".47332pt" strokecolor="#676767">
                <v:path arrowok="t"/>
              </v:shape>
            </v:group>
            <v:group style="position:absolute;left:402;top:9544;width:11175;height:2" coordorigin="402,9544" coordsize="11175,2">
              <v:shape style="position:absolute;left:402;top:9544;width:11175;height:2" coordorigin="402,9544" coordsize="11175,0" path="m402,9544l11577,9544e" filled="f" stroked="t" strokeweight=".70998pt" strokecolor="#676767">
                <v:path arrowok="t"/>
              </v:shape>
            </v:group>
            <v:group style="position:absolute;left:412;top:9077;width:2;height:496" coordorigin="412,9077" coordsize="2,496">
              <v:shape style="position:absolute;left:412;top:9077;width:2;height:496" coordorigin="412,9077" coordsize="0,496" path="m412,9573l412,9077e" filled="f" stroked="t" strokeweight=".47332pt" strokecolor="#3F3F3F">
                <v:path arrowok="t"/>
              </v:shape>
            </v:group>
            <v:group style="position:absolute;left:407;top:9883;width:11170;height:2" coordorigin="407,9883" coordsize="11170,2">
              <v:shape style="position:absolute;left:407;top:9883;width:11170;height:2" coordorigin="407,9883" coordsize="11170,0" path="m407,9883l11577,9883e" filled="f" stroked="t" strokeweight=".70998pt" strokecolor="#646464">
                <v:path arrowok="t"/>
              </v:shape>
            </v:group>
            <v:group style="position:absolute;left:3607;top:9883;width:331;height:2" coordorigin="3607,9883" coordsize="331,2">
              <v:shape style="position:absolute;left:3607;top:9883;width:331;height:2" coordorigin="3607,9883" coordsize="331,0" path="m3607,9883l3938,9883e" filled="f" stroked="t" strokeweight=".47332pt" strokecolor="#4F4F4F">
                <v:path arrowok="t"/>
              </v:shape>
            </v:group>
            <v:group style="position:absolute;left:8496;top:9883;width:686;height:2" coordorigin="8496,9883" coordsize="686,2">
              <v:shape style="position:absolute;left:8496;top:9883;width:686;height:2" coordorigin="8496,9883" coordsize="686,0" path="m8496,9883l9182,9883e" filled="f" stroked="t" strokeweight=".47332pt" strokecolor="#4B4B4B">
                <v:path arrowok="t"/>
              </v:shape>
            </v:group>
            <v:group style="position:absolute;left:407;top:10114;width:11175;height:2" coordorigin="407,10114" coordsize="11175,2">
              <v:shape style="position:absolute;left:407;top:10114;width:11175;height:2" coordorigin="407,10114" coordsize="11175,0" path="m407,10114l11582,10114e" filled="f" stroked="t" strokeweight=".70998pt" strokecolor="#676767">
                <v:path arrowok="t"/>
              </v:shape>
            </v:group>
            <v:group style="position:absolute;left:414;top:9835;width:2;height:520" coordorigin="414,9835" coordsize="2,520">
              <v:shape style="position:absolute;left:414;top:9835;width:2;height:520" coordorigin="414,9835" coordsize="0,520" path="m414,10355l414,9835e" filled="f" stroked="t" strokeweight=".47332pt" strokecolor="#4F4F4F">
                <v:path arrowok="t"/>
              </v:shape>
            </v:group>
            <v:group style="position:absolute;left:3242;top:10116;width:241;height:2" coordorigin="3242,10116" coordsize="241,2">
              <v:shape style="position:absolute;left:3242;top:10116;width:241;height:2" coordorigin="3242,10116" coordsize="241,0" path="m3242,10116l3484,10116e" filled="f" stroked="t" strokeweight=".47332pt" strokecolor="#646464">
                <v:path arrowok="t"/>
              </v:shape>
            </v:group>
            <v:group style="position:absolute;left:4937;top:10116;width:540;height:2" coordorigin="4937,10116" coordsize="540,2">
              <v:shape style="position:absolute;left:4937;top:10116;width:540;height:2" coordorigin="4937,10116" coordsize="540,0" path="m4937,10116l5476,10116e" filled="f" stroked="t" strokeweight=".47332pt" strokecolor="#545454">
                <v:path arrowok="t"/>
              </v:shape>
            </v:group>
            <v:group style="position:absolute;left:9869;top:10116;width:260;height:2" coordorigin="9869,10116" coordsize="260,2">
              <v:shape style="position:absolute;left:9869;top:10116;width:260;height:2" coordorigin="9869,10116" coordsize="260,0" path="m9869,10116l10129,10116e" filled="f" stroked="t" strokeweight=".47332pt" strokecolor="#575757">
                <v:path arrowok="t"/>
              </v:shape>
            </v:group>
            <v:group style="position:absolute;left:402;top:10591;width:11175;height:2" coordorigin="402,10591" coordsize="11175,2">
              <v:shape style="position:absolute;left:402;top:10591;width:11175;height:2" coordorigin="402,10591" coordsize="11175,0" path="m402,10591l11577,10591e" filled="f" stroked="t" strokeweight=".70998pt" strokecolor="#676767">
                <v:path arrowok="t"/>
              </v:shape>
            </v:group>
            <v:group style="position:absolute;left:3242;top:10593;width:241;height:2" coordorigin="3242,10593" coordsize="241,2">
              <v:shape style="position:absolute;left:3242;top:10593;width:241;height:2" coordorigin="3242,10593" coordsize="241,0" path="m3242,10593l3484,10593e" filled="f" stroked="t" strokeweight=".47332pt" strokecolor="#3B3B3B">
                <v:path arrowok="t"/>
              </v:shape>
            </v:group>
            <v:group style="position:absolute;left:3427;top:10593;width:237;height:2" coordorigin="3427,10593" coordsize="237,2">
              <v:shape style="position:absolute;left:3427;top:10593;width:237;height:2" coordorigin="3427,10593" coordsize="237,0" path="m3427,10593l3663,10593e" filled="f" stroked="t" strokeweight=".47332pt" strokecolor="#545454">
                <v:path arrowok="t"/>
              </v:shape>
            </v:group>
            <v:group style="position:absolute;left:6972;top:10593;width:459;height:2" coordorigin="6972,10593" coordsize="459,2">
              <v:shape style="position:absolute;left:6972;top:10593;width:459;height:2" coordorigin="6972,10593" coordsize="459,0" path="m6972,10593l7431,10593e" filled="f" stroked="t" strokeweight=".47332pt" strokecolor="#545454">
                <v:path arrowok="t"/>
              </v:shape>
            </v:group>
            <v:group style="position:absolute;left:9869;top:10591;width:260;height:2" coordorigin="9869,10591" coordsize="260,2">
              <v:shape style="position:absolute;left:9869;top:10591;width:260;height:2" coordorigin="9869,10591" coordsize="260,0" path="m9869,10591l10129,10591e" filled="f" stroked="t" strokeweight=".47332pt" strokecolor="#4F4F4F">
                <v:path arrowok="t"/>
              </v:shape>
            </v:group>
            <v:group style="position:absolute;left:895;top:10805;width:10678;height:2" coordorigin="895,10805" coordsize="10678,2">
              <v:shape style="position:absolute;left:895;top:10805;width:10678;height:2" coordorigin="895,10805" coordsize="10678,0" path="m895,10805l11573,10805e" filled="f" stroked="t" strokeweight=".70998pt" strokecolor="#707070">
                <v:path arrowok="t"/>
              </v:shape>
            </v:group>
            <v:group style="position:absolute;left:5420;top:10805;width:568;height:2" coordorigin="5420,10805" coordsize="568,2">
              <v:shape style="position:absolute;left:5420;top:10805;width:568;height:2" coordorigin="5420,10805" coordsize="568,0" path="m5420,10805l5987,10805e" filled="f" stroked="t" strokeweight=".47332pt" strokecolor="#545454">
                <v:path arrowok="t"/>
              </v:shape>
            </v:group>
            <v:group style="position:absolute;left:11570;top:10545;width:2;height:477" coordorigin="11570,10545" coordsize="2,477">
              <v:shape style="position:absolute;left:11570;top:10545;width:2;height:477" coordorigin="11570,10545" coordsize="0,477" path="m11570,11022l11570,10545e" filled="f" stroked="t" strokeweight=".47332pt" strokecolor="#4F4F4F">
                <v:path arrowok="t"/>
              </v:shape>
            </v:group>
            <v:group style="position:absolute;left:895;top:10989;width:312;height:2" coordorigin="895,10989" coordsize="312,2">
              <v:shape style="position:absolute;left:895;top:10989;width:312;height:2" coordorigin="895,10989" coordsize="312,0" path="m895,10989l1207,10989e" filled="f" stroked="t" strokeweight=".23666pt" strokecolor="#7C7C7C">
                <v:path arrowok="t"/>
              </v:shape>
            </v:group>
            <v:group style="position:absolute;left:1207;top:10793;width:2;height:229" coordorigin="1207,10793" coordsize="2,229">
              <v:shape style="position:absolute;left:1207;top:10793;width:2;height:229" coordorigin="1207,10793" coordsize="0,229" path="m1207,11022l1207,10793e" filled="f" stroked="t" strokeweight=".94664pt" strokecolor="#747474">
                <v:path arrowok="t"/>
              </v:shape>
            </v:group>
            <v:group style="position:absolute;left:1193;top:10989;width:435;height:2" coordorigin="1193,10989" coordsize="435,2">
              <v:shape style="position:absolute;left:1193;top:10989;width:435;height:2" coordorigin="1193,10989" coordsize="435,0" path="m1193,10989l1628,10989e" filled="f" stroked="t" strokeweight=".70998pt" strokecolor="#939393">
                <v:path arrowok="t"/>
              </v:shape>
            </v:group>
            <v:group style="position:absolute;left:1623;top:10812;width:2;height:186" coordorigin="1623,10812" coordsize="2,186">
              <v:shape style="position:absolute;left:1623;top:10812;width:2;height:186" coordorigin="1623,10812" coordsize="0,186" path="m1623,10998l1623,10812e" filled="f" stroked="t" strokeweight=".23666pt" strokecolor="#939393">
                <v:path arrowok="t"/>
              </v:shape>
            </v:group>
            <v:group style="position:absolute;left:1623;top:10989;width:805;height:2" coordorigin="1623,10989" coordsize="805,2">
              <v:shape style="position:absolute;left:1623;top:10989;width:805;height:2" coordorigin="1623,10989" coordsize="805,0" path="m1623,10989l2428,10989e" filled="f" stroked="t" strokeweight=".23666pt" strokecolor="#747474">
                <v:path arrowok="t"/>
              </v:shape>
            </v:group>
            <v:group style="position:absolute;left:2414;top:10989;width:3034;height:2" coordorigin="2414,10989" coordsize="3034,2">
              <v:shape style="position:absolute;left:2414;top:10989;width:3034;height:2" coordorigin="2414,10989" coordsize="3034,0" path="m2414,10989l5448,10989e" filled="f" stroked="t" strokeweight=".70998pt" strokecolor="#545454">
                <v:path arrowok="t"/>
              </v:shape>
            </v:group>
            <v:group style="position:absolute;left:5448;top:10989;width:1552;height:2" coordorigin="5448,10989" coordsize="1552,2">
              <v:shape style="position:absolute;left:5448;top:10989;width:1552;height:2" coordorigin="5448,10989" coordsize="1552,0" path="m5448,10989l7000,10989e" filled="f" stroked="t" strokeweight=".23666pt" strokecolor="#000000">
                <v:path arrowok="t"/>
              </v:shape>
            </v:group>
            <v:group style="position:absolute;left:7000;top:10989;width:847;height:2" coordorigin="7000,10989" coordsize="847,2">
              <v:shape style="position:absolute;left:7000;top:10989;width:847;height:2" coordorigin="7000,10989" coordsize="847,0" path="m7000,10989l7848,10989e" filled="f" stroked="t" strokeweight=".23666pt" strokecolor="#545454">
                <v:path arrowok="t"/>
              </v:shape>
            </v:group>
            <v:group style="position:absolute;left:7848;top:10989;width:3711;height:2" coordorigin="7848,10989" coordsize="3711,2">
              <v:shape style="position:absolute;left:7848;top:10989;width:3711;height:2" coordorigin="7848,10989" coordsize="3711,0" path="m7848,10989l11558,10989e" filled="f" stroked="t" strokeweight=".23666pt" strokecolor="#000000">
                <v:path arrowok="t"/>
              </v:shape>
            </v:group>
            <v:group style="position:absolute;left:414;top:10789;width:2;height:424" coordorigin="414,10789" coordsize="2,424">
              <v:shape style="position:absolute;left:414;top:10789;width:2;height:424" coordorigin="414,10789" coordsize="0,424" path="m414,11213l414,10789e" filled="f" stroked="t" strokeweight=".47332pt" strokecolor="#3F3F3F">
                <v:path arrowok="t"/>
              </v:shape>
            </v:group>
            <v:group style="position:absolute;left:1205;top:10960;width:2;height:253" coordorigin="1205,10960" coordsize="2,253">
              <v:shape style="position:absolute;left:1205;top:10960;width:2;height:253" coordorigin="1205,10960" coordsize="0,253" path="m1205,11213l1205,10960e" filled="f" stroked="t" strokeweight=".47332pt" strokecolor="#5B5B5B">
                <v:path arrowok="t"/>
              </v:shape>
            </v:group>
            <v:group style="position:absolute;left:1623;top:10984;width:2;height:200" coordorigin="1623,10984" coordsize="2,200">
              <v:shape style="position:absolute;left:1623;top:10984;width:2;height:200" coordorigin="1623,10984" coordsize="0,200" path="m1623,11184l1623,10984e" filled="f" stroked="t" strokeweight=".23666pt" strokecolor="#5B5B5B">
                <v:path arrowok="t"/>
              </v:shape>
            </v:group>
            <v:group style="position:absolute;left:1207;top:11156;width:2;height:348" coordorigin="1207,11156" coordsize="2,348">
              <v:shape style="position:absolute;left:1207;top:11156;width:2;height:348" coordorigin="1207,11156" coordsize="0,348" path="m1207,11504l1207,11156e" filled="f" stroked="t" strokeweight=".47332pt" strokecolor="#343434">
                <v:path arrowok="t"/>
              </v:shape>
            </v:group>
            <v:group style="position:absolute;left:1623;top:11184;width:2;height:1769" coordorigin="1623,11184" coordsize="2,1769">
              <v:shape style="position:absolute;left:1623;top:11184;width:2;height:1769" coordorigin="1623,11184" coordsize="0,1769" path="m1623,12953l1623,11184e" filled="f" stroked="t" strokeweight=".23666pt" strokecolor="#000000">
                <v:path arrowok="t"/>
              </v:shape>
            </v:group>
            <v:group style="position:absolute;left:2433;top:11446;width:2;height:486" coordorigin="2433,11446" coordsize="2,486">
              <v:shape style="position:absolute;left:2433;top:11446;width:2;height:486" coordorigin="2433,11446" coordsize="0,486" path="m2433,11933l2433,11446e" filled="f" stroked="t" strokeweight=".47332pt" strokecolor="#3B3B3B">
                <v:path arrowok="t"/>
              </v:shape>
            </v:group>
            <v:group style="position:absolute;left:7410;top:10798;width:2;height:1035" coordorigin="7410,10798" coordsize="2,1035">
              <v:shape style="position:absolute;left:7410;top:10798;width:2;height:1035" coordorigin="7410,10798" coordsize="0,1035" path="m7410,11833l7410,10798e" filled="f" stroked="t" strokeweight=".70998pt" strokecolor="#5B5B5B">
                <v:path arrowok="t"/>
              </v:shape>
            </v:group>
            <v:group style="position:absolute;left:7412;top:11775;width:2;height:157" coordorigin="7412,11775" coordsize="2,157">
              <v:shape style="position:absolute;left:7412;top:11775;width:2;height:157" coordorigin="7412,11775" coordsize="0,157" path="m7412,11933l7412,11775e" filled="f" stroked="t" strokeweight=".47332pt" strokecolor="#2B2B2B">
                <v:path arrowok="t"/>
              </v:shape>
            </v:group>
            <v:group style="position:absolute;left:11568;top:11775;width:2;height:157" coordorigin="11568,11775" coordsize="2,157">
              <v:shape style="position:absolute;left:11568;top:11775;width:2;height:157" coordorigin="11568,11775" coordsize="0,157" path="m11568,11933l11568,11775e" filled="f" stroked="t" strokeweight=".47332pt" strokecolor="#484848">
                <v:path arrowok="t"/>
              </v:shape>
            </v:group>
            <v:group style="position:absolute;left:414;top:11218;width:2;height:815" coordorigin="414,11218" coordsize="2,815">
              <v:shape style="position:absolute;left:414;top:11218;width:2;height:815" coordorigin="414,11218" coordsize="0,815" path="m414,12033l414,11218e" filled="f" stroked="t" strokeweight=".70998pt" strokecolor="#606060">
                <v:path arrowok="t"/>
              </v:shape>
            </v:group>
            <v:group style="position:absolute;left:7412;top:11876;width:2;height:143" coordorigin="7412,11876" coordsize="2,143">
              <v:shape style="position:absolute;left:7412;top:11876;width:2;height:143" coordorigin="7412,11876" coordsize="0,143" path="m7412,12019l7412,11876e" filled="f" stroked="t" strokeweight=".47332pt" strokecolor="#3F3F3F">
                <v:path arrowok="t"/>
              </v:shape>
            </v:group>
            <v:group style="position:absolute;left:414;top:11961;width:2;height:148" coordorigin="414,11961" coordsize="2,148">
              <v:shape style="position:absolute;left:414;top:11961;width:2;height:148" coordorigin="414,11961" coordsize="0,148" path="m414,12109l414,11961e" filled="f" stroked="t" strokeweight=".70998pt" strokecolor="#4B4B4B">
                <v:path arrowok="t"/>
              </v:shape>
            </v:group>
            <v:group style="position:absolute;left:1205;top:11446;width:2;height:663" coordorigin="1205,11446" coordsize="2,663">
              <v:shape style="position:absolute;left:1205;top:11446;width:2;height:663" coordorigin="1205,11446" coordsize="0,663" path="m1205,12109l1205,11446e" filled="f" stroked="t" strokeweight=".94664pt" strokecolor="#646464">
                <v:path arrowok="t"/>
              </v:shape>
            </v:group>
            <v:group style="position:absolute;left:7412;top:11961;width:2;height:672" coordorigin="7412,11961" coordsize="2,672">
              <v:shape style="position:absolute;left:7412;top:11961;width:2;height:672" coordorigin="7412,11961" coordsize="0,672" path="m7412,12634l7412,11961e" filled="f" stroked="t" strokeweight=".70998pt" strokecolor="#646464">
                <v:path arrowok="t"/>
              </v:shape>
            </v:group>
            <v:group style="position:absolute;left:1207;top:12052;width:2;height:405" coordorigin="1207,12052" coordsize="2,405">
              <v:shape style="position:absolute;left:1207;top:12052;width:2;height:405" coordorigin="1207,12052" coordsize="0,405" path="m1207,12457l1207,12052e" filled="f" stroked="t" strokeweight=".47332pt" strokecolor="#383838">
                <v:path arrowok="t"/>
              </v:shape>
            </v:group>
            <v:group style="position:absolute;left:1207;top:12400;width:2;height:582" coordorigin="1207,12400" coordsize="2,582">
              <v:shape style="position:absolute;left:1207;top:12400;width:2;height:582" coordorigin="1207,12400" coordsize="0,582" path="m1207,12982l1207,12400e" filled="f" stroked="t" strokeweight=".94664pt" strokecolor="#646464">
                <v:path arrowok="t"/>
              </v:shape>
            </v:group>
            <v:group style="position:absolute;left:417;top:12576;width:2;height:405" coordorigin="417,12576" coordsize="2,405">
              <v:shape style="position:absolute;left:417;top:12576;width:2;height:405" coordorigin="417,12576" coordsize="0,405" path="m417,12982l417,12576e" filled="f" stroked="t" strokeweight=".47332pt" strokecolor="#484848">
                <v:path arrowok="t"/>
              </v:shape>
            </v:group>
            <v:group style="position:absolute;left:2433;top:12576;width:2;height:229" coordorigin="2433,12576" coordsize="2,229">
              <v:shape style="position:absolute;left:2433;top:12576;width:2;height:229" coordorigin="2433,12576" coordsize="0,229" path="m2433,12805l2433,12576e" filled="f" stroked="t" strokeweight=".47332pt" strokecolor="#343434">
                <v:path arrowok="t"/>
              </v:shape>
            </v:group>
            <v:group style="position:absolute;left:7412;top:12576;width:2;height:229" coordorigin="7412,12576" coordsize="2,229">
              <v:shape style="position:absolute;left:7412;top:12576;width:2;height:229" coordorigin="7412,12576" coordsize="0,229" path="m7412,12805l7412,12576e" filled="f" stroked="t" strokeweight=".47332pt" strokecolor="#343434">
                <v:path arrowok="t"/>
              </v:shape>
            </v:group>
            <v:group style="position:absolute;left:7417;top:12748;width:2;height:234" coordorigin="7417,12748" coordsize="2,234">
              <v:shape style="position:absolute;left:7417;top:12748;width:2;height:234" coordorigin="7417,12748" coordsize="0,234" path="m7417,12982l7417,12748e" filled="f" stroked="t" strokeweight=".70998pt" strokecolor="#4B4B4B">
                <v:path arrowok="t"/>
              </v:shape>
            </v:group>
            <v:group style="position:absolute;left:1207;top:12924;width:2;height:458" coordorigin="1207,12924" coordsize="2,458">
              <v:shape style="position:absolute;left:1207;top:12924;width:2;height:458" coordorigin="1207,12924" coordsize="0,458" path="m1207,13382l1207,12924e" filled="f" stroked="t" strokeweight=".47332pt" strokecolor="#444444">
                <v:path arrowok="t"/>
              </v:shape>
            </v:group>
            <v:group style="position:absolute;left:407;top:13117;width:2035;height:2" coordorigin="407,13117" coordsize="2035,2">
              <v:shape style="position:absolute;left:407;top:13117;width:2035;height:2" coordorigin="407,13117" coordsize="2035,0" path="m407,13117l2442,13117e" filled="f" stroked="t" strokeweight=".70998pt" strokecolor="#777777">
                <v:path arrowok="t"/>
              </v:shape>
            </v:group>
            <v:group style="position:absolute;left:1623;top:12953;width:2;height:153" coordorigin="1623,12953" coordsize="2,153">
              <v:shape style="position:absolute;left:1623;top:12953;width:2;height:153" coordorigin="1623,12953" coordsize="0,153" path="m1623,13105l1623,12953e" filled="f" stroked="t" strokeweight=".23666pt" strokecolor="#BFBFBF">
                <v:path arrowok="t"/>
              </v:shape>
            </v:group>
            <v:group style="position:absolute;left:1623;top:13091;width:2;height:262" coordorigin="1623,13091" coordsize="2,262">
              <v:shape style="position:absolute;left:1623;top:13091;width:2;height:262" coordorigin="1623,13091" coordsize="0,262" path="m1623,13353l1623,13091e" filled="f" stroked="t" strokeweight=".23666pt" strokecolor="#8C8C8C">
                <v:path arrowok="t"/>
              </v:shape>
            </v:group>
            <v:group style="position:absolute;left:7415;top:12886;width:2;height:729" coordorigin="7415,12886" coordsize="2,729">
              <v:shape style="position:absolute;left:7415;top:12886;width:2;height:729" coordorigin="7415,12886" coordsize="0,729" path="m7415,13616l7415,12886e" filled="f" stroked="t" strokeweight=".94664pt" strokecolor="#646464">
                <v:path arrowok="t"/>
              </v:shape>
            </v:group>
            <v:group style="position:absolute;left:417;top:13325;width:2;height:195" coordorigin="417,13325" coordsize="2,195">
              <v:shape style="position:absolute;left:417;top:13325;width:2;height:195" coordorigin="417,13325" coordsize="0,195" path="m417,13520l417,13325e" filled="f" stroked="t" strokeweight=".94664pt" strokecolor="#707070">
                <v:path arrowok="t"/>
              </v:shape>
            </v:group>
            <v:group style="position:absolute;left:1209;top:13325;width:2;height:3399" coordorigin="1209,13325" coordsize="2,3399">
              <v:shape style="position:absolute;left:1209;top:13325;width:2;height:3399" coordorigin="1209,13325" coordsize="0,3399" path="m1209,16724l1209,13325e" filled="f" stroked="t" strokeweight=".70998pt" strokecolor="#5B5B5B">
                <v:path arrowok="t"/>
              </v:shape>
            </v:group>
            <v:group style="position:absolute;left:1623;top:13353;width:2;height:3437" coordorigin="1623,13353" coordsize="2,3437">
              <v:shape style="position:absolute;left:1623;top:13353;width:2;height:3437" coordorigin="1623,13353" coordsize="0,3437" path="m1623,16791l1623,13353e" filled="f" stroked="t" strokeweight=".23666pt" strokecolor="#000000">
                <v:path arrowok="t"/>
              </v:shape>
            </v:group>
            <v:group style="position:absolute;left:2433;top:13420;width:2;height:195" coordorigin="2433,13420" coordsize="2,195">
              <v:shape style="position:absolute;left:2433;top:13420;width:2;height:195" coordorigin="2433,13420" coordsize="0,195" path="m2433,13616l2433,13420e" filled="f" stroked="t" strokeweight=".47332pt" strokecolor="#3F3F3F">
                <v:path arrowok="t"/>
              </v:shape>
            </v:group>
            <v:group style="position:absolute;left:417;top:13558;width:2;height:296" coordorigin="417,13558" coordsize="2,296">
              <v:shape style="position:absolute;left:417;top:13558;width:2;height:296" coordorigin="417,13558" coordsize="0,296" path="m417,13854l417,13558e" filled="f" stroked="t" strokeweight=".47332pt" strokecolor="#383838">
                <v:path arrowok="t"/>
              </v:shape>
            </v:group>
            <v:group style="position:absolute;left:7412;top:13558;width:2;height:296" coordorigin="7412,13558" coordsize="2,296">
              <v:shape style="position:absolute;left:7412;top:13558;width:2;height:296" coordorigin="7412,13558" coordsize="0,296" path="m7412,13854l7412,13558e" filled="f" stroked="t" strokeweight=".47332pt" strokecolor="#484848">
                <v:path arrowok="t"/>
              </v:shape>
            </v:group>
            <v:group style="position:absolute;left:11568;top:13616;width:2;height:706" coordorigin="11568,13616" coordsize="2,706">
              <v:shape style="position:absolute;left:11568;top:13616;width:2;height:706" coordorigin="11568,13616" coordsize="0,706" path="m11568,14321l11568,13616e" filled="f" stroked="t" strokeweight=".47332pt" strokecolor="#646464">
                <v:path arrowok="t"/>
              </v:shape>
            </v:group>
            <v:group style="position:absolute;left:1207;top:13911;width:2;height:167" coordorigin="1207,13911" coordsize="2,167">
              <v:shape style="position:absolute;left:1207;top:13911;width:2;height:167" coordorigin="1207,13911" coordsize="0,167" path="m1207,14078l1207,13911e" filled="f" stroked="t" strokeweight=".47332pt" strokecolor="#484848">
                <v:path arrowok="t"/>
              </v:shape>
            </v:group>
            <v:group style="position:absolute;left:7415;top:13797;width:2;height:1373" coordorigin="7415,13797" coordsize="2,1373">
              <v:shape style="position:absolute;left:7415;top:13797;width:2;height:1373" coordorigin="7415,13797" coordsize="0,1373" path="m7415,15170l7415,13797e" filled="f" stroked="t" strokeweight=".70998pt" strokecolor="#646464">
                <v:path arrowok="t"/>
              </v:shape>
            </v:group>
            <v:group style="position:absolute;left:421;top:14307;width:2;height:2412" coordorigin="421,14307" coordsize="2,2412">
              <v:shape style="position:absolute;left:421;top:14307;width:2;height:2412" coordorigin="421,14307" coordsize="0,2412" path="m421,16719l421,14307e" filled="f" stroked="t" strokeweight=".70998pt" strokecolor="#5B5B5B">
                <v:path arrowok="t"/>
              </v:shape>
            </v:group>
            <v:group style="position:absolute;left:1212;top:14674;width:2;height:186" coordorigin="1212,14674" coordsize="2,186">
              <v:shape style="position:absolute;left:1212;top:14674;width:2;height:186" coordorigin="1212,14674" coordsize="0,186" path="m1212,14860l1212,14674e" filled="f" stroked="t" strokeweight=".47332pt" strokecolor="#383838">
                <v:path arrowok="t"/>
              </v:shape>
            </v:group>
            <v:group style="position:absolute;left:11568;top:14674;width:2;height:186" coordorigin="11568,14674" coordsize="2,186">
              <v:shape style="position:absolute;left:11568;top:14674;width:2;height:186" coordorigin="11568,14674" coordsize="0,186" path="m11568,14860l11568,14674e" filled="f" stroked="t" strokeweight=".47332pt" strokecolor="#4B4B4B">
                <v:path arrowok="t"/>
              </v:shape>
            </v:group>
            <v:group style="position:absolute;left:421;top:15113;width:2;height:338" coordorigin="421,15113" coordsize="2,338">
              <v:shape style="position:absolute;left:421;top:15113;width:2;height:338" coordorigin="421,15113" coordsize="0,338" path="m421,15451l421,15113e" filled="f" stroked="t" strokeweight=".47332pt" strokecolor="#3F3F3F">
                <v:path arrowok="t"/>
              </v:shape>
            </v:group>
            <v:group style="position:absolute;left:7417;top:15113;width:2;height:338" coordorigin="7417,15113" coordsize="2,338">
              <v:shape style="position:absolute;left:7417;top:15113;width:2;height:338" coordorigin="7417,15113" coordsize="0,338" path="m7417,15451l7417,15113e" filled="f" stroked="t" strokeweight=".47332pt" strokecolor="#444444">
                <v:path arrowok="t"/>
              </v:shape>
            </v:group>
            <v:group style="position:absolute;left:1212;top:15532;width:2;height:272" coordorigin="1212,15532" coordsize="2,272">
              <v:shape style="position:absolute;left:1212;top:15532;width:2;height:272" coordorigin="1212,15532" coordsize="0,272" path="m1212,15804l1212,15532e" filled="f" stroked="t" strokeweight=".47332pt" strokecolor="#343434">
                <v:path arrowok="t"/>
              </v:shape>
            </v:group>
            <v:group style="position:absolute;left:11568;top:15532;width:2;height:1216" coordorigin="11568,15532" coordsize="2,1216">
              <v:shape style="position:absolute;left:11568;top:15532;width:2;height:1216" coordorigin="11568,15532" coordsize="0,1216" path="m11568,16748l11568,15532e" filled="f" stroked="t" strokeweight=".47332pt" strokecolor="#646464">
                <v:path arrowok="t"/>
              </v:shape>
            </v:group>
            <v:group style="position:absolute;left:7415;top:15394;width:2;height:1349" coordorigin="7415,15394" coordsize="2,1349">
              <v:shape style="position:absolute;left:7415;top:15394;width:2;height:1349" coordorigin="7415,15394" coordsize="0,1349" path="m7415,16743l7415,15394e" filled="f" stroked="t" strokeweight=".70998pt" strokecolor="#646464">
                <v:path arrowok="t"/>
              </v:shape>
            </v:group>
            <v:group style="position:absolute;left:1212;top:16219;width:2;height:505" coordorigin="1212,16219" coordsize="2,505">
              <v:shape style="position:absolute;left:1212;top:16219;width:2;height:505" coordorigin="1212,16219" coordsize="0,505" path="m1212,16724l1212,16219e" filled="f" stroked="t" strokeweight=".47332pt" strokecolor="#54545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4.125961pt;margin-top:11.051394pt;width:49.93527pt;height:1.425085pt;mso-position-horizontal-relative:page;mso-position-vertical-relative:paragraph;z-index:-15483" coordorigin="2883,221" coordsize="999,29">
            <v:group style="position:absolute;left:2892;top:230;width:857;height:2" coordorigin="2892,230" coordsize="857,2">
              <v:shape style="position:absolute;left:2892;top:230;width:857;height:2" coordorigin="2892,230" coordsize="857,0" path="m2892,230l3749,230e" filled="f" stroked="t" strokeweight=".94664pt" strokecolor="#7787B8">
                <v:path arrowok="t"/>
              </v:shape>
            </v:group>
            <v:group style="position:absolute;left:3607;top:245;width:270;height:2" coordorigin="3607,245" coordsize="270,2">
              <v:shape style="position:absolute;left:3607;top:245;width:270;height:2" coordorigin="3607,245" coordsize="270,0" path="m3607,245l3876,245e" filled="f" stroked="t" strokeweight=".47332pt" strokecolor="#7C8CB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A3A3A"/>
          <w:w w:val="79"/>
        </w:rPr>
        <w:t>ge</w:t>
      </w:r>
      <w:r>
        <w:rPr>
          <w:rFonts w:ascii="Arial" w:hAnsi="Arial" w:cs="Arial" w:eastAsia="Arial"/>
          <w:sz w:val="23"/>
          <w:szCs w:val="23"/>
          <w:color w:val="3A3A3A"/>
          <w:spacing w:val="-2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5"/>
        </w:rPr>
        <w:t>Amir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75" w:right="-20"/>
        <w:jc w:val="left"/>
        <w:tabs>
          <w:tab w:pos="5200" w:val="left"/>
          <w:tab w:pos="11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B5B5B"/>
        </w:rPr>
      </w:r>
      <w:r>
        <w:rPr>
          <w:rFonts w:ascii="Times New Roman" w:hAnsi="Times New Roman" w:cs="Times New Roman" w:eastAsia="Times New Roman"/>
          <w:sz w:val="21"/>
          <w:szCs w:val="21"/>
          <w:color w:val="5B5B5B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u w:val="single" w:color="0000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B5B5B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39"/>
          <w:w w:val="146"/>
          <w:u w:val="single" w:color="00000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39"/>
          <w:w w:val="146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35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35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35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76"/>
          <w:u w:val="single" w:color="000000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76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2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14" w:lineRule="auto"/>
        <w:ind w:left="552" w:right="-69" w:firstLine="-27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66"/>
          <w:szCs w:val="66"/>
          <w:color w:val="313131"/>
          <w:spacing w:val="0"/>
          <w:w w:val="80"/>
          <w:b/>
          <w:bCs/>
          <w:i/>
        </w:rPr>
        <w:t>l_</w:t>
      </w:r>
      <w:r>
        <w:rPr>
          <w:rFonts w:ascii="Arial" w:hAnsi="Arial" w:cs="Arial" w:eastAsia="Arial"/>
          <w:sz w:val="66"/>
          <w:szCs w:val="66"/>
          <w:color w:val="313131"/>
          <w:spacing w:val="0"/>
          <w:w w:val="80"/>
          <w:b/>
          <w:bCs/>
          <w:i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-10"/>
          <w:w w:val="162"/>
        </w:rPr>
        <w:t>I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98"/>
        </w:rPr>
        <w:t>Z</w:t>
      </w:r>
      <w:r>
        <w:rPr>
          <w:rFonts w:ascii="Arial" w:hAnsi="Arial" w:cs="Arial" w:eastAsia="Arial"/>
          <w:sz w:val="15"/>
          <w:szCs w:val="15"/>
          <w:color w:val="4D4D4D"/>
          <w:spacing w:val="-29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9"/>
        </w:rPr>
        <w:t>MIR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9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</w:rPr>
        <w:t> 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3"/>
        </w:rPr>
        <w:t>BELE</w:t>
      </w:r>
      <w:r>
        <w:rPr>
          <w:rFonts w:ascii="Arial" w:hAnsi="Arial" w:cs="Arial" w:eastAsia="Arial"/>
          <w:sz w:val="15"/>
          <w:szCs w:val="15"/>
          <w:color w:val="4D4D4D"/>
          <w:spacing w:val="6"/>
          <w:w w:val="104"/>
        </w:rPr>
        <w:t>D</w:t>
      </w:r>
      <w:r>
        <w:rPr>
          <w:rFonts w:ascii="Arial" w:hAnsi="Arial" w:cs="Arial" w:eastAsia="Arial"/>
          <w:sz w:val="15"/>
          <w:szCs w:val="15"/>
          <w:color w:val="313131"/>
          <w:spacing w:val="-10"/>
          <w:w w:val="162"/>
        </w:rPr>
        <w:t>I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7"/>
        </w:rPr>
        <w:t>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340" w:right="416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514.559998pt;margin-top:-14.476241pt;width:48.959999pt;height:56.639999pt;mso-position-horizontal-relative:page;mso-position-vertical-relative:paragraph;z-index:-15474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37" w:lineRule="exact"/>
        <w:ind w:left="1082" w:right="497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  <w:position w:val="-1"/>
        </w:rPr>
        <w:t>YANGıNRAPORU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280" w:left="540" w:right="200"/>
          <w:cols w:num="2" w:equalWidth="0">
            <w:col w:w="1605" w:space="1655"/>
            <w:col w:w="7920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14" w:lineRule="exact"/>
        <w:ind w:left="5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200"/>
        </w:sectPr>
      </w:pPr>
      <w:rPr/>
    </w:p>
    <w:p>
      <w:pPr>
        <w:spacing w:before="35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7" w:lineRule="exact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1.785915pt;margin-top:13.02833pt;width:548.627242pt;height:640.054674pt;mso-position-horizontal-relative:page;mso-position-vertical-relative:paragraph;z-index:-15472" coordorigin="636,261" coordsize="10973,12801">
            <v:group style="position:absolute;left:652;top:275;width:10926;height:2" coordorigin="652,275" coordsize="10926,2">
              <v:shape style="position:absolute;left:652;top:275;width:10926;height:2" coordorigin="652,275" coordsize="10926,0" path="m652,275l11578,275e" filled="f" stroked="t" strokeweight=".698592pt" strokecolor="#707070">
                <v:path arrowok="t"/>
              </v:shape>
            </v:group>
            <v:group style="position:absolute;left:9883;top:277;width:214;height:2" coordorigin="9883,277" coordsize="214,2">
              <v:shape style="position:absolute;left:9883;top:277;width:214;height:2" coordorigin="9883,277" coordsize="214,0" path="m9883,277l10097,277e" filled="f" stroked="t" strokeweight=".465728pt" strokecolor="#5B5B5B">
                <v:path arrowok="t"/>
              </v:shape>
            </v:group>
            <v:group style="position:absolute;left:4047;top:263;width:2;height:217" coordorigin="4047,263" coordsize="2,217">
              <v:shape style="position:absolute;left:4047;top:263;width:2;height:217" coordorigin="4047,263" coordsize="0,217" path="m4047,480l4047,263e" filled="f" stroked="t" strokeweight=".232864pt" strokecolor="#747474">
                <v:path arrowok="t"/>
              </v:shape>
            </v:group>
            <v:group style="position:absolute;left:7149;top:268;width:2;height:766" coordorigin="7149,268" coordsize="2,766">
              <v:shape style="position:absolute;left:7149;top:268;width:2;height:766" coordorigin="7149,268" coordsize="0,766" path="m7149,1033l7149,268e" filled="f" stroked="t" strokeweight=".698592pt" strokecolor="#606060">
                <v:path arrowok="t"/>
              </v:shape>
            </v:group>
            <v:group style="position:absolute;left:7140;top:653;width:4438;height:2" coordorigin="7140,653" coordsize="4438,2">
              <v:shape style="position:absolute;left:7140;top:653;width:4438;height:2" coordorigin="7140,653" coordsize="4438,0" path="m7140,653l11578,653e" filled="f" stroked="t" strokeweight=".698592pt" strokecolor="#747474">
                <v:path arrowok="t"/>
              </v:shape>
            </v:group>
            <v:group style="position:absolute;left:4047;top:480;width:2;height:199" coordorigin="4047,480" coordsize="2,199">
              <v:shape style="position:absolute;left:4047;top:480;width:2;height:199" coordorigin="4047,480" coordsize="0,199" path="m4047,679l4047,480e" filled="f" stroked="t" strokeweight=".232864pt" strokecolor="#000000">
                <v:path arrowok="t"/>
              </v:shape>
            </v:group>
            <v:group style="position:absolute;left:4103;top:695;width:2352;height:2" coordorigin="4103,695" coordsize="2352,2">
              <v:shape style="position:absolute;left:4103;top:695;width:2352;height:2" coordorigin="4103,695" coordsize="2352,0" path="m4103,695l6455,695e" filled="f" stroked="t" strokeweight=".465728pt" strokecolor="#777777">
                <v:path arrowok="t"/>
              </v:shape>
            </v:group>
            <v:group style="position:absolute;left:6399;top:693;width:759;height:2" coordorigin="6399,693" coordsize="759,2">
              <v:shape style="position:absolute;left:6399;top:693;width:759;height:2" coordorigin="6399,693" coordsize="759,0" path="m6399,693l7158,693e" filled="f" stroked="t" strokeweight=".465728pt" strokecolor="#B3B3B3">
                <v:path arrowok="t"/>
              </v:shape>
            </v:group>
            <v:group style="position:absolute;left:8439;top:653;width:233;height:2" coordorigin="8439,653" coordsize="233,2">
              <v:shape style="position:absolute;left:8439;top:653;width:233;height:2" coordorigin="8439,653" coordsize="233,0" path="m8439,653l8672,653e" filled="f" stroked="t" strokeweight=".465728pt" strokecolor="#606060">
                <v:path arrowok="t"/>
              </v:shape>
            </v:group>
            <v:group style="position:absolute;left:9883;top:655;width:214;height:2" coordorigin="9883,655" coordsize="214,2">
              <v:shape style="position:absolute;left:9883;top:655;width:214;height:2" coordorigin="9883,655" coordsize="214,0" path="m9883,655l10097,655e" filled="f" stroked="t" strokeweight=".465728pt" strokecolor="#575757">
                <v:path arrowok="t"/>
              </v:shape>
            </v:group>
            <v:group style="position:absolute;left:647;top:1026;width:3432;height:2" coordorigin="647,1026" coordsize="3432,2">
              <v:shape style="position:absolute;left:647;top:1026;width:3432;height:2" coordorigin="647,1026" coordsize="3432,0" path="m647,1026l4080,1026e" filled="f" stroked="t" strokeweight=".698592pt" strokecolor="#747474">
                <v:path arrowok="t"/>
              </v:shape>
            </v:group>
            <v:group style="position:absolute;left:4047;top:679;width:2;height:340" coordorigin="4047,679" coordsize="2,340">
              <v:shape style="position:absolute;left:4047;top:679;width:2;height:340" coordorigin="4047,679" coordsize="0,340" path="m4047,1019l4047,679e" filled="f" stroked="t" strokeweight=".232864pt" strokecolor="#939393">
                <v:path arrowok="t"/>
              </v:shape>
            </v:group>
            <v:group style="position:absolute;left:4103;top:1015;width:2738;height:2" coordorigin="4103,1015" coordsize="2738,2">
              <v:shape style="position:absolute;left:4103;top:1015;width:2738;height:2" coordorigin="4103,1015" coordsize="2738,0" path="m4103,1015l6842,1015e" filled="f" stroked="t" strokeweight="1.397183pt" strokecolor="#7C7C7C">
                <v:path arrowok="t"/>
              </v:shape>
            </v:group>
            <v:group style="position:absolute;left:6893;top:1024;width:284;height:2" coordorigin="6893,1024" coordsize="284,2">
              <v:shape style="position:absolute;left:6893;top:1024;width:284;height:2" coordorigin="6893,1024" coordsize="284,0" path="m6893,1024l7177,1024e" filled="f" stroked="t" strokeweight=".465728pt" strokecolor="#646464">
                <v:path arrowok="t"/>
              </v:shape>
            </v:group>
            <v:group style="position:absolute;left:7028;top:1029;width:4555;height:2" coordorigin="7028,1029" coordsize="4555,2">
              <v:shape style="position:absolute;left:7028;top:1029;width:4555;height:2" coordorigin="7028,1029" coordsize="4555,0" path="m7028,1029l11583,1029e" filled="f" stroked="t" strokeweight=".698592pt" strokecolor="#747474">
                <v:path arrowok="t"/>
              </v:shape>
            </v:group>
            <v:group style="position:absolute;left:643;top:1310;width:10949;height:2" coordorigin="643,1310" coordsize="10949,2">
              <v:shape style="position:absolute;left:643;top:1310;width:10949;height:2" coordorigin="643,1310" coordsize="10949,0" path="m643,1310l11592,1310e" filled="f" stroked="t" strokeweight=".698592pt" strokecolor="#707070">
                <v:path arrowok="t"/>
              </v:shape>
            </v:group>
            <v:group style="position:absolute;left:5109;top:1308;width:196;height:2" coordorigin="5109,1308" coordsize="196,2">
              <v:shape style="position:absolute;left:5109;top:1308;width:196;height:2" coordorigin="5109,1308" coordsize="196,0" path="m5109,1308l5305,1308e" filled="f" stroked="t" strokeweight=".465728pt" strokecolor="#4B4B4B">
                <v:path arrowok="t"/>
              </v:shape>
            </v:group>
            <v:group style="position:absolute;left:2643;top:1019;width:2;height:544" coordorigin="2643,1019" coordsize="2,544">
              <v:shape style="position:absolute;left:2643;top:1019;width:2;height:544" coordorigin="2643,1019" coordsize="0,544" path="m2643,1563l2643,1019e" filled="f" stroked="t" strokeweight=".698592pt" strokecolor="#5B5B5B">
                <v:path arrowok="t"/>
              </v:shape>
            </v:group>
            <v:group style="position:absolute;left:2641;top:1544;width:2524;height:2" coordorigin="2641,1544" coordsize="2524,2">
              <v:shape style="position:absolute;left:2641;top:1544;width:2524;height:2" coordorigin="2641,1544" coordsize="2524,0" path="m2641,1544l5165,1544e" filled="f" stroked="t" strokeweight=".698592pt" strokecolor="#707070">
                <v:path arrowok="t"/>
              </v:shape>
            </v:group>
            <v:group style="position:absolute;left:5109;top:1544;width:196;height:2" coordorigin="5109,1544" coordsize="196,2">
              <v:shape style="position:absolute;left:5109;top:1544;width:196;height:2" coordorigin="5109,1544" coordsize="196,0" path="m5109,1544l5305,1544e" filled="f" stroked="t" strokeweight=".465728pt" strokecolor="#484848">
                <v:path arrowok="t"/>
              </v:shape>
            </v:group>
            <v:group style="position:absolute;left:5249;top:1544;width:754;height:2" coordorigin="5249,1544" coordsize="754,2">
              <v:shape style="position:absolute;left:5249;top:1544;width:754;height:2" coordorigin="5249,1544" coordsize="754,0" path="m5249,1544l6003,1544e" filled="f" stroked="t" strokeweight=".698592pt" strokecolor="#676767">
                <v:path arrowok="t"/>
              </v:shape>
            </v:group>
            <v:group style="position:absolute;left:5947;top:1544;width:191;height:2" coordorigin="5947,1544" coordsize="191,2">
              <v:shape style="position:absolute;left:5947;top:1544;width:191;height:2" coordorigin="5947,1544" coordsize="191,0" path="m5947,1544l6138,1544e" filled="f" stroked="t" strokeweight=".465728pt" strokecolor="#4B4B4B">
                <v:path arrowok="t"/>
              </v:shape>
            </v:group>
            <v:group style="position:absolute;left:6082;top:1546;width:5496;height:2" coordorigin="6082,1546" coordsize="5496,2">
              <v:shape style="position:absolute;left:6082;top:1546;width:5496;height:2" coordorigin="6082,1546" coordsize="5496,0" path="m6082,1546l11578,1546e" filled="f" stroked="t" strokeweight=".698592pt" strokecolor="#707070">
                <v:path arrowok="t"/>
              </v:shape>
            </v:group>
            <v:group style="position:absolute;left:2643;top:1506;width:2;height:307" coordorigin="2643,1506" coordsize="2,307">
              <v:shape style="position:absolute;left:2643;top:1506;width:2;height:307" coordorigin="2643,1506" coordsize="0,307" path="m2643,1813l2643,1506e" filled="f" stroked="t" strokeweight=".465728pt" strokecolor="#484848">
                <v:path arrowok="t"/>
              </v:shape>
            </v:group>
            <v:group style="position:absolute;left:5146;top:1539;width:2;height:515" coordorigin="5146,1539" coordsize="2,515">
              <v:shape style="position:absolute;left:5146;top:1539;width:2;height:515" coordorigin="5146,1539" coordsize="0,515" path="m5146,2055l5146,1539e" filled="f" stroked="t" strokeweight=".698592pt" strokecolor="#575757">
                <v:path arrowok="t"/>
              </v:shape>
            </v:group>
            <v:group style="position:absolute;left:2643;top:1757;width:2;height:1967" coordorigin="2643,1757" coordsize="2,1967">
              <v:shape style="position:absolute;left:2643;top:1757;width:2;height:1967" coordorigin="2643,1757" coordsize="0,1967" path="m2643,3723l2643,1757e" filled="f" stroked="t" strokeweight=".698592pt" strokecolor="#5B5B5B">
                <v:path arrowok="t"/>
              </v:shape>
            </v:group>
            <v:group style="position:absolute;left:5137;top:2033;width:6441;height:2" coordorigin="5137,2033" coordsize="6441,2">
              <v:shape style="position:absolute;left:5137;top:2033;width:6441;height:2" coordorigin="5137,2033" coordsize="6441,0" path="m5137,2033l11578,2033e" filled="f" stroked="t" strokeweight=".698592pt" strokecolor="#747474">
                <v:path arrowok="t"/>
              </v:shape>
            </v:group>
            <v:group style="position:absolute;left:7985;top:1535;width:2;height:511" coordorigin="7985,1535" coordsize="2,511">
              <v:shape style="position:absolute;left:7985;top:1535;width:2;height:511" coordorigin="7985,1535" coordsize="0,511" path="m7985,2045l7985,1535e" filled="f" stroked="t" strokeweight=".931455pt" strokecolor="#646464">
                <v:path arrowok="t"/>
              </v:shape>
            </v:group>
            <v:group style="position:absolute;left:9883;top:2036;width:214;height:2" coordorigin="9883,2036" coordsize="214,2">
              <v:shape style="position:absolute;left:9883;top:2036;width:214;height:2" coordorigin="9883,2036" coordsize="214,0" path="m9883,2036l10097,2036e" filled="f" stroked="t" strokeweight=".465728pt" strokecolor="#6B6B6B">
                <v:path arrowok="t"/>
              </v:shape>
            </v:group>
            <v:group style="position:absolute;left:5146;top:1998;width:2;height:303" coordorigin="5146,1998" coordsize="2,303">
              <v:shape style="position:absolute;left:5146;top:1998;width:2;height:303" coordorigin="5146,1998" coordsize="0,303" path="m5146,2300l5146,1998e" filled="f" stroked="t" strokeweight=".465728pt" strokecolor="#545454">
                <v:path arrowok="t"/>
              </v:shape>
            </v:group>
            <v:group style="position:absolute;left:5142;top:2279;width:6436;height:2" coordorigin="5142,2279" coordsize="6436,2">
              <v:shape style="position:absolute;left:5142;top:2279;width:6436;height:2" coordorigin="5142,2279" coordsize="6436,0" path="m5142,2279l11578,2279e" filled="f" stroked="t" strokeweight=".698592pt" strokecolor="#707070">
                <v:path arrowok="t"/>
              </v:shape>
            </v:group>
            <v:group style="position:absolute;left:9883;top:2281;width:214;height:2" coordorigin="9883,2281" coordsize="214,2">
              <v:shape style="position:absolute;left:9883;top:2281;width:214;height:2" coordorigin="9883,2281" coordsize="214,0" path="m9883,2281l10097,2281e" filled="f" stroked="t" strokeweight=".465728pt" strokecolor="#606060">
                <v:path arrowok="t"/>
              </v:shape>
            </v:group>
            <v:group style="position:absolute;left:5146;top:2244;width:2;height:303" coordorigin="5146,2244" coordsize="2,303">
              <v:shape style="position:absolute;left:5146;top:2244;width:2;height:303" coordorigin="5146,2244" coordsize="0,303" path="m5146,2546l5146,2244e" filled="f" stroked="t" strokeweight=".698592pt" strokecolor="#606060">
                <v:path arrowok="t"/>
              </v:shape>
            </v:group>
            <v:group style="position:absolute;left:5142;top:2527;width:6446;height:2" coordorigin="5142,2527" coordsize="6446,2">
              <v:shape style="position:absolute;left:5142;top:2527;width:6446;height:2" coordorigin="5142,2527" coordsize="6446,0" path="m5142,2527l11587,2527e" filled="f" stroked="t" strokeweight=".698592pt" strokecolor="#707070">
                <v:path arrowok="t"/>
              </v:shape>
            </v:group>
            <v:group style="position:absolute;left:9883;top:2527;width:214;height:2" coordorigin="9883,2527" coordsize="214,2">
              <v:shape style="position:absolute;left:9883;top:2527;width:214;height:2" coordorigin="9883,2527" coordsize="214,0" path="m9883,2527l10097,2527e" filled="f" stroked="t" strokeweight=".465728pt" strokecolor="#5B5B5B">
                <v:path arrowok="t"/>
              </v:shape>
            </v:group>
            <v:group style="position:absolute;left:2631;top:2764;width:8951;height:2" coordorigin="2631,2764" coordsize="8951,2">
              <v:shape style="position:absolute;left:2631;top:2764;width:8951;height:2" coordorigin="2631,2764" coordsize="8951,0" path="m2631,2764l11583,2764e" filled="f" stroked="t" strokeweight=".698592pt" strokecolor="#707070">
                <v:path arrowok="t"/>
              </v:shape>
            </v:group>
            <v:group style="position:absolute;left:5146;top:2489;width:2;height:298" coordorigin="5146,2489" coordsize="2,298">
              <v:shape style="position:absolute;left:5146;top:2489;width:2;height:298" coordorigin="5146,2489" coordsize="0,298" path="m5146,2787l5146,2489e" filled="f" stroked="t" strokeweight=".465728pt" strokecolor="#4F4F4F">
                <v:path arrowok="t"/>
              </v:shape>
            </v:group>
            <v:group style="position:absolute;left:9883;top:2764;width:214;height:2" coordorigin="9883,2764" coordsize="214,2">
              <v:shape style="position:absolute;left:9883;top:2764;width:214;height:2" coordorigin="9883,2764" coordsize="214,0" path="m9883,2764l10097,2764e" filled="f" stroked="t" strokeweight=".465728pt" strokecolor="#606060">
                <v:path arrowok="t"/>
              </v:shape>
            </v:group>
            <v:group style="position:absolute;left:5149;top:2716;width:2;height:997" coordorigin="5149,2716" coordsize="2,997">
              <v:shape style="position:absolute;left:5149;top:2716;width:2;height:997" coordorigin="5149,2716" coordsize="0,997" path="m5149,3714l5149,2716e" filled="f" stroked="t" strokeweight=".698592pt" strokecolor="#606060">
                <v:path arrowok="t"/>
              </v:shape>
            </v:group>
            <v:group style="position:absolute;left:894;top:3002;width:10698;height:2" coordorigin="894,3002" coordsize="10698,2">
              <v:shape style="position:absolute;left:894;top:3002;width:10698;height:2" coordorigin="894,3002" coordsize="10698,0" path="m894,3002l11592,3002e" filled="f" stroked="t" strokeweight=".698592pt" strokecolor="#707070">
                <v:path arrowok="t"/>
              </v:shape>
            </v:group>
            <v:group style="position:absolute;left:7987;top:2995;width:2;height:723" coordorigin="7987,2995" coordsize="2,723">
              <v:shape style="position:absolute;left:7987;top:2995;width:2;height:723" coordorigin="7987,2995" coordsize="0,723" path="m7987,3718l7987,2995e" filled="f" stroked="t" strokeweight=".698592pt" strokecolor="#606060">
                <v:path arrowok="t"/>
              </v:shape>
            </v:group>
            <v:group style="position:absolute;left:2636;top:3470;width:8947;height:2" coordorigin="2636,3470" coordsize="8947,2">
              <v:shape style="position:absolute;left:2636;top:3470;width:8947;height:2" coordorigin="2636,3470" coordsize="8947,0" path="m2636,3470l11583,3470e" filled="f" stroked="t" strokeweight=".698592pt" strokecolor="#777777">
                <v:path arrowok="t"/>
              </v:shape>
            </v:group>
            <v:group style="position:absolute;left:2631;top:3707;width:8947;height:2" coordorigin="2631,3707" coordsize="8947,2">
              <v:shape style="position:absolute;left:2631;top:3707;width:8947;height:2" coordorigin="2631,3707" coordsize="8947,0" path="m2631,3707l11578,3707e" filled="f" stroked="t" strokeweight=".698592pt" strokecolor="#747474">
                <v:path arrowok="t"/>
              </v:shape>
            </v:group>
            <v:group style="position:absolute;left:9883;top:3709;width:214;height:2" coordorigin="9883,3709" coordsize="214,2">
              <v:shape style="position:absolute;left:9883;top:3709;width:214;height:2" coordorigin="9883,3709" coordsize="214,0" path="m9883,3709l10097,3709e" filled="f" stroked="t" strokeweight=".465728pt" strokecolor="#606060">
                <v:path arrowok="t"/>
              </v:shape>
            </v:group>
            <v:group style="position:absolute;left:652;top:3948;width:10940;height:2" coordorigin="652,3948" coordsize="10940,2">
              <v:shape style="position:absolute;left:652;top:3948;width:10940;height:2" coordorigin="652,3948" coordsize="10940,0" path="m652,3948l11592,3948e" filled="f" stroked="t" strokeweight=".698592pt" strokecolor="#707070">
                <v:path arrowok="t"/>
              </v:shape>
            </v:group>
            <v:group style="position:absolute;left:2645;top:3666;width:2;height:307" coordorigin="2645,3666" coordsize="2,307">
              <v:shape style="position:absolute;left:2645;top:3666;width:2;height:307" coordorigin="2645,3666" coordsize="0,307" path="m2645,3974l2645,3666e" filled="f" stroked="t" strokeweight=".465728pt" strokecolor="#4B4B4B">
                <v:path arrowok="t"/>
              </v:shape>
            </v:group>
            <v:group style="position:absolute;left:5109;top:3945;width:196;height:2" coordorigin="5109,3945" coordsize="196,2">
              <v:shape style="position:absolute;left:5109;top:3945;width:196;height:2" coordorigin="5109,3945" coordsize="196,0" path="m5109,3945l5305,3945e" filled="f" stroked="t" strokeweight=".465728pt" strokecolor="#4B4B4B">
                <v:path arrowok="t"/>
              </v:shape>
            </v:group>
            <v:group style="position:absolute;left:5947;top:3945;width:191;height:2" coordorigin="5947,3945" coordsize="191,2">
              <v:shape style="position:absolute;left:5947;top:3945;width:191;height:2" coordorigin="5947,3945" coordsize="191,0" path="m5947,3945l6138,3945e" filled="f" stroked="t" strokeweight=".465728pt" strokecolor="#606060">
                <v:path arrowok="t"/>
              </v:shape>
            </v:group>
            <v:group style="position:absolute;left:2645;top:3903;width:2;height:2562" coordorigin="2645,3903" coordsize="2,2562">
              <v:shape style="position:absolute;left:2645;top:3903;width:2;height:2562" coordorigin="2645,3903" coordsize="0,2562" path="m2645,6465l2645,3903e" filled="f" stroked="t" strokeweight=".698592pt" strokecolor="#606060">
                <v:path arrowok="t"/>
              </v:shape>
            </v:group>
            <v:group style="position:absolute;left:647;top:4416;width:10954;height:2" coordorigin="647,4416" coordsize="10954,2">
              <v:shape style="position:absolute;left:647;top:4416;width:10954;height:2" coordorigin="647,4416" coordsize="10954,0" path="m647,4416l11601,4416e" filled="f" stroked="t" strokeweight=".698592pt" strokecolor="#707070">
                <v:path arrowok="t"/>
              </v:shape>
            </v:group>
            <v:group style="position:absolute;left:5151;top:4404;width:2;height:728" coordorigin="5151,4404" coordsize="2,728">
              <v:shape style="position:absolute;left:5151;top:4404;width:2;height:728" coordorigin="5151,4404" coordsize="0,728" path="m5151,5132l5151,4404e" filled="f" stroked="t" strokeweight=".698592pt" strokecolor="#606060">
                <v:path arrowok="t"/>
              </v:shape>
            </v:group>
            <v:group style="position:absolute;left:5146;top:4654;width:6436;height:2" coordorigin="5146,4654" coordsize="6436,2">
              <v:shape style="position:absolute;left:5146;top:4654;width:6436;height:2" coordorigin="5146,4654" coordsize="6436,0" path="m5146,4654l11583,4654e" filled="f" stroked="t" strokeweight=".698592pt" strokecolor="#777777">
                <v:path arrowok="t"/>
              </v:shape>
            </v:group>
            <v:group style="position:absolute;left:9883;top:4654;width:214;height:2" coordorigin="9883,4654" coordsize="214,2">
              <v:shape style="position:absolute;left:9883;top:4654;width:214;height:2" coordorigin="9883,4654" coordsize="214,0" path="m9883,4654l10097,4654e" filled="f" stroked="t" strokeweight=".465728pt" strokecolor="#5B5B5B">
                <v:path arrowok="t"/>
              </v:shape>
            </v:group>
            <v:group style="position:absolute;left:5142;top:4891;width:163;height:2" coordorigin="5142,4891" coordsize="163,2">
              <v:shape style="position:absolute;left:5142;top:4891;width:163;height:2" coordorigin="5142,4891" coordsize="163,0" path="m5142,4891l5305,4891e" filled="f" stroked="t" strokeweight=".465728pt" strokecolor="#545454">
                <v:path arrowok="t"/>
              </v:shape>
            </v:group>
            <v:group style="position:absolute;left:5249;top:4891;width:6339;height:2" coordorigin="5249,4891" coordsize="6339,2">
              <v:shape style="position:absolute;left:5249;top:4891;width:6339;height:2" coordorigin="5249,4891" coordsize="6339,0" path="m5249,4891l11587,4891e" filled="f" stroked="t" strokeweight=".698592pt" strokecolor="#747474">
                <v:path arrowok="t"/>
              </v:shape>
            </v:group>
            <v:group style="position:absolute;left:647;top:5127;width:116;height:2" coordorigin="647,5127" coordsize="116,2">
              <v:shape style="position:absolute;left:647;top:5127;width:116;height:2" coordorigin="647,5127" coordsize="116,0" path="m647,5127l764,5127e" filled="f" stroked="t" strokeweight=".931455pt" strokecolor="#838383">
                <v:path arrowok="t"/>
              </v:shape>
            </v:group>
            <v:group style="position:absolute;left:647;top:5130;width:4527;height:2" coordorigin="647,5130" coordsize="4527,2">
              <v:shape style="position:absolute;left:647;top:5130;width:4527;height:2" coordorigin="647,5130" coordsize="4527,0" path="m647,5130l5174,5130e" filled="f" stroked="t" strokeweight=".698592pt" strokecolor="#707070">
                <v:path arrowok="t"/>
              </v:shape>
            </v:group>
            <v:group style="position:absolute;left:5104;top:5127;width:200;height:2" coordorigin="5104,5127" coordsize="200,2">
              <v:shape style="position:absolute;left:5104;top:5127;width:200;height:2" coordorigin="5104,5127" coordsize="200,0" path="m5104,5127l5305,5127e" filled="f" stroked="t" strokeweight=".465728pt" strokecolor="#4F4F4F">
                <v:path arrowok="t"/>
              </v:shape>
            </v:group>
            <v:group style="position:absolute;left:5249;top:5130;width:6339;height:2" coordorigin="5249,5130" coordsize="6339,2">
              <v:shape style="position:absolute;left:5249;top:5130;width:6339;height:2" coordorigin="5249,5130" coordsize="6339,0" path="m5249,5130l11587,5130e" filled="f" stroked="t" strokeweight=".698592pt" strokecolor="#747474">
                <v:path arrowok="t"/>
              </v:shape>
            </v:group>
            <v:group style="position:absolute;left:647;top:5938;width:10940;height:2" coordorigin="647,5938" coordsize="10940,2">
              <v:shape style="position:absolute;left:647;top:5938;width:10940;height:2" coordorigin="647,5938" coordsize="10940,0" path="m647,5938l11587,5938e" filled="f" stroked="t" strokeweight=".698592pt" strokecolor="#747474">
                <v:path arrowok="t"/>
              </v:shape>
            </v:group>
            <v:group style="position:absolute;left:643;top:6857;width:10945;height:2" coordorigin="643,6857" coordsize="10945,2">
              <v:shape style="position:absolute;left:643;top:6857;width:10945;height:2" coordorigin="643,6857" coordsize="10945,0" path="m643,6857l11587,6857e" filled="f" stroked="t" strokeweight=".698592pt" strokecolor="#707070">
                <v:path arrowok="t"/>
              </v:shape>
            </v:group>
            <v:group style="position:absolute;left:2643;top:6408;width:2;height:1697" coordorigin="2643,6408" coordsize="2,1697">
              <v:shape style="position:absolute;left:2643;top:6408;width:2;height:1697" coordorigin="2643,6408" coordsize="0,1697" path="m2643,8105l2643,6408e" filled="f" stroked="t" strokeweight=".698592pt" strokecolor="#606060">
                <v:path arrowok="t"/>
              </v:shape>
            </v:group>
            <v:group style="position:absolute;left:9883;top:6857;width:214;height:2" coordorigin="9883,6857" coordsize="214,2">
              <v:shape style="position:absolute;left:9883;top:6857;width:214;height:2" coordorigin="9883,6857" coordsize="214,0" path="m9883,6857l10097,6857e" filled="f" stroked="t" strokeweight=".465728pt" strokecolor="#5B5B5B">
                <v:path arrowok="t"/>
              </v:shape>
            </v:group>
            <v:group style="position:absolute;left:657;top:7098;width:10935;height:2" coordorigin="657,7098" coordsize="10935,2">
              <v:shape style="position:absolute;left:657;top:7098;width:10935;height:2" coordorigin="657,7098" coordsize="10935,0" path="m657,7098l11592,7098e" filled="f" stroked="t" strokeweight=".698592pt" strokecolor="#707070">
                <v:path arrowok="t"/>
              </v:shape>
            </v:group>
            <v:group style="position:absolute;left:652;top:7342;width:10935;height:2" coordorigin="652,7342" coordsize="10935,2">
              <v:shape style="position:absolute;left:652;top:7342;width:10935;height:2" coordorigin="652,7342" coordsize="10935,0" path="m652,7342l11587,7342e" filled="f" stroked="t" strokeweight=".698592pt" strokecolor="#707070">
                <v:path arrowok="t"/>
              </v:shape>
            </v:group>
            <v:group style="position:absolute;left:5109;top:7340;width:196;height:2" coordorigin="5109,7340" coordsize="196,2">
              <v:shape style="position:absolute;left:5109;top:7340;width:196;height:2" coordorigin="5109,7340" coordsize="196,0" path="m5109,7340l5305,7340e" filled="f" stroked="t" strokeweight=".465728pt" strokecolor="#5B5B5B">
                <v:path arrowok="t"/>
              </v:shape>
            </v:group>
            <v:group style="position:absolute;left:5947;top:7340;width:191;height:2" coordorigin="5947,7340" coordsize="191,2">
              <v:shape style="position:absolute;left:5947;top:7340;width:191;height:2" coordorigin="5947,7340" coordsize="191,0" path="m5947,7340l6138,7340e" filled="f" stroked="t" strokeweight=".465728pt" strokecolor="#575757">
                <v:path arrowok="t"/>
              </v:shape>
            </v:group>
            <v:group style="position:absolute;left:9883;top:7340;width:214;height:2" coordorigin="9883,7340" coordsize="214,2">
              <v:shape style="position:absolute;left:9883;top:7340;width:214;height:2" coordorigin="9883,7340" coordsize="214,0" path="m9883,7340l10097,7340e" filled="f" stroked="t" strokeweight=".465728pt" strokecolor="#606060">
                <v:path arrowok="t"/>
              </v:shape>
            </v:group>
            <v:group style="position:absolute;left:652;top:7826;width:112;height:2" coordorigin="652,7826" coordsize="112,2">
              <v:shape style="position:absolute;left:652;top:7826;width:112;height:2" coordorigin="652,7826" coordsize="112,0" path="m652,7826l764,7826e" filled="f" stroked="t" strokeweight=".465728pt" strokecolor="#646464">
                <v:path arrowok="t"/>
              </v:shape>
            </v:group>
            <v:group style="position:absolute;left:652;top:7824;width:10935;height:2" coordorigin="652,7824" coordsize="10935,2">
              <v:shape style="position:absolute;left:652;top:7824;width:10935;height:2" coordorigin="652,7824" coordsize="10935,0" path="m652,7824l11587,7824e" filled="f" stroked="t" strokeweight=".698592pt" strokecolor="#747474">
                <v:path arrowok="t"/>
              </v:shape>
            </v:group>
            <v:group style="position:absolute;left:647;top:8060;width:10945;height:2" coordorigin="647,8060" coordsize="10945,2">
              <v:shape style="position:absolute;left:647;top:8060;width:10945;height:2" coordorigin="647,8060" coordsize="10945,0" path="m647,8060l11592,8060e" filled="f" stroked="t" strokeweight=".698592pt" strokecolor="#747474">
                <v:path arrowok="t"/>
              </v:shape>
            </v:group>
            <v:group style="position:absolute;left:1318;top:8063;width:2;height:704" coordorigin="1318,8063" coordsize="2,704">
              <v:shape style="position:absolute;left:1318;top:8063;width:2;height:704" coordorigin="1318,8063" coordsize="0,704" path="m1318,8767l1318,8063e" filled="f" stroked="t" strokeweight=".232864pt" strokecolor="#808080">
                <v:path arrowok="t"/>
              </v:shape>
            </v:group>
            <v:group style="position:absolute;left:1998;top:8058;width:2;height:997" coordorigin="1998,8058" coordsize="2,997">
              <v:shape style="position:absolute;left:1998;top:8058;width:2;height:997" coordorigin="1998,8058" coordsize="0,997" path="m1998,9055l1998,8058e" filled="f" stroked="t" strokeweight=".698592pt" strokecolor="#5B5B5B">
                <v:path arrowok="t"/>
              </v:shape>
            </v:group>
            <v:group style="position:absolute;left:2645;top:8034;width:2;height:293" coordorigin="2645,8034" coordsize="2,293">
              <v:shape style="position:absolute;left:2645;top:8034;width:2;height:293" coordorigin="2645,8034" coordsize="0,293" path="m2645,8327l2645,8034e" filled="f" stroked="t" strokeweight=".465728pt" strokecolor="#545454">
                <v:path arrowok="t"/>
              </v:shape>
            </v:group>
            <v:group style="position:absolute;left:643;top:8304;width:10940;height:2" coordorigin="643,8304" coordsize="10940,2">
              <v:shape style="position:absolute;left:643;top:8304;width:10940;height:2" coordorigin="643,8304" coordsize="10940,0" path="m643,8304l11583,8304e" filled="f" stroked="t" strokeweight=".698592pt" strokecolor="#747474">
                <v:path arrowok="t"/>
              </v:shape>
            </v:group>
            <v:group style="position:absolute;left:7547;top:8049;width:2;height:279" coordorigin="7547,8049" coordsize="2,279">
              <v:shape style="position:absolute;left:7547;top:8049;width:2;height:279" coordorigin="7547,8049" coordsize="0,279" path="m7547,8327l7547,8049e" filled="f" stroked="t" strokeweight=".698592pt" strokecolor="#545454">
                <v:path arrowok="t"/>
              </v:shape>
            </v:group>
            <v:group style="position:absolute;left:2645;top:8242;width:2;height:813" coordorigin="2645,8242" coordsize="2,813">
              <v:shape style="position:absolute;left:2645;top:8242;width:2;height:813" coordorigin="2645,8242" coordsize="0,813" path="m2645,9055l2645,8242e" filled="f" stroked="t" strokeweight=".698592pt" strokecolor="#575757">
                <v:path arrowok="t"/>
              </v:shape>
            </v:group>
            <v:group style="position:absolute;left:7547;top:8257;width:2;height:1092" coordorigin="7547,8257" coordsize="2,1092">
              <v:shape style="position:absolute;left:7547;top:8257;width:2;height:1092" coordorigin="7547,8257" coordsize="0,1092" path="m7547,9349l7547,8257e" filled="f" stroked="t" strokeweight=".698592pt" strokecolor="#676767">
                <v:path arrowok="t"/>
              </v:shape>
            </v:group>
            <v:group style="position:absolute;left:1318;top:8767;width:2;height:1489" coordorigin="1318,8767" coordsize="2,1489">
              <v:shape style="position:absolute;left:1318;top:8767;width:2;height:1489" coordorigin="1318,8767" coordsize="0,1489" path="m1318,10256l1318,8767e" filled="f" stroked="t" strokeweight=".232864pt" strokecolor="#000000">
                <v:path arrowok="t"/>
              </v:shape>
            </v:group>
            <v:group style="position:absolute;left:1998;top:8999;width:2;height:147" coordorigin="1998,8999" coordsize="2,147">
              <v:shape style="position:absolute;left:1998;top:8999;width:2;height:147" coordorigin="1998,8999" coordsize="0,147" path="m1998,9145l1998,8999e" filled="f" stroked="t" strokeweight=".931455pt" strokecolor="#707070">
                <v:path arrowok="t"/>
              </v:shape>
            </v:group>
            <v:group style="position:absolute;left:2645;top:8999;width:2;height:147" coordorigin="2645,8999" coordsize="2,147">
              <v:shape style="position:absolute;left:2645;top:8999;width:2;height:147" coordorigin="2645,8999" coordsize="0,147" path="m2645,9145l2645,8999e" filled="f" stroked="t" strokeweight=".465728pt" strokecolor="#4B4B4B">
                <v:path arrowok="t"/>
              </v:shape>
            </v:group>
            <v:group style="position:absolute;left:1998;top:9089;width:2;height:260" coordorigin="1998,9089" coordsize="2,260">
              <v:shape style="position:absolute;left:1998;top:9089;width:2;height:260" coordorigin="1998,9089" coordsize="0,260" path="m1998,9349l1998,9089e" filled="f" stroked="t" strokeweight=".465728pt" strokecolor="#4F4F4F">
                <v:path arrowok="t"/>
              </v:shape>
            </v:group>
            <v:group style="position:absolute;left:2645;top:9089;width:2;height:355" coordorigin="2645,9089" coordsize="2,355">
              <v:shape style="position:absolute;left:2645;top:9089;width:2;height:355" coordorigin="2645,9089" coordsize="0,355" path="m2645,9443l2645,9089e" filled="f" stroked="t" strokeweight=".698592pt" strokecolor="#676767">
                <v:path arrowok="t"/>
              </v:shape>
            </v:group>
            <v:group style="position:absolute;left:7549;top:9292;width:2;height:151" coordorigin="7549,9292" coordsize="2,151">
              <v:shape style="position:absolute;left:7549;top:9292;width:2;height:151" coordorigin="7549,9292" coordsize="0,151" path="m7549,9443l7549,9292e" filled="f" stroked="t" strokeweight=".465728pt" strokecolor="#4B4B4B">
                <v:path arrowok="t"/>
              </v:shape>
            </v:group>
            <v:group style="position:absolute;left:2645;top:9386;width:2;height:203" coordorigin="2645,9386" coordsize="2,203">
              <v:shape style="position:absolute;left:2645;top:9386;width:2;height:203" coordorigin="2645,9386" coordsize="0,203" path="m2645,9590l2645,9386e" filled="f" stroked="t" strokeweight=".465728pt" strokecolor="#444444">
                <v:path arrowok="t"/>
              </v:shape>
            </v:group>
            <v:group style="position:absolute;left:7549;top:9386;width:2;height:284" coordorigin="7549,9386" coordsize="2,284">
              <v:shape style="position:absolute;left:7549;top:9386;width:2;height:284" coordorigin="7549,9386" coordsize="0,284" path="m7549,9670l7549,9386e" filled="f" stroked="t" strokeweight=".931455pt" strokecolor="#676767">
                <v:path arrowok="t"/>
              </v:shape>
            </v:group>
            <v:group style="position:absolute;left:1998;top:9292;width:2;height:3763" coordorigin="1998,9292" coordsize="2,3763">
              <v:shape style="position:absolute;left:1998;top:9292;width:2;height:3763" coordorigin="1998,9292" coordsize="0,3763" path="m1998,13055l1998,9292e" filled="f" stroked="t" strokeweight=".698592pt" strokecolor="#606060">
                <v:path arrowok="t"/>
              </v:shape>
            </v:group>
            <v:group style="position:absolute;left:2645;top:9533;width:2;height:331" coordorigin="2645,9533" coordsize="2,331">
              <v:shape style="position:absolute;left:2645;top:9533;width:2;height:331" coordorigin="2645,9533" coordsize="0,331" path="m2645,9864l2645,9533e" filled="f" stroked="t" strokeweight=".698592pt" strokecolor="#646464">
                <v:path arrowok="t"/>
              </v:shape>
            </v:group>
            <v:group style="position:absolute;left:7549;top:9438;width:2;height:425" coordorigin="7549,9438" coordsize="2,425">
              <v:shape style="position:absolute;left:7549;top:9438;width:2;height:425" coordorigin="7549,9438" coordsize="0,425" path="m7549,9864l7549,9438e" filled="f" stroked="t" strokeweight=".465728pt" strokecolor="#606060">
                <v:path arrowok="t"/>
              </v:shape>
            </v:group>
            <v:group style="position:absolute;left:2645;top:9807;width:2;height:184" coordorigin="2645,9807" coordsize="2,184">
              <v:shape style="position:absolute;left:2645;top:9807;width:2;height:184" coordorigin="2645,9807" coordsize="0,184" path="m2645,9991l2645,9807e" filled="f" stroked="t" strokeweight=".465728pt" strokecolor="#3B3B3B">
                <v:path arrowok="t"/>
              </v:shape>
            </v:group>
            <v:group style="position:absolute;left:7552;top:9807;width:2;height:3238" coordorigin="7552,9807" coordsize="2,3238">
              <v:shape style="position:absolute;left:7552;top:9807;width:2;height:3238" coordorigin="7552,9807" coordsize="0,3238" path="m7552,13045l7552,9807e" filled="f" stroked="t" strokeweight=".698592pt" strokecolor="#676767">
                <v:path arrowok="t"/>
              </v:shape>
            </v:group>
            <v:group style="position:absolute;left:2645;top:9935;width:2;height:350" coordorigin="2645,9935" coordsize="2,350">
              <v:shape style="position:absolute;left:2645;top:9935;width:2;height:350" coordorigin="2645,9935" coordsize="0,350" path="m2645,10285l2645,9935e" filled="f" stroked="t" strokeweight=".698592pt" strokecolor="#5B5B5B">
                <v:path arrowok="t"/>
              </v:shape>
            </v:group>
            <v:group style="position:absolute;left:652;top:10377;width:1998;height:2" coordorigin="652,10377" coordsize="1998,2">
              <v:shape style="position:absolute;left:652;top:10377;width:1998;height:2" coordorigin="652,10377" coordsize="1998,0" path="m652,10377l2650,10377e" filled="f" stroked="t" strokeweight=".698592pt" strokecolor="#777777">
                <v:path arrowok="t"/>
              </v:shape>
            </v:group>
            <v:group style="position:absolute;left:1318;top:10256;width:2;height:265" coordorigin="1318,10256" coordsize="2,265">
              <v:shape style="position:absolute;left:1318;top:10256;width:2;height:265" coordorigin="1318,10256" coordsize="0,265" path="m1318,10521l1318,10256e" filled="f" stroked="t" strokeweight=".232864pt" strokecolor="#777777">
                <v:path arrowok="t"/>
              </v:shape>
            </v:group>
            <v:group style="position:absolute;left:2645;top:10228;width:2;height:180" coordorigin="2645,10228" coordsize="2,180">
              <v:shape style="position:absolute;left:2645;top:10228;width:2;height:180" coordorigin="2645,10228" coordsize="0,180" path="m2645,10407l2645,10228e" filled="f" stroked="t" strokeweight=".465728pt" strokecolor="#3B3B3B">
                <v:path arrowok="t"/>
              </v:shape>
            </v:group>
            <v:group style="position:absolute;left:2645;top:10337;width:2;height:1281" coordorigin="2645,10337" coordsize="2,1281">
              <v:shape style="position:absolute;left:2645;top:10337;width:2;height:1281" coordorigin="2645,10337" coordsize="0,1281" path="m2645,11618l2645,10337e" filled="f" stroked="t" strokeweight=".698592pt" strokecolor="#5B5B5B">
                <v:path arrowok="t"/>
              </v:shape>
            </v:group>
            <v:group style="position:absolute;left:1318;top:10521;width:2;height:1574" coordorigin="1318,10521" coordsize="2,1574">
              <v:shape style="position:absolute;left:1318;top:10521;width:2;height:1574" coordorigin="1318,10521" coordsize="0,1574" path="m1318,12095l1318,10521e" filled="f" stroked="t" strokeweight=".232864pt" strokecolor="#000000">
                <v:path arrowok="t"/>
              </v:shape>
            </v:group>
            <v:group style="position:absolute;left:2645;top:11561;width:2;height:128" coordorigin="2645,11561" coordsize="2,128">
              <v:shape style="position:absolute;left:2645;top:11561;width:2;height:128" coordorigin="2645,11561" coordsize="0,128" path="m2645,11689l2645,11561e" filled="f" stroked="t" strokeweight=".465728pt" strokecolor="#4B4B4B">
                <v:path arrowok="t"/>
              </v:shape>
            </v:group>
            <v:group style="position:absolute;left:2648;top:11632;width:2;height:1418" coordorigin="2648,11632" coordsize="2,1418">
              <v:shape style="position:absolute;left:2648;top:11632;width:2;height:1418" coordorigin="2648,11632" coordsize="0,1418" path="m2648,13050l2648,11632e" filled="f" stroked="t" strokeweight=".698592pt" strokecolor="#646464">
                <v:path arrowok="t"/>
              </v:shape>
            </v:group>
            <v:group style="position:absolute;left:6427;top:12095;width:494;height:2" coordorigin="6427,12095" coordsize="494,2">
              <v:shape style="position:absolute;left:6427;top:12095;width:494;height:2" coordorigin="6427,12095" coordsize="494,0" path="m6427,12095l6921,12095e" filled="f" stroked="t" strokeweight=".232864pt" strokecolor="#000000">
                <v:path arrowok="t"/>
              </v:shape>
            </v:group>
            <v:group style="position:absolute;left:6921;top:12095;width:624;height:2" coordorigin="6921,12095" coordsize="624,2">
              <v:shape style="position:absolute;left:6921;top:12095;width:624;height:2" coordorigin="6921,12095" coordsize="624,0" path="m6921,12095l7545,12095e" filled="f" stroked="t" strokeweight=".232864pt" strokecolor="#A3A3A3">
                <v:path arrowok="t"/>
              </v:shape>
            </v:group>
            <v:group style="position:absolute;left:661;top:13050;width:1439;height:2" coordorigin="661,13050" coordsize="1439,2">
              <v:shape style="position:absolute;left:661;top:13050;width:1439;height:2" coordorigin="661,13050" coordsize="1439,0" path="m661,13050l2100,13050e" filled="f" stroked="t" strokeweight=".698592pt" strokecolor="#838383">
                <v:path arrowok="t"/>
              </v:shape>
            </v:group>
            <v:group style="position:absolute;left:1318;top:12095;width:2;height:945" coordorigin="1318,12095" coordsize="2,945">
              <v:shape style="position:absolute;left:1318;top:12095;width:2;height:945" coordorigin="1318,12095" coordsize="0,945" path="m1318,13040l1318,12095e" filled="f" stroked="t" strokeweight=".232864pt" strokecolor="#878787">
                <v:path arrowok="t"/>
              </v:shape>
            </v:group>
            <v:group style="position:absolute;left:1872;top:13043;width:9692;height:2" coordorigin="1872,13043" coordsize="9692,2">
              <v:shape style="position:absolute;left:1872;top:13043;width:9692;height:2" coordorigin="1872,13043" coordsize="9692,0" path="m1872,13043l11564,13043e" filled="f" stroked="t" strokeweight=".698592pt" strokecolor="#7C7C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3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angın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Courier New" w:hAnsi="Courier New" w:cs="Courier New" w:eastAsia="Courier New"/>
          <w:sz w:val="24"/>
          <w:szCs w:val="24"/>
          <w:color w:val="313131"/>
          <w:spacing w:val="-29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3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9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3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2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6"/>
          <w:w w:val="21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04" w:lineRule="exact"/>
        <w:ind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2.01878pt;margin-top:-119.607147pt;width:547.695786pt;height:113.237215pt;mso-position-horizontal-relative:page;mso-position-vertical-relative:paragraph;z-index:-15473" coordorigin="640,-2392" coordsize="10954,2265">
            <v:shape style="position:absolute;left:672;top:-895;width:1018;height:557" type="#_x0000_t75">
              <v:imagedata r:id="rId20" o:title=""/>
            </v:shape>
            <v:shape style="position:absolute;left:2074;top:-895;width:6547;height:768" type="#_x0000_t75">
              <v:imagedata r:id="rId21" o:title=""/>
            </v:shape>
            <v:group style="position:absolute;left:647;top:-2376;width:9450;height:2" coordorigin="647,-2376" coordsize="9450,2">
              <v:shape style="position:absolute;left:647;top:-2376;width:9450;height:2" coordorigin="647,-2376" coordsize="9450,0" path="m647,-2376l10097,-2376e" filled="f" stroked="t" strokeweight=".698592pt" strokecolor="#777777">
                <v:path arrowok="t"/>
              </v:shape>
            </v:group>
            <v:group style="position:absolute;left:2643;top:-2385;width:2;height:1484" coordorigin="2643,-2385" coordsize="2,1484">
              <v:shape style="position:absolute;left:2643;top:-2385;width:2;height:1484" coordorigin="2643,-2385" coordsize="0,1484" path="m2643,-901l2643,-2385e" filled="f" stroked="t" strokeweight=".698592pt" strokecolor="#575757">
                <v:path arrowok="t"/>
              </v:shape>
            </v:group>
            <v:group style="position:absolute;left:9277;top:-2380;width:2;height:1513" coordorigin="9277,-2380" coordsize="2,1513">
              <v:shape style="position:absolute;left:9277;top:-2380;width:2;height:1513" coordorigin="9277,-2380" coordsize="0,1513" path="m9277,-868l9277,-2380e" filled="f" stroked="t" strokeweight=".698592pt" strokecolor="#646464">
                <v:path arrowok="t"/>
              </v:shape>
            </v:group>
            <v:group style="position:absolute;left:1034;top:-877;width:1164;height:2" coordorigin="1034,-877" coordsize="1164,2">
              <v:shape style="position:absolute;left:1034;top:-877;width:1164;height:2" coordorigin="1034,-877" coordsize="1164,0" path="m1034,-877l2198,-877e" filled="f" stroked="t" strokeweight=".698592pt" strokecolor="#747474">
                <v:path arrowok="t"/>
              </v:shape>
            </v:group>
            <v:group style="position:absolute;left:1053;top:-638;width:987;height:2" coordorigin="1053,-638" coordsize="987,2">
              <v:shape style="position:absolute;left:1053;top:-638;width:987;height:2" coordorigin="1053,-638" coordsize="987,0" path="m1053,-638l2040,-638e" filled="f" stroked="t" strokeweight=".698592pt" strokecolor="#6B6B6B">
                <v:path arrowok="t"/>
              </v:shape>
            </v:group>
            <v:group style="position:absolute;left:652;top:-163;width:10935;height:2" coordorigin="652,-163" coordsize="10935,2">
              <v:shape style="position:absolute;left:652;top:-163;width:10935;height:2" coordorigin="652,-163" coordsize="10935,0" path="m652,-163l11587,-163e" filled="f" stroked="t" strokeweight=".698592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5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-6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-9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2"/>
        </w:rPr>
        <w:t>ı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0"/>
        </w:rPr>
        <w:t>'</w:t>
      </w:r>
      <w:r>
        <w:rPr>
          <w:rFonts w:ascii="Arial" w:hAnsi="Arial" w:cs="Arial" w:eastAsia="Arial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13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4D4D4D"/>
          <w:spacing w:val="-67"/>
          <w:w w:val="84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3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200"/>
          <w:cols w:num="4" w:equalWidth="0">
            <w:col w:w="1380" w:space="199"/>
            <w:col w:w="847" w:space="1929"/>
            <w:col w:w="629" w:space="111"/>
            <w:col w:w="6085"/>
          </w:cols>
        </w:sectPr>
      </w:pPr>
      <w:rPr/>
    </w:p>
    <w:p>
      <w:pPr>
        <w:spacing w:before="17" w:after="0" w:line="251" w:lineRule="exact"/>
        <w:ind w:left="117" w:right="-20"/>
        <w:jc w:val="left"/>
        <w:tabs>
          <w:tab w:pos="358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26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6"/>
          <w:position w:val="2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9"/>
          <w:w w:val="12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left="35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81"/>
          <w:position w:val="-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96"/>
          <w:position w:val="-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-8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87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7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-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8"/>
          <w:position w:val="-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-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8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93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91"/>
          <w:position w:val="-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1"/>
          <w:position w:val="-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1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81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8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-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93"/>
          <w:position w:val="-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3"/>
          <w:position w:val="-8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9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9"/>
          <w:position w:val="-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3"/>
          <w:w w:val="79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8"/>
          <w:position w:val="-8"/>
        </w:rPr>
        <w:t>Dil:!,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68"/>
          <w:position w:val="-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  <w:position w:val="-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200"/>
        </w:sectPr>
      </w:pPr>
      <w:rPr/>
    </w:p>
    <w:p>
      <w:pPr>
        <w:spacing w:before="0" w:after="0" w:line="400" w:lineRule="exact"/>
        <w:ind w:left="3703" w:right="-100"/>
        <w:jc w:val="left"/>
        <w:tabs>
          <w:tab w:pos="4340" w:val="left"/>
          <w:tab w:pos="4920" w:val="left"/>
          <w:tab w:pos="5420" w:val="left"/>
          <w:tab w:pos="58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8"/>
          <w:szCs w:val="38"/>
          <w:color w:val="B1B1B1"/>
          <w:spacing w:val="0"/>
          <w:w w:val="73"/>
        </w:rPr>
        <w:t>.</w:t>
      </w:r>
      <w:r>
        <w:rPr>
          <w:rFonts w:ascii="Arial" w:hAnsi="Arial" w:cs="Arial" w:eastAsia="Arial"/>
          <w:sz w:val="38"/>
          <w:szCs w:val="38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B1B1B1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i/>
        </w:rPr>
        <w:t>l</w:t>
      </w:r>
      <w:r>
        <w:rPr>
          <w:rFonts w:ascii="Arial" w:hAnsi="Arial" w:cs="Arial" w:eastAsia="Arial"/>
          <w:sz w:val="38"/>
          <w:szCs w:val="38"/>
          <w:color w:val="4D4D4D"/>
          <w:spacing w:val="-103"/>
          <w:w w:val="100"/>
          <w:i/>
        </w:rPr>
        <w:t> 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i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40"/>
          <w:szCs w:val="40"/>
          <w:color w:val="313131"/>
          <w:spacing w:val="0"/>
          <w:w w:val="51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313131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B1B1B1"/>
          <w:spacing w:val="0"/>
          <w:w w:val="100"/>
        </w:rPr>
        <w:t>j</w:t>
      </w:r>
      <w:r>
        <w:rPr>
          <w:rFonts w:ascii="Arial" w:hAnsi="Arial" w:cs="Arial" w:eastAsia="Arial"/>
          <w:sz w:val="31"/>
          <w:szCs w:val="31"/>
          <w:color w:val="B1B1B1"/>
          <w:spacing w:val="-82"/>
          <w:w w:val="100"/>
        </w:rPr>
        <w:t> </w:t>
      </w:r>
      <w:r>
        <w:rPr>
          <w:rFonts w:ascii="Arial" w:hAnsi="Arial" w:cs="Arial" w:eastAsia="Arial"/>
          <w:sz w:val="31"/>
          <w:szCs w:val="31"/>
          <w:color w:val="B1B1B1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B1B1B1"/>
          <w:spacing w:val="-5"/>
          <w:w w:val="61"/>
        </w:rPr>
        <w:t>-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70"/>
        </w:rPr>
        <w:t>,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14:48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200"/>
          <w:cols w:num="2" w:equalWidth="0">
            <w:col w:w="5974" w:space="630"/>
            <w:col w:w="4576"/>
          </w:cols>
        </w:sectPr>
      </w:pPr>
      <w:rPr/>
    </w:p>
    <w:p>
      <w:pPr>
        <w:spacing w:before="61" w:after="0" w:line="306" w:lineRule="auto"/>
        <w:ind w:left="2119" w:right="3640" w:firstLine="-1998"/>
        <w:jc w:val="left"/>
        <w:tabs>
          <w:tab w:pos="210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AYDIN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8" w:lineRule="exact"/>
        <w:ind w:left="2115" w:right="-20"/>
        <w:jc w:val="left"/>
        <w:tabs>
          <w:tab w:pos="46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Çık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14:44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14:46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121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17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4603" w:right="43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14" w:lineRule="exact"/>
        <w:ind w:left="4595" w:right="40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40" w:right="200"/>
        </w:sectPr>
      </w:pPr>
      <w:rPr/>
    </w:p>
    <w:p>
      <w:pPr>
        <w:spacing w:before="64" w:after="0" w:line="240" w:lineRule="auto"/>
        <w:ind w:left="103"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B1B1B1"/>
          <w:spacing w:val="0"/>
          <w:w w:val="51"/>
        </w:rPr>
        <w:t>,..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22" w:after="0" w:line="240" w:lineRule="auto"/>
        <w:ind w:left="1686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rso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2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9" w:lineRule="auto"/>
        <w:ind w:left="1686" w:right="2395" w:firstLine="-1686"/>
        <w:jc w:val="left"/>
        <w:tabs>
          <w:tab w:pos="416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jımcı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6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16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200"/>
          <w:cols w:num="2" w:equalWidth="0">
            <w:col w:w="187" w:space="251"/>
            <w:col w:w="10742"/>
          </w:cols>
        </w:sectPr>
      </w:pPr>
      <w:rPr/>
    </w:p>
    <w:p>
      <w:pPr>
        <w:spacing w:before="26" w:after="0" w:line="254" w:lineRule="auto"/>
        <w:ind w:left="117" w:right="1748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3" w:lineRule="exact"/>
        <w:ind w:left="4591" w:right="37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7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öndür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-3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21" w:right="-20"/>
        <w:jc w:val="left"/>
        <w:tabs>
          <w:tab w:pos="5320" w:val="left"/>
          <w:tab w:pos="6480" w:val="left"/>
          <w:tab w:pos="6820" w:val="left"/>
          <w:tab w:pos="8020" w:val="left"/>
          <w:tab w:pos="9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77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77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5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77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-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55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5440" w:right="-20"/>
        <w:jc w:val="left"/>
        <w:tabs>
          <w:tab w:pos="6480" w:val="left"/>
          <w:tab w:pos="796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8"/>
          <w:position w:val="5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0"/>
          <w:w w:val="72"/>
          <w:position w:val="1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26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6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6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1"/>
        </w:rPr>
        <w:t>bulunm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9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1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84" w:right="91" w:firstLine="2007"/>
        <w:jc w:val="right"/>
        <w:tabs>
          <w:tab w:pos="2080" w:val="left"/>
          <w:tab w:pos="10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başlamış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örülm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söndürülmeden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rüzgarında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2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olabi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59" w:lineRule="auto"/>
        <w:ind w:left="121" w:right="3860"/>
        <w:jc w:val="left"/>
        <w:tabs>
          <w:tab w:pos="21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V"f1gı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3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464"/>
          <w:w w:val="3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,'im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diJd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1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240" w:lineRule="auto"/>
        <w:ind w:left="117" w:right="-20"/>
        <w:jc w:val="left"/>
        <w:tabs>
          <w:tab w:pos="210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DönUşO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28/05/2017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8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aat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3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219" w:right="-20"/>
        <w:jc w:val="left"/>
        <w:tabs>
          <w:tab w:pos="1020" w:val="left"/>
          <w:tab w:pos="150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60606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3" w:lineRule="exact"/>
        <w:ind w:left="2259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386" w:right="1466"/>
        <w:jc w:val="center"/>
        <w:tabs>
          <w:tab w:pos="4900" w:val="left"/>
          <w:tab w:pos="846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997185pt;margin-top:15.098278pt;width:5.554575pt;height:6.5pt;mso-position-horizontal-relative:page;mso-position-vertical-relative:paragraph;z-index:-15466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313131"/>
                      <w:spacing w:val="0"/>
                      <w:w w:val="80"/>
                    </w:rPr>
                    <w:t>CJ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3"/>
          <w:szCs w:val="43"/>
          <w:color w:val="313131"/>
          <w:spacing w:val="0"/>
          <w:w w:val="50"/>
          <w:position w:val="-6"/>
        </w:rPr>
        <w:t>...</w:t>
      </w:r>
      <w:r>
        <w:rPr>
          <w:rFonts w:ascii="Arial" w:hAnsi="Arial" w:cs="Arial" w:eastAsia="Arial"/>
          <w:sz w:val="43"/>
          <w:szCs w:val="43"/>
          <w:color w:val="31313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3"/>
          <w:szCs w:val="43"/>
          <w:color w:val="31313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3"/>
          <w:position w:val="-4"/>
        </w:rPr>
        <w:t>3</w:t>
      </w:r>
      <w:r>
        <w:rPr>
          <w:rFonts w:ascii="Arial" w:hAnsi="Arial" w:cs="Arial" w:eastAsia="Arial"/>
          <w:sz w:val="27"/>
          <w:szCs w:val="27"/>
          <w:color w:val="313131"/>
          <w:spacing w:val="6"/>
          <w:w w:val="63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3"/>
          <w:position w:val="-4"/>
        </w:rPr>
        <w:t>O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3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22"/>
          <w:w w:val="43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3"/>
          <w:position w:val="-4"/>
        </w:rPr>
        <w:t>Mavı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3"/>
          <w:position w:val="-4"/>
        </w:rPr>
        <w:t>s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43"/>
          <w:position w:val="-4"/>
        </w:rPr>
        <w:t>  </w:t>
      </w:r>
      <w:r>
        <w:rPr>
          <w:rFonts w:ascii="Arial" w:hAnsi="Arial" w:cs="Arial" w:eastAsia="Arial"/>
          <w:sz w:val="27"/>
          <w:szCs w:val="27"/>
          <w:color w:val="313131"/>
          <w:spacing w:val="11"/>
          <w:w w:val="43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8"/>
          <w:position w:val="-4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540" w:right="200"/>
        </w:sectPr>
      </w:pPr>
      <w:rPr/>
    </w:p>
    <w:p>
      <w:pPr>
        <w:spacing w:before="0" w:after="0" w:line="319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18.193436pt;margin-top:2.048261pt;width:2.677934pt;height:27.047437pt;mso-position-horizontal-relative:page;mso-position-vertical-relative:paragraph;z-index:-15471" coordorigin="4364,41" coordsize="54,541">
            <v:group style="position:absolute;left:4406;top:53;width:2;height:80" coordorigin="4406,53" coordsize="2,80">
              <v:shape style="position:absolute;left:4406;top:53;width:2;height:80" coordorigin="4406,53" coordsize="0,80" path="m4406,133l4406,53e" filled="f" stroked="t" strokeweight="1.164319pt" strokecolor="#384490">
                <v:path arrowok="t"/>
              </v:shape>
            </v:group>
            <v:group style="position:absolute;left:4387;top:119;width:2;height:340" coordorigin="4387,119" coordsize="2,340">
              <v:shape style="position:absolute;left:4387;top:119;width:2;height:340" coordorigin="4387,119" coordsize="0,340" path="m4387,459l4387,119e" filled="f" stroked="t" strokeweight="2.328639pt" strokecolor="#4B549C">
                <v:path arrowok="t"/>
              </v:shape>
            </v:group>
            <v:group style="position:absolute;left:4401;top:374;width:2;height:199" coordorigin="4401,374" coordsize="2,199">
              <v:shape style="position:absolute;left:4401;top:374;width:2;height:199" coordorigin="4401,374" coordsize="0,199" path="m4401,573l4401,374e" filled="f" stroked="t" strokeweight=".931455pt" strokecolor="#2B389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43"/>
          <w:szCs w:val="43"/>
          <w:color w:val="313131"/>
          <w:spacing w:val="-28"/>
          <w:w w:val="50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3"/>
          <w:w w:val="55"/>
          <w:position w:val="-6"/>
        </w:rPr>
        <w:t>.</w:t>
      </w:r>
      <w:r>
        <w:rPr>
          <w:rFonts w:ascii="Arial" w:hAnsi="Arial" w:cs="Arial" w:eastAsia="Arial"/>
          <w:sz w:val="43"/>
          <w:szCs w:val="43"/>
          <w:color w:val="313131"/>
          <w:spacing w:val="-35"/>
          <w:w w:val="50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6"/>
          <w:w w:val="55"/>
          <w:position w:val="-6"/>
        </w:rPr>
        <w:t>.</w:t>
      </w:r>
      <w:r>
        <w:rPr>
          <w:rFonts w:ascii="Arial" w:hAnsi="Arial" w:cs="Arial" w:eastAsia="Arial"/>
          <w:sz w:val="43"/>
          <w:szCs w:val="43"/>
          <w:color w:val="313131"/>
          <w:spacing w:val="-43"/>
          <w:w w:val="50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55"/>
          <w:position w:val="-6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07" w:lineRule="exact"/>
        <w:ind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97999A"/>
          <w:position w:val="-19"/>
        </w:rPr>
        <w:t>Nur</w:t>
      </w:r>
      <w:r>
        <w:rPr>
          <w:rFonts w:ascii="Times New Roman" w:hAnsi="Times New Roman" w:cs="Times New Roman" w:eastAsia="Times New Roman"/>
          <w:sz w:val="30"/>
          <w:szCs w:val="30"/>
          <w:color w:val="97999A"/>
          <w:spacing w:val="-13"/>
          <w:w w:val="99"/>
          <w:position w:val="-1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7B7B7C"/>
          <w:spacing w:val="0"/>
          <w:w w:val="331"/>
          <w:position w:val="-19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right="-256"/>
        <w:jc w:val="left"/>
        <w:tabs>
          <w:tab w:pos="860" w:val="left"/>
        </w:tabs>
        <w:rPr>
          <w:rFonts w:ascii="Arial" w:hAnsi="Arial" w:cs="Arial" w:eastAsia="Arial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97999A"/>
          <w:spacing w:val="0"/>
          <w:w w:val="100"/>
          <w:i/>
          <w:position w:val="-10"/>
        </w:rPr>
        <w:t>1</w:t>
      </w:r>
      <w:r>
        <w:rPr>
          <w:rFonts w:ascii="Arial" w:hAnsi="Arial" w:cs="Arial" w:eastAsia="Arial"/>
          <w:sz w:val="30"/>
          <w:szCs w:val="30"/>
          <w:color w:val="97999A"/>
          <w:spacing w:val="0"/>
          <w:w w:val="100"/>
          <w:i/>
          <w:position w:val="-10"/>
        </w:rPr>
        <w:t>\</w:t>
      </w:r>
      <w:r>
        <w:rPr>
          <w:rFonts w:ascii="Arial" w:hAnsi="Arial" w:cs="Arial" w:eastAsia="Arial"/>
          <w:sz w:val="30"/>
          <w:szCs w:val="30"/>
          <w:color w:val="97999A"/>
          <w:spacing w:val="0"/>
          <w:w w:val="100"/>
          <w:i/>
          <w:position w:val="-10"/>
        </w:rPr>
        <w:t>N</w:t>
      </w:r>
      <w:r>
        <w:rPr>
          <w:rFonts w:ascii="Arial" w:hAnsi="Arial" w:cs="Arial" w:eastAsia="Arial"/>
          <w:sz w:val="30"/>
          <w:szCs w:val="30"/>
          <w:color w:val="97999A"/>
          <w:spacing w:val="-61"/>
          <w:w w:val="100"/>
          <w:i/>
          <w:position w:val="-10"/>
        </w:rPr>
        <w:t> </w:t>
      </w:r>
      <w:r>
        <w:rPr>
          <w:rFonts w:ascii="Arial" w:hAnsi="Arial" w:cs="Arial" w:eastAsia="Arial"/>
          <w:sz w:val="30"/>
          <w:szCs w:val="30"/>
          <w:color w:val="97999A"/>
          <w:spacing w:val="0"/>
          <w:w w:val="100"/>
          <w:i/>
          <w:position w:val="-10"/>
        </w:rPr>
        <w:tab/>
      </w:r>
      <w:r>
        <w:rPr>
          <w:rFonts w:ascii="Arial" w:hAnsi="Arial" w:cs="Arial" w:eastAsia="Arial"/>
          <w:sz w:val="30"/>
          <w:szCs w:val="30"/>
          <w:color w:val="97999A"/>
          <w:spacing w:val="0"/>
          <w:w w:val="100"/>
          <w:i/>
          <w:position w:val="-10"/>
        </w:rPr>
      </w:r>
      <w:r>
        <w:rPr>
          <w:rFonts w:ascii="Arial" w:hAnsi="Arial" w:cs="Arial" w:eastAsia="Arial"/>
          <w:sz w:val="144"/>
          <w:szCs w:val="144"/>
          <w:color w:val="414670"/>
          <w:spacing w:val="0"/>
          <w:w w:val="81"/>
          <w:i/>
          <w:position w:val="-91"/>
        </w:rPr>
        <w:t>r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4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77"/>
          <w:i/>
          <w:position w:val="-4"/>
        </w:rPr>
        <w:t>1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77"/>
          <w:i/>
          <w:position w:val="-4"/>
        </w:rPr>
        <w:t>  </w:t>
      </w:r>
      <w:r>
        <w:rPr>
          <w:rFonts w:ascii="Arial" w:hAnsi="Arial" w:cs="Arial" w:eastAsia="Arial"/>
          <w:sz w:val="20"/>
          <w:szCs w:val="20"/>
          <w:color w:val="313131"/>
          <w:spacing w:val="32"/>
          <w:w w:val="77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-4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886"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509857pt;margin-top:2.13396pt;width:41.38922pt;height:53pt;mso-position-horizontal-relative:page;mso-position-vertical-relative:paragraph;z-index:-15465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Arial" w:hAnsi="Arial" w:cs="Arial" w:eastAsia="Arial"/>
                      <w:sz w:val="106"/>
                      <w:szCs w:val="106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313131"/>
                      <w:spacing w:val="-78"/>
                      <w:w w:val="87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97999A"/>
                      <w:spacing w:val="0"/>
                      <w:w w:val="34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97999A"/>
                      <w:spacing w:val="-210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97999A"/>
                      <w:spacing w:val="37"/>
                      <w:w w:val="52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B1B1B1"/>
                      <w:spacing w:val="0"/>
                      <w:w w:val="43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97999A"/>
          <w:w w:val="111"/>
          <w:position w:val="1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97999A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52"/>
          <w:position w:val="1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52"/>
          <w:position w:val="1"/>
        </w:rPr>
        <w:t> </w:t>
      </w:r>
      <w:r>
        <w:rPr>
          <w:rFonts w:ascii="Arial" w:hAnsi="Arial" w:cs="Arial" w:eastAsia="Arial"/>
          <w:sz w:val="37"/>
          <w:szCs w:val="37"/>
          <w:color w:val="313131"/>
          <w:spacing w:val="0"/>
          <w:w w:val="52"/>
          <w:position w:val="1"/>
        </w:rPr>
        <w:t>-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93" w:lineRule="atLeast"/>
        <w:ind w:right="-102"/>
        <w:jc w:val="left"/>
        <w:tabs>
          <w:tab w:pos="13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263.369019pt;margin-top:7.184916pt;width:1.862911pt;height:32.123925pt;mso-position-horizontal-relative:page;mso-position-vertical-relative:paragraph;z-index:-15469" coordorigin="5267,144" coordsize="37,642">
            <v:group style="position:absolute;left:5281;top:158;width:2;height:615" coordorigin="5281,158" coordsize="2,615">
              <v:shape style="position:absolute;left:5281;top:158;width:2;height:615" coordorigin="5281,158" coordsize="0,615" path="m5281,772l5281,158e" filled="f" stroked="t" strokeweight="1.397183pt" strokecolor="#3B4483">
                <v:path arrowok="t"/>
              </v:shape>
            </v:group>
            <v:group style="position:absolute;left:5295;top:668;width:2;height:104" coordorigin="5295,668" coordsize="2,104">
              <v:shape style="position:absolute;left:5295;top:668;width:2;height:104" coordorigin="5295,668" coordsize="0,104" path="m5295,772l5295,668e" filled="f" stroked="t" strokeweight=".931455pt" strokecolor="#343F9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41"/>
          <w:szCs w:val="41"/>
          <w:color w:val="4D4D4D"/>
          <w:spacing w:val="-112"/>
          <w:w w:val="45"/>
        </w:rPr>
        <w:t>·</w:t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56"/>
        </w:rPr>
        <w:t>'</w:t>
      </w:r>
      <w:r>
        <w:rPr>
          <w:rFonts w:ascii="Arial" w:hAnsi="Arial" w:cs="Arial" w:eastAsia="Arial"/>
          <w:sz w:val="41"/>
          <w:szCs w:val="41"/>
          <w:color w:val="313131"/>
          <w:spacing w:val="-68"/>
          <w:w w:val="100"/>
        </w:rPr>
        <w:t> </w:t>
      </w:r>
      <w:r>
        <w:rPr>
          <w:rFonts w:ascii="Arial" w:hAnsi="Arial" w:cs="Arial" w:eastAsia="Arial"/>
          <w:sz w:val="41"/>
          <w:szCs w:val="41"/>
          <w:color w:val="646464"/>
          <w:spacing w:val="0"/>
          <w:w w:val="63"/>
        </w:rPr>
        <w:t>ı</w:t>
      </w:r>
      <w:r>
        <w:rPr>
          <w:rFonts w:ascii="Arial" w:hAnsi="Arial" w:cs="Arial" w:eastAsia="Arial"/>
          <w:sz w:val="41"/>
          <w:szCs w:val="41"/>
          <w:color w:val="646464"/>
          <w:spacing w:val="-4"/>
          <w:w w:val="63"/>
        </w:rPr>
        <w:t>.</w:t>
      </w:r>
      <w:r>
        <w:rPr>
          <w:rFonts w:ascii="Arial" w:hAnsi="Arial" w:cs="Arial" w:eastAsia="Arial"/>
          <w:sz w:val="41"/>
          <w:szCs w:val="41"/>
          <w:color w:val="646464"/>
          <w:spacing w:val="0"/>
          <w:w w:val="63"/>
        </w:rPr>
        <w:t>nu</w:t>
      </w:r>
      <w:r>
        <w:rPr>
          <w:rFonts w:ascii="Arial" w:hAnsi="Arial" w:cs="Arial" w:eastAsia="Arial"/>
          <w:sz w:val="41"/>
          <w:szCs w:val="41"/>
          <w:color w:val="646464"/>
          <w:spacing w:val="4"/>
          <w:w w:val="63"/>
        </w:rPr>
        <w:t> </w:t>
      </w:r>
      <w:r>
        <w:rPr>
          <w:rFonts w:ascii="Arial" w:hAnsi="Arial" w:cs="Arial" w:eastAsia="Arial"/>
          <w:sz w:val="41"/>
          <w:szCs w:val="41"/>
          <w:color w:val="646464"/>
          <w:spacing w:val="0"/>
          <w:w w:val="63"/>
        </w:rPr>
        <w:t>ı</w:t>
      </w:r>
      <w:r>
        <w:rPr>
          <w:rFonts w:ascii="Arial" w:hAnsi="Arial" w:cs="Arial" w:eastAsia="Arial"/>
          <w:sz w:val="41"/>
          <w:szCs w:val="41"/>
          <w:color w:val="646464"/>
          <w:spacing w:val="-63"/>
          <w:w w:val="64"/>
        </w:rPr>
        <w:t>m</w:t>
      </w:r>
      <w:r>
        <w:rPr>
          <w:rFonts w:ascii="Arial" w:hAnsi="Arial" w:cs="Arial" w:eastAsia="Arial"/>
          <w:sz w:val="41"/>
          <w:szCs w:val="41"/>
          <w:color w:val="606783"/>
          <w:spacing w:val="0"/>
          <w:w w:val="125"/>
        </w:rPr>
        <w:t>t</w:t>
      </w:r>
      <w:r>
        <w:rPr>
          <w:rFonts w:ascii="Arial" w:hAnsi="Arial" w:cs="Arial" w:eastAsia="Arial"/>
          <w:sz w:val="41"/>
          <w:szCs w:val="41"/>
          <w:color w:val="606783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606783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65" w:after="0" w:line="253" w:lineRule="exact"/>
        <w:ind w:right="-20"/>
        <w:jc w:val="left"/>
        <w:rPr>
          <w:rFonts w:ascii="Arial" w:hAnsi="Arial" w:cs="Arial" w:eastAsia="Arial"/>
          <w:sz w:val="106"/>
          <w:szCs w:val="106"/>
        </w:rPr>
      </w:pPr>
      <w:rPr/>
      <w:r>
        <w:rPr/>
        <w:br w:type="column"/>
      </w:r>
      <w:r>
        <w:rPr>
          <w:rFonts w:ascii="Arial" w:hAnsi="Arial" w:cs="Arial" w:eastAsia="Arial"/>
          <w:sz w:val="106"/>
          <w:szCs w:val="106"/>
          <w:color w:val="646464"/>
          <w:spacing w:val="59"/>
          <w:w w:val="43"/>
          <w:position w:val="-79"/>
        </w:rPr>
        <w:t>.</w:t>
      </w:r>
      <w:r>
        <w:rPr>
          <w:rFonts w:ascii="Arial" w:hAnsi="Arial" w:cs="Arial" w:eastAsia="Arial"/>
          <w:sz w:val="106"/>
          <w:szCs w:val="106"/>
          <w:color w:val="2D3683"/>
          <w:spacing w:val="0"/>
          <w:w w:val="92"/>
          <w:position w:val="-79"/>
        </w:rPr>
        <w:t>'1</w:t>
      </w:r>
      <w:r>
        <w:rPr>
          <w:rFonts w:ascii="Arial" w:hAnsi="Arial" w:cs="Arial" w:eastAsia="Arial"/>
          <w:sz w:val="106"/>
          <w:szCs w:val="10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200"/>
          <w:cols w:num="5" w:equalWidth="0">
            <w:col w:w="648" w:space="1709"/>
            <w:col w:w="864" w:space="645"/>
            <w:col w:w="1264" w:space="3135"/>
            <w:col w:w="1375" w:space="289"/>
            <w:col w:w="1251"/>
          </w:cols>
        </w:sectPr>
      </w:pPr>
      <w:rPr/>
    </w:p>
    <w:p>
      <w:pPr>
        <w:spacing w:before="0" w:after="0" w:line="473" w:lineRule="atLeast"/>
        <w:ind w:left="396" w:right="-99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31"/>
          <w:szCs w:val="31"/>
          <w:color w:val="313131"/>
          <w:spacing w:val="-37"/>
          <w:w w:val="86"/>
          <w:position w:val="-12"/>
        </w:rPr>
        <w:t>·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1"/>
          <w:position w:val="0"/>
        </w:rPr>
        <w:t>....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531" w:lineRule="atLeast"/>
        <w:ind w:right="-20"/>
        <w:jc w:val="left"/>
        <w:tabs>
          <w:tab w:pos="940" w:val="left"/>
          <w:tab w:pos="128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0"/>
          <w:w w:val="35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27"/>
          <w:w w:val="35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D4D4D"/>
          <w:spacing w:val="-4"/>
          <w:w w:val="87"/>
        </w:rPr>
        <w:t>i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-56"/>
          <w:w w:val="77"/>
        </w:rPr>
        <w:t>t</w:t>
      </w:r>
      <w:r>
        <w:rPr>
          <w:rFonts w:ascii="Times New Roman" w:hAnsi="Times New Roman" w:cs="Times New Roman" w:eastAsia="Times New Roman"/>
          <w:sz w:val="33"/>
          <w:szCs w:val="33"/>
          <w:color w:val="646464"/>
          <w:spacing w:val="-11"/>
          <w:w w:val="192"/>
        </w:rPr>
        <w:t>!</w:t>
      </w:r>
      <w:r>
        <w:rPr>
          <w:rFonts w:ascii="Times New Roman" w:hAnsi="Times New Roman" w:cs="Times New Roman" w:eastAsia="Times New Roman"/>
          <w:sz w:val="33"/>
          <w:szCs w:val="33"/>
          <w:color w:val="B1B1B1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33"/>
          <w:szCs w:val="33"/>
          <w:color w:val="97999A"/>
          <w:spacing w:val="0"/>
          <w:w w:val="42"/>
        </w:rPr>
        <w:t>v.</w:t>
      </w:r>
      <w:r>
        <w:rPr>
          <w:rFonts w:ascii="Times New Roman" w:hAnsi="Times New Roman" w:cs="Times New Roman" w:eastAsia="Times New Roman"/>
          <w:sz w:val="33"/>
          <w:szCs w:val="33"/>
          <w:color w:val="9799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97999A"/>
          <w:spacing w:val="0"/>
          <w:w w:val="100"/>
        </w:rPr>
      </w:r>
      <w:r>
        <w:rPr>
          <w:rFonts w:ascii="Times New Roman" w:hAnsi="Times New Roman" w:cs="Times New Roman" w:eastAsia="Times New Roman"/>
          <w:sz w:val="33"/>
          <w:szCs w:val="33"/>
          <w:color w:val="B1B1B1"/>
          <w:spacing w:val="0"/>
          <w:w w:val="39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-35"/>
          <w:w w:val="10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7999A"/>
          <w:spacing w:val="0"/>
          <w:w w:val="64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97999A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B1B1B1"/>
          <w:spacing w:val="-42"/>
          <w:w w:val="123"/>
          <w:position w:val="13"/>
        </w:rPr>
        <w:t>·</w:t>
      </w:r>
      <w:r>
        <w:rPr>
          <w:rFonts w:ascii="Arial" w:hAnsi="Arial" w:cs="Arial" w:eastAsia="Arial"/>
          <w:sz w:val="19"/>
          <w:szCs w:val="19"/>
          <w:color w:val="97999A"/>
          <w:spacing w:val="0"/>
          <w:w w:val="65"/>
          <w:position w:val="13"/>
        </w:rPr>
        <w:t>:</w:t>
      </w:r>
      <w:r>
        <w:rPr>
          <w:rFonts w:ascii="Arial" w:hAnsi="Arial" w:cs="Arial" w:eastAsia="Arial"/>
          <w:sz w:val="19"/>
          <w:szCs w:val="19"/>
          <w:color w:val="97999A"/>
          <w:spacing w:val="-19"/>
          <w:w w:val="65"/>
          <w:position w:val="13"/>
        </w:rPr>
        <w:t>ı</w:t>
      </w:r>
      <w:r>
        <w:rPr>
          <w:rFonts w:ascii="Arial" w:hAnsi="Arial" w:cs="Arial" w:eastAsia="Arial"/>
          <w:sz w:val="29"/>
          <w:szCs w:val="29"/>
          <w:color w:val="B1B1B1"/>
          <w:spacing w:val="-34"/>
          <w:w w:val="90"/>
          <w:position w:val="13"/>
        </w:rPr>
        <w:t>ı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2"/>
          <w:position w:val="13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5" w:right="-20"/>
        <w:jc w:val="left"/>
        <w:rPr>
          <w:rFonts w:ascii="Courier New" w:hAnsi="Courier New" w:cs="Courier New" w:eastAsia="Courier New"/>
          <w:sz w:val="12"/>
          <w:szCs w:val="12"/>
        </w:rPr>
      </w:pPr>
      <w:rPr/>
      <w:r>
        <w:rPr/>
        <w:pict>
          <v:group style="position:absolute;margin-left:218.542725pt;margin-top:-7.591014pt;width:.1pt;height:10.399821pt;mso-position-horizontal-relative:page;mso-position-vertical-relative:paragraph;z-index:-15470" coordorigin="4371,-152" coordsize="2,208">
            <v:shape style="position:absolute;left:4371;top:-152;width:2;height:208" coordorigin="4371,-152" coordsize="0,208" path="m4371,56l4371,-152e" filled="f" stroked="t" strokeweight="1.164319pt" strokecolor="#4448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662918pt;margin-top:-6.611262pt;width:93.510774pt;height:11.175398pt;mso-position-horizontal-relative:page;mso-position-vertical-relative:paragraph;z-index:-15464" type="#_x0000_t202" filled="f" stroked="f">
            <v:textbox inset="0,0,0,0">
              <w:txbxContent>
                <w:p>
                  <w:pPr>
                    <w:spacing w:before="0" w:after="0" w:line="224" w:lineRule="exact"/>
                    <w:ind w:right="-74"/>
                    <w:jc w:val="left"/>
                    <w:tabs>
                      <w:tab w:pos="760" w:val="left"/>
                    </w:tabs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646464"/>
                      <w:spacing w:val="0"/>
                      <w:w w:val="67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46464"/>
                      <w:spacing w:val="0"/>
                      <w:w w:val="67"/>
                      <w:i/>
                    </w:rPr>
                    <w:t> 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46464"/>
                      <w:spacing w:val="12"/>
                      <w:w w:val="67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7999A"/>
                      <w:spacing w:val="0"/>
                      <w:w w:val="67"/>
                    </w:rPr>
                    <w:t>,....,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7999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7999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1B1B1"/>
                      <w:spacing w:val="0"/>
                      <w:w w:val="54"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1B1B1"/>
                      <w:spacing w:val="-13"/>
                      <w:w w:val="55"/>
                    </w:rPr>
                    <w:t>J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7999A"/>
                      <w:spacing w:val="-38"/>
                      <w:w w:val="110"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7999A"/>
                      <w:spacing w:val="-39"/>
                      <w:w w:val="87"/>
                    </w:rPr>
                    <w:t>r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1B1B1"/>
                      <w:spacing w:val="0"/>
                      <w:w w:val="74"/>
                    </w:rPr>
                    <w:t>,.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1B1B1"/>
                      <w:spacing w:val="-3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1B1B1"/>
                      <w:spacing w:val="0"/>
                      <w:w w:val="86"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1B1B1"/>
                      <w:spacing w:val="-20"/>
                      <w:w w:val="87"/>
                    </w:rPr>
                    <w:t>•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1B1B1"/>
                      <w:spacing w:val="-15"/>
                      <w:w w:val="154"/>
                    </w:rPr>
                    <w:t>: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06783"/>
                      <w:spacing w:val="0"/>
                      <w:w w:val="63"/>
                    </w:rPr>
                    <w:t>n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06783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606783"/>
                      <w:spacing w:val="2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D4D4D"/>
                      <w:spacing w:val="0"/>
                      <w:w w:val="59"/>
                      <w:position w:val="3"/>
                    </w:rPr>
                    <w:t>;-: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D4D4D"/>
                      <w:spacing w:val="-16"/>
                      <w:w w:val="59"/>
                      <w:position w:val="3"/>
                    </w:rPr>
                    <w:t>,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13131"/>
                      <w:spacing w:val="0"/>
                      <w:w w:val="95"/>
                      <w:position w:val="3"/>
                    </w:rPr>
                    <w:t>;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13131"/>
                      <w:spacing w:val="-29"/>
                      <w:w w:val="95"/>
                      <w:position w:val="3"/>
                    </w:rPr>
                    <w:t>T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D4D4D"/>
                      <w:spacing w:val="0"/>
                      <w:w w:val="70"/>
                      <w:position w:val="3"/>
                    </w:rPr>
                    <w:t>,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D4D4D"/>
                      <w:spacing w:val="12"/>
                      <w:w w:val="70"/>
                      <w:position w:val="3"/>
                    </w:rPr>
                    <w:t>\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13131"/>
                      <w:spacing w:val="0"/>
                      <w:w w:val="123"/>
                      <w:position w:val="3"/>
                    </w:rPr>
                    <w:t>ri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12"/>
          <w:szCs w:val="12"/>
          <w:color w:val="313131"/>
          <w:spacing w:val="4"/>
          <w:w w:val="139"/>
        </w:rPr>
        <w:t>J</w:t>
      </w:r>
      <w:r>
        <w:rPr>
          <w:rFonts w:ascii="Courier New" w:hAnsi="Courier New" w:cs="Courier New" w:eastAsia="Courier New"/>
          <w:sz w:val="12"/>
          <w:szCs w:val="12"/>
          <w:color w:val="7B7B7C"/>
          <w:spacing w:val="0"/>
          <w:w w:val="114"/>
        </w:rPr>
        <w:t>,</w:t>
      </w:r>
      <w:r>
        <w:rPr>
          <w:rFonts w:ascii="Courier New" w:hAnsi="Courier New" w:cs="Courier New" w:eastAsia="Courier New"/>
          <w:sz w:val="12"/>
          <w:szCs w:val="12"/>
          <w:color w:val="000000"/>
          <w:spacing w:val="0"/>
          <w:w w:val="100"/>
        </w:rPr>
      </w:r>
    </w:p>
    <w:p>
      <w:pPr>
        <w:spacing w:before="0" w:after="0" w:line="378" w:lineRule="atLeast"/>
        <w:ind w:right="-88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313131"/>
          <w:spacing w:val="-14"/>
          <w:w w:val="68"/>
        </w:rPr>
        <w:t>i</w:t>
      </w:r>
      <w:r>
        <w:rPr>
          <w:rFonts w:ascii="Arial" w:hAnsi="Arial" w:cs="Arial" w:eastAsia="Arial"/>
          <w:sz w:val="32"/>
          <w:szCs w:val="32"/>
          <w:color w:val="313131"/>
          <w:spacing w:val="-121"/>
          <w:w w:val="68"/>
        </w:rPr>
        <w:t>y</w:t>
      </w:r>
      <w:r>
        <w:rPr>
          <w:rFonts w:ascii="Arial" w:hAnsi="Arial" w:cs="Arial" w:eastAsia="Arial"/>
          <w:sz w:val="32"/>
          <w:szCs w:val="32"/>
          <w:color w:val="313131"/>
          <w:spacing w:val="-32"/>
          <w:w w:val="165"/>
        </w:rPr>
        <w:t>i</w:t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23"/>
        </w:rPr>
        <w:t>•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0" w:after="0" w:line="378" w:lineRule="atLeas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313131"/>
          <w:spacing w:val="-19"/>
          <w:w w:val="81"/>
        </w:rPr>
        <w:t>k</w:t>
      </w:r>
      <w:r>
        <w:rPr>
          <w:rFonts w:ascii="Arial" w:hAnsi="Arial" w:cs="Arial" w:eastAsia="Arial"/>
          <w:sz w:val="32"/>
          <w:szCs w:val="32"/>
          <w:color w:val="646464"/>
          <w:spacing w:val="-20"/>
          <w:w w:val="117"/>
        </w:rPr>
        <w:t>j</w:t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115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200"/>
          <w:cols w:num="4" w:equalWidth="0">
            <w:col w:w="608" w:space="1833"/>
            <w:col w:w="1903" w:space="3790"/>
            <w:col w:w="145" w:space="2350"/>
            <w:col w:w="551"/>
          </w:cols>
        </w:sectPr>
      </w:pPr>
      <w:rPr/>
    </w:p>
    <w:p>
      <w:pPr>
        <w:spacing w:before="0" w:after="0" w:line="59" w:lineRule="atLeast"/>
        <w:ind w:right="1551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97999A"/>
          <w:spacing w:val="0"/>
          <w:w w:val="225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30" w:after="0" w:line="187" w:lineRule="exact"/>
        <w:ind w:right="257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98.764313pt;margin-top:6.617958pt;width:.1pt;height:31.43582pt;mso-position-horizontal-relative:page;mso-position-vertical-relative:paragraph;z-index:-15467" coordorigin="5975,132" coordsize="2,629">
            <v:shape style="position:absolute;left:5975;top:132;width:2;height:629" coordorigin="5975,132" coordsize="0,629" path="m5975,761l5975,132e" filled="f" stroked="t" strokeweight=".232864pt" strokecolor="#67708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646464"/>
          <w:spacing w:val="-7"/>
          <w:w w:val="192"/>
          <w:position w:val="-6"/>
        </w:rPr>
        <w:t>'</w:t>
      </w:r>
      <w:r>
        <w:rPr>
          <w:rFonts w:ascii="Arial" w:hAnsi="Arial" w:cs="Arial" w:eastAsia="Arial"/>
          <w:sz w:val="22"/>
          <w:szCs w:val="22"/>
          <w:color w:val="646464"/>
          <w:spacing w:val="-11"/>
          <w:w w:val="194"/>
          <w:position w:val="-6"/>
        </w:rPr>
        <w:t>·</w:t>
      </w:r>
      <w:r>
        <w:rPr>
          <w:rFonts w:ascii="Arial" w:hAnsi="Arial" w:cs="Arial" w:eastAsia="Arial"/>
          <w:sz w:val="22"/>
          <w:szCs w:val="22"/>
          <w:color w:val="646464"/>
          <w:spacing w:val="-6"/>
          <w:w w:val="36"/>
          <w:position w:val="-6"/>
        </w:rPr>
        <w:t>_</w:t>
      </w:r>
      <w:r>
        <w:rPr>
          <w:rFonts w:ascii="Arial" w:hAnsi="Arial" w:cs="Arial" w:eastAsia="Arial"/>
          <w:sz w:val="22"/>
          <w:szCs w:val="22"/>
          <w:color w:val="313131"/>
          <w:spacing w:val="-36"/>
          <w:w w:val="88"/>
          <w:position w:val="-6"/>
        </w:rPr>
        <w:t>l</w:t>
      </w:r>
      <w:r>
        <w:rPr>
          <w:rFonts w:ascii="Arial" w:hAnsi="Arial" w:cs="Arial" w:eastAsia="Arial"/>
          <w:sz w:val="22"/>
          <w:szCs w:val="22"/>
          <w:color w:val="7B7B7C"/>
          <w:spacing w:val="-57"/>
          <w:w w:val="147"/>
          <w:position w:val="-6"/>
        </w:rPr>
        <w:t>:</w:t>
      </w:r>
      <w:r>
        <w:rPr>
          <w:rFonts w:ascii="Arial" w:hAnsi="Arial" w:cs="Arial" w:eastAsia="Arial"/>
          <w:sz w:val="22"/>
          <w:szCs w:val="22"/>
          <w:color w:val="97999A"/>
          <w:spacing w:val="-53"/>
          <w:w w:val="84"/>
          <w:position w:val="-6"/>
        </w:rPr>
        <w:t>.</w:t>
      </w:r>
      <w:r>
        <w:rPr>
          <w:rFonts w:ascii="Arial" w:hAnsi="Arial" w:cs="Arial" w:eastAsia="Arial"/>
          <w:sz w:val="22"/>
          <w:szCs w:val="22"/>
          <w:color w:val="313131"/>
          <w:spacing w:val="-46"/>
          <w:w w:val="87"/>
          <w:position w:val="-6"/>
        </w:rPr>
        <w:t>ı</w:t>
      </w:r>
      <w:r>
        <w:rPr>
          <w:rFonts w:ascii="Arial" w:hAnsi="Arial" w:cs="Arial" w:eastAsia="Arial"/>
          <w:sz w:val="22"/>
          <w:szCs w:val="22"/>
          <w:color w:val="B1B1B1"/>
          <w:spacing w:val="-11"/>
          <w:w w:val="84"/>
          <w:position w:val="-6"/>
        </w:rPr>
        <w:t>.</w:t>
      </w:r>
      <w:r>
        <w:rPr>
          <w:rFonts w:ascii="Arial" w:hAnsi="Arial" w:cs="Arial" w:eastAsia="Arial"/>
          <w:sz w:val="22"/>
          <w:szCs w:val="22"/>
          <w:color w:val="313131"/>
          <w:spacing w:val="-58"/>
          <w:w w:val="87"/>
          <w:position w:val="-6"/>
        </w:rPr>
        <w:t>f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60"/>
          <w:position w:val="-6"/>
        </w:rPr>
        <w:t>\</w:t>
      </w:r>
      <w:r>
        <w:rPr>
          <w:rFonts w:ascii="Arial" w:hAnsi="Arial" w:cs="Arial" w:eastAsia="Arial"/>
          <w:sz w:val="22"/>
          <w:szCs w:val="22"/>
          <w:color w:val="B1B1B1"/>
          <w:spacing w:val="-38"/>
          <w:w w:val="100"/>
          <w:position w:val="-6"/>
        </w:rPr>
        <w:t> </w:t>
      </w:r>
      <w:r>
        <w:rPr>
          <w:rFonts w:ascii="Arial" w:hAnsi="Arial" w:cs="Arial" w:eastAsia="Arial"/>
          <w:sz w:val="22"/>
          <w:szCs w:val="22"/>
          <w:color w:val="606783"/>
          <w:spacing w:val="0"/>
          <w:w w:val="151"/>
          <w:position w:val="-6"/>
        </w:rPr>
        <w:t>/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4741" w:right="-20"/>
        <w:jc w:val="left"/>
        <w:tabs>
          <w:tab w:pos="8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32.195313pt;margin-top:3.307751pt;width:114.336153pt;height:.1pt;mso-position-horizontal-relative:page;mso-position-vertical-relative:paragraph;z-index:-15468" coordorigin="8644,66" coordsize="2287,2">
            <v:shape style="position:absolute;left:8644;top:66;width:2287;height:2" coordorigin="8644,66" coordsize="2287,0" path="m8644,66l10931,66e" filled="f" stroked="t" strokeweight=".698592pt" strokecolor="#6B707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2"/>
          <w:szCs w:val="42"/>
          <w:color w:val="2D3683"/>
          <w:spacing w:val="0"/>
          <w:w w:val="133"/>
          <w:i/>
          <w:position w:val="-10"/>
        </w:rPr>
        <w:t>V\</w:t>
      </w:r>
      <w:r>
        <w:rPr>
          <w:rFonts w:ascii="Arial" w:hAnsi="Arial" w:cs="Arial" w:eastAsia="Arial"/>
          <w:sz w:val="42"/>
          <w:szCs w:val="42"/>
          <w:color w:val="2D3683"/>
          <w:spacing w:val="0"/>
          <w:w w:val="133"/>
          <w:i/>
          <w:position w:val="-10"/>
        </w:rPr>
        <w:t>j</w:t>
      </w:r>
      <w:r>
        <w:rPr>
          <w:rFonts w:ascii="Arial" w:hAnsi="Arial" w:cs="Arial" w:eastAsia="Arial"/>
          <w:sz w:val="42"/>
          <w:szCs w:val="42"/>
          <w:color w:val="2D3683"/>
          <w:spacing w:val="-154"/>
          <w:w w:val="133"/>
          <w:i/>
          <w:position w:val="-10"/>
        </w:rPr>
        <w:t> </w:t>
      </w:r>
      <w:r>
        <w:rPr>
          <w:rFonts w:ascii="Arial" w:hAnsi="Arial" w:cs="Arial" w:eastAsia="Arial"/>
          <w:sz w:val="42"/>
          <w:szCs w:val="42"/>
          <w:color w:val="2D3683"/>
          <w:spacing w:val="0"/>
          <w:w w:val="100"/>
          <w:i/>
          <w:position w:val="-10"/>
        </w:rPr>
        <w:tab/>
      </w:r>
      <w:r>
        <w:rPr>
          <w:rFonts w:ascii="Arial" w:hAnsi="Arial" w:cs="Arial" w:eastAsia="Arial"/>
          <w:sz w:val="42"/>
          <w:szCs w:val="42"/>
          <w:color w:val="2D3683"/>
          <w:spacing w:val="0"/>
          <w:w w:val="100"/>
          <w:i/>
          <w:position w:val="-10"/>
        </w:rPr>
      </w:r>
      <w:r>
        <w:rPr>
          <w:rFonts w:ascii="Times New Roman" w:hAnsi="Times New Roman" w:cs="Times New Roman" w:eastAsia="Times New Roman"/>
          <w:sz w:val="21"/>
          <w:szCs w:val="21"/>
          <w:color w:val="646464"/>
          <w:spacing w:val="0"/>
          <w:w w:val="74"/>
          <w:position w:val="-3"/>
        </w:rPr>
        <w:t>U"'f[l1'J</w:t>
      </w:r>
      <w:r>
        <w:rPr>
          <w:rFonts w:ascii="Times New Roman" w:hAnsi="Times New Roman" w:cs="Times New Roman" w:eastAsia="Times New Roman"/>
          <w:sz w:val="21"/>
          <w:szCs w:val="21"/>
          <w:color w:val="7B7B7C"/>
          <w:spacing w:val="-38"/>
          <w:w w:val="144"/>
          <w:position w:val="-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2"/>
          <w:w w:val="123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94"/>
          <w:position w:val="-3"/>
        </w:rPr>
        <w:t>'?'"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95"/>
          <w:position w:val="-3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7999A"/>
          <w:spacing w:val="0"/>
          <w:w w:val="129"/>
          <w:position w:val="-3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200"/>
        </w:sectPr>
      </w:pPr>
      <w:rPr/>
    </w:p>
    <w:p>
      <w:pPr>
        <w:spacing w:before="0" w:after="0" w:line="285" w:lineRule="exact"/>
        <w:ind w:left="3000" w:right="-83"/>
        <w:jc w:val="left"/>
        <w:tabs>
          <w:tab w:pos="8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2D3683"/>
          <w:spacing w:val="0"/>
          <w:w w:val="58"/>
          <w:i/>
          <w:position w:val="-2"/>
        </w:rPr>
        <w:t>J</w:t>
      </w:r>
      <w:r>
        <w:rPr>
          <w:rFonts w:ascii="Arial" w:hAnsi="Arial" w:cs="Arial" w:eastAsia="Arial"/>
          <w:sz w:val="19"/>
          <w:szCs w:val="19"/>
          <w:color w:val="2D3683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2D3683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40"/>
          <w:i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24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7999A"/>
          <w:spacing w:val="0"/>
          <w:w w:val="81"/>
          <w:position w:val="8"/>
        </w:rPr>
        <w:t>.,.</w:t>
      </w:r>
      <w:r>
        <w:rPr>
          <w:rFonts w:ascii="Times New Roman" w:hAnsi="Times New Roman" w:cs="Times New Roman" w:eastAsia="Times New Roman"/>
          <w:sz w:val="18"/>
          <w:szCs w:val="18"/>
          <w:color w:val="97999A"/>
          <w:spacing w:val="0"/>
          <w:w w:val="81"/>
          <w:position w:val="8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97999A"/>
          <w:spacing w:val="31"/>
          <w:w w:val="81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7999A"/>
          <w:spacing w:val="0"/>
          <w:w w:val="81"/>
          <w:b/>
          <w:bCs/>
          <w:i/>
          <w:position w:val="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1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0"/>
          <w:i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0"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2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17"/>
          <w:w w:val="183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14"/>
          <w:w w:val="52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51"/>
          <w:i/>
          <w:position w:val="-1"/>
        </w:rPr>
        <w:t>.:·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00"/>
          <w:i/>
        </w:rPr>
        <w:t>,,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200"/>
          <w:cols w:num="2" w:equalWidth="0">
            <w:col w:w="9032" w:space="171"/>
            <w:col w:w="1977"/>
          </w:cols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76" w:lineRule="exact"/>
        <w:ind w:left="438" w:right="-121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44"/>
          <w:w w:val="51"/>
          <w:position w:val="-10"/>
        </w:rPr>
        <w:t>.</w:t>
      </w:r>
      <w:r>
        <w:rPr>
          <w:rFonts w:ascii="Arial" w:hAnsi="Arial" w:cs="Arial" w:eastAsia="Arial"/>
          <w:sz w:val="54"/>
          <w:szCs w:val="54"/>
          <w:color w:val="313131"/>
          <w:spacing w:val="-151"/>
          <w:w w:val="101"/>
          <w:position w:val="-29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50"/>
          <w:position w:val="-10"/>
        </w:rPr>
        <w:t>:ı=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7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4"/>
          <w:position w:val="-1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4"/>
          <w:position w:val="-1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3"/>
        </w:rPr>
        <w:t>ZKAN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200"/>
          <w:cols w:num="2" w:equalWidth="0">
            <w:col w:w="5387" w:space="235"/>
            <w:col w:w="5558"/>
          </w:cols>
        </w:sectPr>
      </w:pPr>
      <w:rPr/>
    </w:p>
    <w:p>
      <w:pPr>
        <w:spacing w:before="0" w:after="0" w:line="216" w:lineRule="exact"/>
        <w:ind w:left="438" w:right="-20"/>
        <w:jc w:val="left"/>
        <w:tabs>
          <w:tab w:pos="2260" w:val="left"/>
          <w:tab w:pos="5060" w:val="left"/>
          <w:tab w:pos="658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231934pt;margin-top:10.803397pt;width:53.856003pt;height:34pt;mso-position-horizontal-relative:page;mso-position-vertical-relative:paragraph;z-index:-15463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rPr>
                      <w:rFonts w:ascii="Courier New" w:hAnsi="Courier New" w:cs="Courier New" w:eastAsia="Courier New"/>
                      <w:sz w:val="68"/>
                      <w:szCs w:val="68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68"/>
                      <w:szCs w:val="68"/>
                      <w:color w:val="2D3683"/>
                      <w:spacing w:val="0"/>
                      <w:w w:val="264"/>
                      <w:position w:val="4"/>
                    </w:rPr>
                    <w:t>?</w:t>
                  </w:r>
                  <w:r>
                    <w:rPr>
                      <w:rFonts w:ascii="Courier New" w:hAnsi="Courier New" w:cs="Courier New" w:eastAsia="Courier New"/>
                      <w:sz w:val="68"/>
                      <w:szCs w:val="6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6"/>
          <w:szCs w:val="56"/>
          <w:color w:val="313131"/>
          <w:spacing w:val="0"/>
          <w:w w:val="55"/>
          <w:position w:val="-33"/>
        </w:rPr>
        <w:t>=</w:t>
      </w:r>
      <w:r>
        <w:rPr>
          <w:rFonts w:ascii="Arial" w:hAnsi="Arial" w:cs="Arial" w:eastAsia="Arial"/>
          <w:sz w:val="56"/>
          <w:szCs w:val="56"/>
          <w:color w:val="313131"/>
          <w:spacing w:val="0"/>
          <w:w w:val="100"/>
          <w:position w:val="-33"/>
        </w:rPr>
        <w:tab/>
      </w:r>
      <w:r>
        <w:rPr>
          <w:rFonts w:ascii="Arial" w:hAnsi="Arial" w:cs="Arial" w:eastAsia="Arial"/>
          <w:sz w:val="56"/>
          <w:szCs w:val="56"/>
          <w:color w:val="313131"/>
          <w:spacing w:val="0"/>
          <w:w w:val="100"/>
          <w:position w:val="-33"/>
        </w:rPr>
      </w:r>
      <w:r>
        <w:rPr>
          <w:rFonts w:ascii="Arial" w:hAnsi="Arial" w:cs="Arial" w:eastAsia="Arial"/>
          <w:sz w:val="37"/>
          <w:szCs w:val="37"/>
          <w:color w:val="313131"/>
          <w:spacing w:val="0"/>
          <w:w w:val="100"/>
          <w:position w:val="-13"/>
        </w:rPr>
        <w:t>.</w:t>
        <w:tab/>
      </w:r>
      <w:r>
        <w:rPr>
          <w:rFonts w:ascii="Arial" w:hAnsi="Arial" w:cs="Arial" w:eastAsia="Arial"/>
          <w:sz w:val="37"/>
          <w:szCs w:val="37"/>
          <w:color w:val="313131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7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1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7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1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7"/>
        </w:rPr>
      </w:r>
      <w:r>
        <w:rPr>
          <w:rFonts w:ascii="Arial" w:hAnsi="Arial" w:cs="Arial" w:eastAsia="Arial"/>
          <w:sz w:val="31"/>
          <w:szCs w:val="31"/>
          <w:color w:val="8285CC"/>
          <w:spacing w:val="0"/>
          <w:w w:val="171"/>
          <w:position w:val="-32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324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</w:rPr>
        <w:t>A.i{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7"/>
          <w:w w:val="100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2"/>
          <w:b/>
          <w:bCs/>
        </w:rPr>
        <w:t>KOSE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28" w:after="0" w:line="240" w:lineRule="auto"/>
        <w:ind w:left="228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2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7"/>
        </w:rPr>
        <w:t>Kuze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97"/>
        </w:rPr>
        <w:t>y</w:t>
      </w:r>
      <w:r>
        <w:rPr>
          <w:rFonts w:ascii="Arial" w:hAnsi="Arial" w:cs="Arial" w:eastAsia="Arial"/>
          <w:sz w:val="18"/>
          <w:szCs w:val="18"/>
          <w:color w:val="313131"/>
          <w:spacing w:val="-17"/>
          <w:w w:val="97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13131"/>
          <w:spacing w:val="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6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40" w:right="200"/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279" w:right="479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5"/>
          <w:w w:val="103"/>
        </w:rPr>
        <w:t>S</w:t>
      </w:r>
      <w:r>
        <w:rPr>
          <w:rFonts w:ascii="Arial" w:hAnsi="Arial" w:cs="Arial" w:eastAsia="Arial"/>
          <w:sz w:val="21"/>
          <w:szCs w:val="21"/>
          <w:color w:val="363636"/>
          <w:spacing w:val="-7"/>
          <w:w w:val="249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BAŞKANLlCil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11" w:lineRule="exact"/>
        <w:ind w:left="871"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2"/>
        </w:rPr>
        <w:t>!ZMIR</w:t>
      </w:r>
      <w:r>
        <w:rPr>
          <w:rFonts w:ascii="Arial" w:hAnsi="Arial" w:cs="Arial" w:eastAsia="Arial"/>
          <w:sz w:val="16"/>
          <w:szCs w:val="16"/>
          <w:color w:val="363636"/>
          <w:spacing w:val="-18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left="59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569675pt;margin-top:-46.07056pt;width:443.319697pt;height:48.389997pt;mso-position-horizontal-relative:page;mso-position-vertical-relative:paragraph;z-index:-15459" type="#_x0000_t202" filled="f" stroked="f">
            <v:textbox inset="0,0,0,0">
              <w:txbxContent>
                <w:p>
                  <w:pPr>
                    <w:spacing w:before="0" w:after="0" w:line="968" w:lineRule="exact"/>
                    <w:ind w:right="-185"/>
                    <w:jc w:val="left"/>
                    <w:tabs>
                      <w:tab w:pos="7660" w:val="left"/>
                    </w:tabs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42424"/>
                      <w:spacing w:val="0"/>
                      <w:w w:val="167"/>
                      <w:i/>
                      <w:position w:val="5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42424"/>
                      <w:spacing w:val="-323"/>
                      <w:w w:val="167"/>
                      <w:i/>
                      <w:position w:val="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42424"/>
                      <w:spacing w:val="0"/>
                      <w:w w:val="100"/>
                      <w:i/>
                      <w:position w:val="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42424"/>
                      <w:spacing w:val="0"/>
                      <w:w w:val="100"/>
                      <w:i/>
                      <w:position w:val="5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4D4D4D"/>
                      <w:spacing w:val="0"/>
                      <w:w w:val="99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4D4D4D"/>
                      <w:spacing w:val="-58"/>
                      <w:w w:val="99"/>
                      <w:u w:val="thick" w:color="5B6064"/>
                      <w:position w:val="-4"/>
                    </w:rPr>
                    <w:t> 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4D4D4D"/>
                      <w:spacing w:val="-58"/>
                      <w:w w:val="99"/>
                      <w:u w:val="thick" w:color="5B6064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4D4D4D"/>
                      <w:spacing w:val="0"/>
                      <w:w w:val="167"/>
                      <w:u w:val="thick" w:color="5B6064"/>
                      <w:position w:val="-4"/>
                    </w:rPr>
                    <w:t>M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4D4D4D"/>
                      <w:spacing w:val="0"/>
                      <w:w w:val="167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642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1"/>
        </w:rPr>
        <w:t>BELEDIYESI</w:t>
      </w:r>
      <w:r>
        <w:rPr>
          <w:rFonts w:ascii="Arial" w:hAnsi="Arial" w:cs="Arial" w:eastAsia="Arial"/>
          <w:sz w:val="16"/>
          <w:szCs w:val="16"/>
          <w:color w:val="363636"/>
          <w:spacing w:val="-26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17" w:right="-20"/>
        <w:jc w:val="left"/>
        <w:tabs>
          <w:tab w:pos="464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05.2017IBildirim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13:52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ind w:left="126" w:right="3757" w:firstLine="5"/>
        <w:jc w:val="left"/>
        <w:tabs>
          <w:tab w:pos="3820" w:val="left"/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28.05.20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8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2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3576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5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BALCIOCiLU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lstikla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2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741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4"/>
          <w:w w:val="1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\&lt;.Şahi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Tepesi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6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İstik!al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7411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Sok.ŞahiJl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Tepesi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6" w:right="-20"/>
        <w:jc w:val="left"/>
        <w:tabs>
          <w:tab w:pos="1740" w:val="left"/>
          <w:tab w:pos="42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2" w:after="0" w:line="158" w:lineRule="auto"/>
        <w:ind w:left="2734" w:right="4304" w:firstLine="-2617"/>
        <w:jc w:val="left"/>
        <w:tabs>
          <w:tab w:pos="2740" w:val="left"/>
          <w:tab w:pos="4780" w:val="left"/>
          <w:tab w:pos="58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257.129272pt;margin-top:9.177261pt;width:.1pt;height:15.481202pt;mso-position-horizontal-relative:page;mso-position-vertical-relative:paragraph;z-index:-15461" coordorigin="5143,184" coordsize="2,310">
            <v:shape style="position:absolute;left:5143;top:184;width:2;height:310" coordorigin="5143,184" coordsize="0,310" path="m5143,493l5143,184e" filled="f" stroked="t" strokeweight="1.33625pt" strokecolor="#EBEBEB">
              <v:path arrowok="t"/>
            </v:shape>
          </v:group>
          <w10:wrap type="none"/>
        </w:pict>
      </w:r>
      <w:r>
        <w:rPr/>
        <w:pict>
          <v:group style="position:absolute;margin-left:285.370209pt;margin-top:9.177261pt;width:.1pt;height:15.481202pt;mso-position-horizontal-relative:page;mso-position-vertical-relative:paragraph;z-index:-15460" coordorigin="5707,184" coordsize="2,310">
            <v:shape style="position:absolute;left:5707;top:184;width:2;height:310" coordorigin="5707,184" coordsize="0,310" path="m5707,493l5707,184e" filled="f" stroked="t" strokeweight="1.48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9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4"/>
          <w:position w:val="2"/>
        </w:rPr>
        <w:t>Yııpın1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84"/>
          <w:position w:val="2"/>
        </w:rPr>
        <w:t>n</w:t>
      </w:r>
      <w:r>
        <w:rPr>
          <w:rFonts w:ascii="Arial" w:hAnsi="Arial" w:cs="Arial" w:eastAsia="Arial"/>
          <w:sz w:val="18"/>
          <w:szCs w:val="18"/>
          <w:color w:val="363636"/>
          <w:spacing w:val="-7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0"/>
        </w:rPr>
        <w:t>IBetonanne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Kaıı.i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5D5D5D"/>
          <w:spacing w:val="-14"/>
          <w:w w:val="224"/>
          <w:i/>
          <w:position w:val="-3"/>
        </w:rPr>
        <w:t>!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40"/>
          <w:i/>
          <w:position w:val="-3"/>
        </w:rPr>
        <w:t>1</w:t>
      </w:r>
      <w:r>
        <w:rPr>
          <w:rFonts w:ascii="Arial" w:hAnsi="Arial" w:cs="Arial" w:eastAsia="Arial"/>
          <w:sz w:val="18"/>
          <w:szCs w:val="18"/>
          <w:color w:val="363636"/>
          <w:spacing w:val="-2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10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BCBCBC"/>
          <w:spacing w:val="9"/>
          <w:w w:val="43"/>
          <w:position w:val="-3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74"/>
          <w:position w:val="-3"/>
        </w:rPr>
        <w:t>l-_Q_i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-16"/>
          <w:w w:val="75"/>
          <w:position w:val="-3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56"/>
          <w:w w:val="69"/>
          <w:position w:val="-3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BCBCBC"/>
          <w:spacing w:val="0"/>
          <w:w w:val="24"/>
          <w:position w:val="-3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2920" w:right="-20"/>
        <w:jc w:val="left"/>
        <w:tabs>
          <w:tab w:pos="3540" w:val="left"/>
          <w:tab w:pos="416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4D4D4D"/>
          <w:w w:val="99"/>
          <w:position w:val="1"/>
        </w:rPr>
      </w:r>
      <w:r>
        <w:rPr>
          <w:rFonts w:ascii="Arial" w:hAnsi="Arial" w:cs="Arial" w:eastAsia="Arial"/>
          <w:sz w:val="42"/>
          <w:szCs w:val="42"/>
          <w:color w:val="4D4D4D"/>
          <w:w w:val="99"/>
          <w:u w:val="single" w:color="232323"/>
          <w:position w:val="1"/>
        </w:rPr>
        <w:t> </w:t>
      </w:r>
      <w:r>
        <w:rPr>
          <w:rFonts w:ascii="Arial" w:hAnsi="Arial" w:cs="Arial" w:eastAsia="Arial"/>
          <w:sz w:val="42"/>
          <w:szCs w:val="42"/>
          <w:color w:val="4D4D4D"/>
          <w:w w:val="100"/>
          <w:u w:val="single" w:color="232323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4D4D4D"/>
          <w:w w:val="100"/>
          <w:u w:val="single" w:color="232323"/>
          <w:position w:val="1"/>
        </w:rPr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51"/>
          <w:u w:val="single" w:color="232323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51"/>
          <w:u w:val="single" w:color="232323"/>
          <w:position w:val="1"/>
        </w:rPr>
        <w:t>  </w:t>
      </w:r>
      <w:r>
        <w:rPr>
          <w:rFonts w:ascii="Arial" w:hAnsi="Arial" w:cs="Arial" w:eastAsia="Arial"/>
          <w:sz w:val="42"/>
          <w:szCs w:val="42"/>
          <w:color w:val="4D4D4D"/>
          <w:spacing w:val="54"/>
          <w:w w:val="51"/>
          <w:u w:val="single" w:color="232323"/>
          <w:position w:val="1"/>
        </w:rPr>
        <w:t> </w:t>
      </w:r>
      <w:r>
        <w:rPr>
          <w:rFonts w:ascii="Arial" w:hAnsi="Arial" w:cs="Arial" w:eastAsia="Arial"/>
          <w:sz w:val="42"/>
          <w:szCs w:val="42"/>
          <w:color w:val="4D4D4D"/>
          <w:spacing w:val="54"/>
          <w:w w:val="51"/>
          <w:position w:val="1"/>
        </w:rPr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51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0"/>
        </w:rPr>
        <w:t>14:15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31" w:right="-20"/>
        <w:jc w:val="left"/>
        <w:tabs>
          <w:tab w:pos="1800" w:val="left"/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2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4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11" w:lineRule="exact"/>
        <w:ind w:left="17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BALCIOGLU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719" w:right="3291"/>
        <w:jc w:val="center"/>
        <w:tabs>
          <w:tab w:pos="37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200"/>
        </w:rPr>
        <w:t>ı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13:53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14:00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00" w:bottom="280" w:left="160" w:right="200"/>
        </w:sectPr>
      </w:pPr>
      <w:rPr/>
    </w:p>
    <w:p>
      <w:pPr>
        <w:spacing w:before="0" w:after="0" w:line="210" w:lineRule="exact"/>
        <w:ind w:left="1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-1"/>
        </w:rPr>
        <w:t>377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  <w:cols w:num="2" w:equalWidth="0">
            <w:col w:w="614" w:space="1146"/>
            <w:col w:w="9800"/>
          </w:cols>
        </w:sectPr>
      </w:pPr>
      <w:rPr/>
    </w:p>
    <w:p>
      <w:pPr>
        <w:spacing w:before="9" w:after="0" w:line="240" w:lineRule="auto"/>
        <w:ind w:left="136" w:right="-20"/>
        <w:jc w:val="left"/>
        <w:tabs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38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1783" w:right="5150" w:firstLine="2039"/>
        <w:jc w:val="left"/>
        <w:tabs>
          <w:tab w:pos="3240" w:val="left"/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5" w:lineRule="exact"/>
        <w:ind w:left="131" w:right="-20"/>
        <w:jc w:val="left"/>
        <w:tabs>
          <w:tab w:pos="1760" w:val="left"/>
          <w:tab w:pos="38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Yar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lımcı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117" w:right="-20"/>
        <w:jc w:val="left"/>
        <w:tabs>
          <w:tab w:pos="680" w:val="left"/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63636"/>
          <w:w w:val="91"/>
          <w:position w:val="3"/>
        </w:rPr>
        <w:t>p</w:t>
      </w:r>
      <w:r>
        <w:rPr>
          <w:rFonts w:ascii="Arial" w:hAnsi="Arial" w:cs="Arial" w:eastAsia="Arial"/>
          <w:sz w:val="29"/>
          <w:szCs w:val="29"/>
          <w:color w:val="363636"/>
          <w:spacing w:val="-62"/>
          <w:w w:val="91"/>
          <w:position w:val="3"/>
        </w:rPr>
        <w:t>j</w:t>
      </w:r>
      <w:r>
        <w:rPr>
          <w:rFonts w:ascii="Arial" w:hAnsi="Arial" w:cs="Arial" w:eastAsia="Arial"/>
          <w:sz w:val="13"/>
          <w:szCs w:val="13"/>
          <w:color w:val="363636"/>
          <w:spacing w:val="-24"/>
          <w:w w:val="156"/>
          <w:position w:val="-1"/>
        </w:rPr>
        <w:t>L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91"/>
          <w:position w:val="3"/>
        </w:rPr>
        <w:t>l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je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52" w:lineRule="auto"/>
        <w:ind w:left="1783" w:right="8264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7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36" w:right="4399" w:firstLine="-19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69"/>
        <w:jc w:val="left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80" w:lineRule="exact"/>
        <w:ind w:right="-20"/>
        <w:jc w:val="left"/>
        <w:tabs>
          <w:tab w:pos="1920" w:val="left"/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  <w:position w:val="-3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53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1924" w:right="-20"/>
        <w:jc w:val="left"/>
        <w:tabs>
          <w:tab w:pos="35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D4D4D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  <w:cols w:num="2" w:equalWidth="0">
            <w:col w:w="2817" w:space="986"/>
            <w:col w:w="7757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0" w:after="0" w:line="252" w:lineRule="auto"/>
        <w:ind w:left="117" w:right="5502" w:firstLine="51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öm.lürme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ponundaki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9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1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söndüıiilmeden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7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!Nedeni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bırakılması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1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2" w:lineRule="auto"/>
        <w:ind w:left="136" w:right="4980" w:firstLine="-19"/>
        <w:jc w:val="left"/>
        <w:tabs>
          <w:tab w:pos="176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$irketi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eli: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41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40"/>
          <w:position w:val="4"/>
        </w:rPr>
        <w:t>y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resıım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1" w:right="-20"/>
        <w:jc w:val="left"/>
        <w:tabs>
          <w:tab w:pos="1760" w:val="left"/>
          <w:tab w:pos="2600" w:val="left"/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[rarih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28.05.2017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8"/>
          <w:position w:val="0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3"/>
          <w:w w:val="14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14:50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4" w:lineRule="exact"/>
        <w:ind w:left="236" w:right="-20"/>
        <w:jc w:val="left"/>
        <w:tabs>
          <w:tab w:pos="900" w:val="left"/>
          <w:tab w:pos="320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pıü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64" w:lineRule="exact"/>
        <w:ind w:left="15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5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4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76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7"/>
          <w:szCs w:val="27"/>
          <w:color w:val="363636"/>
          <w:spacing w:val="0"/>
          <w:w w:val="56"/>
        </w:rPr>
        <w:t>3</w:t>
      </w:r>
      <w:r>
        <w:rPr>
          <w:rFonts w:ascii="Arial" w:hAnsi="Arial" w:cs="Arial" w:eastAsia="Arial"/>
          <w:sz w:val="27"/>
          <w:szCs w:val="27"/>
          <w:color w:val="363636"/>
          <w:spacing w:val="24"/>
          <w:w w:val="56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6"/>
        </w:rPr>
        <w:t>G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56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5"/>
          <w:w w:val="56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73"/>
        </w:rPr>
        <w:t>MaYIS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73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10"/>
          <w:w w:val="7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73"/>
          <w:i/>
        </w:rPr>
        <w:t>1n11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8" w:after="0" w:line="240" w:lineRule="auto"/>
        <w:ind w:left="324" w:right="21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158" w:lineRule="exact"/>
        <w:ind w:left="73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0"/>
          <w:szCs w:val="10"/>
          <w:color w:val="7E807E"/>
          <w:spacing w:val="0"/>
          <w:w w:val="76"/>
          <w:i/>
        </w:rPr>
        <w:t>:t';!J</w:t>
      </w:r>
      <w:r>
        <w:rPr>
          <w:rFonts w:ascii="Arial" w:hAnsi="Arial" w:cs="Arial" w:eastAsia="Arial"/>
          <w:sz w:val="10"/>
          <w:szCs w:val="10"/>
          <w:color w:val="7E807E"/>
          <w:spacing w:val="2"/>
          <w:w w:val="76"/>
          <w:i/>
        </w:rPr>
        <w:t>P</w:t>
      </w:r>
      <w:r>
        <w:rPr>
          <w:rFonts w:ascii="Arial" w:hAnsi="Arial" w:cs="Arial" w:eastAsia="Arial"/>
          <w:sz w:val="10"/>
          <w:szCs w:val="10"/>
          <w:color w:val="5D5D5D"/>
          <w:spacing w:val="-3"/>
          <w:w w:val="76"/>
          <w:i/>
        </w:rPr>
        <w:t>.</w:t>
      </w:r>
      <w:r>
        <w:rPr>
          <w:rFonts w:ascii="Arial" w:hAnsi="Arial" w:cs="Arial" w:eastAsia="Arial"/>
          <w:sz w:val="13"/>
          <w:szCs w:val="13"/>
          <w:color w:val="6E6E6E"/>
          <w:spacing w:val="-49"/>
          <w:w w:val="76"/>
          <w:i/>
        </w:rPr>
        <w:t>&lt;</w:t>
      </w:r>
      <w:r>
        <w:rPr>
          <w:rFonts w:ascii="Arial" w:hAnsi="Arial" w:cs="Arial" w:eastAsia="Arial"/>
          <w:sz w:val="10"/>
          <w:szCs w:val="10"/>
          <w:color w:val="5D5D5D"/>
          <w:spacing w:val="0"/>
          <w:w w:val="76"/>
          <w:i/>
        </w:rPr>
        <w:t>.</w:t>
      </w:r>
      <w:r>
        <w:rPr>
          <w:rFonts w:ascii="Arial" w:hAnsi="Arial" w:cs="Arial" w:eastAsia="Arial"/>
          <w:sz w:val="10"/>
          <w:szCs w:val="10"/>
          <w:color w:val="5D5D5D"/>
          <w:spacing w:val="15"/>
          <w:w w:val="76"/>
          <w:i/>
        </w:rPr>
        <w:t> </w:t>
      </w:r>
      <w:r>
        <w:rPr>
          <w:rFonts w:ascii="Arial" w:hAnsi="Arial" w:cs="Arial" w:eastAsia="Arial"/>
          <w:sz w:val="13"/>
          <w:szCs w:val="13"/>
          <w:color w:val="6E6E6E"/>
          <w:spacing w:val="0"/>
          <w:w w:val="76"/>
          <w:i/>
        </w:rPr>
        <w:t>:.</w:t>
      </w:r>
      <w:r>
        <w:rPr>
          <w:rFonts w:ascii="Arial" w:hAnsi="Arial" w:cs="Arial" w:eastAsia="Arial"/>
          <w:sz w:val="13"/>
          <w:szCs w:val="13"/>
          <w:color w:val="6E6E6E"/>
          <w:spacing w:val="0"/>
          <w:w w:val="76"/>
          <w:i/>
        </w:rPr>
        <w:t>  </w:t>
      </w:r>
      <w:r>
        <w:rPr>
          <w:rFonts w:ascii="Arial" w:hAnsi="Arial" w:cs="Arial" w:eastAsia="Arial"/>
          <w:sz w:val="13"/>
          <w:szCs w:val="13"/>
          <w:color w:val="6E6E6E"/>
          <w:spacing w:val="6"/>
          <w:w w:val="76"/>
          <w:i/>
        </w:rPr>
        <w:t> </w:t>
      </w:r>
      <w:r>
        <w:rPr>
          <w:rFonts w:ascii="Arial" w:hAnsi="Arial" w:cs="Arial" w:eastAsia="Arial"/>
          <w:sz w:val="14"/>
          <w:szCs w:val="14"/>
          <w:color w:val="7E807E"/>
          <w:spacing w:val="0"/>
          <w:w w:val="45"/>
          <w:i/>
        </w:rPr>
        <w:t>:-</w:t>
      </w:r>
      <w:r>
        <w:rPr>
          <w:rFonts w:ascii="Arial" w:hAnsi="Arial" w:cs="Arial" w:eastAsia="Arial"/>
          <w:sz w:val="14"/>
          <w:szCs w:val="14"/>
          <w:color w:val="7E807E"/>
          <w:spacing w:val="1"/>
          <w:w w:val="46"/>
          <w:i/>
        </w:rPr>
        <w:t>-</w:t>
      </w:r>
      <w:r>
        <w:rPr>
          <w:rFonts w:ascii="Arial" w:hAnsi="Arial" w:cs="Arial" w:eastAsia="Arial"/>
          <w:sz w:val="14"/>
          <w:szCs w:val="14"/>
          <w:color w:val="979997"/>
          <w:spacing w:val="0"/>
          <w:w w:val="225"/>
          <w:i/>
        </w:rPr>
        <w:t>:ı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2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5"/>
          <w:position w:val="-12"/>
        </w:rPr>
        <w:t>itfa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51"/>
          <w:position w:val="-12"/>
        </w:rPr>
        <w:t>i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51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3"/>
          <w:w w:val="151"/>
          <w:position w:val="-1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79997"/>
          <w:spacing w:val="-54"/>
          <w:w w:val="132"/>
          <w:position w:val="-1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BCBCBC"/>
          <w:spacing w:val="-12"/>
          <w:w w:val="66"/>
          <w:position w:val="-1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65"/>
          <w:position w:val="-12"/>
        </w:rPr>
        <w:t>§'UI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-5"/>
          <w:w w:val="65"/>
          <w:position w:val="-12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979997"/>
          <w:spacing w:val="-29"/>
          <w:w w:val="128"/>
          <w:position w:val="-12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57"/>
          <w:position w:val="-12"/>
        </w:rPr>
        <w:t>AP.li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2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2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  <w:cols w:num="3" w:equalWidth="0">
            <w:col w:w="808" w:space="1128"/>
            <w:col w:w="4006" w:space="2282"/>
            <w:col w:w="3336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78" w:lineRule="atLeast"/>
        <w:ind w:right="-20"/>
        <w:jc w:val="right"/>
        <w:rPr>
          <w:rFonts w:ascii="Arial" w:hAnsi="Arial" w:cs="Arial" w:eastAsia="Arial"/>
          <w:sz w:val="85"/>
          <w:szCs w:val="8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314819pt;margin-top:2.896316pt;width:3.1806pt;height:9pt;mso-position-horizontal-relative:page;mso-position-vertical-relative:paragraph;z-index:-1545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BCBCBC"/>
                      <w:spacing w:val="0"/>
                      <w:w w:val="185"/>
                    </w:rPr>
                    <w:t>'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5"/>
          <w:szCs w:val="85"/>
          <w:color w:val="6E6E6E"/>
          <w:w w:val="66"/>
        </w:rPr>
        <w:t>'</w:t>
      </w:r>
      <w:r>
        <w:rPr>
          <w:rFonts w:ascii="Arial" w:hAnsi="Arial" w:cs="Arial" w:eastAsia="Arial"/>
          <w:sz w:val="85"/>
          <w:szCs w:val="85"/>
          <w:color w:val="6E6E6E"/>
          <w:spacing w:val="-132"/>
          <w:w w:val="100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5D5D5D"/>
          <w:spacing w:val="-118"/>
          <w:w w:val="105"/>
          <w:position w:val="30"/>
        </w:rPr>
        <w:t>n</w:t>
      </w:r>
      <w:r>
        <w:rPr>
          <w:rFonts w:ascii="Arial" w:hAnsi="Arial" w:cs="Arial" w:eastAsia="Arial"/>
          <w:sz w:val="85"/>
          <w:szCs w:val="85"/>
          <w:color w:val="979997"/>
          <w:spacing w:val="-81"/>
          <w:w w:val="38"/>
          <w:position w:val="0"/>
        </w:rPr>
        <w:t>"</w:t>
      </w:r>
      <w:r>
        <w:rPr>
          <w:rFonts w:ascii="Arial" w:hAnsi="Arial" w:cs="Arial" w:eastAsia="Arial"/>
          <w:sz w:val="85"/>
          <w:szCs w:val="85"/>
          <w:color w:val="7E807E"/>
          <w:spacing w:val="-241"/>
          <w:w w:val="80"/>
          <w:position w:val="0"/>
        </w:rPr>
        <w:t>"</w:t>
      </w:r>
      <w:r>
        <w:rPr>
          <w:rFonts w:ascii="Times New Roman" w:hAnsi="Times New Roman" w:cs="Times New Roman" w:eastAsia="Times New Roman"/>
          <w:sz w:val="52"/>
          <w:szCs w:val="52"/>
          <w:color w:val="595D79"/>
          <w:spacing w:val="-62"/>
          <w:w w:val="145"/>
          <w:position w:val="30"/>
        </w:rPr>
        <w:t>i</w:t>
      </w:r>
      <w:r>
        <w:rPr>
          <w:rFonts w:ascii="Times New Roman" w:hAnsi="Times New Roman" w:cs="Times New Roman" w:eastAsia="Times New Roman"/>
          <w:sz w:val="52"/>
          <w:szCs w:val="52"/>
          <w:color w:val="595D79"/>
          <w:spacing w:val="-251"/>
          <w:w w:val="146"/>
          <w:position w:val="30"/>
        </w:rPr>
        <w:t>(</w:t>
      </w:r>
      <w:r>
        <w:rPr>
          <w:rFonts w:ascii="Arial" w:hAnsi="Arial" w:cs="Arial" w:eastAsia="Arial"/>
          <w:sz w:val="85"/>
          <w:szCs w:val="85"/>
          <w:color w:val="979997"/>
          <w:spacing w:val="0"/>
          <w:w w:val="21"/>
          <w:position w:val="0"/>
        </w:rPr>
        <w:t>'</w:t>
      </w:r>
      <w:r>
        <w:rPr>
          <w:rFonts w:ascii="Arial" w:hAnsi="Arial" w:cs="Arial" w:eastAsia="Arial"/>
          <w:sz w:val="85"/>
          <w:szCs w:val="85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right="-20"/>
        <w:jc w:val="left"/>
        <w:rPr>
          <w:rFonts w:ascii="Arial" w:hAnsi="Arial" w:cs="Arial" w:eastAsia="Arial"/>
          <w:sz w:val="46"/>
          <w:szCs w:val="4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2"/>
          <w:szCs w:val="52"/>
          <w:color w:val="7E807E"/>
          <w:w w:val="173"/>
          <w:position w:val="-60"/>
        </w:rPr>
        <w:t>ıt</w:t>
      </w:r>
      <w:r>
        <w:rPr>
          <w:rFonts w:ascii="Times New Roman" w:hAnsi="Times New Roman" w:cs="Times New Roman" w:eastAsia="Times New Roman"/>
          <w:sz w:val="52"/>
          <w:szCs w:val="52"/>
          <w:color w:val="7E807E"/>
          <w:spacing w:val="-44"/>
          <w:w w:val="174"/>
          <w:position w:val="-60"/>
        </w:rPr>
        <w:t>·</w:t>
      </w:r>
      <w:r>
        <w:rPr>
          <w:rFonts w:ascii="Arial" w:hAnsi="Arial" w:cs="Arial" w:eastAsia="Arial"/>
          <w:sz w:val="85"/>
          <w:szCs w:val="85"/>
          <w:color w:val="6E6E6E"/>
          <w:spacing w:val="0"/>
          <w:w w:val="66"/>
          <w:position w:val="-89"/>
        </w:rPr>
        <w:t>.</w:t>
      </w:r>
      <w:r>
        <w:rPr>
          <w:rFonts w:ascii="Arial" w:hAnsi="Arial" w:cs="Arial" w:eastAsia="Arial"/>
          <w:sz w:val="85"/>
          <w:szCs w:val="85"/>
          <w:color w:val="6E6E6E"/>
          <w:spacing w:val="-131"/>
          <w:w w:val="100"/>
          <w:position w:val="-89"/>
        </w:rPr>
        <w:t> </w:t>
      </w:r>
      <w:r>
        <w:rPr>
          <w:rFonts w:ascii="Arial" w:hAnsi="Arial" w:cs="Arial" w:eastAsia="Arial"/>
          <w:sz w:val="46"/>
          <w:szCs w:val="46"/>
          <w:color w:val="979997"/>
          <w:spacing w:val="0"/>
          <w:w w:val="61"/>
          <w:position w:val="-30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  <w:cols w:num="2" w:equalWidth="0">
            <w:col w:w="9006" w:space="154"/>
            <w:col w:w="2400"/>
          </w:cols>
        </w:sectPr>
      </w:pPr>
      <w:rPr/>
    </w:p>
    <w:p>
      <w:pPr>
        <w:spacing w:before="0" w:after="0" w:line="892" w:lineRule="atLeast"/>
        <w:ind w:right="1479"/>
        <w:jc w:val="right"/>
        <w:tabs>
          <w:tab w:pos="300" w:val="left"/>
          <w:tab w:pos="820" w:val="left"/>
          <w:tab w:pos="15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626007pt;margin-top:8.990961pt;width:29.426401pt;height:72.0pt;mso-position-horizontal-relative:page;mso-position-vertical-relative:paragraph;z-index:-1545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7E807E"/>
                      <w:spacing w:val="0"/>
                      <w:w w:val="66"/>
                      <w:position w:val="-1"/>
                    </w:rPr>
                    <w:t>-.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979997"/>
          <w:w w:val="336"/>
          <w:position w:val="-3"/>
        </w:rPr>
        <w:t>;</w:t>
      </w:r>
      <w:r>
        <w:rPr>
          <w:rFonts w:ascii="Arial" w:hAnsi="Arial" w:cs="Arial" w:eastAsia="Arial"/>
          <w:sz w:val="8"/>
          <w:szCs w:val="8"/>
          <w:color w:val="979997"/>
          <w:w w:val="100"/>
          <w:position w:val="-3"/>
        </w:rPr>
        <w:tab/>
      </w:r>
      <w:r>
        <w:rPr>
          <w:rFonts w:ascii="Arial" w:hAnsi="Arial" w:cs="Arial" w:eastAsia="Arial"/>
          <w:sz w:val="8"/>
          <w:szCs w:val="8"/>
          <w:color w:val="979997"/>
          <w:w w:val="100"/>
          <w:position w:val="-3"/>
        </w:rPr>
      </w:r>
      <w:r>
        <w:rPr>
          <w:rFonts w:ascii="Times New Roman" w:hAnsi="Times New Roman" w:cs="Times New Roman" w:eastAsia="Times New Roman"/>
          <w:sz w:val="13"/>
          <w:szCs w:val="13"/>
          <w:color w:val="979997"/>
          <w:w w:val="131"/>
          <w:position w:val="0"/>
        </w:rPr>
        <w:t>o</w:t>
      </w:r>
      <w:r>
        <w:rPr>
          <w:rFonts w:ascii="Times New Roman" w:hAnsi="Times New Roman" w:cs="Times New Roman" w:eastAsia="Times New Roman"/>
          <w:sz w:val="13"/>
          <w:szCs w:val="13"/>
          <w:color w:val="979997"/>
          <w:spacing w:val="-17"/>
          <w:w w:val="131"/>
          <w:position w:val="0"/>
        </w:rPr>
        <w:t>f</w:t>
      </w:r>
      <w:r>
        <w:rPr>
          <w:rFonts w:ascii="Times New Roman" w:hAnsi="Times New Roman" w:cs="Times New Roman" w:eastAsia="Times New Roman"/>
          <w:sz w:val="13"/>
          <w:szCs w:val="13"/>
          <w:color w:val="7E807E"/>
          <w:spacing w:val="-7"/>
          <w:w w:val="226"/>
          <w:position w:val="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979997"/>
          <w:spacing w:val="0"/>
          <w:w w:val="98"/>
          <w:position w:val="0"/>
        </w:rPr>
        <w:t>,.</w:t>
      </w:r>
      <w:r>
        <w:rPr>
          <w:rFonts w:ascii="Times New Roman" w:hAnsi="Times New Roman" w:cs="Times New Roman" w:eastAsia="Times New Roman"/>
          <w:sz w:val="13"/>
          <w:szCs w:val="13"/>
          <w:color w:val="97999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7999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1"/>
          <w:szCs w:val="11"/>
          <w:color w:val="979997"/>
          <w:spacing w:val="0"/>
          <w:w w:val="68"/>
          <w:position w:val="0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979997"/>
          <w:spacing w:val="-14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979997"/>
          <w:spacing w:val="0"/>
          <w:w w:val="100"/>
          <w:position w:val="0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979997"/>
          <w:spacing w:val="-2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E807E"/>
          <w:spacing w:val="0"/>
          <w:w w:val="164"/>
          <w:position w:val="0"/>
        </w:rPr>
        <w:t>...</w:t>
      </w:r>
      <w:r>
        <w:rPr>
          <w:rFonts w:ascii="Times New Roman" w:hAnsi="Times New Roman" w:cs="Times New Roman" w:eastAsia="Times New Roman"/>
          <w:sz w:val="11"/>
          <w:szCs w:val="11"/>
          <w:color w:val="7E807E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E6E6E"/>
          <w:spacing w:val="0"/>
          <w:w w:val="132"/>
          <w:position w:val="0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6E6E6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6E6E6E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979997"/>
          <w:spacing w:val="0"/>
          <w:w w:val="166"/>
          <w:position w:val="-14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60" w:right="200"/>
        </w:sectPr>
      </w:pPr>
      <w:rPr/>
    </w:p>
    <w:p>
      <w:pPr>
        <w:spacing w:before="0" w:after="0" w:line="478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BALCIOGLU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484" w:right="-20"/>
        <w:jc w:val="left"/>
        <w:rPr>
          <w:rFonts w:ascii="Arial" w:hAnsi="Arial" w:cs="Arial" w:eastAsia="Arial"/>
          <w:sz w:val="85"/>
          <w:szCs w:val="85"/>
        </w:rPr>
      </w:pPr>
      <w:rPr/>
      <w:r>
        <w:rPr/>
        <w:br w:type="column"/>
      </w:r>
      <w:r>
        <w:rPr>
          <w:rFonts w:ascii="Arial" w:hAnsi="Arial" w:cs="Arial" w:eastAsia="Arial"/>
          <w:sz w:val="85"/>
          <w:szCs w:val="85"/>
          <w:color w:val="595D79"/>
          <w:spacing w:val="0"/>
          <w:w w:val="64"/>
        </w:rPr>
        <w:t>Yı</w:t>
      </w:r>
      <w:r>
        <w:rPr>
          <w:rFonts w:ascii="Arial" w:hAnsi="Arial" w:cs="Arial" w:eastAsia="Arial"/>
          <w:sz w:val="85"/>
          <w:szCs w:val="8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935" w:lineRule="atLeast"/>
        <w:ind w:left="1088" w:right="1756"/>
        <w:jc w:val="center"/>
        <w:rPr>
          <w:rFonts w:ascii="Arial" w:hAnsi="Arial" w:cs="Arial" w:eastAsia="Arial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9.911926pt;margin-top:.319184pt;width:2.6125pt;height:2.5pt;mso-position-horizontal-relative:page;mso-position-vertical-relative:paragraph;z-index:-15457" type="#_x0000_t202" filled="f" stroked="f">
            <v:textbox inset="0,0,0,0">
              <w:txbxContent>
                <w:p>
                  <w:pPr>
                    <w:spacing w:before="0" w:after="0" w:line="50" w:lineRule="exact"/>
                    <w:ind w:right="-48"/>
                    <w:jc w:val="left"/>
                    <w:rPr>
                      <w:rFonts w:ascii="Arial" w:hAnsi="Arial" w:cs="Arial" w:eastAsia="Arial"/>
                      <w:sz w:val="5"/>
                      <w:szCs w:val="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979997"/>
                      <w:spacing w:val="0"/>
                      <w:w w:val="209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"/>
          <w:szCs w:val="5"/>
          <w:color w:val="BCBCBC"/>
          <w:spacing w:val="0"/>
          <w:w w:val="231"/>
          <w:i/>
        </w:rPr>
        <w:t>•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60" w:right="200"/>
          <w:cols w:num="2" w:equalWidth="0">
            <w:col w:w="5910" w:space="2683"/>
            <w:col w:w="2967"/>
          </w:cols>
        </w:sectPr>
      </w:pPr>
      <w:rPr/>
    </w:p>
    <w:p>
      <w:pPr>
        <w:spacing w:before="0" w:after="0" w:line="733" w:lineRule="atLeast"/>
        <w:ind w:right="1395"/>
        <w:jc w:val="right"/>
        <w:tabs>
          <w:tab w:pos="1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BCBCBC"/>
          <w:spacing w:val="-45"/>
          <w:w w:val="78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979997"/>
          <w:spacing w:val="-36"/>
          <w:w w:val="58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7E807E"/>
          <w:spacing w:val="0"/>
          <w:w w:val="48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7E807E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63636"/>
          <w:spacing w:val="0"/>
          <w:w w:val="41"/>
        </w:rPr>
        <w:t>_</w:t>
      </w:r>
      <w:r>
        <w:rPr>
          <w:rFonts w:ascii="Times New Roman" w:hAnsi="Times New Roman" w:cs="Times New Roman" w:eastAsia="Times New Roman"/>
          <w:sz w:val="34"/>
          <w:szCs w:val="34"/>
          <w:color w:val="363636"/>
          <w:spacing w:val="0"/>
          <w:w w:val="40"/>
        </w:rPr>
        <w:t>W</w:t>
      </w:r>
      <w:r>
        <w:rPr>
          <w:rFonts w:ascii="Times New Roman" w:hAnsi="Times New Roman" w:cs="Times New Roman" w:eastAsia="Times New Roman"/>
          <w:sz w:val="34"/>
          <w:szCs w:val="34"/>
          <w:color w:val="5D5D5D"/>
          <w:spacing w:val="0"/>
          <w:w w:val="79"/>
        </w:rPr>
        <w:t>aJ</w:t>
      </w:r>
      <w:r>
        <w:rPr>
          <w:rFonts w:ascii="Times New Roman" w:hAnsi="Times New Roman" w:cs="Times New Roman" w:eastAsia="Times New Roman"/>
          <w:sz w:val="34"/>
          <w:szCs w:val="34"/>
          <w:color w:val="363636"/>
          <w:spacing w:val="0"/>
          <w:w w:val="142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7E807E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7E80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7E807E"/>
          <w:spacing w:val="0"/>
          <w:w w:val="100"/>
        </w:rPr>
      </w:r>
      <w:r>
        <w:rPr>
          <w:rFonts w:ascii="Times New Roman" w:hAnsi="Times New Roman" w:cs="Times New Roman" w:eastAsia="Times New Roman"/>
          <w:sz w:val="34"/>
          <w:szCs w:val="34"/>
          <w:color w:val="242424"/>
          <w:spacing w:val="-3"/>
          <w:w w:val="26"/>
        </w:rPr>
        <w:t>.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97"/>
        </w:rPr>
        <w:t>.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98"/>
        </w:rPr>
        <w:t>i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95"/>
        </w:rPr>
        <w:t>'c</w:t>
      </w:r>
      <w:r>
        <w:rPr>
          <w:rFonts w:ascii="Times New Roman" w:hAnsi="Times New Roman" w:cs="Times New Roman" w:eastAsia="Times New Roman"/>
          <w:sz w:val="19"/>
          <w:szCs w:val="19"/>
          <w:color w:val="979997"/>
          <w:spacing w:val="0"/>
          <w:w w:val="61"/>
        </w:rPr>
        <w:t>J: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1" w:lineRule="exact"/>
        <w:ind w:right="1379"/>
        <w:jc w:val="right"/>
        <w:tabs>
          <w:tab w:pos="3980" w:val="left"/>
          <w:tab w:pos="582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97"/>
          <w:szCs w:val="97"/>
          <w:color w:val="5D5D5D"/>
          <w:spacing w:val="0"/>
          <w:w w:val="62"/>
          <w:i/>
          <w:position w:val="-51"/>
        </w:rPr>
        <w:t>rJ:?-</w:t>
      </w:r>
      <w:r>
        <w:rPr>
          <w:rFonts w:ascii="Arial" w:hAnsi="Arial" w:cs="Arial" w:eastAsia="Arial"/>
          <w:sz w:val="97"/>
          <w:szCs w:val="97"/>
          <w:color w:val="5D5D5D"/>
          <w:spacing w:val="0"/>
          <w:w w:val="100"/>
          <w:i/>
          <w:position w:val="-51"/>
        </w:rPr>
        <w:tab/>
      </w:r>
      <w:r>
        <w:rPr>
          <w:rFonts w:ascii="Arial" w:hAnsi="Arial" w:cs="Arial" w:eastAsia="Arial"/>
          <w:sz w:val="97"/>
          <w:szCs w:val="97"/>
          <w:color w:val="5D5D5D"/>
          <w:spacing w:val="0"/>
          <w:w w:val="100"/>
          <w:i/>
          <w:position w:val="-51"/>
        </w:rPr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62"/>
          <w:position w:val="-1"/>
        </w:rPr>
        <w:t>Mom.</w:t>
      </w:r>
      <w:r>
        <w:rPr>
          <w:rFonts w:ascii="Arial" w:hAnsi="Arial" w:cs="Arial" w:eastAsia="Arial"/>
          <w:sz w:val="21"/>
          <w:szCs w:val="21"/>
          <w:color w:val="4D4D4D"/>
          <w:spacing w:val="-7"/>
          <w:w w:val="62"/>
          <w:position w:val="-1"/>
        </w:rPr>
        <w:t>a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62"/>
          <w:position w:val="-1"/>
        </w:rPr>
        <w:t>h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62"/>
          <w:position w:val="-1"/>
        </w:rPr>
        <w:t>     </w:t>
      </w:r>
      <w:r>
        <w:rPr>
          <w:rFonts w:ascii="Arial" w:hAnsi="Arial" w:cs="Arial" w:eastAsia="Arial"/>
          <w:sz w:val="21"/>
          <w:szCs w:val="21"/>
          <w:color w:val="4D4D4D"/>
          <w:spacing w:val="9"/>
          <w:w w:val="62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7E807E"/>
          <w:spacing w:val="0"/>
          <w:w w:val="58"/>
          <w:position w:val="-1"/>
        </w:rPr>
        <w:t>:;:</w:t>
      </w:r>
      <w:r>
        <w:rPr>
          <w:rFonts w:ascii="Arial" w:hAnsi="Arial" w:cs="Arial" w:eastAsia="Arial"/>
          <w:sz w:val="21"/>
          <w:szCs w:val="21"/>
          <w:color w:val="7E807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7E807E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7E807E"/>
          <w:spacing w:val="0"/>
          <w:w w:val="54"/>
          <w:position w:val="-1"/>
        </w:rPr>
        <w:t>V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60" w:right="200"/>
        </w:sectPr>
      </w:pPr>
      <w:rPr/>
    </w:p>
    <w:p>
      <w:pPr>
        <w:spacing w:before="0" w:after="0" w:line="294" w:lineRule="atLeast"/>
        <w:ind w:right="-20"/>
        <w:jc w:val="right"/>
        <w:tabs>
          <w:tab w:pos="6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23"/>
          <w:szCs w:val="23"/>
          <w:color w:val="7E807E"/>
          <w:spacing w:val="-54"/>
          <w:w w:val="104"/>
          <w:position w:val="-7"/>
        </w:rPr>
        <w:t>·</w:t>
      </w:r>
      <w:r>
        <w:rPr>
          <w:rFonts w:ascii="Arial" w:hAnsi="Arial" w:cs="Arial" w:eastAsia="Arial"/>
          <w:sz w:val="35"/>
          <w:szCs w:val="35"/>
          <w:color w:val="7E807E"/>
          <w:spacing w:val="0"/>
          <w:w w:val="129"/>
          <w:position w:val="-7"/>
        </w:rPr>
        <w:t>.</w:t>
      </w:r>
      <w:r>
        <w:rPr>
          <w:rFonts w:ascii="Arial" w:hAnsi="Arial" w:cs="Arial" w:eastAsia="Arial"/>
          <w:sz w:val="35"/>
          <w:szCs w:val="35"/>
          <w:color w:val="7E807E"/>
          <w:spacing w:val="-16"/>
          <w:w w:val="129"/>
          <w:position w:val="-7"/>
        </w:rPr>
        <w:t>.</w:t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93"/>
          <w:i/>
          <w:position w:val="0"/>
        </w:rPr>
        <w:t>&amp;·</w:t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3"/>
          <w:szCs w:val="13"/>
          <w:color w:val="5D5D5D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13"/>
          <w:szCs w:val="13"/>
          <w:color w:val="979997"/>
          <w:spacing w:val="0"/>
          <w:w w:val="183"/>
          <w:position w:val="0"/>
        </w:rPr>
        <w:t>.</w:t>
      </w:r>
      <w:r>
        <w:rPr>
          <w:rFonts w:ascii="Arial" w:hAnsi="Arial" w:cs="Arial" w:eastAsia="Arial"/>
          <w:sz w:val="13"/>
          <w:szCs w:val="13"/>
          <w:color w:val="979997"/>
          <w:spacing w:val="-3"/>
          <w:w w:val="183"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6E6E6E"/>
          <w:spacing w:val="-81"/>
          <w:w w:val="183"/>
          <w:position w:val="0"/>
        </w:rPr>
        <w:t>: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45"/>
          <w:position w:val="0"/>
        </w:rPr>
        <w:t>•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44"/>
          <w:position w:val="0"/>
        </w:rPr>
        <w:t>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94" w:lineRule="atLeas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7E807E"/>
          <w:spacing w:val="0"/>
          <w:w w:val="100"/>
        </w:rPr>
        <w:t>·</w:t>
      </w:r>
      <w:r>
        <w:rPr>
          <w:rFonts w:ascii="Arial" w:hAnsi="Arial" w:cs="Arial" w:eastAsia="Arial"/>
          <w:sz w:val="13"/>
          <w:szCs w:val="13"/>
          <w:color w:val="7E807E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49"/>
        </w:rPr>
        <w:t>t.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-1"/>
          <w:w w:val="49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979997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979997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979997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81"/>
          <w:i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1"/>
          <w:w w:val="81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81"/>
          <w:i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  <w:cols w:num="2" w:equalWidth="0">
            <w:col w:w="9203" w:space="407"/>
            <w:col w:w="1950"/>
          </w:cols>
        </w:sectPr>
      </w:pPr>
      <w:rPr/>
    </w:p>
    <w:p>
      <w:pPr>
        <w:spacing w:before="0" w:after="0" w:line="156" w:lineRule="exact"/>
        <w:ind w:left="2485" w:right="-20"/>
        <w:jc w:val="left"/>
        <w:tabs>
          <w:tab w:pos="85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12.534296pt;margin-top:36.377384pt;width:569.653923pt;height:786.63404pt;mso-position-horizontal-relative:page;mso-position-vertical-relative:page;z-index:-15462" coordorigin="251,728" coordsize="11393,15733">
            <v:group style="position:absolute;left:263;top:747;width:587;height:2" coordorigin="263,747" coordsize="587,2">
              <v:shape style="position:absolute;left:263;top:747;width:587;height:2" coordorigin="263,747" coordsize="587,0" path="m263,747l850,747e" filled="f" stroked="t" strokeweight=".716246pt" strokecolor="#808080">
                <v:path arrowok="t"/>
              </v:shape>
            </v:group>
            <v:group style="position:absolute;left:267;top:737;width:2;height:455" coordorigin="267,737" coordsize="2,455">
              <v:shape style="position:absolute;left:267;top:737;width:2;height:455" coordorigin="267,737" coordsize="0,455" path="m267,1192l267,737e" filled="f" stroked="t" strokeweight=".477497pt" strokecolor="#8C8C8C">
                <v:path arrowok="t"/>
              </v:shape>
            </v:group>
            <v:group style="position:absolute;left:263;top:744;width:11355;height:2" coordorigin="263,744" coordsize="11355,2">
              <v:shape style="position:absolute;left:263;top:744;width:11355;height:2" coordorigin="263,744" coordsize="11355,0" path="m263,744l11618,744e" filled="f" stroked="t" strokeweight=".716246pt" strokecolor="#5B5B5B">
                <v:path arrowok="t"/>
              </v:shape>
            </v:group>
            <v:group style="position:absolute;left:974;top:747;width:974;height:2" coordorigin="974,747" coordsize="974,2">
              <v:shape style="position:absolute;left:974;top:747;width:974;height:2" coordorigin="974,747" coordsize="974,0" path="m974,747l1948,747e" filled="f" stroked="t" strokeweight=".477497pt" strokecolor="#575757">
                <v:path arrowok="t"/>
              </v:shape>
            </v:group>
            <v:group style="position:absolute;left:1920;top:737;width:2;height:1144" coordorigin="1920,737" coordsize="2,1144">
              <v:shape style="position:absolute;left:1920;top:737;width:2;height:1144" coordorigin="1920,737" coordsize="0,1144" path="m1920,1881l1920,737e" filled="f" stroked="t" strokeweight=".477497pt" strokecolor="#7C7C7C">
                <v:path arrowok="t"/>
              </v:shape>
            </v:group>
            <v:group style="position:absolute;left:3080;top:747;width:344;height:2" coordorigin="3080,747" coordsize="344,2">
              <v:shape style="position:absolute;left:3080;top:747;width:344;height:2" coordorigin="3080,747" coordsize="344,0" path="m3080,747l3424,747e" filled="f" stroked="t" strokeweight=".477497pt" strokecolor="#3F3F3F">
                <v:path arrowok="t"/>
              </v:shape>
            </v:group>
            <v:group style="position:absolute;left:8177;top:742;width:2;height:1340" coordorigin="8177,742" coordsize="2,1340">
              <v:shape style="position:absolute;left:8177;top:742;width:2;height:1340" coordorigin="8177,742" coordsize="0,1340" path="m8177,2082l8177,742e" filled="f" stroked="t" strokeweight=".477497pt" strokecolor="#4F4F4F">
                <v:path arrowok="t"/>
              </v:shape>
            </v:group>
            <v:group style="position:absolute;left:8132;top:747;width:606;height:2" coordorigin="8132,747" coordsize="606,2">
              <v:shape style="position:absolute;left:8132;top:747;width:606;height:2" coordorigin="8132,747" coordsize="606,0" path="m8132,747l8738,747e" filled="f" stroked="t" strokeweight=".477497pt" strokecolor="#343434">
                <v:path arrowok="t"/>
              </v:shape>
            </v:group>
            <v:group style="position:absolute;left:11589;top:737;width:2;height:857" coordorigin="11589,737" coordsize="2,857">
              <v:shape style="position:absolute;left:11589;top:737;width:2;height:857" coordorigin="11589,737" coordsize="0,857" path="m11589,1594l11589,737e" filled="f" stroked="t" strokeweight=".954994pt" strokecolor="#676767">
                <v:path arrowok="t"/>
              </v:shape>
            </v:group>
            <v:group style="position:absolute;left:270;top:1134;width:2;height:962" coordorigin="270,1134" coordsize="2,962">
              <v:shape style="position:absolute;left:270;top:1134;width:2;height:962" coordorigin="270,1134" coordsize="0,962" path="m270,2096l270,1134e" filled="f" stroked="t" strokeweight=".477497pt" strokecolor="#747474">
                <v:path arrowok="t"/>
              </v:shape>
            </v:group>
            <v:group style="position:absolute;left:11596;top:1536;width:2;height:2776" coordorigin="11596,1536" coordsize="2,2776">
              <v:shape style="position:absolute;left:11596;top:1536;width:2;height:2776" coordorigin="11596,1536" coordsize="0,2776" path="m11596,4312l11596,1536e" filled="f" stroked="t" strokeweight=".954994pt" strokecolor="#6B6B6B">
                <v:path arrowok="t"/>
              </v:shape>
            </v:group>
            <v:group style="position:absolute;left:267;top:2072;width:1681;height:2" coordorigin="267,2072" coordsize="1681,2">
              <v:shape style="position:absolute;left:267;top:2072;width:1681;height:2" coordorigin="267,2072" coordsize="1681,0" path="m267,2072l1948,2072e" filled="f" stroked="t" strokeweight=".716246pt" strokecolor="#5B5B5B">
                <v:path arrowok="t"/>
              </v:shape>
            </v:group>
            <v:group style="position:absolute;left:1920;top:1680;width:2;height:402" coordorigin="1920,1680" coordsize="2,402">
              <v:shape style="position:absolute;left:1920;top:1680;width:2;height:402" coordorigin="1920,1680" coordsize="0,402" path="m1920,2082l1920,1680e" filled="f" stroked="t" strokeweight=".716246pt" strokecolor="#747474">
                <v:path arrowok="t"/>
              </v:shape>
            </v:group>
            <v:group style="position:absolute;left:1877;top:2072;width:1261;height:2" coordorigin="1877,2072" coordsize="1261,2">
              <v:shape style="position:absolute;left:1877;top:2072;width:1261;height:2" coordorigin="1877,2072" coordsize="1261,0" path="m1877,2072l3137,2072e" filled="f" stroked="t" strokeweight=".477497pt" strokecolor="#383838">
                <v:path arrowok="t"/>
              </v:shape>
            </v:group>
            <v:group style="position:absolute;left:3056;top:2072;width:3772;height:2" coordorigin="3056,2072" coordsize="3772,2">
              <v:shape style="position:absolute;left:3056;top:2072;width:3772;height:2" coordorigin="3056,2072" coordsize="3772,0" path="m3056,2072l6828,2072e" filled="f" stroked="t" strokeweight=".716246pt" strokecolor="#5B5B5B">
                <v:path arrowok="t"/>
              </v:shape>
            </v:group>
            <v:group style="position:absolute;left:6752;top:2072;width:1452;height:2" coordorigin="6752,2072" coordsize="1452,2">
              <v:shape style="position:absolute;left:6752;top:2072;width:1452;height:2" coordorigin="6752,2072" coordsize="1452,0" path="m6752,2072l8203,2072e" filled="f" stroked="t" strokeweight=".477497pt" strokecolor="#484848">
                <v:path arrowok="t"/>
              </v:shape>
            </v:group>
            <v:group style="position:absolute;left:7965;top:2072;width:1222;height:2" coordorigin="7965,2072" coordsize="1222,2">
              <v:shape style="position:absolute;left:7965;top:2072;width:1222;height:2" coordorigin="7965,2072" coordsize="1222,0" path="m7965,2072l9187,2072e" filled="f" stroked="t" strokeweight=".954994pt" strokecolor="#646464">
                <v:path arrowok="t"/>
              </v:shape>
            </v:group>
            <v:group style="position:absolute;left:8972;top:2072;width:1160;height:2" coordorigin="8972,2072" coordsize="1160,2">
              <v:shape style="position:absolute;left:8972;top:2072;width:1160;height:2" coordorigin="8972,2072" coordsize="1160,0" path="m8972,2072l10132,2072e" filled="f" stroked="t" strokeweight=".477497pt" strokecolor="#4B4B4B">
                <v:path arrowok="t"/>
              </v:shape>
            </v:group>
            <v:group style="position:absolute;left:10075;top:2072;width:1528;height:2" coordorigin="10075,2072" coordsize="1528,2">
              <v:shape style="position:absolute;left:10075;top:2072;width:1528;height:2" coordorigin="10075,2072" coordsize="1528,0" path="m10075,2072l11603,2072e" filled="f" stroked="t" strokeweight=".716246pt" strokecolor="#676767">
                <v:path arrowok="t"/>
              </v:shape>
            </v:group>
            <v:group style="position:absolute;left:267;top:2314;width:6570;height:2" coordorigin="267,2314" coordsize="6570,2">
              <v:shape style="position:absolute;left:267;top:2314;width:6570;height:2" coordorigin="267,2314" coordsize="6570,0" path="m267,2314l6838,2314e" filled="f" stroked="t" strokeweight=".716246pt" strokecolor="#606060">
                <v:path arrowok="t"/>
              </v:shape>
            </v:group>
            <v:group style="position:absolute;left:272;top:1900;width:2;height:440" coordorigin="272,1900" coordsize="2,440">
              <v:shape style="position:absolute;left:272;top:1900;width:2;height:440" coordorigin="272,1900" coordsize="0,440" path="m272,2341l272,1900e" filled="f" stroked="t" strokeweight=".477497pt" strokecolor="#444444">
                <v:path arrowok="t"/>
              </v:shape>
            </v:group>
            <v:group style="position:absolute;left:6126;top:2314;width:1256;height:2" coordorigin="6126,2314" coordsize="1256,2">
              <v:shape style="position:absolute;left:6126;top:2314;width:1256;height:2" coordorigin="6126,2314" coordsize="1256,0" path="m6126,2314l7382,2314e" filled="f" stroked="t" strokeweight=".477497pt" strokecolor="#4B4B4B">
                <v:path arrowok="t"/>
              </v:shape>
            </v:group>
            <v:group style="position:absolute;left:6876;top:2314;width:4727;height:2" coordorigin="6876,2314" coordsize="4727,2">
              <v:shape style="position:absolute;left:6876;top:2314;width:4727;height:2" coordorigin="6876,2314" coordsize="4727,0" path="m6876,2314l11603,2314e" filled="f" stroked="t" strokeweight=".954994pt" strokecolor="#646464">
                <v:path arrowok="t"/>
              </v:shape>
            </v:group>
            <v:group style="position:absolute;left:8972;top:2312;width:1160;height:2" coordorigin="8972,2312" coordsize="1160,2">
              <v:shape style="position:absolute;left:8972;top:2312;width:1160;height:2" coordorigin="8972,2312" coordsize="1160,0" path="m8972,2312l10132,2312e" filled="f" stroked="t" strokeweight=".477497pt" strokecolor="#4B4B4B">
                <v:path arrowok="t"/>
              </v:shape>
            </v:group>
            <v:group style="position:absolute;left:267;top:2554;width:3156;height:2" coordorigin="267,2554" coordsize="3156,2">
              <v:shape style="position:absolute;left:267;top:2554;width:3156;height:2" coordorigin="267,2554" coordsize="3156,0" path="m267,2554l3424,2554e" filled="f" stroked="t" strokeweight=".716246pt" strokecolor="#606060">
                <v:path arrowok="t"/>
              </v:shape>
            </v:group>
            <v:group style="position:absolute;left:272;top:2269;width:2;height:330" coordorigin="272,2269" coordsize="2,330">
              <v:shape style="position:absolute;left:272;top:2269;width:2;height:330" coordorigin="272,2269" coordsize="0,330" path="m272,2599l272,2269e" filled="f" stroked="t" strokeweight=".477497pt" strokecolor="#2B2B2B">
                <v:path arrowok="t"/>
              </v:shape>
            </v:group>
            <v:group style="position:absolute;left:3366;top:2556;width:616;height:2" coordorigin="3366,2556" coordsize="616,2">
              <v:shape style="position:absolute;left:3366;top:2556;width:616;height:2" coordorigin="3366,2556" coordsize="616,0" path="m3366,2556l3982,2556e" filled="f" stroked="t" strokeweight=".477497pt" strokecolor="#383838">
                <v:path arrowok="t"/>
              </v:shape>
            </v:group>
            <v:group style="position:absolute;left:3925;top:2556;width:492;height:2" coordorigin="3925,2556" coordsize="492,2">
              <v:shape style="position:absolute;left:3925;top:2556;width:492;height:2" coordorigin="3925,2556" coordsize="492,0" path="m3925,2556l4417,2556e" filled="f" stroked="t" strokeweight=".477497pt" strokecolor="#4F4F4F">
                <v:path arrowok="t"/>
              </v:shape>
            </v:group>
            <v:group style="position:absolute;left:4259;top:2554;width:4479;height:2" coordorigin="4259,2554" coordsize="4479,2">
              <v:shape style="position:absolute;left:4259;top:2554;width:4479;height:2" coordorigin="4259,2554" coordsize="4479,0" path="m4259,2554l8738,2554e" filled="f" stroked="t" strokeweight=".716246pt" strokecolor="#606060">
                <v:path arrowok="t"/>
              </v:shape>
            </v:group>
            <v:group style="position:absolute;left:8681;top:2554;width:349;height:2" coordorigin="8681,2554" coordsize="349,2">
              <v:shape style="position:absolute;left:8681;top:2554;width:349;height:2" coordorigin="8681,2554" coordsize="349,0" path="m8681,2554l9029,2554e" filled="f" stroked="t" strokeweight=".477497pt" strokecolor="#444444">
                <v:path arrowok="t"/>
              </v:shape>
            </v:group>
            <v:group style="position:absolute;left:8886;top:2554;width:2717;height:2" coordorigin="8886,2554" coordsize="2717,2">
              <v:shape style="position:absolute;left:8886;top:2554;width:2717;height:2" coordorigin="8886,2554" coordsize="2717,0" path="m8886,2554l11603,2554e" filled="f" stroked="t" strokeweight=".954994pt" strokecolor="#646464">
                <v:path arrowok="t"/>
              </v:shape>
            </v:group>
            <v:group style="position:absolute;left:270;top:2498;width:2;height:1814" coordorigin="270,2498" coordsize="2,1814">
              <v:shape style="position:absolute;left:270;top:2498;width:2;height:1814" coordorigin="270,2498" coordsize="0,1814" path="m270,4312l270,2498e" filled="f" stroked="t" strokeweight=".954994pt" strokecolor="#5B5B5B">
                <v:path arrowok="t"/>
              </v:shape>
            </v:group>
            <v:group style="position:absolute;left:258;top:2793;width:11345;height:2" coordorigin="258,2793" coordsize="11345,2">
              <v:shape style="position:absolute;left:258;top:2793;width:11345;height:2" coordorigin="258,2793" coordsize="11345,0" path="m258,2793l11603,2793e" filled="f" stroked="t" strokeweight=".716246pt" strokecolor="#5B5B5B">
                <v:path arrowok="t"/>
              </v:shape>
            </v:group>
            <v:group style="position:absolute;left:258;top:3035;width:11321;height:2" coordorigin="258,3035" coordsize="11321,2">
              <v:shape style="position:absolute;left:258;top:3035;width:11321;height:2" coordorigin="258,3035" coordsize="11321,0" path="m258,3035l11579,3035e" filled="f" stroked="t" strokeweight=".716246pt" strokecolor="#575757">
                <v:path arrowok="t"/>
              </v:shape>
            </v:group>
            <v:group style="position:absolute;left:8137;top:3035;width:893;height:2" coordorigin="8137,3035" coordsize="893,2">
              <v:shape style="position:absolute;left:8137;top:3035;width:893;height:2" coordorigin="8137,3035" coordsize="893,0" path="m8137,3035l9029,3035e" filled="f" stroked="t" strokeweight=".477497pt" strokecolor="#343434">
                <v:path arrowok="t"/>
              </v:shape>
            </v:group>
            <v:group style="position:absolute;left:10075;top:3035;width:1533;height:2" coordorigin="10075,3035" coordsize="1533,2">
              <v:shape style="position:absolute;left:10075;top:3035;width:1533;height:2" coordorigin="10075,3035" coordsize="1533,0" path="m10075,3035l11608,3035e" filled="f" stroked="t" strokeweight=".477497pt" strokecolor="#4F4F4F">
                <v:path arrowok="t"/>
              </v:shape>
            </v:group>
            <v:group style="position:absolute;left:263;top:3274;width:1132;height:2" coordorigin="263,3274" coordsize="1132,2">
              <v:shape style="position:absolute;left:263;top:3274;width:1132;height:2" coordorigin="263,3274" coordsize="1132,0" path="m263,3274l1394,3274e" filled="f" stroked="t" strokeweight=".477497pt" strokecolor="#545454">
                <v:path arrowok="t"/>
              </v:shape>
            </v:group>
            <v:group style="position:absolute;left:1337;top:3274;width:1800;height:2" coordorigin="1337,3274" coordsize="1800,2">
              <v:shape style="position:absolute;left:1337;top:3274;width:1800;height:2" coordorigin="1337,3274" coordsize="1800,0" path="m1337,3274l3137,3274e" filled="f" stroked="t" strokeweight=".716246pt" strokecolor="#5B5B5B">
                <v:path arrowok="t"/>
              </v:shape>
            </v:group>
            <v:group style="position:absolute;left:3080;top:3274;width:902;height:2" coordorigin="3080,3274" coordsize="902,2">
              <v:shape style="position:absolute;left:3080;top:3274;width:902;height:2" coordorigin="3080,3274" coordsize="902,0" path="m3080,3274l3982,3274e" filled="f" stroked="t" strokeweight=".477497pt" strokecolor="#383838">
                <v:path arrowok="t"/>
              </v:shape>
            </v:group>
            <v:group style="position:absolute;left:3834;top:3276;width:998;height:2" coordorigin="3834,3276" coordsize="998,2">
              <v:shape style="position:absolute;left:3834;top:3276;width:998;height:2" coordorigin="3834,3276" coordsize="998,0" path="m3834,3276l4832,3276e" filled="f" stroked="t" strokeweight=".954994pt" strokecolor="#676767">
                <v:path arrowok="t"/>
              </v:shape>
            </v:group>
            <v:group style="position:absolute;left:4360;top:3279;width:1351;height:2" coordorigin="4360,3279" coordsize="1351,2">
              <v:shape style="position:absolute;left:4360;top:3279;width:1351;height:2" coordorigin="4360,3279" coordsize="1351,0" path="m4360,3279l5711,3279e" filled="f" stroked="t" strokeweight=".477497pt" strokecolor="#4F4F4F">
                <v:path arrowok="t"/>
              </v:shape>
            </v:group>
            <v:group style="position:absolute;left:5654;top:3274;width:334;height:2" coordorigin="5654,3274" coordsize="334,2">
              <v:shape style="position:absolute;left:5654;top:3274;width:334;height:2" coordorigin="5654,3274" coordsize="334,0" path="m5654,3274l5988,3274e" filled="f" stroked="t" strokeweight=".477497pt" strokecolor="#3B3B3B">
                <v:path arrowok="t"/>
              </v:shape>
            </v:group>
            <v:group style="position:absolute;left:5931;top:3274;width:253;height:2" coordorigin="5931,3274" coordsize="253,2">
              <v:shape style="position:absolute;left:5931;top:3274;width:253;height:2" coordorigin="5931,3274" coordsize="253,0" path="m5931,3274l6184,3274e" filled="f" stroked="t" strokeweight=".477497pt" strokecolor="#282828">
                <v:path arrowok="t"/>
              </v:shape>
            </v:group>
            <v:group style="position:absolute;left:6126;top:3274;width:334;height:2" coordorigin="6126,3274" coordsize="334,2">
              <v:shape style="position:absolute;left:6126;top:3274;width:334;height:2" coordorigin="6126,3274" coordsize="334,0" path="m6126,3274l6461,3274e" filled="f" stroked="t" strokeweight=".477497pt" strokecolor="#3B3B3B">
                <v:path arrowok="t"/>
              </v:shape>
            </v:group>
            <v:group style="position:absolute;left:6379;top:3276;width:5229;height:2" coordorigin="6379,3276" coordsize="5229,2">
              <v:shape style="position:absolute;left:6379;top:3276;width:5229;height:2" coordorigin="6379,3276" coordsize="5229,0" path="m6379,3276l11608,3276e" filled="f" stroked="t" strokeweight=".716246pt" strokecolor="#575757">
                <v:path arrowok="t"/>
              </v:shape>
            </v:group>
            <v:group style="position:absolute;left:2894;top:3269;width:2;height:751" coordorigin="2894,3269" coordsize="2,751">
              <v:shape style="position:absolute;left:2894;top:3269;width:2;height:751" coordorigin="2894,3269" coordsize="0,751" path="m2894,4021l2894,3269e" filled="f" stroked="t" strokeweight=".477497pt" strokecolor="#282828">
                <v:path arrowok="t"/>
              </v:shape>
            </v:group>
            <v:group style="position:absolute;left:5959;top:3255;width:2;height:263" coordorigin="5959,3255" coordsize="2,263">
              <v:shape style="position:absolute;left:5959;top:3255;width:2;height:263" coordorigin="5959,3255" coordsize="0,263" path="m5959,3518l5959,3255e" filled="f" stroked="t" strokeweight=".238749pt" strokecolor="#2F2F2F">
                <v:path arrowok="t"/>
              </v:shape>
            </v:group>
            <v:group style="position:absolute;left:2889;top:3700;width:2058;height:2" coordorigin="2889,3700" coordsize="2058,2">
              <v:shape style="position:absolute;left:2889;top:3700;width:2058;height:2" coordorigin="2889,3700" coordsize="2058,0" path="m2889,3700l4947,3700e" filled="f" stroked="t" strokeweight=".716246pt" strokecolor="#606060">
                <v:path arrowok="t"/>
              </v:shape>
            </v:group>
            <v:group style="position:absolute;left:5959;top:3709;width:1394;height:2" coordorigin="5959,3709" coordsize="1394,2">
              <v:shape style="position:absolute;left:5959;top:3709;width:1394;height:2" coordorigin="5959,3709" coordsize="1394,0" path="m5959,3709l7353,3709e" filled="f" stroked="t" strokeweight=".238749pt" strokecolor="#232323">
                <v:path arrowok="t"/>
              </v:shape>
            </v:group>
            <v:group style="position:absolute;left:5959;top:3518;width:2;height:507" coordorigin="5959,3518" coordsize="2,507">
              <v:shape style="position:absolute;left:5959;top:3518;width:2;height:507" coordorigin="5959,3518" coordsize="0,507" path="m5959,4025l5959,3518e" filled="f" stroked="t" strokeweight=".238749pt" strokecolor="#838383">
                <v:path arrowok="t"/>
              </v:shape>
            </v:group>
            <v:group style="position:absolute;left:7353;top:3709;width:2750;height:2" coordorigin="7353,3709" coordsize="2750,2">
              <v:shape style="position:absolute;left:7353;top:3709;width:2750;height:2" coordorigin="7353,3709" coordsize="2750,0" path="m7353,3709l10104,3709e" filled="f" stroked="t" strokeweight=".238749pt" strokecolor="#000000">
                <v:path arrowok="t"/>
              </v:shape>
            </v:group>
            <v:group style="position:absolute;left:10104;top:3709;width:1504;height:2" coordorigin="10104,3709" coordsize="1504,2">
              <v:shape style="position:absolute;left:10104;top:3709;width:1504;height:2" coordorigin="10104,3709" coordsize="1504,0" path="m10104,3709l11608,3709e" filled="f" stroked="t" strokeweight=".238749pt" strokecolor="#606060">
                <v:path arrowok="t"/>
              </v:shape>
            </v:group>
            <v:group style="position:absolute;left:263;top:4011;width:482;height:2" coordorigin="263,4011" coordsize="482,2">
              <v:shape style="position:absolute;left:263;top:4011;width:482;height:2" coordorigin="263,4011" coordsize="482,0" path="m263,4011l745,4011e" filled="f" stroked="t" strokeweight=".716246pt" strokecolor="#676767">
                <v:path arrowok="t"/>
              </v:shape>
            </v:group>
            <v:group style="position:absolute;left:688;top:4011;width:344;height:2" coordorigin="688,4011" coordsize="344,2">
              <v:shape style="position:absolute;left:688;top:4011;width:344;height:2" coordorigin="688,4011" coordsize="344,0" path="m688,4011l1031,4011e" filled="f" stroked="t" strokeweight=".477497pt" strokecolor="#3F3F3F">
                <v:path arrowok="t"/>
              </v:shape>
            </v:group>
            <v:group style="position:absolute;left:974;top:4011;width:420;height:2" coordorigin="974,4011" coordsize="420,2">
              <v:shape style="position:absolute;left:974;top:4011;width:420;height:2" coordorigin="974,4011" coordsize="420,0" path="m974,4011l1394,4011e" filled="f" stroked="t" strokeweight=".477497pt" strokecolor="#282828">
                <v:path arrowok="t"/>
              </v:shape>
            </v:group>
            <v:group style="position:absolute;left:1337;top:4013;width:1590;height:2" coordorigin="1337,4013" coordsize="1590,2">
              <v:shape style="position:absolute;left:1337;top:4013;width:1590;height:2" coordorigin="1337,4013" coordsize="1590,0" path="m1337,4013l2927,4013e" filled="f" stroked="t" strokeweight=".954994pt" strokecolor="#606060">
                <v:path arrowok="t"/>
              </v:shape>
            </v:group>
            <v:group style="position:absolute;left:2855;top:4006;width:2278;height:2" coordorigin="2855,4006" coordsize="2278,2">
              <v:shape style="position:absolute;left:2855;top:4006;width:2278;height:2" coordorigin="2855,4006" coordsize="2278,0" path="m2855,4006l5133,4006e" filled="f" stroked="t" strokeweight="1.193743pt" strokecolor="#3B3B3B">
                <v:path arrowok="t"/>
              </v:shape>
            </v:group>
            <v:group style="position:absolute;left:4140;top:4006;width:7468;height:2" coordorigin="4140,4006" coordsize="7468,2">
              <v:shape style="position:absolute;left:4140;top:4006;width:7468;height:2" coordorigin="4140,4006" coordsize="7468,0" path="m4140,4006l11608,4006e" filled="f" stroked="t" strokeweight=".716246pt" strokecolor="#575757">
                <v:path arrowok="t"/>
              </v:shape>
            </v:group>
            <v:group style="position:absolute;left:1337;top:4289;width:611;height:2" coordorigin="1337,4289" coordsize="611,2">
              <v:shape style="position:absolute;left:1337;top:4289;width:611;height:2" coordorigin="1337,4289" coordsize="611,0" path="m1337,4289l1948,4289e" filled="f" stroked="t" strokeweight=".477497pt" strokecolor="#3F3F3F">
                <v:path arrowok="t"/>
              </v:shape>
            </v:group>
            <v:group style="position:absolute;left:1931;top:4001;width:2;height:292" coordorigin="1931,4001" coordsize="2,292">
              <v:shape style="position:absolute;left:1931;top:4001;width:2;height:292" coordorigin="1931,4001" coordsize="0,292" path="m1931,4293l1931,4001e" filled="f" stroked="t" strokeweight=".954994pt" strokecolor="#606060">
                <v:path arrowok="t"/>
              </v:shape>
            </v:group>
            <v:group style="position:absolute;left:263;top:4286;width:3161;height:2" coordorigin="263,4286" coordsize="3161,2">
              <v:shape style="position:absolute;left:263;top:4286;width:3161;height:2" coordorigin="263,4286" coordsize="3161,0" path="m263,4286l3424,4286e" filled="f" stroked="t" strokeweight=".716246pt" strokecolor="#5B5B5B">
                <v:path arrowok="t"/>
              </v:shape>
            </v:group>
            <v:group style="position:absolute;left:3366;top:4289;width:616;height:2" coordorigin="3366,4289" coordsize="616,2">
              <v:shape style="position:absolute;left:3366;top:4289;width:616;height:2" coordorigin="3366,4289" coordsize="616,0" path="m3366,4289l3982,4289e" filled="f" stroked="t" strokeweight=".477497pt" strokecolor="#2B2B2B">
                <v:path arrowok="t"/>
              </v:shape>
            </v:group>
            <v:group style="position:absolute;left:3925;top:4289;width:353;height:2" coordorigin="3925,4289" coordsize="353,2">
              <v:shape style="position:absolute;left:3925;top:4289;width:353;height:2" coordorigin="3925,4289" coordsize="353,0" path="m3925,4289l4278,4289e" filled="f" stroked="t" strokeweight=".477497pt" strokecolor="#444444">
                <v:path arrowok="t"/>
              </v:shape>
            </v:group>
            <v:group style="position:absolute;left:4221;top:4286;width:4966;height:2" coordorigin="4221,4286" coordsize="4966,2">
              <v:shape style="position:absolute;left:4221;top:4286;width:4966;height:2" coordorigin="4221,4286" coordsize="4966,0" path="m4221,4286l9187,4286e" filled="f" stroked="t" strokeweight=".954994pt" strokecolor="#606060">
                <v:path arrowok="t"/>
              </v:shape>
            </v:group>
            <v:group style="position:absolute;left:8972;top:4284;width:1160;height:2" coordorigin="8972,4284" coordsize="1160,2">
              <v:shape style="position:absolute;left:8972;top:4284;width:1160;height:2" coordorigin="8972,4284" coordsize="1160,0" path="m8972,4284l10132,4284e" filled="f" stroked="t" strokeweight=".477497pt" strokecolor="#444444">
                <v:path arrowok="t"/>
              </v:shape>
            </v:group>
            <v:group style="position:absolute;left:10075;top:4284;width:1538;height:2" coordorigin="10075,4284" coordsize="1538,2">
              <v:shape style="position:absolute;left:10075;top:4284;width:1538;height:2" coordorigin="10075,4284" coordsize="1538,0" path="m10075,4284l11613,4284e" filled="f" stroked="t" strokeweight=".954994pt" strokecolor="#676767">
                <v:path arrowok="t"/>
              </v:shape>
            </v:group>
            <v:group style="position:absolute;left:270;top:4241;width:2;height:321" coordorigin="270,4241" coordsize="2,321">
              <v:shape style="position:absolute;left:270;top:4241;width:2;height:321" coordorigin="270,4241" coordsize="0,321" path="m270,4561l270,4241e" filled="f" stroked="t" strokeweight=".477497pt" strokecolor="#484848">
                <v:path arrowok="t"/>
              </v:shape>
            </v:group>
            <v:group style="position:absolute;left:1927;top:4001;width:2;height:5318" coordorigin="1927,4001" coordsize="2,5318">
              <v:shape style="position:absolute;left:1927;top:4001;width:2;height:5318" coordorigin="1927,4001" coordsize="0,5318" path="m1927,9319l1927,4001e" filled="f" stroked="t" strokeweight=".716246pt" strokecolor="#545454">
                <v:path arrowok="t"/>
              </v:shape>
            </v:group>
            <v:group style="position:absolute;left:1920;top:4528;width:4068;height:2" coordorigin="1920,4528" coordsize="4068,2">
              <v:shape style="position:absolute;left:1920;top:4528;width:4068;height:2" coordorigin="1920,4528" coordsize="4068,0" path="m1920,4528l5988,4528e" filled="f" stroked="t" strokeweight=".716246pt" strokecolor="#606060">
                <v:path arrowok="t"/>
              </v:shape>
            </v:group>
            <v:group style="position:absolute;left:5931;top:4528;width:879;height:2" coordorigin="5931,4528" coordsize="879,2">
              <v:shape style="position:absolute;left:5931;top:4528;width:879;height:2" coordorigin="5931,4528" coordsize="879,0" path="m5931,4528l6809,4528e" filled="f" stroked="t" strokeweight=".477497pt" strokecolor="#3F3F3F">
                <v:path arrowok="t"/>
              </v:shape>
            </v:group>
            <v:group style="position:absolute;left:6723;top:4525;width:4890;height:2" coordorigin="6723,4525" coordsize="4890,2">
              <v:shape style="position:absolute;left:6723;top:4525;width:4890;height:2" coordorigin="6723,4525" coordsize="4890,0" path="m6723,4525l11613,4525e" filled="f" stroked="t" strokeweight=".716246pt" strokecolor="#606060">
                <v:path arrowok="t"/>
              </v:shape>
            </v:group>
            <v:group style="position:absolute;left:11608;top:4241;width:2;height:3681" coordorigin="11608,4241" coordsize="2,3681">
              <v:shape style="position:absolute;left:11608;top:4241;width:2;height:3681" coordorigin="11608,4241" coordsize="0,3681" path="m11608,7921l11608,4241e" filled="f" stroked="t" strokeweight=".954994pt" strokecolor="#676767">
                <v:path arrowok="t"/>
              </v:shape>
            </v:group>
            <v:group style="position:absolute;left:272;top:4504;width:2;height:799" coordorigin="272,4504" coordsize="2,799">
              <v:shape style="position:absolute;left:272;top:4504;width:2;height:799" coordorigin="272,4504" coordsize="0,799" path="m272,5303l272,4504e" filled="f" stroked="t" strokeweight=".477497pt" strokecolor="#343434">
                <v:path arrowok="t"/>
              </v:shape>
            </v:group>
            <v:group style="position:absolute;left:3958;top:4523;width:2;height:780" coordorigin="3958,4523" coordsize="2,780">
              <v:shape style="position:absolute;left:3958;top:4523;width:2;height:780" coordorigin="3958,4523" coordsize="0,780" path="m3958,5303l3958,4523e" filled="f" stroked="t" strokeweight=".477497pt" strokecolor="#2F2F2F">
                <v:path arrowok="t"/>
              </v:shape>
            </v:group>
            <v:group style="position:absolute;left:6780;top:4528;width:2;height:483" coordorigin="6780,4528" coordsize="2,483">
              <v:shape style="position:absolute;left:6780;top:4528;width:2;height:483" coordorigin="6780,4528" coordsize="0,483" path="m6780,5011l6780,4528e" filled="f" stroked="t" strokeweight=".238749pt" strokecolor="#444444">
                <v:path arrowok="t"/>
              </v:shape>
            </v:group>
            <v:group style="position:absolute;left:3954;top:5014;width:2235;height:2" coordorigin="3954,5014" coordsize="2235,2">
              <v:shape style="position:absolute;left:3954;top:5014;width:2235;height:2" coordorigin="3954,5014" coordsize="2235,0" path="m3954,5014l6188,5014e" filled="f" stroked="t" strokeweight=".716246pt" strokecolor="#606060">
                <v:path arrowok="t"/>
              </v:shape>
            </v:group>
            <v:group style="position:absolute;left:6126;top:5014;width:1256;height:2" coordorigin="6126,5014" coordsize="1256,2">
              <v:shape style="position:absolute;left:6126;top:5014;width:1256;height:2" coordorigin="6126,5014" coordsize="1256,0" path="m6126,5014l7382,5014e" filled="f" stroked="t" strokeweight=".477497pt" strokecolor="#4B4B4B">
                <v:path arrowok="t"/>
              </v:shape>
            </v:group>
            <v:group style="position:absolute;left:7325;top:5014;width:1867;height:2" coordorigin="7325,5014" coordsize="1867,2">
              <v:shape style="position:absolute;left:7325;top:5014;width:1867;height:2" coordorigin="7325,5014" coordsize="1867,0" path="m7325,5014l9192,5014e" filled="f" stroked="t" strokeweight=".954994pt" strokecolor="#676767">
                <v:path arrowok="t"/>
              </v:shape>
            </v:group>
            <v:group style="position:absolute;left:8972;top:5011;width:1160;height:2" coordorigin="8972,5011" coordsize="1160,2">
              <v:shape style="position:absolute;left:8972;top:5011;width:1160;height:2" coordorigin="8972,5011" coordsize="1160,0" path="m8972,5011l10132,5011e" filled="f" stroked="t" strokeweight=".477497pt" strokecolor="#4B4B4B">
                <v:path arrowok="t"/>
              </v:shape>
            </v:group>
            <v:group style="position:absolute;left:10075;top:5011;width:1538;height:2" coordorigin="10075,5011" coordsize="1538,2">
              <v:shape style="position:absolute;left:10075;top:5011;width:1538;height:2" coordorigin="10075,5011" coordsize="1538,0" path="m10075,5011l11613,5011e" filled="f" stroked="t" strokeweight=".954994pt" strokecolor="#747474">
                <v:path arrowok="t"/>
              </v:shape>
            </v:group>
            <v:group style="position:absolute;left:1924;top:4973;width:2;height:330" coordorigin="1924,4973" coordsize="2,330">
              <v:shape style="position:absolute;left:1924;top:4973;width:2;height:330" coordorigin="1924,4973" coordsize="0,330" path="m1924,5303l1924,4973e" filled="f" stroked="t" strokeweight=".477497pt" strokecolor="#3B3B3B">
                <v:path arrowok="t"/>
              </v:shape>
            </v:group>
            <v:group style="position:absolute;left:6403;top:5255;width:406;height:2" coordorigin="6403,5255" coordsize="406,2">
              <v:shape style="position:absolute;left:6403;top:5255;width:406;height:2" coordorigin="6403,5255" coordsize="406,0" path="m6403,5255l6809,5255e" filled="f" stroked="t" strokeweight=".477497pt" strokecolor="#484848">
                <v:path arrowok="t"/>
              </v:shape>
            </v:group>
            <v:group style="position:absolute;left:3954;top:5253;width:7659;height:2" coordorigin="3954,5253" coordsize="7659,2">
              <v:shape style="position:absolute;left:3954;top:5253;width:7659;height:2" coordorigin="3954,5253" coordsize="7659,0" path="m3954,5253l11613,5253e" filled="f" stroked="t" strokeweight=".716246pt" strokecolor="#606060">
                <v:path arrowok="t"/>
              </v:shape>
            </v:group>
            <v:group style="position:absolute;left:8681;top:5253;width:1452;height:2" coordorigin="8681,5253" coordsize="1452,2">
              <v:shape style="position:absolute;left:8681;top:5253;width:1452;height:2" coordorigin="8681,5253" coordsize="1452,0" path="m8681,5253l10132,5253e" filled="f" stroked="t" strokeweight=".477497pt" strokecolor="#484848">
                <v:path arrowok="t"/>
              </v:shape>
            </v:group>
            <v:group style="position:absolute;left:275;top:5246;width:2;height:6854" coordorigin="275,5246" coordsize="2,6854">
              <v:shape style="position:absolute;left:275;top:5246;width:2;height:6854" coordorigin="275,5246" coordsize="0,6854" path="m275,12100l275,5246e" filled="f" stroked="t" strokeweight=".954994pt" strokecolor="#606060">
                <v:path arrowok="t"/>
              </v:shape>
            </v:group>
            <v:group style="position:absolute;left:3961;top:5246;width:2;height:780" coordorigin="3961,5246" coordsize="2,780">
              <v:shape style="position:absolute;left:3961;top:5246;width:2;height:780" coordorigin="3961,5246" coordsize="0,780" path="m3961,6026l3961,5246e" filled="f" stroked="t" strokeweight=".477497pt" strokecolor="#444444">
                <v:path arrowok="t"/>
              </v:shape>
            </v:group>
            <v:group style="position:absolute;left:3954;top:5497;width:2507;height:2" coordorigin="3954,5497" coordsize="2507,2">
              <v:shape style="position:absolute;left:3954;top:5497;width:2507;height:2" coordorigin="3954,5497" coordsize="2507,0" path="m3954,5497l6461,5497e" filled="f" stroked="t" strokeweight=".477497pt" strokecolor="#4F4F4F">
                <v:path arrowok="t"/>
              </v:shape>
            </v:group>
            <v:group style="position:absolute;left:6351;top:5497;width:1270;height:2" coordorigin="6351,5497" coordsize="1270,2">
              <v:shape style="position:absolute;left:6351;top:5497;width:1270;height:2" coordorigin="6351,5497" coordsize="1270,0" path="m6351,5497l7621,5497e" filled="f" stroked="t" strokeweight=".954994pt" strokecolor="#676767">
                <v:path arrowok="t"/>
              </v:shape>
            </v:group>
            <v:group style="position:absolute;left:7325;top:5495;width:869;height:2" coordorigin="7325,5495" coordsize="869,2">
              <v:shape style="position:absolute;left:7325;top:5495;width:869;height:2" coordorigin="7325,5495" coordsize="869,0" path="m7325,5495l8194,5495e" filled="f" stroked="t" strokeweight=".716246pt" strokecolor="#545454">
                <v:path arrowok="t"/>
              </v:shape>
            </v:group>
            <v:group style="position:absolute;left:8137;top:5495;width:893;height:2" coordorigin="8137,5495" coordsize="893,2">
              <v:shape style="position:absolute;left:8137;top:5495;width:893;height:2" coordorigin="8137,5495" coordsize="893,0" path="m8137,5495l9029,5495e" filled="f" stroked="t" strokeweight=".477497pt" strokecolor="#343434">
                <v:path arrowok="t"/>
              </v:shape>
            </v:group>
            <v:group style="position:absolute;left:8972;top:5495;width:1160;height:2" coordorigin="8972,5495" coordsize="1160,2">
              <v:shape style="position:absolute;left:8972;top:5495;width:1160;height:2" coordorigin="8972,5495" coordsize="1160,0" path="m8972,5495l10132,5495e" filled="f" stroked="t" strokeweight=".954994pt" strokecolor="#5B5B5B">
                <v:path arrowok="t"/>
              </v:shape>
            </v:group>
            <v:group style="position:absolute;left:10075;top:5495;width:1542;height:2" coordorigin="10075,5495" coordsize="1542,2">
              <v:shape style="position:absolute;left:10075;top:5495;width:1542;height:2" coordorigin="10075,5495" coordsize="1542,0" path="m10075,5495l11618,5495e" filled="f" stroked="t" strokeweight=".477497pt" strokecolor="#4B4B4B">
                <v:path arrowok="t"/>
              </v:shape>
            </v:group>
            <v:group style="position:absolute;left:1920;top:5739;width:998;height:2" coordorigin="1920,5739" coordsize="998,2">
              <v:shape style="position:absolute;left:1920;top:5739;width:998;height:2" coordorigin="1920,5739" coordsize="998,0" path="m1920,5739l2918,5739e" filled="f" stroked="t" strokeweight=".477497pt" strokecolor="#343434">
                <v:path arrowok="t"/>
              </v:shape>
            </v:group>
            <v:group style="position:absolute;left:2860;top:5739;width:277;height:2" coordorigin="2860,5739" coordsize="277,2">
              <v:shape style="position:absolute;left:2860;top:5739;width:277;height:2" coordorigin="2860,5739" coordsize="277,0" path="m2860,5739l3137,5739e" filled="f" stroked="t" strokeweight=".477497pt" strokecolor="#484848">
                <v:path arrowok="t"/>
              </v:shape>
            </v:group>
            <v:group style="position:absolute;left:3056;top:5739;width:4297;height:2" coordorigin="3056,5739" coordsize="4297,2">
              <v:shape style="position:absolute;left:3056;top:5739;width:4297;height:2" coordorigin="3056,5739" coordsize="4297,0" path="m3056,5739l7353,5739e" filled="f" stroked="t" strokeweight=".716246pt" strokecolor="#575757">
                <v:path arrowok="t"/>
              </v:shape>
            </v:group>
            <v:group style="position:absolute;left:6752;top:5734;width:630;height:2" coordorigin="6752,5734" coordsize="630,2">
              <v:shape style="position:absolute;left:6752;top:5734;width:630;height:2" coordorigin="6752,5734" coordsize="630,0" path="m6752,5734l7382,5734e" filled="f" stroked="t" strokeweight=".954994pt" strokecolor="#6B6B6B">
                <v:path arrowok="t"/>
              </v:shape>
            </v:group>
            <v:group style="position:absolute;left:7325;top:5736;width:1070;height:2" coordorigin="7325,5736" coordsize="1070,2">
              <v:shape style="position:absolute;left:7325;top:5736;width:1070;height:2" coordorigin="7325,5736" coordsize="1070,0" path="m7325,5736l8394,5736e" filled="f" stroked="t" strokeweight=".477497pt" strokecolor="#444444">
                <v:path arrowok="t"/>
              </v:shape>
            </v:group>
            <v:group style="position:absolute;left:8337;top:5736;width:3280;height:2" coordorigin="8337,5736" coordsize="3280,2">
              <v:shape style="position:absolute;left:8337;top:5736;width:3280;height:2" coordorigin="8337,5736" coordsize="3280,0" path="m8337,5736l11618,5736e" filled="f" stroked="t" strokeweight=".716246pt" strokecolor="#606060">
                <v:path arrowok="t"/>
              </v:shape>
            </v:group>
            <v:group style="position:absolute;left:263;top:5978;width:1686;height:2" coordorigin="263,5978" coordsize="1686,2">
              <v:shape style="position:absolute;left:263;top:5978;width:1686;height:2" coordorigin="263,5978" coordsize="1686,0" path="m263,5978l1948,5978e" filled="f" stroked="t" strokeweight=".716246pt" strokecolor="#606060">
                <v:path arrowok="t"/>
              </v:shape>
            </v:group>
            <v:group style="position:absolute;left:1927;top:5557;width:2;height:1905" coordorigin="1927,5557" coordsize="2,1905">
              <v:shape style="position:absolute;left:1927;top:5557;width:2;height:1905" coordorigin="1927,5557" coordsize="0,1905" path="m1927,7462l1927,5557e" filled="f" stroked="t" strokeweight=".954994pt" strokecolor="#676767">
                <v:path arrowok="t"/>
              </v:shape>
            </v:group>
            <v:group style="position:absolute;left:1877;top:5978;width:1547;height:2" coordorigin="1877,5978" coordsize="1547,2">
              <v:shape style="position:absolute;left:1877;top:5978;width:1547;height:2" coordorigin="1877,5978" coordsize="1547,0" path="m1877,5978l3424,5978e" filled="f" stroked="t" strokeweight=".477497pt" strokecolor="#444444">
                <v:path arrowok="t"/>
              </v:shape>
            </v:group>
            <v:group style="position:absolute;left:3209;top:5976;width:4985;height:2" coordorigin="3209,5976" coordsize="4985,2">
              <v:shape style="position:absolute;left:3209;top:5976;width:4985;height:2" coordorigin="3209,5976" coordsize="4985,0" path="m3209,5976l8194,5976e" filled="f" stroked="t" strokeweight=".716246pt" strokecolor="#5B5B5B">
                <v:path arrowok="t"/>
              </v:shape>
            </v:group>
            <v:group style="position:absolute;left:8137;top:5973;width:602;height:2" coordorigin="8137,5973" coordsize="602,2">
              <v:shape style="position:absolute;left:8137;top:5973;width:602;height:2" coordorigin="8137,5973" coordsize="602,0" path="m8137,5973l8738,5973e" filled="f" stroked="t" strokeweight=".477497pt" strokecolor="#3B3B3B">
                <v:path arrowok="t"/>
              </v:shape>
            </v:group>
            <v:group style="position:absolute;left:8681;top:5976;width:2937;height:2" coordorigin="8681,5976" coordsize="2937,2">
              <v:shape style="position:absolute;left:8681;top:5976;width:2937;height:2" coordorigin="8681,5976" coordsize="2937,0" path="m8681,5976l11618,5976e" filled="f" stroked="t" strokeweight=".716246pt" strokecolor="#606060">
                <v:path arrowok="t"/>
              </v:shape>
            </v:group>
            <v:group style="position:absolute;left:3963;top:5954;width:2;height:522" coordorigin="3963,5954" coordsize="2,522">
              <v:shape style="position:absolute;left:3963;top:5954;width:2;height:522" coordorigin="3963,5954" coordsize="0,522" path="m3963,6476l3963,5954e" filled="f" stroked="t" strokeweight=".477497pt" strokecolor="#2B2B2B">
                <v:path arrowok="t"/>
              </v:shape>
            </v:group>
            <v:group style="position:absolute;left:6780;top:5983;width:2;height:263" coordorigin="6780,5983" coordsize="2,263">
              <v:shape style="position:absolute;left:6780;top:5983;width:2;height:263" coordorigin="6780,5983" coordsize="0,263" path="m6780,6246l6780,5983e" filled="f" stroked="t" strokeweight=".238749pt" strokecolor="#747474">
                <v:path arrowok="t"/>
              </v:shape>
            </v:group>
            <v:group style="position:absolute;left:1915;top:6452;width:1222;height:2" coordorigin="1915,6452" coordsize="1222,2">
              <v:shape style="position:absolute;left:1915;top:6452;width:1222;height:2" coordorigin="1915,6452" coordsize="1222,0" path="m1915,6452l3137,6452e" filled="f" stroked="t" strokeweight=".954994pt" strokecolor="#606060">
                <v:path arrowok="t"/>
              </v:shape>
            </v:group>
            <v:group style="position:absolute;left:6780;top:6246;width:2;height:81" coordorigin="6780,6246" coordsize="2,81">
              <v:shape style="position:absolute;left:6780;top:6246;width:2;height:81" coordorigin="6780,6246" coordsize="0,81" path="m6780,6328l6780,6246e" filled="f" stroked="t" strokeweight=".238749pt" strokecolor="#000000">
                <v:path arrowok="t"/>
              </v:shape>
            </v:group>
            <v:group style="position:absolute;left:1910;top:6328;width:2;height:110" coordorigin="1910,6328" coordsize="2,110">
              <v:shape style="position:absolute;left:1910;top:6328;width:2;height:110" coordorigin="1910,6328" coordsize="0,110" path="m1910,6438l1910,6328e" filled="f" stroked="t" strokeweight=".716246pt" strokecolor="#777777">
                <v:path arrowok="t"/>
              </v:shape>
            </v:group>
            <v:group style="position:absolute;left:3080;top:6452;width:1199;height:2" coordorigin="3080,6452" coordsize="1199,2">
              <v:shape style="position:absolute;left:3080;top:6452;width:1199;height:2" coordorigin="3080,6452" coordsize="1199,0" path="m3080,6452l4278,6452e" filled="f" stroked="t" strokeweight=".477497pt" strokecolor="#3B3B3B">
                <v:path arrowok="t"/>
              </v:shape>
            </v:group>
            <v:group style="position:absolute;left:5654;top:6452;width:1199;height:2" coordorigin="5654,6452" coordsize="1199,2">
              <v:shape style="position:absolute;left:5654;top:6452;width:1199;height:2" coordorigin="5654,6452" coordsize="1199,0" path="m5654,6452l6852,6452e" filled="f" stroked="t" strokeweight=".477497pt" strokecolor="#444444">
                <v:path arrowok="t"/>
              </v:shape>
            </v:group>
            <v:group style="position:absolute;left:6780;top:6328;width:2;height:594" coordorigin="6780,6328" coordsize="2,594">
              <v:shape style="position:absolute;left:6780;top:6328;width:2;height:594" coordorigin="6780,6328" coordsize="0,594" path="m6780,6921l6780,6328e" filled="f" stroked="t" strokeweight=".238749pt" strokecolor="#6B6B6B">
                <v:path arrowok="t"/>
              </v:shape>
            </v:group>
            <v:group style="position:absolute;left:4221;top:6450;width:7396;height:2" coordorigin="4221,6450" coordsize="7396,2">
              <v:shape style="position:absolute;left:4221;top:6450;width:7396;height:2" coordorigin="4221,6450" coordsize="7396,0" path="m4221,6450l11618,6450e" filled="f" stroked="t" strokeweight=".716246pt" strokecolor="#606060">
                <v:path arrowok="t"/>
              </v:shape>
            </v:group>
            <v:group style="position:absolute;left:3961;top:6404;width:2;height:531" coordorigin="3961,6404" coordsize="2,531">
              <v:shape style="position:absolute;left:3961;top:6404;width:2;height:531" coordorigin="3961,6404" coordsize="0,531" path="m3961,6935l3961,6404e" filled="f" stroked="t" strokeweight=".954994pt" strokecolor="#606060">
                <v:path arrowok="t"/>
              </v:shape>
            </v:group>
            <v:group style="position:absolute;left:1920;top:6926;width:998;height:2" coordorigin="1920,6926" coordsize="998,2">
              <v:shape style="position:absolute;left:1920;top:6926;width:998;height:2" coordorigin="1920,6926" coordsize="998,0" path="m1920,6926l2918,6926e" filled="f" stroked="t" strokeweight=".477497pt" strokecolor="#3B3B3B">
                <v:path arrowok="t"/>
              </v:shape>
            </v:group>
            <v:group style="position:absolute;left:2860;top:6926;width:277;height:2" coordorigin="2860,6926" coordsize="277,2">
              <v:shape style="position:absolute;left:2860;top:6926;width:277;height:2" coordorigin="2860,6926" coordsize="277,0" path="m2860,6926l3137,6926e" filled="f" stroked="t" strokeweight=".477497pt" strokecolor="#4F4F4F">
                <v:path arrowok="t"/>
              </v:shape>
            </v:group>
            <v:group style="position:absolute;left:3056;top:6923;width:1896;height:2" coordorigin="3056,6923" coordsize="1896,2">
              <v:shape style="position:absolute;left:3056;top:6923;width:1896;height:2" coordorigin="3056,6923" coordsize="1896,0" path="m3056,6923l4952,6923e" filled="f" stroked="t" strokeweight=".954994pt" strokecolor="#646464">
                <v:path arrowok="t"/>
              </v:shape>
            </v:group>
            <v:group style="position:absolute;left:4894;top:6923;width:1093;height:2" coordorigin="4894,6923" coordsize="1093,2">
              <v:shape style="position:absolute;left:4894;top:6923;width:1093;height:2" coordorigin="4894,6923" coordsize="1093,0" path="m4894,6923l5988,6923e" filled="f" stroked="t" strokeweight=".477497pt" strokecolor="#484848">
                <v:path arrowok="t"/>
              </v:shape>
            </v:group>
            <v:group style="position:absolute;left:5931;top:6923;width:5687;height:2" coordorigin="5931,6923" coordsize="5687,2">
              <v:shape style="position:absolute;left:5931;top:6923;width:5687;height:2" coordorigin="5931,6923" coordsize="5687,0" path="m5931,6923l11618,6923e" filled="f" stroked="t" strokeweight=".716246pt" strokecolor="#606060">
                <v:path arrowok="t"/>
              </v:shape>
            </v:group>
            <v:group style="position:absolute;left:8137;top:6921;width:602;height:2" coordorigin="8137,6921" coordsize="602,2">
              <v:shape style="position:absolute;left:8137;top:6921;width:602;height:2" coordorigin="8137,6921" coordsize="602,0" path="m8137,6921l8738,6921e" filled="f" stroked="t" strokeweight=".477497pt" strokecolor="#383838">
                <v:path arrowok="t"/>
              </v:shape>
            </v:group>
            <v:group style="position:absolute;left:267;top:7165;width:477;height:2" coordorigin="267,7165" coordsize="477,2">
              <v:shape style="position:absolute;left:267;top:7165;width:477;height:2" coordorigin="267,7165" coordsize="477,0" path="m267,7165l745,7165e" filled="f" stroked="t" strokeweight=".477497pt" strokecolor="#575757">
                <v:path arrowok="t"/>
              </v:shape>
            </v:group>
            <v:group style="position:absolute;left:272;top:6883;width:2;height:1029" coordorigin="272,6883" coordsize="2,1029">
              <v:shape style="position:absolute;left:272;top:6883;width:2;height:1029" coordorigin="272,6883" coordsize="0,1029" path="m272,7912l272,6883e" filled="f" stroked="t" strokeweight=".477497pt" strokecolor="#343434">
                <v:path arrowok="t"/>
              </v:shape>
            </v:group>
            <v:group style="position:absolute;left:611;top:7163;width:11011;height:2" coordorigin="611,7163" coordsize="11011,2">
              <v:shape style="position:absolute;left:611;top:7163;width:11011;height:2" coordorigin="611,7163" coordsize="11011,0" path="m611,7163l11622,7163e" filled="f" stroked="t" strokeweight=".716246pt" strokecolor="#5B5B5B">
                <v:path arrowok="t"/>
              </v:shape>
            </v:group>
            <v:group style="position:absolute;left:4894;top:7165;width:817;height:2" coordorigin="4894,7165" coordsize="817,2">
              <v:shape style="position:absolute;left:4894;top:7165;width:817;height:2" coordorigin="4894,7165" coordsize="817,0" path="m4894,7165l5711,7165e" filled="f" stroked="t" strokeweight=".477497pt" strokecolor="#484848">
                <v:path arrowok="t"/>
              </v:shape>
            </v:group>
            <v:group style="position:absolute;left:8137;top:7160;width:258;height:2" coordorigin="8137,7160" coordsize="258,2">
              <v:shape style="position:absolute;left:8137;top:7160;width:258;height:2" coordorigin="8137,7160" coordsize="258,0" path="m8137,7160l8394,7160e" filled="f" stroked="t" strokeweight=".477497pt" strokecolor="#3F3F3F">
                <v:path arrowok="t"/>
              </v:shape>
            </v:group>
            <v:group style="position:absolute;left:8337;top:7160;width:401;height:2" coordorigin="8337,7160" coordsize="401,2">
              <v:shape style="position:absolute;left:8337;top:7160;width:401;height:2" coordorigin="8337,7160" coordsize="401,0" path="m8337,7160l8738,7160e" filled="f" stroked="t" strokeweight=".477497pt" strokecolor="#282828">
                <v:path arrowok="t"/>
              </v:shape>
            </v:group>
            <v:group style="position:absolute;left:974;top:7639;width:420;height:2" coordorigin="974,7639" coordsize="420,2">
              <v:shape style="position:absolute;left:974;top:7639;width:420;height:2" coordorigin="974,7639" coordsize="420,0" path="m974,7639l1394,7639e" filled="f" stroked="t" strokeweight=".477497pt" strokecolor="#2F2F2F">
                <v:path arrowok="t"/>
              </v:shape>
            </v:group>
            <v:group style="position:absolute;left:1337;top:7639;width:611;height:2" coordorigin="1337,7639" coordsize="611,2">
              <v:shape style="position:absolute;left:1337;top:7639;width:611;height:2" coordorigin="1337,7639" coordsize="611,0" path="m1337,7639l1948,7639e" filled="f" stroked="t" strokeweight=".477497pt" strokecolor="#4B4B4B">
                <v:path arrowok="t"/>
              </v:shape>
            </v:group>
            <v:group style="position:absolute;left:267;top:7637;width:11350;height:2" coordorigin="267,7637" coordsize="11350,2">
              <v:shape style="position:absolute;left:267;top:7637;width:11350;height:2" coordorigin="267,7637" coordsize="11350,0" path="m267,7637l11618,7637e" filled="f" stroked="t" strokeweight=".716246pt" strokecolor="#5B5B5B">
                <v:path arrowok="t"/>
              </v:shape>
            </v:group>
            <v:group style="position:absolute;left:3925;top:7639;width:353;height:2" coordorigin="3925,7639" coordsize="353,2">
              <v:shape style="position:absolute;left:3925;top:7639;width:353;height:2" coordorigin="3925,7639" coordsize="353,0" path="m3925,7639l4278,7639e" filled="f" stroked="t" strokeweight=".477497pt" strokecolor="#3F3F3F">
                <v:path arrowok="t"/>
              </v:shape>
            </v:group>
            <v:group style="position:absolute;left:5931;top:7639;width:530;height:2" coordorigin="5931,7639" coordsize="530,2">
              <v:shape style="position:absolute;left:5931;top:7639;width:530;height:2" coordorigin="5931,7639" coordsize="530,0" path="m5931,7639l6461,7639e" filled="f" stroked="t" strokeweight=".477497pt" strokecolor="#343434">
                <v:path arrowok="t"/>
              </v:shape>
            </v:group>
            <v:group style="position:absolute;left:6752;top:7634;width:630;height:2" coordorigin="6752,7634" coordsize="630,2">
              <v:shape style="position:absolute;left:6752;top:7634;width:630;height:2" coordorigin="6752,7634" coordsize="630,0" path="m6752,7634l7382,7634e" filled="f" stroked="t" strokeweight=".477497pt" strokecolor="#3B3B3B">
                <v:path arrowok="t"/>
              </v:shape>
            </v:group>
            <v:group style="position:absolute;left:8972;top:7634;width:1160;height:2" coordorigin="8972,7634" coordsize="1160,2">
              <v:shape style="position:absolute;left:8972;top:7634;width:1160;height:2" coordorigin="8972,7634" coordsize="1160,0" path="m8972,7634l10132,7634e" filled="f" stroked="t" strokeweight=".477497pt" strokecolor="#444444">
                <v:path arrowok="t"/>
              </v:shape>
            </v:group>
            <v:group style="position:absolute;left:3966;top:7634;width:2;height:737" coordorigin="3966,7634" coordsize="2,737">
              <v:shape style="position:absolute;left:3966;top:7634;width:2;height:737" coordorigin="3966,7634" coordsize="0,737" path="m3966,8371l3966,7634e" filled="f" stroked="t" strokeweight=".954994pt" strokecolor="#606060">
                <v:path arrowok="t"/>
              </v:shape>
            </v:group>
            <v:group style="position:absolute;left:3954;top:7878;width:2855;height:2" coordorigin="3954,7878" coordsize="2855,2">
              <v:shape style="position:absolute;left:3954;top:7878;width:2855;height:2" coordorigin="3954,7878" coordsize="2855,0" path="m3954,7878l6809,7878e" filled="f" stroked="t" strokeweight=".716246pt" strokecolor="#5B5B5B">
                <v:path arrowok="t"/>
              </v:shape>
            </v:group>
            <v:group style="position:absolute;left:6752;top:7874;width:630;height:2" coordorigin="6752,7874" coordsize="630,2">
              <v:shape style="position:absolute;left:6752;top:7874;width:630;height:2" coordorigin="6752,7874" coordsize="630,0" path="m6752,7874l7382,7874e" filled="f" stroked="t" strokeweight=".477497pt" strokecolor="#444444">
                <v:path arrowok="t"/>
              </v:shape>
            </v:group>
            <v:group style="position:absolute;left:7325;top:7876;width:4293;height:2" coordorigin="7325,7876" coordsize="4293,2">
              <v:shape style="position:absolute;left:7325;top:7876;width:4293;height:2" coordorigin="7325,7876" coordsize="4293,0" path="m7325,7876l11618,7876e" filled="f" stroked="t" strokeweight=".716246pt" strokecolor="#646464">
                <v:path arrowok="t"/>
              </v:shape>
            </v:group>
            <v:group style="position:absolute;left:275;top:7854;width:2;height:531" coordorigin="275,7854" coordsize="2,531">
              <v:shape style="position:absolute;left:275;top:7854;width:2;height:531" coordorigin="275,7854" coordsize="0,531" path="m275,8386l275,7854e" filled="f" stroked="t" strokeweight=".716246pt" strokecolor="#545454">
                <v:path arrowok="t"/>
              </v:shape>
            </v:group>
            <v:group style="position:absolute;left:3958;top:8120;width:7659;height:2" coordorigin="3958,8120" coordsize="7659,2">
              <v:shape style="position:absolute;left:3958;top:8120;width:7659;height:2" coordorigin="3958,8120" coordsize="7659,0" path="m3958,8120l11618,8120e" filled="f" stroked="t" strokeweight=".716246pt" strokecolor="#606060">
                <v:path arrowok="t"/>
              </v:shape>
            </v:group>
            <v:group style="position:absolute;left:8337;top:8118;width:692;height:2" coordorigin="8337,8118" coordsize="692,2">
              <v:shape style="position:absolute;left:8337;top:8118;width:692;height:2" coordorigin="8337,8118" coordsize="692,0" path="m8337,8118l9029,8118e" filled="f" stroked="t" strokeweight=".477497pt" strokecolor="#383838">
                <v:path arrowok="t"/>
              </v:shape>
            </v:group>
            <v:group style="position:absolute;left:11615;top:7850;width:2;height:1948" coordorigin="11615,7850" coordsize="2,1948">
              <v:shape style="position:absolute;left:11615;top:7850;width:2;height:1948" coordorigin="11615,7850" coordsize="0,1948" path="m11615,9798l11615,7850e" filled="f" stroked="t" strokeweight=".477497pt" strokecolor="#545454">
                <v:path arrowok="t"/>
              </v:shape>
            </v:group>
            <v:group style="position:absolute;left:267;top:8362;width:477;height:2" coordorigin="267,8362" coordsize="477,2">
              <v:shape style="position:absolute;left:267;top:8362;width:477;height:2" coordorigin="267,8362" coordsize="477,0" path="m267,8362l745,8362e" filled="f" stroked="t" strokeweight=".477497pt" strokecolor="#575757">
                <v:path arrowok="t"/>
              </v:shape>
            </v:group>
            <v:group style="position:absolute;left:645;top:8362;width:1452;height:2" coordorigin="645,8362" coordsize="1452,2">
              <v:shape style="position:absolute;left:645;top:8362;width:1452;height:2" coordorigin="645,8362" coordsize="1452,0" path="m645,8362l2096,8362e" filled="f" stroked="t" strokeweight=".954994pt" strokecolor="#676767">
                <v:path arrowok="t"/>
              </v:shape>
            </v:group>
            <v:group style="position:absolute;left:1931;top:8103;width:2;height:2149" coordorigin="1931,8103" coordsize="2,2149">
              <v:shape style="position:absolute;left:1931;top:8103;width:2;height:2149" coordorigin="1931,8103" coordsize="0,2149" path="m1931,10252l1931,8103e" filled="f" stroked="t" strokeweight=".477497pt" strokecolor="#3F3F3F">
                <v:path arrowok="t"/>
              </v:shape>
            </v:group>
            <v:group style="position:absolute;left:1877;top:8362;width:1261;height:2" coordorigin="1877,8362" coordsize="1261,2">
              <v:shape style="position:absolute;left:1877;top:8362;width:1261;height:2" coordorigin="1877,8362" coordsize="1261,0" path="m1877,8362l3137,8362e" filled="f" stroked="t" strokeweight=".477497pt" strokecolor="#444444">
                <v:path arrowok="t"/>
              </v:shape>
            </v:group>
            <v:group style="position:absolute;left:3056;top:8359;width:2655;height:2" coordorigin="3056,8359" coordsize="2655,2">
              <v:shape style="position:absolute;left:3056;top:8359;width:2655;height:2" coordorigin="3056,8359" coordsize="2655,0" path="m3056,8359l5711,8359e" filled="f" stroked="t" strokeweight=".954994pt" strokecolor="#646464">
                <v:path arrowok="t"/>
              </v:shape>
            </v:group>
            <v:group style="position:absolute;left:5654;top:8357;width:530;height:2" coordorigin="5654,8357" coordsize="530,2">
              <v:shape style="position:absolute;left:5654;top:8357;width:530;height:2" coordorigin="5654,8357" coordsize="530,0" path="m5654,8357l6184,8357e" filled="f" stroked="t" strokeweight=".477497pt" strokecolor="#3B3B3B">
                <v:path arrowok="t"/>
              </v:shape>
            </v:group>
            <v:group style="position:absolute;left:6126;top:8359;width:2068;height:2" coordorigin="6126,8359" coordsize="2068,2">
              <v:shape style="position:absolute;left:6126;top:8359;width:2068;height:2" coordorigin="6126,8359" coordsize="2068,0" path="m6126,8359l8194,8359e" filled="f" stroked="t" strokeweight=".954994pt" strokecolor="#646464">
                <v:path arrowok="t"/>
              </v:shape>
            </v:group>
            <v:group style="position:absolute;left:8137;top:8357;width:893;height:2" coordorigin="8137,8357" coordsize="893,2">
              <v:shape style="position:absolute;left:8137;top:8357;width:893;height:2" coordorigin="8137,8357" coordsize="893,0" path="m8137,8357l9029,8357e" filled="f" stroked="t" strokeweight=".477497pt" strokecolor="#3B3B3B">
                <v:path arrowok="t"/>
              </v:shape>
            </v:group>
            <v:group style="position:absolute;left:8972;top:8357;width:2645;height:2" coordorigin="8972,8357" coordsize="2645,2">
              <v:shape style="position:absolute;left:8972;top:8357;width:2645;height:2" coordorigin="8972,8357" coordsize="2645,0" path="m8972,8357l11618,8357e" filled="f" stroked="t" strokeweight=".716246pt" strokecolor="#646464">
                <v:path arrowok="t"/>
              </v:shape>
            </v:group>
            <v:group style="position:absolute;left:267;top:9295;width:764;height:2" coordorigin="267,9295" coordsize="764,2">
              <v:shape style="position:absolute;left:267;top:9295;width:764;height:2" coordorigin="267,9295" coordsize="764,0" path="m267,9295l1031,9295e" filled="f" stroked="t" strokeweight=".477497pt" strokecolor="#5B5B5B">
                <v:path arrowok="t"/>
              </v:shape>
            </v:group>
            <v:group style="position:absolute;left:974;top:9295;width:420;height:2" coordorigin="974,9295" coordsize="420,2">
              <v:shape style="position:absolute;left:974;top:9295;width:420;height:2" coordorigin="974,9295" coordsize="420,0" path="m974,9295l1394,9295e" filled="f" stroked="t" strokeweight=".477497pt" strokecolor="#2F2F2F">
                <v:path arrowok="t"/>
              </v:shape>
            </v:group>
            <v:group style="position:absolute;left:1337;top:9295;width:611;height:2" coordorigin="1337,9295" coordsize="611,2">
              <v:shape style="position:absolute;left:1337;top:9295;width:611;height:2" coordorigin="1337,9295" coordsize="611,0" path="m1337,9295l1948,9295e" filled="f" stroked="t" strokeweight=".477497pt" strokecolor="#484848">
                <v:path arrowok="t"/>
              </v:shape>
            </v:group>
            <v:group style="position:absolute;left:1795;top:9295;width:1375;height:2" coordorigin="1795,9295" coordsize="1375,2">
              <v:shape style="position:absolute;left:1795;top:9295;width:1375;height:2" coordorigin="1795,9295" coordsize="1375,0" path="m1795,9295l3171,9295e" filled="f" stroked="t" strokeweight=".954994pt" strokecolor="#676767">
                <v:path arrowok="t"/>
              </v:shape>
            </v:group>
            <v:group style="position:absolute;left:3080;top:9295;width:1199;height:2" coordorigin="3080,9295" coordsize="1199,2">
              <v:shape style="position:absolute;left:3080;top:9295;width:1199;height:2" coordorigin="3080,9295" coordsize="1199,0" path="m3080,9295l4278,9295e" filled="f" stroked="t" strokeweight=".477497pt" strokecolor="#484848">
                <v:path arrowok="t"/>
              </v:shape>
            </v:group>
            <v:group style="position:absolute;left:4221;top:9293;width:2005;height:2" coordorigin="4221,9293" coordsize="2005,2">
              <v:shape style="position:absolute;left:4221;top:9293;width:2005;height:2" coordorigin="4221,9293" coordsize="2005,0" path="m4221,9293l6227,9293e" filled="f" stroked="t" strokeweight=".954994pt" strokecolor="#676767">
                <v:path arrowok="t"/>
              </v:shape>
            </v:group>
            <v:group style="position:absolute;left:6126;top:9293;width:683;height:2" coordorigin="6126,9293" coordsize="683,2">
              <v:shape style="position:absolute;left:6126;top:9293;width:683;height:2" coordorigin="6126,9293" coordsize="683,0" path="m6126,9293l6809,9293e" filled="f" stroked="t" strokeweight=".477497pt" strokecolor="#545454">
                <v:path arrowok="t"/>
              </v:shape>
            </v:group>
            <v:group style="position:absolute;left:6752;top:9290;width:630;height:2" coordorigin="6752,9290" coordsize="630,2">
              <v:shape style="position:absolute;left:6752;top:9290;width:630;height:2" coordorigin="6752,9290" coordsize="630,0" path="m6752,9290l7382,9290e" filled="f" stroked="t" strokeweight=".477497pt" strokecolor="#3F3F3F">
                <v:path arrowok="t"/>
              </v:shape>
            </v:group>
            <v:group style="position:absolute;left:7325;top:9290;width:4297;height:2" coordorigin="7325,9290" coordsize="4297,2">
              <v:shape style="position:absolute;left:7325;top:9290;width:4297;height:2" coordorigin="7325,9290" coordsize="4297,0" path="m7325,9290l11622,9290e" filled="f" stroked="t" strokeweight=".716246pt" strokecolor="#606060">
                <v:path arrowok="t"/>
              </v:shape>
            </v:group>
            <v:group style="position:absolute;left:8972;top:9290;width:1160;height:2" coordorigin="8972,9290" coordsize="1160,2">
              <v:shape style="position:absolute;left:8972;top:9290;width:1160;height:2" coordorigin="8972,9290" coordsize="1160,0" path="m8972,9290l10132,9290e" filled="f" stroked="t" strokeweight=".477497pt" strokecolor="#484848">
                <v:path arrowok="t"/>
              </v:shape>
            </v:group>
            <v:group style="position:absolute;left:267;top:10226;width:10085;height:2" coordorigin="267,10226" coordsize="10085,2">
              <v:shape style="position:absolute;left:267;top:10226;width:10085;height:2" coordorigin="267,10226" coordsize="10085,0" path="m267,10226l10352,10226e" filled="f" stroked="t" strokeweight=".716246pt" strokecolor="#606060">
                <v:path arrowok="t"/>
              </v:shape>
            </v:group>
            <v:group style="position:absolute;left:8137;top:10224;width:893;height:2" coordorigin="8137,10224" coordsize="893,2">
              <v:shape style="position:absolute;left:8137;top:10224;width:893;height:2" coordorigin="8137,10224" coordsize="893,0" path="m8137,10224l9029,10224e" filled="f" stroked="t" strokeweight=".477497pt" strokecolor="#383838">
                <v:path arrowok="t"/>
              </v:shape>
            </v:group>
            <v:group style="position:absolute;left:10075;top:10224;width:1552;height:2" coordorigin="10075,10224" coordsize="1552,2">
              <v:shape style="position:absolute;left:10075;top:10224;width:1552;height:2" coordorigin="10075,10224" coordsize="1552,0" path="m10075,10224l11627,10224e" filled="f" stroked="t" strokeweight=".477497pt" strokecolor="#4F4F4F">
                <v:path arrowok="t"/>
              </v:shape>
            </v:group>
            <v:group style="position:absolute;left:11620;top:9707;width:2;height:4308" coordorigin="11620,9707" coordsize="2,4308">
              <v:shape style="position:absolute;left:11620;top:9707;width:2;height:4308" coordorigin="11620,9707" coordsize="0,4308" path="m11620,14014l11620,9707e" filled="f" stroked="t" strokeweight=".954994pt" strokecolor="#6B6B6B">
                <v:path arrowok="t"/>
              </v:shape>
            </v:group>
            <v:group style="position:absolute;left:272;top:10468;width:1122;height:2" coordorigin="272,10468" coordsize="1122,2">
              <v:shape style="position:absolute;left:272;top:10468;width:1122;height:2" coordorigin="272,10468" coordsize="1122,0" path="m272,10468l1394,10468e" filled="f" stroked="t" strokeweight=".954994pt" strokecolor="#676767">
                <v:path arrowok="t"/>
              </v:shape>
            </v:group>
            <v:group style="position:absolute;left:1280;top:10470;width:1857;height:2" coordorigin="1280,10470" coordsize="1857,2">
              <v:shape style="position:absolute;left:1280;top:10470;width:1857;height:2" coordorigin="1280,10470" coordsize="1857,0" path="m1280,10470l3137,10470e" filled="f" stroked="t" strokeweight=".477497pt" strokecolor="#4F4F4F">
                <v:path arrowok="t"/>
              </v:shape>
            </v:group>
            <v:group style="position:absolute;left:1931;top:10147;width:2;height:3580" coordorigin="1931,10147" coordsize="2,3580">
              <v:shape style="position:absolute;left:1931;top:10147;width:2;height:3580" coordorigin="1931,10147" coordsize="0,3580" path="m1931,13727l1931,10147e" filled="f" stroked="t" strokeweight=".954994pt" strokecolor="#676767">
                <v:path arrowok="t"/>
              </v:shape>
            </v:group>
            <v:group style="position:absolute;left:2941;top:10465;width:2010;height:2" coordorigin="2941,10465" coordsize="2010,2">
              <v:shape style="position:absolute;left:2941;top:10465;width:2010;height:2" coordorigin="2941,10465" coordsize="2010,0" path="m2941,10465l4952,10465e" filled="f" stroked="t" strokeweight=".954994pt" strokecolor="#676767">
                <v:path arrowok="t"/>
              </v:shape>
            </v:group>
            <v:group style="position:absolute;left:4894;top:10468;width:817;height:2" coordorigin="4894,10468" coordsize="817,2">
              <v:shape style="position:absolute;left:4894;top:10468;width:817;height:2" coordorigin="4894,10468" coordsize="817,0" path="m4894,10468l5711,10468e" filled="f" stroked="t" strokeweight=".477497pt" strokecolor="#4B4B4B">
                <v:path arrowok="t"/>
              </v:shape>
            </v:group>
            <v:group style="position:absolute;left:5501;top:10465;width:6126;height:2" coordorigin="5501,10465" coordsize="6126,2">
              <v:shape style="position:absolute;left:5501;top:10465;width:6126;height:2" coordorigin="5501,10465" coordsize="6126,0" path="m5501,10465l11627,10465e" filled="f" stroked="t" strokeweight=".716246pt" strokecolor="#606060">
                <v:path arrowok="t"/>
              </v:shape>
            </v:group>
            <v:group style="position:absolute;left:8137;top:10463;width:602;height:2" coordorigin="8137,10463" coordsize="602,2">
              <v:shape style="position:absolute;left:8137;top:10463;width:602;height:2" coordorigin="8137,10463" coordsize="602,0" path="m8137,10463l8738,10463e" filled="f" stroked="t" strokeweight=".477497pt" strokecolor="#343434">
                <v:path arrowok="t"/>
              </v:shape>
            </v:group>
            <v:group style="position:absolute;left:8681;top:10463;width:349;height:2" coordorigin="8681,10463" coordsize="349,2">
              <v:shape style="position:absolute;left:8681;top:10463;width:349;height:2" coordorigin="8681,10463" coordsize="349,0" path="m8681,10463l9029,10463e" filled="f" stroked="t" strokeweight=".477497pt" strokecolor="#484848">
                <v:path arrowok="t"/>
              </v:shape>
            </v:group>
            <v:group style="position:absolute;left:272;top:10709;width:4006;height:2" coordorigin="272,10709" coordsize="4006,2">
              <v:shape style="position:absolute;left:272;top:10709;width:4006;height:2" coordorigin="272,10709" coordsize="4006,0" path="m272,10709l4278,10709e" filled="f" stroked="t" strokeweight=".716246pt" strokecolor="#606060">
                <v:path arrowok="t"/>
              </v:shape>
            </v:group>
            <v:group style="position:absolute;left:4221;top:10707;width:1490;height:2" coordorigin="4221,10707" coordsize="1490,2">
              <v:shape style="position:absolute;left:4221;top:10707;width:1490;height:2" coordorigin="4221,10707" coordsize="1490,0" path="m4221,10707l5711,10707e" filled="f" stroked="t" strokeweight=".477497pt" strokecolor="#484848">
                <v:path arrowok="t"/>
              </v:shape>
            </v:group>
            <v:group style="position:absolute;left:5615;top:10705;width:1767;height:2" coordorigin="5615,10705" coordsize="1767,2">
              <v:shape style="position:absolute;left:5615;top:10705;width:1767;height:2" coordorigin="5615,10705" coordsize="1767,0" path="m5615,10705l7382,10705e" filled="f" stroked="t" strokeweight=".954994pt" strokecolor="#646464">
                <v:path arrowok="t"/>
              </v:shape>
            </v:group>
            <v:group style="position:absolute;left:7325;top:10705;width:1070;height:2" coordorigin="7325,10705" coordsize="1070,2">
              <v:shape style="position:absolute;left:7325;top:10705;width:1070;height:2" coordorigin="7325,10705" coordsize="1070,0" path="m7325,10705l8394,10705e" filled="f" stroked="t" strokeweight=".477497pt" strokecolor="#484848">
                <v:path arrowok="t"/>
              </v:shape>
            </v:group>
            <v:group style="position:absolute;left:8337;top:10702;width:401;height:2" coordorigin="8337,10702" coordsize="401,2">
              <v:shape style="position:absolute;left:8337;top:10702;width:401;height:2" coordorigin="8337,10702" coordsize="401,0" path="m8337,10702l8738,10702e" filled="f" stroked="t" strokeweight=".477497pt" strokecolor="#343434">
                <v:path arrowok="t"/>
              </v:shape>
            </v:group>
            <v:group style="position:absolute;left:8681;top:10705;width:2946;height:2" coordorigin="8681,10705" coordsize="2946,2">
              <v:shape style="position:absolute;left:8681;top:10705;width:2946;height:2" coordorigin="8681,10705" coordsize="2946,0" path="m8681,10705l11627,10705e" filled="f" stroked="t" strokeweight=".716246pt" strokecolor="#606060">
                <v:path arrowok="t"/>
              </v:shape>
            </v:group>
            <v:group style="position:absolute;left:272;top:11190;width:3151;height:2" coordorigin="272,11190" coordsize="3151,2">
              <v:shape style="position:absolute;left:272;top:11190;width:3151;height:2" coordorigin="272,11190" coordsize="3151,0" path="m272,11190l3424,11190e" filled="f" stroked="t" strokeweight=".954994pt" strokecolor="#606060">
                <v:path arrowok="t"/>
              </v:shape>
            </v:group>
            <v:group style="position:absolute;left:3366;top:11190;width:616;height:2" coordorigin="3366,11190" coordsize="616,2">
              <v:shape style="position:absolute;left:3366;top:11190;width:616;height:2" coordorigin="3366,11190" coordsize="616,0" path="m3366,11190l3982,11190e" filled="f" stroked="t" strokeweight=".477497pt" strokecolor="#2B2B2B">
                <v:path arrowok="t"/>
              </v:shape>
            </v:group>
            <v:group style="position:absolute;left:3925;top:11190;width:353;height:2" coordorigin="3925,11190" coordsize="353,2">
              <v:shape style="position:absolute;left:3925;top:11190;width:353;height:2" coordorigin="3925,11190" coordsize="353,0" path="m3925,11190l4278,11190e" filled="f" stroked="t" strokeweight=".477497pt" strokecolor="#484848">
                <v:path arrowok="t"/>
              </v:shape>
            </v:group>
            <v:group style="position:absolute;left:4221;top:11188;width:2588;height:2" coordorigin="4221,11188" coordsize="2588,2">
              <v:shape style="position:absolute;left:4221;top:11188;width:2588;height:2" coordorigin="4221,11188" coordsize="2588,0" path="m4221,11188l6809,11188e" filled="f" stroked="t" strokeweight=".954994pt" strokecolor="#646464">
                <v:path arrowok="t"/>
              </v:shape>
            </v:group>
            <v:group style="position:absolute;left:6752;top:11186;width:630;height:2" coordorigin="6752,11186" coordsize="630,2">
              <v:shape style="position:absolute;left:6752;top:11186;width:630;height:2" coordorigin="6752,11186" coordsize="630,0" path="m6752,11186l7382,11186e" filled="f" stroked="t" strokeweight=".477497pt" strokecolor="#484848">
                <v:path arrowok="t"/>
              </v:shape>
            </v:group>
            <v:group style="position:absolute;left:7325;top:11186;width:1729;height:2" coordorigin="7325,11186" coordsize="1729,2">
              <v:shape style="position:absolute;left:7325;top:11186;width:1729;height:2" coordorigin="7325,11186" coordsize="1729,0" path="m7325,11186l9053,11186e" filled="f" stroked="t" strokeweight=".716246pt" strokecolor="#646464">
                <v:path arrowok="t"/>
              </v:shape>
            </v:group>
            <v:group style="position:absolute;left:8972;top:11186;width:1160;height:2" coordorigin="8972,11186" coordsize="1160,2">
              <v:shape style="position:absolute;left:8972;top:11186;width:1160;height:2" coordorigin="8972,11186" coordsize="1160,0" path="m8972,11186l10132,11186e" filled="f" stroked="t" strokeweight=".477497pt" strokecolor="#484848">
                <v:path arrowok="t"/>
              </v:shape>
            </v:group>
            <v:group style="position:absolute;left:10075;top:11186;width:1552;height:2" coordorigin="10075,11186" coordsize="1552,2">
              <v:shape style="position:absolute;left:10075;top:11186;width:1552;height:2" coordorigin="10075,11186" coordsize="1552,0" path="m10075,11186l11627,11186e" filled="f" stroked="t" strokeweight=".954994pt" strokecolor="#676767">
                <v:path arrowok="t"/>
              </v:shape>
            </v:group>
            <v:group style="position:absolute;left:272;top:11430;width:2774;height:2" coordorigin="272,11430" coordsize="2774,2">
              <v:shape style="position:absolute;left:272;top:11430;width:2774;height:2" coordorigin="272,11430" coordsize="2774,0" path="m272,11430l3046,11430e" filled="f" stroked="t" strokeweight=".716246pt" strokecolor="#606060">
                <v:path arrowok="t"/>
              </v:shape>
            </v:group>
            <v:group style="position:absolute;left:2578;top:11427;width:1838;height:2" coordorigin="2578,11427" coordsize="1838,2">
              <v:shape style="position:absolute;left:2578;top:11427;width:1838;height:2" coordorigin="2578,11427" coordsize="1838,0" path="m2578,11427l4417,11427e" filled="f" stroked="t" strokeweight=".477497pt" strokecolor="#4B4B4B">
                <v:path arrowok="t"/>
              </v:shape>
            </v:group>
            <v:group style="position:absolute;left:5931;top:11427;width:1452;height:2" coordorigin="5931,11427" coordsize="1452,2">
              <v:shape style="position:absolute;left:5931;top:11427;width:1452;height:2" coordorigin="5931,11427" coordsize="1452,0" path="m5931,11427l7382,11427e" filled="f" stroked="t" strokeweight=".477497pt" strokecolor="#444444">
                <v:path arrowok="t"/>
              </v:shape>
            </v:group>
            <v:group style="position:absolute;left:8972;top:11425;width:1160;height:2" coordorigin="8972,11425" coordsize="1160,2">
              <v:shape style="position:absolute;left:8972;top:11425;width:1160;height:2" coordorigin="8972,11425" coordsize="1160,0" path="m8972,11425l10132,11425e" filled="f" stroked="t" strokeweight=".477497pt" strokecolor="#484848">
                <v:path arrowok="t"/>
              </v:shape>
            </v:group>
            <v:group style="position:absolute;left:4360;top:11427;width:7272;height:2" coordorigin="4360,11427" coordsize="7272,2">
              <v:shape style="position:absolute;left:4360;top:11427;width:7272;height:2" coordorigin="4360,11427" coordsize="7272,0" path="m4360,11427l11632,11427e" filled="f" stroked="t" strokeweight=".954994pt" strokecolor="#606060">
                <v:path arrowok="t"/>
              </v:shape>
            </v:group>
            <v:group style="position:absolute;left:272;top:11676;width:797;height:2" coordorigin="272,11676" coordsize="797,2">
              <v:shape style="position:absolute;left:272;top:11676;width:797;height:2" coordorigin="272,11676" coordsize="797,0" path="m272,11676l1070,11676e" filled="f" stroked="t" strokeweight=".954994pt" strokecolor="#707070">
                <v:path arrowok="t"/>
              </v:shape>
            </v:group>
            <v:group style="position:absolute;left:1003;top:11411;width:2;height:747" coordorigin="1003,11411" coordsize="2,747">
              <v:shape style="position:absolute;left:1003;top:11411;width:2;height:747" coordorigin="1003,11411" coordsize="0,747" path="m1003,12157l1003,11411e" filled="f" stroked="t" strokeweight=".238749pt" strokecolor="#646464">
                <v:path arrowok="t"/>
              </v:shape>
            </v:group>
            <v:group style="position:absolute;left:974;top:11676;width:969;height:2" coordorigin="974,11676" coordsize="969,2">
              <v:shape style="position:absolute;left:974;top:11676;width:969;height:2" coordorigin="974,11676" coordsize="969,0" path="m974,11676l1943,11676e" filled="f" stroked="t" strokeweight=".716246pt" strokecolor="#575757">
                <v:path arrowok="t"/>
              </v:shape>
            </v:group>
            <v:group style="position:absolute;left:1366;top:11411;width:2;height:258" coordorigin="1366,11411" coordsize="2,258">
              <v:shape style="position:absolute;left:1366;top:11411;width:2;height:258" coordorigin="1366,11411" coordsize="0,258" path="m1366,11669l1366,11411e" filled="f" stroked="t" strokeweight=".716246pt" strokecolor="#545454">
                <v:path arrowok="t"/>
              </v:shape>
            </v:group>
            <v:group style="position:absolute;left:1881;top:11674;width:1256;height:2" coordorigin="1881,11674" coordsize="1256,2">
              <v:shape style="position:absolute;left:1881;top:11674;width:1256;height:2" coordorigin="1881,11674" coordsize="1256,0" path="m1881,11674l3137,11674e" filled="f" stroked="t" strokeweight=".477497pt" strokecolor="#444444">
                <v:path arrowok="t"/>
              </v:shape>
            </v:group>
            <v:group style="position:absolute;left:6439;top:11425;width:2;height:761" coordorigin="6439,11425" coordsize="2,761">
              <v:shape style="position:absolute;left:6439;top:11425;width:2;height:761" coordorigin="6439,11425" coordsize="0,761" path="m6439,12186l6439,11425e" filled="f" stroked="t" strokeweight=".477497pt" strokecolor="#383838">
                <v:path arrowok="t"/>
              </v:shape>
            </v:group>
            <v:group style="position:absolute;left:3080;top:11672;width:8552;height:2" coordorigin="3080,11672" coordsize="8552,2">
              <v:shape style="position:absolute;left:3080;top:11672;width:8552;height:2" coordorigin="3080,11672" coordsize="8552,0" path="m3080,11672l11632,11672e" filled="f" stroked="t" strokeweight=".716246pt" strokecolor="#646464">
                <v:path arrowok="t"/>
              </v:shape>
            </v:group>
            <v:group style="position:absolute;left:289;top:11626;width:2;height:4825" coordorigin="289,11626" coordsize="2,4825">
              <v:shape style="position:absolute;left:289;top:11626;width:2;height:4825" coordorigin="289,11626" coordsize="0,4825" path="m289,16451l289,11626e" filled="f" stroked="t" strokeweight=".716246pt" strokecolor="#545454">
                <v:path arrowok="t"/>
              </v:shape>
            </v:group>
            <v:group style="position:absolute;left:1394;top:11626;width:2;height:560" coordorigin="1394,11626" coordsize="2,560">
              <v:shape style="position:absolute;left:1394;top:11626;width:2;height:560" coordorigin="1394,11626" coordsize="0,560" path="m1394,12186l1394,11626e" filled="f" stroked="t" strokeweight=".477497pt" strokecolor="#444444">
                <v:path arrowok="t"/>
              </v:shape>
            </v:group>
            <v:group style="position:absolute;left:1003;top:12157;width:2;height:1532" coordorigin="1003,12157" coordsize="2,1532">
              <v:shape style="position:absolute;left:1003;top:12157;width:2;height:1532" coordorigin="1003,12157" coordsize="0,1532" path="m1003,13689l1003,12157e" filled="f" stroked="t" strokeweight=".238749pt" strokecolor="#000000">
                <v:path arrowok="t"/>
              </v:shape>
            </v:group>
            <v:group style="position:absolute;left:1397;top:12129;width:2;height:292" coordorigin="1397,12129" coordsize="2,292">
              <v:shape style="position:absolute;left:1397;top:12129;width:2;height:292" coordorigin="1397,12129" coordsize="0,292" path="m1397,12421l1397,12129e" filled="f" stroked="t" strokeweight=".477497pt" strokecolor="#232323">
                <v:path arrowok="t"/>
              </v:shape>
            </v:group>
            <v:group style="position:absolute;left:6441;top:12129;width:2;height:292" coordorigin="6441,12129" coordsize="2,292">
              <v:shape style="position:absolute;left:6441;top:12129;width:2;height:292" coordorigin="6441,12129" coordsize="0,292" path="m6441,12421l6441,12129e" filled="f" stroked="t" strokeweight=".477497pt" strokecolor="#131313">
                <v:path arrowok="t"/>
              </v:shape>
            </v:group>
            <v:group style="position:absolute;left:1392;top:12363;width:2;height:278" coordorigin="1392,12363" coordsize="2,278">
              <v:shape style="position:absolute;left:1392;top:12363;width:2;height:278" coordorigin="1392,12363" coordsize="0,278" path="m1392,12641l1392,12363e" filled="f" stroked="t" strokeweight=".716246pt" strokecolor="#545454">
                <v:path arrowok="t"/>
              </v:shape>
            </v:group>
            <v:group style="position:absolute;left:6441;top:12363;width:2;height:2996" coordorigin="6441,12363" coordsize="2,2996">
              <v:shape style="position:absolute;left:6441;top:12363;width:2;height:2996" coordorigin="6441,12363" coordsize="0,2996" path="m6441,15359l6441,12363e" filled="f" stroked="t" strokeweight=".954994pt" strokecolor="#606060">
                <v:path arrowok="t"/>
              </v:shape>
            </v:group>
            <v:group style="position:absolute;left:1392;top:12526;width:2;height:2618" coordorigin="1392,12526" coordsize="2,2618">
              <v:shape style="position:absolute;left:1392;top:12526;width:2;height:2618" coordorigin="1392,12526" coordsize="0,2618" path="m1392,15144l1392,12526e" filled="f" stroked="t" strokeweight=".954994pt" strokecolor="#676767">
                <v:path arrowok="t"/>
              </v:shape>
            </v:group>
            <v:group style="position:absolute;left:286;top:13028;width:2;height:689" coordorigin="286,13028" coordsize="2,689">
              <v:shape style="position:absolute;left:286;top:13028;width:2;height:689" coordorigin="286,13028" coordsize="0,689" path="m286,13718l286,13028e" filled="f" stroked="t" strokeweight=".477497pt" strokecolor="#343434">
                <v:path arrowok="t"/>
              </v:shape>
            </v:group>
            <v:group style="position:absolute;left:1939;top:13028;width:2;height:1321" coordorigin="1939,13028" coordsize="2,1321">
              <v:shape style="position:absolute;left:1939;top:13028;width:2;height:1321" coordorigin="1939,13028" coordsize="0,1321" path="m1939,14349l1939,13028e" filled="f" stroked="t" strokeweight=".716246pt" strokecolor="#5B5B5B">
                <v:path arrowok="t"/>
              </v:shape>
            </v:group>
            <v:group style="position:absolute;left:11625;top:13143;width:2;height:206" coordorigin="11625,13143" coordsize="2,206">
              <v:shape style="position:absolute;left:11625;top:13143;width:2;height:206" coordorigin="11625,13143" coordsize="0,206" path="m11625,13349l11625,13143e" filled="f" stroked="t" strokeweight=".716246pt" strokecolor="#575757">
                <v:path arrowok="t"/>
              </v:shape>
            </v:group>
            <v:group style="position:absolute;left:11625;top:13464;width:2;height:1895" coordorigin="11625,13464" coordsize="2,1895">
              <v:shape style="position:absolute;left:11625;top:13464;width:2;height:1895" coordorigin="11625,13464" coordsize="0,1895" path="m11625,15359l11625,13464e" filled="f" stroked="t" strokeweight=".477497pt" strokecolor="#545454">
                <v:path arrowok="t"/>
              </v:shape>
            </v:group>
            <v:group style="position:absolute;left:267;top:13833;width:449;height:2" coordorigin="267,13833" coordsize="449,2">
              <v:shape style="position:absolute;left:267;top:13833;width:449;height:2" coordorigin="267,13833" coordsize="449,0" path="m267,13833l716,13833e" filled="f" stroked="t" strokeweight=".238749pt" strokecolor="#343434">
                <v:path arrowok="t"/>
              </v:shape>
            </v:group>
            <v:group style="position:absolute;left:716;top:13833;width:291;height:2" coordorigin="716,13833" coordsize="291,2">
              <v:shape style="position:absolute;left:716;top:13833;width:291;height:2" coordorigin="716,13833" coordsize="291,0" path="m716,13833l1008,13833e" filled="f" stroked="t" strokeweight=".238749pt" strokecolor="#000000">
                <v:path arrowok="t"/>
              </v:shape>
            </v:group>
            <v:group style="position:absolute;left:1003;top:13689;width:2;height:148" coordorigin="1003,13689" coordsize="2,148">
              <v:shape style="position:absolute;left:1003;top:13689;width:2;height:148" coordorigin="1003,13689" coordsize="0,148" path="m1003,13837l1003,13689e" filled="f" stroked="t" strokeweight=".238749pt" strokecolor="#383838">
                <v:path arrowok="t"/>
              </v:shape>
            </v:group>
            <v:group style="position:absolute;left:1003;top:13833;width:368;height:2" coordorigin="1003,13833" coordsize="368,2">
              <v:shape style="position:absolute;left:1003;top:13833;width:368;height:2" coordorigin="1003,13833" coordsize="368,0" path="m1003,13833l1370,13833e" filled="f" stroked="t" strokeweight=".238749pt" strokecolor="#3B3B3B">
                <v:path arrowok="t"/>
              </v:shape>
            </v:group>
            <v:group style="position:absolute;left:1366;top:13833;width:549;height:2" coordorigin="1366,13833" coordsize="549,2">
              <v:shape style="position:absolute;left:1366;top:13833;width:549;height:2" coordorigin="1366,13833" coordsize="549,0" path="m1366,13833l1915,13833e" filled="f" stroked="t" strokeweight=".238749pt" strokecolor="#707070">
                <v:path arrowok="t"/>
              </v:shape>
            </v:group>
            <v:group style="position:absolute;left:1003;top:13833;width:2;height:1498" coordorigin="1003,13833" coordsize="2,1498">
              <v:shape style="position:absolute;left:1003;top:13833;width:2;height:1498" coordorigin="1003,13833" coordsize="0,1498" path="m1003,15331l1003,13833e" filled="f" stroked="t" strokeweight=".238749pt" strokecolor="#000000">
                <v:path arrowok="t"/>
              </v:shape>
            </v:group>
            <v:group style="position:absolute;left:1397;top:14125;width:2;height:1235" coordorigin="1397,14125" coordsize="2,1235">
              <v:shape style="position:absolute;left:1397;top:14125;width:2;height:1235" coordorigin="1397,14125" coordsize="0,1235" path="m1397,15359l1397,14125e" filled="f" stroked="t" strokeweight=".954994pt" strokecolor="#5B5B5B">
                <v:path arrowok="t"/>
              </v:shape>
            </v:group>
            <v:group style="position:absolute;left:2598;top:14740;width:587;height:2" coordorigin="2598,14740" coordsize="587,2">
              <v:shape style="position:absolute;left:2598;top:14740;width:587;height:2" coordorigin="2598,14740" coordsize="587,0" path="m2598,14740l3185,14740e" filled="f" stroked="t" strokeweight="1.67124pt" strokecolor="#7070BF">
                <v:path arrowok="t"/>
              </v:shape>
            </v:group>
            <v:group style="position:absolute;left:291;top:14292;width:2;height:474" coordorigin="291,14292" coordsize="2,474">
              <v:shape style="position:absolute;left:291;top:14292;width:2;height:474" coordorigin="291,14292" coordsize="0,474" path="m291,14766l291,14292e" filled="f" stroked="t" strokeweight=".477497pt" strokecolor="#343434">
                <v:path arrowok="t"/>
              </v:shape>
            </v:group>
            <v:group style="position:absolute;left:1941;top:14292;width:2;height:1067" coordorigin="1941,14292" coordsize="2,1067">
              <v:shape style="position:absolute;left:1941;top:14292;width:2;height:1067" coordorigin="1941,14292" coordsize="0,1067" path="m1941,15359l1941,14292e" filled="f" stroked="t" strokeweight=".477497pt" strokecolor="#3F3F3F">
                <v:path arrowok="t"/>
              </v:shape>
            </v:group>
            <v:group style="position:absolute;left:2989;top:14747;width:435;height:2" coordorigin="2989,14747" coordsize="435,2">
              <v:shape style="position:absolute;left:2989;top:14747;width:435;height:2" coordorigin="2989,14747" coordsize="435,0" path="m2989,14747l3424,14747e" filled="f" stroked="t" strokeweight=".954994pt" strokecolor="#605BC8">
                <v:path arrowok="t"/>
              </v:shape>
            </v:group>
            <v:group style="position:absolute;left:3323;top:14759;width:411;height:2" coordorigin="3323,14759" coordsize="411,2">
              <v:shape style="position:absolute;left:3323;top:14759;width:411;height:2" coordorigin="3323,14759" coordsize="411,0" path="m3323,14759l3734,14759e" filled="f" stroked="t" strokeweight="1.67124pt" strokecolor="#5B5BCC">
                <v:path arrowok="t"/>
              </v:shape>
            </v:group>
            <v:group style="position:absolute;left:688;top:16441;width:711;height:2" coordorigin="688,16441" coordsize="711,2">
              <v:shape style="position:absolute;left:688;top:16441;width:711;height:2" coordorigin="688,16441" coordsize="711,0" path="m688,16441l1399,16441e" filled="f" stroked="t" strokeweight=".477497pt" strokecolor="#6B6B6B">
                <v:path arrowok="t"/>
              </v:shape>
            </v:group>
            <v:group style="position:absolute;left:1003;top:15331;width:2;height:1110" coordorigin="1003,15331" coordsize="2,1110">
              <v:shape style="position:absolute;left:1003;top:15331;width:2;height:1110" coordorigin="1003,15331" coordsize="0,1110" path="m1003,16441l1003,15331e" filled="f" stroked="t" strokeweight=".238749pt" strokecolor="#676767">
                <v:path arrowok="t"/>
              </v:shape>
            </v:group>
            <v:group style="position:absolute;left:1366;top:15331;width:2;height:1110" coordorigin="1366,15331" coordsize="2,1110">
              <v:shape style="position:absolute;left:1366;top:15331;width:2;height:1110" coordorigin="1366,15331" coordsize="0,1110" path="m1366,16441l1366,15331e" filled="f" stroked="t" strokeweight=".238749pt" strokecolor="#646464">
                <v:path arrowok="t"/>
              </v:shape>
            </v:group>
            <v:group style="position:absolute;left:282;top:16443;width:11355;height:2" coordorigin="282,16443" coordsize="11355,2">
              <v:shape style="position:absolute;left:282;top:16443;width:11355;height:2" coordorigin="282,16443" coordsize="11355,0" path="m282,16443l11637,16443e" filled="f" stroked="t" strokeweight=".716246pt" strokecolor="#808080">
                <v:path arrowok="t"/>
              </v:shape>
            </v:group>
            <v:group style="position:absolute;left:1939;top:15302;width:2;height:1149" coordorigin="1939,15302" coordsize="2,1149">
              <v:shape style="position:absolute;left:1939;top:15302;width:2;height:1149" coordorigin="1939,15302" coordsize="0,1149" path="m1939,16451l1939,15302e" filled="f" stroked="t" strokeweight=".477497pt" strokecolor="#606060">
                <v:path arrowok="t"/>
              </v:shape>
            </v:group>
            <v:group style="position:absolute;left:5654;top:16441;width:817;height:2" coordorigin="5654,16441" coordsize="817,2">
              <v:shape style="position:absolute;left:5654;top:16441;width:817;height:2" coordorigin="5654,16441" coordsize="817,0" path="m5654,16441l6470,16441e" filled="f" stroked="t" strokeweight=".477497pt" strokecolor="#676767">
                <v:path arrowok="t"/>
              </v:shape>
            </v:group>
            <v:group style="position:absolute;left:6451;top:12430;width:2;height:4021" coordorigin="6451,12430" coordsize="2,4021">
              <v:shape style="position:absolute;left:6451;top:12430;width:2;height:4021" coordorigin="6451,12430" coordsize="0,4021" path="m6451,16451l6451,12430e" filled="f" stroked="t" strokeweight=".954994pt" strokecolor="#5B5B5B">
                <v:path arrowok="t"/>
              </v:shape>
            </v:group>
            <v:group style="position:absolute;left:6566;top:16441;width:1141;height:2" coordorigin="6566,16441" coordsize="1141,2">
              <v:shape style="position:absolute;left:6566;top:16441;width:1141;height:2" coordorigin="6566,16441" coordsize="1141,0" path="m6566,16441l7707,16441e" filled="f" stroked="t" strokeweight=".954994pt" strokecolor="#939393">
                <v:path arrowok="t"/>
              </v:shape>
            </v:group>
            <v:group style="position:absolute;left:8137;top:16441;width:893;height:2" coordorigin="8137,16441" coordsize="893,2">
              <v:shape style="position:absolute;left:8137;top:16441;width:893;height:2" coordorigin="8137,16441" coordsize="893,0" path="m8137,16441l9029,16441e" filled="f" stroked="t" strokeweight=".477497pt" strokecolor="#5B5B5B">
                <v:path arrowok="t"/>
              </v:shape>
            </v:group>
            <v:group style="position:absolute;left:11625;top:15139;width:2;height:1311" coordorigin="11625,15139" coordsize="2,1311">
              <v:shape style="position:absolute;left:11625;top:15139;width:2;height:1311" coordorigin="11625,15139" coordsize="0,1311" path="m11625,16451l11625,15139e" filled="f" stroked="t" strokeweight=".954994pt" strokecolor="#6B6B6B">
                <v:path arrowok="t"/>
              </v:shape>
            </v:group>
            <v:group style="position:absolute;left:8913;top:12723;width:2;height:377" coordorigin="8913,12723" coordsize="2,377">
              <v:shape style="position:absolute;left:8913;top:12723;width:2;height:377" coordorigin="8913,12723" coordsize="0,377" path="m8913,13100l8913,12723e" filled="f" stroked="t" strokeweight="3.17692pt" strokecolor="#EBEBEB">
                <v:path arrowok="t"/>
              </v:shape>
            </v:group>
            <v:group style="position:absolute;left:8590;top:13100;width:2;height:246" coordorigin="8590,13100" coordsize="2,246">
              <v:shape style="position:absolute;left:8590;top:13100;width:2;height:246" coordorigin="8590,13100" coordsize="0,246" path="m8590,13345l8590,13100e" filled="f" stroked="t" strokeweight="3.2806pt" strokecolor="#EBEBEB">
                <v:path arrowok="t"/>
              </v:shape>
            </v:group>
            <v:group style="position:absolute;left:9462;top:14133;width:2;height:177" coordorigin="9462,14133" coordsize="2,177">
              <v:shape style="position:absolute;left:9462;top:14133;width:2;height:177" coordorigin="9462,14133" coordsize="0,177" path="m9462,14310l9462,14133e" filled="f" stroked="t" strokeweight="2.493766pt" strokecolor="#EBEBEB">
                <v:path arrowok="t"/>
              </v:shape>
            </v:group>
            <v:group style="position:absolute;left:9890;top:14298;width:107;height:160" coordorigin="9890,14298" coordsize="107,160">
              <v:shape style="position:absolute;left:9890;top:14298;width:107;height:160" coordorigin="9890,14298" coordsize="107,160" path="m9890,14298l9997,14298,9997,14458,9890,14458,9890,14298e" filled="t" fillcolor="#EBEBEB" stroked="f">
                <v:path arrowok="t"/>
                <v:fill/>
              </v:shape>
            </v:group>
            <v:group style="position:absolute;left:10046;top:14298;width:2;height:160" coordorigin="10046,14298" coordsize="2,160">
              <v:shape style="position:absolute;left:10046;top:14298;width:2;height:160" coordorigin="10046,14298" coordsize="0,160" path="m10046,14458l10046,14298e" filled="f" stroked="t" strokeweight="2.055340pt" strokecolor="#EBEBEB">
                <v:path arrowok="t"/>
              </v:shape>
            </v:group>
            <v:group style="position:absolute;left:9097;top:14305;width:2;height:337" coordorigin="9097,14305" coordsize="2,337">
              <v:shape style="position:absolute;left:9097;top:14305;width:2;height:337" coordorigin="9097,14305" coordsize="0,337" path="m9097,14642l9097,14305e" filled="f" stroked="t" strokeweight="3.4125pt" strokecolor="#EBEBEB">
                <v:path arrowok="t"/>
              </v:shape>
            </v:group>
            <v:group style="position:absolute;left:9862;top:14515;width:40;height:66" coordorigin="9862,14515" coordsize="40,66">
              <v:shape style="position:absolute;left:9862;top:14515;width:40;height:66" coordorigin="9862,14515" coordsize="40,66" path="m9862,14548l9903,14548e" filled="f" stroked="t" strokeweight="3.405664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45"/>
          <w:szCs w:val="45"/>
          <w:color w:val="4F4BBC"/>
          <w:spacing w:val="0"/>
          <w:w w:val="362"/>
          <w:position w:val="5"/>
        </w:rPr>
        <w:t>j</w:t>
      </w:r>
      <w:r>
        <w:rPr>
          <w:rFonts w:ascii="Arial" w:hAnsi="Arial" w:cs="Arial" w:eastAsia="Arial"/>
          <w:sz w:val="45"/>
          <w:szCs w:val="45"/>
          <w:color w:val="4F4BBC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45"/>
          <w:szCs w:val="45"/>
          <w:color w:val="4F4BBC"/>
          <w:spacing w:val="0"/>
          <w:w w:val="100"/>
          <w:position w:val="5"/>
        </w:rPr>
      </w:r>
      <w:r>
        <w:rPr>
          <w:rFonts w:ascii="Arial" w:hAnsi="Arial" w:cs="Arial" w:eastAsia="Arial"/>
          <w:sz w:val="15"/>
          <w:szCs w:val="15"/>
          <w:color w:val="7E807E"/>
          <w:spacing w:val="0"/>
          <w:w w:val="84"/>
          <w:i/>
          <w:position w:val="28"/>
        </w:rPr>
        <w:t>..</w:t>
      </w:r>
      <w:r>
        <w:rPr>
          <w:rFonts w:ascii="Arial" w:hAnsi="Arial" w:cs="Arial" w:eastAsia="Arial"/>
          <w:sz w:val="15"/>
          <w:szCs w:val="15"/>
          <w:color w:val="7E807E"/>
          <w:spacing w:val="-7"/>
          <w:w w:val="84"/>
          <w:i/>
          <w:position w:val="28"/>
        </w:rPr>
        <w:t>.</w:t>
      </w:r>
      <w:r>
        <w:rPr>
          <w:rFonts w:ascii="Arial" w:hAnsi="Arial" w:cs="Arial" w:eastAsia="Arial"/>
          <w:sz w:val="15"/>
          <w:szCs w:val="15"/>
          <w:color w:val="5D5D5D"/>
          <w:spacing w:val="-22"/>
          <w:w w:val="119"/>
          <w:position w:val="28"/>
        </w:rPr>
        <w:t>,</w:t>
      </w:r>
      <w:r>
        <w:rPr>
          <w:rFonts w:ascii="Arial" w:hAnsi="Arial" w:cs="Arial" w:eastAsia="Arial"/>
          <w:sz w:val="15"/>
          <w:szCs w:val="15"/>
          <w:color w:val="7E807E"/>
          <w:spacing w:val="0"/>
          <w:w w:val="63"/>
          <w:position w:val="28"/>
        </w:rPr>
        <w:t>.</w:t>
      </w:r>
      <w:r>
        <w:rPr>
          <w:rFonts w:ascii="Arial" w:hAnsi="Arial" w:cs="Arial" w:eastAsia="Arial"/>
          <w:sz w:val="15"/>
          <w:szCs w:val="15"/>
          <w:color w:val="7E807E"/>
          <w:spacing w:val="-22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E807E"/>
          <w:spacing w:val="0"/>
          <w:w w:val="64"/>
          <w:position w:val="14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7E807E"/>
          <w:spacing w:val="-10"/>
          <w:w w:val="63"/>
          <w:position w:val="14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979997"/>
          <w:spacing w:val="-16"/>
          <w:w w:val="118"/>
          <w:position w:val="14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53"/>
          <w:position w:val="14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-35"/>
          <w:w w:val="53"/>
          <w:position w:val="14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-28"/>
          <w:w w:val="106"/>
          <w:position w:val="1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E807E"/>
          <w:spacing w:val="-6"/>
          <w:w w:val="103"/>
          <w:position w:val="14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979997"/>
          <w:spacing w:val="0"/>
          <w:w w:val="42"/>
          <w:position w:val="14"/>
        </w:rPr>
        <w:t>ot,..</w:t>
      </w:r>
      <w:r>
        <w:rPr>
          <w:rFonts w:ascii="Times New Roman" w:hAnsi="Times New Roman" w:cs="Times New Roman" w:eastAsia="Times New Roman"/>
          <w:sz w:val="25"/>
          <w:szCs w:val="25"/>
          <w:color w:val="979997"/>
          <w:spacing w:val="-30"/>
          <w:w w:val="43"/>
          <w:position w:val="14"/>
        </w:rPr>
        <w:t>.</w:t>
      </w:r>
      <w:r>
        <w:rPr>
          <w:rFonts w:ascii="Arial" w:hAnsi="Arial" w:cs="Arial" w:eastAsia="Arial"/>
          <w:sz w:val="15"/>
          <w:szCs w:val="15"/>
          <w:color w:val="979997"/>
          <w:spacing w:val="-67"/>
          <w:w w:val="93"/>
          <w:i/>
          <w:position w:val="28"/>
        </w:rPr>
        <w:t>&gt;</w:t>
      </w:r>
      <w:r>
        <w:rPr>
          <w:rFonts w:ascii="Times New Roman" w:hAnsi="Times New Roman" w:cs="Times New Roman" w:eastAsia="Times New Roman"/>
          <w:sz w:val="25"/>
          <w:szCs w:val="25"/>
          <w:color w:val="979997"/>
          <w:spacing w:val="0"/>
          <w:w w:val="42"/>
          <w:position w:val="14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979997"/>
          <w:spacing w:val="-19"/>
          <w:w w:val="43"/>
          <w:position w:val="14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6"/>
          <w:w w:val="209"/>
          <w:position w:val="14"/>
        </w:rPr>
        <w:t>:</w:t>
      </w:r>
      <w:r>
        <w:rPr>
          <w:rFonts w:ascii="Arial" w:hAnsi="Arial" w:cs="Arial" w:eastAsia="Arial"/>
          <w:sz w:val="15"/>
          <w:szCs w:val="15"/>
          <w:color w:val="6E6E6E"/>
          <w:spacing w:val="-30"/>
          <w:w w:val="95"/>
          <w:position w:val="28"/>
        </w:rPr>
        <w:t>·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71"/>
          <w:position w:val="28"/>
        </w:rPr>
        <w:t>,\.</w:t>
      </w:r>
      <w:r>
        <w:rPr>
          <w:rFonts w:ascii="Arial" w:hAnsi="Arial" w:cs="Arial" w:eastAsia="Arial"/>
          <w:sz w:val="15"/>
          <w:szCs w:val="15"/>
          <w:color w:val="4D4D4D"/>
          <w:spacing w:val="2"/>
          <w:w w:val="100"/>
          <w:position w:val="28"/>
        </w:rPr>
        <w:t> 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51"/>
          <w:position w:val="28"/>
        </w:rPr>
        <w:t>·.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51"/>
          <w:position w:val="28"/>
        </w:rPr>
        <w:t>)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51"/>
          <w:position w:val="28"/>
        </w:rPr>
        <w:t>   </w:t>
      </w:r>
      <w:r>
        <w:rPr>
          <w:rFonts w:ascii="Arial" w:hAnsi="Arial" w:cs="Arial" w:eastAsia="Arial"/>
          <w:sz w:val="15"/>
          <w:szCs w:val="15"/>
          <w:color w:val="4D4D4D"/>
          <w:spacing w:val="4"/>
          <w:w w:val="51"/>
          <w:position w:val="28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0"/>
          <w:w w:val="129"/>
          <w:position w:val="28"/>
        </w:rPr>
        <w:t>J'</w:t>
      </w:r>
      <w:r>
        <w:rPr>
          <w:rFonts w:ascii="Times New Roman" w:hAnsi="Times New Roman" w:cs="Times New Roman" w:eastAsia="Times New Roman"/>
          <w:sz w:val="8"/>
          <w:szCs w:val="8"/>
          <w:color w:val="5D5D5D"/>
          <w:spacing w:val="25"/>
          <w:w w:val="129"/>
          <w:position w:val="2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CACAC"/>
          <w:spacing w:val="0"/>
          <w:w w:val="92"/>
          <w:i/>
          <w:position w:val="28"/>
        </w:rPr>
        <w:t>.s</w:t>
      </w:r>
      <w:r>
        <w:rPr>
          <w:rFonts w:ascii="Times New Roman" w:hAnsi="Times New Roman" w:cs="Times New Roman" w:eastAsia="Times New Roman"/>
          <w:sz w:val="12"/>
          <w:szCs w:val="12"/>
          <w:color w:val="ACACAC"/>
          <w:spacing w:val="-2"/>
          <w:w w:val="92"/>
          <w:i/>
          <w:position w:val="28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-11"/>
          <w:w w:val="176"/>
          <w:i/>
          <w:position w:val="28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152"/>
          <w:i/>
          <w:position w:val="28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1" w:after="0" w:line="363" w:lineRule="exact"/>
        <w:ind w:left="150" w:right="-20"/>
        <w:jc w:val="left"/>
        <w:tabs>
          <w:tab w:pos="2020" w:val="left"/>
          <w:tab w:pos="44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0"/>
          <w:position w:val="1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-5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5"/>
          <w:position w:val="-4"/>
        </w:rPr>
        <w:t>M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2003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88"/>
          <w:position w:val="3"/>
        </w:rPr>
        <w:t>Itfaiy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8"/>
          <w:position w:val="3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30"/>
          <w:w w:val="88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8"/>
          <w:position w:val="3"/>
        </w:rPr>
        <w:t>Kuze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8"/>
          <w:position w:val="3"/>
        </w:rPr>
        <w:t>y</w:t>
      </w:r>
      <w:r>
        <w:rPr>
          <w:rFonts w:ascii="Arial" w:hAnsi="Arial" w:cs="Arial" w:eastAsia="Arial"/>
          <w:sz w:val="20"/>
          <w:szCs w:val="20"/>
          <w:color w:val="363636"/>
          <w:spacing w:val="-12"/>
          <w:w w:val="88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8"/>
          <w:position w:val="3"/>
        </w:rPr>
        <w:t>Bölg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8"/>
          <w:position w:val="3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23"/>
          <w:w w:val="88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3"/>
        </w:rPr>
        <w:t>Amiri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4" w:lineRule="exact"/>
        <w:ind w:left="3635" w:right="5172" w:firstLine="-9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056782pt;margin-top:-16.99511pt;width:21.190501pt;height:42.5pt;mso-position-horizontal-relative:page;mso-position-vertical-relative:paragraph;z-index:-15454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F3131"/>
                      <w:spacing w:val="0"/>
                      <w:w w:val="179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1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006"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604599pt;margin-top:4.974376pt;width:51.534602pt;height:7.5pt;mso-position-horizontal-relative:page;mso-position-vertical-relative:paragraph;z-index:-1545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F3131"/>
                      <w:spacing w:val="0"/>
                      <w:w w:val="103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F3131"/>
          <w:spacing w:val="0"/>
          <w:w w:val="100"/>
          <w:position w:val="10"/>
        </w:rPr>
        <w:t>!ZMIR</w:t>
      </w:r>
      <w:r>
        <w:rPr>
          <w:rFonts w:ascii="Arial" w:hAnsi="Arial" w:cs="Arial" w:eastAsia="Arial"/>
          <w:sz w:val="16"/>
          <w:szCs w:val="16"/>
          <w:color w:val="2F3131"/>
          <w:spacing w:val="-18"/>
          <w:w w:val="100"/>
          <w:position w:val="10"/>
        </w:rPr>
        <w:t> </w:t>
      </w:r>
      <w:r>
        <w:rPr>
          <w:rFonts w:ascii="Arial" w:hAnsi="Arial" w:cs="Arial" w:eastAsia="Arial"/>
          <w:sz w:val="16"/>
          <w:szCs w:val="16"/>
          <w:color w:val="2F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6"/>
          <w:szCs w:val="16"/>
          <w:color w:val="2F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779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3131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2F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F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8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234.125309" w:type="dxa"/>
      </w:tblPr>
      <w:tblGrid/>
      <w:tr>
        <w:trPr>
          <w:trHeight w:val="219" w:hRule="exact"/>
        </w:trPr>
        <w:tc>
          <w:tcPr>
            <w:tcW w:w="1057" w:type="dxa"/>
            <w:tcBorders>
              <w:top w:val="nil" w:sz="6" w:space="0" w:color="auto"/>
              <w:bottom w:val="single" w:sz="5.66408" w:space="0" w:color="545454"/>
              <w:left w:val="single" w:sz="5.66408" w:space="0" w:color="4F4F4F"/>
              <w:right w:val="nil" w:sz="6" w:space="0" w:color="auto"/>
            </w:tcBorders>
          </w:tcPr>
          <w:p>
            <w:pPr>
              <w:spacing w:before="6" w:after="0" w:line="216" w:lineRule="exact"/>
              <w:ind w:left="1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90"/>
                <w:position w:val="-1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9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-1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47" w:type="dxa"/>
            <w:tcBorders>
              <w:top w:val="single" w:sz="5.66408" w:space="0" w:color="545454"/>
              <w:bottom w:val="single" w:sz="5.66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4" w:lineRule="exact"/>
              <w:ind w:left="18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</w:rPr>
              <w:t>28.05.2017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67" w:type="dxa"/>
            <w:tcBorders>
              <w:top w:val="single" w:sz="5.66408" w:space="0" w:color="545454"/>
              <w:bottom w:val="single" w:sz="5.66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1" w:lineRule="exact"/>
              <w:ind w:left="4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89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-2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89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14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-4"/>
                <w:w w:val="100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252"/>
                <w:spacing w:val="2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  <w:position w:val="-1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04" w:type="dxa"/>
            <w:tcBorders>
              <w:top w:val="single" w:sz="5.66408" w:space="0" w:color="545454"/>
              <w:bottom w:val="single" w:sz="5.66408" w:space="0" w:color="545454"/>
              <w:left w:val="nil" w:sz="6" w:space="0" w:color="auto"/>
              <w:right w:val="single" w:sz="5.66408" w:space="0" w:color="575757"/>
            </w:tcBorders>
          </w:tcPr>
          <w:p>
            <w:pPr>
              <w:spacing w:before="3" w:after="0" w:line="211" w:lineRule="exact"/>
              <w:ind w:left="343" w:right="-20"/>
              <w:jc w:val="left"/>
              <w:tabs>
                <w:tab w:pos="23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w w:val="87"/>
                <w:position w:val="-1"/>
              </w:rPr>
              <w:t>!Bildi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w w:val="88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252"/>
                <w:w w:val="66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252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84"/>
                <w:position w:val="-1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9"/>
                <w:w w:val="8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  <w:position w:val="-1"/>
              </w:rPr>
              <w:t>13.41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90"/>
                <w:position w:val="0"/>
              </w:rPr>
              <w:t>rreı: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-11"/>
                <w:w w:val="9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90"/>
                <w:position w:val="0"/>
              </w:rPr>
              <w:t>0232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17"/>
                <w:w w:val="9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90"/>
                <w:position w:val="0"/>
              </w:rPr>
              <w:t>293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8"/>
                <w:w w:val="9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  <w:position w:val="0"/>
              </w:rPr>
              <w:t>88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-15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  <w:position w:val="0"/>
              </w:rPr>
              <w:t>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4" w:hRule="exact"/>
        </w:trPr>
        <w:tc>
          <w:tcPr>
            <w:tcW w:w="1057" w:type="dxa"/>
            <w:tcBorders>
              <w:top w:val="single" w:sz="5.66408" w:space="0" w:color="545454"/>
              <w:bottom w:val="single" w:sz="5.66408" w:space="0" w:color="545454"/>
              <w:left w:val="single" w:sz="5.66408" w:space="0" w:color="4F4F4F"/>
              <w:right w:val="nil" w:sz="6" w:space="0" w:color="auto"/>
            </w:tcBorders>
          </w:tcPr>
          <w:p>
            <w:pPr>
              <w:spacing w:before="0" w:after="0" w:line="210" w:lineRule="exact"/>
              <w:ind w:left="1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10"/>
                <w:w w:val="76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252"/>
                <w:spacing w:val="0"/>
                <w:w w:val="91"/>
              </w:rPr>
              <w:t>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252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73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12"/>
                <w:w w:val="7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47" w:type="dxa"/>
            <w:tcBorders>
              <w:top w:val="single" w:sz="5.66408" w:space="0" w:color="545454"/>
              <w:bottom w:val="single" w:sz="5.6640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0" w:lineRule="exact"/>
              <w:ind w:left="19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  <w:position w:val="-1"/>
              </w:rPr>
              <w:t>:28.05.2017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67" w:type="dxa"/>
            <w:tcBorders>
              <w:top w:val="single" w:sz="5.66408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59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252"/>
                <w:spacing w:val="-15"/>
                <w:w w:val="9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84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83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252"/>
                <w:spacing w:val="7"/>
                <w:w w:val="85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85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12"/>
                <w:w w:val="8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</w:rPr>
              <w:t>3575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04" w:type="dxa"/>
            <w:tcBorders>
              <w:top w:val="single" w:sz="5.66408" w:space="0" w:color="545454"/>
              <w:bottom w:val="single" w:sz="5.66408" w:space="0" w:color="575757"/>
              <w:left w:val="nil" w:sz="6" w:space="0" w:color="auto"/>
              <w:right w:val="single" w:sz="5.66408" w:space="0" w:color="575757"/>
            </w:tcBorders>
          </w:tcPr>
          <w:p>
            <w:pPr>
              <w:spacing w:before="0" w:after="0" w:line="210" w:lineRule="exact"/>
              <w:ind w:left="34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89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-11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89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19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9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-1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F3131"/>
                <w:spacing w:val="0"/>
                <w:w w:val="100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4" w:lineRule="exact"/>
        <w:ind w:left="2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5"/>
        </w:rPr>
        <w:t>Cen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9"/>
        </w:rPr>
        <w:t>Topel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1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2F3131"/>
          <w:spacing w:val="0"/>
          <w:w w:val="100"/>
        </w:rPr>
        <w:t>i.</w:t>
      </w:r>
      <w:r>
        <w:rPr>
          <w:rFonts w:ascii="Arial" w:hAnsi="Arial" w:cs="Arial" w:eastAsia="Arial"/>
          <w:sz w:val="20"/>
          <w:szCs w:val="20"/>
          <w:color w:val="2F3131"/>
          <w:spacing w:val="-10"/>
          <w:w w:val="100"/>
        </w:rPr>
        <w:t>ö</w:t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5052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Buca/İzmir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27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0"/>
        </w:rPr>
        <w:t>giz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pel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1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2F3131"/>
          <w:spacing w:val="0"/>
          <w:w w:val="100"/>
        </w:rPr>
        <w:t>l.</w:t>
      </w:r>
      <w:r>
        <w:rPr>
          <w:rFonts w:ascii="Arial" w:hAnsi="Arial" w:cs="Arial" w:eastAsia="Arial"/>
          <w:sz w:val="20"/>
          <w:szCs w:val="20"/>
          <w:color w:val="2F3131"/>
          <w:spacing w:val="-14"/>
          <w:w w:val="100"/>
        </w:rPr>
        <w:t>ö</w:t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50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1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7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2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Buca/İZMIR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246" w:right="-20"/>
        <w:jc w:val="left"/>
        <w:tabs>
          <w:tab w:pos="1460" w:val="left"/>
          <w:tab w:pos="384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4"/>
        </w:rPr>
        <w:t>D'angı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7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3"/>
        </w:rPr>
        <w:t>_y_angım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6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SiRara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46" w:right="-20"/>
        <w:jc w:val="left"/>
        <w:tabs>
          <w:tab w:pos="376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7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7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"/>
          <w:w w:val="9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5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7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8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3" w:lineRule="exact"/>
        <w:ind w:left="37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2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0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2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2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77"/>
          <w:position w:val="-2"/>
        </w:rPr>
        <w:t>[Y'angını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7"/>
          <w:w w:val="7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2"/>
          <w:position w:val="-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0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2"/>
          <w:position w:val="-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2"/>
          <w:position w:val="-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2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4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2"/>
        </w:rPr>
        <w:t>:13.48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6" w:lineRule="exact"/>
        <w:ind w:left="4537" w:right="6177"/>
        <w:jc w:val="center"/>
        <w:tabs>
          <w:tab w:pos="506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Arial" w:hAnsi="Arial" w:cs="Arial" w:eastAsia="Arial"/>
          <w:sz w:val="42"/>
          <w:szCs w:val="42"/>
          <w:color w:val="2F3131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2F313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2F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40"/>
          <w:szCs w:val="40"/>
          <w:color w:val="3F3F41"/>
          <w:spacing w:val="0"/>
          <w:w w:val="79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2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36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-20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8"/>
          <w:position w:val="-2"/>
        </w:rPr>
        <w:t>Er.Sezgiıı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4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2"/>
        </w:rPr>
        <w:t>BAYANDIR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2285" w:right="-20"/>
        <w:jc w:val="left"/>
        <w:tabs>
          <w:tab w:pos="480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F3F41"/>
          <w:spacing w:val="0"/>
          <w:w w:val="86"/>
        </w:rPr>
        <w:t>r</w:t>
      </w:r>
      <w:r>
        <w:rPr>
          <w:rFonts w:ascii="Arial" w:hAnsi="Arial" w:cs="Arial" w:eastAsia="Arial"/>
          <w:sz w:val="29"/>
          <w:szCs w:val="29"/>
          <w:color w:val="3F3F41"/>
          <w:spacing w:val="-5"/>
          <w:w w:val="8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6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0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13.42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77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7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6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1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.46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46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77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6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77"/>
        </w:rPr>
        <w:t>lA.raç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3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8" w:lineRule="exact"/>
        <w:ind w:left="224" w:right="4832"/>
        <w:jc w:val="center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w w:val="84"/>
          <w:position w:val="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7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8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8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8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3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807" w:right="47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5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294" w:right="4382" w:firstLine="2535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0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77"/>
        </w:rPr>
        <w:t>mniy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3"/>
          <w:w w:val="7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2"/>
        </w:rPr>
        <w:t>t-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0"/>
        </w:rPr>
        <w:t>anda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mıı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7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5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3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00" w:lineRule="exact"/>
        <w:ind w:left="2294" w:right="2624" w:firstLine="-2030"/>
        <w:jc w:val="left"/>
        <w:tabs>
          <w:tab w:pos="2280" w:val="left"/>
          <w:tab w:pos="480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3"/>
          <w:w w:val="7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1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8"/>
          <w:w w:val="84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"/>
          <w:w w:val="98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5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1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1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1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9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2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1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2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rfardı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7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2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61"/>
          <w:position w:val="-1"/>
        </w:rPr>
        <w:t>cki1,1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61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2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2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2"/>
          <w:position w:val="-1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280" w:left="160" w:right="220"/>
        </w:sectPr>
      </w:pPr>
      <w:rPr/>
    </w:p>
    <w:p>
      <w:pPr>
        <w:spacing w:before="0" w:after="0" w:line="218" w:lineRule="exact"/>
        <w:ind w:left="2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w w:val="13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7"/>
        </w:rPr>
        <w:t>ııyııı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7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left="2525" w:right="3282" w:firstLine="-252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5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ldıgın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1"/>
        </w:rPr>
        <w:t>şeki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9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5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"/>
          <w:w w:val="9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77"/>
        </w:rPr>
        <w:t>rUid!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9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ndilr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0"/>
        </w:rPr>
        <w:t>ede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söndürilcü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20"/>
          <w:cols w:num="2" w:equalWidth="0">
            <w:col w:w="2094" w:space="196"/>
            <w:col w:w="9250"/>
          </w:cols>
        </w:sectPr>
      </w:pPr>
      <w:rPr/>
    </w:p>
    <w:p>
      <w:pPr>
        <w:spacing w:before="0" w:after="0" w:line="186" w:lineRule="exact"/>
        <w:ind w:left="295" w:right="-20"/>
        <w:jc w:val="left"/>
        <w:tabs>
          <w:tab w:pos="4800" w:val="left"/>
          <w:tab w:pos="6720" w:val="left"/>
          <w:tab w:pos="8260" w:val="left"/>
          <w:tab w:pos="9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7"/>
          <w:position w:val="-3"/>
        </w:rPr>
        <w:t>Köpll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5"/>
          <w:w w:val="8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8"/>
          <w:position w:val="-3"/>
        </w:rPr>
        <w:t>g.</w:t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40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8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67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9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2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8"/>
          <w:w w:val="91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C7C7C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4"/>
          <w:w w:val="91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-41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505252"/>
          <w:spacing w:val="0"/>
          <w:w w:val="100"/>
          <w:position w:val="-4"/>
        </w:rPr>
        <w:t>IC0</w:t>
      </w:r>
      <w:r>
        <w:rPr>
          <w:rFonts w:ascii="Arial" w:hAnsi="Arial" w:cs="Arial" w:eastAsia="Arial"/>
          <w:sz w:val="17"/>
          <w:szCs w:val="17"/>
          <w:color w:val="505252"/>
          <w:spacing w:val="0"/>
          <w:w w:val="100"/>
          <w:position w:val="-4"/>
        </w:rPr>
        <w:t>2</w:t>
      </w:r>
      <w:r>
        <w:rPr>
          <w:rFonts w:ascii="Arial" w:hAnsi="Arial" w:cs="Arial" w:eastAsia="Arial"/>
          <w:sz w:val="17"/>
          <w:szCs w:val="17"/>
          <w:color w:val="505252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4815" w:right="-20"/>
        <w:jc w:val="left"/>
        <w:tabs>
          <w:tab w:pos="6720" w:val="left"/>
          <w:tab w:pos="8260" w:val="left"/>
          <w:tab w:pos="98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16"/>
          <w:szCs w:val="16"/>
          <w:color w:val="505252"/>
          <w:spacing w:val="0"/>
          <w:w w:val="55"/>
          <w:position w:val="4"/>
        </w:rPr>
        <w:t>(3</w:t>
      </w:r>
      <w:r>
        <w:rPr>
          <w:rFonts w:ascii="Arial" w:hAnsi="Arial" w:cs="Arial" w:eastAsia="Arial"/>
          <w:sz w:val="16"/>
          <w:szCs w:val="16"/>
          <w:color w:val="505252"/>
          <w:spacing w:val="-17"/>
          <w:w w:val="55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505252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6"/>
          <w:szCs w:val="16"/>
          <w:color w:val="505252"/>
          <w:spacing w:val="0"/>
          <w:w w:val="100"/>
          <w:position w:val="4"/>
        </w:rPr>
      </w:r>
      <w:r>
        <w:rPr>
          <w:rFonts w:ascii="Arial" w:hAnsi="Arial" w:cs="Arial" w:eastAsia="Arial"/>
          <w:sz w:val="34"/>
          <w:szCs w:val="34"/>
          <w:color w:val="3F3F41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F3F41"/>
          <w:spacing w:val="-45"/>
          <w:w w:val="55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F3F4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F3F41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F3131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F3131"/>
          <w:spacing w:val="-45"/>
          <w:w w:val="55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F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F3131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2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Yaııgı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sonund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3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2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"/>
          <w:w w:val="9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2"/>
        </w:rPr>
        <w:t>ııdllrn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2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9"/>
          <w:w w:val="8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</w:rPr>
        <w:t>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20"/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3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4" w:lineRule="auto"/>
        <w:ind w:right="59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atılan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önmemiş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0"/>
        </w:rPr>
        <w:t>iga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3131"/>
          <w:spacing w:val="4"/>
          <w:w w:val="8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3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93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7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5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itiııiıı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5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3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160" w:right="220"/>
          <w:cols w:num="2" w:equalWidth="0">
            <w:col w:w="1746" w:space="539"/>
            <w:col w:w="9255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5" w:after="0" w:line="240" w:lineRule="auto"/>
        <w:ind w:left="246" w:right="-20"/>
        <w:jc w:val="left"/>
        <w:tabs>
          <w:tab w:pos="22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</w:rPr>
        <w:t>gorta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6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5"/>
        </w:rPr>
        <w:t>::;irketi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-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2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2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4" w:after="0" w:line="240" w:lineRule="auto"/>
        <w:ind w:left="2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/\raç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w w:val="6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1"/>
          <w:w w:val="6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7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9"/>
          <w:w w:val="8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5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2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w w:val="45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37"/>
          <w:w w:val="45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4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55" w:right="-20"/>
        <w:jc w:val="left"/>
        <w:tabs>
          <w:tab w:pos="2280" w:val="left"/>
          <w:tab w:pos="6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"/>
          <w:w w:val="8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Dönilşll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-35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</w:rPr>
        <w:t>28.0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5"/>
          <w:w w:val="9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9"/>
          <w:w w:val="95"/>
        </w:rPr>
        <w:t>0</w:t>
      </w:r>
      <w:r>
        <w:rPr>
          <w:rFonts w:ascii="Arial" w:hAnsi="Arial" w:cs="Arial" w:eastAsia="Arial"/>
          <w:sz w:val="23"/>
          <w:szCs w:val="23"/>
          <w:color w:val="2F3131"/>
          <w:spacing w:val="-18"/>
          <w:w w:val="13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9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31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0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14.10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22" w:lineRule="exact"/>
        <w:ind w:left="118" w:right="-20"/>
        <w:jc w:val="left"/>
        <w:tabs>
          <w:tab w:pos="1140" w:val="left"/>
          <w:tab w:pos="1640" w:val="left"/>
          <w:tab w:pos="2280" w:val="left"/>
          <w:tab w:pos="8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F3131"/>
          <w:spacing w:val="-47"/>
          <w:w w:val="261"/>
          <w:position w:val="-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3131"/>
          <w:spacing w:val="-13"/>
          <w:w w:val="99"/>
          <w:position w:val="12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80"/>
          <w:position w:val="1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00"/>
          <w:position w:val="1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-14"/>
          <w:w w:val="100"/>
          <w:position w:val="12"/>
        </w:rPr>
        <w:t> </w:t>
      </w:r>
      <w:r>
        <w:rPr>
          <w:rFonts w:ascii="Arial" w:hAnsi="Arial" w:cs="Arial" w:eastAsia="Arial"/>
          <w:sz w:val="22"/>
          <w:szCs w:val="22"/>
          <w:color w:val="2F3131"/>
          <w:spacing w:val="0"/>
          <w:w w:val="234"/>
          <w:position w:val="3"/>
        </w:rPr>
        <w:t>'</w:t>
      </w:r>
      <w:r>
        <w:rPr>
          <w:rFonts w:ascii="Arial" w:hAnsi="Arial" w:cs="Arial" w:eastAsia="Arial"/>
          <w:sz w:val="22"/>
          <w:szCs w:val="22"/>
          <w:color w:val="2F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2"/>
          <w:szCs w:val="22"/>
          <w:color w:val="2F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9"/>
        </w:rPr>
        <w:t>Ölll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67"/>
          <w:position w:val="9"/>
        </w:rPr>
        <w:t>uiD_§"_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67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67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7"/>
          <w:w w:val="67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5"/>
          <w:position w:val="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"/>
          <w:w w:val="95"/>
          <w:position w:val="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95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-4"/>
          <w:w w:val="95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-6"/>
          <w:w w:val="100"/>
          <w:position w:val="9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89"/>
          <w:position w:val="9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2"/>
          <w:w w:val="8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9"/>
          <w:position w:val="9"/>
        </w:rPr>
        <w:t>BUC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9"/>
          <w:position w:val="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8"/>
          <w:w w:val="89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9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9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"/>
          <w:w w:val="100"/>
          <w:position w:val="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left="4027" w:right="733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A90"/>
          <w:spacing w:val="0"/>
          <w:w w:val="85"/>
          <w:b/>
          <w:bCs/>
          <w:i/>
          <w:position w:val="-7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60" w:right="220"/>
        </w:sectPr>
      </w:pPr>
      <w:rPr/>
    </w:p>
    <w:p>
      <w:pPr>
        <w:spacing w:before="0" w:after="0" w:line="74" w:lineRule="exact"/>
        <w:ind w:left="392" w:right="-143"/>
        <w:jc w:val="left"/>
        <w:tabs>
          <w:tab w:pos="2540" w:val="left"/>
        </w:tabs>
        <w:rPr>
          <w:rFonts w:ascii="Arial" w:hAnsi="Arial" w:cs="Arial" w:eastAsia="Arial"/>
          <w:sz w:val="68"/>
          <w:szCs w:val="6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-10"/>
          <w:w w:val="102"/>
          <w:position w:val="-59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F3F41"/>
          <w:spacing w:val="0"/>
          <w:w w:val="66"/>
          <w:position w:val="-59"/>
        </w:rPr>
        <w:t>;:;</w:t>
      </w:r>
      <w:r>
        <w:rPr>
          <w:rFonts w:ascii="Times New Roman" w:hAnsi="Times New Roman" w:cs="Times New Roman" w:eastAsia="Times New Roman"/>
          <w:sz w:val="18"/>
          <w:szCs w:val="18"/>
          <w:color w:val="3F3F41"/>
          <w:spacing w:val="0"/>
          <w:w w:val="100"/>
          <w:position w:val="-5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41"/>
          <w:spacing w:val="0"/>
          <w:w w:val="100"/>
          <w:position w:val="-59"/>
        </w:rPr>
      </w:r>
      <w:r>
        <w:rPr>
          <w:rFonts w:ascii="Times New Roman" w:hAnsi="Times New Roman" w:cs="Times New Roman" w:eastAsia="Times New Roman"/>
          <w:sz w:val="26"/>
          <w:szCs w:val="26"/>
          <w:color w:val="2F3131"/>
          <w:spacing w:val="0"/>
          <w:w w:val="86"/>
          <w:b/>
          <w:bCs/>
          <w:position w:val="-49"/>
        </w:rPr>
        <w:t>Murac</w:t>
      </w:r>
      <w:r>
        <w:rPr>
          <w:rFonts w:ascii="Times New Roman" w:hAnsi="Times New Roman" w:cs="Times New Roman" w:eastAsia="Times New Roman"/>
          <w:sz w:val="26"/>
          <w:szCs w:val="26"/>
          <w:color w:val="2F3131"/>
          <w:spacing w:val="9"/>
          <w:w w:val="86"/>
          <w:b/>
          <w:bCs/>
          <w:position w:val="-49"/>
        </w:rPr>
        <w:t> </w:t>
      </w:r>
      <w:r>
        <w:rPr>
          <w:rFonts w:ascii="Arial" w:hAnsi="Arial" w:cs="Arial" w:eastAsia="Arial"/>
          <w:sz w:val="68"/>
          <w:szCs w:val="68"/>
          <w:color w:val="3B3A90"/>
          <w:spacing w:val="16"/>
          <w:w w:val="13"/>
          <w:position w:val="-49"/>
        </w:rPr>
        <w:t>'</w:t>
      </w:r>
      <w:r>
        <w:rPr>
          <w:rFonts w:ascii="Arial" w:hAnsi="Arial" w:cs="Arial" w:eastAsia="Arial"/>
          <w:sz w:val="68"/>
          <w:szCs w:val="68"/>
          <w:color w:val="3F3F41"/>
          <w:spacing w:val="0"/>
          <w:w w:val="30"/>
          <w:position w:val="-49"/>
        </w:rPr>
        <w:t>l.;</w:t>
      </w:r>
      <w:r>
        <w:rPr>
          <w:rFonts w:ascii="Arial" w:hAnsi="Arial" w:cs="Arial" w:eastAsia="Arial"/>
          <w:sz w:val="68"/>
          <w:szCs w:val="68"/>
          <w:color w:val="3F3F41"/>
          <w:spacing w:val="-40"/>
          <w:w w:val="31"/>
          <w:position w:val="-49"/>
        </w:rPr>
        <w:t>l</w:t>
      </w:r>
      <w:r>
        <w:rPr>
          <w:rFonts w:ascii="Arial" w:hAnsi="Arial" w:cs="Arial" w:eastAsia="Arial"/>
          <w:sz w:val="68"/>
          <w:szCs w:val="68"/>
          <w:color w:val="3B3F62"/>
          <w:spacing w:val="0"/>
          <w:w w:val="111"/>
          <w:position w:val="-49"/>
        </w:rPr>
        <w:t>,</w:t>
      </w:r>
      <w:r>
        <w:rPr>
          <w:rFonts w:ascii="Arial" w:hAnsi="Arial" w:cs="Arial" w:eastAsia="Arial"/>
          <w:sz w:val="68"/>
          <w:szCs w:val="68"/>
          <w:color w:val="3B3F62"/>
          <w:spacing w:val="-81"/>
          <w:w w:val="111"/>
          <w:position w:val="-49"/>
        </w:rPr>
        <w:t>t</w:t>
      </w:r>
      <w:r>
        <w:rPr>
          <w:rFonts w:ascii="Arial" w:hAnsi="Arial" w:cs="Arial" w:eastAsia="Arial"/>
          <w:sz w:val="68"/>
          <w:szCs w:val="68"/>
          <w:color w:val="3F3F41"/>
          <w:spacing w:val="0"/>
          <w:w w:val="13"/>
          <w:position w:val="-49"/>
        </w:rPr>
        <w:t>'</w:t>
      </w:r>
      <w:r>
        <w:rPr>
          <w:rFonts w:ascii="Arial" w:hAnsi="Arial" w:cs="Arial" w:eastAsia="Arial"/>
          <w:sz w:val="68"/>
          <w:szCs w:val="68"/>
          <w:color w:val="3F3F41"/>
          <w:spacing w:val="-68"/>
          <w:w w:val="100"/>
          <w:position w:val="-49"/>
        </w:rPr>
        <w:t> </w:t>
      </w:r>
      <w:r>
        <w:rPr>
          <w:rFonts w:ascii="Arial" w:hAnsi="Arial" w:cs="Arial" w:eastAsia="Arial"/>
          <w:sz w:val="68"/>
          <w:szCs w:val="68"/>
          <w:color w:val="505252"/>
          <w:spacing w:val="0"/>
          <w:w w:val="34"/>
          <w:position w:val="-49"/>
        </w:rPr>
        <w:t>.</w:t>
      </w:r>
      <w:r>
        <w:rPr>
          <w:rFonts w:ascii="Arial" w:hAnsi="Arial" w:cs="Arial" w:eastAsia="Arial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8" w:lineRule="atLeast"/>
        <w:ind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1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F3131"/>
          <w:spacing w:val="0"/>
          <w:w w:val="44"/>
          <w:b/>
          <w:bCs/>
          <w:position w:val="0"/>
        </w:rPr>
        <w:t>O</w:t>
      </w:r>
      <w:r>
        <w:rPr>
          <w:rFonts w:ascii="Arial" w:hAnsi="Arial" w:cs="Arial" w:eastAsia="Arial"/>
          <w:sz w:val="27"/>
          <w:szCs w:val="27"/>
          <w:color w:val="2F3131"/>
          <w:spacing w:val="0"/>
          <w:w w:val="44"/>
          <w:b/>
          <w:bCs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F3131"/>
          <w:spacing w:val="0"/>
          <w:w w:val="44"/>
          <w:b/>
          <w:bCs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F3131"/>
          <w:spacing w:val="0"/>
          <w:w w:val="69"/>
          <w:b/>
          <w:bCs/>
          <w:position w:val="0"/>
        </w:rPr>
        <w:t>6</w:t>
      </w:r>
      <w:r>
        <w:rPr>
          <w:rFonts w:ascii="Arial" w:hAnsi="Arial" w:cs="Arial" w:eastAsia="Arial"/>
          <w:sz w:val="27"/>
          <w:szCs w:val="27"/>
          <w:color w:val="2F3131"/>
          <w:spacing w:val="-56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9"/>
          <w:w w:val="74"/>
          <w:position w:val="-7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2F3131"/>
          <w:spacing w:val="0"/>
          <w:w w:val="74"/>
          <w:position w:val="0"/>
        </w:rPr>
        <w:t>Hazi/</w:t>
      </w:r>
      <w:r>
        <w:rPr>
          <w:rFonts w:ascii="Times New Roman" w:hAnsi="Times New Roman" w:cs="Times New Roman" w:eastAsia="Times New Roman"/>
          <w:sz w:val="24"/>
          <w:szCs w:val="24"/>
          <w:color w:val="2F3131"/>
          <w:spacing w:val="-5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F3131"/>
          <w:spacing w:val="0"/>
          <w:w w:val="74"/>
          <w:position w:val="0"/>
        </w:rPr>
        <w:t>o</w:t>
      </w:r>
      <w:r>
        <w:rPr>
          <w:rFonts w:ascii="Times New Roman" w:hAnsi="Times New Roman" w:cs="Times New Roman" w:eastAsia="Times New Roman"/>
          <w:sz w:val="24"/>
          <w:szCs w:val="24"/>
          <w:color w:val="2F3131"/>
          <w:spacing w:val="0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F3131"/>
          <w:spacing w:val="0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F3131"/>
          <w:spacing w:val="0"/>
          <w:w w:val="74"/>
          <w:position w:val="0"/>
        </w:rPr>
        <w:t>17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20"/>
          <w:cols w:num="2" w:equalWidth="0">
            <w:col w:w="4023" w:space="863"/>
            <w:col w:w="6654"/>
          </w:cols>
        </w:sectPr>
      </w:pPr>
      <w:rPr/>
    </w:p>
    <w:p>
      <w:pPr>
        <w:spacing w:before="0" w:after="0" w:line="408" w:lineRule="atLeast"/>
        <w:ind w:left="241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F62"/>
          <w:spacing w:val="0"/>
          <w:w w:val="46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F62"/>
          <w:spacing w:val="-131"/>
          <w:w w:val="4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4"/>
        </w:rPr>
        <w:t>Yangmıı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7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30" w:lineRule="exact"/>
        <w:ind w:left="435" w:right="-20"/>
        <w:jc w:val="left"/>
        <w:tabs>
          <w:tab w:pos="2660" w:val="left"/>
          <w:tab w:pos="3240" w:val="left"/>
          <w:tab w:pos="39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736401pt;margin-top:13.080498pt;width:7.3444pt;height:7pt;mso-position-horizontal-relative:page;mso-position-vertical-relative:paragraph;z-index:-15452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F3131"/>
                      <w:spacing w:val="0"/>
                      <w:w w:val="121"/>
                    </w:rPr>
                    <w:t>&gt;.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2F3131"/>
          <w:spacing w:val="0"/>
          <w:w w:val="68"/>
          <w:position w:val="6"/>
        </w:rPr>
        <w:t>t1J</w:t>
      </w:r>
      <w:r>
        <w:rPr>
          <w:rFonts w:ascii="Times New Roman" w:hAnsi="Times New Roman" w:cs="Times New Roman" w:eastAsia="Times New Roman"/>
          <w:sz w:val="10"/>
          <w:szCs w:val="10"/>
          <w:color w:val="2F3131"/>
          <w:spacing w:val="-11"/>
          <w:w w:val="68"/>
          <w:position w:val="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F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2F3131"/>
          <w:spacing w:val="0"/>
          <w:w w:val="100"/>
          <w:position w:val="6"/>
        </w:rPr>
      </w:r>
      <w:r>
        <w:rPr>
          <w:rFonts w:ascii="Arial" w:hAnsi="Arial" w:cs="Arial" w:eastAsia="Arial"/>
          <w:sz w:val="19"/>
          <w:szCs w:val="19"/>
          <w:color w:val="2F3131"/>
          <w:spacing w:val="0"/>
          <w:w w:val="68"/>
          <w:position w:val="-4"/>
        </w:rPr>
        <w:t>MD</w:t>
      </w:r>
      <w:r>
        <w:rPr>
          <w:rFonts w:ascii="Arial" w:hAnsi="Arial" w:cs="Arial" w:eastAsia="Arial"/>
          <w:sz w:val="19"/>
          <w:szCs w:val="19"/>
          <w:color w:val="2F3131"/>
          <w:spacing w:val="-30"/>
          <w:w w:val="68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F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2F3131"/>
          <w:spacing w:val="0"/>
          <w:w w:val="100"/>
          <w:position w:val="-4"/>
        </w:rPr>
      </w:r>
      <w:r>
        <w:rPr>
          <w:rFonts w:ascii="Arial" w:hAnsi="Arial" w:cs="Arial" w:eastAsia="Arial"/>
          <w:sz w:val="41"/>
          <w:szCs w:val="41"/>
          <w:color w:val="3B3F62"/>
          <w:spacing w:val="0"/>
          <w:w w:val="68"/>
          <w:i/>
          <w:position w:val="-4"/>
        </w:rPr>
        <w:t>ij</w:t>
      </w:r>
      <w:r>
        <w:rPr>
          <w:rFonts w:ascii="Arial" w:hAnsi="Arial" w:cs="Arial" w:eastAsia="Arial"/>
          <w:sz w:val="41"/>
          <w:szCs w:val="41"/>
          <w:color w:val="3B3F62"/>
          <w:spacing w:val="0"/>
          <w:w w:val="68"/>
          <w:i/>
          <w:position w:val="-4"/>
        </w:rPr>
        <w:t>f</w:t>
      </w:r>
      <w:r>
        <w:rPr>
          <w:rFonts w:ascii="Arial" w:hAnsi="Arial" w:cs="Arial" w:eastAsia="Arial"/>
          <w:sz w:val="41"/>
          <w:szCs w:val="41"/>
          <w:color w:val="3B3F62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41"/>
          <w:szCs w:val="41"/>
          <w:color w:val="3B3F62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21"/>
          <w:szCs w:val="21"/>
          <w:color w:val="262A67"/>
          <w:spacing w:val="-5"/>
          <w:w w:val="48"/>
          <w:position w:val="-4"/>
        </w:rPr>
        <w:t>r</w:t>
      </w:r>
      <w:r>
        <w:rPr>
          <w:rFonts w:ascii="Arial" w:hAnsi="Arial" w:cs="Arial" w:eastAsia="Arial"/>
          <w:sz w:val="21"/>
          <w:szCs w:val="21"/>
          <w:color w:val="2F3131"/>
          <w:spacing w:val="0"/>
          <w:w w:val="94"/>
          <w:position w:val="-4"/>
        </w:rPr>
        <w:t>ur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364" w:right="-20"/>
        <w:jc w:val="left"/>
        <w:tabs>
          <w:tab w:pos="2440" w:val="left"/>
          <w:tab w:pos="34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1"/>
          <w:szCs w:val="21"/>
          <w:color w:val="505252"/>
          <w:spacing w:val="0"/>
          <w:w w:val="41"/>
          <w:position w:val="-2"/>
        </w:rPr>
        <w:t>-</w:t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100"/>
          <w:position w:val="-2"/>
        </w:rPr>
      </w:r>
      <w:r>
        <w:rPr>
          <w:rFonts w:ascii="Arial" w:hAnsi="Arial" w:cs="Arial" w:eastAsia="Arial"/>
          <w:sz w:val="20"/>
          <w:szCs w:val="20"/>
          <w:color w:val="2F3131"/>
          <w:spacing w:val="0"/>
          <w:w w:val="100"/>
          <w:position w:val="11"/>
        </w:rPr>
        <w:t>3</w:t>
      </w:r>
      <w:r>
        <w:rPr>
          <w:rFonts w:ascii="Arial" w:hAnsi="Arial" w:cs="Arial" w:eastAsia="Arial"/>
          <w:sz w:val="20"/>
          <w:szCs w:val="20"/>
          <w:color w:val="505252"/>
          <w:spacing w:val="-15"/>
          <w:w w:val="100"/>
          <w:position w:val="11"/>
        </w:rPr>
        <w:t>.</w:t>
      </w:r>
      <w:r>
        <w:rPr>
          <w:rFonts w:ascii="Arial" w:hAnsi="Arial" w:cs="Arial" w:eastAsia="Arial"/>
          <w:sz w:val="20"/>
          <w:szCs w:val="20"/>
          <w:color w:val="2F3131"/>
          <w:spacing w:val="0"/>
          <w:w w:val="100"/>
          <w:position w:val="11"/>
        </w:rPr>
        <w:t>Po</w:t>
      </w:r>
      <w:r>
        <w:rPr>
          <w:rFonts w:ascii="Arial" w:hAnsi="Arial" w:cs="Arial" w:eastAsia="Arial"/>
          <w:sz w:val="20"/>
          <w:szCs w:val="20"/>
          <w:color w:val="2F3131"/>
          <w:spacing w:val="0"/>
          <w:w w:val="100"/>
          <w:position w:val="11"/>
        </w:rPr>
        <w:t>  </w:t>
      </w:r>
      <w:r>
        <w:rPr>
          <w:rFonts w:ascii="Arial" w:hAnsi="Arial" w:cs="Arial" w:eastAsia="Arial"/>
          <w:sz w:val="20"/>
          <w:szCs w:val="20"/>
          <w:color w:val="2F3131"/>
          <w:spacing w:val="2"/>
          <w:w w:val="100"/>
          <w:position w:val="11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11"/>
        </w:rPr>
        <w:t>a</w:t>
      </w:r>
      <w:r>
        <w:rPr>
          <w:rFonts w:ascii="Arial" w:hAnsi="Arial" w:cs="Arial" w:eastAsia="Arial"/>
          <w:sz w:val="20"/>
          <w:szCs w:val="20"/>
          <w:color w:val="3F3F41"/>
          <w:spacing w:val="-51"/>
          <w:w w:val="100"/>
          <w:position w:val="11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11"/>
        </w:rPr>
      </w:r>
      <w:r>
        <w:rPr>
          <w:rFonts w:ascii="Arial" w:hAnsi="Arial" w:cs="Arial" w:eastAsia="Arial"/>
          <w:sz w:val="20"/>
          <w:szCs w:val="20"/>
          <w:color w:val="A8B1DB"/>
          <w:spacing w:val="0"/>
          <w:w w:val="71"/>
          <w:position w:val="11"/>
        </w:rPr>
        <w:t>·</w:t>
      </w:r>
      <w:r>
        <w:rPr>
          <w:rFonts w:ascii="Arial" w:hAnsi="Arial" w:cs="Arial" w:eastAsia="Arial"/>
          <w:sz w:val="20"/>
          <w:szCs w:val="20"/>
          <w:color w:val="A1A3A5"/>
          <w:spacing w:val="0"/>
          <w:w w:val="188"/>
          <w:position w:val="11"/>
        </w:rPr>
        <w:t>.</w:t>
      </w:r>
      <w:r>
        <w:rPr>
          <w:rFonts w:ascii="Arial" w:hAnsi="Arial" w:cs="Arial" w:eastAsia="Arial"/>
          <w:sz w:val="20"/>
          <w:szCs w:val="20"/>
          <w:color w:val="A1A3A5"/>
          <w:spacing w:val="20"/>
          <w:w w:val="100"/>
          <w:position w:val="11"/>
        </w:rPr>
        <w:t> </w:t>
      </w:r>
      <w:r>
        <w:rPr>
          <w:rFonts w:ascii="Arial" w:hAnsi="Arial" w:cs="Arial" w:eastAsia="Arial"/>
          <w:sz w:val="20"/>
          <w:szCs w:val="20"/>
          <w:color w:val="2F3131"/>
          <w:spacing w:val="0"/>
          <w:w w:val="100"/>
          <w:position w:val="11"/>
        </w:rPr>
        <w:t>1</w:t>
      </w:r>
      <w:r>
        <w:rPr>
          <w:rFonts w:ascii="Arial" w:hAnsi="Arial" w:cs="Arial" w:eastAsia="Arial"/>
          <w:sz w:val="20"/>
          <w:szCs w:val="20"/>
          <w:color w:val="2F3131"/>
          <w:spacing w:val="0"/>
          <w:w w:val="100"/>
          <w:position w:val="11"/>
        </w:rPr>
        <w:t>\</w:t>
      </w:r>
      <w:r>
        <w:rPr>
          <w:rFonts w:ascii="Arial" w:hAnsi="Arial" w:cs="Arial" w:eastAsia="Arial"/>
          <w:sz w:val="20"/>
          <w:szCs w:val="20"/>
          <w:color w:val="2F3131"/>
          <w:spacing w:val="0"/>
          <w:w w:val="100"/>
          <w:position w:val="11"/>
        </w:rPr>
        <w:t>mirl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20"/>
          <w:cols w:num="2" w:equalWidth="0">
            <w:col w:w="5951" w:space="2805"/>
            <w:col w:w="2784"/>
          </w:cols>
        </w:sectPr>
      </w:pPr>
      <w:rPr/>
    </w:p>
    <w:p>
      <w:pPr>
        <w:spacing w:before="45" w:after="0" w:line="240" w:lineRule="auto"/>
        <w:ind w:left="4480" w:right="-20"/>
        <w:jc w:val="left"/>
        <w:tabs>
          <w:tab w:pos="8260" w:val="left"/>
          <w:tab w:pos="962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5.167358pt;margin-top:19.342985pt;width:.726701pt;height:61.5pt;mso-position-horizontal-relative:page;mso-position-vertical-relative:paragraph;z-index:-15451" type="#_x0000_t202" filled="f" stroked="f">
            <v:textbox inset="0,0,0,0">
              <w:txbxContent>
                <w:p>
                  <w:pPr>
                    <w:spacing w:before="0" w:after="0" w:line="1230" w:lineRule="exact"/>
                    <w:ind w:right="-225"/>
                    <w:jc w:val="left"/>
                    <w:rPr>
                      <w:rFonts w:ascii="Arial" w:hAnsi="Arial" w:cs="Arial" w:eastAsia="Arial"/>
                      <w:sz w:val="123"/>
                      <w:szCs w:val="123"/>
                    </w:rPr>
                  </w:pPr>
                  <w:rPr/>
                  <w:r>
                    <w:rPr>
                      <w:rFonts w:ascii="Arial" w:hAnsi="Arial" w:cs="Arial" w:eastAsia="Arial"/>
                      <w:sz w:val="123"/>
                      <w:szCs w:val="123"/>
                      <w:color w:val="2F3131"/>
                      <w:spacing w:val="-373"/>
                      <w:w w:val="4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23"/>
                      <w:szCs w:val="1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4.022202pt;margin-top:22.422106pt;width:2.295pt;height:9pt;mso-position-horizontal-relative:page;mso-position-vertical-relative:paragraph;z-index:-15449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62A67"/>
                      <w:spacing w:val="0"/>
                      <w:w w:val="51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  <w:position w:val="4"/>
        </w:rPr>
        <w:t>Sezgi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3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10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4"/>
        </w:rPr>
        <w:t>BAYANDIR</w:t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113"/>
          <w:b/>
          <w:bCs/>
          <w:position w:val="0"/>
        </w:rPr>
        <w:t>Bülent</w:t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113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10"/>
          <w:w w:val="113"/>
          <w:b/>
          <w:bCs/>
          <w:position w:val="0"/>
        </w:rPr>
        <w:t> </w:t>
      </w:r>
      <w:r>
        <w:rPr>
          <w:rFonts w:ascii="Arial" w:hAnsi="Arial" w:cs="Arial" w:eastAsia="Arial"/>
          <w:sz w:val="32"/>
          <w:szCs w:val="32"/>
          <w:color w:val="4F547C"/>
          <w:spacing w:val="0"/>
          <w:w w:val="61"/>
          <w:b/>
          <w:bCs/>
          <w:position w:val="0"/>
        </w:rPr>
        <w:t>r</w:t>
      </w:r>
      <w:r>
        <w:rPr>
          <w:rFonts w:ascii="Arial" w:hAnsi="Arial" w:cs="Arial" w:eastAsia="Arial"/>
          <w:sz w:val="32"/>
          <w:szCs w:val="32"/>
          <w:color w:val="4F547C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32"/>
          <w:szCs w:val="32"/>
          <w:color w:val="4F547C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47"/>
          <w:szCs w:val="47"/>
          <w:color w:val="505252"/>
          <w:spacing w:val="0"/>
          <w:w w:val="82"/>
          <w:b/>
          <w:bCs/>
          <w:position w:val="0"/>
        </w:rPr>
        <w:t>s</w:t>
      </w:r>
      <w:r>
        <w:rPr>
          <w:rFonts w:ascii="Times New Roman" w:hAnsi="Times New Roman" w:cs="Times New Roman" w:eastAsia="Times New Roman"/>
          <w:sz w:val="47"/>
          <w:szCs w:val="47"/>
          <w:color w:val="505252"/>
          <w:spacing w:val="3"/>
          <w:w w:val="82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505252"/>
          <w:spacing w:val="0"/>
          <w:w w:val="82"/>
          <w:b/>
          <w:bCs/>
          <w:position w:val="0"/>
        </w:rPr>
        <w:t>lfJ.,._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16" w:after="0" w:line="229" w:lineRule="exact"/>
        <w:ind w:right="397"/>
        <w:jc w:val="right"/>
        <w:tabs>
          <w:tab w:pos="1580" w:val="left"/>
          <w:tab w:pos="24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05252"/>
          <w:w w:val="71"/>
          <w:position w:val="-5"/>
        </w:rPr>
        <w:t>ltfai</w:t>
      </w:r>
      <w:r>
        <w:rPr>
          <w:rFonts w:ascii="Arial" w:hAnsi="Arial" w:cs="Arial" w:eastAsia="Arial"/>
          <w:sz w:val="25"/>
          <w:szCs w:val="25"/>
          <w:color w:val="505252"/>
          <w:spacing w:val="-12"/>
          <w:w w:val="72"/>
          <w:position w:val="-5"/>
        </w:rPr>
        <w:t>y</w:t>
      </w:r>
      <w:r>
        <w:rPr>
          <w:rFonts w:ascii="Arial" w:hAnsi="Arial" w:cs="Arial" w:eastAsia="Arial"/>
          <w:sz w:val="25"/>
          <w:szCs w:val="25"/>
          <w:color w:val="6D6E6E"/>
          <w:spacing w:val="0"/>
          <w:w w:val="37"/>
          <w:position w:val="-5"/>
        </w:rPr>
        <w:t>'</w:t>
      </w:r>
      <w:r>
        <w:rPr>
          <w:rFonts w:ascii="Arial" w:hAnsi="Arial" w:cs="Arial" w:eastAsia="Arial"/>
          <w:sz w:val="25"/>
          <w:szCs w:val="25"/>
          <w:color w:val="6D6E6E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5"/>
          <w:szCs w:val="25"/>
          <w:color w:val="6D6E6E"/>
          <w:spacing w:val="0"/>
          <w:w w:val="73"/>
          <w:position w:val="-5"/>
        </w:rPr>
        <w:t>_.</w:t>
      </w:r>
      <w:r>
        <w:rPr>
          <w:rFonts w:ascii="Arial" w:hAnsi="Arial" w:cs="Arial" w:eastAsia="Arial"/>
          <w:sz w:val="25"/>
          <w:szCs w:val="25"/>
          <w:color w:val="6D6E6E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5"/>
          <w:szCs w:val="25"/>
          <w:color w:val="6D6E6E"/>
          <w:spacing w:val="0"/>
          <w:w w:val="100"/>
          <w:position w:val="-5"/>
        </w:rPr>
      </w:r>
      <w:r>
        <w:rPr>
          <w:rFonts w:ascii="Arial" w:hAnsi="Arial" w:cs="Arial" w:eastAsia="Arial"/>
          <w:sz w:val="25"/>
          <w:szCs w:val="25"/>
          <w:color w:val="2F3131"/>
          <w:spacing w:val="0"/>
          <w:w w:val="186"/>
          <w:position w:val="-5"/>
        </w:rPr>
        <w:t>"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right="956"/>
        <w:jc w:val="right"/>
        <w:tabs>
          <w:tab w:pos="154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7.445923pt;margin-top:17.629627pt;width:24.142501pt;height:25pt;mso-position-horizontal-relative:page;mso-position-vertical-relative:paragraph;z-index:-15450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505252"/>
                      <w:spacing w:val="0"/>
                      <w:w w:val="29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05252"/>
          <w:w w:val="89"/>
          <w:position w:val="2"/>
        </w:rPr>
        <w:t>Müda</w:t>
      </w:r>
      <w:r>
        <w:rPr>
          <w:rFonts w:ascii="Arial" w:hAnsi="Arial" w:cs="Arial" w:eastAsia="Arial"/>
          <w:sz w:val="19"/>
          <w:szCs w:val="19"/>
          <w:color w:val="505252"/>
          <w:spacing w:val="1"/>
          <w:w w:val="89"/>
          <w:position w:val="2"/>
        </w:rPr>
        <w:t>h</w:t>
      </w:r>
      <w:r>
        <w:rPr>
          <w:rFonts w:ascii="Arial" w:hAnsi="Arial" w:cs="Arial" w:eastAsia="Arial"/>
          <w:sz w:val="19"/>
          <w:szCs w:val="19"/>
          <w:color w:val="6D6E6E"/>
          <w:spacing w:val="1"/>
          <w:w w:val="83"/>
          <w:position w:val="2"/>
        </w:rPr>
        <w:t>a</w:t>
      </w:r>
      <w:r>
        <w:rPr>
          <w:rFonts w:ascii="Arial" w:hAnsi="Arial" w:cs="Arial" w:eastAsia="Arial"/>
          <w:sz w:val="19"/>
          <w:szCs w:val="19"/>
          <w:color w:val="3F3F41"/>
          <w:spacing w:val="0"/>
          <w:w w:val="169"/>
          <w:position w:val="2"/>
        </w:rPr>
        <w:t>l</w:t>
      </w:r>
      <w:r>
        <w:rPr>
          <w:rFonts w:ascii="Arial" w:hAnsi="Arial" w:cs="Arial" w:eastAsia="Arial"/>
          <w:sz w:val="19"/>
          <w:szCs w:val="19"/>
          <w:color w:val="3F3F4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3F3F4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4"/>
          <w:szCs w:val="34"/>
          <w:color w:val="3B3F62"/>
          <w:spacing w:val="0"/>
          <w:w w:val="202"/>
          <w:position w:val="2"/>
        </w:rPr>
        <w:t>(f</w:t>
      </w:r>
      <w:r>
        <w:rPr>
          <w:rFonts w:ascii="Times New Roman" w:hAnsi="Times New Roman" w:cs="Times New Roman" w:eastAsia="Times New Roman"/>
          <w:sz w:val="34"/>
          <w:szCs w:val="34"/>
          <w:color w:val="3B3F62"/>
          <w:spacing w:val="-118"/>
          <w:w w:val="202"/>
          <w:position w:val="2"/>
        </w:rPr>
        <w:t> </w:t>
      </w:r>
      <w:r>
        <w:rPr>
          <w:rFonts w:ascii="Arial" w:hAnsi="Arial" w:cs="Arial" w:eastAsia="Arial"/>
          <w:sz w:val="31"/>
          <w:szCs w:val="31"/>
          <w:color w:val="2F3131"/>
          <w:spacing w:val="-97"/>
          <w:w w:val="173"/>
          <w:position w:val="2"/>
        </w:rPr>
        <w:t>"</w:t>
      </w:r>
      <w:r>
        <w:rPr>
          <w:rFonts w:ascii="Arial" w:hAnsi="Arial" w:cs="Arial" w:eastAsia="Arial"/>
          <w:sz w:val="31"/>
          <w:szCs w:val="31"/>
          <w:color w:val="3F3F41"/>
          <w:spacing w:val="-45"/>
          <w:w w:val="114"/>
          <w:position w:val="2"/>
        </w:rPr>
        <w:t>,</w:t>
      </w:r>
      <w:r>
        <w:rPr>
          <w:rFonts w:ascii="Arial" w:hAnsi="Arial" w:cs="Arial" w:eastAsia="Arial"/>
          <w:sz w:val="31"/>
          <w:szCs w:val="31"/>
          <w:color w:val="3F3F41"/>
          <w:spacing w:val="0"/>
          <w:w w:val="44"/>
          <w:position w:val="2"/>
        </w:rPr>
        <w:t>&lt;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98" w:lineRule="atLeast"/>
        <w:ind w:right="548"/>
        <w:jc w:val="right"/>
        <w:tabs>
          <w:tab w:pos="4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4"/>
          <w:szCs w:val="14"/>
          <w:color w:val="2F3131"/>
          <w:w w:val="88"/>
          <w:i/>
        </w:rPr>
        <w:t>'it</w:t>
      </w:r>
      <w:r>
        <w:rPr>
          <w:rFonts w:ascii="Arial" w:hAnsi="Arial" w:cs="Arial" w:eastAsia="Arial"/>
          <w:sz w:val="14"/>
          <w:szCs w:val="14"/>
          <w:color w:val="2F3131"/>
          <w:w w:val="100"/>
          <w:i/>
        </w:rPr>
        <w:tab/>
      </w:r>
      <w:r>
        <w:rPr>
          <w:rFonts w:ascii="Arial" w:hAnsi="Arial" w:cs="Arial" w:eastAsia="Arial"/>
          <w:sz w:val="14"/>
          <w:szCs w:val="14"/>
          <w:color w:val="2F3131"/>
          <w:w w:val="100"/>
          <w:i/>
        </w:rPr>
      </w:r>
      <w:r>
        <w:rPr>
          <w:rFonts w:ascii="Times New Roman" w:hAnsi="Times New Roman" w:cs="Times New Roman" w:eastAsia="Times New Roman"/>
          <w:sz w:val="13"/>
          <w:szCs w:val="13"/>
          <w:color w:val="505252"/>
          <w:w w:val="89"/>
        </w:rPr>
        <w:t>'(</w:t>
      </w:r>
      <w:r>
        <w:rPr>
          <w:rFonts w:ascii="Times New Roman" w:hAnsi="Times New Roman" w:cs="Times New Roman" w:eastAsia="Times New Roman"/>
          <w:sz w:val="13"/>
          <w:szCs w:val="13"/>
          <w:color w:val="505252"/>
          <w:spacing w:val="6"/>
          <w:w w:val="88"/>
        </w:rPr>
        <w:t>&gt;</w:t>
      </w:r>
      <w:r>
        <w:rPr>
          <w:rFonts w:ascii="Times New Roman" w:hAnsi="Times New Roman" w:cs="Times New Roman" w:eastAsia="Times New Roman"/>
          <w:sz w:val="13"/>
          <w:szCs w:val="13"/>
          <w:color w:val="505252"/>
          <w:spacing w:val="0"/>
          <w:w w:val="156"/>
        </w:rPr>
        <w:t>,,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60" w:right="220"/>
        </w:sectPr>
      </w:pPr>
      <w:rPr/>
    </w:p>
    <w:p>
      <w:pPr>
        <w:spacing w:before="0" w:after="0" w:line="68" w:lineRule="exact"/>
        <w:ind w:right="-19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F3131"/>
          <w:spacing w:val="0"/>
          <w:w w:val="117"/>
          <w:position w:val="1"/>
        </w:rPr>
        <w:t>.;.: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5"/>
          <w:szCs w:val="15"/>
          <w:color w:val="2F3131"/>
          <w:spacing w:val="-54"/>
          <w:w w:val="128"/>
          <w:position w:val="-6"/>
        </w:rPr>
        <w:t>t</w:t>
      </w:r>
      <w:r>
        <w:rPr>
          <w:rFonts w:ascii="Arial" w:hAnsi="Arial" w:cs="Arial" w:eastAsia="Arial"/>
          <w:sz w:val="22"/>
          <w:szCs w:val="22"/>
          <w:color w:val="2F3131"/>
          <w:spacing w:val="0"/>
          <w:w w:val="56"/>
          <w:position w:val="-19"/>
        </w:rPr>
        <w:t>:</w:t>
      </w:r>
      <w:r>
        <w:rPr>
          <w:rFonts w:ascii="Arial" w:hAnsi="Arial" w:cs="Arial" w:eastAsia="Arial"/>
          <w:sz w:val="22"/>
          <w:szCs w:val="22"/>
          <w:color w:val="2F3131"/>
          <w:spacing w:val="-23"/>
          <w:w w:val="56"/>
          <w:position w:val="-19"/>
        </w:rPr>
        <w:t>:</w:t>
      </w:r>
      <w:r>
        <w:rPr>
          <w:rFonts w:ascii="Arial" w:hAnsi="Arial" w:cs="Arial" w:eastAsia="Arial"/>
          <w:sz w:val="15"/>
          <w:szCs w:val="15"/>
          <w:color w:val="2F3131"/>
          <w:spacing w:val="-19"/>
          <w:w w:val="129"/>
          <w:position w:val="-6"/>
        </w:rPr>
        <w:t>i</w:t>
      </w:r>
      <w:r>
        <w:rPr>
          <w:rFonts w:ascii="Arial" w:hAnsi="Arial" w:cs="Arial" w:eastAsia="Arial"/>
          <w:sz w:val="22"/>
          <w:szCs w:val="22"/>
          <w:color w:val="2F3131"/>
          <w:spacing w:val="-21"/>
          <w:w w:val="57"/>
          <w:position w:val="-19"/>
        </w:rPr>
        <w:t>r</w:t>
      </w:r>
      <w:r>
        <w:rPr>
          <w:rFonts w:ascii="Arial" w:hAnsi="Arial" w:cs="Arial" w:eastAsia="Arial"/>
          <w:sz w:val="15"/>
          <w:szCs w:val="15"/>
          <w:color w:val="2F3131"/>
          <w:spacing w:val="-20"/>
          <w:w w:val="129"/>
          <w:position w:val="-6"/>
        </w:rPr>
        <w:t>l</w:t>
      </w:r>
      <w:r>
        <w:rPr>
          <w:rFonts w:ascii="Arial" w:hAnsi="Arial" w:cs="Arial" w:eastAsia="Arial"/>
          <w:sz w:val="22"/>
          <w:szCs w:val="22"/>
          <w:color w:val="2F3131"/>
          <w:spacing w:val="0"/>
          <w:w w:val="56"/>
          <w:position w:val="-19"/>
        </w:rPr>
        <w:t>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22" w:lineRule="atLeast"/>
        <w:ind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6D6E6E"/>
          <w:spacing w:val="0"/>
          <w:w w:val="169"/>
        </w:rPr>
        <w:t>'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0" w:lineRule="exact"/>
        <w:ind w:left="99" w:right="-6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F3131"/>
          <w:spacing w:val="0"/>
          <w:w w:val="165"/>
          <w:i/>
          <w:position w:val="-10"/>
        </w:rPr>
        <w:t>li/Ş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A1A3A5"/>
          <w:spacing w:val="0"/>
          <w:w w:val="141"/>
          <w:i/>
          <w:position w:val="-1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A1A3A5"/>
          <w:spacing w:val="-28"/>
          <w:w w:val="141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6D6E6E"/>
          <w:spacing w:val="0"/>
          <w:w w:val="122"/>
          <w:i/>
          <w:position w:val="-9"/>
        </w:rPr>
        <w:t>;</w:t>
      </w:r>
      <w:r>
        <w:rPr>
          <w:rFonts w:ascii="Times New Roman" w:hAnsi="Times New Roman" w:cs="Times New Roman" w:eastAsia="Times New Roman"/>
          <w:sz w:val="48"/>
          <w:szCs w:val="48"/>
          <w:color w:val="6D6E6E"/>
          <w:spacing w:val="-88"/>
          <w:w w:val="10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05252"/>
          <w:spacing w:val="0"/>
          <w:w w:val="117"/>
          <w:position w:val="-1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05252"/>
          <w:spacing w:val="-2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C4C6C6"/>
          <w:spacing w:val="0"/>
          <w:w w:val="51"/>
          <w:position w:val="-1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20"/>
          <w:cols w:num="3" w:equalWidth="0">
            <w:col w:w="543" w:space="9530"/>
            <w:col w:w="431" w:space="0"/>
            <w:col w:w="1036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8.998257pt;margin-top:38.445068pt;width:560.743548pt;height:726.226858pt;mso-position-horizontal-relative:page;mso-position-vertical-relative:page;z-index:-15455" coordorigin="380,769" coordsize="11215,14525">
            <v:group style="position:absolute;left:406;top:786;width:387;height:2" coordorigin="406,786" coordsize="387,2">
              <v:shape style="position:absolute;left:406;top:786;width:387;height:2" coordorigin="406,786" coordsize="387,0" path="m406,786l793,786e" filled="f" stroked="t" strokeweight=".70801pt" strokecolor="#575757">
                <v:path arrowok="t"/>
              </v:shape>
            </v:group>
            <v:group style="position:absolute;left:415;top:776;width:2;height:776" coordorigin="415,776" coordsize="2,776">
              <v:shape style="position:absolute;left:415;top:776;width:2;height:776" coordorigin="415,776" coordsize="0,776" path="m415,1552l415,776e" filled="f" stroked="t" strokeweight=".70801pt" strokecolor="#707070">
                <v:path arrowok="t"/>
              </v:shape>
            </v:group>
            <v:group style="position:absolute;left:736;top:786;width:175;height:2" coordorigin="736,786" coordsize="175,2">
              <v:shape style="position:absolute;left:736;top:786;width:175;height:2" coordorigin="736,786" coordsize="175,0" path="m736,786l911,786e" filled="f" stroked="t" strokeweight=".472006pt" strokecolor="#3B3B3B">
                <v:path arrowok="t"/>
              </v:shape>
            </v:group>
            <v:group style="position:absolute;left:854;top:788;width:2525;height:2" coordorigin="854,788" coordsize="2525,2">
              <v:shape style="position:absolute;left:854;top:788;width:2525;height:2" coordorigin="854,788" coordsize="2525,0" path="m854,788l3380,788e" filled="f" stroked="t" strokeweight=".70801pt" strokecolor="#575757">
                <v:path arrowok="t"/>
              </v:shape>
            </v:group>
            <v:group style="position:absolute;left:2440;top:781;width:2;height:771" coordorigin="2440,781" coordsize="2,771">
              <v:shape style="position:absolute;left:2440;top:781;width:2;height:771" coordorigin="2440,781" coordsize="0,771" path="m2440,1552l2440,781e" filled="f" stroked="t" strokeweight=".70801pt" strokecolor="#484848">
                <v:path arrowok="t"/>
              </v:shape>
            </v:group>
            <v:group style="position:absolute;left:3323;top:790;width:316;height:2" coordorigin="3323,790" coordsize="316,2">
              <v:shape style="position:absolute;left:3323;top:790;width:316;height:2" coordorigin="3323,790" coordsize="316,0" path="m3323,790l3639,790e" filled="f" stroked="t" strokeweight=".472006pt" strokecolor="#4B4B4B">
                <v:path arrowok="t"/>
              </v:shape>
            </v:group>
            <v:group style="position:absolute;left:3583;top:788;width:7996;height:2" coordorigin="3583,788" coordsize="7996,2">
              <v:shape style="position:absolute;left:3583;top:788;width:7996;height:2" coordorigin="3583,788" coordsize="7996,0" path="m3583,788l11578,788e" filled="f" stroked="t" strokeweight=".70801pt" strokecolor="#575757">
                <v:path arrowok="t"/>
              </v:shape>
            </v:group>
            <v:group style="position:absolute;left:9164;top:781;width:2;height:1500" coordorigin="9164,781" coordsize="2,1500">
              <v:shape style="position:absolute;left:9164;top:781;width:2;height:1500" coordorigin="9164,781" coordsize="0,1500" path="m9164,2280l9164,781e" filled="f" stroked="t" strokeweight=".70801pt" strokecolor="#545454">
                <v:path arrowok="t"/>
              </v:shape>
            </v:group>
            <v:group style="position:absolute;left:11576;top:776;width:2;height:14510" coordorigin="11576,776" coordsize="2,14510">
              <v:shape style="position:absolute;left:11576;top:776;width:2;height:14510" coordorigin="11576,776" coordsize="0,14510" path="m11576,15286l11576,776e" filled="f" stroked="t" strokeweight=".70801pt" strokecolor="#575757">
                <v:path arrowok="t"/>
              </v:shape>
            </v:group>
            <v:group style="position:absolute;left:418;top:1495;width:2;height:1233" coordorigin="418,1495" coordsize="2,1233">
              <v:shape style="position:absolute;left:418;top:1495;width:2;height:1233" coordorigin="418,1495" coordsize="0,1233" path="m418,2728l418,1495e" filled="f" stroked="t" strokeweight=".70801pt" strokecolor="#4F4F4F">
                <v:path arrowok="t"/>
              </v:shape>
            </v:group>
            <v:group style="position:absolute;left:2440;top:1495;width:2;height:309" coordorigin="2440,1495" coordsize="2,309">
              <v:shape style="position:absolute;left:2440;top:1495;width:2;height:309" coordorigin="2440,1495" coordsize="0,309" path="m2440,1804l2440,1495e" filled="f" stroked="t" strokeweight=".472006pt" strokecolor="#2B2B2B">
                <v:path arrowok="t"/>
              </v:shape>
            </v:group>
            <v:group style="position:absolute;left:2440;top:1747;width:2;height:538" coordorigin="2440,1747" coordsize="2,538">
              <v:shape style="position:absolute;left:2440;top:1747;width:2;height:538" coordorigin="2440,1747" coordsize="0,538" path="m2440,2285l2440,1747e" filled="f" stroked="t" strokeweight=".944013pt" strokecolor="#545454">
                <v:path arrowok="t"/>
              </v:shape>
            </v:group>
            <v:group style="position:absolute;left:401;top:2925;width:8775;height:2" coordorigin="401,2925" coordsize="8775,2">
              <v:shape style="position:absolute;left:401;top:2925;width:8775;height:2" coordorigin="401,2925" coordsize="8775,0" path="m401,2925l9176,2925e" filled="f" stroked="t" strokeweight=".70801pt" strokecolor="#545454">
                <v:path arrowok="t"/>
              </v:shape>
            </v:group>
            <v:group style="position:absolute;left:9119;top:2923;width:458;height:2" coordorigin="9119,2923" coordsize="458,2">
              <v:shape style="position:absolute;left:9119;top:2923;width:458;height:2" coordorigin="9119,2923" coordsize="458,0" path="m9119,2923l9577,2923e" filled="f" stroked="t" strokeweight=".472006pt" strokecolor="#484848">
                <v:path arrowok="t"/>
              </v:shape>
            </v:group>
            <v:group style="position:absolute;left:9520;top:2923;width:2058;height:2" coordorigin="9520,2923" coordsize="2058,2">
              <v:shape style="position:absolute;left:9520;top:2923;width:2058;height:2" coordorigin="9520,2923" coordsize="2058,0" path="m9520,2923l11578,2923e" filled="f" stroked="t" strokeweight=".70801pt" strokecolor="#606060">
                <v:path arrowok="t"/>
              </v:shape>
            </v:group>
            <v:group style="position:absolute;left:411;top:2880;width:2;height:286" coordorigin="411,2880" coordsize="2,286">
              <v:shape style="position:absolute;left:411;top:2880;width:2;height:286" coordorigin="411,2880" coordsize="0,286" path="m411,3166l411,2880e" filled="f" stroked="t" strokeweight=".472006pt" strokecolor="#3F3F3F">
                <v:path arrowok="t"/>
              </v:shape>
            </v:group>
            <v:group style="position:absolute;left:406;top:3140;width:10785;height:2" coordorigin="406,3140" coordsize="10785,2">
              <v:shape style="position:absolute;left:406;top:3140;width:10785;height:2" coordorigin="406,3140" coordsize="10785,0" path="m406,3140l11191,3140e" filled="f" stroked="t" strokeweight=".70801pt" strokecolor="#545454">
                <v:path arrowok="t"/>
              </v:shape>
            </v:group>
            <v:group style="position:absolute;left:11135;top:3137;width:453;height:2" coordorigin="11135,3137" coordsize="453,2">
              <v:shape style="position:absolute;left:11135;top:3137;width:453;height:2" coordorigin="11135,3137" coordsize="453,0" path="m11135,3137l11588,3137e" filled="f" stroked="t" strokeweight=".472006pt" strokecolor="#444444">
                <v:path arrowok="t"/>
              </v:shape>
            </v:group>
            <v:group style="position:absolute;left:401;top:3359;width:9704;height:2" coordorigin="401,3359" coordsize="9704,2">
              <v:shape style="position:absolute;left:401;top:3359;width:9704;height:2" coordorigin="401,3359" coordsize="9704,0" path="m401,3359l10106,3359e" filled="f" stroked="t" strokeweight=".70801pt" strokecolor="#4F4F4F">
                <v:path arrowok="t"/>
              </v:shape>
            </v:group>
            <v:group style="position:absolute;left:411;top:3094;width:2;height:300" coordorigin="411,3094" coordsize="2,300">
              <v:shape style="position:absolute;left:411;top:3094;width:2;height:300" coordorigin="411,3094" coordsize="0,300" path="m411,3394l411,3094e" filled="f" stroked="t" strokeweight=".472006pt" strokecolor="#282828">
                <v:path arrowok="t"/>
              </v:shape>
            </v:group>
            <v:group style="position:absolute;left:10049;top:3356;width:670;height:2" coordorigin="10049,3356" coordsize="670,2">
              <v:shape style="position:absolute;left:10049;top:3356;width:670;height:2" coordorigin="10049,3356" coordsize="670,0" path="m10049,3356l10719,3356e" filled="f" stroked="t" strokeweight=".472006pt" strokecolor="#484848">
                <v:path arrowok="t"/>
              </v:shape>
            </v:group>
            <v:group style="position:absolute;left:10663;top:3354;width:920;height:2" coordorigin="10663,3354" coordsize="920,2">
              <v:shape style="position:absolute;left:10663;top:3354;width:920;height:2" coordorigin="10663,3354" coordsize="920,0" path="m10663,3354l11583,3354e" filled="f" stroked="t" strokeweight=".70801pt" strokecolor="#575757">
                <v:path arrowok="t"/>
              </v:shape>
            </v:group>
            <v:group style="position:absolute;left:3929;top:3351;width:2;height:471" coordorigin="3929,3351" coordsize="2,471">
              <v:shape style="position:absolute;left:3929;top:3351;width:2;height:471" coordorigin="3929,3351" coordsize="0,471" path="m3929,3823l3929,3351e" filled="f" stroked="t" strokeweight=".70801pt" strokecolor="#3B3B3B">
                <v:path arrowok="t"/>
              </v:shape>
            </v:group>
            <v:group style="position:absolute;left:7009;top:3347;width:2;height:643" coordorigin="7009,3347" coordsize="2,643">
              <v:shape style="position:absolute;left:7009;top:3347;width:2;height:643" coordorigin="7009,3347" coordsize="0,643" path="m7009,3989l7009,3347e" filled="f" stroked="t" strokeweight=".70801pt" strokecolor="#4F4F4F">
                <v:path arrowok="t"/>
              </v:shape>
            </v:group>
            <v:group style="position:absolute;left:3922;top:3780;width:1935;height:2" coordorigin="3922,3780" coordsize="1935,2">
              <v:shape style="position:absolute;left:3922;top:3780;width:1935;height:2" coordorigin="3922,3780" coordsize="1935,0" path="m3922,3780l5858,3780e" filled="f" stroked="t" strokeweight=".70801pt" strokecolor="#545454">
                <v:path arrowok="t"/>
              </v:shape>
            </v:group>
            <v:group style="position:absolute;left:7009;top:3518;width:2;height:581" coordorigin="7009,3518" coordsize="2,581">
              <v:shape style="position:absolute;left:7009;top:3518;width:2;height:581" coordorigin="7009,3518" coordsize="0,581" path="m7009,4099l7009,3518e" filled="f" stroked="t" strokeweight=".944013pt" strokecolor="#545454">
                <v:path arrowok="t"/>
              </v:shape>
            </v:group>
            <v:group style="position:absolute;left:406;top:4087;width:387;height:2" coordorigin="406,4087" coordsize="387,2">
              <v:shape style="position:absolute;left:406;top:4087;width:387;height:2" coordorigin="406,4087" coordsize="387,0" path="m406,4087l793,4087e" filled="f" stroked="t" strokeweight=".70801pt" strokecolor="#484848">
                <v:path arrowok="t"/>
              </v:shape>
            </v:group>
            <v:group style="position:absolute;left:736;top:4089;width:175;height:2" coordorigin="736,4089" coordsize="175,2">
              <v:shape style="position:absolute;left:736;top:4089;width:175;height:2" coordorigin="736,4089" coordsize="175,0" path="m736,4089l911,4089e" filled="f" stroked="t" strokeweight=".472006pt" strokecolor="#232323">
                <v:path arrowok="t"/>
              </v:shape>
            </v:group>
            <v:group style="position:absolute;left:854;top:4092;width:3106;height:2" coordorigin="854,4092" coordsize="3106,2">
              <v:shape style="position:absolute;left:854;top:4092;width:3106;height:2" coordorigin="854,4092" coordsize="3106,0" path="m854,4092l3960,4092e" filled="f" stroked="t" strokeweight=".70801pt" strokecolor="#545454">
                <v:path arrowok="t"/>
              </v:shape>
            </v:group>
            <v:group style="position:absolute;left:3929;top:3742;width:2;height:362" coordorigin="3929,3742" coordsize="2,362">
              <v:shape style="position:absolute;left:3929;top:3742;width:2;height:362" coordorigin="3929,3742" coordsize="0,362" path="m3929,4104l3929,3742e" filled="f" stroked="t" strokeweight=".944013pt" strokecolor="#545454">
                <v:path arrowok="t"/>
              </v:shape>
            </v:group>
            <v:group style="position:absolute;left:3889;top:4089;width:2535;height:2" coordorigin="3889,4089" coordsize="2535,2">
              <v:shape style="position:absolute;left:3889;top:4089;width:2535;height:2" coordorigin="3889,4089" coordsize="2535,0" path="m3889,4089l6424,4089e" filled="f" stroked="t" strokeweight=".944013pt" strokecolor="#3F3F3F">
                <v:path arrowok="t"/>
              </v:shape>
            </v:group>
            <v:group style="position:absolute;left:5725;top:4089;width:1374;height:2" coordorigin="5725,4089" coordsize="1374,2">
              <v:shape style="position:absolute;left:5725;top:4089;width:1374;height:2" coordorigin="5725,4089" coordsize="1374,0" path="m5725,4089l7099,4089e" filled="f" stroked="t" strokeweight=".70801pt" strokecolor="#545454">
                <v:path arrowok="t"/>
              </v:shape>
            </v:group>
            <v:group style="position:absolute;left:6967;top:4089;width:463;height:2" coordorigin="6967,4089" coordsize="463,2">
              <v:shape style="position:absolute;left:6967;top:4089;width:463;height:2" coordorigin="6967,4089" coordsize="463,0" path="m6967,4089l7429,4089e" filled="f" stroked="t" strokeweight=".472006pt" strokecolor="#3F3F3F">
                <v:path arrowok="t"/>
              </v:shape>
            </v:group>
            <v:group style="position:absolute;left:7373;top:4089;width:3819;height:2" coordorigin="7373,4089" coordsize="3819,2">
              <v:shape style="position:absolute;left:7373;top:4089;width:3819;height:2" coordorigin="7373,4089" coordsize="3819,0" path="m7373,4089l11191,4089e" filled="f" stroked="t" strokeweight=".70801pt" strokecolor="#545454">
                <v:path arrowok="t"/>
              </v:shape>
            </v:group>
            <v:group style="position:absolute;left:11135;top:4089;width:448;height:2" coordorigin="11135,4089" coordsize="448,2">
              <v:shape style="position:absolute;left:11135;top:4089;width:448;height:2" coordorigin="11135,4089" coordsize="448,0" path="m11135,4089l11583,4089e" filled="f" stroked="t" strokeweight=".472006pt" strokecolor="#444444">
                <v:path arrowok="t"/>
              </v:shape>
            </v:group>
            <v:group style="position:absolute;left:411;top:4047;width:2;height:300" coordorigin="411,4047" coordsize="2,300">
              <v:shape style="position:absolute;left:411;top:4047;width:2;height:300" coordorigin="411,4047" coordsize="0,300" path="m411,4346l411,4047e" filled="f" stroked="t" strokeweight=".472006pt" strokecolor="#3B3B3B">
                <v:path arrowok="t"/>
              </v:shape>
            </v:group>
            <v:group style="position:absolute;left:2440;top:4085;width:2;height:690" coordorigin="2440,4085" coordsize="2,690">
              <v:shape style="position:absolute;left:2440;top:4085;width:2;height:690" coordorigin="2440,4085" coordsize="0,690" path="m2440,4775l2440,4085e" filled="f" stroked="t" strokeweight=".70801pt" strokecolor="#4F4F4F">
                <v:path arrowok="t"/>
              </v:shape>
            </v:group>
            <v:group style="position:absolute;left:2431;top:4311;width:9152;height:2" coordorigin="2431,4311" coordsize="9152,2">
              <v:shape style="position:absolute;left:2431;top:4311;width:9152;height:2" coordorigin="2431,4311" coordsize="9152,0" path="m2431,4311l11583,4311e" filled="f" stroked="t" strokeweight=".70801pt" strokecolor="#545454">
                <v:path arrowok="t"/>
              </v:shape>
            </v:group>
            <v:group style="position:absolute;left:4970;top:4304;width:2;height:471" coordorigin="4970,4304" coordsize="2,471">
              <v:shape style="position:absolute;left:4970;top:4304;width:2;height:471" coordorigin="4970,4304" coordsize="0,471" path="m4970,4775l4970,4304e" filled="f" stroked="t" strokeweight=".944013pt" strokecolor="#5B5B5B">
                <v:path arrowok="t"/>
              </v:shape>
            </v:group>
            <v:group style="position:absolute;left:4956;top:4746;width:1322;height:2" coordorigin="4956,4746" coordsize="1322,2">
              <v:shape style="position:absolute;left:4956;top:4746;width:1322;height:2" coordorigin="4956,4746" coordsize="1322,0" path="m4956,4746l6278,4746e" filled="f" stroked="t" strokeweight=".236003pt" strokecolor="#484848">
                <v:path arrowok="t"/>
              </v:shape>
            </v:group>
            <v:group style="position:absolute;left:7857;top:4299;width:2;height:481" coordorigin="7857,4299" coordsize="2,481">
              <v:shape style="position:absolute;left:7857;top:4299;width:2;height:481" coordorigin="7857,4299" coordsize="0,481" path="m7857,4780l7857,4299e" filled="f" stroked="t" strokeweight=".472006pt" strokecolor="#484848">
                <v:path arrowok="t"/>
              </v:shape>
            </v:group>
            <v:group style="position:absolute;left:6278;top:4746;width:1123;height:2" coordorigin="6278,4746" coordsize="1123,2">
              <v:shape style="position:absolute;left:6278;top:4746;width:1123;height:2" coordorigin="6278,4746" coordsize="1123,0" path="m6278,4746l7401,4746e" filled="f" stroked="t" strokeweight=".236003pt" strokecolor="#000000">
                <v:path arrowok="t"/>
              </v:shape>
            </v:group>
            <v:group style="position:absolute;left:7401;top:4746;width:448;height:2" coordorigin="7401,4746" coordsize="448,2">
              <v:shape style="position:absolute;left:7401;top:4746;width:448;height:2" coordorigin="7401,4746" coordsize="448,0" path="m7401,4746l7849,4746e" filled="f" stroked="t" strokeweight=".236003pt" strokecolor="#3B3B3B">
                <v:path arrowok="t"/>
              </v:shape>
            </v:group>
            <v:group style="position:absolute;left:7835;top:4746;width:514;height:2" coordorigin="7835,4746" coordsize="514,2">
              <v:shape style="position:absolute;left:7835;top:4746;width:514;height:2" coordorigin="7835,4746" coordsize="514,0" path="m7835,4746l8350,4746e" filled="f" stroked="t" strokeweight=".236003pt" strokecolor="#575757">
                <v:path arrowok="t"/>
              </v:shape>
            </v:group>
            <v:group style="position:absolute;left:8350;top:4746;width:2813;height:2" coordorigin="8350,4746" coordsize="2813,2">
              <v:shape style="position:absolute;left:8350;top:4746;width:2813;height:2" coordorigin="8350,4746" coordsize="2813,0" path="m8350,4746l11163,4746e" filled="f" stroked="t" strokeweight=".236003pt" strokecolor="#000000">
                <v:path arrowok="t"/>
              </v:shape>
            </v:group>
            <v:group style="position:absolute;left:11163;top:4746;width:406;height:2" coordorigin="11163,4746" coordsize="406,2">
              <v:shape style="position:absolute;left:11163;top:4746;width:406;height:2" coordorigin="11163,4746" coordsize="406,0" path="m11163,4746l11569,4746e" filled="f" stroked="t" strokeweight=".236003pt" strokecolor="#777777">
                <v:path arrowok="t"/>
              </v:shape>
            </v:group>
            <v:group style="position:absolute;left:2440;top:4718;width:2;height:328" coordorigin="2440,4718" coordsize="2,328">
              <v:shape style="position:absolute;left:2440;top:4718;width:2;height:328" coordorigin="2440,4718" coordsize="0,328" path="m2440,5046l2440,4718e" filled="f" stroked="t" strokeweight=".472006pt" strokecolor="#2F2F2F">
                <v:path arrowok="t"/>
              </v:shape>
            </v:group>
            <v:group style="position:absolute;left:4970;top:4718;width:2;height:328" coordorigin="4970,4718" coordsize="2,328">
              <v:shape style="position:absolute;left:4970;top:4718;width:2;height:328" coordorigin="4970,4718" coordsize="0,328" path="m4970,5046l4970,4718e" filled="f" stroked="t" strokeweight=".472006pt" strokecolor="#3F3F3F">
                <v:path arrowok="t"/>
              </v:shape>
            </v:group>
            <v:group style="position:absolute;left:4966;top:5030;width:6618;height:2" coordorigin="4966,5030" coordsize="6618,2">
              <v:shape style="position:absolute;left:4966;top:5030;width:6618;height:2" coordorigin="4966,5030" coordsize="6618,0" path="m4966,5030l11583,5030e" filled="f" stroked="t" strokeweight=".70801pt" strokecolor="#6B6B6B">
                <v:path arrowok="t"/>
              </v:shape>
            </v:group>
            <v:group style="position:absolute;left:2440;top:4989;width:2;height:776" coordorigin="2440,4989" coordsize="2,776">
              <v:shape style="position:absolute;left:2440;top:4989;width:2;height:776" coordorigin="2440,4989" coordsize="0,776" path="m2440,5765l2440,4989e" filled="f" stroked="t" strokeweight=".70801pt" strokecolor="#4F4F4F">
                <v:path arrowok="t"/>
              </v:shape>
            </v:group>
            <v:group style="position:absolute;left:4970;top:4989;width:2;height:1371" coordorigin="4970,4989" coordsize="2,1371">
              <v:shape style="position:absolute;left:4970;top:4989;width:2;height:1371" coordorigin="4970,4989" coordsize="0,1371" path="m4970,6360l4970,4989e" filled="f" stroked="t" strokeweight=".70801pt" strokecolor="#5B5B5B">
                <v:path arrowok="t"/>
              </v:shape>
            </v:group>
            <v:group style="position:absolute;left:4961;top:5270;width:6230;height:2" coordorigin="4961,5270" coordsize="6230,2">
              <v:shape style="position:absolute;left:4961;top:5270;width:6230;height:2" coordorigin="4961,5270" coordsize="6230,0" path="m4961,5270l11191,5270e" filled="f" stroked="t" strokeweight=".70801pt" strokecolor="#575757">
                <v:path arrowok="t"/>
              </v:shape>
            </v:group>
            <v:group style="position:absolute;left:11135;top:5270;width:453;height:2" coordorigin="11135,5270" coordsize="453,2">
              <v:shape style="position:absolute;left:11135;top:5270;width:453;height:2" coordorigin="11135,5270" coordsize="453,0" path="m11135,5270l11588,5270e" filled="f" stroked="t" strokeweight=".472006pt" strokecolor="#3F3F3F">
                <v:path arrowok="t"/>
              </v:shape>
            </v:group>
            <v:group style="position:absolute;left:11578;top:776;width:2;height:4523" coordorigin="11578,776" coordsize="2,4523">
              <v:shape style="position:absolute;left:11578;top:776;width:2;height:4523" coordorigin="11578,776" coordsize="0,4523" path="m11578,5299l11578,776e" filled="f" stroked="t" strokeweight=".472006pt" strokecolor="#4F4F4F">
                <v:path arrowok="t"/>
              </v:shape>
            </v:group>
            <v:group style="position:absolute;left:2431;top:5489;width:514;height:2" coordorigin="2431,5489" coordsize="514,2">
              <v:shape style="position:absolute;left:2431;top:5489;width:514;height:2" coordorigin="2431,5489" coordsize="514,0" path="m2431,5489l2945,5489e" filled="f" stroked="t" strokeweight=".70801pt" strokecolor="#575757">
                <v:path arrowok="t"/>
              </v:shape>
            </v:group>
            <v:group style="position:absolute;left:2785;top:5487;width:595;height:2" coordorigin="2785,5487" coordsize="595,2">
              <v:shape style="position:absolute;left:2785;top:5487;width:595;height:2" coordorigin="2785,5487" coordsize="595,0" path="m2785,5487l3380,5487e" filled="f" stroked="t" strokeweight=".472006pt" strokecolor="#444444">
                <v:path arrowok="t"/>
              </v:shape>
            </v:group>
            <v:group style="position:absolute;left:3323;top:5489;width:628;height:2" coordorigin="3323,5489" coordsize="628,2">
              <v:shape style="position:absolute;left:3323;top:5489;width:628;height:2" coordorigin="3323,5489" coordsize="628,0" path="m3323,5489l3951,5489e" filled="f" stroked="t" strokeweight=".70801pt" strokecolor="#575757">
                <v:path arrowok="t"/>
              </v:shape>
            </v:group>
            <v:group style="position:absolute;left:3894;top:5489;width:283;height:2" coordorigin="3894,5489" coordsize="283,2">
              <v:shape style="position:absolute;left:3894;top:5489;width:283;height:2" coordorigin="3894,5489" coordsize="283,0" path="m3894,5489l4177,5489e" filled="f" stroked="t" strokeweight=".472006pt" strokecolor="#2B2B2B">
                <v:path arrowok="t"/>
              </v:shape>
            </v:group>
            <v:group style="position:absolute;left:4121;top:5489;width:505;height:2" coordorigin="4121,5489" coordsize="505,2">
              <v:shape style="position:absolute;left:4121;top:5489;width:505;height:2" coordorigin="4121,5489" coordsize="505,0" path="m4121,5489l4626,5489e" filled="f" stroked="t" strokeweight=".70801pt" strokecolor="#575757">
                <v:path arrowok="t"/>
              </v:shape>
            </v:group>
            <v:group style="position:absolute;left:4569;top:5489;width:430;height:2" coordorigin="4569,5489" coordsize="430,2">
              <v:shape style="position:absolute;left:4569;top:5489;width:430;height:2" coordorigin="4569,5489" coordsize="430,0" path="m4569,5489l4999,5489e" filled="f" stroked="t" strokeweight=".472006pt" strokecolor="#3B3B3B">
                <v:path arrowok="t"/>
              </v:shape>
            </v:group>
            <v:group style="position:absolute;left:4928;top:5489;width:6264;height:2" coordorigin="4928,5489" coordsize="6264,2">
              <v:shape style="position:absolute;left:4928;top:5489;width:6264;height:2" coordorigin="4928,5489" coordsize="6264,0" path="m4928,5489l11191,5489e" filled="f" stroked="t" strokeweight=".70801pt" strokecolor="#545454">
                <v:path arrowok="t"/>
              </v:shape>
            </v:group>
            <v:group style="position:absolute;left:11135;top:5489;width:453;height:2" coordorigin="11135,5489" coordsize="453,2">
              <v:shape style="position:absolute;left:11135;top:5489;width:453;height:2" coordorigin="11135,5489" coordsize="453,0" path="m11135,5489l11588,5489e" filled="f" stroked="t" strokeweight=".472006pt" strokecolor="#4B4B4B">
                <v:path arrowok="t"/>
              </v:shape>
            </v:group>
            <v:group style="position:absolute;left:396;top:5715;width:396;height:2" coordorigin="396,5715" coordsize="396,2">
              <v:shape style="position:absolute;left:396;top:5715;width:396;height:2" coordorigin="396,5715" coordsize="396,0" path="m396,5715l793,5715e" filled="f" stroked="t" strokeweight=".472006pt" strokecolor="#484848">
                <v:path arrowok="t"/>
              </v:shape>
            </v:group>
            <v:group style="position:absolute;left:736;top:5718;width:175;height:2" coordorigin="736,5718" coordsize="175,2">
              <v:shape style="position:absolute;left:736;top:5718;width:175;height:2" coordorigin="736,5718" coordsize="175,0" path="m736,5718l911,5718e" filled="f" stroked="t" strokeweight=".472006pt" strokecolor="#343434">
                <v:path arrowok="t"/>
              </v:shape>
            </v:group>
            <v:group style="position:absolute;left:854;top:5718;width:3096;height:2" coordorigin="854,5718" coordsize="3096,2">
              <v:shape style="position:absolute;left:854;top:5718;width:3096;height:2" coordorigin="854,5718" coordsize="3096,0" path="m854,5718l3951,5718e" filled="f" stroked="t" strokeweight=".70801pt" strokecolor="#575757">
                <v:path arrowok="t"/>
              </v:shape>
            </v:group>
            <v:group style="position:absolute;left:3894;top:5718;width:283;height:2" coordorigin="3894,5718" coordsize="283,2">
              <v:shape style="position:absolute;left:3894;top:5718;width:283;height:2" coordorigin="3894,5718" coordsize="283,0" path="m3894,5718l4177,5718e" filled="f" stroked="t" strokeweight=".472006pt" strokecolor="#343434">
                <v:path arrowok="t"/>
              </v:shape>
            </v:group>
            <v:group style="position:absolute;left:4121;top:5720;width:7467;height:2" coordorigin="4121,5720" coordsize="7467,2">
              <v:shape style="position:absolute;left:4121;top:5720;width:7467;height:2" coordorigin="4121,5720" coordsize="7467,0" path="m4121,5720l11588,5720e" filled="f" stroked="t" strokeweight=".70801pt" strokecolor="#575757">
                <v:path arrowok="t"/>
              </v:shape>
            </v:group>
            <v:group style="position:absolute;left:4970;top:5465;width:2;height:300" coordorigin="4970,5465" coordsize="2,300">
              <v:shape style="position:absolute;left:4970;top:5465;width:2;height:300" coordorigin="4970,5465" coordsize="0,300" path="m4970,5765l4970,5465e" filled="f" stroked="t" strokeweight=".472006pt" strokecolor="#484848">
                <v:path arrowok="t"/>
              </v:shape>
            </v:group>
            <v:group style="position:absolute;left:7859;top:5708;width:2;height:662" coordorigin="7859,5708" coordsize="2,662">
              <v:shape style="position:absolute;left:7859;top:5708;width:2;height:662" coordorigin="7859,5708" coordsize="0,662" path="m7859,6370l7859,5708e" filled="f" stroked="t" strokeweight=".70801pt" strokecolor="#545454">
                <v:path arrowok="t"/>
              </v:shape>
            </v:group>
            <v:group style="position:absolute;left:2438;top:5694;width:2;height:481" coordorigin="2438,5694" coordsize="2,481">
              <v:shape style="position:absolute;left:2438;top:5694;width:2;height:481" coordorigin="2438,5694" coordsize="0,481" path="m2438,6175l2438,5694e" filled="f" stroked="t" strokeweight=".70801pt" strokecolor="#3B3B3B">
                <v:path arrowok="t"/>
              </v:shape>
            </v:group>
            <v:group style="position:absolute;left:2431;top:6141;width:991;height:2" coordorigin="2431,6141" coordsize="991,2">
              <v:shape style="position:absolute;left:2431;top:6141;width:991;height:2" coordorigin="2431,6141" coordsize="991,0" path="m2431,6141l3422,6141e" filled="f" stroked="t" strokeweight=".70801pt" strokecolor="#5B5B5B">
                <v:path arrowok="t"/>
              </v:shape>
            </v:group>
            <v:group style="position:absolute;left:3323;top:6141;width:316;height:2" coordorigin="3323,6141" coordsize="316,2">
              <v:shape style="position:absolute;left:3323;top:6141;width:316;height:2" coordorigin="3323,6141" coordsize="316,0" path="m3323,6141l3639,6141e" filled="f" stroked="t" strokeweight=".472006pt" strokecolor="#4B4B4B">
                <v:path arrowok="t"/>
              </v:shape>
            </v:group>
            <v:group style="position:absolute;left:3583;top:6141;width:184;height:2" coordorigin="3583,6141" coordsize="184,2">
              <v:shape style="position:absolute;left:3583;top:6141;width:184;height:2" coordorigin="3583,6141" coordsize="184,0" path="m3583,6141l3767,6141e" filled="f" stroked="t" strokeweight=".472006pt" strokecolor="#383838">
                <v:path arrowok="t"/>
              </v:shape>
            </v:group>
            <v:group style="position:absolute;left:3710;top:6141;width:496;height:2" coordorigin="3710,6141" coordsize="496,2">
              <v:shape style="position:absolute;left:3710;top:6141;width:496;height:2" coordorigin="3710,6141" coordsize="496,0" path="m3710,6141l4206,6141e" filled="f" stroked="t" strokeweight=".944013pt" strokecolor="#646464">
                <v:path arrowok="t"/>
              </v:shape>
            </v:group>
            <v:group style="position:absolute;left:4121;top:6141;width:505;height:2" coordorigin="4121,6141" coordsize="505,2">
              <v:shape style="position:absolute;left:4121;top:6141;width:505;height:2" coordorigin="4121,6141" coordsize="505,0" path="m4121,6141l4626,6141e" filled="f" stroked="t" strokeweight=".472006pt" strokecolor="#484848">
                <v:path arrowok="t"/>
              </v:shape>
            </v:group>
            <v:group style="position:absolute;left:4569;top:6141;width:2860;height:2" coordorigin="4569,6141" coordsize="2860,2">
              <v:shape style="position:absolute;left:4569;top:6141;width:2860;height:2" coordorigin="4569,6141" coordsize="2860,0" path="m4569,6141l7429,6141e" filled="f" stroked="t" strokeweight=".70801pt" strokecolor="#545454">
                <v:path arrowok="t"/>
              </v:shape>
            </v:group>
            <v:group style="position:absolute;left:7373;top:6141;width:505;height:2" coordorigin="7373,6141" coordsize="505,2">
              <v:shape style="position:absolute;left:7373;top:6141;width:505;height:2" coordorigin="7373,6141" coordsize="505,0" path="m7373,6141l7878,6141e" filled="f" stroked="t" strokeweight=".472006pt" strokecolor="#444444">
                <v:path arrowok="t"/>
              </v:shape>
            </v:group>
            <v:group style="position:absolute;left:7807;top:6141;width:1369;height:2" coordorigin="7807,6141" coordsize="1369,2">
              <v:shape style="position:absolute;left:7807;top:6141;width:1369;height:2" coordorigin="7807,6141" coordsize="1369,0" path="m7807,6141l9176,6141e" filled="f" stroked="t" strokeweight=".70801pt" strokecolor="#5B5B5B">
                <v:path arrowok="t"/>
              </v:shape>
            </v:group>
            <v:group style="position:absolute;left:9119;top:6141;width:458;height:2" coordorigin="9119,6141" coordsize="458,2">
              <v:shape style="position:absolute;left:9119;top:6141;width:458;height:2" coordorigin="9119,6141" coordsize="458,0" path="m9119,6141l9577,6141e" filled="f" stroked="t" strokeweight=".472006pt" strokecolor="#444444">
                <v:path arrowok="t"/>
              </v:shape>
            </v:group>
            <v:group style="position:absolute;left:9520;top:6141;width:2067;height:2" coordorigin="9520,6141" coordsize="2067,2">
              <v:shape style="position:absolute;left:9520;top:6141;width:2067;height:2" coordorigin="9520,6141" coordsize="2067,0" path="m9520,6141l11588,6141e" filled="f" stroked="t" strokeweight=".70801pt" strokecolor="#606060">
                <v:path arrowok="t"/>
              </v:shape>
            </v:group>
            <v:group style="position:absolute;left:2426;top:6355;width:2200;height:2" coordorigin="2426,6355" coordsize="2200,2">
              <v:shape style="position:absolute;left:2426;top:6355;width:2200;height:2" coordorigin="2426,6355" coordsize="2200,0" path="m2426,6355l4626,6355e" filled="f" stroked="t" strokeweight=".472006pt" strokecolor="#575757">
                <v:path arrowok="t"/>
              </v:shape>
            </v:group>
            <v:group style="position:absolute;left:4569;top:6358;width:7019;height:2" coordorigin="4569,6358" coordsize="7019,2">
              <v:shape style="position:absolute;left:4569;top:6358;width:7019;height:2" coordorigin="4569,6358" coordsize="7019,0" path="m4569,6358l11588,6358e" filled="f" stroked="t" strokeweight=".70801pt" strokecolor="#575757">
                <v:path arrowok="t"/>
              </v:shape>
            </v:group>
            <v:group style="position:absolute;left:396;top:6574;width:11191;height:2" coordorigin="396,6574" coordsize="11191,2">
              <v:shape style="position:absolute;left:396;top:6574;width:11191;height:2" coordorigin="396,6574" coordsize="11191,0" path="m396,6574l11588,6574e" filled="f" stroked="t" strokeweight=".70801pt" strokecolor="#575757">
                <v:path arrowok="t"/>
              </v:shape>
            </v:group>
            <v:group style="position:absolute;left:396;top:6998;width:10795;height:2" coordorigin="396,6998" coordsize="10795,2">
              <v:shape style="position:absolute;left:396;top:6998;width:10795;height:2" coordorigin="396,6998" coordsize="10795,0" path="m396,6998l11191,6998e" filled="f" stroked="t" strokeweight=".70801pt" strokecolor="#575757">
                <v:path arrowok="t"/>
              </v:shape>
            </v:group>
            <v:group style="position:absolute;left:2436;top:6774;width:2;height:252" coordorigin="2436,6774" coordsize="2,252">
              <v:shape style="position:absolute;left:2436;top:6774;width:2;height:252" coordorigin="2436,6774" coordsize="0,252" path="m2436,7027l2436,6774e" filled="f" stroked="t" strokeweight=".472006pt" strokecolor="#2B2B2B">
                <v:path arrowok="t"/>
              </v:shape>
            </v:group>
            <v:group style="position:absolute;left:11135;top:7003;width:453;height:2" coordorigin="11135,7003" coordsize="453,2">
              <v:shape style="position:absolute;left:11135;top:7003;width:453;height:2" coordorigin="11135,7003" coordsize="453,0" path="m11135,7003l11588,7003e" filled="f" stroked="t" strokeweight=".472006pt" strokecolor="#4B4B4B">
                <v:path arrowok="t"/>
              </v:shape>
            </v:group>
            <v:group style="position:absolute;left:406;top:4989;width:2;height:300" coordorigin="406,4989" coordsize="2,300">
              <v:shape style="position:absolute;left:406;top:4989;width:2;height:300" coordorigin="406,4989" coordsize="0,300" path="m406,5289l406,4989e" filled="f" stroked="t" strokeweight=".472006pt" strokecolor="#3B3B3B">
                <v:path arrowok="t"/>
              </v:shape>
            </v:group>
            <v:group style="position:absolute;left:406;top:5946;width:2;height:229" coordorigin="406,5946" coordsize="2,229">
              <v:shape style="position:absolute;left:406;top:5946;width:2;height:229" coordorigin="406,5946" coordsize="0,229" path="m406,6175l406,5946e" filled="f" stroked="t" strokeweight=".472006pt" strokecolor="#232323">
                <v:path arrowok="t"/>
              </v:shape>
            </v:group>
            <v:group style="position:absolute;left:406;top:6117;width:2;height:257" coordorigin="406,6117" coordsize="2,257">
              <v:shape style="position:absolute;left:406;top:6117;width:2;height:257" coordorigin="406,6117" coordsize="0,257" path="m406,6374l406,6117e" filled="f" stroked="t" strokeweight=".472006pt" strokecolor="#3F3F3F">
                <v:path arrowok="t"/>
              </v:shape>
            </v:group>
            <v:group style="position:absolute;left:406;top:786;width:2;height:6474" coordorigin="406,786" coordsize="2,6474">
              <v:shape style="position:absolute;left:406;top:786;width:2;height:6474" coordorigin="406,786" coordsize="0,6474" path="m406,7260l406,786e" filled="f" stroked="t" strokeweight=".70801pt" strokecolor="#4F4F4F">
                <v:path arrowok="t"/>
              </v:shape>
            </v:group>
            <v:group style="position:absolute;left:4973;top:6989;width:2;height:271" coordorigin="4973,6989" coordsize="2,271">
              <v:shape style="position:absolute;left:4973;top:6989;width:2;height:271" coordorigin="4973,6989" coordsize="0,271" path="m4973,7260l4973,6989e" filled="f" stroked="t" strokeweight=".70801pt" strokecolor="#606060">
                <v:path arrowok="t"/>
              </v:shape>
            </v:group>
            <v:group style="position:absolute;left:4966;top:7222;width:2903;height:2" coordorigin="4966,7222" coordsize="2903,2">
              <v:shape style="position:absolute;left:4966;top:7222;width:2903;height:2" coordorigin="4966,7222" coordsize="2903,0" path="m4966,7222l7868,7222e" filled="f" stroked="t" strokeweight=".70801pt" strokecolor="#545454">
                <v:path arrowok="t"/>
              </v:shape>
            </v:group>
            <v:group style="position:absolute;left:7812;top:7222;width:566;height:2" coordorigin="7812,7222" coordsize="566,2">
              <v:shape style="position:absolute;left:7812;top:7222;width:566;height:2" coordorigin="7812,7222" coordsize="566,0" path="m7812,7222l8378,7222e" filled="f" stroked="t" strokeweight=".472006pt" strokecolor="#444444">
                <v:path arrowok="t"/>
              </v:shape>
            </v:group>
            <v:group style="position:absolute;left:8255;top:7222;width:3332;height:2" coordorigin="8255,7222" coordsize="3332,2">
              <v:shape style="position:absolute;left:8255;top:7222;width:3332;height:2" coordorigin="8255,7222" coordsize="3332,0" path="m8255,7222l11588,7222e" filled="f" stroked="t" strokeweight=".70801pt" strokecolor="#575757">
                <v:path arrowok="t"/>
              </v:shape>
            </v:group>
            <v:group style="position:absolute;left:4970;top:7203;width:2;height:257" coordorigin="4970,7203" coordsize="2,257">
              <v:shape style="position:absolute;left:4970;top:7203;width:2;height:257" coordorigin="4970,7203" coordsize="0,257" path="m4970,7460l4970,7203e" filled="f" stroked="t" strokeweight=".472006pt" strokecolor="#3B3B3B">
                <v:path arrowok="t"/>
              </v:shape>
            </v:group>
            <v:group style="position:absolute;left:4966;top:7441;width:6618;height:2" coordorigin="4966,7441" coordsize="6618,2">
              <v:shape style="position:absolute;left:4966;top:7441;width:6618;height:2" coordorigin="4966,7441" coordsize="6618,0" path="m4966,7441l11583,7441e" filled="f" stroked="t" strokeweight=".70801pt" strokecolor="#545454">
                <v:path arrowok="t"/>
              </v:shape>
            </v:group>
            <v:group style="position:absolute;left:10663;top:7441;width:529;height:2" coordorigin="10663,7441" coordsize="529,2">
              <v:shape style="position:absolute;left:10663;top:7441;width:529;height:2" coordorigin="10663,7441" coordsize="529,0" path="m10663,7441l11191,7441e" filled="f" stroked="t" strokeweight=".944013pt" strokecolor="#676767">
                <v:path arrowok="t"/>
              </v:shape>
            </v:group>
            <v:group style="position:absolute;left:392;top:7653;width:401;height:2" coordorigin="392,7653" coordsize="401,2">
              <v:shape style="position:absolute;left:392;top:7653;width:401;height:2" coordorigin="392,7653" coordsize="401,0" path="m392,7653l793,7653e" filled="f" stroked="t" strokeweight=".944013pt" strokecolor="#646464">
                <v:path arrowok="t"/>
              </v:shape>
            </v:group>
            <v:group style="position:absolute;left:736;top:7650;width:175;height:2" coordorigin="736,7650" coordsize="175,2">
              <v:shape style="position:absolute;left:736;top:7650;width:175;height:2" coordorigin="736,7650" coordsize="175,0" path="m736,7650l911,7650e" filled="f" stroked="t" strokeweight=".472006pt" strokecolor="#3B3B3B">
                <v:path arrowok="t"/>
              </v:shape>
            </v:group>
            <v:group style="position:absolute;left:854;top:7653;width:8321;height:2" coordorigin="854,7653" coordsize="8321,2">
              <v:shape style="position:absolute;left:854;top:7653;width:8321;height:2" coordorigin="854,7653" coordsize="8321,0" path="m854,7653l9176,7653e" filled="f" stroked="t" strokeweight=".70801pt" strokecolor="#545454">
                <v:path arrowok="t"/>
              </v:shape>
            </v:group>
            <v:group style="position:absolute;left:2436;top:5884;width:2;height:6036" coordorigin="2436,5884" coordsize="2,6036">
              <v:shape style="position:absolute;left:2436;top:5884;width:2;height:6036" coordorigin="2436,5884" coordsize="0,6036" path="m2436,11921l2436,5884e" filled="f" stroked="t" strokeweight=".944013pt" strokecolor="#4F4F4F">
                <v:path arrowok="t"/>
              </v:shape>
            </v:group>
            <v:group style="position:absolute;left:4973;top:7403;width:2;height:262" coordorigin="4973,7403" coordsize="2,262">
              <v:shape style="position:absolute;left:4973;top:7403;width:2;height:262" coordorigin="4973,7403" coordsize="0,262" path="m4973,7665l4973,7403e" filled="f" stroked="t" strokeweight=".944013pt" strokecolor="#5B5B5B">
                <v:path arrowok="t"/>
              </v:shape>
            </v:group>
            <v:group style="position:absolute;left:9119;top:7655;width:458;height:2" coordorigin="9119,7655" coordsize="458,2">
              <v:shape style="position:absolute;left:9119;top:7655;width:458;height:2" coordorigin="9119,7655" coordsize="458,0" path="m9119,7655l9577,7655e" filled="f" stroked="t" strokeweight=".472006pt" strokecolor="#444444">
                <v:path arrowok="t"/>
              </v:shape>
            </v:group>
            <v:group style="position:absolute;left:9520;top:7655;width:2067;height:2" coordorigin="9520,7655" coordsize="2067,2">
              <v:shape style="position:absolute;left:9520;top:7655;width:2067;height:2" coordorigin="9520,7655" coordsize="2067,0" path="m9520,7655l11588,7655e" filled="f" stroked="t" strokeweight=".70801pt" strokecolor="#606060">
                <v:path arrowok="t"/>
              </v:shape>
            </v:group>
            <v:group style="position:absolute;left:2433;top:7031;width:2;height:1395" coordorigin="2433,7031" coordsize="2,1395">
              <v:shape style="position:absolute;left:2433;top:7031;width:2;height:1395" coordorigin="2433,7031" coordsize="0,1395" path="m2433,8426l2433,7031e" filled="f" stroked="t" strokeweight=".70801pt" strokecolor="#545454">
                <v:path arrowok="t"/>
              </v:shape>
            </v:group>
            <v:group style="position:absolute;left:392;top:8460;width:3559;height:2" coordorigin="392,8460" coordsize="3559,2">
              <v:shape style="position:absolute;left:392;top:8460;width:3559;height:2" coordorigin="392,8460" coordsize="3559,0" path="m392,8460l3951,8460e" filled="f" stroked="t" strokeweight=".70801pt" strokecolor="#545454">
                <v:path arrowok="t"/>
              </v:shape>
            </v:group>
            <v:group style="position:absolute;left:3894;top:8460;width:283;height:2" coordorigin="3894,8460" coordsize="283,2">
              <v:shape style="position:absolute;left:3894;top:8460;width:283;height:2" coordorigin="3894,8460" coordsize="283,0" path="m3894,8460l4177,8460e" filled="f" stroked="t" strokeweight=".472006pt" strokecolor="#282828">
                <v:path arrowok="t"/>
              </v:shape>
            </v:group>
            <v:group style="position:absolute;left:4121;top:8462;width:7467;height:2" coordorigin="4121,8462" coordsize="7467,2">
              <v:shape style="position:absolute;left:4121;top:8462;width:7467;height:2" coordorigin="4121,8462" coordsize="7467,0" path="m4121,8462l11588,8462e" filled="f" stroked="t" strokeweight=".70801pt" strokecolor="#575757">
                <v:path arrowok="t"/>
              </v:shape>
            </v:group>
            <v:group style="position:absolute;left:392;top:9333;width:401;height:2" coordorigin="392,9333" coordsize="401,2">
              <v:shape style="position:absolute;left:392;top:9333;width:401;height:2" coordorigin="392,9333" coordsize="401,0" path="m392,9333l793,9333e" filled="f" stroked="t" strokeweight=".70801pt" strokecolor="#4B4B4B">
                <v:path arrowok="t"/>
              </v:shape>
            </v:group>
            <v:group style="position:absolute;left:736;top:9336;width:175;height:2" coordorigin="736,9336" coordsize="175,2">
              <v:shape style="position:absolute;left:736;top:9336;width:175;height:2" coordorigin="736,9336" coordsize="175,0" path="m736,9336l911,9336e" filled="f" stroked="t" strokeweight=".472006pt" strokecolor="#282828">
                <v:path arrowok="t"/>
              </v:shape>
            </v:group>
            <v:group style="position:absolute;left:854;top:9340;width:10337;height:2" coordorigin="854,9340" coordsize="10337,2">
              <v:shape style="position:absolute;left:854;top:9340;width:10337;height:2" coordorigin="854,9340" coordsize="10337,0" path="m854,9340l11191,9340e" filled="f" stroked="t" strokeweight=".70801pt" strokecolor="#575757">
                <v:path arrowok="t"/>
              </v:shape>
            </v:group>
            <v:group style="position:absolute;left:11135;top:9343;width:453;height:2" coordorigin="11135,9343" coordsize="453,2">
              <v:shape style="position:absolute;left:11135;top:9343;width:453;height:2" coordorigin="11135,9343" coordsize="453,0" path="m11135,9343l11588,9343e" filled="f" stroked="t" strokeweight=".472006pt" strokecolor="#575757">
                <v:path arrowok="t"/>
              </v:shape>
            </v:group>
            <v:group style="position:absolute;left:392;top:9676;width:3559;height:2" coordorigin="392,9676" coordsize="3559,2">
              <v:shape style="position:absolute;left:392;top:9676;width:3559;height:2" coordorigin="392,9676" coordsize="3559,0" path="m392,9676l3951,9676e" filled="f" stroked="t" strokeweight=".70801pt" strokecolor="#575757">
                <v:path arrowok="t"/>
              </v:shape>
            </v:group>
            <v:group style="position:absolute;left:3894;top:9678;width:283;height:2" coordorigin="3894,9678" coordsize="283,2">
              <v:shape style="position:absolute;left:3894;top:9678;width:283;height:2" coordorigin="3894,9678" coordsize="283,0" path="m3894,9678l4177,9678e" filled="f" stroked="t" strokeweight=".472006pt" strokecolor="#2F2F2F">
                <v:path arrowok="t"/>
              </v:shape>
            </v:group>
            <v:group style="position:absolute;left:4121;top:9678;width:7467;height:2" coordorigin="4121,9678" coordsize="7467,2">
              <v:shape style="position:absolute;left:4121;top:9678;width:7467;height:2" coordorigin="4121,9678" coordsize="7467,0" path="m4121,9678l11588,9678e" filled="f" stroked="t" strokeweight=".70801pt" strokecolor="#575757">
                <v:path arrowok="t"/>
              </v:shape>
            </v:group>
            <v:group style="position:absolute;left:392;top:9909;width:2988;height:2" coordorigin="392,9909" coordsize="2988,2">
              <v:shape style="position:absolute;left:392;top:9909;width:2988;height:2" coordorigin="392,9909" coordsize="2988,0" path="m392,9909l3380,9909e" filled="f" stroked="t" strokeweight=".70801pt" strokecolor="#5B5B5B">
                <v:path arrowok="t"/>
              </v:shape>
            </v:group>
            <v:group style="position:absolute;left:3323;top:9912;width:316;height:2" coordorigin="3323,9912" coordsize="316,2">
              <v:shape style="position:absolute;left:3323;top:9912;width:316;height:2" coordorigin="3323,9912" coordsize="316,0" path="m3323,9912l3639,9912e" filled="f" stroked="t" strokeweight=".472006pt" strokecolor="#444444">
                <v:path arrowok="t"/>
              </v:shape>
            </v:group>
            <v:group style="position:absolute;left:3583;top:9912;width:184;height:2" coordorigin="3583,9912" coordsize="184,2">
              <v:shape style="position:absolute;left:3583;top:9912;width:184;height:2" coordorigin="3583,9912" coordsize="184,0" path="m3583,9912l3767,9912e" filled="f" stroked="t" strokeweight=".472006pt" strokecolor="#282828">
                <v:path arrowok="t"/>
              </v:shape>
            </v:group>
            <v:group style="position:absolute;left:3710;top:9912;width:538;height:2" coordorigin="3710,9912" coordsize="538,2">
              <v:shape style="position:absolute;left:3710;top:9912;width:538;height:2" coordorigin="3710,9912" coordsize="538,0" path="m3710,9912l4248,9912e" filled="f" stroked="t" strokeweight=".944013pt" strokecolor="#5B5B5B">
                <v:path arrowok="t"/>
              </v:shape>
            </v:group>
            <v:group style="position:absolute;left:4121;top:9912;width:505;height:2" coordorigin="4121,9912" coordsize="505,2">
              <v:shape style="position:absolute;left:4121;top:9912;width:505;height:2" coordorigin="4121,9912" coordsize="505,0" path="m4121,9912l4626,9912e" filled="f" stroked="t" strokeweight=".472006pt" strokecolor="#444444">
                <v:path arrowok="t"/>
              </v:shape>
            </v:group>
            <v:group style="position:absolute;left:4569;top:9914;width:7014;height:2" coordorigin="4569,9914" coordsize="7014,2">
              <v:shape style="position:absolute;left:4569;top:9914;width:7014;height:2" coordorigin="4569,9914" coordsize="7014,0" path="m4569,9914l11583,9914e" filled="f" stroked="t" strokeweight=".70801pt" strokecolor="#575757">
                <v:path arrowok="t"/>
              </v:shape>
            </v:group>
            <v:group style="position:absolute;left:11581;top:9655;width:2;height:286" coordorigin="11581,9655" coordsize="2,286">
              <v:shape style="position:absolute;left:11581;top:9655;width:2;height:286" coordorigin="11581,9655" coordsize="0,286" path="m11581,9940l11581,9655e" filled="f" stroked="t" strokeweight=".472006pt" strokecolor="#3F3F3F">
                <v:path arrowok="t"/>
              </v:shape>
            </v:group>
            <v:group style="position:absolute;left:387;top:10388;width:3252;height:2" coordorigin="387,10388" coordsize="3252,2">
              <v:shape style="position:absolute;left:387;top:10388;width:3252;height:2" coordorigin="387,10388" coordsize="3252,0" path="m387,10388l3639,10388e" filled="f" stroked="t" strokeweight=".70801pt" strokecolor="#575757">
                <v:path arrowok="t"/>
              </v:shape>
            </v:group>
            <v:group style="position:absolute;left:3583;top:10388;width:184;height:2" coordorigin="3583,10388" coordsize="184,2">
              <v:shape style="position:absolute;left:3583;top:10388;width:184;height:2" coordorigin="3583,10388" coordsize="184,0" path="m3583,10388l3767,10388e" filled="f" stroked="t" strokeweight=".472006pt" strokecolor="#232323">
                <v:path arrowok="t"/>
              </v:shape>
            </v:group>
            <v:group style="position:absolute;left:3710;top:10390;width:7878;height:2" coordorigin="3710,10390" coordsize="7878,2">
              <v:shape style="position:absolute;left:3710;top:10390;width:7878;height:2" coordorigin="3710,10390" coordsize="7878,0" path="m3710,10390l11588,10390e" filled="f" stroked="t" strokeweight=".70801pt" strokecolor="#575757">
                <v:path arrowok="t"/>
              </v:shape>
            </v:group>
            <v:group style="position:absolute;left:387;top:10604;width:7066;height:2" coordorigin="387,10604" coordsize="7066,2">
              <v:shape style="position:absolute;left:387;top:10604;width:7066;height:2" coordorigin="387,10604" coordsize="7066,0" path="m387,10604l7453,10604e" filled="f" stroked="t" strokeweight=".70801pt" strokecolor="#545454">
                <v:path arrowok="t"/>
              </v:shape>
            </v:group>
            <v:group style="position:absolute;left:7373;top:10607;width:496;height:2" coordorigin="7373,10607" coordsize="496,2">
              <v:shape style="position:absolute;left:7373;top:10607;width:496;height:2" coordorigin="7373,10607" coordsize="496,0" path="m7373,10607l7868,10607e" filled="f" stroked="t" strokeweight=".472006pt" strokecolor="#4B4B4B">
                <v:path arrowok="t"/>
              </v:shape>
            </v:group>
            <v:group style="position:absolute;left:7812;top:10607;width:566;height:2" coordorigin="7812,10607" coordsize="566,2">
              <v:shape style="position:absolute;left:7812;top:10607;width:566;height:2" coordorigin="7812,10607" coordsize="566,0" path="m7812,10607l8378,10607e" filled="f" stroked="t" strokeweight=".944013pt" strokecolor="#646464">
                <v:path arrowok="t"/>
              </v:shape>
            </v:group>
            <v:group style="position:absolute;left:8321;top:10607;width:854;height:2" coordorigin="8321,10607" coordsize="854,2">
              <v:shape style="position:absolute;left:8321;top:10607;width:854;height:2" coordorigin="8321,10607" coordsize="854,0" path="m8321,10607l9176,10607e" filled="f" stroked="t" strokeweight=".70801pt" strokecolor="#4F4F4F">
                <v:path arrowok="t"/>
              </v:shape>
            </v:group>
            <v:group style="position:absolute;left:9119;top:10607;width:458;height:2" coordorigin="9119,10607" coordsize="458,2">
              <v:shape style="position:absolute;left:9119;top:10607;width:458;height:2" coordorigin="9119,10607" coordsize="458,0" path="m9119,10607l9577,10607e" filled="f" stroked="t" strokeweight=".472006pt" strokecolor="#4B4B4B">
                <v:path arrowok="t"/>
              </v:shape>
            </v:group>
            <v:group style="position:absolute;left:9520;top:10607;width:1199;height:2" coordorigin="9520,10607" coordsize="1199,2">
              <v:shape style="position:absolute;left:9520;top:10607;width:1199;height:2" coordorigin="9520,10607" coordsize="1199,0" path="m9520,10607l10719,10607e" filled="f" stroked="t" strokeweight=".70801pt" strokecolor="#5B5B5B">
                <v:path arrowok="t"/>
              </v:shape>
            </v:group>
            <v:group style="position:absolute;left:10663;top:10607;width:529;height:2" coordorigin="10663,10607" coordsize="529,2">
              <v:shape style="position:absolute;left:10663;top:10607;width:529;height:2" coordorigin="10663,10607" coordsize="529,0" path="m10663,10607l11191,10607e" filled="f" stroked="t" strokeweight=".472006pt" strokecolor="#3F3F3F">
                <v:path arrowok="t"/>
              </v:shape>
            </v:group>
            <v:group style="position:absolute;left:11078;top:10607;width:505;height:2" coordorigin="11078,10607" coordsize="505,2">
              <v:shape style="position:absolute;left:11078;top:10607;width:505;height:2" coordorigin="11078,10607" coordsize="505,0" path="m11078,10607l11583,10607e" filled="f" stroked="t" strokeweight=".944013pt" strokecolor="#606060">
                <v:path arrowok="t"/>
              </v:shape>
            </v:group>
            <v:group style="position:absolute;left:765;top:10783;width:415;height:2" coordorigin="765,10783" coordsize="415,2">
              <v:shape style="position:absolute;left:765;top:10783;width:415;height:2" coordorigin="765,10783" coordsize="415,0" path="m765,10783l1180,10783e" filled="f" stroked="t" strokeweight=".236003pt" strokecolor="#484848">
                <v:path arrowok="t"/>
              </v:shape>
            </v:group>
            <v:group style="position:absolute;left:1166;top:10783;width:463;height:2" coordorigin="1166,10783" coordsize="463,2">
              <v:shape style="position:absolute;left:1166;top:10783;width:463;height:2" coordorigin="1166,10783" coordsize="463,0" path="m1166,10783l1628,10783e" filled="f" stroked="t" strokeweight=".70801pt" strokecolor="#8C8C8C">
                <v:path arrowok="t"/>
              </v:shape>
            </v:group>
            <v:group style="position:absolute;left:1624;top:10592;width:2;height:200" coordorigin="1624,10592" coordsize="2,200">
              <v:shape style="position:absolute;left:1624;top:10592;width:2;height:200" coordorigin="1624,10592" coordsize="0,200" path="m1624,10792l1624,10592e" filled="f" stroked="t" strokeweight=".236003pt" strokecolor="#444444">
                <v:path arrowok="t"/>
              </v:shape>
            </v:group>
            <v:group style="position:absolute;left:1624;top:10783;width:812;height:2" coordorigin="1624,10783" coordsize="812,2">
              <v:shape style="position:absolute;left:1624;top:10783;width:812;height:2" coordorigin="1624,10783" coordsize="812,0" path="m1624,10783l2436,10783e" filled="f" stroked="t" strokeweight=".236003pt" strokecolor="#646464">
                <v:path arrowok="t"/>
              </v:shape>
            </v:group>
            <v:group style="position:absolute;left:2445;top:10550;width:2;height:267" coordorigin="2445,10550" coordsize="2,267">
              <v:shape style="position:absolute;left:2445;top:10550;width:2;height:267" coordorigin="2445,10550" coordsize="0,267" path="m2445,10816l2445,10550e" filled="f" stroked="t" strokeweight="1.180016pt" strokecolor="#545454">
                <v:path arrowok="t"/>
              </v:shape>
            </v:group>
            <v:group style="position:absolute;left:5754;top:10783;width:1246;height:2" coordorigin="5754,10783" coordsize="1246,2">
              <v:shape style="position:absolute;left:5754;top:10783;width:1246;height:2" coordorigin="5754,10783" coordsize="1246,0" path="m5754,10783l7000,10783e" filled="f" stroked="t" strokeweight=".236003pt" strokecolor="#000000">
                <v:path arrowok="t"/>
              </v:shape>
            </v:group>
            <v:group style="position:absolute;left:7000;top:10783;width:3077;height:2" coordorigin="7000,10783" coordsize="3077,2">
              <v:shape style="position:absolute;left:7000;top:10783;width:3077;height:2" coordorigin="7000,10783" coordsize="3077,0" path="m7000,10783l10077,10783e" filled="f" stroked="t" strokeweight=".236003pt" strokecolor="#575757">
                <v:path arrowok="t"/>
              </v:shape>
            </v:group>
            <v:group style="position:absolute;left:10077;top:10783;width:1492;height:2" coordorigin="10077,10783" coordsize="1492,2">
              <v:shape style="position:absolute;left:10077;top:10783;width:1492;height:2" coordorigin="10077,10783" coordsize="1492,0" path="m10077,10783l11569,10783e" filled="f" stroked="t" strokeweight=".236003pt" strokecolor="#000000">
                <v:path arrowok="t"/>
              </v:shape>
            </v:group>
            <v:group style="position:absolute;left:11578;top:9964;width:2;height:852" coordorigin="11578,9964" coordsize="2,852">
              <v:shape style="position:absolute;left:11578;top:9964;width:2;height:852" coordorigin="11578,9964" coordsize="0,852" path="m11578,10816l11578,9964e" filled="f" stroked="t" strokeweight=".472006pt" strokecolor="#575757">
                <v:path arrowok="t"/>
              </v:shape>
            </v:group>
            <v:group style="position:absolute;left:396;top:9926;width:2;height:5341" coordorigin="396,9926" coordsize="2,5341">
              <v:shape style="position:absolute;left:396;top:9926;width:2;height:5341" coordorigin="396,9926" coordsize="0,5341" path="m396,15267l396,9926e" filled="f" stroked="t" strokeweight=".472006pt" strokecolor="#4B4B4B">
                <v:path arrowok="t"/>
              </v:shape>
            </v:group>
            <v:group style="position:absolute;left:1624;top:10778;width:2;height:119" coordorigin="1624,10778" coordsize="2,119">
              <v:shape style="position:absolute;left:1624;top:10778;width:2;height:119" coordorigin="1624,10778" coordsize="0,119" path="m1624,10897l1624,10778e" filled="f" stroked="t" strokeweight=".236003pt" strokecolor="#5B5B5B">
                <v:path arrowok="t"/>
              </v:shape>
            </v:group>
            <v:group style="position:absolute;left:7408;top:10597;width:2;height:495" coordorigin="7408,10597" coordsize="2,495">
              <v:shape style="position:absolute;left:7408;top:10597;width:2;height:495" coordorigin="7408,10597" coordsize="0,495" path="m7408,11092l7408,10597e" filled="f" stroked="t" strokeweight=".944013pt" strokecolor="#545454">
                <v:path arrowok="t"/>
              </v:shape>
            </v:group>
            <v:group style="position:absolute;left:396;top:10869;width:2;height:224" coordorigin="396,10869" coordsize="2,224">
              <v:shape style="position:absolute;left:396;top:10869;width:2;height:224" coordorigin="396,10869" coordsize="0,224" path="m396,11092l396,10869e" filled="f" stroked="t" strokeweight=".472006pt" strokecolor="#282828">
                <v:path arrowok="t"/>
              </v:shape>
            </v:group>
            <v:group style="position:absolute;left:1624;top:10897;width:2;height:1880" coordorigin="1624,10897" coordsize="2,1880">
              <v:shape style="position:absolute;left:1624;top:10897;width:2;height:1880" coordorigin="1624,10897" coordsize="0,1880" path="m1624,12778l1624,10897e" filled="f" stroked="t" strokeweight=".236003pt" strokecolor="#000000">
                <v:path arrowok="t"/>
              </v:shape>
            </v:group>
            <v:group style="position:absolute;left:4149;top:10897;width:2;height:167" coordorigin="4149,10897" coordsize="2,167">
              <v:shape style="position:absolute;left:4149;top:10897;width:2;height:167" coordorigin="4149,10897" coordsize="0,167" path="m4149,11064l4149,10897e" filled="f" stroked="t" strokeweight=".236003pt" strokecolor="#000000">
                <v:path arrowok="t"/>
              </v:shape>
            </v:group>
            <v:group style="position:absolute;left:11578;top:10869;width:2;height:509" coordorigin="11578,10869" coordsize="2,509">
              <v:shape style="position:absolute;left:11578;top:10869;width:2;height:509" coordorigin="11578,10869" coordsize="0,509" path="m11578,11378l11578,10869e" filled="f" stroked="t" strokeweight=".944013pt" strokecolor="#646464">
                <v:path arrowok="t"/>
              </v:shape>
            </v:group>
            <v:group style="position:absolute;left:1182;top:10592;width:2;height:4684" coordorigin="1182,10592" coordsize="2,4684">
              <v:shape style="position:absolute;left:1182;top:10592;width:2;height:4684" coordorigin="1182,10592" coordsize="0,4684" path="m1182,15277l1182,10592e" filled="f" stroked="t" strokeweight=".70801pt" strokecolor="#4F4F4F">
                <v:path arrowok="t"/>
              </v:shape>
            </v:group>
            <v:group style="position:absolute;left:7410;top:11035;width:2;height:271" coordorigin="7410,11035" coordsize="2,271">
              <v:shape style="position:absolute;left:7410;top:11035;width:2;height:271" coordorigin="7410,11035" coordsize="0,271" path="m7410,11306l7410,11035e" filled="f" stroked="t" strokeweight=".472006pt" strokecolor="#3B3B3B">
                <v:path arrowok="t"/>
              </v:shape>
            </v:group>
            <v:group style="position:absolute;left:396;top:11640;width:2;height:257" coordorigin="396,11640" coordsize="2,257">
              <v:shape style="position:absolute;left:396;top:11640;width:2;height:257" coordorigin="396,11640" coordsize="0,257" path="m396,11897l396,11640e" filled="f" stroked="t" strokeweight=".472006pt" strokecolor="#282828">
                <v:path arrowok="t"/>
              </v:shape>
            </v:group>
            <v:group style="position:absolute;left:7408;top:11249;width:2;height:2052" coordorigin="7408,11249" coordsize="2,2052">
              <v:shape style="position:absolute;left:7408;top:11249;width:2;height:2052" coordorigin="7408,11249" coordsize="0,2052" path="m7408,13301l7408,11249e" filled="f" stroked="t" strokeweight=".70801pt" strokecolor="#545454">
                <v:path arrowok="t"/>
              </v:shape>
            </v:group>
            <v:group style="position:absolute;left:11578;top:11640;width:2;height:567" coordorigin="11578,11640" coordsize="2,567">
              <v:shape style="position:absolute;left:11578;top:11640;width:2;height:567" coordorigin="11578,11640" coordsize="0,567" path="m11578,12206l11578,11640e" filled="f" stroked="t" strokeweight=".944013pt" strokecolor="#606060">
                <v:path arrowok="t"/>
              </v:shape>
            </v:group>
            <v:group style="position:absolute;left:2433;top:11840;width:2;height:390" coordorigin="2433,11840" coordsize="2,390">
              <v:shape style="position:absolute;left:2433;top:11840;width:2;height:390" coordorigin="2433,11840" coordsize="0,390" path="m2433,12230l2433,11840e" filled="f" stroked="t" strokeweight=".472006pt" strokecolor="#3F3F3F">
                <v:path arrowok="t"/>
              </v:shape>
            </v:group>
            <v:group style="position:absolute;left:2431;top:12173;width:2;height:181" coordorigin="2431,12173" coordsize="2,181">
              <v:shape style="position:absolute;left:2431;top:12173;width:2;height:181" coordorigin="2431,12173" coordsize="0,181" path="m2431,12354l2431,12173e" filled="f" stroked="t" strokeweight=".472006pt" strokecolor="#232323">
                <v:path arrowok="t"/>
              </v:shape>
            </v:group>
            <v:group style="position:absolute;left:3342;top:12016;width:2;height:443" coordorigin="3342,12016" coordsize="2,443">
              <v:shape style="position:absolute;left:3342;top:12016;width:2;height:443" coordorigin="3342,12016" coordsize="0,443" path="m3342,12459l3342,12016e" filled="f" stroked="t" strokeweight="1.180016pt" strokecolor="#383B77">
                <v:path arrowok="t"/>
              </v:shape>
            </v:group>
            <v:group style="position:absolute;left:11578;top:12173;width:2;height:181" coordorigin="11578,12173" coordsize="2,181">
              <v:shape style="position:absolute;left:11578;top:12173;width:2;height:181" coordorigin="11578,12173" coordsize="0,181" path="m11578,12354l11578,12173e" filled="f" stroked="t" strokeweight=".472006pt" strokecolor="#3B3B3B">
                <v:path arrowok="t"/>
              </v:shape>
            </v:group>
            <v:group style="position:absolute;left:392;top:12773;width:373;height:2" coordorigin="392,12773" coordsize="373,2">
              <v:shape style="position:absolute;left:392;top:12773;width:373;height:2" coordorigin="392,12773" coordsize="373,0" path="m392,12773l765,12773e" filled="f" stroked="t" strokeweight=".236003pt" strokecolor="#343434">
                <v:path arrowok="t"/>
              </v:shape>
            </v:group>
            <v:group style="position:absolute;left:765;top:12773;width:118;height:2" coordorigin="765,12773" coordsize="118,2">
              <v:shape style="position:absolute;left:765;top:12773;width:118;height:2" coordorigin="765,12773" coordsize="118,0" path="m765,12773l883,12773e" filled="f" stroked="t" strokeweight=".236003pt" strokecolor="#000000">
                <v:path arrowok="t"/>
              </v:shape>
            </v:group>
            <v:group style="position:absolute;left:883;top:12773;width:297;height:2" coordorigin="883,12773" coordsize="297,2">
              <v:shape style="position:absolute;left:883;top:12773;width:297;height:2" coordorigin="883,12773" coordsize="297,0" path="m883,12773l1180,12773e" filled="f" stroked="t" strokeweight=".236003pt" strokecolor="#3F3F3F">
                <v:path arrowok="t"/>
              </v:shape>
            </v:group>
            <v:group style="position:absolute;left:1166;top:12773;width:1270;height:2" coordorigin="1166,12773" coordsize="1270,2">
              <v:shape style="position:absolute;left:1166;top:12773;width:1270;height:2" coordorigin="1166,12773" coordsize="1270,0" path="m1166,12773l2436,12773e" filled="f" stroked="t" strokeweight=".236003pt" strokecolor="#575757">
                <v:path arrowok="t"/>
              </v:shape>
            </v:group>
            <v:group style="position:absolute;left:2431;top:12297;width:2;height:695" coordorigin="2431,12297" coordsize="2,695">
              <v:shape style="position:absolute;left:2431;top:12297;width:2;height:695" coordorigin="2431,12297" coordsize="0,695" path="m2431,12992l2431,12297e" filled="f" stroked="t" strokeweight=".70801pt" strokecolor="#4F4F4F">
                <v:path arrowok="t"/>
              </v:shape>
            </v:group>
            <v:group style="position:absolute;left:3325;top:12192;width:2;height:319" coordorigin="3325,12192" coordsize="2,319">
              <v:shape style="position:absolute;left:3325;top:12192;width:2;height:319" coordorigin="3325,12192" coordsize="0,319" path="m3325,12511l3325,12192e" filled="f" stroked="t" strokeweight=".944013pt" strokecolor="#343B77">
                <v:path arrowok="t"/>
              </v:shape>
            </v:group>
            <v:group style="position:absolute;left:1624;top:12773;width:2;height:190" coordorigin="1624,12773" coordsize="2,190">
              <v:shape style="position:absolute;left:1624;top:12773;width:2;height:190" coordorigin="1624,12773" coordsize="0,190" path="m1624,12963l1624,12773e" filled="f" stroked="t" strokeweight=".236003pt" strokecolor="#606060">
                <v:path arrowok="t"/>
              </v:shape>
            </v:group>
            <v:group style="position:absolute;left:1624;top:12963;width:2;height:1904" coordorigin="1624,12963" coordsize="2,1904">
              <v:shape style="position:absolute;left:1624;top:12963;width:2;height:1904" coordorigin="1624,12963" coordsize="0,1904" path="m1624,14867l1624,12963e" filled="f" stroked="t" strokeweight=".236003pt" strokecolor="#000000">
                <v:path arrowok="t"/>
              </v:shape>
            </v:group>
            <v:group style="position:absolute;left:2431;top:12935;width:2;height:367" coordorigin="2431,12935" coordsize="2,367">
              <v:shape style="position:absolute;left:2431;top:12935;width:2;height:367" coordorigin="2431,12935" coordsize="0,367" path="m2431,13301l2431,12935e" filled="f" stroked="t" strokeweight=".472006pt" strokecolor="#383838">
                <v:path arrowok="t"/>
              </v:shape>
            </v:group>
            <v:group style="position:absolute;left:401;top:776;width:2;height:14491" coordorigin="401,776" coordsize="2,14491">
              <v:shape style="position:absolute;left:401;top:776;width:2;height:14491" coordorigin="401,776" coordsize="0,14491" path="m401,15267l401,776e" filled="f" stroked="t" strokeweight=".70801pt" strokecolor="#4F4F4F">
                <v:path arrowok="t"/>
              </v:shape>
            </v:group>
            <v:group style="position:absolute;left:1180;top:13244;width:2;height:162" coordorigin="1180,13244" coordsize="2,162">
              <v:shape style="position:absolute;left:1180;top:13244;width:2;height:162" coordorigin="1180,13244" coordsize="0,162" path="m1180,13406l1180,13244e" filled="f" stroked="t" strokeweight=".472006pt" strokecolor="#2F2F2F">
                <v:path arrowok="t"/>
              </v:shape>
            </v:group>
            <v:group style="position:absolute;left:2431;top:13230;width:2;height:490" coordorigin="2431,13230" coordsize="2,490">
              <v:shape style="position:absolute;left:2431;top:13230;width:2;height:490" coordorigin="2431,13230" coordsize="0,490" path="m2431,13720l2431,13230e" filled="f" stroked="t" strokeweight=".944013pt" strokecolor="#575757">
                <v:path arrowok="t"/>
              </v:shape>
            </v:group>
            <v:group style="position:absolute;left:7410;top:13244;width:2;height:476" coordorigin="7410,13244" coordsize="2,476">
              <v:shape style="position:absolute;left:7410;top:13244;width:2;height:476" coordorigin="7410,13244" coordsize="0,476" path="m7410,13720l7410,13244e" filled="f" stroked="t" strokeweight=".472006pt" strokecolor="#444444">
                <v:path arrowok="t"/>
              </v:shape>
            </v:group>
            <v:group style="position:absolute;left:9525;top:13244;width:2;height:162" coordorigin="9525,13244" coordsize="2,162">
              <v:shape style="position:absolute;left:9525;top:13244;width:2;height:162" coordorigin="9525,13244" coordsize="0,162" path="m9525,13406l9525,13244e" filled="f" stroked="t" strokeweight="2.124029pt" strokecolor="#57575B">
                <v:path arrowok="t"/>
              </v:shape>
            </v:group>
            <v:group style="position:absolute;left:9530;top:13377;width:548;height:2" coordorigin="9530,13377" coordsize="548,2">
              <v:shape style="position:absolute;left:9530;top:13377;width:548;height:2" coordorigin="9530,13377" coordsize="548,0" path="m9530,13377l10077,13377e" filled="f" stroked="t" strokeweight=".236003pt" strokecolor="#4F4B6B">
                <v:path arrowok="t"/>
              </v:shape>
            </v:group>
            <v:group style="position:absolute;left:11578;top:13244;width:2;height:162" coordorigin="11578,13244" coordsize="2,162">
              <v:shape style="position:absolute;left:11578;top:13244;width:2;height:162" coordorigin="11578,13244" coordsize="0,162" path="m11578,13406l11578,13244e" filled="f" stroked="t" strokeweight=".472006pt" strokecolor="#484848">
                <v:path arrowok="t"/>
              </v:shape>
            </v:group>
            <v:group style="position:absolute;left:2431;top:13663;width:2;height:343" coordorigin="2431,13663" coordsize="2,343">
              <v:shape style="position:absolute;left:2431;top:13663;width:2;height:343" coordorigin="2431,13663" coordsize="0,343" path="m2431,14006l2431,13663e" filled="f" stroked="t" strokeweight=".472006pt" strokecolor="#232323">
                <v:path arrowok="t"/>
              </v:shape>
            </v:group>
            <v:group style="position:absolute;left:7413;top:13634;width:2;height:1647" coordorigin="7413,13634" coordsize="2,1647">
              <v:shape style="position:absolute;left:7413;top:13634;width:2;height:1647" coordorigin="7413,13634" coordsize="0,1647" path="m7413,15282l7413,13634e" filled="f" stroked="t" strokeweight=".70801pt" strokecolor="#575757">
                <v:path arrowok="t"/>
              </v:shape>
            </v:group>
            <v:group style="position:absolute;left:396;top:14072;width:2;height:309" coordorigin="396,14072" coordsize="2,309">
              <v:shape style="position:absolute;left:396;top:14072;width:2;height:309" coordorigin="396,14072" coordsize="0,309" path="m396,14382l396,14072e" filled="f" stroked="t" strokeweight=".472006pt" strokecolor="#2B2B2B">
                <v:path arrowok="t"/>
              </v:shape>
            </v:group>
            <v:group style="position:absolute;left:1180;top:14072;width:2;height:309" coordorigin="1180,14072" coordsize="2,309">
              <v:shape style="position:absolute;left:1180;top:14072;width:2;height:309" coordorigin="1180,14072" coordsize="0,309" path="m1180,14382l1180,14072e" filled="f" stroked="t" strokeweight=".472006pt" strokecolor="#2F2F2F">
                <v:path arrowok="t"/>
              </v:shape>
            </v:group>
            <v:group style="position:absolute;left:3323;top:14382;width:316;height:2" coordorigin="3323,14382" coordsize="316,2">
              <v:shape style="position:absolute;left:3323;top:14382;width:316;height:2" coordorigin="3323,14382" coordsize="316,0" path="m3323,14382l3639,14382e" filled="f" stroked="t" strokeweight="1.416019pt" strokecolor="#57646B">
                <v:path arrowok="t"/>
              </v:shape>
            </v:group>
            <v:group style="position:absolute;left:3608;top:14215;width:2;height:190" coordorigin="3608,14215" coordsize="2,190">
              <v:shape style="position:absolute;left:3608;top:14215;width:2;height:190" coordorigin="3608,14215" coordsize="0,190" path="m3608,14406l3608,14215e" filled="f" stroked="t" strokeweight="1.416019pt" strokecolor="#4B5497">
                <v:path arrowok="t"/>
              </v:shape>
            </v:group>
            <v:group style="position:absolute;left:2428;top:13949;width:2;height:1323" coordorigin="2428,13949" coordsize="2,1323">
              <v:shape style="position:absolute;left:2428;top:13949;width:2;height:1323" coordorigin="2428,13949" coordsize="0,1323" path="m2428,15272l2428,13949e" filled="f" stroked="t" strokeweight=".70801pt" strokecolor="#545454">
                <v:path arrowok="t"/>
              </v:shape>
            </v:group>
            <v:group style="position:absolute;left:11574;top:14458;width:2;height:457" coordorigin="11574,14458" coordsize="2,457">
              <v:shape style="position:absolute;left:11574;top:14458;width:2;height:457" coordorigin="11574,14458" coordsize="0,457" path="m11574,14915l11574,14458e" filled="f" stroked="t" strokeweight=".944013pt" strokecolor="#676767">
                <v:path arrowok="t"/>
              </v:shape>
            </v:group>
            <v:group style="position:absolute;left:387;top:15272;width:11191;height:2" coordorigin="387,15272" coordsize="11191,2">
              <v:shape style="position:absolute;left:387;top:15272;width:11191;height:2" coordorigin="387,15272" coordsize="11191,0" path="m387,15272l11578,15272e" filled="f" stroked="t" strokeweight=".70801pt" strokecolor="#676B6B">
                <v:path arrowok="t"/>
              </v:shape>
            </v:group>
            <v:group style="position:absolute;left:1624;top:14867;width:2;height:400" coordorigin="1624,14867" coordsize="2,400">
              <v:shape style="position:absolute;left:1624;top:14867;width:2;height:400" coordorigin="1624,14867" coordsize="0,400" path="m1624,15267l1624,14867e" filled="f" stroked="t" strokeweight=".236003pt" strokecolor="#777777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18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131"/>
          <w:spacing w:val="0"/>
          <w:w w:val="95"/>
          <w:position w:val="-3"/>
        </w:rPr>
        <w:t>YaminEKİZ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right="60"/>
        <w:jc w:val="right"/>
        <w:tabs>
          <w:tab w:pos="1380" w:val="left"/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D6E6E"/>
          <w:spacing w:val="0"/>
          <w:w w:val="76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D6E6E"/>
          <w:spacing w:val="-8"/>
          <w:w w:val="76"/>
          <w:b/>
          <w:bCs/>
          <w:position w:val="1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76"/>
          <w:b/>
          <w:bCs/>
          <w:position w:val="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76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44"/>
          <w:w w:val="76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0"/>
          <w:w w:val="96"/>
          <w:b/>
          <w:bCs/>
          <w:position w:val="1"/>
        </w:rPr>
        <w:t>"f</w:t>
      </w:r>
      <w:r>
        <w:rPr>
          <w:rFonts w:ascii="Times New Roman" w:hAnsi="Times New Roman" w:cs="Times New Roman" w:eastAsia="Times New Roman"/>
          <w:sz w:val="19"/>
          <w:szCs w:val="19"/>
          <w:color w:val="6D6E6E"/>
          <w:spacing w:val="-3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1"/>
          <w:b/>
          <w:bCs/>
          <w:position w:val="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69"/>
          <w:b/>
          <w:bCs/>
          <w:position w:val="1"/>
        </w:rPr>
        <w:t>TOPÇU</w:t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05252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3131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F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31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8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578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F3131"/>
          <w:spacing w:val="0"/>
          <w:w w:val="76"/>
        </w:rPr>
        <w:t>l</w:t>
      </w:r>
      <w:r>
        <w:rPr>
          <w:rFonts w:ascii="Arial" w:hAnsi="Arial" w:cs="Arial" w:eastAsia="Arial"/>
          <w:sz w:val="25"/>
          <w:szCs w:val="25"/>
          <w:color w:val="2F3131"/>
          <w:spacing w:val="-9"/>
          <w:w w:val="76"/>
        </w:rPr>
        <w:t>g</w:t>
      </w:r>
      <w:r>
        <w:rPr>
          <w:rFonts w:ascii="Arial" w:hAnsi="Arial" w:cs="Arial" w:eastAsia="Arial"/>
          <w:sz w:val="25"/>
          <w:szCs w:val="25"/>
          <w:color w:val="505252"/>
          <w:spacing w:val="0"/>
          <w:w w:val="76"/>
        </w:rPr>
        <w:t>o</w:t>
      </w:r>
      <w:r>
        <w:rPr>
          <w:rFonts w:ascii="Arial" w:hAnsi="Arial" w:cs="Arial" w:eastAsia="Arial"/>
          <w:sz w:val="25"/>
          <w:szCs w:val="25"/>
          <w:color w:val="505252"/>
          <w:spacing w:val="-9"/>
          <w:w w:val="76"/>
        </w:rPr>
        <w:t> </w:t>
      </w:r>
      <w:r>
        <w:rPr>
          <w:rFonts w:ascii="Arial" w:hAnsi="Arial" w:cs="Arial" w:eastAsia="Arial"/>
          <w:sz w:val="25"/>
          <w:szCs w:val="25"/>
          <w:color w:val="2F3131"/>
          <w:spacing w:val="0"/>
          <w:w w:val="74"/>
        </w:rPr>
        <w:t>Aın</w:t>
      </w:r>
      <w:r>
        <w:rPr>
          <w:rFonts w:ascii="Arial" w:hAnsi="Arial" w:cs="Arial" w:eastAsia="Arial"/>
          <w:sz w:val="25"/>
          <w:szCs w:val="25"/>
          <w:color w:val="2F3131"/>
          <w:spacing w:val="-51"/>
          <w:w w:val="75"/>
        </w:rPr>
        <w:t>i</w:t>
      </w:r>
      <w:r>
        <w:rPr>
          <w:rFonts w:ascii="Arial" w:hAnsi="Arial" w:cs="Arial" w:eastAsia="Arial"/>
          <w:sz w:val="25"/>
          <w:szCs w:val="25"/>
          <w:color w:val="3B3F62"/>
          <w:spacing w:val="0"/>
          <w:w w:val="510"/>
        </w:rPr>
        <w:t>/Y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65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D6E6E"/>
          <w:spacing w:val="0"/>
          <w:w w:val="143"/>
        </w:rPr>
        <w:t>.,</w:t>
      </w:r>
      <w:r>
        <w:rPr>
          <w:rFonts w:ascii="Arial" w:hAnsi="Arial" w:cs="Arial" w:eastAsia="Arial"/>
          <w:sz w:val="21"/>
          <w:szCs w:val="21"/>
          <w:color w:val="6D6E6E"/>
          <w:spacing w:val="61"/>
          <w:w w:val="14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77"/>
        </w:rPr>
        <w:t>,....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20"/>
          <w:cols w:num="2" w:equalWidth="0">
            <w:col w:w="5556" w:space="4550"/>
            <w:col w:w="1434"/>
          </w:cols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39" w:right="4237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4" w:lineRule="exact"/>
        <w:ind w:left="93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2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9" w:lineRule="exact"/>
        <w:ind w:left="663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299641pt;margin-top:-42.385357pt;width:504.193774pt;height:85.448091pt;mso-position-horizontal-relative:page;mso-position-vertical-relative:paragraph;z-index:-15437" type="#_x0000_t202" filled="f" stroked="f">
            <v:textbox inset="0,0,0,0">
              <w:txbxContent>
                <w:p>
                  <w:pPr>
                    <w:spacing w:before="0" w:after="0" w:line="1709" w:lineRule="exact"/>
                    <w:ind w:right="-296"/>
                    <w:jc w:val="left"/>
                    <w:tabs>
                      <w:tab w:pos="87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B2B2B"/>
                      <w:spacing w:val="0"/>
                      <w:w w:val="193"/>
                      <w:position w:val="65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B2B2B"/>
                      <w:spacing w:val="0"/>
                      <w:w w:val="100"/>
                      <w:position w:val="65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B2B2B"/>
                      <w:spacing w:val="0"/>
                      <w:w w:val="100"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64646"/>
                      <w:spacing w:val="0"/>
                      <w:w w:val="267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0" w:lineRule="exact"/>
        <w:ind w:left="706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B2B2B"/>
          <w:spacing w:val="-36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7.672701" w:type="dxa"/>
      </w:tblPr>
      <w:tblGrid/>
      <w:tr>
        <w:trPr>
          <w:trHeight w:val="239" w:hRule="exact"/>
        </w:trPr>
        <w:tc>
          <w:tcPr>
            <w:tcW w:w="1221" w:type="dxa"/>
            <w:tcBorders>
              <w:top w:val="single" w:sz="5.729968" w:space="0" w:color="606060"/>
              <w:bottom w:val="single" w:sz="5.7299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7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9" w:type="dxa"/>
            <w:tcBorders>
              <w:top w:val="single" w:sz="5.729968" w:space="0" w:color="606060"/>
              <w:bottom w:val="single" w:sz="5.7299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20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"/>
                <w:w w:val="9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4"/>
              </w:rPr>
              <w:t>28.05.2017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64" w:type="dxa"/>
            <w:tcBorders>
              <w:top w:val="single" w:sz="5.729968" w:space="0" w:color="606060"/>
              <w:bottom w:val="single" w:sz="5.7299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36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3"/>
              </w:rPr>
              <w:t>No:4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490" w:type="dxa"/>
            <w:tcBorders>
              <w:top w:val="single" w:sz="5.729968" w:space="0" w:color="606060"/>
              <w:bottom w:val="single" w:sz="5.72996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76" w:right="-20"/>
              <w:jc w:val="left"/>
              <w:tabs>
                <w:tab w:pos="23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w w:val="92"/>
              </w:rPr>
              <w:t>!Bil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w w:val="93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9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0"/>
                <w:w w:val="9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6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54"/>
              </w:rPr>
              <w:t>ll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:00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Tel:63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29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1"/>
              </w:rPr>
              <w:t>39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21" w:type="dxa"/>
            <w:tcBorders>
              <w:top w:val="single" w:sz="5.729968" w:space="0" w:color="606060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1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w w:val="10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8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09" w:type="dxa"/>
            <w:tcBorders>
              <w:top w:val="single" w:sz="5.729968" w:space="0" w:color="606060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20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3"/>
              </w:rPr>
              <w:t>:28.05.2017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64" w:type="dxa"/>
            <w:tcBorders>
              <w:top w:val="single" w:sz="5.729968" w:space="0" w:color="606060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361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IKayıtNo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16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4"/>
              </w:rPr>
              <w:t>3574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490" w:type="dxa"/>
            <w:tcBorders>
              <w:top w:val="single" w:sz="5.729968" w:space="0" w:color="606060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7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22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15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46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Kını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"/>
                <w:w w:val="106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B2B2B"/>
                <w:spacing w:val="0"/>
                <w:w w:val="103"/>
              </w:rPr>
              <w:t>rup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1" w:lineRule="exac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Kocaöme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7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Kocaöme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Pikni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Kınık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52" w:right="-20"/>
        <w:jc w:val="left"/>
        <w:tabs>
          <w:tab w:pos="1520" w:val="left"/>
          <w:tab w:pos="474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5" w:after="0" w:line="125" w:lineRule="auto"/>
        <w:ind w:left="3691" w:right="3224" w:firstLine="-3533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1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-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llanım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eıon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8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87"/>
          <w:position w:val="0"/>
        </w:rPr>
        <w:t> </w:t>
      </w:r>
      <w:r>
        <w:rPr>
          <w:rFonts w:ascii="Arial" w:hAnsi="Arial" w:cs="Arial" w:eastAsia="Arial"/>
          <w:sz w:val="52"/>
          <w:szCs w:val="52"/>
          <w:color w:val="2B2B2B"/>
          <w:spacing w:val="-10"/>
          <w:w w:val="41"/>
          <w:position w:val="-2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1"/>
          <w:w w:val="82"/>
          <w:position w:val="0"/>
        </w:rPr>
        <w:t>A</w:t>
      </w:r>
      <w:r>
        <w:rPr>
          <w:rFonts w:ascii="Arial" w:hAnsi="Arial" w:cs="Arial" w:eastAsia="Arial"/>
          <w:sz w:val="52"/>
          <w:szCs w:val="52"/>
          <w:color w:val="2B2B2B"/>
          <w:spacing w:val="36"/>
          <w:w w:val="30"/>
          <w:position w:val="-2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77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0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7"/>
          <w:position w:val="0"/>
        </w:rPr>
        <w:t>p</w:t>
      </w:r>
      <w:r>
        <w:rPr>
          <w:rFonts w:ascii="Arial" w:hAnsi="Arial" w:cs="Arial" w:eastAsia="Arial"/>
          <w:sz w:val="52"/>
          <w:szCs w:val="52"/>
          <w:color w:val="2B2B2B"/>
          <w:spacing w:val="13"/>
          <w:w w:val="46"/>
          <w:position w:val="-26"/>
        </w:rPr>
        <w:t>r</w:t>
      </w:r>
      <w:r>
        <w:rPr>
          <w:rFonts w:ascii="Arial" w:hAnsi="Arial" w:cs="Arial" w:eastAsia="Arial"/>
          <w:sz w:val="52"/>
          <w:szCs w:val="52"/>
          <w:color w:val="898A8A"/>
          <w:spacing w:val="-36"/>
          <w:w w:val="30"/>
          <w:position w:val="-2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6"/>
          <w:w w:val="94"/>
          <w:position w:val="0"/>
        </w:rPr>
        <w:t>Ç</w:t>
      </w:r>
      <w:r>
        <w:rPr>
          <w:rFonts w:ascii="Arial" w:hAnsi="Arial" w:cs="Arial" w:eastAsia="Arial"/>
          <w:sz w:val="52"/>
          <w:szCs w:val="52"/>
          <w:color w:val="5B5B5B"/>
          <w:spacing w:val="-26"/>
          <w:w w:val="46"/>
          <w:position w:val="-2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4"/>
          <w:position w:val="0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0"/>
          <w:position w:val="0"/>
        </w:rPr>
        <w:t>_Q_iğ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8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left="67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51"/>
          <w:position w:val="2"/>
        </w:rPr>
        <w:t>:ll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2"/>
        </w:rPr>
        <w:t>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left="152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KARACAOGLU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87" w:right="-20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59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:01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49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14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62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738" w:right="44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8" w:lineRule="auto"/>
        <w:ind w:left="2191" w:right="4076" w:firstLine="2564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48" w:right="-20"/>
        <w:jc w:val="left"/>
        <w:tabs>
          <w:tab w:pos="56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3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62" w:right="2710" w:firstLine="-1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721" w:right="38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8" w:lineRule="exact"/>
        <w:ind w:left="152" w:right="218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yapılmıştı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4"/>
        </w:rPr>
        <w:t>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88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2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5567" w:right="-20"/>
        <w:jc w:val="left"/>
        <w:tabs>
          <w:tab w:pos="6660" w:val="left"/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2B2B2B"/>
          <w:spacing w:val="0"/>
          <w:w w:val="187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57" w:right="7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tetki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görmü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  <w:position w:val="0"/>
        </w:rPr>
        <w:t>lOOO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  <w:position w:val="0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57" w:right="663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gelmişti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2" w:lineRule="auto"/>
        <w:ind w:left="124" w:right="96" w:firstLine="2130"/>
        <w:jc w:val="right"/>
        <w:tabs>
          <w:tab w:pos="2200" w:val="left"/>
          <w:tab w:pos="616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otlardave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ağaçlarında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ağaçlarına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2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62" w:right="3926"/>
        <w:jc w:val="both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8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-19"/>
          <w:w w:val="171"/>
        </w:rPr>
        <w:t>i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25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5" w:lineRule="auto"/>
        <w:ind w:left="152" w:right="9741" w:firstLine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[f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67" w:right="423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</w:rPr>
        <w:t>Ekıı&gt;i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          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28.05.2017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2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12:00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4" w:lineRule="exact"/>
        <w:ind w:left="262" w:right="-20"/>
        <w:jc w:val="left"/>
        <w:tabs>
          <w:tab w:pos="1060" w:val="left"/>
          <w:tab w:pos="158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00" w:bottom="280" w:left="22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2" w:lineRule="exact"/>
        <w:ind w:left="17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1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03" w:lineRule="exact"/>
        <w:ind w:left="48"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Gitmiş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2812" w:right="-20"/>
        <w:jc w:val="left"/>
        <w:tabs>
          <w:tab w:pos="68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448.768127pt;margin-top:.179852pt;width:.1pt;height:85.483159pt;mso-position-horizontal-relative:page;mso-position-vertical-relative:paragraph;z-index:-15443" coordorigin="8975,4" coordsize="2,1710">
            <v:shape style="position:absolute;left:8975;top:4;width:2;height:1710" coordorigin="8975,4" coordsize="0,1710" path="m8975,1713l8975,4e" filled="f" stroked="t" strokeweight=".1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361023pt;margin-top:8.262074pt;width:269.148431pt;height:70.332474pt;mso-position-horizontal-relative:page;mso-position-vertical-relative:paragraph;z-index:-15436" type="#_x0000_t202" filled="f" stroked="f">
            <v:textbox inset="0,0,0,0">
              <w:txbxContent>
                <w:p>
                  <w:pPr>
                    <w:spacing w:before="0" w:after="0" w:line="1407" w:lineRule="exact"/>
                    <w:ind w:right="-251"/>
                    <w:jc w:val="left"/>
                    <w:tabs>
                      <w:tab w:pos="4360" w:val="left"/>
                    </w:tabs>
                    <w:rPr>
                      <w:rFonts w:ascii="Times New Roman" w:hAnsi="Times New Roman" w:cs="Times New Roman" w:eastAsia="Times New Roman"/>
                      <w:sz w:val="127"/>
                      <w:szCs w:val="127"/>
                    </w:rPr>
                  </w:pPr>
                  <w:rPr/>
                  <w:r>
                    <w:rPr>
                      <w:rFonts w:ascii="Arial" w:hAnsi="Arial" w:cs="Arial" w:eastAsia="Arial"/>
                      <w:sz w:val="91"/>
                      <w:szCs w:val="91"/>
                      <w:color w:val="2F3889"/>
                      <w:spacing w:val="0"/>
                      <w:w w:val="180"/>
                      <w:position w:val="39"/>
                    </w:rPr>
                    <w:t>#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2F3889"/>
                      <w:spacing w:val="0"/>
                      <w:w w:val="100"/>
                      <w:position w:val="39"/>
                    </w:rPr>
                    <w:tab/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2F3889"/>
                      <w:spacing w:val="0"/>
                      <w:w w:val="100"/>
                      <w:position w:val="3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7"/>
                      <w:szCs w:val="127"/>
                      <w:color w:val="4B5070"/>
                      <w:spacing w:val="-67"/>
                      <w:w w:val="64"/>
                      <w:position w:val="-3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27"/>
                      <w:szCs w:val="127"/>
                      <w:color w:val="4B5070"/>
                      <w:spacing w:val="-157"/>
                      <w:w w:val="64"/>
                      <w:emboss/>
                      <w:position w:val="-3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27"/>
                      <w:szCs w:val="127"/>
                      <w:color w:val="4B5070"/>
                      <w:spacing w:val="-157"/>
                      <w:w w:val="64"/>
                      <w:emboss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7"/>
                      <w:szCs w:val="127"/>
                      <w:color w:val="4B5070"/>
                      <w:spacing w:val="-157"/>
                      <w:w w:val="64"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7"/>
                      <w:szCs w:val="127"/>
                      <w:color w:val="4B5070"/>
                      <w:spacing w:val="-157"/>
                      <w:w w:val="64"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7"/>
                      <w:szCs w:val="127"/>
                      <w:color w:val="898A8A"/>
                      <w:spacing w:val="0"/>
                      <w:w w:val="40"/>
                      <w:position w:val="-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27"/>
                      <w:szCs w:val="127"/>
                      <w:color w:val="898A8A"/>
                      <w:spacing w:val="-141"/>
                      <w:w w:val="10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7"/>
                      <w:szCs w:val="127"/>
                      <w:color w:val="898A8A"/>
                      <w:spacing w:val="0"/>
                      <w:w w:val="17"/>
                      <w:position w:val="-3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27"/>
                      <w:szCs w:val="1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74"/>
          <w:position w:val="1"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75"/>
          <w:position w:val="1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12"/>
          <w:w w:val="75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54"/>
          <w:position w:val="1"/>
        </w:rPr>
        <w:t>M</w:t>
      </w:r>
      <w:r>
        <w:rPr>
          <w:rFonts w:ascii="Arial" w:hAnsi="Arial" w:cs="Arial" w:eastAsia="Arial"/>
          <w:sz w:val="23"/>
          <w:szCs w:val="23"/>
          <w:color w:val="2B2B2B"/>
          <w:spacing w:val="-4"/>
          <w:w w:val="53"/>
          <w:position w:val="1"/>
        </w:rPr>
        <w:t>: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54"/>
          <w:position w:val="1"/>
        </w:rPr>
        <w:t>w1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75"/>
          <w:position w:val="1"/>
        </w:rPr>
        <w:t>?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74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2B2B2B"/>
          <w:spacing w:val="-44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100"/>
          <w:position w:val="1"/>
        </w:rPr>
        <w:t>ı7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right="-20"/>
        <w:jc w:val="left"/>
        <w:tabs>
          <w:tab w:pos="13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21.296448pt;margin-top:17.043425pt;width:.1pt;height:18.846681pt;mso-position-horizontal-relative:page;mso-position-vertical-relative:paragraph;z-index:-15445" coordorigin="10426,341" coordsize="2,377">
            <v:shape style="position:absolute;left:10426;top:341;width:2;height:377" coordorigin="10426,341" coordsize="0,377" path="m10426,718l10426,341e" filled="f" stroked="t" strokeweight="2.30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10"/>
          <w:w w:val="104"/>
          <w:position w:val="-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0"/>
          <w:w w:val="99"/>
          <w:position w:val="-1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-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898A8A"/>
          <w:spacing w:val="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0"/>
          <w:w w:val="100"/>
          <w:position w:val="-1"/>
        </w:rPr>
        <w:t>etti</w: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0"/>
          <w:w w:val="100"/>
          <w:position w:val="-1"/>
        </w:rPr>
      </w:r>
      <w:r>
        <w:rPr>
          <w:rFonts w:ascii="Arial" w:hAnsi="Arial" w:cs="Arial" w:eastAsia="Arial"/>
          <w:sz w:val="28"/>
          <w:szCs w:val="28"/>
          <w:color w:val="707070"/>
          <w:spacing w:val="0"/>
          <w:w w:val="116"/>
          <w:position w:val="0"/>
        </w:rPr>
        <w:t>L</w:t>
      </w:r>
      <w:r>
        <w:rPr>
          <w:rFonts w:ascii="Arial" w:hAnsi="Arial" w:cs="Arial" w:eastAsia="Arial"/>
          <w:sz w:val="28"/>
          <w:szCs w:val="28"/>
          <w:color w:val="707070"/>
          <w:spacing w:val="-59"/>
          <w:w w:val="116"/>
          <w:position w:val="0"/>
        </w:rPr>
        <w:t>T</w:t>
      </w:r>
      <w:r>
        <w:rPr>
          <w:rFonts w:ascii="Arial" w:hAnsi="Arial" w:cs="Arial" w:eastAsia="Arial"/>
          <w:sz w:val="28"/>
          <w:szCs w:val="28"/>
          <w:color w:val="898A8A"/>
          <w:spacing w:val="0"/>
          <w:w w:val="116"/>
          <w:position w:val="0"/>
        </w:rPr>
        <w:t>AN</w:t>
      </w:r>
      <w:r>
        <w:rPr>
          <w:rFonts w:ascii="Arial" w:hAnsi="Arial" w:cs="Arial" w:eastAsia="Arial"/>
          <w:sz w:val="28"/>
          <w:szCs w:val="28"/>
          <w:color w:val="898A8A"/>
          <w:spacing w:val="-87"/>
          <w:w w:val="116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898A8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8"/>
          <w:szCs w:val="28"/>
          <w:color w:val="898A8A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13"/>
        </w:rPr>
        <w:t>1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1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46"/>
          <w:w w:val="100"/>
          <w:i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  <w:position w:val="13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81" w:right="-20"/>
        <w:jc w:val="left"/>
        <w:tabs>
          <w:tab w:pos="1180" w:val="left"/>
          <w:tab w:pos="62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94.221909pt;margin-top:22.703077pt;width:.1pt;height:7.41884pt;mso-position-horizontal-relative:page;mso-position-vertical-relative:paragraph;z-index:-15447" coordorigin="3884,454" coordsize="2,148">
            <v:shape style="position:absolute;left:3884;top:454;width:2;height:148" coordorigin="3884,454" coordsize="0,148" path="m3884,602l3884,454e" filled="f" stroked="t" strokeweight="1.193743pt" strokecolor="#3F4897">
              <v:path arrowok="t"/>
            </v:shape>
          </v:group>
          <w10:wrap type="none"/>
        </w:pict>
      </w:r>
      <w:r>
        <w:rPr/>
        <w:pict>
          <v:group style="position:absolute;margin-left:460.622955pt;margin-top:3.9726pt;width:.1pt;height:12.96045pt;mso-position-horizontal-relative:page;mso-position-vertical-relative:paragraph;z-index:-15446" coordorigin="9212,79" coordsize="2,259">
            <v:shape style="position:absolute;left:9212;top:79;width:2;height:259" coordorigin="9212,79" coordsize="0,259" path="m9212,339l9212,79e" filled="f" stroked="t" strokeweight="3.41569pt" strokecolor="#EBEBEB">
              <v:path arrowok="t"/>
            </v:shape>
          </v:group>
          <w10:wrap type="none"/>
        </w:pict>
      </w:r>
      <w:r>
        <w:rPr/>
        <w:pict>
          <v:group style="position:absolute;margin-left:159.525742pt;margin-top:5.169187pt;width:4.560pt;height:12.788819pt;mso-position-horizontal-relative:page;mso-position-vertical-relative:paragraph;z-index:-15444" coordorigin="3191,103" coordsize="91,256">
            <v:shape style="position:absolute;left:3191;top:103;width:91;height:256" coordorigin="3191,103" coordsize="91,256" path="m3191,103l3282,103,3282,359,3191,359,3191,103e" filled="t" fillcolor="#EBEBEB" stroked="f">
              <v:path arrowok="t"/>
              <v:fill/>
            </v:shape>
          </v:group>
          <w10:wrap type="none"/>
        </w:pict>
      </w:r>
      <w:r>
        <w:rPr>
          <w:rFonts w:ascii="Courier New" w:hAnsi="Courier New" w:cs="Courier New" w:eastAsia="Courier New"/>
          <w:sz w:val="25"/>
          <w:szCs w:val="25"/>
          <w:color w:val="464646"/>
          <w:spacing w:val="-13"/>
          <w:w w:val="60"/>
        </w:rPr>
        <w:t>i</w:t>
      </w:r>
      <w:r>
        <w:rPr>
          <w:rFonts w:ascii="Courier New" w:hAnsi="Courier New" w:cs="Courier New" w:eastAsia="Courier New"/>
          <w:sz w:val="25"/>
          <w:szCs w:val="25"/>
          <w:color w:val="2B2B2B"/>
          <w:spacing w:val="-36"/>
          <w:w w:val="59"/>
        </w:rPr>
        <w:t>t</w:t>
      </w:r>
      <w:r>
        <w:rPr>
          <w:rFonts w:ascii="Courier New" w:hAnsi="Courier New" w:cs="Courier New" w:eastAsia="Courier New"/>
          <w:sz w:val="25"/>
          <w:szCs w:val="25"/>
          <w:color w:val="464646"/>
          <w:spacing w:val="0"/>
          <w:w w:val="57"/>
        </w:rPr>
        <w:t>f</w:t>
      </w:r>
      <w:r>
        <w:rPr>
          <w:rFonts w:ascii="Courier New" w:hAnsi="Courier New" w:cs="Courier New" w:eastAsia="Courier New"/>
          <w:sz w:val="25"/>
          <w:szCs w:val="25"/>
          <w:color w:val="464646"/>
          <w:spacing w:val="4"/>
          <w:w w:val="57"/>
        </w:rPr>
        <w:t>a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36"/>
        </w:rPr>
        <w:t>i</w:t>
      </w:r>
      <w:r>
        <w:rPr>
          <w:rFonts w:ascii="Arial" w:hAnsi="Arial" w:cs="Arial" w:eastAsia="Arial"/>
          <w:sz w:val="20"/>
          <w:szCs w:val="20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7A7A8"/>
          <w:spacing w:val="-2"/>
          <w:w w:val="189"/>
          <w:position w:val="-1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A7A7A8"/>
          <w:spacing w:val="0"/>
          <w:w w:val="64"/>
          <w:position w:val="-12"/>
        </w:rPr>
        <w:t>..,</w:t>
      </w:r>
      <w:r>
        <w:rPr>
          <w:rFonts w:ascii="Times New Roman" w:hAnsi="Times New Roman" w:cs="Times New Roman" w:eastAsia="Times New Roman"/>
          <w:sz w:val="19"/>
          <w:szCs w:val="19"/>
          <w:color w:val="A7A7A8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7A7A8"/>
          <w:spacing w:val="0"/>
          <w:w w:val="100"/>
          <w:position w:val="-12"/>
        </w:rPr>
      </w:r>
      <w:r>
        <w:rPr>
          <w:rFonts w:ascii="Arial" w:hAnsi="Arial" w:cs="Arial" w:eastAsia="Arial"/>
          <w:sz w:val="22"/>
          <w:szCs w:val="22"/>
          <w:color w:val="898A8A"/>
          <w:spacing w:val="0"/>
          <w:w w:val="129"/>
          <w:position w:val="-9"/>
        </w:rPr>
        <w:t>.</w:t>
      </w:r>
      <w:r>
        <w:rPr>
          <w:rFonts w:ascii="Arial" w:hAnsi="Arial" w:cs="Arial" w:eastAsia="Arial"/>
          <w:sz w:val="22"/>
          <w:szCs w:val="22"/>
          <w:color w:val="898A8A"/>
          <w:spacing w:val="52"/>
          <w:w w:val="129"/>
          <w:position w:val="-9"/>
        </w:rPr>
        <w:t> </w:t>
      </w:r>
      <w:r>
        <w:rPr>
          <w:rFonts w:ascii="Arial" w:hAnsi="Arial" w:cs="Arial" w:eastAsia="Arial"/>
          <w:sz w:val="22"/>
          <w:szCs w:val="22"/>
          <w:color w:val="707070"/>
          <w:spacing w:val="-3"/>
          <w:w w:val="89"/>
          <w:position w:val="-9"/>
        </w:rPr>
        <w:t>B</w:t>
      </w:r>
      <w:r>
        <w:rPr>
          <w:rFonts w:ascii="Arial" w:hAnsi="Arial" w:cs="Arial" w:eastAsia="Arial"/>
          <w:sz w:val="22"/>
          <w:szCs w:val="22"/>
          <w:color w:val="898A8A"/>
          <w:spacing w:val="0"/>
          <w:w w:val="89"/>
          <w:position w:val="-9"/>
        </w:rPr>
        <w:t>ölge</w:t>
      </w:r>
      <w:r>
        <w:rPr>
          <w:rFonts w:ascii="Arial" w:hAnsi="Arial" w:cs="Arial" w:eastAsia="Arial"/>
          <w:sz w:val="22"/>
          <w:szCs w:val="22"/>
          <w:color w:val="898A8A"/>
          <w:spacing w:val="-53"/>
          <w:w w:val="89"/>
          <w:position w:val="-9"/>
        </w:rPr>
        <w:t> </w:t>
      </w:r>
      <w:r>
        <w:rPr>
          <w:rFonts w:ascii="Arial" w:hAnsi="Arial" w:cs="Arial" w:eastAsia="Arial"/>
          <w:sz w:val="22"/>
          <w:szCs w:val="22"/>
          <w:color w:val="898A8A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2"/>
          <w:szCs w:val="22"/>
          <w:color w:val="898A8A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98"/>
          <w:position w:val="-10"/>
        </w:rPr>
        <w:t>itf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-51"/>
          <w:w w:val="98"/>
          <w:position w:val="-10"/>
        </w:rPr>
        <w:t>a</w:t>
      </w:r>
      <w:r>
        <w:rPr>
          <w:rFonts w:ascii="Arial" w:hAnsi="Arial" w:cs="Arial" w:eastAsia="Arial"/>
          <w:sz w:val="19"/>
          <w:szCs w:val="19"/>
          <w:color w:val="1A1A1A"/>
          <w:spacing w:val="0"/>
          <w:w w:val="200"/>
          <w:position w:val="-10"/>
        </w:rPr>
        <w:t>i</w:t>
      </w:r>
      <w:r>
        <w:rPr>
          <w:rFonts w:ascii="Arial" w:hAnsi="Arial" w:cs="Arial" w:eastAsia="Arial"/>
          <w:sz w:val="19"/>
          <w:szCs w:val="19"/>
          <w:color w:val="1A1A1A"/>
          <w:spacing w:val="-34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A7A7A8"/>
          <w:spacing w:val="-10"/>
          <w:w w:val="125"/>
          <w:position w:val="-1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14"/>
          <w:w w:val="70"/>
          <w:position w:val="-1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898A8A"/>
          <w:spacing w:val="-16"/>
          <w:w w:val="66"/>
          <w:position w:val="-1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70"/>
          <w:position w:val="-10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-7"/>
          <w:w w:val="70"/>
          <w:position w:val="-1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69"/>
          <w:position w:val="-10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-4"/>
          <w:w w:val="70"/>
          <w:position w:val="-1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16"/>
          <w:w w:val="59"/>
          <w:position w:val="-1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76"/>
          <w:position w:val="-10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-48"/>
          <w:w w:val="77"/>
          <w:position w:val="-10"/>
        </w:rPr>
        <w:t>#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11"/>
          <w:w w:val="124"/>
          <w:position w:val="-1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94"/>
          <w:position w:val="-1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-8"/>
          <w:w w:val="94"/>
          <w:position w:val="-1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B5B6B6"/>
          <w:spacing w:val="0"/>
          <w:w w:val="63"/>
          <w:position w:val="-1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60"/>
          <w:cols w:num="2" w:equalWidth="0">
            <w:col w:w="828" w:space="1478"/>
            <w:col w:w="9134"/>
          </w:cols>
        </w:sectPr>
      </w:pPr>
      <w:rPr/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29.37793pt;margin-top:8.005467pt;width:2.376473pt;height:32.408595pt;mso-position-horizontal-relative:page;mso-position-vertical-relative:paragraph;z-index:-15442" coordorigin="10588,160" coordsize="48,648">
            <v:group style="position:absolute;left:10605;top:212;width:2;height:135" coordorigin="10605,212" coordsize="2,135">
              <v:shape style="position:absolute;left:10605;top:212;width:2;height:135" coordorigin="10605,212" coordsize="0,135" path="m10605,346l10605,212e" filled="f" stroked="t" strokeweight="1.7625pt" strokecolor="#EBEBEB">
                <v:path arrowok="t"/>
              </v:shape>
            </v:group>
            <v:group style="position:absolute;left:10634;top:161;width:2;height:646" coordorigin="10634,161" coordsize="2,646">
              <v:shape style="position:absolute;left:10634;top:161;width:2;height:646" coordorigin="10634,161" coordsize="0,646" path="m10634,807l10634,161e" filled="f" stroked="t" strokeweight=".1pt" strokecolor="#EBEB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0.518433pt;margin-top:11.750465pt;width:80.926965pt;height:5pt;mso-position-horizontal-relative:page;mso-position-vertical-relative:paragraph;z-index:-15435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tabs>
                      <w:tab w:pos="340" w:val="left"/>
                      <w:tab w:pos="1580" w:val="left"/>
                    </w:tabs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7A7A8"/>
                      <w:spacing w:val="0"/>
                      <w:w w:val="134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7A7A8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7A7A8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07070"/>
                      <w:spacing w:val="0"/>
                      <w:w w:val="78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07070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07070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5B6B6"/>
                      <w:spacing w:val="0"/>
                      <w:w w:val="13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2"/>
          <w:w w:val="100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color w:val="898A8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98A8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98A8A"/>
          <w:spacing w:val="0"/>
          <w:w w:val="79"/>
          <w:i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4" w:after="0" w:line="240" w:lineRule="auto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898A8A"/>
          <w:spacing w:val="0"/>
          <w:w w:val="80"/>
        </w:rPr>
        <w:t>'·</w:t>
      </w:r>
      <w:r>
        <w:rPr>
          <w:rFonts w:ascii="Arial" w:hAnsi="Arial" w:cs="Arial" w:eastAsia="Arial"/>
          <w:sz w:val="18"/>
          <w:szCs w:val="18"/>
          <w:color w:val="898A8A"/>
          <w:spacing w:val="0"/>
          <w:w w:val="80"/>
        </w:rPr>
        <w:t>  </w:t>
      </w:r>
      <w:r>
        <w:rPr>
          <w:rFonts w:ascii="Arial" w:hAnsi="Arial" w:cs="Arial" w:eastAsia="Arial"/>
          <w:sz w:val="18"/>
          <w:szCs w:val="18"/>
          <w:color w:val="898A8A"/>
          <w:spacing w:val="33"/>
          <w:w w:val="80"/>
        </w:rPr>
        <w:t> </w:t>
      </w:r>
      <w:r>
        <w:rPr>
          <w:rFonts w:ascii="Arial" w:hAnsi="Arial" w:cs="Arial" w:eastAsia="Arial"/>
          <w:sz w:val="18"/>
          <w:szCs w:val="18"/>
          <w:color w:val="898A8A"/>
          <w:spacing w:val="0"/>
          <w:w w:val="185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5" w:lineRule="exact"/>
        <w:ind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606785"/>
          <w:spacing w:val="0"/>
          <w:w w:val="398"/>
        </w:rPr>
        <w:t>r</w:t>
      </w:r>
      <w:r>
        <w:rPr>
          <w:rFonts w:ascii="Arial" w:hAnsi="Arial" w:cs="Arial" w:eastAsia="Arial"/>
          <w:sz w:val="23"/>
          <w:szCs w:val="23"/>
          <w:color w:val="606785"/>
          <w:spacing w:val="-207"/>
          <w:w w:val="398"/>
        </w:rPr>
        <w:t> </w:t>
      </w:r>
      <w:r>
        <w:rPr>
          <w:rFonts w:ascii="Arial" w:hAnsi="Arial" w:cs="Arial" w:eastAsia="Arial"/>
          <w:sz w:val="23"/>
          <w:szCs w:val="23"/>
          <w:color w:val="898A8A"/>
          <w:spacing w:val="0"/>
          <w:w w:val="66"/>
        </w:rPr>
        <w:t>P</w:t>
      </w:r>
      <w:r>
        <w:rPr>
          <w:rFonts w:ascii="Arial" w:hAnsi="Arial" w:cs="Arial" w:eastAsia="Arial"/>
          <w:sz w:val="23"/>
          <w:szCs w:val="23"/>
          <w:color w:val="898A8A"/>
          <w:spacing w:val="-41"/>
          <w:w w:val="66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90"/>
        </w:rPr>
        <w:t>mııı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420" w:right="-20"/>
        <w:jc w:val="left"/>
        <w:tabs>
          <w:tab w:pos="18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5B6B6"/>
          <w:spacing w:val="0"/>
          <w:w w:val="69"/>
        </w:rPr>
        <w:t>•</w:t>
      </w:r>
      <w:r>
        <w:rPr>
          <w:rFonts w:ascii="Arial" w:hAnsi="Arial" w:cs="Arial" w:eastAsia="Arial"/>
          <w:sz w:val="14"/>
          <w:szCs w:val="14"/>
          <w:color w:val="B5B6B6"/>
          <w:spacing w:val="0"/>
          <w:w w:val="69"/>
        </w:rPr>
        <w:t>     </w:t>
      </w:r>
      <w:r>
        <w:rPr>
          <w:rFonts w:ascii="Arial" w:hAnsi="Arial" w:cs="Arial" w:eastAsia="Arial"/>
          <w:sz w:val="14"/>
          <w:szCs w:val="14"/>
          <w:color w:val="B5B6B6"/>
          <w:spacing w:val="24"/>
          <w:w w:val="69"/>
        </w:rPr>
        <w:t> 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69"/>
        </w:rPr>
        <w:t>•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69"/>
        </w:rPr>
        <w:t> </w:t>
      </w:r>
      <w:r>
        <w:rPr>
          <w:rFonts w:ascii="Arial" w:hAnsi="Arial" w:cs="Arial" w:eastAsia="Arial"/>
          <w:sz w:val="14"/>
          <w:szCs w:val="14"/>
          <w:color w:val="707070"/>
          <w:spacing w:val="8"/>
          <w:w w:val="69"/>
        </w:rPr>
        <w:t> </w:t>
      </w:r>
      <w:r>
        <w:rPr>
          <w:rFonts w:ascii="Arial" w:hAnsi="Arial" w:cs="Arial" w:eastAsia="Arial"/>
          <w:sz w:val="14"/>
          <w:szCs w:val="14"/>
          <w:color w:val="898A8A"/>
          <w:spacing w:val="0"/>
          <w:w w:val="299"/>
        </w:rPr>
        <w:t>;ı.</w:t>
      </w:r>
      <w:r>
        <w:rPr>
          <w:rFonts w:ascii="Arial" w:hAnsi="Arial" w:cs="Arial" w:eastAsia="Arial"/>
          <w:sz w:val="14"/>
          <w:szCs w:val="14"/>
          <w:color w:val="898A8A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898A8A"/>
          <w:spacing w:val="0"/>
          <w:w w:val="170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78" w:lineRule="exact"/>
        <w:ind w:right="-20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77475pt;margin-top:13.919209pt;width:1.926241pt;height:33.5pt;mso-position-horizontal-relative:page;mso-position-vertical-relative:paragraph;z-index:-15434" type="#_x0000_t202" filled="f" stroked="f">
            <v:textbox inset="0,0,0,0">
              <w:txbxContent>
                <w:p>
                  <w:pPr>
                    <w:spacing w:before="0" w:after="0" w:line="670" w:lineRule="exact"/>
                    <w:ind w:right="-140"/>
                    <w:jc w:val="left"/>
                    <w:rPr>
                      <w:rFonts w:ascii="Times New Roman" w:hAnsi="Times New Roman" w:cs="Times New Roman" w:eastAsia="Times New Roman"/>
                      <w:sz w:val="67"/>
                      <w:szCs w:val="6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898A8A"/>
                      <w:spacing w:val="-110"/>
                      <w:w w:val="3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898A8A"/>
          <w:spacing w:val="0"/>
          <w:w w:val="100"/>
          <w:position w:val="-17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0"/>
          <w:w w:val="100"/>
          <w:position w:val="-17"/>
        </w:rPr>
        <w:t>ii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58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707070"/>
          <w:spacing w:val="0"/>
          <w:w w:val="58"/>
          <w:position w:val="-17"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color w:val="707070"/>
          <w:spacing w:val="-49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707070"/>
          <w:spacing w:val="0"/>
          <w:w w:val="58"/>
          <w:position w:val="-17"/>
        </w:rPr>
        <w:t>tı1</w:t>
      </w:r>
      <w:r>
        <w:rPr>
          <w:rFonts w:ascii="Times New Roman" w:hAnsi="Times New Roman" w:cs="Times New Roman" w:eastAsia="Times New Roman"/>
          <w:sz w:val="48"/>
          <w:szCs w:val="48"/>
          <w:color w:val="707070"/>
          <w:spacing w:val="17"/>
          <w:w w:val="58"/>
          <w:position w:val="-17"/>
        </w:rPr>
        <w:t>:</w:t>
      </w:r>
      <w:r>
        <w:rPr>
          <w:rFonts w:ascii="Times New Roman" w:hAnsi="Times New Roman" w:cs="Times New Roman" w:eastAsia="Times New Roman"/>
          <w:sz w:val="48"/>
          <w:szCs w:val="48"/>
          <w:color w:val="5B5B5B"/>
          <w:spacing w:val="0"/>
          <w:w w:val="108"/>
          <w:position w:val="-17"/>
        </w:rPr>
        <w:t>"··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60"/>
          <w:cols w:num="4" w:equalWidth="0">
            <w:col w:w="2692" w:space="229"/>
            <w:col w:w="293" w:space="251"/>
            <w:col w:w="816" w:space="4145"/>
            <w:col w:w="3014"/>
          </w:cols>
        </w:sectPr>
      </w:pPr>
      <w:rPr/>
    </w:p>
    <w:p>
      <w:pPr>
        <w:spacing w:before="6" w:after="0" w:line="220" w:lineRule="atLeast"/>
        <w:ind w:left="4455" w:right="-53" w:firstLine="-103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42.148712pt;margin-top:2.802058pt;width:.1pt;height:11.442627pt;mso-position-horizontal-relative:page;mso-position-vertical-relative:paragraph;z-index:-15441" coordorigin="8843,56" coordsize="2,229">
            <v:shape style="position:absolute;left:8843;top:56;width:2;height:229" coordorigin="8843,56" coordsize="0,229" path="m8843,285l8843,56e" filled="f" stroked="t" strokeweight="1.7575pt" strokecolor="#EBEBEB">
              <v:path arrowok="t"/>
            </v:shape>
          </v:group>
          <w10:wrap type="none"/>
        </w:pict>
      </w:r>
      <w:r>
        <w:rPr/>
        <w:pict>
          <v:group style="position:absolute;margin-left:460.674866pt;margin-top:2.802058pt;width:4.65817pt;height:11.442627pt;mso-position-horizontal-relative:page;mso-position-vertical-relative:paragraph;z-index:-15440" coordorigin="9213,56" coordsize="93,229">
            <v:shape style="position:absolute;left:9213;top:56;width:93;height:229" coordorigin="9213,56" coordsize="93,229" path="m9213,56l9307,56,9307,285,9213,285,9213,56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40" w:lineRule="auto"/>
        <w:ind w:left="181" w:right="-70"/>
        <w:jc w:val="left"/>
        <w:tabs>
          <w:tab w:pos="13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B5B6B6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5B6B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7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76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98A8A"/>
          <w:spacing w:val="0"/>
          <w:w w:val="76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898A8A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98A8A"/>
          <w:spacing w:val="24"/>
          <w:w w:val="7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2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A7A7A8"/>
          <w:spacing w:val="0"/>
          <w:w w:val="47"/>
        </w:rPr>
        <w:t>-6)</w:t>
      </w:r>
      <w:r>
        <w:rPr>
          <w:rFonts w:ascii="Times New Roman" w:hAnsi="Times New Roman" w:cs="Times New Roman" w:eastAsia="Times New Roman"/>
          <w:sz w:val="17"/>
          <w:szCs w:val="17"/>
          <w:color w:val="A7A7A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A7A7A8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0"/>
        </w:rPr>
        <w:t>'</w:t>
      </w:r>
      <w:r>
        <w:rPr>
          <w:rFonts w:ascii="Arial" w:hAnsi="Arial" w:cs="Arial" w:eastAsia="Arial"/>
          <w:sz w:val="20"/>
          <w:szCs w:val="20"/>
          <w:color w:val="707070"/>
          <w:spacing w:val="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0"/>
        </w:rPr>
        <w:t>t</w:t>
      </w:r>
      <w:r>
        <w:rPr>
          <w:rFonts w:ascii="Arial" w:hAnsi="Arial" w:cs="Arial" w:eastAsia="Arial"/>
          <w:sz w:val="20"/>
          <w:szCs w:val="20"/>
          <w:color w:val="707070"/>
          <w:spacing w:val="-5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898A8A"/>
          <w:spacing w:val="0"/>
          <w:w w:val="61"/>
          <w:position w:val="7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88" w:lineRule="atLeast"/>
        <w:ind w:right="-20"/>
        <w:jc w:val="left"/>
        <w:tabs>
          <w:tab w:pos="11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5.104218pt;margin-top:4.868799pt;width:125.783906pt;height:55pt;mso-position-horizontal-relative:page;mso-position-vertical-relative:paragraph;z-index:-15433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2F3889"/>
                      <w:w w:val="186"/>
                      <w:i/>
                      <w:position w:val="-1"/>
                    </w:rPr>
                    <w:t>gw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3B4DA7"/>
                      <w:w w:val="32"/>
                      <w:i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B5B5B"/>
          <w:spacing w:val="2"/>
          <w:w w:val="100"/>
        </w:rPr>
        <w:t>M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5B5B5B"/>
          <w:spacing w:val="2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</w:rPr>
        <w:t>;ıjv.i</w:t>
      </w:r>
      <w:r>
        <w:rPr>
          <w:rFonts w:ascii="Arial" w:hAnsi="Arial" w:cs="Arial" w:eastAsia="Arial"/>
          <w:sz w:val="18"/>
          <w:szCs w:val="18"/>
          <w:color w:val="5B5B5B"/>
          <w:spacing w:val="-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106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26" w:lineRule="exact"/>
        <w:ind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7"/>
          <w:szCs w:val="67"/>
          <w:color w:val="5B5B5B"/>
          <w:spacing w:val="-2"/>
          <w:w w:val="133"/>
          <w:position w:val="-28"/>
        </w:rPr>
        <w:t>-</w:t>
      </w:r>
      <w:r>
        <w:rPr>
          <w:rFonts w:ascii="Times New Roman" w:hAnsi="Times New Roman" w:cs="Times New Roman" w:eastAsia="Times New Roman"/>
          <w:sz w:val="67"/>
          <w:szCs w:val="67"/>
          <w:color w:val="5B5B5B"/>
          <w:spacing w:val="-153"/>
          <w:w w:val="133"/>
          <w:position w:val="-28"/>
        </w:rPr>
        <w:t>-</w:t>
      </w:r>
      <w:r>
        <w:rPr>
          <w:rFonts w:ascii="Arial" w:hAnsi="Arial" w:cs="Arial" w:eastAsia="Arial"/>
          <w:sz w:val="7"/>
          <w:szCs w:val="7"/>
          <w:color w:val="464646"/>
          <w:spacing w:val="0"/>
          <w:w w:val="129"/>
          <w:position w:val="3"/>
        </w:rPr>
        <w:t>r.vl</w:t>
      </w:r>
      <w:r>
        <w:rPr>
          <w:rFonts w:ascii="Arial" w:hAnsi="Arial" w:cs="Arial" w:eastAsia="Arial"/>
          <w:sz w:val="7"/>
          <w:szCs w:val="7"/>
          <w:color w:val="464646"/>
          <w:spacing w:val="-5"/>
          <w:w w:val="129"/>
          <w:position w:val="3"/>
        </w:rPr>
        <w:t>'</w:t>
      </w:r>
      <w:r>
        <w:rPr>
          <w:rFonts w:ascii="Arial" w:hAnsi="Arial" w:cs="Arial" w:eastAsia="Arial"/>
          <w:sz w:val="7"/>
          <w:szCs w:val="7"/>
          <w:color w:val="2B2B2B"/>
          <w:spacing w:val="0"/>
          <w:w w:val="55"/>
          <w:position w:val="3"/>
        </w:rPr>
        <w:t>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60"/>
          <w:cols w:num="3" w:equalWidth="0">
            <w:col w:w="6002" w:space="2435"/>
            <w:col w:w="1337" w:space="147"/>
            <w:col w:w="1519"/>
          </w:cols>
        </w:sectPr>
      </w:pPr>
      <w:rPr/>
    </w:p>
    <w:p>
      <w:pPr>
        <w:spacing w:before="0" w:after="0" w:line="110" w:lineRule="atLeast"/>
        <w:ind w:right="-20"/>
        <w:jc w:val="right"/>
        <w:rPr>
          <w:rFonts w:ascii="Times New Roman" w:hAnsi="Times New Roman" w:cs="Times New Roman" w:eastAsia="Times New Roman"/>
          <w:sz w:val="86"/>
          <w:szCs w:val="86"/>
        </w:rPr>
      </w:pPr>
      <w:rPr/>
      <w:r>
        <w:rPr/>
        <w:pict>
          <v:group style="position:absolute;margin-left:448.061951pt;margin-top:24.986326pt;width:.1pt;height:5.384766pt;mso-position-horizontal-relative:page;mso-position-vertical-relative:paragraph;z-index:-15439" coordorigin="8961,500" coordsize="2,108">
            <v:shape style="position:absolute;left:8961;top:500;width:2;height:108" coordorigin="8961,500" coordsize="0,108" path="m8961,607l8961,500e" filled="f" stroked="t" strokeweight="2.44pt" strokecolor="#EBEBEB">
              <v:path arrowok="t"/>
            </v:shape>
          </v:group>
          <w10:wrap type="none"/>
        </w:pict>
      </w:r>
      <w:r>
        <w:rPr/>
        <w:pict>
          <v:group style="position:absolute;margin-left:487.293549pt;margin-top:42.291935pt;width:.1pt;height:8.077149pt;mso-position-horizontal-relative:page;mso-position-vertical-relative:paragraph;z-index:-15438" coordorigin="9746,846" coordsize="2,162">
            <v:shape style="position:absolute;left:9746;top:846;width:2;height:162" coordorigin="9746,846" coordsize="0,162" path="m9746,1007l9746,846e" filled="f" stroked="t" strokeweight="3.21370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8"/>
          <w:szCs w:val="8"/>
          <w:color w:val="A7A7A8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A7A7A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86"/>
          <w:szCs w:val="86"/>
          <w:color w:val="5B5B5B"/>
          <w:spacing w:val="-187"/>
          <w:w w:val="75"/>
          <w:position w:val="-22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464646"/>
          <w:spacing w:val="-17"/>
          <w:w w:val="301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86"/>
          <w:szCs w:val="86"/>
          <w:color w:val="464646"/>
          <w:spacing w:val="-177"/>
          <w:w w:val="29"/>
          <w:position w:val="-22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-2"/>
          <w:w w:val="190"/>
          <w:i/>
          <w:position w:val="0"/>
        </w:rPr>
        <w:t>}</w:t>
      </w:r>
      <w:r>
        <w:rPr>
          <w:rFonts w:ascii="Times New Roman" w:hAnsi="Times New Roman" w:cs="Times New Roman" w:eastAsia="Times New Roman"/>
          <w:sz w:val="8"/>
          <w:szCs w:val="8"/>
          <w:color w:val="898A8A"/>
          <w:spacing w:val="-31"/>
          <w:w w:val="122"/>
          <w:i/>
          <w:position w:val="0"/>
        </w:rPr>
        <w:t>•</w:t>
      </w:r>
      <w:r>
        <w:rPr>
          <w:rFonts w:ascii="Times New Roman" w:hAnsi="Times New Roman" w:cs="Times New Roman" w:eastAsia="Times New Roman"/>
          <w:sz w:val="86"/>
          <w:szCs w:val="86"/>
          <w:color w:val="5B5B5B"/>
          <w:spacing w:val="0"/>
          <w:w w:val="75"/>
          <w:position w:val="-22"/>
        </w:rPr>
        <w:t>'</w:t>
      </w:r>
      <w:r>
        <w:rPr>
          <w:rFonts w:ascii="Times New Roman" w:hAnsi="Times New Roman" w:cs="Times New Roman" w:eastAsia="Times New Roman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0" w:after="0" w:line="3" w:lineRule="exact"/>
        <w:ind w:left="5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0"/>
          <w:w w:val="77"/>
          <w:position w:val="4"/>
        </w:rPr>
        <w:t>l.t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0"/>
          <w:w w:val="77"/>
          <w:position w:val="4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0"/>
          <w:w w:val="77"/>
          <w:position w:val="4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10"/>
          <w:w w:val="77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6"/>
          <w:position w:val="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56"/>
          <w:position w:val="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A8A"/>
          <w:spacing w:val="0"/>
          <w:w w:val="73"/>
          <w:position w:val="4"/>
        </w:rPr>
        <w:t>•·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5" w:after="0" w:line="207" w:lineRule="atLeast"/>
        <w:ind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5B5B5B"/>
          <w:spacing w:val="0"/>
          <w:w w:val="161"/>
        </w:rPr>
        <w:t>ı;.</w:t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12"/>
          <w:w w:val="16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98A8A"/>
          <w:spacing w:val="0"/>
          <w:w w:val="16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98A8A"/>
          <w:spacing w:val="-7"/>
          <w:w w:val="16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0"/>
          <w:w w:val="16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-31"/>
          <w:w w:val="16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898A8A"/>
          <w:spacing w:val="0"/>
          <w:w w:val="75"/>
          <w:i/>
        </w:rPr>
        <w:t>..:;.</w:t>
      </w:r>
      <w:r>
        <w:rPr>
          <w:rFonts w:ascii="Times New Roman" w:hAnsi="Times New Roman" w:cs="Times New Roman" w:eastAsia="Times New Roman"/>
          <w:sz w:val="8"/>
          <w:szCs w:val="8"/>
          <w:color w:val="898A8A"/>
          <w:spacing w:val="0"/>
          <w:w w:val="75"/>
          <w:i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898A8A"/>
          <w:spacing w:val="7"/>
          <w:w w:val="75"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0"/>
          <w:w w:val="140"/>
          <w:i/>
        </w:rPr>
        <w:t>.)</w:t>
      </w:r>
      <w:r>
        <w:rPr>
          <w:rFonts w:ascii="Times New Roman" w:hAnsi="Times New Roman" w:cs="Times New Roman" w:eastAsia="Times New Roman"/>
          <w:sz w:val="8"/>
          <w:szCs w:val="8"/>
          <w:color w:val="707070"/>
          <w:spacing w:val="0"/>
          <w:w w:val="139"/>
          <w:i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60"/>
          <w:cols w:num="2" w:equalWidth="0">
            <w:col w:w="9220" w:space="158"/>
            <w:col w:w="2062"/>
          </w:cols>
        </w:sectPr>
      </w:pPr>
      <w:rPr/>
    </w:p>
    <w:p>
      <w:pPr>
        <w:spacing w:before="0" w:after="0" w:line="468" w:lineRule="atLeast"/>
        <w:ind w:right="921"/>
        <w:jc w:val="right"/>
        <w:tabs>
          <w:tab w:pos="700" w:val="left"/>
          <w:tab w:pos="15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16.115524pt;margin-top:34.821537pt;width:561.894596pt;height:776.463335pt;mso-position-horizontal-relative:page;mso-position-vertical-relative:page;z-index:-15448" coordorigin="322,696" coordsize="11238,15529">
            <v:group style="position:absolute;left:349;top:718;width:11164;height:2" coordorigin="349,718" coordsize="11164,2">
              <v:shape style="position:absolute;left:349;top:718;width:11164;height:2" coordorigin="349,718" coordsize="11164,0" path="m349,718l11512,718e" filled="f" stroked="t" strokeweight=".954994pt" strokecolor="#5B5B5B">
                <v:path arrowok="t"/>
              </v:shape>
            </v:group>
            <v:group style="position:absolute;left:750;top:718;width:372;height:2" coordorigin="750,718" coordsize="372,2">
              <v:shape style="position:absolute;left:750;top:718;width:372;height:2" coordorigin="750,718" coordsize="372,0" path="m750,718l1122,718e" filled="f" stroked="t" strokeweight=".477497pt" strokecolor="#3F3F3F">
                <v:path arrowok="t"/>
              </v:shape>
            </v:group>
            <v:group style="position:absolute;left:1714;top:723;width:702;height:2" coordorigin="1714,723" coordsize="702,2">
              <v:shape style="position:absolute;left:1714;top:723;width:702;height:2" coordorigin="1714,723" coordsize="702,0" path="m1714,723l2416,723e" filled="f" stroked="t" strokeweight=".477497pt" strokecolor="#4F4F4F">
                <v:path arrowok="t"/>
              </v:shape>
            </v:group>
            <v:group style="position:absolute;left:2387;top:718;width:2;height:550" coordorigin="2387,718" coordsize="2,550">
              <v:shape style="position:absolute;left:2387;top:718;width:2;height:550" coordorigin="2387,718" coordsize="0,550" path="m2387,1268l2387,718e" filled="f" stroked="t" strokeweight=".716246pt" strokecolor="#3B3B3B">
                <v:path arrowok="t"/>
              </v:shape>
            </v:group>
            <v:group style="position:absolute;left:2345;top:730;width:9168;height:2" coordorigin="2345,730" coordsize="9168,2">
              <v:shape style="position:absolute;left:2345;top:730;width:9168;height:2" coordorigin="2345,730" coordsize="9168,0" path="m2345,730l11512,730e" filled="f" stroked="t" strokeweight=".716246pt" strokecolor="#606060">
                <v:path arrowok="t"/>
              </v:shape>
            </v:group>
            <v:group style="position:absolute;left:3309;top:728;width:344;height:2" coordorigin="3309,728" coordsize="344,2">
              <v:shape style="position:absolute;left:3309;top:728;width:344;height:2" coordorigin="3309,728" coordsize="344,0" path="m3309,728l3653,728e" filled="f" stroked="t" strokeweight=".477497pt" strokecolor="#444444">
                <v:path arrowok="t"/>
              </v:shape>
            </v:group>
            <v:group style="position:absolute;left:3596;top:728;width:296;height:2" coordorigin="3596,728" coordsize="296,2">
              <v:shape style="position:absolute;left:3596;top:728;width:296;height:2" coordorigin="3596,728" coordsize="296,0" path="m3596,728l3892,728e" filled="f" stroked="t" strokeweight=".477497pt" strokecolor="#2F2F2F">
                <v:path arrowok="t"/>
              </v:shape>
            </v:group>
            <v:group style="position:absolute;left:7396;top:732;width:468;height:2" coordorigin="7396,732" coordsize="468,2">
              <v:shape style="position:absolute;left:7396;top:732;width:468;height:2" coordorigin="7396,732" coordsize="468,0" path="m7396,732l7864,732e" filled="f" stroked="t" strokeweight=".477497pt" strokecolor="#4B4B4B">
                <v:path arrowok="t"/>
              </v:shape>
            </v:group>
            <v:group style="position:absolute;left:9158;top:704;width:2;height:866" coordorigin="9158,704" coordsize="2,866">
              <v:shape style="position:absolute;left:9158;top:704;width:2;height:866" coordorigin="9158,704" coordsize="0,866" path="m9158,1570l9158,704e" filled="f" stroked="t" strokeweight=".477497pt" strokecolor="#3F3F3F">
                <v:path arrowok="t"/>
              </v:shape>
            </v:group>
            <v:group style="position:absolute;left:9115;top:732;width:244;height:2" coordorigin="9115,732" coordsize="244,2">
              <v:shape style="position:absolute;left:9115;top:732;width:244;height:2" coordorigin="9115,732" coordsize="244,0" path="m9115,732l9359,732e" filled="f" stroked="t" strokeweight=".477497pt" strokecolor="#4F4F4F">
                <v:path arrowok="t"/>
              </v:shape>
            </v:group>
            <v:group style="position:absolute;left:11512;top:728;width:2;height:4963" coordorigin="11512,728" coordsize="2,4963">
              <v:shape style="position:absolute;left:11512;top:728;width:2;height:4963" coordorigin="11512,728" coordsize="0,4963" path="m11512,5691l11512,728e" filled="f" stroked="t" strokeweight=".716246pt" strokecolor="#4B4B4B">
                <v:path arrowok="t"/>
              </v:shape>
            </v:group>
            <v:group style="position:absolute;left:2387;top:1211;width:2;height:579" coordorigin="2387,1211" coordsize="2,579">
              <v:shape style="position:absolute;left:2387;top:1211;width:2;height:579" coordorigin="2387,1211" coordsize="0,579" path="m2387,1790l2387,1211e" filled="f" stroked="t" strokeweight=".477497pt" strokecolor="#1C1C1C">
                <v:path arrowok="t"/>
              </v:shape>
            </v:group>
            <v:group style="position:absolute;left:9161;top:1512;width:2;height:742" coordorigin="9161,1512" coordsize="2,742">
              <v:shape style="position:absolute;left:9161;top:1512;width:2;height:742" coordorigin="9161,1512" coordsize="0,742" path="m9161,2254l9161,1512e" filled="f" stroked="t" strokeweight=".716246pt" strokecolor="#545454">
                <v:path arrowok="t"/>
              </v:shape>
            </v:group>
            <v:group style="position:absolute;left:344;top:2240;width:8901;height:2" coordorigin="344,2240" coordsize="8901,2">
              <v:shape style="position:absolute;left:344;top:2240;width:8901;height:2" coordorigin="344,2240" coordsize="8901,0" path="m344,2240l9244,2240e" filled="f" stroked="t" strokeweight=".716246pt" strokecolor="#606060">
                <v:path arrowok="t"/>
              </v:shape>
            </v:group>
            <v:group style="position:absolute;left:358;top:1211;width:2;height:235" coordorigin="358,1211" coordsize="2,235">
              <v:shape style="position:absolute;left:358;top:1211;width:2;height:235" coordorigin="358,1211" coordsize="0,235" path="m358,1445l358,1211e" filled="f" stroked="t" strokeweight=".716246pt" strokecolor="#3B3B3B">
                <v:path arrowok="t"/>
              </v:shape>
            </v:group>
            <v:group style="position:absolute;left:353;top:1388;width:2;height:402" coordorigin="353,1388" coordsize="2,402">
              <v:shape style="position:absolute;left:353;top:1388;width:2;height:402" coordorigin="353,1388" coordsize="0,402" path="m353,1790l353,1388e" filled="f" stroked="t" strokeweight=".477497pt" strokecolor="#343434">
                <v:path arrowok="t"/>
              </v:shape>
            </v:group>
            <v:group style="position:absolute;left:356;top:704;width:2;height:2522" coordorigin="356,704" coordsize="2,2522">
              <v:shape style="position:absolute;left:356;top:704;width:2;height:2522" coordorigin="356,704" coordsize="0,2522" path="m356,3226l356,704e" filled="f" stroked="t" strokeweight=".716246pt" strokecolor="#4F4F4F">
                <v:path arrowok="t"/>
              </v:shape>
            </v:group>
            <v:group style="position:absolute;left:2387;top:1733;width:2;height:517" coordorigin="2387,1733" coordsize="2,517">
              <v:shape style="position:absolute;left:2387;top:1733;width:2;height:517" coordorigin="2387,1733" coordsize="0,517" path="m2387,2250l2387,1733e" filled="f" stroked="t" strokeweight=".954994pt" strokecolor="#575757">
                <v:path arrowok="t"/>
              </v:shape>
            </v:group>
            <v:group style="position:absolute;left:9115;top:2250;width:2402;height:2" coordorigin="9115,2250" coordsize="2402,2">
              <v:shape style="position:absolute;left:9115;top:2250;width:2402;height:2" coordorigin="9115,2250" coordsize="2402,0" path="m9115,2250l11517,2250e" filled="f" stroked="t" strokeweight=".716246pt" strokecolor="#606060">
                <v:path arrowok="t"/>
              </v:shape>
            </v:group>
            <v:group style="position:absolute;left:344;top:2479;width:11173;height:2" coordorigin="344,2479" coordsize="11173,2">
              <v:shape style="position:absolute;left:344;top:2479;width:11173;height:2" coordorigin="344,2479" coordsize="11173,0" path="m344,2479l11517,2479e" filled="f" stroked="t" strokeweight=".716246pt" strokecolor="#606060">
                <v:path arrowok="t"/>
              </v:shape>
            </v:group>
            <v:group style="position:absolute;left:344;top:2719;width:11178;height:2" coordorigin="344,2719" coordsize="11178,2">
              <v:shape style="position:absolute;left:344;top:2719;width:11178;height:2" coordorigin="344,2719" coordsize="11178,0" path="m344,2719l11522,2719e" filled="f" stroked="t" strokeweight=".716246pt" strokecolor="#5B5B5B">
                <v:path arrowok="t"/>
              </v:shape>
            </v:group>
            <v:group style="position:absolute;left:344;top:2956;width:5386;height:2" coordorigin="344,2956" coordsize="5386,2">
              <v:shape style="position:absolute;left:344;top:2956;width:5386;height:2" coordorigin="344,2956" coordsize="5386,0" path="m344,2956l5730,2956e" filled="f" stroked="t" strokeweight=".716246pt" strokecolor="#5B5B5B">
                <v:path arrowok="t"/>
              </v:shape>
            </v:group>
            <v:group style="position:absolute;left:5673;top:2958;width:583;height:2" coordorigin="5673,2958" coordsize="583,2">
              <v:shape style="position:absolute;left:5673;top:2958;width:583;height:2" coordorigin="5673,2958" coordsize="583,0" path="m5673,2958l6255,2958e" filled="f" stroked="t" strokeweight=".477497pt" strokecolor="#2F2F2F">
                <v:path arrowok="t"/>
              </v:shape>
            </v:group>
            <v:group style="position:absolute;left:6198;top:2960;width:1738;height:2" coordorigin="6198,2960" coordsize="1738,2">
              <v:shape style="position:absolute;left:6198;top:2960;width:1738;height:2" coordorigin="6198,2960" coordsize="1738,0" path="m6198,2960l7936,2960e" filled="f" stroked="t" strokeweight=".716246pt" strokecolor="#646464">
                <v:path arrowok="t"/>
              </v:shape>
            </v:group>
            <v:group style="position:absolute;left:7807;top:2958;width:563;height:2" coordorigin="7807,2958" coordsize="563,2">
              <v:shape style="position:absolute;left:7807;top:2958;width:563;height:2" coordorigin="7807,2958" coordsize="563,0" path="m7807,2958l8371,2958e" filled="f" stroked="t" strokeweight=".477497pt" strokecolor="#4B4B4B">
                <v:path arrowok="t"/>
              </v:shape>
            </v:group>
            <v:group style="position:absolute;left:8313;top:2963;width:3209;height:2" coordorigin="8313,2963" coordsize="3209,2">
              <v:shape style="position:absolute;left:8313;top:2963;width:3209;height:2" coordorigin="8313,2963" coordsize="3209,0" path="m8313,2963l11522,2963e" filled="f" stroked="t" strokeweight=".716246pt" strokecolor="#575757">
                <v:path arrowok="t"/>
              </v:shape>
            </v:group>
            <v:group style="position:absolute;left:8843;top:2958;width:726;height:2" coordorigin="8843,2958" coordsize="726,2">
              <v:shape style="position:absolute;left:8843;top:2958;width:726;height:2" coordorigin="8843,2958" coordsize="726,0" path="m8843,2958l9569,2958e" filled="f" stroked="t" strokeweight=".954994pt" strokecolor="#707070">
                <v:path arrowok="t"/>
              </v:shape>
            </v:group>
            <v:group style="position:absolute;left:344;top:3197;width:11178;height:2" coordorigin="344,3197" coordsize="11178,2">
              <v:shape style="position:absolute;left:344;top:3197;width:11178;height:2" coordorigin="344,3197" coordsize="11178,0" path="m344,3197l11522,3197e" filled="f" stroked="t" strokeweight=".716246pt" strokecolor="#5B5B5B">
                <v:path arrowok="t"/>
              </v:shape>
            </v:group>
            <v:group style="position:absolute;left:5940;top:3202;width:1031;height:2" coordorigin="5940,3202" coordsize="1031,2">
              <v:shape style="position:absolute;left:5940;top:3202;width:1031;height:2" coordorigin="5940,3202" coordsize="1031,0" path="m5940,3202l6971,3202e" filled="f" stroked="t" strokeweight=".954994pt" strokecolor="#707070">
                <v:path arrowok="t"/>
              </v:shape>
            </v:group>
            <v:group style="position:absolute;left:6952;top:3202;width:912;height:2" coordorigin="6952,3202" coordsize="912,2">
              <v:shape style="position:absolute;left:6952;top:3202;width:912;height:2" coordorigin="6952,3202" coordsize="912,0" path="m6952,3202l7864,3202e" filled="f" stroked="t" strokeweight=".477497pt" strokecolor="#3F3F3F">
                <v:path arrowok="t"/>
              </v:shape>
            </v:group>
            <v:group style="position:absolute;left:7807;top:3200;width:563;height:2" coordorigin="7807,3200" coordsize="563,2">
              <v:shape style="position:absolute;left:7807;top:3200;width:563;height:2" coordorigin="7807,3200" coordsize="563,0" path="m7807,3200l8371,3200e" filled="f" stroked="t" strokeweight=".716246pt" strokecolor="#575757">
                <v:path arrowok="t"/>
              </v:shape>
            </v:group>
            <v:group style="position:absolute;left:349;top:3434;width:2769;height:2" coordorigin="349,3434" coordsize="2769,2">
              <v:shape style="position:absolute;left:349;top:3434;width:2769;height:2" coordorigin="349,3434" coordsize="2769,0" path="m349,3434l3118,3434e" filled="f" stroked="t" strokeweight=".716246pt" strokecolor="#5B5B5B">
                <v:path arrowok="t"/>
              </v:shape>
            </v:group>
            <v:group style="position:absolute;left:353;top:704;width:2;height:11123" coordorigin="353,704" coordsize="2,11123">
              <v:shape style="position:absolute;left:353;top:704;width:2;height:11123" coordorigin="353,704" coordsize="0,11123" path="m353,11827l353,704e" filled="f" stroked="t" strokeweight=".477497pt" strokecolor="#545454">
                <v:path arrowok="t"/>
              </v:shape>
            </v:group>
            <v:group style="position:absolute;left:3061;top:3437;width:831;height:2" coordorigin="3061,3437" coordsize="831,2">
              <v:shape style="position:absolute;left:3061;top:3437;width:831;height:2" coordorigin="3061,3437" coordsize="831,0" path="m3061,3437l3892,3437e" filled="f" stroked="t" strokeweight=".477497pt" strokecolor="#383838">
                <v:path arrowok="t"/>
              </v:shape>
            </v:group>
            <v:group style="position:absolute;left:3834;top:3439;width:826;height:2" coordorigin="3834,3439" coordsize="826,2">
              <v:shape style="position:absolute;left:3834;top:3439;width:826;height:2" coordorigin="3834,3439" coordsize="826,0" path="m3834,3439l4660,3439e" filled="f" stroked="t" strokeweight=".954994pt" strokecolor="#6B6B6B">
                <v:path arrowok="t"/>
              </v:shape>
            </v:group>
            <v:group style="position:absolute;left:4603;top:3441;width:372;height:2" coordorigin="4603,3441" coordsize="372,2">
              <v:shape style="position:absolute;left:4603;top:3441;width:372;height:2" coordorigin="4603,3441" coordsize="372,0" path="m4603,3441l4976,3441e" filled="f" stroked="t" strokeweight=".477497pt" strokecolor="#3B3B3B">
                <v:path arrowok="t"/>
              </v:shape>
            </v:group>
            <v:group style="position:absolute;left:4918;top:3439;width:1337;height:2" coordorigin="4918,3439" coordsize="1337,2">
              <v:shape style="position:absolute;left:4918;top:3439;width:1337;height:2" coordorigin="4918,3439" coordsize="1337,0" path="m4918,3439l6255,3439e" filled="f" stroked="t" strokeweight=".477497pt" strokecolor="#4F4F4F">
                <v:path arrowok="t"/>
              </v:shape>
            </v:group>
            <v:group style="position:absolute;left:6055;top:3439;width:984;height:2" coordorigin="6055,3439" coordsize="984,2">
              <v:shape style="position:absolute;left:6055;top:3439;width:984;height:2" coordorigin="6055,3439" coordsize="984,0" path="m6055,3439l7038,3439e" filled="f" stroked="t" strokeweight=".954994pt" strokecolor="#707070">
                <v:path arrowok="t"/>
              </v:shape>
            </v:group>
            <v:group style="position:absolute;left:6952;top:3441;width:912;height:2" coordorigin="6952,3441" coordsize="912,2">
              <v:shape style="position:absolute;left:6952;top:3441;width:912;height:2" coordorigin="6952,3441" coordsize="912,0" path="m6952,3441l7864,3441e" filled="f" stroked="t" strokeweight=".477497pt" strokecolor="#3F3F3F">
                <v:path arrowok="t"/>
              </v:shape>
            </v:group>
            <v:group style="position:absolute;left:7807;top:3441;width:3715;height:2" coordorigin="7807,3441" coordsize="3715,2">
              <v:shape style="position:absolute;left:7807;top:3441;width:3715;height:2" coordorigin="7807,3441" coordsize="3715,0" path="m7807,3441l11522,3441e" filled="f" stroked="t" strokeweight=".716246pt" strokecolor="#606060">
                <v:path arrowok="t"/>
              </v:shape>
            </v:group>
            <v:group style="position:absolute;left:3892;top:3432;width:2;height:268" coordorigin="3892,3432" coordsize="2,268">
              <v:shape style="position:absolute;left:3892;top:3432;width:2;height:268" coordorigin="3892,3432" coordsize="0,268" path="m3892,3700l3892,3432e" filled="f" stroked="t" strokeweight=".954994pt" strokecolor="#4B4B4B">
                <v:path arrowok="t"/>
              </v:shape>
            </v:group>
            <v:group style="position:absolute;left:6995;top:3427;width:2;height:775" coordorigin="6995,3427" coordsize="2,775">
              <v:shape style="position:absolute;left:6995;top:3427;width:2;height:775" coordorigin="6995,3427" coordsize="0,775" path="m6995,4202l6995,3427e" filled="f" stroked="t" strokeweight=".954994pt" strokecolor="#606060">
                <v:path arrowok="t"/>
              </v:shape>
            </v:group>
            <v:group style="position:absolute;left:6995;top:3820;width:4527;height:2" coordorigin="6995,3820" coordsize="4527,2">
              <v:shape style="position:absolute;left:6995;top:3820;width:4527;height:2" coordorigin="6995,3820" coordsize="4527,0" path="m6995,3820l11522,3820e" filled="f" stroked="t" strokeweight=".716246pt" strokecolor="#646464">
                <v:path arrowok="t"/>
              </v:shape>
            </v:group>
            <v:group style="position:absolute;left:353;top:3642;width:2;height:2326" coordorigin="353,3642" coordsize="2,2326">
              <v:shape style="position:absolute;left:353;top:3642;width:2;height:2326" coordorigin="353,3642" coordsize="0,2326" path="m353,5969l353,3642e" filled="f" stroked="t" strokeweight=".954994pt" strokecolor="#606060">
                <v:path arrowok="t"/>
              </v:shape>
            </v:group>
            <v:group style="position:absolute;left:3889;top:3642;width:2;height:555" coordorigin="3889,3642" coordsize="2,555">
              <v:shape style="position:absolute;left:3889;top:3642;width:2;height:555" coordorigin="3889,3642" coordsize="0,555" path="m3889,4198l3889,3642e" filled="f" stroked="t" strokeweight=".716246pt" strokecolor="#232323">
                <v:path arrowok="t"/>
              </v:shape>
            </v:group>
            <v:group style="position:absolute;left:3882;top:3860;width:3123;height:2" coordorigin="3882,3860" coordsize="3123,2">
              <v:shape style="position:absolute;left:3882;top:3860;width:3123;height:2" coordorigin="3882,3860" coordsize="3123,0" path="m3882,3860l7005,3860e" filled="f" stroked="t" strokeweight=".477497pt" strokecolor="#7C7C7C">
                <v:path arrowok="t"/>
              </v:shape>
            </v:group>
            <v:group style="position:absolute;left:11512;top:3642;width:2;height:574" coordorigin="11512,3642" coordsize="2,574">
              <v:shape style="position:absolute;left:11512;top:3642;width:2;height:574" coordorigin="11512,3642" coordsize="0,574" path="m11512,4217l11512,3642e" filled="f" stroked="t" strokeweight=".954994pt" strokecolor="#606060">
                <v:path arrowok="t"/>
              </v:shape>
            </v:group>
            <v:group style="position:absolute;left:339;top:4188;width:1485;height:2" coordorigin="339,4188" coordsize="1485,2">
              <v:shape style="position:absolute;left:339;top:4188;width:1485;height:2" coordorigin="339,4188" coordsize="1485,0" path="m339,4188l1824,4188e" filled="f" stroked="t" strokeweight=".716246pt" strokecolor="#646464">
                <v:path arrowok="t"/>
              </v:shape>
            </v:group>
            <v:group style="position:absolute;left:1714;top:4188;width:692;height:2" coordorigin="1714,4188" coordsize="692,2">
              <v:shape style="position:absolute;left:1714;top:4188;width:692;height:2" coordorigin="1714,4188" coordsize="692,0" path="m1714,4188l2407,4188e" filled="f" stroked="t" strokeweight=".477497pt" strokecolor="#4B4B4B">
                <v:path arrowok="t"/>
              </v:shape>
            </v:group>
            <v:group style="position:absolute;left:2349;top:4190;width:1017;height:2" coordorigin="2349,4190" coordsize="1017,2">
              <v:shape style="position:absolute;left:2349;top:4190;width:1017;height:2" coordorigin="2349,4190" coordsize="1017,0" path="m2349,4190l3366,4190e" filled="f" stroked="t" strokeweight=".954994pt" strokecolor="#6B6B6B">
                <v:path arrowok="t"/>
              </v:shape>
            </v:group>
            <v:group style="position:absolute;left:3309;top:4193;width:587;height:2" coordorigin="3309,4193" coordsize="587,2">
              <v:shape style="position:absolute;left:3309;top:4193;width:587;height:2" coordorigin="3309,4193" coordsize="587,0" path="m3309,4193l3896,4193e" filled="f" stroked="t" strokeweight=".477497pt" strokecolor="#383838">
                <v:path arrowok="t"/>
              </v:shape>
            </v:group>
            <v:group style="position:absolute;left:3882;top:4186;width:3099;height:2" coordorigin="3882,4186" coordsize="3099,2">
              <v:shape style="position:absolute;left:3882;top:4186;width:3099;height:2" coordorigin="3882,4186" coordsize="3099,0" path="m3882,4186l6981,4186e" filled="f" stroked="t" strokeweight="1.432491pt" strokecolor="#747474">
                <v:path arrowok="t"/>
              </v:shape>
            </v:group>
            <v:group style="position:absolute;left:6695;top:4178;width:296;height:2" coordorigin="6695,4178" coordsize="296,2">
              <v:shape style="position:absolute;left:6695;top:4178;width:296;height:2" coordorigin="6695,4178" coordsize="296,0" path="m6695,4178l6991,4178e" filled="f" stroked="t" strokeweight=".716246pt" strokecolor="#A0A0A0">
                <v:path arrowok="t"/>
              </v:shape>
            </v:group>
            <v:group style="position:absolute;left:6102;top:4198;width:5424;height:2" coordorigin="6102,4198" coordsize="5424,2">
              <v:shape style="position:absolute;left:6102;top:4198;width:5424;height:2" coordorigin="6102,4198" coordsize="5424,0" path="m6102,4198l11527,4198e" filled="f" stroked="t" strokeweight=".716246pt" strokecolor="#646464">
                <v:path arrowok="t"/>
              </v:shape>
            </v:group>
            <v:group style="position:absolute;left:344;top:4475;width:1480;height:2" coordorigin="344,4475" coordsize="1480,2">
              <v:shape style="position:absolute;left:344;top:4475;width:1480;height:2" coordorigin="344,4475" coordsize="1480,0" path="m344,4475l1824,4475e" filled="f" stroked="t" strokeweight=".716246pt" strokecolor="#5B5B5B">
                <v:path arrowok="t"/>
              </v:shape>
            </v:group>
            <v:group style="position:absolute;left:1714;top:4475;width:702;height:2" coordorigin="1714,4475" coordsize="702,2">
              <v:shape style="position:absolute;left:1714;top:4475;width:702;height:2" coordorigin="1714,4475" coordsize="702,0" path="m1714,4475l2416,4475e" filled="f" stroked="t" strokeweight=".477497pt" strokecolor="#444444">
                <v:path arrowok="t"/>
              </v:shape>
            </v:group>
            <v:group style="position:absolute;left:2390;top:4183;width:2;height:555" coordorigin="2390,4183" coordsize="2,555">
              <v:shape style="position:absolute;left:2390;top:4183;width:2;height:555" coordorigin="2390,4183" coordsize="0,555" path="m2390,4738l2390,4183e" filled="f" stroked="t" strokeweight=".716246pt" strokecolor="#444444">
                <v:path arrowok="t"/>
              </v:shape>
            </v:group>
            <v:group style="position:absolute;left:2345;top:4478;width:1308;height:2" coordorigin="2345,4478" coordsize="1308,2">
              <v:shape style="position:absolute;left:2345;top:4478;width:1308;height:2" coordorigin="2345,4478" coordsize="1308,0" path="m2345,4478l3653,4478e" filled="f" stroked="t" strokeweight=".954994pt" strokecolor="#646464">
                <v:path arrowok="t"/>
              </v:shape>
            </v:group>
            <v:group style="position:absolute;left:3596;top:4480;width:296;height:2" coordorigin="3596,4480" coordsize="296,2">
              <v:shape style="position:absolute;left:3596;top:4480;width:296;height:2" coordorigin="3596,4480" coordsize="296,0" path="m3596,4480l3892,4480e" filled="f" stroked="t" strokeweight=".477497pt" strokecolor="#3B3B3B">
                <v:path arrowok="t"/>
              </v:shape>
            </v:group>
            <v:group style="position:absolute;left:3834;top:4480;width:4030;height:2" coordorigin="3834,4480" coordsize="4030,2">
              <v:shape style="position:absolute;left:3834;top:4480;width:4030;height:2" coordorigin="3834,4480" coordsize="4030,0" path="m3834,4480l7864,4480e" filled="f" stroked="t" strokeweight=".716246pt" strokecolor="#606060">
                <v:path arrowok="t"/>
              </v:shape>
            </v:group>
            <v:group style="position:absolute;left:7807;top:4480;width:563;height:2" coordorigin="7807,4480" coordsize="563,2">
              <v:shape style="position:absolute;left:7807;top:4480;width:563;height:2" coordorigin="7807,4480" coordsize="563,0" path="m7807,4480l8371,4480e" filled="f" stroked="t" strokeweight=".477497pt" strokecolor="#484848">
                <v:path arrowok="t"/>
              </v:shape>
            </v:group>
            <v:group style="position:absolute;left:8313;top:4482;width:3214;height:2" coordorigin="8313,4482" coordsize="3214,2">
              <v:shape style="position:absolute;left:8313;top:4482;width:3214;height:2" coordorigin="8313,4482" coordsize="3214,0" path="m8313,4482l11527,4482e" filled="f" stroked="t" strokeweight=".716246pt" strokecolor="#575757">
                <v:path arrowok="t"/>
              </v:shape>
            </v:group>
            <v:group style="position:absolute;left:11522;top:4145;width:2;height:2092" coordorigin="11522,4145" coordsize="2,2092">
              <v:shape style="position:absolute;left:11522;top:4145;width:2;height:2092" coordorigin="11522,4145" coordsize="0,2092" path="m11522,6237l11522,4145e" filled="f" stroked="t" strokeweight=".716246pt" strokecolor="#4F4F4F">
                <v:path arrowok="t"/>
              </v:shape>
            </v:group>
            <v:group style="position:absolute;left:2387;top:4719;width:3342;height:2" coordorigin="2387,4719" coordsize="3342,2">
              <v:shape style="position:absolute;left:2387;top:4719;width:3342;height:2" coordorigin="2387,4719" coordsize="3342,0" path="m2387,4719l5730,4719e" filled="f" stroked="t" strokeweight=".716246pt" strokecolor="#606060">
                <v:path arrowok="t"/>
              </v:shape>
            </v:group>
            <v:group style="position:absolute;left:5673;top:4719;width:583;height:2" coordorigin="5673,4719" coordsize="583,2">
              <v:shape style="position:absolute;left:5673;top:4719;width:583;height:2" coordorigin="5673,4719" coordsize="583,0" path="m5673,4719l6255,4719e" filled="f" stroked="t" strokeweight=".477497pt" strokecolor="#343434">
                <v:path arrowok="t"/>
              </v:shape>
            </v:group>
            <v:group style="position:absolute;left:6198;top:4722;width:1256;height:2" coordorigin="6198,4722" coordsize="1256,2">
              <v:shape style="position:absolute;left:6198;top:4722;width:1256;height:2" coordorigin="6198,4722" coordsize="1256,0" path="m6198,4722l7454,4722e" filled="f" stroked="t" strokeweight=".954994pt" strokecolor="#6B6B6B">
                <v:path arrowok="t"/>
              </v:shape>
            </v:group>
            <v:group style="position:absolute;left:7396;top:4724;width:4130;height:2" coordorigin="7396,4724" coordsize="4130,2">
              <v:shape style="position:absolute;left:7396;top:4724;width:4130;height:2" coordorigin="7396,4724" coordsize="4130,0" path="m7396,4724l11527,4724e" filled="f" stroked="t" strokeweight=".716246pt" strokecolor="#545454">
                <v:path arrowok="t"/>
              </v:shape>
            </v:group>
            <v:group style="position:absolute;left:9120;top:4722;width:239;height:2" coordorigin="9120,4722" coordsize="239,2">
              <v:shape style="position:absolute;left:9120;top:4722;width:239;height:2" coordorigin="9120,4722" coordsize="239,0" path="m9120,4722l9359,4722e" filled="f" stroked="t" strokeweight=".954994pt" strokecolor="#747474">
                <v:path arrowok="t"/>
              </v:shape>
            </v:group>
            <v:group style="position:absolute;left:2392;top:4681;width:2;height:799" coordorigin="2392,4681" coordsize="2,799">
              <v:shape style="position:absolute;left:2392;top:4681;width:2;height:799" coordorigin="2392,4681" coordsize="0,799" path="m2392,5480l2392,4681e" filled="f" stroked="t" strokeweight=".477497pt" strokecolor="#282828">
                <v:path arrowok="t"/>
              </v:shape>
            </v:group>
            <v:group style="position:absolute;left:4952;top:4710;width:2;height:522" coordorigin="4952,4710" coordsize="2,522">
              <v:shape style="position:absolute;left:4952;top:4710;width:2;height:522" coordorigin="4952,4710" coordsize="0,522" path="m4952,5231l4952,4710e" filled="f" stroked="t" strokeweight=".477497pt" strokecolor="#383838">
                <v:path arrowok="t"/>
              </v:shape>
            </v:group>
            <v:group style="position:absolute;left:4947;top:5212;width:1776;height:2" coordorigin="4947,5212" coordsize="1776,2">
              <v:shape style="position:absolute;left:4947;top:5212;width:1776;height:2" coordorigin="4947,5212" coordsize="1776,0" path="m4947,5212l6723,5212e" filled="f" stroked="t" strokeweight=".954994pt" strokecolor="#646464">
                <v:path arrowok="t"/>
              </v:shape>
            </v:group>
            <v:group style="position:absolute;left:7855;top:4715;width:2;height:512" coordorigin="7855,4715" coordsize="2,512">
              <v:shape style="position:absolute;left:7855;top:4715;width:2;height:512" coordorigin="7855,4715" coordsize="0,512" path="m7855,5227l7855,4715e" filled="f" stroked="t" strokeweight=".477497pt" strokecolor="#3B3B3B">
                <v:path arrowok="t"/>
              </v:shape>
            </v:group>
            <v:group style="position:absolute;left:6666;top:5212;width:344;height:2" coordorigin="6666,5212" coordsize="344,2">
              <v:shape style="position:absolute;left:6666;top:5212;width:344;height:2" coordorigin="6666,5212" coordsize="344,0" path="m6666,5212l7010,5212e" filled="f" stroked="t" strokeweight=".477497pt" strokecolor="#4F4F4F">
                <v:path arrowok="t"/>
              </v:shape>
            </v:group>
            <v:group style="position:absolute;left:6952;top:5212;width:501;height:2" coordorigin="6952,5212" coordsize="501,2">
              <v:shape style="position:absolute;left:6952;top:5212;width:501;height:2" coordorigin="6952,5212" coordsize="501,0" path="m6952,5212l7454,5212e" filled="f" stroked="t" strokeweight=".477497pt" strokecolor="#383838">
                <v:path arrowok="t"/>
              </v:shape>
            </v:group>
            <v:group style="position:absolute;left:7396;top:5215;width:4135;height:2" coordorigin="7396,5215" coordsize="4135,2">
              <v:shape style="position:absolute;left:7396;top:5215;width:4135;height:2" coordorigin="7396,5215" coordsize="4135,0" path="m7396,5215l11532,5215e" filled="f" stroked="t" strokeweight=".716246pt" strokecolor="#606060">
                <v:path arrowok="t"/>
              </v:shape>
            </v:group>
            <v:group style="position:absolute;left:4954;top:5174;width:2;height:804" coordorigin="4954,5174" coordsize="2,804">
              <v:shape style="position:absolute;left:4954;top:5174;width:2;height:804" coordorigin="4954,5174" coordsize="0,804" path="m4954,5978l4954,5174e" filled="f" stroked="t" strokeweight=".477497pt" strokecolor="#4B4B4B">
                <v:path arrowok="t"/>
              </v:shape>
            </v:group>
            <v:group style="position:absolute;left:4947;top:5464;width:6585;height:2" coordorigin="4947,5464" coordsize="6585,2">
              <v:shape style="position:absolute;left:4947;top:5464;width:6585;height:2" coordorigin="4947,5464" coordsize="6585,0" path="m4947,5464l11532,5464e" filled="f" stroked="t" strokeweight=".716246pt" strokecolor="#606060">
                <v:path arrowok="t"/>
              </v:shape>
            </v:group>
            <v:group style="position:absolute;left:2395;top:5423;width:2;height:2700" coordorigin="2395,5423" coordsize="2,2700">
              <v:shape style="position:absolute;left:2395;top:5423;width:2;height:2700" coordorigin="2395,5423" coordsize="0,2700" path="m2395,8122l2395,5423e" filled="f" stroked="t" strokeweight=".954994pt" strokecolor="#5B5B5B">
                <v:path arrowok="t"/>
              </v:shape>
            </v:group>
            <v:group style="position:absolute;left:4947;top:5713;width:3481;height:2" coordorigin="4947,5713" coordsize="3481,2">
              <v:shape style="position:absolute;left:4947;top:5713;width:3481;height:2" coordorigin="4947,5713" coordsize="3481,0" path="m4947,5713l8428,5713e" filled="f" stroked="t" strokeweight=".954994pt" strokecolor="#676767">
                <v:path arrowok="t"/>
              </v:shape>
            </v:group>
            <v:group style="position:absolute;left:8313;top:5715;width:864;height:2" coordorigin="8313,5715" coordsize="864,2">
              <v:shape style="position:absolute;left:8313;top:5715;width:864;height:2" coordorigin="8313,5715" coordsize="864,0" path="m8313,5715l9177,5715e" filled="f" stroked="t" strokeweight=".477497pt" strokecolor="#444444">
                <v:path arrowok="t"/>
              </v:shape>
            </v:group>
            <v:group style="position:absolute;left:9120;top:5715;width:2411;height:2" coordorigin="9120,5715" coordsize="2411,2">
              <v:shape style="position:absolute;left:9120;top:5715;width:2411;height:2" coordorigin="9120,5715" coordsize="2411,0" path="m9120,5715l11532,5715e" filled="f" stroked="t" strokeweight=".716246pt" strokecolor="#606060">
                <v:path arrowok="t"/>
              </v:shape>
            </v:group>
            <v:group style="position:absolute;left:2383;top:5952;width:6079;height:2" coordorigin="2383,5952" coordsize="6079,2">
              <v:shape style="position:absolute;left:2383;top:5952;width:6079;height:2" coordorigin="2383,5952" coordsize="6079,0" path="m2383,5952l8461,5952e" filled="f" stroked="t" strokeweight=".716246pt" strokecolor="#646464">
                <v:path arrowok="t"/>
              </v:shape>
            </v:group>
            <v:group style="position:absolute;left:8313;top:5954;width:864;height:2" coordorigin="8313,5954" coordsize="864,2">
              <v:shape style="position:absolute;left:8313;top:5954;width:864;height:2" coordorigin="8313,5954" coordsize="864,0" path="m8313,5954l9177,5954e" filled="f" stroked="t" strokeweight=".477497pt" strokecolor="#484848">
                <v:path arrowok="t"/>
              </v:shape>
            </v:group>
            <v:group style="position:absolute;left:9120;top:5954;width:2411;height:2" coordorigin="9120,5954" coordsize="2411,2">
              <v:shape style="position:absolute;left:9120;top:5954;width:2411;height:2" coordorigin="9120,5954" coordsize="2411,0" path="m9120,5954l11532,5954e" filled="f" stroked="t" strokeweight=".716246pt" strokecolor="#646464">
                <v:path arrowok="t"/>
              </v:shape>
            </v:group>
            <v:group style="position:absolute;left:329;top:6194;width:11202;height:2" coordorigin="329,6194" coordsize="11202,2">
              <v:shape style="position:absolute;left:329;top:6194;width:11202;height:2" coordorigin="329,6194" coordsize="11202,0" path="m329,6194l11532,6194e" filled="f" stroked="t" strokeweight=".716246pt" strokecolor="#646464">
                <v:path arrowok="t"/>
              </v:shape>
            </v:group>
            <v:group style="position:absolute;left:1714;top:6189;width:702;height:2" coordorigin="1714,6189" coordsize="702,2">
              <v:shape style="position:absolute;left:1714;top:6189;width:702;height:2" coordorigin="1714,6189" coordsize="702,0" path="m1714,6189l2416,6189e" filled="f" stroked="t" strokeweight=".477497pt" strokecolor="#484848">
                <v:path arrowok="t"/>
              </v:shape>
            </v:group>
            <v:group style="position:absolute;left:4956;top:5906;width:2;height:780" coordorigin="4956,5906" coordsize="2,780">
              <v:shape style="position:absolute;left:4956;top:5906;width:2;height:780" coordorigin="4956,5906" coordsize="0,780" path="m4956,6687l4956,5906e" filled="f" stroked="t" strokeweight=".477497pt" strokecolor="#343434">
                <v:path arrowok="t"/>
              </v:shape>
            </v:group>
            <v:group style="position:absolute;left:7860;top:6184;width:2;height:503" coordorigin="7860,6184" coordsize="2,503">
              <v:shape style="position:absolute;left:7860;top:6184;width:2;height:503" coordorigin="7860,6184" coordsize="0,503" path="m7860,6687l7860,6184e" filled="f" stroked="t" strokeweight=".477497pt" strokecolor="#3F3F3F">
                <v:path arrowok="t"/>
              </v:shape>
            </v:group>
            <v:group style="position:absolute;left:353;top:6438;width:2;height:239" coordorigin="353,6438" coordsize="2,239">
              <v:shape style="position:absolute;left:353;top:6438;width:2;height:239" coordorigin="353,6438" coordsize="0,239" path="m353,6677l353,6438e" filled="f" stroked="t" strokeweight=".477497pt" strokecolor="#343434">
                <v:path arrowok="t"/>
              </v:shape>
            </v:group>
            <v:group style="position:absolute;left:2383;top:6660;width:1509;height:2" coordorigin="2383,6660" coordsize="1509,2">
              <v:shape style="position:absolute;left:2383;top:6660;width:1509;height:2" coordorigin="2383,6660" coordsize="1509,0" path="m2383,6660l3892,6660e" filled="f" stroked="t" strokeweight=".954994pt" strokecolor="#6B6B6B">
                <v:path arrowok="t"/>
              </v:shape>
            </v:group>
            <v:group style="position:absolute;left:3834;top:6660;width:826;height:2" coordorigin="3834,6660" coordsize="826,2">
              <v:shape style="position:absolute;left:3834;top:6660;width:826;height:2" coordorigin="3834,6660" coordsize="826,0" path="m3834,6660l4660,6660e" filled="f" stroked="t" strokeweight=".477497pt" strokecolor="#545454">
                <v:path arrowok="t"/>
              </v:shape>
            </v:group>
            <v:group style="position:absolute;left:4603;top:6660;width:1652;height:2" coordorigin="4603,6660" coordsize="1652,2">
              <v:shape style="position:absolute;left:4603;top:6660;width:1652;height:2" coordorigin="4603,6660" coordsize="1652,0" path="m4603,6660l6255,6660e" filled="f" stroked="t" strokeweight=".954994pt" strokecolor="#707070">
                <v:path arrowok="t"/>
              </v:shape>
            </v:group>
            <v:group style="position:absolute;left:6198;top:6663;width:525;height:2" coordorigin="6198,6663" coordsize="525,2">
              <v:shape style="position:absolute;left:6198;top:6663;width:525;height:2" coordorigin="6198,6663" coordsize="525,0" path="m6198,6663l6723,6663e" filled="f" stroked="t" strokeweight=".477497pt" strokecolor="#4B4B4B">
                <v:path arrowok="t"/>
              </v:shape>
            </v:group>
            <v:group style="position:absolute;left:6666;top:6660;width:344;height:2" coordorigin="6666,6660" coordsize="344,2">
              <v:shape style="position:absolute;left:6666;top:6660;width:344;height:2" coordorigin="6666,6660" coordsize="344,0" path="m6666,6660l7010,6660e" filled="f" stroked="t" strokeweight=".477497pt" strokecolor="#646464">
                <v:path arrowok="t"/>
              </v:shape>
            </v:group>
            <v:group style="position:absolute;left:6952;top:6660;width:1552;height:2" coordorigin="6952,6660" coordsize="1552,2">
              <v:shape style="position:absolute;left:6952;top:6660;width:1552;height:2" coordorigin="6952,6660" coordsize="1552,0" path="m6952,6660l8504,6660e" filled="f" stroked="t" strokeweight=".954994pt" strokecolor="#777777">
                <v:path arrowok="t"/>
              </v:shape>
            </v:group>
            <v:group style="position:absolute;left:8313;top:6663;width:864;height:2" coordorigin="8313,6663" coordsize="864,2">
              <v:shape style="position:absolute;left:8313;top:6663;width:864;height:2" coordorigin="8313,6663" coordsize="864,0" path="m8313,6663l9177,6663e" filled="f" stroked="t" strokeweight=".477497pt" strokecolor="#545454">
                <v:path arrowok="t"/>
              </v:shape>
            </v:group>
            <v:group style="position:absolute;left:9120;top:6663;width:2416;height:2" coordorigin="9120,6663" coordsize="2416,2">
              <v:shape style="position:absolute;left:9120;top:6663;width:2416;height:2" coordorigin="9120,6663" coordsize="2416,0" path="m9120,6663l11536,6663e" filled="f" stroked="t" strokeweight=".716246pt" strokecolor="#676767">
                <v:path arrowok="t"/>
              </v:shape>
            </v:group>
            <v:group style="position:absolute;left:11529;top:2857;width:2;height:3829" coordorigin="11529,2857" coordsize="2,3829">
              <v:shape style="position:absolute;left:11529;top:2857;width:2;height:3829" coordorigin="11529,2857" coordsize="0,3829" path="m11529,6687l11529,2857e" filled="f" stroked="t" strokeweight=".477497pt" strokecolor="#4B4B4B">
                <v:path arrowok="t"/>
              </v:shape>
            </v:group>
            <v:group style="position:absolute;left:361;top:6620;width:2;height:5863" coordorigin="361,6620" coordsize="2,5863">
              <v:shape style="position:absolute;left:361;top:6620;width:2;height:5863" coordorigin="361,6620" coordsize="0,5863" path="m361,12483l361,6620e" filled="f" stroked="t" strokeweight=".954994pt" strokecolor="#606060">
                <v:path arrowok="t"/>
              </v:shape>
            </v:group>
            <v:group style="position:absolute;left:2387;top:6900;width:4336;height:2" coordorigin="2387,6900" coordsize="4336,2">
              <v:shape style="position:absolute;left:2387;top:6900;width:4336;height:2" coordorigin="2387,6900" coordsize="4336,0" path="m2387,6900l6723,6900e" filled="f" stroked="t" strokeweight=".716246pt" strokecolor="#707070">
                <v:path arrowok="t"/>
              </v:shape>
            </v:group>
            <v:group style="position:absolute;left:4959;top:6615;width:2;height:292" coordorigin="4959,6615" coordsize="2,292">
              <v:shape style="position:absolute;left:4959;top:6615;width:2;height:292" coordorigin="4959,6615" coordsize="0,292" path="m4959,6907l4959,6615e" filled="f" stroked="t" strokeweight=".716246pt" strokecolor="#4F4F4F">
                <v:path arrowok="t"/>
              </v:shape>
            </v:group>
            <v:group style="position:absolute;left:6666;top:6897;width:788;height:2" coordorigin="6666,6897" coordsize="788,2">
              <v:shape style="position:absolute;left:6666;top:6897;width:788;height:2" coordorigin="6666,6897" coordsize="788,0" path="m6666,6897l7454,6897e" filled="f" stroked="t" strokeweight=".477497pt" strokecolor="#5B5B5B">
                <v:path arrowok="t"/>
              </v:shape>
            </v:group>
            <v:group style="position:absolute;left:7862;top:6615;width:2;height:297" coordorigin="7862,6615" coordsize="2,297">
              <v:shape style="position:absolute;left:7862;top:6615;width:2;height:297" coordorigin="7862,6615" coordsize="0,297" path="m7862,6911l7862,6615e" filled="f" stroked="t" strokeweight=".716246pt" strokecolor="#575757">
                <v:path arrowok="t"/>
              </v:shape>
            </v:group>
            <v:group style="position:absolute;left:7396;top:6900;width:1781;height:2" coordorigin="7396,6900" coordsize="1781,2">
              <v:shape style="position:absolute;left:7396;top:6900;width:1781;height:2" coordorigin="7396,6900" coordsize="1781,0" path="m7396,6900l9177,6900e" filled="f" stroked="t" strokeweight=".716246pt" strokecolor="#707070">
                <v:path arrowok="t"/>
              </v:shape>
            </v:group>
            <v:group style="position:absolute;left:9120;top:6897;width:239;height:2" coordorigin="9120,6897" coordsize="239,2">
              <v:shape style="position:absolute;left:9120;top:6897;width:239;height:2" coordorigin="9120,6897" coordsize="239,0" path="m9120,6897l9359,6897e" filled="f" stroked="t" strokeweight=".477497pt" strokecolor="#575757">
                <v:path arrowok="t"/>
              </v:shape>
            </v:group>
            <v:group style="position:absolute;left:9302;top:6902;width:2235;height:2" coordorigin="9302,6902" coordsize="2235,2">
              <v:shape style="position:absolute;left:9302;top:6902;width:2235;height:2" coordorigin="9302,6902" coordsize="2235,0" path="m9302,6902l11536,6902e" filled="f" stroked="t" strokeweight=".716246pt" strokecolor="#676767">
                <v:path arrowok="t"/>
              </v:shape>
            </v:group>
            <v:group style="position:absolute;left:344;top:7136;width:1480;height:2" coordorigin="344,7136" coordsize="1480,2">
              <v:shape style="position:absolute;left:344;top:7136;width:1480;height:2" coordorigin="344,7136" coordsize="1480,0" path="m344,7136l1824,7136e" filled="f" stroked="t" strokeweight=".954994pt" strokecolor="#646464">
                <v:path arrowok="t"/>
              </v:shape>
            </v:group>
            <v:group style="position:absolute;left:1714;top:7136;width:702;height:2" coordorigin="1714,7136" coordsize="702,2">
              <v:shape style="position:absolute;left:1714;top:7136;width:702;height:2" coordorigin="1714,7136" coordsize="702,0" path="m1714,7136l2416,7136e" filled="f" stroked="t" strokeweight=".477497pt" strokecolor="#484848">
                <v:path arrowok="t"/>
              </v:shape>
            </v:group>
            <v:group style="position:absolute;left:2345;top:7139;width:3911;height:2" coordorigin="2345,7139" coordsize="3911,2">
              <v:shape style="position:absolute;left:2345;top:7139;width:3911;height:2" coordorigin="2345,7139" coordsize="3911,0" path="m2345,7139l6255,7139e" filled="f" stroked="t" strokeweight=".716246pt" strokecolor="#6B6B6B">
                <v:path arrowok="t"/>
              </v:shape>
            </v:group>
            <v:group style="position:absolute;left:6198;top:7139;width:812;height:2" coordorigin="6198,7139" coordsize="812,2">
              <v:shape style="position:absolute;left:6198;top:7139;width:812;height:2" coordorigin="6198,7139" coordsize="812,0" path="m6198,7139l7010,7139e" filled="f" stroked="t" strokeweight=".477497pt" strokecolor="#4F4F4F">
                <v:path arrowok="t"/>
              </v:shape>
            </v:group>
            <v:group style="position:absolute;left:6952;top:7139;width:2225;height:2" coordorigin="6952,7139" coordsize="2225,2">
              <v:shape style="position:absolute;left:6952;top:7139;width:2225;height:2" coordorigin="6952,7139" coordsize="2225,0" path="m6952,7139l9177,7139e" filled="f" stroked="t" strokeweight=".716246pt" strokecolor="#6B6B6B">
                <v:path arrowok="t"/>
              </v:shape>
            </v:group>
            <v:group style="position:absolute;left:9120;top:7136;width:239;height:2" coordorigin="9120,7136" coordsize="239,2">
              <v:shape style="position:absolute;left:9120;top:7136;width:239;height:2" coordorigin="9120,7136" coordsize="239,0" path="m9120,7136l9359,7136e" filled="f" stroked="t" strokeweight=".477497pt" strokecolor="#575757">
                <v:path arrowok="t"/>
              </v:shape>
            </v:group>
            <v:group style="position:absolute;left:9302;top:7141;width:2235;height:2" coordorigin="9302,7141" coordsize="2235,2">
              <v:shape style="position:absolute;left:9302;top:7141;width:2235;height:2" coordorigin="9302,7141" coordsize="2235,0" path="m9302,7141l11536,7141e" filled="f" stroked="t" strokeweight=".716246pt" strokecolor="#646464">
                <v:path arrowok="t"/>
              </v:shape>
            </v:group>
            <v:group style="position:absolute;left:11532;top:6581;width:2;height:3800" coordorigin="11532,6581" coordsize="2,3800">
              <v:shape style="position:absolute;left:11532;top:6581;width:2;height:3800" coordorigin="11532,6581" coordsize="0,3800" path="m11532,10382l11532,6581e" filled="f" stroked="t" strokeweight=".954994pt" strokecolor="#676767">
                <v:path arrowok="t"/>
              </v:shape>
            </v:group>
            <v:group style="position:absolute;left:353;top:7606;width:1480;height:2" coordorigin="353,7606" coordsize="1480,2">
              <v:shape style="position:absolute;left:353;top:7606;width:1480;height:2" coordorigin="353,7606" coordsize="1480,0" path="m353,7606l1834,7606e" filled="f" stroked="t" strokeweight=".716246pt" strokecolor="#676767">
                <v:path arrowok="t"/>
              </v:shape>
            </v:group>
            <v:group style="position:absolute;left:1714;top:7608;width:702;height:2" coordorigin="1714,7608" coordsize="702,2">
              <v:shape style="position:absolute;left:1714;top:7608;width:702;height:2" coordorigin="1714,7608" coordsize="702,0" path="m1714,7608l2416,7608e" filled="f" stroked="t" strokeweight=".477497pt" strokecolor="#4F4F4F">
                <v:path arrowok="t"/>
              </v:shape>
            </v:group>
            <v:group style="position:absolute;left:2311;top:7608;width:1070;height:2" coordorigin="2311,7608" coordsize="1070,2">
              <v:shape style="position:absolute;left:2311;top:7608;width:1070;height:2" coordorigin="2311,7608" coordsize="1070,0" path="m2311,7608l3381,7608e" filled="f" stroked="t" strokeweight=".954994pt" strokecolor="#6B6B6B">
                <v:path arrowok="t"/>
              </v:shape>
            </v:group>
            <v:group style="position:absolute;left:3309;top:7610;width:583;height:2" coordorigin="3309,7610" coordsize="583,2">
              <v:shape style="position:absolute;left:3309;top:7610;width:583;height:2" coordorigin="3309,7610" coordsize="583,0" path="m3309,7610l3892,7610e" filled="f" stroked="t" strokeweight=".477497pt" strokecolor="#4B4B4B">
                <v:path arrowok="t"/>
              </v:shape>
            </v:group>
            <v:group style="position:absolute;left:3834;top:7608;width:2421;height:2" coordorigin="3834,7608" coordsize="2421,2">
              <v:shape style="position:absolute;left:3834;top:7608;width:2421;height:2" coordorigin="3834,7608" coordsize="2421,0" path="m3834,7608l6255,7608e" filled="f" stroked="t" strokeweight=".716246pt" strokecolor="#676767">
                <v:path arrowok="t"/>
              </v:shape>
            </v:group>
            <v:group style="position:absolute;left:6198;top:7610;width:525;height:2" coordorigin="6198,7610" coordsize="525,2">
              <v:shape style="position:absolute;left:6198;top:7610;width:525;height:2" coordorigin="6198,7610" coordsize="525,0" path="m6198,7610l6723,7610e" filled="f" stroked="t" strokeweight=".477497pt" strokecolor="#484848">
                <v:path arrowok="t"/>
              </v:shape>
            </v:group>
            <v:group style="position:absolute;left:6666;top:7608;width:1767;height:2" coordorigin="6666,7608" coordsize="1767,2">
              <v:shape style="position:absolute;left:6666;top:7608;width:1767;height:2" coordorigin="6666,7608" coordsize="1767,0" path="m6666,7608l8433,7608e" filled="f" stroked="t" strokeweight=".954994pt" strokecolor="#707070">
                <v:path arrowok="t"/>
              </v:shape>
            </v:group>
            <v:group style="position:absolute;left:8313;top:7610;width:864;height:2" coordorigin="8313,7610" coordsize="864,2">
              <v:shape style="position:absolute;left:8313;top:7610;width:864;height:2" coordorigin="8313,7610" coordsize="864,0" path="m8313,7610l9177,7610e" filled="f" stroked="t" strokeweight=".477497pt" strokecolor="#4B4B4B">
                <v:path arrowok="t"/>
              </v:shape>
            </v:group>
            <v:group style="position:absolute;left:9120;top:7610;width:2416;height:2" coordorigin="9120,7610" coordsize="2416,2">
              <v:shape style="position:absolute;left:9120;top:7610;width:2416;height:2" coordorigin="9120,7610" coordsize="2416,0" path="m9120,7610l11536,7610e" filled="f" stroked="t" strokeweight=".716246pt" strokecolor="#646464">
                <v:path arrowok="t"/>
              </v:shape>
            </v:group>
            <v:group style="position:absolute;left:4959;top:7601;width:2;height:737" coordorigin="4959,7601" coordsize="2,737">
              <v:shape style="position:absolute;left:4959;top:7601;width:2;height:737" coordorigin="4959,7601" coordsize="0,737" path="m4959,8338l4959,7601e" filled="f" stroked="t" strokeweight=".954994pt" strokecolor="#676767">
                <v:path arrowok="t"/>
              </v:shape>
            </v:group>
            <v:group style="position:absolute;left:4947;top:7847;width:3424;height:2" coordorigin="4947,7847" coordsize="3424,2">
              <v:shape style="position:absolute;left:4947;top:7847;width:3424;height:2" coordorigin="4947,7847" coordsize="3424,0" path="m4947,7847l8371,7847e" filled="f" stroked="t" strokeweight=".716246pt" strokecolor="#707070">
                <v:path arrowok="t"/>
              </v:shape>
            </v:group>
            <v:group style="position:absolute;left:8313;top:7850;width:864;height:2" coordorigin="8313,7850" coordsize="864,2">
              <v:shape style="position:absolute;left:8313;top:7850;width:864;height:2" coordorigin="8313,7850" coordsize="864,0" path="m8313,7850l9177,7850e" filled="f" stroked="t" strokeweight=".477497pt" strokecolor="#484848">
                <v:path arrowok="t"/>
              </v:shape>
            </v:group>
            <v:group style="position:absolute;left:9120;top:7850;width:2416;height:2" coordorigin="9120,7850" coordsize="2416,2">
              <v:shape style="position:absolute;left:9120;top:7850;width:2416;height:2" coordorigin="9120,7850" coordsize="2416,0" path="m9120,7850l11536,7850e" filled="f" stroked="t" strokeweight=".716246pt" strokecolor="#676767">
                <v:path arrowok="t"/>
              </v:shape>
            </v:group>
            <v:group style="position:absolute;left:4952;top:8087;width:1304;height:2" coordorigin="4952,8087" coordsize="1304,2">
              <v:shape style="position:absolute;left:4952;top:8087;width:1304;height:2" coordorigin="4952,8087" coordsize="1304,0" path="m4952,8087l6255,8087e" filled="f" stroked="t" strokeweight=".954994pt" strokecolor="#707070">
                <v:path arrowok="t"/>
              </v:shape>
            </v:group>
            <v:group style="position:absolute;left:6198;top:8089;width:525;height:2" coordorigin="6198,8089" coordsize="525,2">
              <v:shape style="position:absolute;left:6198;top:8089;width:525;height:2" coordorigin="6198,8089" coordsize="525,0" path="m6198,8089l6723,8089e" filled="f" stroked="t" strokeweight=".477497pt" strokecolor="#4B4B4B">
                <v:path arrowok="t"/>
              </v:shape>
            </v:group>
            <v:group style="position:absolute;left:6666;top:8089;width:4870;height:2" coordorigin="6666,8089" coordsize="4870,2">
              <v:shape style="position:absolute;left:6666;top:8089;width:4870;height:2" coordorigin="6666,8089" coordsize="4870,0" path="m6666,8089l11536,8089e" filled="f" stroked="t" strokeweight=".716246pt" strokecolor="#646464">
                <v:path arrowok="t"/>
              </v:shape>
            </v:group>
            <v:group style="position:absolute;left:349;top:8326;width:855;height:2" coordorigin="349,8326" coordsize="855,2">
              <v:shape style="position:absolute;left:349;top:8326;width:855;height:2" coordorigin="349,8326" coordsize="855,0" path="m349,8326l1203,8326e" filled="f" stroked="t" strokeweight=".954994pt" strokecolor="#676767">
                <v:path arrowok="t"/>
              </v:shape>
            </v:group>
            <v:group style="position:absolute;left:1065;top:8328;width:707;height:2" coordorigin="1065,8328" coordsize="707,2">
              <v:shape style="position:absolute;left:1065;top:8328;width:707;height:2" coordorigin="1065,8328" coordsize="707,0" path="m1065,8328l1772,8328e" filled="f" stroked="t" strokeweight=".477497pt" strokecolor="#444444">
                <v:path arrowok="t"/>
              </v:shape>
            </v:group>
            <v:group style="position:absolute;left:2397;top:8065;width:2;height:905" coordorigin="2397,8065" coordsize="2,905">
              <v:shape style="position:absolute;left:2397;top:8065;width:2;height:905" coordorigin="2397,8065" coordsize="0,905" path="m2397,8970l2397,8065e" filled="f" stroked="t" strokeweight=".477497pt" strokecolor="#383838">
                <v:path arrowok="t"/>
              </v:shape>
            </v:group>
            <v:group style="position:absolute;left:1714;top:8326;width:1652;height:2" coordorigin="1714,8326" coordsize="1652,2">
              <v:shape style="position:absolute;left:1714;top:8326;width:1652;height:2" coordorigin="1714,8326" coordsize="1652,0" path="m1714,8326l3366,8326e" filled="f" stroked="t" strokeweight=".954994pt" strokecolor="#676767">
                <v:path arrowok="t"/>
              </v:shape>
            </v:group>
            <v:group style="position:absolute;left:3309;top:8328;width:583;height:2" coordorigin="3309,8328" coordsize="583,2">
              <v:shape style="position:absolute;left:3309;top:8328;width:583;height:2" coordorigin="3309,8328" coordsize="583,0" path="m3309,8328l3892,8328e" filled="f" stroked="t" strokeweight=".477497pt" strokecolor="#3F3F3F">
                <v:path arrowok="t"/>
              </v:shape>
            </v:group>
            <v:group style="position:absolute;left:3834;top:8328;width:1896;height:2" coordorigin="3834,8328" coordsize="1896,2">
              <v:shape style="position:absolute;left:3834;top:8328;width:1896;height:2" coordorigin="3834,8328" coordsize="1896,0" path="m3834,8328l5730,8328e" filled="f" stroked="t" strokeweight=".716246pt" strokecolor="#646464">
                <v:path arrowok="t"/>
              </v:shape>
            </v:group>
            <v:group style="position:absolute;left:5673;top:8328;width:1050;height:2" coordorigin="5673,8328" coordsize="1050,2">
              <v:shape style="position:absolute;left:5673;top:8328;width:1050;height:2" coordorigin="5673,8328" coordsize="1050,0" path="m5673,8328l6723,8328e" filled="f" stroked="t" strokeweight=".477497pt" strokecolor="#484848">
                <v:path arrowok="t"/>
              </v:shape>
            </v:group>
            <v:group style="position:absolute;left:6666;top:8328;width:1466;height:2" coordorigin="6666,8328" coordsize="1466,2">
              <v:shape style="position:absolute;left:6666;top:8328;width:1466;height:2" coordorigin="6666,8328" coordsize="1466,0" path="m6666,8328l8132,8328e" filled="f" stroked="t" strokeweight=".954994pt" strokecolor="#747474">
                <v:path arrowok="t"/>
              </v:shape>
            </v:group>
            <v:group style="position:absolute;left:7807;top:8328;width:1370;height:2" coordorigin="7807,8328" coordsize="1370,2">
              <v:shape style="position:absolute;left:7807;top:8328;width:1370;height:2" coordorigin="7807,8328" coordsize="1370,0" path="m7807,8328l9177,8328e" filled="f" stroked="t" strokeweight=".477497pt" strokecolor="#545454">
                <v:path arrowok="t"/>
              </v:shape>
            </v:group>
            <v:group style="position:absolute;left:9120;top:8328;width:2416;height:2" coordorigin="9120,8328" coordsize="2416,2">
              <v:shape style="position:absolute;left:9120;top:8328;width:2416;height:2" coordorigin="9120,8328" coordsize="2416,0" path="m9120,8328l11536,8328e" filled="f" stroked="t" strokeweight=".716246pt" strokecolor="#646464">
                <v:path arrowok="t"/>
              </v:shape>
            </v:group>
            <v:group style="position:absolute;left:349;top:8941;width:5381;height:2" coordorigin="349,8941" coordsize="5381,2">
              <v:shape style="position:absolute;left:349;top:8941;width:5381;height:2" coordorigin="349,8941" coordsize="5381,0" path="m349,8941l5730,8941e" filled="f" stroked="t" strokeweight=".716246pt" strokecolor="#5B5B5B">
                <v:path arrowok="t"/>
              </v:shape>
            </v:group>
            <v:group style="position:absolute;left:5673;top:8941;width:1050;height:2" coordorigin="5673,8941" coordsize="1050,2">
              <v:shape style="position:absolute;left:5673;top:8941;width:1050;height:2" coordorigin="5673,8941" coordsize="1050,0" path="m5673,8941l6723,8941e" filled="f" stroked="t" strokeweight=".477497pt" strokecolor="#3B3B3B">
                <v:path arrowok="t"/>
              </v:shape>
            </v:group>
            <v:group style="position:absolute;left:6666;top:8939;width:1705;height:2" coordorigin="6666,8939" coordsize="1705,2">
              <v:shape style="position:absolute;left:6666;top:8939;width:1705;height:2" coordorigin="6666,8939" coordsize="1705,0" path="m6666,8939l8371,8939e" filled="f" stroked="t" strokeweight=".954994pt" strokecolor="#6B6B6B">
                <v:path arrowok="t"/>
              </v:shape>
            </v:group>
            <v:group style="position:absolute;left:8313;top:8941;width:864;height:2" coordorigin="8313,8941" coordsize="864,2">
              <v:shape style="position:absolute;left:8313;top:8941;width:864;height:2" coordorigin="8313,8941" coordsize="864,0" path="m8313,8941l9177,8941e" filled="f" stroked="t" strokeweight=".477497pt" strokecolor="#3B3B3B">
                <v:path arrowok="t"/>
              </v:shape>
            </v:group>
            <v:group style="position:absolute;left:9120;top:8941;width:2421;height:2" coordorigin="9120,8941" coordsize="2421,2">
              <v:shape style="position:absolute;left:9120;top:8941;width:2421;height:2" coordorigin="9120,8941" coordsize="2421,0" path="m9120,8941l11541,8941e" filled="f" stroked="t" strokeweight=".716246pt" strokecolor="#606060">
                <v:path arrowok="t"/>
              </v:shape>
            </v:group>
            <v:group style="position:absolute;left:2402;top:8898;width:2;height:3011" coordorigin="2402,8898" coordsize="2,3011">
              <v:shape style="position:absolute;left:2402;top:8898;width:2;height:3011" coordorigin="2402,8898" coordsize="0,3011" path="m2402,11908l2402,8898e" filled="f" stroked="t" strokeweight=".477497pt" strokecolor="#484848">
                <v:path arrowok="t"/>
              </v:shape>
            </v:group>
            <v:group style="position:absolute;left:353;top:9867;width:1471;height:2" coordorigin="353,9867" coordsize="1471,2">
              <v:shape style="position:absolute;left:353;top:9867;width:1471;height:2" coordorigin="353,9867" coordsize="1471,0" path="m353,9867l1824,9867e" filled="f" stroked="t" strokeweight=".954994pt" strokecolor="#646464">
                <v:path arrowok="t"/>
              </v:shape>
            </v:group>
            <v:group style="position:absolute;left:1714;top:9865;width:697;height:2" coordorigin="1714,9865" coordsize="697,2">
              <v:shape style="position:absolute;left:1714;top:9865;width:697;height:2" coordorigin="1714,9865" coordsize="697,0" path="m1714,9865l2411,9865e" filled="f" stroked="t" strokeweight=".477497pt" strokecolor="#484848">
                <v:path arrowok="t"/>
              </v:shape>
            </v:group>
            <v:group style="position:absolute;left:2330;top:9865;width:1604;height:2" coordorigin="2330,9865" coordsize="1604,2">
              <v:shape style="position:absolute;left:2330;top:9865;width:1604;height:2" coordorigin="2330,9865" coordsize="1604,0" path="m2330,9865l3935,9865e" filled="f" stroked="t" strokeweight=".954994pt" strokecolor="#6B6B6B">
                <v:path arrowok="t"/>
              </v:shape>
            </v:group>
            <v:group style="position:absolute;left:3834;top:9867;width:826;height:2" coordorigin="3834,9867" coordsize="826,2">
              <v:shape style="position:absolute;left:3834;top:9867;width:826;height:2" coordorigin="3834,9867" coordsize="826,0" path="m3834,9867l4660,9867e" filled="f" stroked="t" strokeweight=".477497pt" strokecolor="#545454">
                <v:path arrowok="t"/>
              </v:shape>
            </v:group>
            <v:group style="position:absolute;left:4603;top:9865;width:372;height:2" coordorigin="4603,9865" coordsize="372,2">
              <v:shape style="position:absolute;left:4603;top:9865;width:372;height:2" coordorigin="4603,9865" coordsize="372,0" path="m4603,9865l4976,9865e" filled="f" stroked="t" strokeweight=".477497pt" strokecolor="#383838">
                <v:path arrowok="t"/>
              </v:shape>
            </v:group>
            <v:group style="position:absolute;left:4918;top:9867;width:1805;height:2" coordorigin="4918,9867" coordsize="1805,2">
              <v:shape style="position:absolute;left:4918;top:9867;width:1805;height:2" coordorigin="4918,9867" coordsize="1805,0" path="m4918,9867l6723,9867e" filled="f" stroked="t" strokeweight=".954994pt" strokecolor="#747474">
                <v:path arrowok="t"/>
              </v:shape>
            </v:group>
            <v:group style="position:absolute;left:6666;top:9865;width:1199;height:2" coordorigin="6666,9865" coordsize="1199,2">
              <v:shape style="position:absolute;left:6666;top:9865;width:1199;height:2" coordorigin="6666,9865" coordsize="1199,0" path="m6666,9865l7864,9865e" filled="f" stroked="t" strokeweight=".477497pt" strokecolor="#484848">
                <v:path arrowok="t"/>
              </v:shape>
            </v:group>
            <v:group style="position:absolute;left:7807;top:9862;width:3739;height:2" coordorigin="7807,9862" coordsize="3739,2">
              <v:shape style="position:absolute;left:7807;top:9862;width:3739;height:2" coordorigin="7807,9862" coordsize="3739,0" path="m7807,9862l11546,9862e" filled="f" stroked="t" strokeweight=".716246pt" strokecolor="#676767">
                <v:path arrowok="t"/>
              </v:shape>
            </v:group>
            <v:group style="position:absolute;left:353;top:10111;width:3538;height:2" coordorigin="353,10111" coordsize="3538,2">
              <v:shape style="position:absolute;left:353;top:10111;width:3538;height:2" coordorigin="353,10111" coordsize="3538,0" path="m353,10111l3892,10111e" filled="f" stroked="t" strokeweight=".716246pt" strokecolor="#5B5B5B">
                <v:path arrowok="t"/>
              </v:shape>
            </v:group>
            <v:group style="position:absolute;left:3834;top:10109;width:1896;height:2" coordorigin="3834,10109" coordsize="1896,2">
              <v:shape style="position:absolute;left:3834;top:10109;width:1896;height:2" coordorigin="3834,10109" coordsize="1896,0" path="m3834,10109l5730,10109e" filled="f" stroked="t" strokeweight=".716246pt" strokecolor="#707070">
                <v:path arrowok="t"/>
              </v:shape>
            </v:group>
            <v:group style="position:absolute;left:5673;top:10109;width:1050;height:2" coordorigin="5673,10109" coordsize="1050,2">
              <v:shape style="position:absolute;left:5673;top:10109;width:1050;height:2" coordorigin="5673,10109" coordsize="1050,0" path="m5673,10109l6723,10109e" filled="f" stroked="t" strokeweight=".477497pt" strokecolor="#545454">
                <v:path arrowok="t"/>
              </v:shape>
            </v:group>
            <v:group style="position:absolute;left:6666;top:10106;width:1705;height:2" coordorigin="6666,10106" coordsize="1705,2">
              <v:shape style="position:absolute;left:6666;top:10106;width:1705;height:2" coordorigin="6666,10106" coordsize="1705,0" path="m6666,10106l8371,10106e" filled="f" stroked="t" strokeweight=".954994pt" strokecolor="#7C7C7C">
                <v:path arrowok="t"/>
              </v:shape>
            </v:group>
            <v:group style="position:absolute;left:8313;top:10109;width:864;height:2" coordorigin="8313,10109" coordsize="864,2">
              <v:shape style="position:absolute;left:8313;top:10109;width:864;height:2" coordorigin="8313,10109" coordsize="864,0" path="m8313,10109l9177,10109e" filled="f" stroked="t" strokeweight=".477497pt" strokecolor="#606060">
                <v:path arrowok="t"/>
              </v:shape>
            </v:group>
            <v:group style="position:absolute;left:8991;top:10109;width:2555;height:2" coordorigin="8991,10109" coordsize="2555,2">
              <v:shape style="position:absolute;left:8991;top:10109;width:2555;height:2" coordorigin="8991,10109" coordsize="2555,0" path="m8991,10109l11546,10109e" filled="f" stroked="t" strokeweight=".716246pt" strokecolor="#707070">
                <v:path arrowok="t"/>
              </v:shape>
            </v:group>
            <v:group style="position:absolute;left:353;top:10355;width:4307;height:2" coordorigin="353,10355" coordsize="4307,2">
              <v:shape style="position:absolute;left:353;top:10355;width:4307;height:2" coordorigin="353,10355" coordsize="4307,0" path="m353,10355l4660,10355e" filled="f" stroked="t" strokeweight=".716246pt" strokecolor="#6B6B6B">
                <v:path arrowok="t"/>
              </v:shape>
            </v:group>
            <v:group style="position:absolute;left:4603;top:10353;width:372;height:2" coordorigin="4603,10353" coordsize="372,2">
              <v:shape style="position:absolute;left:4603;top:10353;width:372;height:2" coordorigin="4603,10353" coordsize="372,0" path="m4603,10353l4976,10353e" filled="f" stroked="t" strokeweight=".477497pt" strokecolor="#4B4B4B">
                <v:path arrowok="t"/>
              </v:shape>
            </v:group>
            <v:group style="position:absolute;left:4918;top:10353;width:1824;height:2" coordorigin="4918,10353" coordsize="1824,2">
              <v:shape style="position:absolute;left:4918;top:10353;width:1824;height:2" coordorigin="4918,10353" coordsize="1824,0" path="m4918,10353l6742,10353e" filled="f" stroked="t" strokeweight=".716246pt" strokecolor="#747474">
                <v:path arrowok="t"/>
              </v:shape>
            </v:group>
            <v:group style="position:absolute;left:6666;top:10353;width:344;height:2" coordorigin="6666,10353" coordsize="344,2">
              <v:shape style="position:absolute;left:6666;top:10353;width:344;height:2" coordorigin="6666,10353" coordsize="344,0" path="m6666,10353l7010,10353e" filled="f" stroked="t" strokeweight=".477497pt" strokecolor="#6B6B6B">
                <v:path arrowok="t"/>
              </v:shape>
            </v:group>
            <v:group style="position:absolute;left:6952;top:10353;width:912;height:2" coordorigin="6952,10353" coordsize="912,2">
              <v:shape style="position:absolute;left:6952;top:10353;width:912;height:2" coordorigin="6952,10353" coordsize="912,0" path="m6952,10353l7864,10353e" filled="f" stroked="t" strokeweight=".477497pt" strokecolor="#545454">
                <v:path arrowok="t"/>
              </v:shape>
            </v:group>
            <v:group style="position:absolute;left:7807;top:10350;width:3744;height:2" coordorigin="7807,10350" coordsize="3744,2">
              <v:shape style="position:absolute;left:7807;top:10350;width:3744;height:2" coordorigin="7807,10350" coordsize="3744,0" path="m7807,10350l11551,10350e" filled="f" stroked="t" strokeweight=".716246pt" strokecolor="#6B6B6B">
                <v:path arrowok="t"/>
              </v:shape>
            </v:group>
            <v:group style="position:absolute;left:11541;top:8405;width:2;height:7811" coordorigin="11541,8405" coordsize="2,7811">
              <v:shape style="position:absolute;left:11541;top:8405;width:2;height:7811" coordorigin="11541,8405" coordsize="0,7811" path="m11541,16216l11541,8405e" filled="f" stroked="t" strokeweight=".716246pt" strokecolor="#646464">
                <v:path arrowok="t"/>
              </v:shape>
            </v:group>
            <v:group style="position:absolute;left:372;top:10477;width:2;height:3662" coordorigin="372,10477" coordsize="2,3662">
              <v:shape style="position:absolute;left:372;top:10477;width:2;height:3662" coordorigin="372,10477" coordsize="0,3662" path="m372,14139l372,10477e" filled="f" stroked="t" strokeweight=".954994pt" strokecolor="#646464">
                <v:path arrowok="t"/>
              </v:shape>
            </v:group>
            <v:group style="position:absolute;left:836;top:10925;width:1576;height:2" coordorigin="836,10925" coordsize="1576,2">
              <v:shape style="position:absolute;left:836;top:10925;width:1576;height:2" coordorigin="836,10925" coordsize="1576,0" path="m836,10925l2411,10925e" filled="f" stroked="t" strokeweight=".954994pt" strokecolor="#676767">
                <v:path arrowok="t"/>
              </v:shape>
            </v:group>
            <v:group style="position:absolute;left:2349;top:10927;width:769;height:2" coordorigin="2349,10927" coordsize="769,2">
              <v:shape style="position:absolute;left:2349;top:10927;width:769;height:2" coordorigin="2349,10927" coordsize="769,0" path="m2349,10927l3118,10927e" filled="f" stroked="t" strokeweight=".477497pt" strokecolor="#545454">
                <v:path arrowok="t"/>
              </v:shape>
            </v:group>
            <v:group style="position:absolute;left:3061;top:10925;width:1939;height:2" coordorigin="3061,10925" coordsize="1939,2">
              <v:shape style="position:absolute;left:3061;top:10925;width:1939;height:2" coordorigin="3061,10925" coordsize="1939,0" path="m3061,10925l4999,10925e" filled="f" stroked="t" strokeweight=".954994pt" strokecolor="#747474">
                <v:path arrowok="t"/>
              </v:shape>
            </v:group>
            <v:group style="position:absolute;left:4918;top:10925;width:1337;height:2" coordorigin="4918,10925" coordsize="1337,2">
              <v:shape style="position:absolute;left:4918;top:10925;width:1337;height:2" coordorigin="4918,10925" coordsize="1337,0" path="m4918,10925l6255,10925e" filled="f" stroked="t" strokeweight=".477497pt" strokecolor="#545454">
                <v:path arrowok="t"/>
              </v:shape>
            </v:group>
            <v:group style="position:absolute;left:6198;top:10925;width:1733;height:2" coordorigin="6198,10925" coordsize="1733,2">
              <v:shape style="position:absolute;left:6198;top:10925;width:1733;height:2" coordorigin="6198,10925" coordsize="1733,0" path="m6198,10925l7931,10925e" filled="f" stroked="t" strokeweight=".954994pt" strokecolor="#777777">
                <v:path arrowok="t"/>
              </v:shape>
            </v:group>
            <v:group style="position:absolute;left:7807;top:10922;width:563;height:2" coordorigin="7807,10922" coordsize="563,2">
              <v:shape style="position:absolute;left:7807;top:10922;width:563;height:2" coordorigin="7807,10922" coordsize="563,0" path="m7807,10922l8371,10922e" filled="f" stroked="t" strokeweight=".477497pt" strokecolor="#5B5B5B">
                <v:path arrowok="t"/>
              </v:shape>
            </v:group>
            <v:group style="position:absolute;left:8313;top:10922;width:864;height:2" coordorigin="8313,10922" coordsize="864,2">
              <v:shape style="position:absolute;left:8313;top:10922;width:864;height:2" coordorigin="8313,10922" coordsize="864,0" path="m8313,10922l9177,10922e" filled="f" stroked="t" strokeweight=".477497pt" strokecolor="#484848">
                <v:path arrowok="t"/>
              </v:shape>
            </v:group>
            <v:group style="position:absolute;left:9120;top:10922;width:2430;height:2" coordorigin="9120,10922" coordsize="2430,2">
              <v:shape style="position:absolute;left:9120;top:10922;width:2430;height:2" coordorigin="9120,10922" coordsize="2430,0" path="m9120,10922l11551,10922e" filled="f" stroked="t" strokeweight=".716246pt" strokecolor="#6B6B6B">
                <v:path arrowok="t"/>
              </v:shape>
            </v:group>
            <v:group style="position:absolute;left:358;top:11164;width:5372;height:2" coordorigin="358,11164" coordsize="5372,2">
              <v:shape style="position:absolute;left:358;top:11164;width:5372;height:2" coordorigin="358,11164" coordsize="5372,0" path="m358,11164l5730,11164e" filled="f" stroked="t" strokeweight=".716246pt" strokecolor="#6B6B6B">
                <v:path arrowok="t"/>
              </v:shape>
            </v:group>
            <v:group style="position:absolute;left:5673;top:11162;width:583;height:2" coordorigin="5673,11162" coordsize="583,2">
              <v:shape style="position:absolute;left:5673;top:11162;width:583;height:2" coordorigin="5673,11162" coordsize="583,0" path="m5673,11162l6255,11162e" filled="f" stroked="t" strokeweight=".477497pt" strokecolor="#444444">
                <v:path arrowok="t"/>
              </v:shape>
            </v:group>
            <v:group style="position:absolute;left:6198;top:11162;width:1256;height:2" coordorigin="6198,11162" coordsize="1256,2">
              <v:shape style="position:absolute;left:6198;top:11162;width:1256;height:2" coordorigin="6198,11162" coordsize="1256,0" path="m6198,11162l7454,11162e" filled="f" stroked="t" strokeweight=".716246pt" strokecolor="#646464">
                <v:path arrowok="t"/>
              </v:shape>
            </v:group>
            <v:group style="position:absolute;left:6723;top:11159;width:1681;height:2" coordorigin="6723,11159" coordsize="1681,2">
              <v:shape style="position:absolute;left:6723;top:11159;width:1681;height:2" coordorigin="6723,11159" coordsize="1681,0" path="m6723,11159l8404,11159e" filled="f" stroked="t" strokeweight=".954994pt" strokecolor="#777777">
                <v:path arrowok="t"/>
              </v:shape>
            </v:group>
            <v:group style="position:absolute;left:8313;top:11162;width:864;height:2" coordorigin="8313,11162" coordsize="864,2">
              <v:shape style="position:absolute;left:8313;top:11162;width:864;height:2" coordorigin="8313,11162" coordsize="864,0" path="m8313,11162l9177,11162e" filled="f" stroked="t" strokeweight=".477497pt" strokecolor="#4B4B4B">
                <v:path arrowok="t"/>
              </v:shape>
            </v:group>
            <v:group style="position:absolute;left:9120;top:11162;width:2430;height:2" coordorigin="9120,11162" coordsize="2430,2">
              <v:shape style="position:absolute;left:9120;top:11162;width:2430;height:2" coordorigin="9120,11162" coordsize="2430,0" path="m9120,11162l11551,11162e" filled="f" stroked="t" strokeweight=".716246pt" strokecolor="#646464">
                <v:path arrowok="t"/>
              </v:shape>
            </v:group>
            <v:group style="position:absolute;left:358;top:11413;width:769;height:2" coordorigin="358,11413" coordsize="769,2">
              <v:shape style="position:absolute;left:358;top:11413;width:769;height:2" coordorigin="358,11413" coordsize="769,0" path="m358,11413l1127,11413e" filled="f" stroked="t" strokeweight=".477497pt" strokecolor="#4B4B4B">
                <v:path arrowok="t"/>
              </v:shape>
            </v:group>
            <v:group style="position:absolute;left:1093;top:11167;width:2;height:239" coordorigin="1093,11167" coordsize="2,239">
              <v:shape style="position:absolute;left:1093;top:11167;width:2;height:239" coordorigin="1093,11167" coordsize="0,239" path="m1093,11406l1093,11167e" filled="f" stroked="t" strokeweight=".238749pt" strokecolor="#575757">
                <v:path arrowok="t"/>
              </v:shape>
            </v:group>
            <v:group style="position:absolute;left:1065;top:11411;width:716;height:2" coordorigin="1065,11411" coordsize="716,2">
              <v:shape style="position:absolute;left:1065;top:11411;width:716;height:2" coordorigin="1065,11411" coordsize="716,0" path="m1065,11411l1781,11411e" filled="f" stroked="t" strokeweight=".477497pt" strokecolor="#383838">
                <v:path arrowok="t"/>
              </v:shape>
            </v:group>
            <v:group style="position:absolute;left:1748;top:11157;width:2;height:2977" coordorigin="1748,11157" coordsize="2,2977">
              <v:shape style="position:absolute;left:1748;top:11157;width:2;height:2977" coordorigin="1748,11157" coordsize="0,2977" path="m1748,14134l1748,11157e" filled="f" stroked="t" strokeweight=".954994pt" strokecolor="#646464">
                <v:path arrowok="t"/>
              </v:shape>
            </v:group>
            <v:group style="position:absolute;left:1709;top:11411;width:3266;height:2" coordorigin="1709,11411" coordsize="3266,2">
              <v:shape style="position:absolute;left:1709;top:11411;width:3266;height:2" coordorigin="1709,11411" coordsize="3266,0" path="m1709,11411l4976,11411e" filled="f" stroked="t" strokeweight=".716246pt" strokecolor="#5B5B5B">
                <v:path arrowok="t"/>
              </v:shape>
            </v:group>
            <v:group style="position:absolute;left:4870;top:11408;width:1896;height:2" coordorigin="4870,11408" coordsize="1896,2">
              <v:shape style="position:absolute;left:4870;top:11408;width:1896;height:2" coordorigin="4870,11408" coordsize="1896,0" path="m4870,11408l6766,11408e" filled="f" stroked="t" strokeweight=".954994pt" strokecolor="#707070">
                <v:path arrowok="t"/>
              </v:shape>
            </v:group>
            <v:group style="position:absolute;left:6666;top:11406;width:344;height:2" coordorigin="6666,11406" coordsize="344,2">
              <v:shape style="position:absolute;left:6666;top:11406;width:344;height:2" coordorigin="6666,11406" coordsize="344,0" path="m6666,11406l7010,11406e" filled="f" stroked="t" strokeweight=".477497pt" strokecolor="#606060">
                <v:path arrowok="t"/>
              </v:shape>
            </v:group>
            <v:group style="position:absolute;left:6952;top:11406;width:912;height:2" coordorigin="6952,11406" coordsize="912,2">
              <v:shape style="position:absolute;left:6952;top:11406;width:912;height:2" coordorigin="6952,11406" coordsize="912,0" path="m6952,11406l7864,11406e" filled="f" stroked="t" strokeweight=".477497pt" strokecolor="#444444">
                <v:path arrowok="t"/>
              </v:shape>
            </v:group>
            <v:group style="position:absolute;left:7430;top:11152;width:2;height:4758" coordorigin="7430,11152" coordsize="2,4758">
              <v:shape style="position:absolute;left:7430;top:11152;width:2;height:4758" coordorigin="7430,11152" coordsize="0,4758" path="m7430,15910l7430,11152e" filled="f" stroked="t" strokeweight=".954994pt" strokecolor="#676767">
                <v:path arrowok="t"/>
              </v:shape>
            </v:group>
            <v:group style="position:absolute;left:7807;top:11406;width:3744;height:2" coordorigin="7807,11406" coordsize="3744,2">
              <v:shape style="position:absolute;left:7807;top:11406;width:3744;height:2" coordorigin="7807,11406" coordsize="3744,0" path="m7807,11406l11551,11406e" filled="f" stroked="t" strokeweight=".716246pt" strokecolor="#676767">
                <v:path arrowok="t"/>
              </v:shape>
            </v:group>
            <v:group style="position:absolute;left:1093;top:11392;width:2;height:488" coordorigin="1093,11392" coordsize="2,488">
              <v:shape style="position:absolute;left:1093;top:11392;width:2;height:488" coordorigin="1093,11392" coordsize="0,488" path="m1093,11880l1093,11392e" filled="f" stroked="t" strokeweight=".238749pt" strokecolor="#282828">
                <v:path arrowok="t"/>
              </v:shape>
            </v:group>
            <v:group style="position:absolute;left:1093;top:11880;width:2;height:1522" coordorigin="1093,11880" coordsize="2,1522">
              <v:shape style="position:absolute;left:1093;top:11880;width:2;height:1522" coordorigin="1093,11880" coordsize="0,1522" path="m1093,13402l1093,11880e" filled="f" stroked="t" strokeweight=".238749pt" strokecolor="#000000">
                <v:path arrowok="t"/>
              </v:shape>
            </v:group>
            <v:group style="position:absolute;left:2409;top:11851;width:2;height:976" coordorigin="2409,11851" coordsize="2,976">
              <v:shape style="position:absolute;left:2409;top:11851;width:2;height:976" coordorigin="2409,11851" coordsize="0,976" path="m2409,12827l2409,11851e" filled="f" stroked="t" strokeweight=".238749pt" strokecolor="#343434">
                <v:path arrowok="t"/>
              </v:shape>
            </v:group>
            <v:group style="position:absolute;left:11543;top:11851;width:2;height:646" coordorigin="11543,11851" coordsize="2,646">
              <v:shape style="position:absolute;left:11543;top:11851;width:2;height:646" coordorigin="11543,11851" coordsize="0,646" path="m11543,12497l11543,11851e" filled="f" stroked="t" strokeweight=".477497pt" strokecolor="#484848">
                <v:path arrowok="t"/>
              </v:shape>
            </v:group>
            <v:group style="position:absolute;left:2409;top:12770;width:2;height:263" coordorigin="2409,12770" coordsize="2,263">
              <v:shape style="position:absolute;left:2409;top:12770;width:2;height:263" coordorigin="2409,12770" coordsize="0,263" path="m2409,13033l2409,12770e" filled="f" stroked="t" strokeweight=".238749pt" strokecolor="#484848">
                <v:path arrowok="t"/>
              </v:shape>
            </v:group>
            <v:group style="position:absolute;left:368;top:13509;width:759;height:2" coordorigin="368,13509" coordsize="759,2">
              <v:shape style="position:absolute;left:368;top:13509;width:759;height:2" coordorigin="368,13509" coordsize="759,0" path="m368,13509l1127,13509e" filled="f" stroked="t" strokeweight=".477497pt" strokecolor="#545454">
                <v:path arrowok="t"/>
              </v:shape>
            </v:group>
            <v:group style="position:absolute;left:1093;top:13402;width:2;height:297" coordorigin="1093,13402" coordsize="2,297">
              <v:shape style="position:absolute;left:1093;top:13402;width:2;height:297" coordorigin="1093,13402" coordsize="0,297" path="m1093,13699l1093,13402e" filled="f" stroked="t" strokeweight=".238749pt" strokecolor="#444444">
                <v:path arrowok="t"/>
              </v:shape>
            </v:group>
            <v:group style="position:absolute;left:1065;top:13507;width:716;height:2" coordorigin="1065,13507" coordsize="716,2">
              <v:shape style="position:absolute;left:1065;top:13507;width:716;height:2" coordorigin="1065,13507" coordsize="716,0" path="m1065,13507l1781,13507e" filled="f" stroked="t" strokeweight=".477497pt" strokecolor="#3B3B3B">
                <v:path arrowok="t"/>
              </v:shape>
            </v:group>
            <v:group style="position:absolute;left:1709;top:13507;width:702;height:2" coordorigin="1709,13507" coordsize="702,2">
              <v:shape style="position:absolute;left:1709;top:13507;width:702;height:2" coordorigin="1709,13507" coordsize="702,0" path="m1709,13507l2411,13507e" filled="f" stroked="t" strokeweight=".954994pt" strokecolor="#676767">
                <v:path arrowok="t"/>
              </v:shape>
            </v:group>
            <v:group style="position:absolute;left:2378;top:13043;width:2;height:359" coordorigin="2378,13043" coordsize="2,359">
              <v:shape style="position:absolute;left:2378;top:13043;width:2;height:359" coordorigin="2378,13043" coordsize="0,359" path="m2378,13402l2378,13043e" filled="f" stroked="t" strokeweight=".238749pt" strokecolor="#000000">
                <v:path arrowok="t"/>
              </v:shape>
            </v:group>
            <v:group style="position:absolute;left:2378;top:13402;width:2;height:297" coordorigin="2378,13402" coordsize="2,297">
              <v:shape style="position:absolute;left:2378;top:13402;width:2;height:297" coordorigin="2378,13402" coordsize="0,297" path="m2378,13699l2378,13402e" filled="f" stroked="t" strokeweight=".238749pt" strokecolor="#676767">
                <v:path arrowok="t"/>
              </v:shape>
            </v:group>
            <v:group style="position:absolute;left:1093;top:13699;width:2;height:1584" coordorigin="1093,13699" coordsize="2,1584">
              <v:shape style="position:absolute;left:1093;top:13699;width:2;height:1584" coordorigin="1093,13699" coordsize="0,1584" path="m1093,15283l1093,13699e" filled="f" stroked="t" strokeweight=".238749pt" strokecolor="#000000">
                <v:path arrowok="t"/>
              </v:shape>
            </v:group>
            <v:group style="position:absolute;left:2378;top:13699;width:2;height:1584" coordorigin="2378,13699" coordsize="2,1584">
              <v:shape style="position:absolute;left:2378;top:13699;width:2;height:1584" coordorigin="2378,13699" coordsize="0,1584" path="m2378,15283l2378,13699e" filled="f" stroked="t" strokeweight=".238749pt" strokecolor="#000000">
                <v:path arrowok="t"/>
              </v:shape>
            </v:group>
            <v:group style="position:absolute;left:384;top:14038;width:2;height:2178" coordorigin="384,14038" coordsize="2,2178">
              <v:shape style="position:absolute;left:384;top:14038;width:2;height:2178" coordorigin="384,14038" coordsize="0,2178" path="m384,16216l384,14038e" filled="f" stroked="t" strokeweight=".954994pt" strokecolor="#676767">
                <v:path arrowok="t"/>
              </v:shape>
            </v:group>
            <v:group style="position:absolute;left:1760;top:14038;width:2;height:2173" coordorigin="1760,14038" coordsize="2,2173">
              <v:shape style="position:absolute;left:1760;top:14038;width:2;height:2173" coordorigin="1760,14038" coordsize="0,2173" path="m1760,16211l1760,14038e" filled="f" stroked="t" strokeweight=".954994pt" strokecolor="#646464">
                <v:path arrowok="t"/>
              </v:shape>
            </v:group>
            <v:group style="position:absolute;left:11548;top:14038;width:2;height:1139" coordorigin="11548,14038" coordsize="2,1139">
              <v:shape style="position:absolute;left:11548;top:14038;width:2;height:1139" coordorigin="11548,14038" coordsize="0,1139" path="m11548,15178l11548,14038e" filled="f" stroked="t" strokeweight=".477497pt" strokecolor="#4F4F4F">
                <v:path arrowok="t"/>
              </v:shape>
            </v:group>
            <v:group style="position:absolute;left:7442;top:12497;width:2;height:3714" coordorigin="7442,12497" coordsize="2,3714">
              <v:shape style="position:absolute;left:7442;top:12497;width:2;height:3714" coordorigin="7442,12497" coordsize="0,3714" path="m7442,16211l7442,12497e" filled="f" stroked="t" strokeweight=".716246pt" strokecolor="#676767">
                <v:path arrowok="t"/>
              </v:shape>
            </v:group>
            <v:group style="position:absolute;left:11517;top:15149;width:2;height:134" coordorigin="11517,15149" coordsize="2,134">
              <v:shape style="position:absolute;left:11517;top:15149;width:2;height:134" coordorigin="11517,15149" coordsize="0,134" path="m11517,15283l11517,15149e" filled="f" stroked="t" strokeweight=".238749pt" strokecolor="#000000">
                <v:path arrowok="t"/>
              </v:shape>
            </v:group>
            <v:group style="position:absolute;left:377;top:16204;width:750;height:2" coordorigin="377,16204" coordsize="750,2">
              <v:shape style="position:absolute;left:377;top:16204;width:750;height:2" coordorigin="377,16204" coordsize="750,0" path="m377,16204l1127,16204e" filled="f" stroked="t" strokeweight=".716246pt" strokecolor="#747474">
                <v:path arrowok="t"/>
              </v:shape>
            </v:group>
            <v:group style="position:absolute;left:1093;top:15283;width:2;height:914" coordorigin="1093,15283" coordsize="2,914">
              <v:shape style="position:absolute;left:1093;top:15283;width:2;height:914" coordorigin="1093,15283" coordsize="0,914" path="m1093,16197l1093,15283e" filled="f" stroked="t" strokeweight=".238749pt" strokecolor="#A0A0A0">
                <v:path arrowok="t"/>
              </v:shape>
            </v:group>
            <v:group style="position:absolute;left:1065;top:16204;width:1347;height:2" coordorigin="1065,16204" coordsize="1347,2">
              <v:shape style="position:absolute;left:1065;top:16204;width:1347;height:2" coordorigin="1065,16204" coordsize="1347,0" path="m1065,16204l2411,16204e" filled="f" stroked="t" strokeweight=".477497pt" strokecolor="#4B4B4B">
                <v:path arrowok="t"/>
              </v:shape>
            </v:group>
            <v:group style="position:absolute;left:2378;top:15283;width:2;height:914" coordorigin="2378,15283" coordsize="2,914">
              <v:shape style="position:absolute;left:2378;top:15283;width:2;height:914" coordorigin="2378,15283" coordsize="0,914" path="m2378,16197l2378,15283e" filled="f" stroked="t" strokeweight=".238749pt" strokecolor="#3B3B3B">
                <v:path arrowok="t"/>
              </v:shape>
            </v:group>
            <v:group style="position:absolute;left:1834;top:16192;width:5601;height:2" coordorigin="1834,16192" coordsize="5601,2">
              <v:shape style="position:absolute;left:1834;top:16192;width:5601;height:2" coordorigin="1834,16192" coordsize="5601,0" path="m1834,16192l7435,16192e" filled="f" stroked="t" strokeweight=".716246pt" strokecolor="#707070">
                <v:path arrowok="t"/>
              </v:shape>
            </v:group>
            <v:group style="position:absolute;left:7339;top:16197;width:1585;height:2" coordorigin="7339,16197" coordsize="1585,2">
              <v:shape style="position:absolute;left:7339;top:16197;width:1585;height:2" coordorigin="7339,16197" coordsize="1585,0" path="m7339,16197l8924,16197e" filled="f" stroked="t" strokeweight="1.193743pt" strokecolor="#838383">
                <v:path arrowok="t"/>
              </v:shape>
            </v:group>
            <v:group style="position:absolute;left:8313;top:16195;width:3237;height:2" coordorigin="8313,16195" coordsize="3237,2">
              <v:shape style="position:absolute;left:8313;top:16195;width:3237;height:2" coordorigin="8313,16195" coordsize="3237,0" path="m8313,16195l11551,16195e" filled="f" stroked="t" strokeweight=".954994pt" strokecolor="#6B6B6B">
                <v:path arrowok="t"/>
              </v:shape>
            </v:group>
            <v:group style="position:absolute;left:9120;top:16195;width:239;height:2" coordorigin="9120,16195" coordsize="239,2">
              <v:shape style="position:absolute;left:9120;top:16195;width:239;height:2" coordorigin="9120,16195" coordsize="239,0" path="m9120,16195l9359,16195e" filled="f" stroked="t" strokeweight=".716246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1"/>
          <w:szCs w:val="11"/>
          <w:color w:val="898A8A"/>
          <w:spacing w:val="-11"/>
          <w:w w:val="119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0"/>
          <w:w w:val="237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0"/>
          <w:w w:val="584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-129"/>
          <w:w w:val="58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98A8A"/>
          <w:spacing w:val="0"/>
          <w:w w:val="329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898A8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898A8A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0"/>
          <w:w w:val="139"/>
        </w:rPr>
        <w:t>,.</w:t>
      </w:r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23"/>
          <w:w w:val="139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B2B2B"/>
          <w:spacing w:val="0"/>
          <w:w w:val="51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2B2B2B"/>
          <w:spacing w:val="5"/>
          <w:w w:val="5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B5B5B"/>
          <w:spacing w:val="0"/>
          <w:w w:val="110"/>
        </w:rPr>
        <w:t>lıcr</w:t>
      </w:r>
      <w:r>
        <w:rPr>
          <w:rFonts w:ascii="Times New Roman" w:hAnsi="Times New Roman" w:cs="Times New Roman" w:eastAsia="Times New Roman"/>
          <w:sz w:val="11"/>
          <w:szCs w:val="11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0"/>
          <w:w w:val="293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707070"/>
          <w:spacing w:val="22"/>
          <w:w w:val="29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98A8A"/>
          <w:spacing w:val="0"/>
          <w:w w:val="109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44" w:after="0" w:line="240" w:lineRule="auto"/>
        <w:ind w:right="1106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00"/>
          <w:i/>
        </w:rPr>
        <w:t>ô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00"/>
        </w:rPr>
        <w:t>;;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32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5B5B5B"/>
          <w:spacing w:val="0"/>
          <w:w w:val="135"/>
        </w:rPr>
        <w:t>i'!</w:t>
      </w:r>
      <w:r>
        <w:rPr>
          <w:rFonts w:ascii="Arial" w:hAnsi="Arial" w:cs="Arial" w:eastAsia="Arial"/>
          <w:sz w:val="11"/>
          <w:szCs w:val="11"/>
          <w:color w:val="5B5B5B"/>
          <w:spacing w:val="-1"/>
          <w:w w:val="13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-5"/>
          <w:w w:val="71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-17"/>
          <w:w w:val="44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707070"/>
          <w:spacing w:val="0"/>
          <w:w w:val="63"/>
        </w:rPr>
        <w:t>,.,</w:t>
      </w:r>
      <w:r>
        <w:rPr>
          <w:rFonts w:ascii="Times New Roman" w:hAnsi="Times New Roman" w:cs="Times New Roman" w:eastAsia="Times New Roman"/>
          <w:sz w:val="26"/>
          <w:szCs w:val="26"/>
          <w:color w:val="707070"/>
          <w:spacing w:val="2"/>
          <w:w w:val="63"/>
        </w:rPr>
        <w:t>.</w:t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120"/>
          <w:i/>
        </w:rPr>
        <w:t>,</w:t>
      </w:r>
      <w:r>
        <w:rPr>
          <w:rFonts w:ascii="Arial" w:hAnsi="Arial" w:cs="Arial" w:eastAsia="Arial"/>
          <w:sz w:val="13"/>
          <w:szCs w:val="13"/>
          <w:color w:val="707070"/>
          <w:spacing w:val="-22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898A8A"/>
          <w:spacing w:val="0"/>
          <w:w w:val="95"/>
          <w:i/>
        </w:rPr>
        <w:t>.:!'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32" w:lineRule="exact"/>
        <w:ind w:right="1598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14"/>
          <w:w w:val="600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898A8A"/>
          <w:spacing w:val="0"/>
          <w:w w:val="59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898A8A"/>
          <w:spacing w:val="0"/>
          <w:w w:val="58"/>
        </w:rPr>
        <w:t>\:.</w:t>
      </w:r>
      <w:r>
        <w:rPr>
          <w:rFonts w:ascii="Times New Roman" w:hAnsi="Times New Roman" w:cs="Times New Roman" w:eastAsia="Times New Roman"/>
          <w:sz w:val="12"/>
          <w:szCs w:val="12"/>
          <w:color w:val="898A8A"/>
          <w:spacing w:val="-11"/>
          <w:w w:val="59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60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1"/>
          <w:w w:val="59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A7A7A8"/>
          <w:spacing w:val="-8"/>
          <w:w w:val="97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898A8A"/>
          <w:spacing w:val="0"/>
          <w:w w:val="126"/>
        </w:rPr>
        <w:t>n,.,.t-1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2" w:lineRule="exact"/>
        <w:ind w:left="191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16"/>
          <w:position w:val="-2"/>
        </w:rPr>
        <w:t>AKeriı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16"/>
          <w:position w:val="-2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-32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-19"/>
          <w:w w:val="116"/>
          <w:position w:val="-2"/>
        </w:rPr>
        <w:t>K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0"/>
          <w:w w:val="116"/>
          <w:position w:val="-2"/>
        </w:rPr>
        <w:t>ÖS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18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0"/>
          <w:w w:val="118"/>
          <w:position w:val="-2"/>
        </w:rPr>
        <w:t>hı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-8"/>
          <w:w w:val="119"/>
          <w:position w:val="-2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77"/>
          <w:position w:val="-2"/>
        </w:rPr>
        <w:t>et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2"/>
        </w:rPr>
        <w:t>KUTLU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2311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position w:val="-2"/>
        </w:rPr>
        <w:t>f</w:t>
      </w:r>
      <w:r>
        <w:rPr>
          <w:rFonts w:ascii="Arial" w:hAnsi="Arial" w:cs="Arial" w:eastAsia="Arial"/>
          <w:sz w:val="20"/>
          <w:szCs w:val="20"/>
          <w:color w:val="2B2B2B"/>
          <w:spacing w:val="40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464646"/>
          <w:spacing w:val="-46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2"/>
        </w:rPr>
        <w:t>Şof.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22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B2B2B"/>
          <w:spacing w:val="0"/>
          <w:w w:val="132"/>
          <w:position w:val="1"/>
        </w:rPr>
        <w:t>t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3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aıye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60"/>
        </w:sectPr>
      </w:pPr>
      <w:rPr/>
    </w:p>
    <w:p>
      <w:pPr>
        <w:spacing w:before="84" w:after="0" w:line="218" w:lineRule="auto"/>
        <w:ind w:left="631" w:right="-152" w:firstLine="10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3A3A3A"/>
          <w:spacing w:val="-362"/>
          <w:w w:val="161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A3A3A"/>
          <w:spacing w:val="5"/>
          <w:w w:val="123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23"/>
          <w:position w:val="0"/>
        </w:rPr>
        <w:t>Z</w:t>
      </w:r>
      <w:r>
        <w:rPr>
          <w:rFonts w:ascii="Arial" w:hAnsi="Arial" w:cs="Arial" w:eastAsia="Arial"/>
          <w:sz w:val="14"/>
          <w:szCs w:val="14"/>
          <w:color w:val="3A3A3A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9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4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7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-35" w:right="525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63" w:right="537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3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Mü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99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hale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Müdürliiğü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590" w:right="597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280" w:left="240" w:right="80"/>
          <w:cols w:num="2" w:equalWidth="0">
            <w:col w:w="1673" w:space="1818"/>
            <w:col w:w="8109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650042" w:type="dxa"/>
      </w:tblPr>
      <w:tblGrid/>
      <w:tr>
        <w:trPr>
          <w:trHeight w:val="220" w:hRule="exact"/>
        </w:trPr>
        <w:tc>
          <w:tcPr>
            <w:tcW w:w="1085" w:type="dxa"/>
            <w:tcBorders>
              <w:top w:val="single" w:sz="5.746096" w:space="0" w:color="5B5B5B"/>
              <w:bottom w:val="single" w:sz="5.7460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w w:val="98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w w:val="97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90" w:type="dxa"/>
            <w:tcBorders>
              <w:top w:val="single" w:sz="5.746096" w:space="0" w:color="5B5B5B"/>
              <w:bottom w:val="single" w:sz="5.7460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19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7"/>
              </w:rPr>
              <w:t>28.05.2017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89" w:type="dxa"/>
            <w:tcBorders>
              <w:top w:val="single" w:sz="5.746096" w:space="0" w:color="5B5B5B"/>
              <w:bottom w:val="single" w:sz="5.7460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47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7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-2"/>
                <w:w w:val="107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0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10"/>
                <w:w w:val="10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20"/>
              </w:rPr>
              <w:t>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52" w:type="dxa"/>
            <w:tcBorders>
              <w:top w:val="single" w:sz="5.746096" w:space="0" w:color="5B5B5B"/>
              <w:bottom w:val="single" w:sz="5.7460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3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18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5"/>
              </w:rPr>
              <w:t>07.35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927" w:type="dxa"/>
            <w:tcBorders>
              <w:top w:val="single" w:sz="5.746096" w:space="0" w:color="5B5B5B"/>
              <w:bottom w:val="single" w:sz="5.746096" w:space="0" w:color="5B5B5B"/>
              <w:left w:val="nil" w:sz="6" w:space="0" w:color="auto"/>
              <w:right w:val="single" w:sz="5.746096" w:space="0" w:color="575757"/>
            </w:tcBorders>
          </w:tcPr>
          <w:p>
            <w:pPr>
              <w:spacing w:before="11" w:after="0" w:line="195" w:lineRule="exact"/>
              <w:ind w:left="18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Tel: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6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8" w:hRule="exact"/>
        </w:trPr>
        <w:tc>
          <w:tcPr>
            <w:tcW w:w="1085" w:type="dxa"/>
            <w:tcBorders>
              <w:top w:val="single" w:sz="5.746096" w:space="0" w:color="5B5B5B"/>
              <w:bottom w:val="single" w:sz="5.7460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2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90" w:type="dxa"/>
            <w:tcBorders>
              <w:top w:val="single" w:sz="5.746096" w:space="0" w:color="5B5B5B"/>
              <w:bottom w:val="single" w:sz="5.7460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2" w:lineRule="exact"/>
              <w:ind w:left="19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12"/>
              </w:rPr>
              <w:t>:28.05.2017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89" w:type="dxa"/>
            <w:tcBorders>
              <w:top w:val="single" w:sz="5.746096" w:space="0" w:color="5B5B5B"/>
              <w:bottom w:val="single" w:sz="5.7460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2" w:lineRule="exact"/>
              <w:ind w:left="482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KayJtNo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D6D"/>
                <w:spacing w:val="0"/>
                <w:w w:val="11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D6D6D"/>
                <w:spacing w:val="-5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16"/>
              </w:rPr>
              <w:t>3573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52" w:type="dxa"/>
            <w:tcBorders>
              <w:top w:val="single" w:sz="5.746096" w:space="0" w:color="5B5B5B"/>
              <w:bottom w:val="single" w:sz="5.7460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3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A3A3A"/>
                <w:spacing w:val="0"/>
                <w:w w:val="104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927" w:type="dxa"/>
            <w:tcBorders>
              <w:top w:val="single" w:sz="5.746096" w:space="0" w:color="5B5B5B"/>
              <w:bottom w:val="single" w:sz="5.746096" w:space="0" w:color="5B5B5B"/>
              <w:left w:val="nil" w:sz="6" w:space="0" w:color="auto"/>
              <w:right w:val="single" w:sz="5.746096" w:space="0" w:color="575757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660" w:bottom="280" w:left="240" w:right="80"/>
        </w:sectPr>
      </w:pPr>
      <w:rPr/>
    </w:p>
    <w:p>
      <w:pPr>
        <w:spacing w:before="5" w:after="0" w:line="223" w:lineRule="auto"/>
        <w:ind w:left="157" w:right="371"/>
        <w:jc w:val="left"/>
        <w:tabs>
          <w:tab w:pos="1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dııı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oy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No:43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54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8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9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8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Hat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No:43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-5"/>
          <w:w w:val="18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8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70" w:lineRule="auto"/>
        <w:ind w:left="153" w:right="272" w:firstLine="5"/>
        <w:jc w:val="left"/>
        <w:tabs>
          <w:tab w:pos="1380" w:val="left"/>
          <w:tab w:pos="3720" w:val="left"/>
          <w:tab w:pos="3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Yangını</w:t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38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w w:val="67"/>
          <w:position w:val="-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67"/>
          <w:position w:val="-3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103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  <w:position w:val="-3"/>
        </w:rPr>
        <w:t>ıoı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96"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6"/>
          <w:w w:val="96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6"/>
          <w:u w:val="single" w:color="000000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6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6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3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96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  <w:position w:val="-3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"/>
          <w:w w:val="85"/>
          <w:position w:val="-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5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3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5"/>
          <w:position w:val="-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right="341"/>
        <w:jc w:val="right"/>
        <w:tabs>
          <w:tab w:pos="58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3A3A3A"/>
          <w:w w:val="56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3A3A3A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3A3A3A"/>
          <w:spacing w:val="0"/>
          <w:w w:val="44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69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w w:val="98"/>
        </w:rPr>
        <w:t>Kul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9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tabs>
          <w:tab w:pos="1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1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8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7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6"/>
          <w:w w:val="12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8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7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7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7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3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7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7"/>
        </w:rPr>
        <w:t>........................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18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4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7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7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6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10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7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3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95959A"/>
          <w:spacing w:val="-10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07"/>
        </w:rPr>
        <w:t>...........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9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599" w:right="-20"/>
        <w:jc w:val="left"/>
        <w:tabs>
          <w:tab w:pos="1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95959A"/>
          <w:spacing w:val="0"/>
          <w:w w:val="57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9595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5959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</w:rPr>
        <w:t>07.45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80"/>
          <w:cols w:num="2" w:equalWidth="0">
            <w:col w:w="5563" w:space="115"/>
            <w:col w:w="5922"/>
          </w:cols>
        </w:sectPr>
      </w:pPr>
      <w:rPr/>
    </w:p>
    <w:p>
      <w:pPr>
        <w:spacing w:before="0" w:after="0" w:line="178" w:lineRule="exact"/>
        <w:ind w:left="157" w:right="-20"/>
        <w:jc w:val="left"/>
        <w:tabs>
          <w:tab w:pos="2220" w:val="left"/>
          <w:tab w:pos="5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6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1"/>
          <w:w w:val="6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31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Fethi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Fethi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4"/>
          <w:position w:val="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9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7" w:after="0" w:line="192" w:lineRule="exact"/>
        <w:ind w:left="22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6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3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SER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80"/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w w:val="120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Ya[dımcı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6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8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7"/>
          <w:w w:val="18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Plakas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6"/>
        </w:rPr>
        <w:t>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4" w:lineRule="auto"/>
        <w:ind w:left="58" w:right="609" w:firstLine="-4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3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9" w:lineRule="exact"/>
        <w:ind w:left="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5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63" w:right="90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8"/>
        </w:rPr>
        <w:t>ık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3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3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6"/>
          <w:w w:val="13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6"/>
        </w:rPr>
        <w:t>07.36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9" w:right="42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w w:val="8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ktri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Anza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left="34" w:right="342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5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79" w:lineRule="auto"/>
        <w:ind w:left="19" w:right="-49" w:firstLine="-1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w w:val="84"/>
        </w:rPr>
        <w:t>lr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"/>
          <w:w w:val="8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</w:rPr>
        <w:t>ınııi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i-Jandanna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9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</w:rPr>
        <w:t>07.40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80"/>
          <w:cols w:num="4" w:equalWidth="0">
            <w:col w:w="1889" w:space="332"/>
            <w:col w:w="1959" w:space="588"/>
            <w:col w:w="2323" w:space="627"/>
            <w:col w:w="3882"/>
          </w:cols>
        </w:sectPr>
      </w:pPr>
      <w:rPr/>
    </w:p>
    <w:p>
      <w:pPr>
        <w:spacing w:before="28" w:after="0" w:line="240" w:lineRule="auto"/>
        <w:ind w:left="13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6"/>
        </w:rPr>
        <w:t>K&gt;Iayı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-1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3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80"/>
          <w:cols w:num="2" w:equalWidth="0">
            <w:col w:w="2023" w:space="212"/>
            <w:col w:w="9365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80"/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7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söndürlicü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187" w:lineRule="exact"/>
        <w:ind w:right="-65"/>
        <w:jc w:val="left"/>
        <w:tabs>
          <w:tab w:pos="1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444" w:right="716"/>
        <w:jc w:val="center"/>
        <w:tabs>
          <w:tab w:pos="18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Courier New" w:hAnsi="Courier New" w:cs="Courier New" w:eastAsia="Courier New"/>
          <w:sz w:val="19"/>
          <w:szCs w:val="19"/>
          <w:color w:val="3A3A3A"/>
          <w:spacing w:val="0"/>
          <w:w w:val="100"/>
          <w:position w:val="1"/>
        </w:rPr>
        <w:t>2</w:t>
      </w:r>
      <w:r>
        <w:rPr>
          <w:rFonts w:ascii="Courier New" w:hAnsi="Courier New" w:cs="Courier New" w:eastAsia="Courier New"/>
          <w:sz w:val="19"/>
          <w:szCs w:val="19"/>
          <w:color w:val="3A3A3A"/>
          <w:spacing w:val="-112"/>
          <w:w w:val="100"/>
          <w:position w:val="1"/>
        </w:rPr>
        <w:t> </w:t>
      </w:r>
      <w:r>
        <w:rPr>
          <w:rFonts w:ascii="Courier New" w:hAnsi="Courier New" w:cs="Courier New" w:eastAsia="Courier New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53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7" w:lineRule="exact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w w:val="79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79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4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K.T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69"/>
          <w:position w:val="-4"/>
        </w:rPr>
        <w:t>K:02</w:t>
      </w:r>
      <w:r>
        <w:rPr>
          <w:rFonts w:ascii="Arial" w:hAnsi="Arial" w:cs="Arial" w:eastAsia="Arial"/>
          <w:sz w:val="25"/>
          <w:szCs w:val="25"/>
          <w:color w:val="3A3A3A"/>
          <w:spacing w:val="5"/>
          <w:w w:val="69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right="-20"/>
        <w:jc w:val="left"/>
        <w:tabs>
          <w:tab w:pos="158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26"/>
          <w:szCs w:val="26"/>
          <w:color w:val="595959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595959"/>
          <w:spacing w:val="-37"/>
          <w:w w:val="52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100"/>
          <w:b/>
          <w:bCs/>
        </w:rPr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80"/>
          <w:cols w:num="3" w:equalWidth="0">
            <w:col w:w="1292" w:space="3496"/>
            <w:col w:w="2735" w:space="766"/>
            <w:col w:w="3311"/>
          </w:cols>
        </w:sectPr>
      </w:pPr>
      <w:rPr/>
    </w:p>
    <w:p>
      <w:pPr>
        <w:spacing w:before="0" w:after="0" w:line="214" w:lineRule="exact"/>
        <w:ind w:left="226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4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2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837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Plakalı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ön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moto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kabi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kısmı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0"/>
        </w:rPr>
        <w:t>kavrulma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1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3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8" w:lineRule="exact"/>
        <w:ind w:left="14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Söndlirme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8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auto"/>
        <w:ind w:left="157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3A3A3A"/>
          <w:spacing w:val="-73"/>
          <w:w w:val="236"/>
          <w:i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25"/>
          <w:position w:val="-6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3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59"/>
          <w:w w:val="105"/>
          <w:position w:val="-6"/>
        </w:rPr>
        <w:t>a</w:t>
      </w:r>
      <w:r>
        <w:rPr>
          <w:rFonts w:ascii="Arial" w:hAnsi="Arial" w:cs="Arial" w:eastAsia="Arial"/>
          <w:sz w:val="11"/>
          <w:szCs w:val="11"/>
          <w:color w:val="3A3A3A"/>
          <w:spacing w:val="-11"/>
          <w:w w:val="236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"/>
          <w:w w:val="98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6"/>
          <w:position w:val="-6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26"/>
          <w:position w:val="-6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4"/>
          <w:w w:val="84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7"/>
          <w:position w:val="-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26"/>
          <w:position w:val="-6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6"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6"/>
        </w:rPr>
        <w:t>zarar: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70"/>
          <w:position w:val="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74"/>
          <w:position w:val="0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1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000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4"/>
          <w:position w:val="0"/>
        </w:rPr>
        <w:t>TL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22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üzerinde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halinde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837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3"/>
        </w:rPr>
        <w:t>plakalı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5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996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97" w:lineRule="auto"/>
        <w:ind w:left="2221" w:right="69" w:firstLine="-206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Leven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marka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göğüslü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kısmında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soruşturmr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neticesind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1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6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göğüslü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kısmındaki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aksamında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yıpranma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ark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</w:rPr>
        <w:t>sürtünme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benzeri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nedenlerde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dev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meydana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"/>
          <w:w w:val="12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</w:rPr>
        <w:t>lm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0"/>
          <w:w w:val="11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"/>
          <w:w w:val="116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onuc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5" w:lineRule="exact"/>
        <w:ind w:left="148" w:right="-20"/>
        <w:jc w:val="left"/>
        <w:tabs>
          <w:tab w:pos="2220" w:val="left"/>
          <w:tab w:pos="6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4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99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1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4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1"/>
        </w:rPr>
        <w:t>!Ya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9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Tesli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52" w:lineRule="exact"/>
        <w:ind w:left="15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88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-4"/>
        </w:rPr>
        <w:t>dildi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6"/>
          <w:w w:val="106"/>
          <w:position w:val="-4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2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133" w:right="-20"/>
        <w:jc w:val="left"/>
        <w:tabs>
          <w:tab w:pos="604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.67482pt;margin-top:6.94993pt;width:346.552622pt;height:9pt;mso-position-horizontal-relative:page;mso-position-vertical-relative:paragraph;z-index:-15430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tabs>
                      <w:tab w:pos="2080" w:val="left"/>
                      <w:tab w:pos="600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6D6D6D"/>
                      <w:spacing w:val="0"/>
                      <w:w w:val="600"/>
                    </w:rPr>
                    <w:t>;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6D6D6D"/>
                      <w:spacing w:val="-160"/>
                      <w:w w:val="600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A3A3A"/>
                      <w:spacing w:val="0"/>
                      <w:w w:val="100"/>
                    </w:rPr>
                    <w:t>n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A3A3A"/>
                      <w:spacing w:val="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-2"/>
                      <w:w w:val="97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95959"/>
                      <w:spacing w:val="10"/>
                      <w:w w:val="74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9"/>
                      <w:w w:val="86"/>
                    </w:rPr>
                    <w:t>n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A3A3A"/>
                      <w:spacing w:val="0"/>
                      <w:w w:val="144"/>
                    </w:rPr>
                    <w:t>l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A3A3A"/>
                      <w:spacing w:val="-6"/>
                      <w:w w:val="144"/>
                    </w:rPr>
                    <w:t>i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A3A3A"/>
                      <w:spacing w:val="-2"/>
                      <w:w w:val="83"/>
                    </w:rPr>
                    <w:t>s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95959"/>
                      <w:spacing w:val="0"/>
                      <w:w w:val="80"/>
                    </w:rPr>
                    <w:t>U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9595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9595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A3A3A"/>
                      <w:spacing w:val="-19"/>
                      <w:w w:val="100"/>
                    </w:rPr>
                    <w:t>T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95959"/>
                      <w:spacing w:val="-2"/>
                      <w:w w:val="100"/>
                    </w:rPr>
                    <w:t>n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A3A3A"/>
                      <w:spacing w:val="0"/>
                      <w:w w:val="100"/>
                    </w:rPr>
                    <w:t>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A3A3A"/>
                      <w:spacing w:val="-13"/>
                      <w:w w:val="100"/>
                    </w:rPr>
                    <w:t>i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A3A3A"/>
                      <w:spacing w:val="0"/>
                      <w:w w:val="100"/>
                    </w:rPr>
                    <w:t>lı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A3A3A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A3A3A"/>
                      <w:spacing w:val="1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C7C7C"/>
                      <w:spacing w:val="0"/>
                      <w:w w:val="132"/>
                    </w:rPr>
                    <w:t>: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7C7C7C"/>
                      <w:spacing w:val="-34"/>
                      <w:w w:val="1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7"/>
                    </w:rPr>
                    <w:t>28.0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-1"/>
                      <w:w w:val="107"/>
                    </w:rPr>
                    <w:t>5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D6D6D"/>
                      <w:spacing w:val="-8"/>
                      <w:w w:val="13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8"/>
                    </w:rPr>
                    <w:t>20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-2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6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6"/>
                      <w:w w:val="6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-3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95959"/>
                      <w:spacing w:val="0"/>
                      <w:w w:val="92"/>
                    </w:rPr>
                    <w:t>t:;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95959"/>
                      <w:spacing w:val="7"/>
                      <w:w w:val="92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92"/>
                    </w:rPr>
                    <w:t>ati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15"/>
                      <w:w w:val="9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7C7C7C"/>
                      <w:spacing w:val="0"/>
                      <w:w w:val="154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7C7C7C"/>
                      <w:spacing w:val="-39"/>
                      <w:w w:val="15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6"/>
                    </w:rPr>
                    <w:t>08.05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6D6D6D"/>
          <w:spacing w:val="0"/>
          <w:w w:val="100"/>
          <w:position w:val="4"/>
        </w:rPr>
        <w:t>c-</w:t>
      </w:r>
      <w:r>
        <w:rPr>
          <w:rFonts w:ascii="Times New Roman" w:hAnsi="Times New Roman" w:cs="Times New Roman" w:eastAsia="Times New Roman"/>
          <w:sz w:val="22"/>
          <w:szCs w:val="22"/>
          <w:color w:val="6D6D6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D6D6D"/>
          <w:spacing w:val="38"/>
          <w:w w:val="100"/>
          <w:position w:val="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63"/>
          <w:position w:val="4"/>
        </w:rPr>
        <w:t>--=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-58"/>
          <w:w w:val="63"/>
          <w:position w:val="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0"/>
          <w:w w:val="62"/>
          <w:position w:val="4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55"/>
          <w:w w:val="62"/>
          <w:position w:val="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100"/>
          <w:position w:val="4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86"/>
          <w:w w:val="100"/>
          <w:position w:val="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0"/>
          <w:w w:val="69"/>
          <w:position w:val="4"/>
        </w:rPr>
        <w:t>=--------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35"/>
          <w:w w:val="69"/>
          <w:position w:val="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81818"/>
          <w:spacing w:val="0"/>
          <w:w w:val="69"/>
          <w:position w:val="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181818"/>
          <w:spacing w:val="-36"/>
          <w:w w:val="69"/>
          <w:position w:val="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69"/>
          <w:position w:val="4"/>
        </w:rPr>
        <w:t>-----------.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-104"/>
          <w:w w:val="69"/>
          <w:position w:val="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100"/>
          <w:position w:val="4"/>
        </w:rPr>
        <w:tab/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100"/>
          <w:position w:val="4"/>
        </w:rPr>
      </w:r>
      <w:r>
        <w:rPr>
          <w:rFonts w:ascii="Courier New" w:hAnsi="Courier New" w:cs="Courier New" w:eastAsia="Courier New"/>
          <w:sz w:val="31"/>
          <w:szCs w:val="31"/>
          <w:color w:val="3A3A3A"/>
          <w:spacing w:val="0"/>
          <w:w w:val="80"/>
          <w:position w:val="4"/>
        </w:rPr>
        <w:t>-------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48"/>
          <w:w w:val="80"/>
          <w:position w:val="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61"/>
          <w:position w:val="4"/>
        </w:rPr>
        <w:t>-----------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-56"/>
          <w:w w:val="61"/>
          <w:position w:val="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0"/>
          <w:w w:val="62"/>
          <w:position w:val="4"/>
        </w:rPr>
        <w:t>-------</w:t>
      </w:r>
      <w:r>
        <w:rPr>
          <w:rFonts w:ascii="Courier New" w:hAnsi="Courier New" w:cs="Courier New" w:eastAsia="Courier New"/>
          <w:sz w:val="31"/>
          <w:szCs w:val="31"/>
          <w:color w:val="3A3A3A"/>
          <w:spacing w:val="-55"/>
          <w:w w:val="62"/>
          <w:position w:val="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0"/>
          <w:w w:val="62"/>
          <w:position w:val="4"/>
        </w:rPr>
        <w:t>-----</w:t>
      </w:r>
      <w:r>
        <w:rPr>
          <w:rFonts w:ascii="Courier New" w:hAnsi="Courier New" w:cs="Courier New" w:eastAsia="Courier New"/>
          <w:sz w:val="31"/>
          <w:szCs w:val="31"/>
          <w:color w:val="595959"/>
          <w:spacing w:val="-55"/>
          <w:w w:val="62"/>
          <w:position w:val="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C7C7C"/>
          <w:spacing w:val="0"/>
          <w:w w:val="85"/>
          <w:position w:val="4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80"/>
        </w:sectPr>
      </w:pPr>
      <w:rPr/>
    </w:p>
    <w:p>
      <w:pPr>
        <w:spacing w:before="59" w:after="0" w:line="240" w:lineRule="auto"/>
        <w:ind w:left="239" w:right="-20"/>
        <w:jc w:val="left"/>
        <w:tabs>
          <w:tab w:pos="1040" w:val="left"/>
          <w:tab w:pos="1560" w:val="left"/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4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EKİ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55" w:right="-69"/>
        <w:jc w:val="left"/>
        <w:tabs>
          <w:tab w:pos="4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D6D6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27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9" w:after="0" w:line="240" w:lineRule="auto"/>
        <w:ind w:left="-33" w:right="162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A3A3A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" w:right="1520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A3A3A"/>
          <w:spacing w:val="0"/>
          <w:w w:val="38"/>
          <w:b/>
          <w:bCs/>
        </w:rPr>
        <w:t>O</w:t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38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A3A3A"/>
          <w:spacing w:val="15"/>
          <w:w w:val="38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45"/>
          <w:i/>
        </w:rPr>
        <w:t>l</w:t>
      </w:r>
      <w:r>
        <w:rPr>
          <w:rFonts w:ascii="Arial" w:hAnsi="Arial" w:cs="Arial" w:eastAsia="Arial"/>
          <w:sz w:val="25"/>
          <w:szCs w:val="25"/>
          <w:color w:val="3A3A3A"/>
          <w:spacing w:val="1"/>
          <w:w w:val="145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51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51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6"/>
          <w:w w:val="51"/>
        </w:rPr>
        <w:t> </w:t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60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4" w:lineRule="exact"/>
        <w:ind w:left="215" w:right="178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05.119995pt;margin-top:21.727013pt;width:168pt;height:113.279999pt;mso-position-horizontal-relative:page;mso-position-vertical-relative:paragraph;z-index:-15432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1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1"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71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-1"/>
        </w:rPr>
        <w:t>/2017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40" w:right="80"/>
          <w:cols w:num="2" w:equalWidth="0">
            <w:col w:w="5934" w:space="2881"/>
            <w:col w:w="2785"/>
          </w:cols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7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6.639999pt;height:44.16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80"/>
        </w:sectPr>
      </w:pPr>
      <w:rPr/>
    </w:p>
    <w:p>
      <w:pPr>
        <w:spacing w:before="42" w:after="0" w:line="416" w:lineRule="exact"/>
        <w:ind w:left="2502" w:right="171"/>
        <w:jc w:val="center"/>
        <w:tabs>
          <w:tab w:pos="3560" w:val="left"/>
        </w:tabs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28"/>
          <w:szCs w:val="28"/>
          <w:color w:val="3A3A3A"/>
          <w:spacing w:val="0"/>
          <w:w w:val="147"/>
          <w:b/>
          <w:bCs/>
          <w:position w:val="-4"/>
        </w:rPr>
        <w:t>Ha</w:t>
      </w:r>
      <w:r>
        <w:rPr>
          <w:rFonts w:ascii="Arial" w:hAnsi="Arial" w:cs="Arial" w:eastAsia="Arial"/>
          <w:sz w:val="28"/>
          <w:szCs w:val="28"/>
          <w:color w:val="485267"/>
          <w:spacing w:val="0"/>
          <w:w w:val="147"/>
          <w:b/>
          <w:bCs/>
          <w:position w:val="-4"/>
        </w:rPr>
        <w:t>w</w:t>
      </w:r>
      <w:r>
        <w:rPr>
          <w:rFonts w:ascii="Arial" w:hAnsi="Arial" w:cs="Arial" w:eastAsia="Arial"/>
          <w:sz w:val="28"/>
          <w:szCs w:val="28"/>
          <w:color w:val="485267"/>
          <w:spacing w:val="-112"/>
          <w:w w:val="147"/>
          <w:b/>
          <w:bCs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485267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8"/>
          <w:szCs w:val="28"/>
          <w:color w:val="485267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40"/>
          <w:szCs w:val="40"/>
          <w:color w:val="34445B"/>
          <w:spacing w:val="0"/>
          <w:w w:val="63"/>
          <w:b/>
          <w:bCs/>
          <w:position w:val="-4"/>
        </w:rPr>
        <w:t>W</w:t>
      </w:r>
      <w:r>
        <w:rPr>
          <w:rFonts w:ascii="Arial" w:hAnsi="Arial" w:cs="Arial" w:eastAsia="Arial"/>
          <w:sz w:val="40"/>
          <w:szCs w:val="40"/>
          <w:color w:val="34445B"/>
          <w:spacing w:val="-6"/>
          <w:w w:val="64"/>
          <w:b/>
          <w:bCs/>
          <w:position w:val="-4"/>
        </w:rPr>
        <w:t>N</w:t>
      </w:r>
      <w:r>
        <w:rPr>
          <w:rFonts w:ascii="Arial" w:hAnsi="Arial" w:cs="Arial" w:eastAsia="Arial"/>
          <w:sz w:val="40"/>
          <w:szCs w:val="40"/>
          <w:color w:val="3A3A3A"/>
          <w:spacing w:val="0"/>
          <w:w w:val="100"/>
          <w:b/>
          <w:bCs/>
          <w:position w:val="-4"/>
        </w:rPr>
        <w:t>ç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left="2290" w:right="-62"/>
        <w:jc w:val="center"/>
        <w:tabs>
          <w:tab w:pos="3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b/>
          <w:bCs/>
          <w:position w:val="-11"/>
        </w:rPr>
        <w:t>2</w:t>
      </w:r>
      <w:r>
        <w:rPr>
          <w:rFonts w:ascii="Arial" w:hAnsi="Arial" w:cs="Arial" w:eastAsia="Arial"/>
          <w:sz w:val="19"/>
          <w:szCs w:val="19"/>
          <w:color w:val="3A3A3A"/>
          <w:spacing w:val="-14"/>
          <w:w w:val="100"/>
          <w:b/>
          <w:bCs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-11"/>
        </w:rPr>
        <w:t>Post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89"/>
          <w:position w:val="-1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85267"/>
          <w:spacing w:val="0"/>
          <w:w w:val="141"/>
          <w:position w:val="-11"/>
        </w:rPr>
        <w:t>ZT</w:t>
      </w:r>
      <w:r>
        <w:rPr>
          <w:rFonts w:ascii="Times New Roman" w:hAnsi="Times New Roman" w:cs="Times New Roman" w:eastAsia="Times New Roman"/>
          <w:sz w:val="20"/>
          <w:szCs w:val="20"/>
          <w:color w:val="485267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5267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9"/>
          <w:szCs w:val="29"/>
          <w:color w:val="464B85"/>
          <w:spacing w:val="-4"/>
          <w:w w:val="57"/>
          <w:position w:val="-11"/>
        </w:rPr>
        <w:t>V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7"/>
          <w:w w:val="100"/>
          <w:position w:val="-11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59"/>
          <w:position w:val="-11"/>
        </w:rPr>
        <w:t>P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-3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40"/>
          <w:position w:val="-11"/>
        </w:rPr>
        <w:t>Amir: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Çavuşu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80"/>
          <w:cols w:num="2" w:equalWidth="0">
            <w:col w:w="4503" w:space="210"/>
            <w:col w:w="6887"/>
          </w:cols>
        </w:sectPr>
      </w:pPr>
      <w:rPr/>
    </w:p>
    <w:p>
      <w:pPr>
        <w:spacing w:before="0" w:after="0" w:line="1082" w:lineRule="exact"/>
        <w:ind w:left="2585" w:right="-20"/>
        <w:jc w:val="left"/>
        <w:tabs>
          <w:tab w:pos="4840" w:val="left"/>
        </w:tabs>
        <w:rPr>
          <w:rFonts w:ascii="Arial" w:hAnsi="Arial" w:cs="Arial" w:eastAsia="Arial"/>
          <w:sz w:val="112"/>
          <w:szCs w:val="112"/>
        </w:rPr>
      </w:pPr>
      <w:rPr/>
      <w:r>
        <w:rPr/>
        <w:pict>
          <v:group style="position:absolute;margin-left:17.597425pt;margin-top:36.06892pt;width:568.624308pt;height:749.889851pt;mso-position-horizontal-relative:page;mso-position-vertical-relative:page;z-index:-15431" coordorigin="352,721" coordsize="11372,14998">
            <v:group style="position:absolute;left:373;top:743;width:11320;height:2" coordorigin="373,743" coordsize="11320,2">
              <v:shape style="position:absolute;left:373;top:743;width:11320;height:2" coordorigin="373,743" coordsize="11320,0" path="m373,743l11693,743e" filled="f" stroked="t" strokeweight=".478842pt" strokecolor="#4B4B4B">
                <v:path arrowok="t"/>
              </v:shape>
            </v:group>
            <v:group style="position:absolute;left:373;top:733;width:2;height:14945" coordorigin="373,733" coordsize="2,14945">
              <v:shape style="position:absolute;left:373;top:733;width:2;height:14945" coordorigin="373,733" coordsize="0,14945" path="m373,15678l373,733e" filled="f" stroked="t" strokeweight=".718262pt" strokecolor="#545454">
                <v:path arrowok="t"/>
              </v:shape>
            </v:group>
            <v:group style="position:absolute;left:2449;top:738;width:2;height:1505" coordorigin="2449,738" coordsize="2,1505">
              <v:shape style="position:absolute;left:2449;top:738;width:2;height:1505" coordorigin="2449,738" coordsize="0,1505" path="m2449,2243l2449,738e" filled="f" stroked="t" strokeweight=".478842pt" strokecolor="#444444">
                <v:path arrowok="t"/>
              </v:shape>
            </v:group>
            <v:group style="position:absolute;left:9263;top:733;width:2;height:1505" coordorigin="9263,733" coordsize="2,1505">
              <v:shape style="position:absolute;left:9263;top:733;width:2;height:1505" coordorigin="9263,733" coordsize="0,1505" path="m9263,2238l9263,733e" filled="f" stroked="t" strokeweight=".718262pt" strokecolor="#545454">
                <v:path arrowok="t"/>
              </v:shape>
            </v:group>
            <v:group style="position:absolute;left:11696;top:729;width:2;height:3346" coordorigin="11696,729" coordsize="2,3346">
              <v:shape style="position:absolute;left:11696;top:729;width:2;height:3346" coordorigin="11696,729" coordsize="0,3346" path="m11696,4074l11696,729e" filled="f" stroked="t" strokeweight=".718262pt" strokecolor="#575757">
                <v:path arrowok="t"/>
              </v:shape>
            </v:group>
            <v:group style="position:absolute;left:369;top:2890;width:11334;height:2" coordorigin="369,2890" coordsize="11334,2">
              <v:shape style="position:absolute;left:369;top:2890;width:11334;height:2" coordorigin="369,2890" coordsize="11334,0" path="m369,2890l11703,2890e" filled="f" stroked="t" strokeweight=".718262pt" strokecolor="#575757">
                <v:path arrowok="t"/>
              </v:shape>
            </v:group>
            <v:group style="position:absolute;left:369;top:3108;width:11339;height:2" coordorigin="369,3108" coordsize="11339,2">
              <v:shape style="position:absolute;left:369;top:3108;width:11339;height:2" coordorigin="369,3108" coordsize="11339,0" path="m369,3108l11708,3108e" filled="f" stroked="t" strokeweight=".478842pt" strokecolor="#4F4F4F">
                <v:path arrowok="t"/>
              </v:shape>
            </v:group>
            <v:group style="position:absolute;left:3948;top:3322;width:2;height:753" coordorigin="3948,3322" coordsize="2,753">
              <v:shape style="position:absolute;left:3948;top:3322;width:2;height:753" coordorigin="3948,3322" coordsize="0,753" path="m3948,4074l3948,3322e" filled="f" stroked="t" strokeweight=".718262pt" strokecolor="#4F4F4F">
                <v:path arrowok="t"/>
              </v:shape>
            </v:group>
            <v:group style="position:absolute;left:369;top:3331;width:11339;height:2" coordorigin="369,3331" coordsize="11339,2">
              <v:shape style="position:absolute;left:369;top:3331;width:11339;height:2" coordorigin="369,3331" coordsize="11339,0" path="m369,3331l11708,3331e" filled="f" stroked="t" strokeweight=".718262pt" strokecolor="#5B5B5B">
                <v:path arrowok="t"/>
              </v:shape>
            </v:group>
            <v:group style="position:absolute;left:7075;top:3326;width:2;height:748" coordorigin="7075,3326" coordsize="2,748">
              <v:shape style="position:absolute;left:7075;top:3326;width:2;height:748" coordorigin="7075,3326" coordsize="0,748" path="m7075,4074l7075,3326e" filled="f" stroked="t" strokeweight=".957683pt" strokecolor="#676767">
                <v:path arrowok="t"/>
              </v:shape>
            </v:group>
            <v:group style="position:absolute;left:2452;top:4055;width:2;height:11628" coordorigin="2452,4055" coordsize="2,11628">
              <v:shape style="position:absolute;left:2452;top:4055;width:2;height:11628" coordorigin="2452,4055" coordsize="0,11628" path="m2452,15683l2452,4055e" filled="f" stroked="t" strokeweight=".718262pt" strokecolor="#4F4F4F">
                <v:path arrowok="t"/>
              </v:shape>
            </v:group>
            <v:group style="position:absolute;left:373;top:4065;width:11334;height:2" coordorigin="373,4065" coordsize="11334,2">
              <v:shape style="position:absolute;left:373;top:4065;width:11334;height:2" coordorigin="373,4065" coordsize="11334,0" path="m373,4065l11708,4065e" filled="f" stroked="t" strokeweight=".718262pt" strokecolor="#545454">
                <v:path arrowok="t"/>
              </v:shape>
            </v:group>
            <v:group style="position:absolute;left:373;top:4343;width:11339;height:2" coordorigin="373,4343" coordsize="11339,2">
              <v:shape style="position:absolute;left:373;top:4343;width:11339;height:2" coordorigin="373,4343" coordsize="11339,0" path="m373,4343l11712,4343e" filled="f" stroked="t" strokeweight=".718262pt" strokecolor="#545454">
                <v:path arrowok="t"/>
              </v:shape>
            </v:group>
            <v:group style="position:absolute;left:11703;top:4333;width:2;height:11379" coordorigin="11703,4333" coordsize="2,11379">
              <v:shape style="position:absolute;left:11703;top:4333;width:2;height:11379" coordorigin="11703,4333" coordsize="0,11379" path="m11703,15712l11703,4333e" filled="f" stroked="t" strokeweight=".718262pt" strokecolor="#606060">
                <v:path arrowok="t"/>
              </v:shape>
            </v:group>
            <v:group style="position:absolute;left:2442;top:4563;width:9266;height:2" coordorigin="2442,4563" coordsize="9266,2">
              <v:shape style="position:absolute;left:2442;top:4563;width:9266;height:2" coordorigin="2442,4563" coordsize="9266,0" path="m2442,4563l11708,4563e" filled="f" stroked="t" strokeweight=".718262pt" strokecolor="#575757">
                <v:path arrowok="t"/>
              </v:shape>
            </v:group>
            <v:group style="position:absolute;left:5011;top:4558;width:2;height:2080" coordorigin="5011,4558" coordsize="2,2080">
              <v:shape style="position:absolute;left:5011;top:4558;width:2;height:2080" coordorigin="5011,4558" coordsize="0,2080" path="m5011,6639l5011,4558e" filled="f" stroked="t" strokeweight=".957683pt" strokecolor="#545454">
                <v:path arrowok="t"/>
              </v:shape>
            </v:group>
            <v:group style="position:absolute;left:4999;top:5047;width:6709;height:2" coordorigin="4999,5047" coordsize="6709,2">
              <v:shape style="position:absolute;left:4999;top:5047;width:6709;height:2" coordorigin="4999,5047" coordsize="6709,0" path="m4999,5047l11708,5047e" filled="f" stroked="t" strokeweight=".718262pt" strokecolor="#808080">
                <v:path arrowok="t"/>
              </v:shape>
            </v:group>
            <v:group style="position:absolute;left:5004;top:5289;width:6704;height:2" coordorigin="5004,5289" coordsize="6704,2">
              <v:shape style="position:absolute;left:5004;top:5289;width:6704;height:2" coordorigin="5004,5289" coordsize="6704,0" path="m5004,5289l11708,5289e" filled="f" stroked="t" strokeweight=".718262pt" strokecolor="#575757">
                <v:path arrowok="t"/>
              </v:shape>
            </v:group>
            <v:group style="position:absolute;left:4999;top:5531;width:6713;height:2" coordorigin="4999,5531" coordsize="6713,2">
              <v:shape style="position:absolute;left:4999;top:5531;width:6713;height:2" coordorigin="4999,5531" coordsize="6713,0" path="m4999,5531l11712,5531e" filled="f" stroked="t" strokeweight=".718262pt" strokecolor="#575757">
                <v:path arrowok="t"/>
              </v:shape>
            </v:group>
            <v:group style="position:absolute;left:2442;top:5752;width:9270;height:2" coordorigin="2442,5752" coordsize="9270,2">
              <v:shape style="position:absolute;left:2442;top:5752;width:9270;height:2" coordorigin="2442,5752" coordsize="9270,0" path="m2442,5752l11712,5752e" filled="f" stroked="t" strokeweight=".718262pt" strokecolor="#575757">
                <v:path arrowok="t"/>
              </v:shape>
            </v:group>
            <v:group style="position:absolute;left:7939;top:5977;width:2;height:657" coordorigin="7939,5977" coordsize="2,657">
              <v:shape style="position:absolute;left:7939;top:5977;width:2;height:657" coordorigin="7939,5977" coordsize="0,657" path="m7939,6634l7939,5977e" filled="f" stroked="t" strokeweight=".718262pt" strokecolor="#545454">
                <v:path arrowok="t"/>
              </v:shape>
            </v:group>
            <v:group style="position:absolute;left:2447;top:6408;width:9266;height:2" coordorigin="2447,6408" coordsize="9266,2">
              <v:shape style="position:absolute;left:2447;top:6408;width:9266;height:2" coordorigin="2447,6408" coordsize="9266,0" path="m2447,6408l11712,6408e" filled="f" stroked="t" strokeweight=".718262pt" strokecolor="#575757">
                <v:path arrowok="t"/>
              </v:shape>
            </v:group>
            <v:group style="position:absolute;left:364;top:5982;width:11349;height:2" coordorigin="364,5982" coordsize="11349,2">
              <v:shape style="position:absolute;left:364;top:5982;width:11349;height:2" coordorigin="364,5982" coordsize="11349,0" path="m364,5982l11712,5982e" filled="f" stroked="t" strokeweight=".718262pt" strokecolor="#606060">
                <v:path arrowok="t"/>
              </v:shape>
            </v:group>
            <v:group style="position:absolute;left:369;top:6845;width:11344;height:2" coordorigin="369,6845" coordsize="11344,2">
              <v:shape style="position:absolute;left:369;top:6845;width:11344;height:2" coordorigin="369,6845" coordsize="11344,0" path="m369,6845l11712,6845e" filled="f" stroked="t" strokeweight=".718262pt" strokecolor="#606060">
                <v:path arrowok="t"/>
              </v:shape>
            </v:group>
            <v:group style="position:absolute;left:2447;top:6629;width:9266;height:2" coordorigin="2447,6629" coordsize="9266,2">
              <v:shape style="position:absolute;left:2447;top:6629;width:9266;height:2" coordorigin="2447,6629" coordsize="9266,0" path="m2447,6629l11712,6629e" filled="f" stroked="t" strokeweight=".718262pt" strokecolor="#5B5B5B">
                <v:path arrowok="t"/>
              </v:shape>
            </v:group>
            <v:group style="position:absolute;left:369;top:7293;width:11344;height:2" coordorigin="369,7293" coordsize="11344,2">
              <v:shape style="position:absolute;left:369;top:7293;width:11344;height:2" coordorigin="369,7293" coordsize="11344,0" path="m369,7293l11712,7293e" filled="f" stroked="t" strokeweight=".718262pt" strokecolor="#606060">
                <v:path arrowok="t"/>
              </v:shape>
            </v:group>
            <v:group style="position:absolute;left:5013;top:7281;width:2;height:681" coordorigin="5013,7281" coordsize="2,681">
              <v:shape style="position:absolute;left:5013;top:7281;width:2;height:681" coordorigin="5013,7281" coordsize="0,681" path="m5013,7961l5013,7281e" filled="f" stroked="t" strokeweight=".957683pt" strokecolor="#606060">
                <v:path arrowok="t"/>
              </v:shape>
            </v:group>
            <v:group style="position:absolute;left:5004;top:7516;width:6709;height:2" coordorigin="5004,7516" coordsize="6709,2">
              <v:shape style="position:absolute;left:5004;top:7516;width:6709;height:2" coordorigin="5004,7516" coordsize="6709,0" path="m5004,7516l11712,7516e" filled="f" stroked="t" strokeweight=".718262pt" strokecolor="#606060">
                <v:path arrowok="t"/>
              </v:shape>
            </v:group>
            <v:group style="position:absolute;left:5004;top:7736;width:6704;height:2" coordorigin="5004,7736" coordsize="6704,2">
              <v:shape style="position:absolute;left:5004;top:7736;width:6704;height:2" coordorigin="5004,7736" coordsize="6704,0" path="m5004,7736l11708,7736e" filled="f" stroked="t" strokeweight=".718262pt" strokecolor="#646464">
                <v:path arrowok="t"/>
              </v:shape>
            </v:group>
            <v:group style="position:absolute;left:369;top:7952;width:11344;height:2" coordorigin="369,7952" coordsize="11344,2">
              <v:shape style="position:absolute;left:369;top:7952;width:11344;height:2" coordorigin="369,7952" coordsize="11344,0" path="m369,7952l11712,7952e" filled="f" stroked="t" strokeweight=".718262pt" strokecolor="#5B5B5B">
                <v:path arrowok="t"/>
              </v:shape>
            </v:group>
            <v:group style="position:absolute;left:369;top:8767;width:11344;height:2" coordorigin="369,8767" coordsize="11344,2">
              <v:shape style="position:absolute;left:369;top:8767;width:11344;height:2" coordorigin="369,8767" coordsize="11344,0" path="m369,8767l11712,8767e" filled="f" stroked="t" strokeweight=".718262pt" strokecolor="#606060">
                <v:path arrowok="t"/>
              </v:shape>
            </v:group>
            <v:group style="position:absolute;left:364;top:9723;width:11349;height:2" coordorigin="364,9723" coordsize="11349,2">
              <v:shape style="position:absolute;left:364;top:9723;width:11349;height:2" coordorigin="364,9723" coordsize="11349,0" path="m364,9723l11712,9723e" filled="f" stroked="t" strokeweight=".478842pt" strokecolor="#575757">
                <v:path arrowok="t"/>
              </v:shape>
            </v:group>
            <v:group style="position:absolute;left:364;top:10058;width:11349;height:2" coordorigin="364,10058" coordsize="11349,2">
              <v:shape style="position:absolute;left:364;top:10058;width:11349;height:2" coordorigin="364,10058" coordsize="11349,0" path="m364,10058l11712,10058e" filled="f" stroked="t" strokeweight=".718262pt" strokecolor="#5B5B5B">
                <v:path arrowok="t"/>
              </v:shape>
            </v:group>
            <v:group style="position:absolute;left:364;top:10296;width:11349;height:2" coordorigin="364,10296" coordsize="11349,2">
              <v:shape style="position:absolute;left:364;top:10296;width:11349;height:2" coordorigin="364,10296" coordsize="11349,0" path="m364,10296l11712,10296e" filled="f" stroked="t" strokeweight=".718262pt" strokecolor="#5B5B5B">
                <v:path arrowok="t"/>
              </v:shape>
            </v:group>
            <v:group style="position:absolute;left:7482;top:10996;width:2;height:4697" coordorigin="7482,10996" coordsize="2,4697">
              <v:shape style="position:absolute;left:7482;top:10996;width:2;height:4697" coordorigin="7482,10996" coordsize="0,4697" path="m7482,15693l7482,10996e" filled="f" stroked="t" strokeweight=".718262pt" strokecolor="#575757">
                <v:path arrowok="t"/>
              </v:shape>
            </v:group>
            <v:group style="position:absolute;left:369;top:11230;width:11349;height:2" coordorigin="369,11230" coordsize="11349,2">
              <v:shape style="position:absolute;left:369;top:11230;width:11349;height:2" coordorigin="369,11230" coordsize="11349,0" path="m369,11230l11717,11230e" filled="f" stroked="t" strokeweight=".718262pt" strokecolor="#5B5B5B">
                <v:path arrowok="t"/>
              </v:shape>
            </v:group>
            <v:group style="position:absolute;left:359;top:13296;width:2102;height:2" coordorigin="359,13296" coordsize="2102,2">
              <v:shape style="position:absolute;left:359;top:13296;width:2102;height:2" coordorigin="359,13296" coordsize="2102,0" path="m359,13296l2461,13296e" filled="f" stroked="t" strokeweight=".718262pt" strokecolor="#646464">
                <v:path arrowok="t"/>
              </v:shape>
            </v:group>
            <v:group style="position:absolute;left:2648;top:15681;width:9060;height:2" coordorigin="2648,15681" coordsize="9060,2">
              <v:shape style="position:absolute;left:2648;top:15681;width:9060;height:2" coordorigin="2648,15681" coordsize="9060,0" path="m2648,15681l11708,15681e" filled="f" stroked="t" strokeweight=".718262pt" strokecolor="#6B6B6B">
                <v:path arrowok="t"/>
              </v:shape>
            </v:group>
            <v:group style="position:absolute;left:1176;top:11187;width:2;height:4491" coordorigin="1176,11187" coordsize="2,4491">
              <v:shape style="position:absolute;left:1176;top:11187;width:2;height:4491" coordorigin="1176,11187" coordsize="0,4491" path="m1176,15678l1176,11187e" filled="f" stroked="t" strokeweight=".718262pt" strokecolor="#484848">
                <v:path arrowok="t"/>
              </v:shape>
            </v:group>
            <v:group style="position:absolute;left:1767;top:11015;width:2;height:4659" coordorigin="1767,11015" coordsize="2,4659">
              <v:shape style="position:absolute;left:1767;top:11015;width:2;height:4659" coordorigin="1767,11015" coordsize="0,4659" path="m1767,15674l1767,11015e" filled="f" stroked="t" strokeweight=".718262pt" strokecolor="#57575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1.258255pt;margin-top:46.529804pt;width:158.611286pt;height:15.213905pt;mso-position-horizontal-relative:page;mso-position-vertical-relative:paragraph;z-index:-15429" type="#_x0000_t202" filled="f" stroked="f">
            <v:textbox inset="0,0,0,0">
              <w:txbxContent>
                <w:p>
                  <w:pPr>
                    <w:spacing w:before="0" w:after="0" w:line="304" w:lineRule="exact"/>
                    <w:ind w:right="-86"/>
                    <w:jc w:val="left"/>
                    <w:tabs>
                      <w:tab w:pos="520" w:val="left"/>
                      <w:tab w:pos="1700" w:val="left"/>
                    </w:tabs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595959"/>
                      <w:spacing w:val="-10"/>
                      <w:w w:val="66"/>
                      <w:b/>
                      <w:bCs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A3A3A"/>
                      <w:spacing w:val="0"/>
                      <w:w w:val="70"/>
                      <w:b/>
                      <w:bCs/>
                      <w:position w:val="7"/>
                    </w:rPr>
                    <w:t>t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A3A3A"/>
                      <w:spacing w:val="7"/>
                      <w:w w:val="70"/>
                      <w:b/>
                      <w:bCs/>
                      <w:position w:val="7"/>
                    </w:rPr>
                    <w:t>f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A3A3A"/>
                      <w:spacing w:val="0"/>
                      <w:w w:val="28"/>
                      <w:b/>
                      <w:bCs/>
                      <w:position w:val="7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A3A3A"/>
                      <w:spacing w:val="0"/>
                      <w:w w:val="100"/>
                      <w:b/>
                      <w:bCs/>
                      <w:position w:val="7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A3A3A"/>
                      <w:spacing w:val="0"/>
                      <w:w w:val="100"/>
                      <w:b/>
                      <w:bCs/>
                      <w:position w:val="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4445B"/>
                      <w:spacing w:val="0"/>
                      <w:w w:val="492"/>
                      <w:position w:val="7"/>
                    </w:rPr>
                    <w:t>Ji: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24"/>
                      <w:position w:val="7"/>
                    </w:rPr>
                    <w:t>lf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  <w:position w:val="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  <w:position w:val="7"/>
                    </w:rPr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4445B"/>
                      <w:spacing w:val="0"/>
                      <w:w w:val="100"/>
                      <w:b/>
                      <w:bCs/>
                      <w:position w:val="7"/>
                    </w:rPr>
                    <w:t>a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4445B"/>
                      <w:spacing w:val="0"/>
                      <w:w w:val="100"/>
                      <w:b/>
                      <w:bCs/>
                      <w:position w:val="7"/>
                    </w:rPr>
                    <w:t>  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4445B"/>
                      <w:spacing w:val="35"/>
                      <w:w w:val="100"/>
                      <w:b/>
                      <w:bCs/>
                      <w:position w:val="7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4445B"/>
                      <w:spacing w:val="0"/>
                      <w:w w:val="100"/>
                      <w:position w:val="7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4445B"/>
                      <w:spacing w:val="0"/>
                      <w:w w:val="100"/>
                      <w:position w:val="7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4445B"/>
                      <w:spacing w:val="37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  <w:position w:val="7"/>
                    </w:rPr>
                    <w:t>On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-17"/>
                      <w:w w:val="100"/>
                      <w:position w:val="7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D6D6D"/>
                      <w:spacing w:val="-5"/>
                      <w:w w:val="100"/>
                      <w:position w:val="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  <w:position w:val="7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6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  <w:position w:val="7"/>
                    </w:rPr>
                    <w:t>BIRVAR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0"/>
          <w:w w:val="268"/>
          <w:position w:val="-4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7C7C7C"/>
          <w:spacing w:val="-128"/>
          <w:w w:val="268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95"/>
          <w:position w:val="-4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-18"/>
          <w:w w:val="95"/>
          <w:position w:val="-4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color w:val="464B85"/>
          <w:spacing w:val="0"/>
          <w:w w:val="303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64B85"/>
          <w:spacing w:val="0"/>
          <w:w w:val="301"/>
          <w:position w:val="-4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464B85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A314F"/>
          <w:spacing w:val="0"/>
          <w:w w:val="265"/>
          <w:position w:val="-4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2A314F"/>
          <w:spacing w:val="-119"/>
          <w:w w:val="265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A314F"/>
          <w:spacing w:val="0"/>
          <w:w w:val="100"/>
          <w:position w:val="-4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2A314F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A314F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84"/>
          <w:position w:val="-4"/>
        </w:rPr>
        <w:t>OP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-3"/>
          <w:w w:val="84"/>
          <w:position w:val="-4"/>
        </w:rPr>
        <w:t>Ç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84"/>
          <w:position w:val="-4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-51"/>
          <w:w w:val="84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position w:val="-4"/>
        </w:rPr>
      </w:r>
      <w:r>
        <w:rPr>
          <w:rFonts w:ascii="Arial" w:hAnsi="Arial" w:cs="Arial" w:eastAsia="Arial"/>
          <w:sz w:val="112"/>
          <w:szCs w:val="112"/>
          <w:color w:val="566095"/>
          <w:spacing w:val="0"/>
          <w:w w:val="58"/>
          <w:i/>
          <w:position w:val="-4"/>
        </w:rPr>
        <w:t>tıft</w:t>
      </w:r>
      <w:r>
        <w:rPr>
          <w:rFonts w:ascii="Arial" w:hAnsi="Arial" w:cs="Arial" w:eastAsia="Arial"/>
          <w:sz w:val="112"/>
          <w:szCs w:val="112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470" w:right="-20"/>
        <w:jc w:val="left"/>
        <w:tabs>
          <w:tab w:pos="4020" w:val="left"/>
          <w:tab w:pos="4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566095"/>
          <w:w w:val="81"/>
          <w:b/>
          <w:bCs/>
          <w:position w:val="2"/>
        </w:rPr>
        <w:t>_..</w:t>
      </w:r>
      <w:r>
        <w:rPr>
          <w:rFonts w:ascii="Arial" w:hAnsi="Arial" w:cs="Arial" w:eastAsia="Arial"/>
          <w:sz w:val="18"/>
          <w:szCs w:val="18"/>
          <w:color w:val="566095"/>
          <w:spacing w:val="-34"/>
          <w:w w:val="81"/>
          <w:b/>
          <w:bCs/>
          <w:position w:val="2"/>
        </w:rPr>
        <w:t>,</w:t>
      </w:r>
      <w:r>
        <w:rPr>
          <w:rFonts w:ascii="Arial" w:hAnsi="Arial" w:cs="Arial" w:eastAsia="Arial"/>
          <w:sz w:val="18"/>
          <w:szCs w:val="18"/>
          <w:color w:val="464B85"/>
          <w:spacing w:val="0"/>
          <w:w w:val="104"/>
          <w:b/>
          <w:bCs/>
          <w:position w:val="2"/>
        </w:rPr>
        <w:t>•</w:t>
      </w:r>
      <w:r>
        <w:rPr>
          <w:rFonts w:ascii="Arial" w:hAnsi="Arial" w:cs="Arial" w:eastAsia="Arial"/>
          <w:sz w:val="18"/>
          <w:szCs w:val="18"/>
          <w:color w:val="464B85"/>
          <w:spacing w:val="-24"/>
          <w:w w:val="104"/>
          <w:b/>
          <w:bCs/>
          <w:position w:val="2"/>
        </w:rPr>
        <w:t>•</w:t>
      </w:r>
      <w:r>
        <w:rPr>
          <w:rFonts w:ascii="Arial" w:hAnsi="Arial" w:cs="Arial" w:eastAsia="Arial"/>
          <w:sz w:val="18"/>
          <w:szCs w:val="18"/>
          <w:color w:val="34445B"/>
          <w:spacing w:val="0"/>
          <w:w w:val="73"/>
          <w:b/>
          <w:bCs/>
          <w:position w:val="2"/>
        </w:rPr>
        <w:t>!9'.ı</w:t>
      </w:r>
      <w:r>
        <w:rPr>
          <w:rFonts w:ascii="Arial" w:hAnsi="Arial" w:cs="Arial" w:eastAsia="Arial"/>
          <w:sz w:val="18"/>
          <w:szCs w:val="18"/>
          <w:color w:val="34445B"/>
          <w:spacing w:val="-35"/>
          <w:w w:val="73"/>
          <w:b/>
          <w:bCs/>
          <w:position w:val="2"/>
        </w:rPr>
        <w:t>ı</w:t>
      </w:r>
      <w:r>
        <w:rPr>
          <w:rFonts w:ascii="Arial" w:hAnsi="Arial" w:cs="Arial" w:eastAsia="Arial"/>
          <w:sz w:val="18"/>
          <w:szCs w:val="18"/>
          <w:color w:val="566095"/>
          <w:spacing w:val="-40"/>
          <w:w w:val="106"/>
          <w:b/>
          <w:bCs/>
          <w:position w:val="2"/>
        </w:rPr>
        <w:t>:</w:t>
      </w:r>
      <w:r>
        <w:rPr>
          <w:rFonts w:ascii="Arial" w:hAnsi="Arial" w:cs="Arial" w:eastAsia="Arial"/>
          <w:sz w:val="18"/>
          <w:szCs w:val="18"/>
          <w:color w:val="485267"/>
          <w:spacing w:val="0"/>
          <w:w w:val="55"/>
          <w:b/>
          <w:bCs/>
          <w:position w:val="2"/>
        </w:rPr>
        <w:t>_rrnı</w:t>
      </w:r>
      <w:r>
        <w:rPr>
          <w:rFonts w:ascii="Arial" w:hAnsi="Arial" w:cs="Arial" w:eastAsia="Arial"/>
          <w:sz w:val="18"/>
          <w:szCs w:val="18"/>
          <w:color w:val="485267"/>
          <w:spacing w:val="-5"/>
          <w:w w:val="55"/>
          <w:b/>
          <w:bCs/>
          <w:position w:val="2"/>
        </w:rPr>
        <w:t>ı</w:t>
      </w:r>
      <w:r>
        <w:rPr>
          <w:rFonts w:ascii="Arial" w:hAnsi="Arial" w:cs="Arial" w:eastAsia="Arial"/>
          <w:sz w:val="18"/>
          <w:szCs w:val="18"/>
          <w:color w:val="1A2436"/>
          <w:spacing w:val="0"/>
          <w:w w:val="57"/>
          <w:b/>
          <w:bCs/>
          <w:position w:val="2"/>
        </w:rPr>
        <w:t>ı</w:t>
      </w:r>
      <w:r>
        <w:rPr>
          <w:rFonts w:ascii="Arial" w:hAnsi="Arial" w:cs="Arial" w:eastAsia="Arial"/>
          <w:sz w:val="18"/>
          <w:szCs w:val="18"/>
          <w:color w:val="1A2436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1A2436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6"/>
          <w:szCs w:val="26"/>
          <w:color w:val="485267"/>
          <w:spacing w:val="0"/>
          <w:w w:val="83"/>
          <w:b/>
          <w:bCs/>
          <w:position w:val="2"/>
        </w:rPr>
        <w:t>g</w:t>
      </w:r>
      <w:r>
        <w:rPr>
          <w:rFonts w:ascii="Times New Roman" w:hAnsi="Times New Roman" w:cs="Times New Roman" w:eastAsia="Times New Roman"/>
          <w:sz w:val="26"/>
          <w:szCs w:val="26"/>
          <w:color w:val="485267"/>
          <w:spacing w:val="0"/>
          <w:w w:val="82"/>
          <w:b/>
          <w:bCs/>
          <w:position w:val="2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485267"/>
          <w:spacing w:val="-40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445B"/>
          <w:spacing w:val="0"/>
          <w:w w:val="81"/>
          <w:b/>
          <w:bCs/>
          <w:position w:val="2"/>
        </w:rPr>
        <w:t>"m</w:t>
      </w:r>
      <w:r>
        <w:rPr>
          <w:rFonts w:ascii="Times New Roman" w:hAnsi="Times New Roman" w:cs="Times New Roman" w:eastAsia="Times New Roman"/>
          <w:sz w:val="25"/>
          <w:szCs w:val="25"/>
          <w:color w:val="34445B"/>
          <w:spacing w:val="-45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34445B"/>
          <w:spacing w:val="0"/>
          <w:w w:val="100"/>
          <w:position w:val="2"/>
        </w:rPr>
        <w:t>ı</w:t>
      </w:r>
      <w:r>
        <w:rPr>
          <w:rFonts w:ascii="Arial" w:hAnsi="Arial" w:cs="Arial" w:eastAsia="Arial"/>
          <w:sz w:val="21"/>
          <w:szCs w:val="21"/>
          <w:color w:val="34445B"/>
          <w:spacing w:val="-57"/>
          <w:w w:val="100"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34445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1"/>
          <w:szCs w:val="21"/>
          <w:color w:val="3444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ltf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80"/>
        </w:sectPr>
      </w:pPr>
      <w:rPr/>
    </w:p>
    <w:p>
      <w:pPr>
        <w:spacing w:before="0" w:after="0" w:line="771" w:lineRule="exact"/>
        <w:ind w:left="878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4.184845pt;margin-top:21.393311pt;width:293.134198pt;height:20.5pt;mso-position-horizontal-relative:page;mso-position-vertical-relative:paragraph;z-index:-15421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tabs>
                      <w:tab w:pos="578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-4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42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-4"/>
                    </w:rPr>
                    <w:t>DAİRESi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2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-4"/>
                    </w:rPr>
                    <w:t>BAŞKANLI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8"/>
                      <w:w w:val="100"/>
                      <w:position w:val="-4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-4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-3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525454"/>
                      <w:spacing w:val="0"/>
                      <w:w w:val="57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5"/>
          <w:szCs w:val="85"/>
          <w:color w:val="3D3D3D"/>
          <w:spacing w:val="0"/>
          <w:w w:val="168"/>
          <w:b/>
          <w:bCs/>
          <w:position w:val="-17"/>
        </w:rPr>
        <w:t>1</w:t>
      </w:r>
      <w:r>
        <w:rPr>
          <w:rFonts w:ascii="Arial" w:hAnsi="Arial" w:cs="Arial" w:eastAsia="Arial"/>
          <w:sz w:val="85"/>
          <w:szCs w:val="85"/>
          <w:color w:val="3D3D3D"/>
          <w:spacing w:val="0"/>
          <w:w w:val="100"/>
          <w:b/>
          <w:bCs/>
          <w:position w:val="-17"/>
        </w:rPr>
        <w:tab/>
      </w:r>
      <w:r>
        <w:rPr>
          <w:rFonts w:ascii="Arial" w:hAnsi="Arial" w:cs="Arial" w:eastAsia="Arial"/>
          <w:sz w:val="85"/>
          <w:szCs w:val="85"/>
          <w:color w:val="3D3D3D"/>
          <w:spacing w:val="0"/>
          <w:w w:val="100"/>
          <w:b/>
          <w:bCs/>
          <w:position w:val="-17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3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3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878" w:right="-20"/>
        <w:jc w:val="left"/>
        <w:tabs>
          <w:tab w:pos="3720" w:val="left"/>
          <w:tab w:pos="101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505.430573pt;margin-top:15.247116pt;width:27.933575pt;height:.1pt;mso-position-horizontal-relative:page;mso-position-vertical-relative:paragraph;z-index:-15427" coordorigin="10109,305" coordsize="559,2">
            <v:shape style="position:absolute;left:10109;top:305;width:559;height:2" coordorigin="10109,305" coordsize="559,0" path="m10109,305l10667,305e" filled="f" stroked="t" strokeweight="3.342479pt" strokecolor="#747C7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303490pt;margin-top:7.641503pt;width:51.105147pt;height:8.5pt;mso-position-horizontal-relative:page;mso-position-vertical-relative:paragraph;z-index:-15420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D3D3D"/>
                      <w:spacing w:val="0"/>
                      <w:w w:val="90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2"/>
          <w:position w:val="8"/>
        </w:rPr>
        <w:t>IZMIR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666767"/>
          <w:spacing w:val="0"/>
          <w:w w:val="51"/>
          <w:position w:val="0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5" w:after="0" w:line="192" w:lineRule="exact"/>
        <w:ind w:left="654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26" w:after="0" w:line="283" w:lineRule="exact"/>
        <w:ind w:left="114" w:right="-20"/>
        <w:jc w:val="left"/>
        <w:tabs>
          <w:tab w:pos="1320" w:val="left"/>
          <w:tab w:pos="316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17"/>
          <w:position w:val="-1"/>
        </w:rPr>
        <w:t>OlayTarihi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1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-8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28/05/2017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06:45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tre!: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5"/>
          <w:position w:val="-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75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5"/>
          <w:w w:val="211"/>
          <w:position w:val="-2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68"/>
          <w:position w:val="-2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24" w:right="-20"/>
        <w:jc w:val="left"/>
        <w:tabs>
          <w:tab w:pos="1340" w:val="left"/>
          <w:tab w:pos="3160" w:val="left"/>
          <w:tab w:pos="4400" w:val="left"/>
          <w:tab w:pos="5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0"/>
        </w:rPr>
        <w:t>28/05/2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5"/>
          <w:position w:val="0"/>
        </w:rPr>
        <w:t>0</w:t>
      </w:r>
      <w:r>
        <w:rPr>
          <w:rFonts w:ascii="Arial" w:hAnsi="Arial" w:cs="Arial" w:eastAsia="Arial"/>
          <w:sz w:val="23"/>
          <w:szCs w:val="23"/>
          <w:color w:val="3D3D3D"/>
          <w:spacing w:val="-5"/>
          <w:w w:val="188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  <w:position w:val="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9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>ayırNo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18"/>
          <w:position w:val="0"/>
        </w:rPr>
        <w:t>:3572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192" w:lineRule="exact"/>
        <w:ind w:left="1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w w:val="92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dirile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  <w:position w:val="-1"/>
        </w:rPr>
        <w:t>:Kona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306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  <w:position w:val="-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5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124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98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2"/>
          <w:w w:val="9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-32"/>
          <w:w w:val="63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3"/>
          <w:w w:val="12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6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8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306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5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2"/>
          <w:w w:val="21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114" w:right="-20"/>
        <w:jc w:val="left"/>
        <w:tabs>
          <w:tab w:pos="1320" w:val="left"/>
          <w:tab w:pos="3940" w:val="left"/>
          <w:tab w:pos="6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31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4" w:lineRule="exact"/>
        <w:ind w:left="114" w:right="-20"/>
        <w:jc w:val="left"/>
        <w:tabs>
          <w:tab w:pos="364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  <w:position w:val="-1"/>
        </w:rPr>
        <w:t>!Ynpınııı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Kullamı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-1"/>
        </w:rPr>
        <w:t>:Mesken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3662" w:right="-20"/>
        <w:jc w:val="left"/>
        <w:tabs>
          <w:tab w:pos="6180" w:val="left"/>
          <w:tab w:pos="68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Betonarıııe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Kng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DiJW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3D3D3D"/>
          <w:spacing w:val="-10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2"/>
          <w:position w:val="-1"/>
        </w:rPr>
        <w:t>.....</w:t>
      </w:r>
      <w:r>
        <w:rPr>
          <w:rFonts w:ascii="Arial" w:hAnsi="Arial" w:cs="Arial" w:eastAsia="Arial"/>
          <w:sz w:val="23"/>
          <w:szCs w:val="23"/>
          <w:color w:val="666767"/>
          <w:spacing w:val="-19"/>
          <w:w w:val="7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3"/>
          <w:position w:val="-1"/>
        </w:rPr>
        <w:t>......</w:t>
      </w:r>
      <w:r>
        <w:rPr>
          <w:rFonts w:ascii="Arial" w:hAnsi="Arial" w:cs="Arial" w:eastAsia="Arial"/>
          <w:sz w:val="23"/>
          <w:szCs w:val="23"/>
          <w:color w:val="666767"/>
          <w:spacing w:val="-19"/>
          <w:w w:val="7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2"/>
          <w:position w:val="-1"/>
        </w:rPr>
        <w:t>.......</w:t>
      </w:r>
      <w:r>
        <w:rPr>
          <w:rFonts w:ascii="Arial" w:hAnsi="Arial" w:cs="Arial" w:eastAsia="Arial"/>
          <w:sz w:val="23"/>
          <w:szCs w:val="23"/>
          <w:color w:val="666767"/>
          <w:spacing w:val="-40"/>
          <w:w w:val="7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76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3"/>
          <w:position w:val="-1"/>
        </w:rPr>
        <w:t>.....</w:t>
      </w:r>
      <w:r>
        <w:rPr>
          <w:rFonts w:ascii="Arial" w:hAnsi="Arial" w:cs="Arial" w:eastAsia="Arial"/>
          <w:sz w:val="23"/>
          <w:szCs w:val="23"/>
          <w:color w:val="666767"/>
          <w:spacing w:val="-19"/>
          <w:w w:val="7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0"/>
          <w:position w:val="-1"/>
        </w:rPr>
        <w:t>...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4"/>
          <w:position w:val="-1"/>
        </w:rPr>
        <w:t>.....</w:t>
      </w:r>
      <w:r>
        <w:rPr>
          <w:rFonts w:ascii="Arial" w:hAnsi="Arial" w:cs="Arial" w:eastAsia="Arial"/>
          <w:sz w:val="23"/>
          <w:szCs w:val="23"/>
          <w:color w:val="666767"/>
          <w:spacing w:val="-40"/>
          <w:w w:val="74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19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1"/>
          <w:position w:val="-1"/>
        </w:rPr>
        <w:t>........</w:t>
      </w:r>
      <w:r>
        <w:rPr>
          <w:rFonts w:ascii="Arial" w:hAnsi="Arial" w:cs="Arial" w:eastAsia="Arial"/>
          <w:sz w:val="23"/>
          <w:szCs w:val="23"/>
          <w:color w:val="666767"/>
          <w:spacing w:val="-30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22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-27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24"/>
          <w:w w:val="124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70"/>
          <w:position w:val="-1"/>
        </w:rPr>
        <w:t>........</w:t>
      </w:r>
      <w:r>
        <w:rPr>
          <w:rFonts w:ascii="Arial" w:hAnsi="Arial" w:cs="Arial" w:eastAsia="Arial"/>
          <w:sz w:val="23"/>
          <w:szCs w:val="23"/>
          <w:color w:val="525454"/>
          <w:spacing w:val="-19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19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5"/>
          <w:w w:val="8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5"/>
          <w:position w:val="-1"/>
        </w:rPr>
        <w:t>..</w:t>
      </w:r>
      <w:r>
        <w:rPr>
          <w:rFonts w:ascii="Arial" w:hAnsi="Arial" w:cs="Arial" w:eastAsia="Arial"/>
          <w:sz w:val="23"/>
          <w:szCs w:val="23"/>
          <w:color w:val="666767"/>
          <w:spacing w:val="-29"/>
          <w:w w:val="7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19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0"/>
          <w:position w:val="-1"/>
        </w:rPr>
        <w:t>.....</w:t>
      </w:r>
      <w:r>
        <w:rPr>
          <w:rFonts w:ascii="Arial" w:hAnsi="Arial" w:cs="Arial" w:eastAsia="Arial"/>
          <w:sz w:val="23"/>
          <w:szCs w:val="23"/>
          <w:color w:val="666767"/>
          <w:spacing w:val="-19"/>
          <w:w w:val="7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7E8080"/>
          <w:spacing w:val="-19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9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66767"/>
          <w:spacing w:val="-19"/>
          <w:w w:val="71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3"/>
          <w:position w:val="-1"/>
        </w:rPr>
        <w:t>....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83" w:lineRule="exact"/>
        <w:ind w:left="4015" w:right="-20"/>
        <w:jc w:val="left"/>
        <w:tabs>
          <w:tab w:pos="4480" w:val="left"/>
          <w:tab w:pos="5080" w:val="left"/>
          <w:tab w:pos="5580" w:val="left"/>
          <w:tab w:pos="620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12"/>
        </w:rPr>
        <w:t>X</w:t>
      </w:r>
      <w:r>
        <w:rPr>
          <w:rFonts w:ascii="Arial" w:hAnsi="Arial" w:cs="Arial" w:eastAsia="Arial"/>
          <w:sz w:val="17"/>
          <w:szCs w:val="17"/>
          <w:color w:val="3D3D3D"/>
          <w:spacing w:val="-40"/>
          <w:w w:val="100"/>
          <w:position w:val="12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12"/>
        </w:rPr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D3D3D"/>
          <w:spacing w:val="-37"/>
          <w:w w:val="52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979997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979997"/>
          <w:spacing w:val="-37"/>
          <w:w w:val="52"/>
          <w:b/>
          <w:bCs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979997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979997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42"/>
          <w:szCs w:val="42"/>
          <w:color w:val="979997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97999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97999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3"/>
        </w:rPr>
        <w:t>Yangıııı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3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3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3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13"/>
        </w:rPr>
        <w:t>07:00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119" w:right="-20"/>
        <w:jc w:val="left"/>
        <w:tabs>
          <w:tab w:pos="2200" w:val="left"/>
          <w:tab w:pos="5740" w:val="left"/>
          <w:tab w:pos="7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4"/>
          <w:position w:val="1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2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4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2"/>
          <w:w w:val="12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Çağla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AKlNCI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979997"/>
          <w:spacing w:val="4"/>
          <w:w w:val="3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0"/>
          <w:position w:val="0"/>
        </w:rPr>
        <w:t>Kiı-acı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>Çağla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1"/>
        </w:rPr>
        <w:t>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1"/>
        </w:rPr>
        <w:t>CI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7" w:after="0" w:line="192" w:lineRule="exact"/>
        <w:ind w:left="215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-13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Olca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-1"/>
        </w:rPr>
        <w:t>ARSLAN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2158" w:right="-20"/>
        <w:jc w:val="left"/>
        <w:tabs>
          <w:tab w:pos="4700" w:val="left"/>
          <w:tab w:pos="7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position w:val="1"/>
        </w:rPr>
        <w:t>:ı</w:t>
      </w:r>
      <w:r>
        <w:rPr>
          <w:rFonts w:ascii="Arial" w:hAnsi="Arial" w:cs="Arial" w:eastAsia="Arial"/>
          <w:sz w:val="23"/>
          <w:szCs w:val="23"/>
          <w:color w:val="3D3D3D"/>
          <w:spacing w:val="-43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6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06:46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0"/>
        </w:rPr>
        <w:t>06:49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1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0"/>
        </w:rPr>
        <w:t>41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24" w:right="-20"/>
        <w:jc w:val="left"/>
        <w:tabs>
          <w:tab w:pos="4720" w:val="left"/>
          <w:tab w:pos="69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666767"/>
          <w:spacing w:val="0"/>
          <w:w w:val="168"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11" w:right="475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70" w:lineRule="auto"/>
        <w:ind w:left="2163" w:right="4406" w:firstLine="2564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29" w:right="-20"/>
        <w:jc w:val="left"/>
        <w:tabs>
          <w:tab w:pos="2140" w:val="left"/>
          <w:tab w:pos="478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06:45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48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1"/>
          <w:w w:val="14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07:40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158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652,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839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1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Ramaza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ÇAKIR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görlildü.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9" w:lineRule="exact"/>
        <w:ind w:left="4685" w:right="418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Söndürınede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14" w:right="-20"/>
        <w:jc w:val="left"/>
        <w:tabs>
          <w:tab w:pos="2680" w:val="left"/>
          <w:tab w:pos="4700" w:val="left"/>
          <w:tab w:pos="6620" w:val="left"/>
          <w:tab w:pos="8200" w:val="left"/>
          <w:tab w:pos="9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  <w:position w:val="-2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ıKöpü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100"/>
          <w:position w:val="-2"/>
        </w:rPr>
        <w:t>toz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4736" w:right="-20"/>
        <w:jc w:val="left"/>
        <w:tabs>
          <w:tab w:pos="6620" w:val="left"/>
          <w:tab w:pos="8200" w:val="left"/>
          <w:tab w:pos="9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3"/>
        </w:rPr>
        <w:t>1,5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2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3D3D3D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2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23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bulaşı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dolapları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buzdolabı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masası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58" w:lineRule="auto"/>
        <w:ind w:left="124" w:right="2106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ısian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islenmek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komple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</w:rPr>
        <w:t>ahmi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7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Binada:2000TL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3000TL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Toplam: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15000TL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pgSz w:w="11920" w:h="16840"/>
          <w:pgMar w:top="600" w:bottom="280" w:left="220" w:right="22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6" w:lineRule="auto"/>
        <w:ind w:left="50" w:right="325" w:firstLine="-5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8"/>
        </w:rPr>
        <w:t>girıc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9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343"/>
        </w:rPr>
        <w:t>ffi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"/>
          <w:w w:val="34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34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34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16"/>
        </w:rPr>
        <w:t>uluna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mutfağında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çalışı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bırakıları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3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FB1B1"/>
          <w:spacing w:val="0"/>
          <w:w w:val="8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AFB1B1"/>
          <w:spacing w:val="0"/>
          <w:w w:val="82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AFB1B1"/>
          <w:spacing w:val="18"/>
          <w:w w:val="8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79997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79997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abiolarında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yüklenme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sebeplerle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yapınası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koruma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malzetiıesııii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0" w:lineRule="exact"/>
        <w:ind w:left="53" w:right="-20"/>
        <w:jc w:val="left"/>
        <w:tabs>
          <w:tab w:pos="894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utuşturması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666767"/>
          <w:spacing w:val="0"/>
          <w:w w:val="60"/>
          <w:position w:val="-9"/>
        </w:rPr>
        <w:t>-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1606" w:space="552"/>
            <w:col w:w="9322"/>
          </w:cols>
        </w:sectPr>
      </w:pPr>
      <w:rPr/>
    </w:p>
    <w:p>
      <w:pPr>
        <w:spacing w:before="0" w:after="0" w:line="406" w:lineRule="exact"/>
        <w:ind w:left="114" w:right="-20"/>
        <w:jc w:val="left"/>
        <w:tabs>
          <w:tab w:pos="2140" w:val="left"/>
          <w:tab w:pos="6760" w:val="left"/>
          <w:tab w:pos="1080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71051pt;margin-top:18.717707pt;width:5.71428pt;height:26pt;mso-position-horizontal-relative:page;mso-position-vertical-relative:paragraph;z-index:-1541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9699A"/>
                      <w:spacing w:val="0"/>
                      <w:w w:val="22"/>
                      <w:position w:val="-1"/>
                    </w:rPr>
                    <w:t>---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1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4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00"/>
          <w:position w:val="1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9"/>
          <w:w w:val="100"/>
          <w:position w:val="1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1"/>
        </w:rPr>
        <w:t>keti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8"/>
          <w:position w:val="9"/>
        </w:rPr>
        <w:t>lBcd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2"/>
          <w:w w:val="108"/>
          <w:position w:val="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83"/>
          <w:position w:val="9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-4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40"/>
          <w:szCs w:val="40"/>
          <w:color w:val="525454"/>
          <w:spacing w:val="0"/>
          <w:w w:val="49"/>
          <w:position w:val="0"/>
        </w:rPr>
        <w:t>"</w:t>
      </w:r>
      <w:r>
        <w:rPr>
          <w:rFonts w:ascii="Times New Roman" w:hAnsi="Times New Roman" w:cs="Times New Roman" w:eastAsia="Times New Roman"/>
          <w:sz w:val="40"/>
          <w:szCs w:val="40"/>
          <w:color w:val="525454"/>
          <w:spacing w:val="0"/>
          <w:w w:val="48"/>
          <w:position w:val="0"/>
        </w:rPr>
        <w:t>\::..</w:t>
      </w:r>
      <w:r>
        <w:rPr>
          <w:rFonts w:ascii="Times New Roman" w:hAnsi="Times New Roman" w:cs="Times New Roman" w:eastAsia="Times New Roman"/>
          <w:sz w:val="40"/>
          <w:szCs w:val="40"/>
          <w:color w:val="525454"/>
          <w:spacing w:val="0"/>
          <w:w w:val="49"/>
          <w:position w:val="0"/>
        </w:rPr>
        <w:t>)'',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14" w:right="-20"/>
        <w:jc w:val="left"/>
        <w:tabs>
          <w:tab w:pos="2180" w:val="left"/>
          <w:tab w:pos="10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Yok.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F4466"/>
          <w:spacing w:val="0"/>
          <w:w w:val="44"/>
          <w:b/>
          <w:bCs/>
          <w:i/>
          <w:position w:val="0"/>
        </w:rPr>
        <w:t>'/oj'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186" w:lineRule="exact"/>
        <w:ind w:left="11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Çağla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-1"/>
        </w:rPr>
        <w:t>AKlNCI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43" w:right="-20"/>
        <w:jc w:val="left"/>
        <w:tabs>
          <w:tab w:pos="100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resJim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0"/>
          <w:w w:val="84"/>
          <w:b/>
          <w:bCs/>
          <w:i/>
          <w:position w:val="-1"/>
        </w:rPr>
        <w:t>?...#;;i</w:t>
      </w:r>
      <w:r>
        <w:rPr>
          <w:rFonts w:ascii="Times New Roman" w:hAnsi="Times New Roman" w:cs="Times New Roman" w:eastAsia="Times New Roman"/>
          <w:sz w:val="28"/>
          <w:szCs w:val="28"/>
          <w:color w:val="525454"/>
          <w:spacing w:val="-45"/>
          <w:w w:val="85"/>
          <w:b/>
          <w:bCs/>
          <w:i/>
          <w:position w:val="-1"/>
        </w:rPr>
        <w:t>}</w:t>
      </w:r>
      <w:r>
        <w:rPr>
          <w:rFonts w:ascii="Times New Roman" w:hAnsi="Times New Roman" w:cs="Times New Roman" w:eastAsia="Times New Roman"/>
          <w:sz w:val="28"/>
          <w:szCs w:val="28"/>
          <w:color w:val="2F346E"/>
          <w:spacing w:val="0"/>
          <w:w w:val="37"/>
          <w:b/>
          <w:bCs/>
          <w:i/>
          <w:position w:val="-1"/>
        </w:rPr>
        <w:t>'.&gt;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29" w:right="-20"/>
        <w:jc w:val="left"/>
        <w:tabs>
          <w:tab w:pos="2140" w:val="left"/>
          <w:tab w:pos="6060" w:val="left"/>
          <w:tab w:pos="98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10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  <w:position w:val="1"/>
        </w:rPr>
        <w:t>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8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6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>şll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-1"/>
        </w:rPr>
        <w:t>lfadh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7"/>
          <w:szCs w:val="17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-18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28.05.2017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0"/>
          <w:position w:val="1"/>
        </w:rPr>
        <w:t>ISaat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90"/>
          <w:position w:val="1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07:40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68"/>
          <w:b/>
          <w:bCs/>
          <w:i/>
          <w:position w:val="0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7"/>
          <w:w w:val="68"/>
          <w:b/>
          <w:bCs/>
          <w:i/>
          <w:position w:val="0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0"/>
          <w:w w:val="52"/>
          <w:b/>
          <w:bCs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25454"/>
          <w:spacing w:val="-32"/>
          <w:w w:val="52"/>
          <w:b/>
          <w:bCs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90"/>
          <w:b/>
          <w:bCs/>
          <w:i/>
          <w:position w:val="0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35"/>
          <w:w w:val="91"/>
          <w:b/>
          <w:bCs/>
          <w:i/>
          <w:position w:val="0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2F346E"/>
          <w:spacing w:val="0"/>
          <w:w w:val="117"/>
          <w:b/>
          <w:bCs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00" w:right="-20"/>
        <w:jc w:val="left"/>
        <w:tabs>
          <w:tab w:pos="1020" w:val="left"/>
          <w:tab w:pos="1520" w:val="left"/>
          <w:tab w:pos="2140" w:val="left"/>
          <w:tab w:pos="87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49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Hata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  <w:position w:val="5"/>
        </w:rPr>
        <w:t>'{I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  <w:position w:val="5"/>
        </w:rPr>
        <w:t>Y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87" w:right="-20"/>
        <w:jc w:val="left"/>
        <w:tabs>
          <w:tab w:pos="4540" w:val="left"/>
          <w:tab w:pos="838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2.05249pt;margin-top:17.330631pt;width:103.073916pt;height:60.0pt;mso-position-horizontal-relative:page;mso-position-vertical-relative:paragraph;z-index:-15419" type="#_x0000_t202" filled="f" stroked="f">
            <v:textbox inset="0,0,0,0">
              <w:txbxContent>
                <w:p>
                  <w:pPr>
                    <w:spacing w:before="0" w:after="0" w:line="1200" w:lineRule="exact"/>
                    <w:ind w:right="-220"/>
                    <w:jc w:val="left"/>
                    <w:rPr>
                      <w:rFonts w:ascii="Times New Roman" w:hAnsi="Times New Roman" w:cs="Times New Roman" w:eastAsia="Times New Roman"/>
                      <w:sz w:val="120"/>
                      <w:szCs w:val="1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3F4466"/>
                      <w:w w:val="268"/>
                      <w:i/>
                      <w:position w:val="-1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3D3D3D"/>
                      <w:w w:val="21"/>
                      <w:i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3D3D3D"/>
                      <w:spacing w:val="-174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3D3D3D"/>
                      <w:spacing w:val="0"/>
                      <w:w w:val="20"/>
                      <w:i/>
                      <w:position w:val="-1"/>
                    </w:rPr>
                    <w:t>':"</w:t>
                  </w:r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0.208435pt;margin-top:11.147151pt;width:39.952552pt;height:8.5pt;mso-position-horizontal-relative:page;mso-position-vertical-relative:paragraph;z-index:-15417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9"/>
                    </w:rPr>
                    <w:t>EkipAmiri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65"/>
          <w:b/>
          <w:bCs/>
          <w:position w:val="-15"/>
        </w:rPr>
        <w:t>3</w:t>
      </w:r>
      <w:r>
        <w:rPr>
          <w:rFonts w:ascii="Arial" w:hAnsi="Arial" w:cs="Arial" w:eastAsia="Arial"/>
          <w:sz w:val="28"/>
          <w:szCs w:val="28"/>
          <w:color w:val="3D3D3D"/>
          <w:spacing w:val="17"/>
          <w:w w:val="65"/>
          <w:b/>
          <w:bCs/>
          <w:position w:val="-15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73"/>
          <w:b/>
          <w:bCs/>
          <w:position w:val="-15"/>
        </w:rPr>
        <w:t>l</w:t>
      </w:r>
      <w:r>
        <w:rPr>
          <w:rFonts w:ascii="Arial" w:hAnsi="Arial" w:cs="Arial" w:eastAsia="Arial"/>
          <w:sz w:val="26"/>
          <w:szCs w:val="26"/>
          <w:color w:val="3D3D3D"/>
          <w:spacing w:val="-71"/>
          <w:w w:val="173"/>
          <w:b/>
          <w:bCs/>
          <w:position w:val="-15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64"/>
          <w:b/>
          <w:bCs/>
          <w:position w:val="-15"/>
        </w:rPr>
        <w:t>MaYIS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64"/>
          <w:b/>
          <w:bCs/>
          <w:position w:val="-15"/>
        </w:rPr>
        <w:t>  </w:t>
      </w:r>
      <w:r>
        <w:rPr>
          <w:rFonts w:ascii="Arial" w:hAnsi="Arial" w:cs="Arial" w:eastAsia="Arial"/>
          <w:sz w:val="17"/>
          <w:szCs w:val="17"/>
          <w:color w:val="3D3D3D"/>
          <w:spacing w:val="12"/>
          <w:w w:val="64"/>
          <w:b/>
          <w:bCs/>
          <w:position w:val="-15"/>
        </w:rPr>
        <w:t> </w:t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64"/>
          <w:b/>
          <w:bCs/>
          <w:position w:val="-15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5" w:after="0" w:line="277" w:lineRule="exact"/>
        <w:ind w:left="272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8"/>
          <w:w w:val="70"/>
          <w:position w:val="-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45"/>
          <w:position w:val="-2"/>
        </w:rPr>
        <w:t>c:ı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78"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78"/>
          <w:i/>
          <w:position w:val="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1"/>
          <w:w w:val="78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0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666767"/>
          <w:spacing w:val="-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4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left="310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D3D3D"/>
          <w:w w:val="116"/>
          <w:i/>
        </w:rPr>
        <w:t>&lt;!</w:t>
      </w:r>
      <w:r>
        <w:rPr>
          <w:rFonts w:ascii="Arial" w:hAnsi="Arial" w:cs="Arial" w:eastAsia="Arial"/>
          <w:sz w:val="7"/>
          <w:szCs w:val="7"/>
          <w:color w:val="3D3D3D"/>
          <w:w w:val="117"/>
          <w:i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58" w:lineRule="exact"/>
        <w:ind w:left="27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525454"/>
          <w:spacing w:val="0"/>
          <w:w w:val="105"/>
          <w:i/>
          <w:position w:val="-8"/>
        </w:rPr>
        <w:t>.Q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38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90.282562pt;margin-top:15.369067pt;width:4.77497pt;height:72.986688pt;mso-position-horizontal-relative:page;mso-position-vertical-relative:paragraph;z-index:-15426" coordorigin="3806,307" coordsize="95,1460">
            <v:group style="position:absolute;left:3853;top:331;width:2;height:349" coordorigin="3853,331" coordsize="2,349">
              <v:shape style="position:absolute;left:3853;top:331;width:2;height:349" coordorigin="3853,331" coordsize="0,349" path="m3853,681l3853,331e" filled="f" stroked="t" strokeweight="2.387485pt" strokecolor="#6767AF">
                <v:path arrowok="t"/>
              </v:shape>
            </v:group>
            <v:group style="position:absolute;left:3873;top:652;width:2;height:144" coordorigin="3873,652" coordsize="2,144">
              <v:shape style="position:absolute;left:3873;top:652;width:2;height:144" coordorigin="3873,652" coordsize="0,144" path="m3873,796l3873,652e" filled="f" stroked="t" strokeweight="2.626234pt" strokecolor="#6464AF">
                <v:path arrowok="t"/>
              </v:shape>
            </v:group>
            <v:group style="position:absolute;left:3853;top:767;width:2;height:115" coordorigin="3853,767" coordsize="2,115">
              <v:shape style="position:absolute;left:3853;top:767;width:2;height:115" coordorigin="3853,767" coordsize="0,115" path="m3853,882l3853,767e" filled="f" stroked="t" strokeweight="4.297473pt" strokecolor="#706BB8">
                <v:path arrowok="t"/>
              </v:shape>
            </v:group>
            <v:group style="position:absolute;left:3882;top:853;width:2;height:536" coordorigin="3882,853" coordsize="2,536">
              <v:shape style="position:absolute;left:3882;top:853;width:2;height:536" coordorigin="3882,853" coordsize="0,536" path="m3882,1389l3882,853e" filled="f" stroked="t" strokeweight=".954994pt" strokecolor="#484B77">
                <v:path arrowok="t"/>
              </v:shape>
            </v:group>
            <v:group style="position:absolute;left:3853;top:1169;width:2;height:230" coordorigin="3853,1169" coordsize="2,230">
              <v:shape style="position:absolute;left:3853;top:1169;width:2;height:230" coordorigin="3853,1169" coordsize="0,230" path="m3853,1399l3853,1169e" filled="f" stroked="t" strokeweight="4.77497pt" strokecolor="#4F5487">
                <v:path arrowok="t"/>
              </v:shape>
            </v:group>
            <v:group style="position:absolute;left:3853;top:1399;width:2;height:349" coordorigin="3853,1399" coordsize="2,349">
              <v:shape style="position:absolute;left:3853;top:1399;width:2;height:349" coordorigin="3853,1399" coordsize="0,349" path="m3853,1748l3853,1399e" filled="f" stroked="t" strokeweight="1.909988pt" strokecolor="#5754A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666767"/>
          <w:spacing w:val="-14"/>
          <w:w w:val="13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48"/>
        </w:rPr>
        <w:t>.......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723" w:lineRule="exact"/>
        <w:ind w:right="-20"/>
        <w:jc w:val="left"/>
        <w:tabs>
          <w:tab w:pos="1080" w:val="left"/>
          <w:tab w:pos="5260" w:val="left"/>
          <w:tab w:pos="67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9699A"/>
          <w:spacing w:val="0"/>
          <w:w w:val="100"/>
          <w:i/>
          <w:position w:val="-23"/>
        </w:rPr>
        <w:t>1</w:t>
      </w:r>
      <w:r>
        <w:rPr>
          <w:rFonts w:ascii="Arial" w:hAnsi="Arial" w:cs="Arial" w:eastAsia="Arial"/>
          <w:sz w:val="19"/>
          <w:szCs w:val="19"/>
          <w:color w:val="69699A"/>
          <w:spacing w:val="0"/>
          <w:w w:val="100"/>
          <w:i/>
          <w:position w:val="-23"/>
        </w:rPr>
        <w:tab/>
      </w:r>
      <w:r>
        <w:rPr>
          <w:rFonts w:ascii="Arial" w:hAnsi="Arial" w:cs="Arial" w:eastAsia="Arial"/>
          <w:sz w:val="19"/>
          <w:szCs w:val="19"/>
          <w:color w:val="69699A"/>
          <w:spacing w:val="0"/>
          <w:w w:val="100"/>
          <w:i/>
          <w:position w:val="-23"/>
        </w:rPr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82"/>
          <w:i/>
          <w:position w:val="-32"/>
        </w:rPr>
        <w:t>OI"Y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-5"/>
          <w:w w:val="82"/>
          <w:i/>
          <w:position w:val="-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2"/>
        </w:rPr>
        <w:t>ARSLAN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2"/>
        </w:rPr>
      </w:r>
      <w:r>
        <w:rPr>
          <w:rFonts w:ascii="Arial" w:hAnsi="Arial" w:cs="Arial" w:eastAsia="Arial"/>
          <w:sz w:val="144"/>
          <w:szCs w:val="144"/>
          <w:color w:val="666767"/>
          <w:spacing w:val="0"/>
          <w:w w:val="24"/>
          <w:position w:val="-59"/>
        </w:rPr>
        <w:t>,</w:t>
      </w:r>
      <w:r>
        <w:rPr>
          <w:rFonts w:ascii="Arial" w:hAnsi="Arial" w:cs="Arial" w:eastAsia="Arial"/>
          <w:sz w:val="144"/>
          <w:szCs w:val="144"/>
          <w:color w:val="666767"/>
          <w:spacing w:val="0"/>
          <w:w w:val="100"/>
          <w:position w:val="-59"/>
        </w:rPr>
        <w:tab/>
      </w:r>
      <w:r>
        <w:rPr>
          <w:rFonts w:ascii="Arial" w:hAnsi="Arial" w:cs="Arial" w:eastAsia="Arial"/>
          <w:sz w:val="144"/>
          <w:szCs w:val="144"/>
          <w:color w:val="666767"/>
          <w:spacing w:val="0"/>
          <w:w w:val="100"/>
          <w:position w:val="-59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459"/>
          <w:position w:val="-26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44"/>
          <w:w w:val="459"/>
          <w:position w:val="-2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66767"/>
          <w:spacing w:val="0"/>
          <w:w w:val="101"/>
          <w:position w:val="-2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407" w:space="3146"/>
            <w:col w:w="7927"/>
          </w:cols>
        </w:sectPr>
      </w:pPr>
      <w:rPr/>
    </w:p>
    <w:p>
      <w:pPr>
        <w:spacing w:before="0" w:after="0" w:line="177" w:lineRule="exact"/>
        <w:ind w:left="2401" w:right="-211"/>
        <w:jc w:val="left"/>
        <w:tabs>
          <w:tab w:pos="4560" w:val="left"/>
        </w:tabs>
        <w:rPr>
          <w:rFonts w:ascii="Times New Roman" w:hAnsi="Times New Roman" w:cs="Times New Roman" w:eastAsia="Times New Roman"/>
          <w:sz w:val="114"/>
          <w:szCs w:val="114"/>
        </w:rPr>
      </w:pPr>
      <w:rPr/>
      <w:r>
        <w:rPr/>
        <w:pict>
          <v:group style="position:absolute;margin-left:452.667145pt;margin-top:-1.757766pt;width:15.518653pt;height:.1pt;mso-position-horizontal-relative:page;mso-position-vertical-relative:paragraph;z-index:-15425" coordorigin="9053,-35" coordsize="310,2">
            <v:shape style="position:absolute;left:9053;top:-35;width:310;height:2" coordorigin="9053,-35" coordsize="310,0" path="m9053,-35l9364,-35e" filled="f" stroked="t" strokeweight="2.864982pt" strokecolor="#48547C">
              <v:path arrowok="t"/>
            </v:shape>
          </v:group>
          <w10:wrap type="none"/>
        </w:pict>
      </w:r>
      <w:r>
        <w:rPr/>
        <w:pict>
          <v:group style="position:absolute;margin-left:530.260437pt;margin-top:7.336296pt;width:.1pt;height:10.529966pt;mso-position-horizontal-relative:page;mso-position-vertical-relative:paragraph;z-index:-15423" coordorigin="10605,147" coordsize="2,211">
            <v:shape style="position:absolute;left:10605;top:147;width:2;height:211" coordorigin="10605,147" coordsize="0,211" path="m10605,357l10605,147e" filled="f" stroked="t" strokeweight="3.819976pt" strokecolor="#3F444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2"/>
          <w:szCs w:val="32"/>
          <w:color w:val="C3C4C1"/>
          <w:spacing w:val="0"/>
          <w:w w:val="100"/>
          <w:position w:val="-15"/>
        </w:rPr>
        <w:t>.</w:t>
      </w:r>
      <w:r>
        <w:rPr>
          <w:rFonts w:ascii="Arial" w:hAnsi="Arial" w:cs="Arial" w:eastAsia="Arial"/>
          <w:sz w:val="32"/>
          <w:szCs w:val="32"/>
          <w:color w:val="C3C4C1"/>
          <w:spacing w:val="-73"/>
          <w:w w:val="100"/>
          <w:position w:val="-15"/>
        </w:rPr>
        <w:t> </w:t>
      </w:r>
      <w:r>
        <w:rPr>
          <w:rFonts w:ascii="Arial" w:hAnsi="Arial" w:cs="Arial" w:eastAsia="Arial"/>
          <w:sz w:val="32"/>
          <w:szCs w:val="32"/>
          <w:color w:val="C3C4C1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32"/>
          <w:szCs w:val="32"/>
          <w:color w:val="C3C4C1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14"/>
          <w:szCs w:val="114"/>
          <w:color w:val="49498E"/>
          <w:spacing w:val="0"/>
          <w:w w:val="51"/>
          <w:i/>
          <w:position w:val="-78"/>
        </w:rPr>
        <w:t>l:::!::5</w:t>
      </w:r>
      <w:r>
        <w:rPr>
          <w:rFonts w:ascii="Times New Roman" w:hAnsi="Times New Roman" w:cs="Times New Roman" w:eastAsia="Times New Roman"/>
          <w:sz w:val="114"/>
          <w:szCs w:val="1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2" w:lineRule="atLeast"/>
        <w:ind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528.469788pt;margin-top:7.314563pt;width:3.103731pt;height:15.668748pt;mso-position-horizontal-relative:page;mso-position-vertical-relative:paragraph;z-index:-15422" coordorigin="10569,146" coordsize="62,313">
            <v:group style="position:absolute;left:10600;top:177;width:2;height:134" coordorigin="10600,177" coordsize="2,134">
              <v:shape style="position:absolute;left:10600;top:177;width:2;height:134" coordorigin="10600,177" coordsize="0,134" path="m10600,311l10600,177e" filled="f" stroked="t" strokeweight="3.103731pt" strokecolor="#4B4F4F">
                <v:path arrowok="t"/>
              </v:shape>
            </v:group>
            <v:group style="position:absolute;left:10596;top:326;width:2;height:110" coordorigin="10596,326" coordsize="2,110">
              <v:shape style="position:absolute;left:10596;top:326;width:2;height:110" coordorigin="10596,326" coordsize="0,110" path="m10596,436l10596,326e" filled="f" stroked="t" strokeweight="2.387485pt" strokecolor="#777C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51"/>
          <w:szCs w:val="51"/>
          <w:color w:val="3D3D3D"/>
          <w:spacing w:val="-117"/>
          <w:w w:val="208"/>
          <w:position w:val="-16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106"/>
          <w:b/>
          <w:bCs/>
          <w:position w:val="0"/>
        </w:rPr>
        <w:t>ç.l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100"/>
          <w:b/>
          <w:bCs/>
          <w:position w:val="0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15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25454"/>
          <w:spacing w:val="0"/>
          <w:w w:val="157"/>
          <w:position w:val="0"/>
        </w:rPr>
        <w:t>...</w:t>
      </w:r>
      <w:r>
        <w:rPr>
          <w:rFonts w:ascii="Times New Roman" w:hAnsi="Times New Roman" w:cs="Times New Roman" w:eastAsia="Times New Roman"/>
          <w:sz w:val="13"/>
          <w:szCs w:val="13"/>
          <w:color w:val="52545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66767"/>
          <w:spacing w:val="0"/>
          <w:w w:val="269"/>
          <w:position w:val="0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666767"/>
          <w:spacing w:val="0"/>
          <w:w w:val="269"/>
          <w:position w:val="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666767"/>
          <w:spacing w:val="5"/>
          <w:w w:val="269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E8080"/>
          <w:spacing w:val="0"/>
          <w:w w:val="170"/>
          <w:position w:val="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E8080"/>
          <w:spacing w:val="8"/>
          <w:w w:val="170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997"/>
          <w:spacing w:val="0"/>
          <w:w w:val="58"/>
          <w:position w:val="0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97999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7999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b/>
          <w:bCs/>
          <w:position w:val="0"/>
        </w:rPr>
        <w:t>&lt;t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6220" w:space="2196"/>
            <w:col w:w="3064"/>
          </w:cols>
        </w:sectPr>
      </w:pPr>
      <w:rPr/>
    </w:p>
    <w:p>
      <w:pPr>
        <w:spacing w:before="0" w:after="0" w:line="604" w:lineRule="atLeast"/>
        <w:ind w:right="1050"/>
        <w:jc w:val="right"/>
        <w:tabs>
          <w:tab w:pos="3780" w:val="left"/>
          <w:tab w:pos="49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386.772583pt;margin-top:2.756022pt;width:40.109748pt;height:.1pt;mso-position-horizontal-relative:page;mso-position-vertical-relative:paragraph;z-index:-15424" coordorigin="7735,55" coordsize="802,2">
            <v:shape style="position:absolute;left:7735;top:55;width:802;height:2" coordorigin="7735,55" coordsize="802,0" path="m7735,55l8538,55e" filled="f" stroked="t" strokeweight=".238749pt" strokecolor="#484B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ltf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0"/>
          <w:position w:val="4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</w:r>
      <w:r>
        <w:rPr>
          <w:rFonts w:ascii="Arial" w:hAnsi="Arial" w:cs="Arial" w:eastAsia="Arial"/>
          <w:sz w:val="20"/>
          <w:szCs w:val="20"/>
          <w:color w:val="666767"/>
          <w:spacing w:val="0"/>
          <w:w w:val="100"/>
          <w:b/>
          <w:bCs/>
          <w:position w:val="0"/>
        </w:rPr>
        <w:t>'tfa</w:t>
      </w:r>
      <w:r>
        <w:rPr>
          <w:rFonts w:ascii="Arial" w:hAnsi="Arial" w:cs="Arial" w:eastAsia="Arial"/>
          <w:sz w:val="20"/>
          <w:szCs w:val="20"/>
          <w:color w:val="666767"/>
          <w:spacing w:val="-20"/>
          <w:w w:val="100"/>
          <w:b/>
          <w:bCs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C3C4C1"/>
          <w:spacing w:val="0"/>
          <w:w w:val="100"/>
          <w:position w:val="0"/>
        </w:rPr>
        <w:t>·</w:t>
      </w:r>
      <w:r>
        <w:rPr>
          <w:rFonts w:ascii="Arial" w:hAnsi="Arial" w:cs="Arial" w:eastAsia="Arial"/>
          <w:sz w:val="20"/>
          <w:szCs w:val="20"/>
          <w:color w:val="C3C4C1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66767"/>
          <w:spacing w:val="-4"/>
          <w:w w:val="84"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90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525454"/>
          <w:spacing w:val="0"/>
          <w:w w:val="70"/>
          <w:b/>
          <w:bCs/>
          <w:position w:val="0"/>
        </w:rPr>
        <w:t>veJ</w:t>
      </w:r>
      <w:r>
        <w:rPr>
          <w:rFonts w:ascii="Arial" w:hAnsi="Arial" w:cs="Arial" w:eastAsia="Arial"/>
          <w:sz w:val="20"/>
          <w:szCs w:val="20"/>
          <w:color w:val="525454"/>
          <w:spacing w:val="0"/>
          <w:w w:val="69"/>
          <w:b/>
          <w:bCs/>
          <w:position w:val="0"/>
        </w:rPr>
        <w:t>\</w:t>
      </w:r>
      <w:r>
        <w:rPr>
          <w:rFonts w:ascii="Arial" w:hAnsi="Arial" w:cs="Arial" w:eastAsia="Arial"/>
          <w:sz w:val="20"/>
          <w:szCs w:val="20"/>
          <w:color w:val="525454"/>
          <w:spacing w:val="0"/>
          <w:w w:val="70"/>
          <w:b/>
          <w:bCs/>
          <w:position w:val="0"/>
        </w:rPr>
        <w:t>111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2769" w:right="-20"/>
        <w:jc w:val="left"/>
        <w:tabs>
          <w:tab w:pos="3980" w:val="left"/>
          <w:tab w:pos="8360" w:val="left"/>
          <w:tab w:pos="99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100"/>
          <w:b/>
          <w:bCs/>
          <w:position w:val="-3"/>
        </w:rPr>
        <w:t>H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100"/>
          <w:b/>
          <w:bCs/>
          <w:position w:val="-3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13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100"/>
          <w:b/>
          <w:bCs/>
          <w:position w:val="-3"/>
        </w:rPr>
      </w:r>
      <w:r>
        <w:rPr>
          <w:rFonts w:ascii="Courier New" w:hAnsi="Courier New" w:cs="Courier New" w:eastAsia="Courier New"/>
          <w:sz w:val="32"/>
          <w:szCs w:val="32"/>
          <w:color w:val="3D3D3D"/>
          <w:spacing w:val="0"/>
          <w:w w:val="100"/>
          <w:b/>
          <w:bCs/>
          <w:position w:val="-2"/>
        </w:rPr>
        <w:t>NÇ</w:t>
      </w:r>
      <w:r>
        <w:rPr>
          <w:rFonts w:ascii="Courier New" w:hAnsi="Courier New" w:cs="Courier New" w:eastAsia="Courier New"/>
          <w:sz w:val="32"/>
          <w:szCs w:val="32"/>
          <w:color w:val="3D3D3D"/>
          <w:spacing w:val="-111"/>
          <w:w w:val="100"/>
          <w:b/>
          <w:bCs/>
          <w:position w:val="-2"/>
        </w:rPr>
        <w:t> </w:t>
      </w:r>
      <w:r>
        <w:rPr>
          <w:rFonts w:ascii="Courier New" w:hAnsi="Courier New" w:cs="Courier New" w:eastAsia="Courier New"/>
          <w:sz w:val="32"/>
          <w:szCs w:val="32"/>
          <w:color w:val="3D3D3D"/>
          <w:spacing w:val="0"/>
          <w:w w:val="100"/>
          <w:b/>
          <w:bCs/>
          <w:position w:val="-2"/>
        </w:rPr>
        <w:tab/>
      </w:r>
      <w:r>
        <w:rPr>
          <w:rFonts w:ascii="Courier New" w:hAnsi="Courier New" w:cs="Courier New" w:eastAsia="Courier New"/>
          <w:sz w:val="32"/>
          <w:szCs w:val="32"/>
          <w:color w:val="3D3D3D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0"/>
          <w:szCs w:val="20"/>
          <w:color w:val="2F3695"/>
          <w:spacing w:val="1"/>
          <w:w w:val="202"/>
          <w:position w:val="4"/>
        </w:rPr>
        <w:t>-</w:t>
      </w:r>
      <w:r>
        <w:rPr>
          <w:rFonts w:ascii="Arial" w:hAnsi="Arial" w:cs="Arial" w:eastAsia="Arial"/>
          <w:sz w:val="20"/>
          <w:szCs w:val="20"/>
          <w:color w:val="666767"/>
          <w:spacing w:val="-8"/>
          <w:w w:val="186"/>
          <w:position w:val="4"/>
        </w:rPr>
        <w:t>·</w:t>
      </w:r>
      <w:r>
        <w:rPr>
          <w:rFonts w:ascii="Arial" w:hAnsi="Arial" w:cs="Arial" w:eastAsia="Arial"/>
          <w:sz w:val="20"/>
          <w:szCs w:val="20"/>
          <w:color w:val="666767"/>
          <w:spacing w:val="-114"/>
          <w:w w:val="186"/>
          <w:position w:val="4"/>
        </w:rPr>
        <w:t>§</w:t>
      </w:r>
      <w:r>
        <w:rPr>
          <w:rFonts w:ascii="Arial" w:hAnsi="Arial" w:cs="Arial" w:eastAsia="Arial"/>
          <w:sz w:val="20"/>
          <w:szCs w:val="20"/>
          <w:color w:val="979997"/>
          <w:spacing w:val="-68"/>
          <w:w w:val="262"/>
          <w:position w:val="4"/>
        </w:rPr>
        <w:t>.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98"/>
          <w:position w:val="4"/>
        </w:rPr>
        <w:t>u</w:t>
      </w:r>
      <w:r>
        <w:rPr>
          <w:rFonts w:ascii="Arial" w:hAnsi="Arial" w:cs="Arial" w:eastAsia="Arial"/>
          <w:sz w:val="20"/>
          <w:szCs w:val="20"/>
          <w:color w:val="666767"/>
          <w:spacing w:val="0"/>
          <w:w w:val="80"/>
          <w:position w:val="4"/>
        </w:rPr>
        <w:t>e</w:t>
      </w:r>
      <w:r>
        <w:rPr>
          <w:rFonts w:ascii="Arial" w:hAnsi="Arial" w:cs="Arial" w:eastAsia="Arial"/>
          <w:sz w:val="20"/>
          <w:szCs w:val="20"/>
          <w:color w:val="666767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0"/>
          <w:szCs w:val="20"/>
          <w:color w:val="666767"/>
          <w:spacing w:val="0"/>
          <w:w w:val="100"/>
          <w:position w:val="4"/>
        </w:rPr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81"/>
          <w:position w:val="4"/>
        </w:rPr>
        <w:t>üfJLtf</w:t>
      </w:r>
      <w:r>
        <w:rPr>
          <w:rFonts w:ascii="Arial" w:hAnsi="Arial" w:cs="Arial" w:eastAsia="Arial"/>
          <w:sz w:val="19"/>
          <w:szCs w:val="19"/>
          <w:color w:val="525454"/>
          <w:spacing w:val="0"/>
          <w:w w:val="81"/>
          <w:position w:val="4"/>
        </w:rPr>
        <w:t>L</w:t>
      </w:r>
      <w:r>
        <w:rPr>
          <w:rFonts w:ascii="Arial" w:hAnsi="Arial" w:cs="Arial" w:eastAsia="Arial"/>
          <w:sz w:val="19"/>
          <w:szCs w:val="19"/>
          <w:color w:val="525454"/>
          <w:spacing w:val="-1"/>
          <w:w w:val="81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7E8080"/>
          <w:spacing w:val="0"/>
          <w:w w:val="81"/>
          <w:i/>
          <w:position w:val="4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2545" w:right="-20"/>
        <w:jc w:val="left"/>
        <w:tabs>
          <w:tab w:pos="3320" w:val="left"/>
          <w:tab w:pos="9280" w:val="left"/>
          <w:tab w:pos="101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1.632736pt;margin-top:-1.606358pt;width:12.745779pt;height:24pt;mso-position-horizontal-relative:page;mso-position-vertical-relative:paragraph;z-index:-15416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C3C4C1"/>
                      <w:spacing w:val="10"/>
                      <w:w w:val="48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346E"/>
                      <w:spacing w:val="-83"/>
                      <w:w w:val="57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9699A"/>
                      <w:spacing w:val="0"/>
                      <w:w w:val="43"/>
                      <w:i/>
                    </w:rPr>
                    <w:t>V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0"/>
        </w:rPr>
      </w:r>
      <w:r>
        <w:rPr>
          <w:rFonts w:ascii="Arial" w:hAnsi="Arial" w:cs="Arial" w:eastAsia="Arial"/>
          <w:sz w:val="14"/>
          <w:szCs w:val="14"/>
          <w:color w:val="3F4466"/>
          <w:spacing w:val="-11"/>
          <w:w w:val="145"/>
          <w:i/>
          <w:position w:val="10"/>
        </w:rPr>
        <w:t>(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96"/>
          <w:i/>
          <w:position w:val="10"/>
        </w:rPr>
        <w:t>,L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i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i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  <w:i/>
          <w:position w:val="-3"/>
        </w:rPr>
        <w:t>.: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-3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53"/>
          <w:position w:val="-3"/>
        </w:rPr>
        <w:t>...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6" w:lineRule="atLeast"/>
        <w:ind w:right="1017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7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22"/>
          <w:w w:val="7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ll\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25454"/>
          <w:spacing w:val="19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7E8080"/>
          <w:spacing w:val="0"/>
          <w:w w:val="100"/>
        </w:rPr>
        <w:t>(</w:t>
      </w:r>
      <w:r>
        <w:rPr>
          <w:rFonts w:ascii="Arial" w:hAnsi="Arial" w:cs="Arial" w:eastAsia="Arial"/>
          <w:sz w:val="11"/>
          <w:szCs w:val="11"/>
          <w:color w:val="7E8080"/>
          <w:spacing w:val="0"/>
          <w:w w:val="100"/>
        </w:rPr>
        <w:t>&gt;</w:t>
      </w:r>
      <w:r>
        <w:rPr>
          <w:rFonts w:ascii="Arial" w:hAnsi="Arial" w:cs="Arial" w:eastAsia="Arial"/>
          <w:sz w:val="11"/>
          <w:szCs w:val="11"/>
          <w:color w:val="7E8080"/>
          <w:spacing w:val="0"/>
          <w:w w:val="100"/>
        </w:rPr>
        <w:t>     </w:t>
      </w:r>
      <w:r>
        <w:rPr>
          <w:rFonts w:ascii="Arial" w:hAnsi="Arial" w:cs="Arial" w:eastAsia="Arial"/>
          <w:sz w:val="11"/>
          <w:szCs w:val="11"/>
          <w:color w:val="7E8080"/>
          <w:spacing w:val="12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175"/>
        </w:rPr>
        <w:t>""</w:t>
      </w:r>
      <w:r>
        <w:rPr>
          <w:rFonts w:ascii="Arial" w:hAnsi="Arial" w:cs="Arial" w:eastAsia="Arial"/>
          <w:sz w:val="11"/>
          <w:szCs w:val="11"/>
          <w:color w:val="3D3D3D"/>
          <w:spacing w:val="43"/>
          <w:w w:val="175"/>
        </w:rPr>
        <w:t> </w:t>
      </w:r>
      <w:r>
        <w:rPr>
          <w:rFonts w:ascii="Arial" w:hAnsi="Arial" w:cs="Arial" w:eastAsia="Arial"/>
          <w:sz w:val="11"/>
          <w:szCs w:val="11"/>
          <w:color w:val="979997"/>
          <w:spacing w:val="0"/>
          <w:w w:val="448"/>
        </w:rPr>
        <w:t>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0" w:after="0" w:line="75" w:lineRule="atLeas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88"/>
        </w:rPr>
        <w:t>upAmir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" w:after="0" w:line="121" w:lineRule="exact"/>
        <w:ind w:right="-20"/>
        <w:jc w:val="left"/>
        <w:tabs>
          <w:tab w:pos="260" w:val="left"/>
          <w:tab w:pos="140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i/>
          <w:position w:val="-8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0"/>
          <w:w w:val="100"/>
          <w:i/>
          <w:position w:val="-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454"/>
          <w:spacing w:val="19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68"/>
          <w:i/>
          <w:position w:val="-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-23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C3C4C1"/>
          <w:spacing w:val="5"/>
          <w:w w:val="100"/>
          <w:i/>
          <w:position w:val="-8"/>
        </w:rPr>
        <w:t>·</w:t>
      </w:r>
      <w:r>
        <w:rPr>
          <w:rFonts w:ascii="Arial" w:hAnsi="Arial" w:cs="Arial" w:eastAsia="Arial"/>
          <w:sz w:val="15"/>
          <w:szCs w:val="15"/>
          <w:color w:val="525454"/>
          <w:spacing w:val="0"/>
          <w:w w:val="100"/>
          <w:b/>
          <w:bCs/>
          <w:position w:val="-16"/>
        </w:rPr>
        <w:t>A"</w:t>
      </w:r>
      <w:r>
        <w:rPr>
          <w:rFonts w:ascii="Arial" w:hAnsi="Arial" w:cs="Arial" w:eastAsia="Arial"/>
          <w:sz w:val="15"/>
          <w:szCs w:val="15"/>
          <w:color w:val="525454"/>
          <w:spacing w:val="-21"/>
          <w:w w:val="100"/>
          <w:b/>
          <w:bCs/>
          <w:position w:val="-1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79997"/>
          <w:spacing w:val="0"/>
          <w:w w:val="100"/>
          <w:position w:val="-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79997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997"/>
          <w:spacing w:val="26"/>
          <w:w w:val="100"/>
          <w:position w:val="-8"/>
        </w:rPr>
        <w:t> </w:t>
      </w:r>
      <w:r>
        <w:rPr>
          <w:rFonts w:ascii="Arial" w:hAnsi="Arial" w:cs="Arial" w:eastAsia="Arial"/>
          <w:sz w:val="15"/>
          <w:szCs w:val="15"/>
          <w:color w:val="979997"/>
          <w:spacing w:val="0"/>
          <w:w w:val="64"/>
          <w:position w:val="-16"/>
        </w:rPr>
        <w:t>•</w:t>
      </w:r>
      <w:r>
        <w:rPr>
          <w:rFonts w:ascii="Arial" w:hAnsi="Arial" w:cs="Arial" w:eastAsia="Arial"/>
          <w:sz w:val="15"/>
          <w:szCs w:val="15"/>
          <w:color w:val="979997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15"/>
          <w:szCs w:val="15"/>
          <w:color w:val="979997"/>
          <w:spacing w:val="0"/>
          <w:w w:val="100"/>
          <w:position w:val="-16"/>
        </w:rPr>
      </w:r>
      <w:r>
        <w:rPr>
          <w:rFonts w:ascii="Arial" w:hAnsi="Arial" w:cs="Arial" w:eastAsia="Arial"/>
          <w:sz w:val="15"/>
          <w:szCs w:val="15"/>
          <w:color w:val="AFB1B1"/>
          <w:spacing w:val="0"/>
          <w:w w:val="382"/>
          <w:position w:val="-16"/>
        </w:rPr>
        <w:t>•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4496" w:space="4237"/>
            <w:col w:w="2747"/>
          </w:cols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77" w:right="-66"/>
        <w:jc w:val="left"/>
        <w:tabs>
          <w:tab w:pos="16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D3D3D"/>
          <w:spacing w:val="0"/>
          <w:w w:val="51"/>
          <w:b/>
          <w:bCs/>
        </w:rPr>
        <w:t>::ı::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</w:rPr>
      </w:r>
      <w:r>
        <w:rPr>
          <w:rFonts w:ascii="Arial" w:hAnsi="Arial" w:cs="Arial" w:eastAsia="Arial"/>
          <w:sz w:val="17"/>
          <w:szCs w:val="17"/>
          <w:color w:val="525454"/>
          <w:spacing w:val="0"/>
          <w:w w:val="100"/>
        </w:rPr>
        <w:t>'ı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6" w:after="0" w:line="389" w:lineRule="exact"/>
        <w:ind w:right="-118"/>
        <w:jc w:val="left"/>
        <w:tabs>
          <w:tab w:pos="660" w:val="left"/>
          <w:tab w:pos="20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525454"/>
          <w:spacing w:val="0"/>
          <w:w w:val="50"/>
          <w:position w:val="-18"/>
        </w:rPr>
        <w:t>..</w:t>
      </w:r>
      <w:r>
        <w:rPr>
          <w:rFonts w:ascii="Arial" w:hAnsi="Arial" w:cs="Arial" w:eastAsia="Arial"/>
          <w:sz w:val="37"/>
          <w:szCs w:val="37"/>
          <w:color w:val="525454"/>
          <w:spacing w:val="0"/>
          <w:w w:val="50"/>
          <w:position w:val="-18"/>
        </w:rPr>
        <w:t> </w:t>
      </w:r>
      <w:r>
        <w:rPr>
          <w:rFonts w:ascii="Arial" w:hAnsi="Arial" w:cs="Arial" w:eastAsia="Arial"/>
          <w:sz w:val="37"/>
          <w:szCs w:val="37"/>
          <w:color w:val="525454"/>
          <w:spacing w:val="22"/>
          <w:w w:val="50"/>
          <w:position w:val="-18"/>
        </w:rPr>
        <w:t> </w:t>
      </w:r>
      <w:r>
        <w:rPr>
          <w:rFonts w:ascii="Arial" w:hAnsi="Arial" w:cs="Arial" w:eastAsia="Arial"/>
          <w:sz w:val="32"/>
          <w:szCs w:val="32"/>
          <w:color w:val="979997"/>
          <w:spacing w:val="-6"/>
          <w:w w:val="44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3D3D3D"/>
          <w:spacing w:val="0"/>
          <w:w w:val="89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2"/>
          <w:szCs w:val="32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666767"/>
          <w:spacing w:val="0"/>
          <w:w w:val="77"/>
          <w:position w:val="3"/>
        </w:rPr>
        <w:t>J</w:t>
      </w:r>
      <w:r>
        <w:rPr>
          <w:rFonts w:ascii="Times New Roman" w:hAnsi="Times New Roman" w:cs="Times New Roman" w:eastAsia="Times New Roman"/>
          <w:sz w:val="12"/>
          <w:szCs w:val="12"/>
          <w:color w:val="666767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666767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5"/>
          <w:szCs w:val="15"/>
          <w:color w:val="525454"/>
          <w:spacing w:val="0"/>
          <w:w w:val="100"/>
          <w:position w:val="-2"/>
        </w:rPr>
        <w:t>rÇl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666767"/>
          <w:w w:val="88"/>
        </w:rPr>
        <w:t>._</w:t>
      </w:r>
      <w:r>
        <w:rPr>
          <w:rFonts w:ascii="Arial" w:hAnsi="Arial" w:cs="Arial" w:eastAsia="Arial"/>
          <w:sz w:val="27"/>
          <w:szCs w:val="27"/>
          <w:color w:val="666767"/>
          <w:spacing w:val="-16"/>
          <w:w w:val="89"/>
        </w:rPr>
        <w:t>_</w:t>
      </w:r>
      <w:r>
        <w:rPr>
          <w:rFonts w:ascii="Arial" w:hAnsi="Arial" w:cs="Arial" w:eastAsia="Arial"/>
          <w:sz w:val="27"/>
          <w:szCs w:val="27"/>
          <w:color w:val="7E8080"/>
          <w:spacing w:val="0"/>
          <w:w w:val="36"/>
        </w:rPr>
        <w:t>,.</w:t>
      </w:r>
      <w:r>
        <w:rPr>
          <w:rFonts w:ascii="Arial" w:hAnsi="Arial" w:cs="Arial" w:eastAsia="Arial"/>
          <w:sz w:val="27"/>
          <w:szCs w:val="27"/>
          <w:color w:val="7E8080"/>
          <w:spacing w:val="-7"/>
          <w:w w:val="36"/>
        </w:rPr>
        <w:t>.</w:t>
      </w:r>
      <w:r>
        <w:rPr>
          <w:rFonts w:ascii="Arial" w:hAnsi="Arial" w:cs="Arial" w:eastAsia="Arial"/>
          <w:sz w:val="27"/>
          <w:szCs w:val="27"/>
          <w:color w:val="666767"/>
          <w:spacing w:val="0"/>
          <w:w w:val="90"/>
        </w:rPr>
        <w:t>-</w:t>
      </w:r>
      <w:r>
        <w:rPr>
          <w:rFonts w:ascii="Arial" w:hAnsi="Arial" w:cs="Arial" w:eastAsia="Arial"/>
          <w:sz w:val="27"/>
          <w:szCs w:val="27"/>
          <w:color w:val="666767"/>
          <w:spacing w:val="-67"/>
          <w:w w:val="89"/>
        </w:rPr>
        <w:t>.</w:t>
      </w:r>
      <w:r>
        <w:rPr>
          <w:rFonts w:ascii="Arial" w:hAnsi="Arial" w:cs="Arial" w:eastAsia="Arial"/>
          <w:sz w:val="27"/>
          <w:szCs w:val="27"/>
          <w:color w:val="979997"/>
          <w:spacing w:val="0"/>
          <w:w w:val="141"/>
        </w:rPr>
        <w:t>·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3" w:equalWidth="0">
            <w:col w:w="1693" w:space="1042"/>
            <w:col w:w="2272" w:space="4256"/>
            <w:col w:w="2217"/>
          </w:cols>
        </w:sectPr>
      </w:pPr>
      <w:rPr/>
    </w:p>
    <w:p>
      <w:pPr>
        <w:spacing w:before="67" w:after="0" w:line="327" w:lineRule="exact"/>
        <w:ind w:right="-20"/>
        <w:jc w:val="right"/>
        <w:rPr>
          <w:rFonts w:ascii="Courier New" w:hAnsi="Courier New" w:cs="Courier New" w:eastAsia="Courier New"/>
          <w:sz w:val="32"/>
          <w:szCs w:val="32"/>
        </w:rPr>
      </w:pPr>
      <w:rPr/>
      <w:r>
        <w:rPr>
          <w:rFonts w:ascii="Courier New" w:hAnsi="Courier New" w:cs="Courier New" w:eastAsia="Courier New"/>
          <w:sz w:val="32"/>
          <w:szCs w:val="32"/>
          <w:color w:val="666767"/>
          <w:spacing w:val="0"/>
          <w:w w:val="64"/>
          <w:b/>
          <w:bCs/>
        </w:rPr>
        <w:t>Abd</w:t>
      </w:r>
      <w:r>
        <w:rPr>
          <w:rFonts w:ascii="Courier New" w:hAnsi="Courier New" w:cs="Courier New" w:eastAsia="Courier New"/>
          <w:sz w:val="32"/>
          <w:szCs w:val="32"/>
          <w:color w:val="000000"/>
          <w:spacing w:val="0"/>
          <w:w w:val="100"/>
        </w:rPr>
      </w:r>
    </w:p>
    <w:p>
      <w:pPr>
        <w:spacing w:before="0" w:after="0" w:line="394" w:lineRule="exact"/>
        <w:ind w:right="-99"/>
        <w:jc w:val="left"/>
        <w:tabs>
          <w:tab w:pos="9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525454"/>
          <w:spacing w:val="-21"/>
          <w:w w:val="189"/>
          <w:i/>
          <w:position w:val="13"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666767"/>
          <w:spacing w:val="0"/>
          <w:w w:val="65"/>
          <w:b/>
          <w:bCs/>
          <w:position w:val="-1"/>
        </w:rPr>
        <w:t>ı·</w:t>
      </w:r>
      <w:r>
        <w:rPr>
          <w:rFonts w:ascii="Times New Roman" w:hAnsi="Times New Roman" w:cs="Times New Roman" w:eastAsia="Times New Roman"/>
          <w:sz w:val="28"/>
          <w:szCs w:val="28"/>
          <w:color w:val="666767"/>
          <w:spacing w:val="3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76"/>
          <w:b/>
          <w:bCs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666767"/>
          <w:spacing w:val="0"/>
          <w:w w:val="76"/>
          <w:b/>
          <w:bCs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666767"/>
          <w:spacing w:val="33"/>
          <w:w w:val="76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66767"/>
          <w:spacing w:val="-3"/>
          <w:w w:val="76"/>
          <w:b/>
          <w:bCs/>
          <w:position w:val="-2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7E8080"/>
          <w:spacing w:val="0"/>
          <w:w w:val="76"/>
          <w:b/>
          <w:bCs/>
          <w:position w:val="-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7E8080"/>
          <w:spacing w:val="-42"/>
          <w:w w:val="7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E8080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E8080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8"/>
          <w:szCs w:val="18"/>
          <w:color w:val="666767"/>
          <w:spacing w:val="0"/>
          <w:w w:val="133"/>
          <w:b/>
          <w:bCs/>
          <w:position w:val="-1"/>
        </w:rPr>
        <w:t>'0]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3" w:equalWidth="0">
            <w:col w:w="3081" w:space="159"/>
            <w:col w:w="1234" w:space="535"/>
            <w:col w:w="6471"/>
          </w:cols>
        </w:sectPr>
      </w:pPr>
      <w:rPr/>
    </w:p>
    <w:p>
      <w:pPr>
        <w:spacing w:before="0" w:after="0" w:line="256" w:lineRule="exact"/>
        <w:ind w:left="26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5.16053pt;margin-top:34.103584pt;width:565.475824pt;height:743.198216pt;mso-position-horizontal-relative:page;mso-position-vertical-relative:page;z-index:-15428" coordorigin="303,682" coordsize="11310,14864">
            <v:group style="position:absolute;left:320;top:696;width:520;height:2" coordorigin="320,696" coordsize="520,2">
              <v:shape style="position:absolute;left:320;top:696;width:520;height:2" coordorigin="320,696" coordsize="520,0" path="m320,696l840,696e" filled="f" stroked="t" strokeweight=".954994pt" strokecolor="#707070">
                <v:path arrowok="t"/>
              </v:shape>
            </v:group>
            <v:group style="position:absolute;left:783;top:699;width:797;height:2" coordorigin="783,699" coordsize="797,2">
              <v:shape style="position:absolute;left:783;top:699;width:797;height:2" coordorigin="783,699" coordsize="797,0" path="m783,699l1581,699e" filled="f" stroked="t" strokeweight=".477497pt" strokecolor="#343434">
                <v:path arrowok="t"/>
              </v:shape>
            </v:group>
            <v:group style="position:absolute;left:1523;top:701;width:10061;height:2" coordorigin="1523,701" coordsize="10061,2">
              <v:shape style="position:absolute;left:1523;top:701;width:10061;height:2" coordorigin="1523,701" coordsize="10061,0" path="m1523,701l11584,701e" filled="f" stroked="t" strokeweight=".716246pt" strokecolor="#575757">
                <v:path arrowok="t"/>
              </v:shape>
            </v:group>
            <v:group style="position:absolute;left:2366;top:689;width:2;height:574" coordorigin="2366,689" coordsize="2,574">
              <v:shape style="position:absolute;left:2366;top:689;width:2;height:574" coordorigin="2366,689" coordsize="0,574" path="m2366,1264l2366,689e" filled="f" stroked="t" strokeweight=".716246pt" strokecolor="#484848">
                <v:path arrowok="t"/>
              </v:shape>
            </v:group>
            <v:group style="position:absolute;left:7353;top:704;width:411;height:2" coordorigin="7353,704" coordsize="411,2">
              <v:shape style="position:absolute;left:7353;top:704;width:411;height:2" coordorigin="7353,704" coordsize="411,0" path="m7353,704l7764,704e" filled="f" stroked="t" strokeweight=".477497pt" strokecolor="#3F3F3F">
                <v:path arrowok="t"/>
              </v:shape>
            </v:group>
            <v:group style="position:absolute;left:9168;top:699;width:2;height:1015" coordorigin="9168,699" coordsize="2,1015">
              <v:shape style="position:absolute;left:9168;top:699;width:2;height:1015" coordorigin="9168,699" coordsize="0,1015" path="m9168,1714l9168,699e" filled="f" stroked="t" strokeweight=".477497pt" strokecolor="#343434">
                <v:path arrowok="t"/>
              </v:shape>
            </v:group>
            <v:group style="position:absolute;left:9125;top:704;width:239;height:2" coordorigin="9125,704" coordsize="239,2">
              <v:shape style="position:absolute;left:9125;top:704;width:239;height:2" coordorigin="9125,704" coordsize="239,0" path="m9125,704l9364,704e" filled="f" stroked="t" strokeweight=".477497pt" strokecolor="#4F4F4F">
                <v:path arrowok="t"/>
              </v:shape>
            </v:group>
            <v:group style="position:absolute;left:9306;top:704;width:797;height:2" coordorigin="9306,704" coordsize="797,2">
              <v:shape style="position:absolute;left:9306;top:704;width:797;height:2" coordorigin="9306,704" coordsize="797,0" path="m9306,704l10104,704e" filled="f" stroked="t" strokeweight=".477497pt" strokecolor="#383838">
                <v:path arrowok="t"/>
              </v:shape>
            </v:group>
            <v:group style="position:absolute;left:10233;top:704;width:1347;height:2" coordorigin="10233,704" coordsize="1347,2">
              <v:shape style="position:absolute;left:10233;top:704;width:1347;height:2" coordorigin="10233,704" coordsize="1347,0" path="m10233,704l11579,704e" filled="f" stroked="t" strokeweight=".954994pt" strokecolor="#67676B">
                <v:path arrowok="t"/>
              </v:shape>
            </v:group>
            <v:group style="position:absolute;left:11579;top:694;width:2;height:2604" coordorigin="11579,694" coordsize="2,2604">
              <v:shape style="position:absolute;left:11579;top:694;width:2;height:2604" coordorigin="11579,694" coordsize="0,2604" path="m11579,3298l11579,694e" filled="f" stroked="t" strokeweight=".477497pt" strokecolor="#4B4B4B">
                <v:path arrowok="t"/>
              </v:shape>
            </v:group>
            <v:group style="position:absolute;left:2366;top:1182;width:2;height:1010" coordorigin="2366,1182" coordsize="2,1010">
              <v:shape style="position:absolute;left:2366;top:1182;width:2;height:1010" coordorigin="2366,1182" coordsize="0,1010" path="m2366,2192l2366,1182e" filled="f" stroked="t" strokeweight=".954994pt" strokecolor="#5B5B5B">
                <v:path arrowok="t"/>
              </v:shape>
            </v:group>
            <v:group style="position:absolute;left:320;top:2190;width:11264;height:2" coordorigin="320,2190" coordsize="11264,2">
              <v:shape style="position:absolute;left:320;top:2190;width:11264;height:2" coordorigin="320,2190" coordsize="11264,0" path="m320,2190l11584,2190e" filled="f" stroked="t" strokeweight=".716246pt" strokecolor="#575757">
                <v:path arrowok="t"/>
              </v:shape>
            </v:group>
            <v:group style="position:absolute;left:325;top:1364;width:2;height:349" coordorigin="325,1364" coordsize="2,349">
              <v:shape style="position:absolute;left:325;top:1364;width:2;height:349" coordorigin="325,1364" coordsize="0,349" path="m325,1714l325,1364e" filled="f" stroked="t" strokeweight=".477497pt" strokecolor="#282828">
                <v:path arrowok="t"/>
              </v:shape>
            </v:group>
            <v:group style="position:absolute;left:327;top:689;width:2;height:5514" coordorigin="327,689" coordsize="2,5514">
              <v:shape style="position:absolute;left:327;top:689;width:2;height:5514" coordorigin="327,689" coordsize="0,5514" path="m327,6203l327,689e" filled="f" stroked="t" strokeweight=".716246pt" strokecolor="#4B4B4B">
                <v:path arrowok="t"/>
              </v:shape>
            </v:group>
            <v:group style="position:absolute;left:2325;top:2187;width:454;height:2" coordorigin="2325,2187" coordsize="454,2">
              <v:shape style="position:absolute;left:2325;top:2187;width:454;height:2" coordorigin="2325,2187" coordsize="454,0" path="m2325,2187l2779,2187e" filled="f" stroked="t" strokeweight=".477497pt" strokecolor="#232323">
                <v:path arrowok="t"/>
              </v:shape>
            </v:group>
            <v:group style="position:absolute;left:8509;top:2192;width:688;height:2" coordorigin="8509,2192" coordsize="688,2">
              <v:shape style="position:absolute;left:8509;top:2192;width:688;height:2" coordorigin="8509,2192" coordsize="688,0" path="m8509,2192l9197,2192e" filled="f" stroked="t" strokeweight=".477497pt" strokecolor="#383838">
                <v:path arrowok="t"/>
              </v:shape>
            </v:group>
            <v:group style="position:absolute;left:9170;top:1656;width:2;height:541" coordorigin="9170,1656" coordsize="2,541">
              <v:shape style="position:absolute;left:9170;top:1656;width:2;height:541" coordorigin="9170,1656" coordsize="0,541" path="m9170,2197l9170,1656e" filled="f" stroked="t" strokeweight=".716246pt" strokecolor="#4B4B4B">
                <v:path arrowok="t"/>
              </v:shape>
            </v:group>
            <v:group style="position:absolute;left:315;top:2405;width:2072;height:2" coordorigin="315,2405" coordsize="2072,2">
              <v:shape style="position:absolute;left:315;top:2405;width:2072;height:2" coordorigin="315,2405" coordsize="2072,0" path="m315,2405l2387,2405e" filled="f" stroked="t" strokeweight=".716246pt" strokecolor="#575757">
                <v:path arrowok="t"/>
              </v:shape>
            </v:group>
            <v:group style="position:absolute;left:2330;top:2408;width:449;height:2" coordorigin="2330,2408" coordsize="449,2">
              <v:shape style="position:absolute;left:2330;top:2408;width:449;height:2" coordorigin="2330,2408" coordsize="449,0" path="m2330,2408l2779,2408e" filled="f" stroked="t" strokeweight=".477497pt" strokecolor="#232323">
                <v:path arrowok="t"/>
              </v:shape>
            </v:group>
            <v:group style="position:absolute;left:2722;top:2410;width:626;height:2" coordorigin="2722,2410" coordsize="626,2">
              <v:shape style="position:absolute;left:2722;top:2410;width:626;height:2" coordorigin="2722,2410" coordsize="626,0" path="m2722,2410l3347,2410e" filled="f" stroked="t" strokeweight=".954994pt" strokecolor="#5B5B5B">
                <v:path arrowok="t"/>
              </v:shape>
            </v:group>
            <v:group style="position:absolute;left:3290;top:2408;width:1662;height:2" coordorigin="3290,2408" coordsize="1662,2">
              <v:shape style="position:absolute;left:3290;top:2408;width:1662;height:2" coordorigin="3290,2408" coordsize="1662,0" path="m3290,2408l4952,2408e" filled="f" stroked="t" strokeweight=".477497pt" strokecolor="#4F4F4F">
                <v:path arrowok="t"/>
              </v:shape>
            </v:group>
            <v:group style="position:absolute;left:4894;top:2408;width:358;height:2" coordorigin="4894,2408" coordsize="358,2">
              <v:shape style="position:absolute;left:4894;top:2408;width:358;height:2" coordorigin="4894,2408" coordsize="358,0" path="m4894,2408l5252,2408e" filled="f" stroked="t" strokeweight=".477497pt" strokecolor="#282828">
                <v:path arrowok="t"/>
              </v:shape>
            </v:group>
            <v:group style="position:absolute;left:5195;top:2408;width:2216;height:2" coordorigin="5195,2408" coordsize="2216,2">
              <v:shape style="position:absolute;left:5195;top:2408;width:2216;height:2" coordorigin="5195,2408" coordsize="2216,0" path="m5195,2408l7411,2408e" filled="f" stroked="t" strokeweight=".716246pt" strokecolor="#4F4F4F">
                <v:path arrowok="t"/>
              </v:shape>
            </v:group>
            <v:group style="position:absolute;left:7353;top:2410;width:1834;height:2" coordorigin="7353,2410" coordsize="1834,2">
              <v:shape style="position:absolute;left:7353;top:2410;width:1834;height:2" coordorigin="7353,2410" coordsize="1834,0" path="m7353,2410l9187,2410e" filled="f" stroked="t" strokeweight=".954994pt" strokecolor="#606060">
                <v:path arrowok="t"/>
              </v:shape>
            </v:group>
            <v:group style="position:absolute;left:9130;top:2408;width:974;height:2" coordorigin="9130,2408" coordsize="974,2">
              <v:shape style="position:absolute;left:9130;top:2408;width:974;height:2" coordorigin="9130,2408" coordsize="974,0" path="m9130,2408l10104,2408e" filled="f" stroked="t" strokeweight=".477497pt" strokecolor="#3B3B3F">
                <v:path arrowok="t"/>
              </v:shape>
            </v:group>
            <v:group style="position:absolute;left:9941;top:2410;width:1643;height:2" coordorigin="9941,2410" coordsize="1643,2">
              <v:shape style="position:absolute;left:9941;top:2410;width:1643;height:2" coordorigin="9941,2410" coordsize="1643,0" path="m9941,2410l11584,2410e" filled="f" stroked="t" strokeweight=".954994pt" strokecolor="#646464">
                <v:path arrowok="t"/>
              </v:shape>
            </v:group>
            <v:group style="position:absolute;left:315;top:2621;width:3032;height:2" coordorigin="315,2621" coordsize="3032,2">
              <v:shape style="position:absolute;left:315;top:2621;width:3032;height:2" coordorigin="315,2621" coordsize="3032,0" path="m315,2621l3347,2621e" filled="f" stroked="t" strokeweight=".954994pt" strokecolor="#575757">
                <v:path arrowok="t"/>
              </v:shape>
            </v:group>
            <v:group style="position:absolute;left:3290;top:2623;width:836;height:2" coordorigin="3290,2623" coordsize="836,2">
              <v:shape style="position:absolute;left:3290;top:2623;width:836;height:2" coordorigin="3290,2623" coordsize="836,0" path="m3290,2623l4126,2623e" filled="f" stroked="t" strokeweight=".477497pt" strokecolor="#2F2F2F">
                <v:path arrowok="t"/>
              </v:shape>
            </v:group>
            <v:group style="position:absolute;left:4068;top:2623;width:1657;height:2" coordorigin="4068,2623" coordsize="1657,2">
              <v:shape style="position:absolute;left:4068;top:2623;width:1657;height:2" coordorigin="4068,2623" coordsize="1657,0" path="m4068,2623l5725,2623e" filled="f" stroked="t" strokeweight=".716246pt" strokecolor="#545454">
                <v:path arrowok="t"/>
              </v:shape>
            </v:group>
            <v:group style="position:absolute;left:5668;top:2623;width:3519;height:2" coordorigin="5668,2623" coordsize="3519,2">
              <v:shape style="position:absolute;left:5668;top:2623;width:3519;height:2" coordorigin="5668,2623" coordsize="3519,0" path="m5668,2623l9187,2623e" filled="f" stroked="t" strokeweight=".477497pt" strokecolor="#4F4F4F">
                <v:path arrowok="t"/>
              </v:shape>
            </v:group>
            <v:group style="position:absolute;left:8862;top:2623;width:1762;height:2" coordorigin="8862,2623" coordsize="1762,2">
              <v:shape style="position:absolute;left:8862;top:2623;width:1762;height:2" coordorigin="8862,2623" coordsize="1762,0" path="m8862,2623l10624,2623e" filled="f" stroked="t" strokeweight=".716246pt" strokecolor="#646464">
                <v:path arrowok="t"/>
              </v:shape>
            </v:group>
            <v:group style="position:absolute;left:10567;top:2623;width:463;height:2" coordorigin="10567,2623" coordsize="463,2">
              <v:shape style="position:absolute;left:10567;top:2623;width:463;height:2" coordorigin="10567,2623" coordsize="463,0" path="m10567,2623l11030,2623e" filled="f" stroked="t" strokeweight=".477497pt" strokecolor="#3F3F3F">
                <v:path arrowok="t"/>
              </v:shape>
            </v:group>
            <v:group style="position:absolute;left:10973;top:2628;width:611;height:2" coordorigin="10973,2628" coordsize="611,2">
              <v:shape style="position:absolute;left:10973;top:2628;width:611;height:2" coordorigin="10973,2628" coordsize="611,0" path="m10973,2628l11584,2628e" filled="f" stroked="t" strokeweight=".716246pt" strokecolor="#606060">
                <v:path arrowok="t"/>
              </v:shape>
            </v:group>
            <v:group style="position:absolute;left:315;top:2838;width:3032;height:2" coordorigin="315,2838" coordsize="3032,2">
              <v:shape style="position:absolute;left:315;top:2838;width:3032;height:2" coordorigin="315,2838" coordsize="3032,0" path="m315,2838l3347,2838e" filled="f" stroked="t" strokeweight=".477497pt" strokecolor="#4F4F4F">
                <v:path arrowok="t"/>
              </v:shape>
            </v:group>
            <v:group style="position:absolute;left:2827;top:2841;width:8762;height:2" coordorigin="2827,2841" coordsize="8762,2">
              <v:shape style="position:absolute;left:2827;top:2841;width:8762;height:2" coordorigin="2827,2841" coordsize="8762,0" path="m2827,2841l11589,2841e" filled="f" stroked="t" strokeweight=".954994pt" strokecolor="#5B5B5B">
                <v:path arrowok="t"/>
              </v:shape>
            </v:group>
            <v:group style="position:absolute;left:8509;top:2843;width:678;height:2" coordorigin="8509,2843" coordsize="678,2">
              <v:shape style="position:absolute;left:8509;top:2843;width:678;height:2" coordorigin="8509,2843" coordsize="678,0" path="m8509,2843l9187,2843e" filled="f" stroked="t" strokeweight=".477497pt" strokecolor="#3F3F3F">
                <v:path arrowok="t"/>
              </v:shape>
            </v:group>
            <v:group style="position:absolute;left:315;top:3049;width:1265;height:2" coordorigin="315,3049" coordsize="1265,2">
              <v:shape style="position:absolute;left:315;top:3049;width:1265;height:2" coordorigin="315,3049" coordsize="1265,0" path="m315,3049l1581,3049e" filled="f" stroked="t" strokeweight=".716246pt" strokecolor="#575757">
                <v:path arrowok="t"/>
              </v:shape>
            </v:group>
            <v:group style="position:absolute;left:1523;top:3054;width:2359;height:2" coordorigin="1523,3054" coordsize="2359,2">
              <v:shape style="position:absolute;left:1523;top:3054;width:2359;height:2" coordorigin="1523,3054" coordsize="2359,0" path="m1523,3054l3882,3054e" filled="f" stroked="t" strokeweight=".477497pt" strokecolor="#484848">
                <v:path arrowok="t"/>
              </v:shape>
            </v:group>
            <v:group style="position:absolute;left:3825;top:3056;width:1179;height:2" coordorigin="3825,3056" coordsize="1179,2">
              <v:shape style="position:absolute;left:3825;top:3056;width:1179;height:2" coordorigin="3825,3056" coordsize="1179,0" path="m3825,3056l5004,3056e" filled="f" stroked="t" strokeweight=".954994pt" strokecolor="#606060">
                <v:path arrowok="t"/>
              </v:shape>
            </v:group>
            <v:group style="position:absolute;left:4894;top:3056;width:831;height:2" coordorigin="4894,3056" coordsize="831,2">
              <v:shape style="position:absolute;left:4894;top:3056;width:831;height:2" coordorigin="4894,3056" coordsize="831,0" path="m4894,3056l5725,3056e" filled="f" stroked="t" strokeweight=".716246pt" strokecolor="#4B4B4B">
                <v:path arrowok="t"/>
              </v:shape>
            </v:group>
            <v:group style="position:absolute;left:5668;top:3054;width:583;height:2" coordorigin="5668,3054" coordsize="583,2">
              <v:shape style="position:absolute;left:5668;top:3054;width:583;height:2" coordorigin="5668,3054" coordsize="583,0" path="m5668,3054l6250,3054e" filled="f" stroked="t" strokeweight=".477497pt" strokecolor="#2F2F2F">
                <v:path arrowok="t"/>
              </v:shape>
            </v:group>
            <v:group style="position:absolute;left:6193;top:3056;width:4431;height:2" coordorigin="6193,3056" coordsize="4431,2">
              <v:shape style="position:absolute;left:6193;top:3056;width:4431;height:2" coordorigin="6193,3056" coordsize="4431,0" path="m6193,3056l10624,3056e" filled="f" stroked="t" strokeweight=".716246pt" strokecolor="#575757">
                <v:path arrowok="t"/>
              </v:shape>
            </v:group>
            <v:group style="position:absolute;left:10567;top:3054;width:463;height:2" coordorigin="10567,3054" coordsize="463,2">
              <v:shape style="position:absolute;left:10567;top:3054;width:463;height:2" coordorigin="10567,3054" coordsize="463,0" path="m10567,3054l11030,3054e" filled="f" stroked="t" strokeweight=".477497pt" strokecolor="#3F3F3F">
                <v:path arrowok="t"/>
              </v:shape>
            </v:group>
            <v:group style="position:absolute;left:10973;top:3058;width:616;height:2" coordorigin="10973,3058" coordsize="616,2">
              <v:shape style="position:absolute;left:10973;top:3058;width:616;height:2" coordorigin="10973,3058" coordsize="616,0" path="m10973,3058l11589,3058e" filled="f" stroked="t" strokeweight=".716246pt" strokecolor="#5B5B5B">
                <v:path arrowok="t"/>
              </v:shape>
            </v:group>
            <v:group style="position:absolute;left:320;top:3271;width:5405;height:2" coordorigin="320,3271" coordsize="5405,2">
              <v:shape style="position:absolute;left:320;top:3271;width:5405;height:2" coordorigin="320,3271" coordsize="5405,0" path="m320,3271l5725,3271e" filled="f" stroked="t" strokeweight=".954994pt" strokecolor="#545454">
                <v:path arrowok="t"/>
              </v:shape>
            </v:group>
            <v:group style="position:absolute;left:5668;top:3274;width:583;height:2" coordorigin="5668,3274" coordsize="583,2">
              <v:shape style="position:absolute;left:5668;top:3274;width:583;height:2" coordorigin="5668,3274" coordsize="583,0" path="m5668,3274l6250,3274e" filled="f" stroked="t" strokeweight=".477497pt" strokecolor="#1F1F1F">
                <v:path arrowok="t"/>
              </v:shape>
            </v:group>
            <v:group style="position:absolute;left:6193;top:3274;width:621;height:2" coordorigin="6193,3274" coordsize="621,2">
              <v:shape style="position:absolute;left:6193;top:3274;width:621;height:2" coordorigin="6193,3274" coordsize="621,0" path="m6193,3274l6814,3274e" filled="f" stroked="t" strokeweight=".477497pt" strokecolor="#383838">
                <v:path arrowok="t"/>
              </v:shape>
            </v:group>
            <v:group style="position:absolute;left:6671;top:3271;width:4360;height:2" coordorigin="6671,3271" coordsize="4360,2">
              <v:shape style="position:absolute;left:6671;top:3271;width:4360;height:2" coordorigin="6671,3271" coordsize="4360,0" path="m6671,3271l11030,3271e" filled="f" stroked="t" strokeweight=".716246pt" strokecolor="#575757">
                <v:path arrowok="t"/>
              </v:shape>
            </v:group>
            <v:group style="position:absolute;left:10973;top:3274;width:616;height:2" coordorigin="10973,3274" coordsize="616,2">
              <v:shape style="position:absolute;left:10973;top:3274;width:616;height:2" coordorigin="10973,3274" coordsize="616,0" path="m10973,3274l11589,3274e" filled="f" stroked="t" strokeweight=".477497pt" strokecolor="#444444">
                <v:path arrowok="t"/>
              </v:shape>
            </v:group>
            <v:group style="position:absolute;left:3863;top:3269;width:2;height:747" coordorigin="3863,3269" coordsize="2,747">
              <v:shape style="position:absolute;left:3863;top:3269;width:2;height:747" coordorigin="3863,3269" coordsize="0,747" path="m3863,4016l3863,3269e" filled="f" stroked="t" strokeweight=".954994pt" strokecolor="#545454">
                <v:path arrowok="t"/>
              </v:shape>
            </v:group>
            <v:group style="position:absolute;left:6986;top:3264;width:2;height:756" coordorigin="6986,3264" coordsize="2,756">
              <v:shape style="position:absolute;left:6986;top:3264;width:2;height:756" coordorigin="6986,3264" coordsize="0,756" path="m6986,4021l6986,3264e" filled="f" stroked="t" strokeweight=".954994pt" strokecolor="#646464">
                <v:path arrowok="t"/>
              </v:shape>
            </v:group>
            <v:group style="position:absolute;left:11584;top:3226;width:2;height:2503" coordorigin="11584,3226" coordsize="2,2503">
              <v:shape style="position:absolute;left:11584;top:3226;width:2;height:2503" coordorigin="11584,3226" coordsize="0,2503" path="m11584,5729l11584,3226e" filled="f" stroked="t" strokeweight=".954994pt" strokecolor="#707070">
                <v:path arrowok="t"/>
              </v:shape>
            </v:group>
            <v:group style="position:absolute;left:3853;top:3693;width:2397;height:2" coordorigin="3853,3693" coordsize="2397,2">
              <v:shape style="position:absolute;left:3853;top:3693;width:2397;height:2" coordorigin="3853,3693" coordsize="2397,0" path="m3853,3693l6250,3693e" filled="f" stroked="t" strokeweight=".716246pt" strokecolor="#646464">
                <v:path arrowok="t"/>
              </v:shape>
            </v:group>
            <v:group style="position:absolute;left:6193;top:3690;width:802;height:2" coordorigin="6193,3690" coordsize="802,2">
              <v:shape style="position:absolute;left:6193;top:3690;width:802;height:2" coordorigin="6193,3690" coordsize="802,0" path="m6193,3690l6995,3690e" filled="f" stroked="t" strokeweight=".477497pt" strokecolor="#A8A8A8">
                <v:path arrowok="t"/>
              </v:shape>
            </v:group>
            <v:group style="position:absolute;left:320;top:4009;width:2750;height:2" coordorigin="320,4009" coordsize="2750,2">
              <v:shape style="position:absolute;left:320;top:4009;width:2750;height:2" coordorigin="320,4009" coordsize="2750,0" path="m320,4009l3070,4009e" filled="f" stroked="t" strokeweight=".954994pt" strokecolor="#545454">
                <v:path arrowok="t"/>
              </v:shape>
            </v:group>
            <v:group style="position:absolute;left:3013;top:4011;width:334;height:2" coordorigin="3013,4011" coordsize="334,2">
              <v:shape style="position:absolute;left:3013;top:4011;width:334;height:2" coordorigin="3013,4011" coordsize="334,0" path="m3013,4011l3347,4011e" filled="f" stroked="t" strokeweight=".477497pt" strokecolor="#383838">
                <v:path arrowok="t"/>
              </v:shape>
            </v:group>
            <v:group style="position:absolute;left:3290;top:4011;width:602;height:2" coordorigin="3290,4011" coordsize="602,2">
              <v:shape style="position:absolute;left:3290;top:4011;width:602;height:2" coordorigin="3290,4011" coordsize="602,0" path="m3290,4011l3892,4011e" filled="f" stroked="t" strokeweight=".477497pt" strokecolor="#232323">
                <v:path arrowok="t"/>
              </v:shape>
            </v:group>
            <v:group style="position:absolute;left:3820;top:4009;width:2101;height:2" coordorigin="3820,4009" coordsize="2101,2">
              <v:shape style="position:absolute;left:3820;top:4009;width:2101;height:2" coordorigin="3820,4009" coordsize="2101,0" path="m3820,4009l5921,4009e" filled="f" stroked="t" strokeweight=".954994pt" strokecolor="#383838">
                <v:path arrowok="t"/>
              </v:shape>
            </v:group>
            <v:group style="position:absolute;left:5864;top:4011;width:4761;height:2" coordorigin="5864,4011" coordsize="4761,2">
              <v:shape style="position:absolute;left:5864;top:4011;width:4761;height:2" coordorigin="5864,4011" coordsize="4761,0" path="m5864,4011l10624,4011e" filled="f" stroked="t" strokeweight=".716246pt" strokecolor="#575757">
                <v:path arrowok="t"/>
              </v:shape>
            </v:group>
            <v:group style="position:absolute;left:10567;top:4011;width:463;height:2" coordorigin="10567,4011" coordsize="463,2">
              <v:shape style="position:absolute;left:10567;top:4011;width:463;height:2" coordorigin="10567,4011" coordsize="463,0" path="m10567,4011l11030,4011e" filled="f" stroked="t" strokeweight=".477497pt" strokecolor="#383838">
                <v:path arrowok="t"/>
              </v:shape>
            </v:group>
            <v:group style="position:absolute;left:10973;top:4016;width:621;height:2" coordorigin="10973,4016" coordsize="621,2">
              <v:shape style="position:absolute;left:10973;top:4016;width:621;height:2" coordorigin="10973,4016" coordsize="621,0" path="m10973,4016l11594,4016e" filled="f" stroked="t" strokeweight=".716246pt" strokecolor="#575757">
                <v:path arrowok="t"/>
              </v:shape>
            </v:group>
            <v:group style="position:absolute;left:320;top:4289;width:9192;height:2" coordorigin="320,4289" coordsize="9192,2">
              <v:shape style="position:absolute;left:320;top:4289;width:9192;height:2" coordorigin="320,4289" coordsize="9192,0" path="m320,4289l9512,4289e" filled="f" stroked="t" strokeweight=".716246pt" strokecolor="#545454">
                <v:path arrowok="t"/>
              </v:shape>
            </v:group>
            <v:group style="position:absolute;left:2368;top:4001;width:2;height:311" coordorigin="2368,4001" coordsize="2,311">
              <v:shape style="position:absolute;left:2368;top:4001;width:2;height:311" coordorigin="2368,4001" coordsize="0,311" path="m2368,4312l2368,4001e" filled="f" stroked="t" strokeweight=".477497pt" strokecolor="#4B4B4B">
                <v:path arrowok="t"/>
              </v:shape>
            </v:group>
            <v:group style="position:absolute;left:9306;top:4291;width:1724;height:2" coordorigin="9306,4291" coordsize="1724,2">
              <v:shape style="position:absolute;left:9306;top:4291;width:1724;height:2" coordorigin="9306,4291" coordsize="1724,0" path="m9306,4291l11030,4291e" filled="f" stroked="t" strokeweight=".477497pt" strokecolor="#4B4B4B">
                <v:path arrowok="t"/>
              </v:shape>
            </v:group>
            <v:group style="position:absolute;left:10944;top:4293;width:649;height:2" coordorigin="10944,4293" coordsize="649,2">
              <v:shape style="position:absolute;left:10944;top:4293;width:649;height:2" coordorigin="10944,4293" coordsize="649,0" path="m10944,4293l11594,4293e" filled="f" stroked="t" strokeweight=".954994pt" strokecolor="#6B6B6B">
                <v:path arrowok="t"/>
              </v:shape>
            </v:group>
            <v:group style="position:absolute;left:2364;top:4509;width:3362;height:2" coordorigin="2364,4509" coordsize="3362,2">
              <v:shape style="position:absolute;left:2364;top:4509;width:3362;height:2" coordorigin="2364,4509" coordsize="3362,0" path="m2364,4509l5725,4509e" filled="f" stroked="t" strokeweight=".716246pt" strokecolor="#4B4B4B">
                <v:path arrowok="t"/>
              </v:shape>
            </v:group>
            <v:group style="position:absolute;left:5668;top:4509;width:253;height:2" coordorigin="5668,4509" coordsize="253,2">
              <v:shape style="position:absolute;left:5668;top:4509;width:253;height:2" coordorigin="5668,4509" coordsize="253,0" path="m5668,4509l5921,4509e" filled="f" stroked="t" strokeweight=".477497pt" strokecolor="#343434">
                <v:path arrowok="t"/>
              </v:shape>
            </v:group>
            <v:group style="position:absolute;left:5864;top:4509;width:387;height:2" coordorigin="5864,4509" coordsize="387,2">
              <v:shape style="position:absolute;left:5864;top:4509;width:387;height:2" coordorigin="5864,4509" coordsize="387,0" path="m5864,4509l6250,4509e" filled="f" stroked="t" strokeweight=".477497pt" strokecolor="#1F1F1F">
                <v:path arrowok="t"/>
              </v:shape>
            </v:group>
            <v:group style="position:absolute;left:6193;top:4511;width:4431;height:2" coordorigin="6193,4511" coordsize="4431,2">
              <v:shape style="position:absolute;left:6193;top:4511;width:4431;height:2" coordorigin="6193,4511" coordsize="4431,0" path="m6193,4511l10624,4511e" filled="f" stroked="t" strokeweight=".716246pt" strokecolor="#5B5B5B">
                <v:path arrowok="t"/>
              </v:shape>
            </v:group>
            <v:group style="position:absolute;left:10567;top:4509;width:463;height:2" coordorigin="10567,4509" coordsize="463,2">
              <v:shape style="position:absolute;left:10567;top:4509;width:463;height:2" coordorigin="10567,4509" coordsize="463,0" path="m10567,4509l11030,4509e" filled="f" stroked="t" strokeweight=".477497pt" strokecolor="#383838">
                <v:path arrowok="t"/>
              </v:shape>
            </v:group>
            <v:group style="position:absolute;left:10973;top:4514;width:621;height:2" coordorigin="10973,4514" coordsize="621,2">
              <v:shape style="position:absolute;left:10973;top:4514;width:621;height:2" coordorigin="10973,4514" coordsize="621,0" path="m10973,4514l11594,4514e" filled="f" stroked="t" strokeweight=".716246pt" strokecolor="#5B5B5B">
                <v:path arrowok="t"/>
              </v:shape>
            </v:group>
            <v:group style="position:absolute;left:2368;top:4241;width:2;height:1460" coordorigin="2368,4241" coordsize="2,1460">
              <v:shape style="position:absolute;left:2368;top:4241;width:2;height:1460" coordorigin="2368,4241" coordsize="0,1460" path="m2368,5701l2368,4241e" filled="f" stroked="t" strokeweight=".954994pt" strokecolor="#575757">
                <v:path arrowok="t"/>
              </v:shape>
            </v:group>
            <v:group style="position:absolute;left:4933;top:4499;width:2;height:254" coordorigin="4933,4499" coordsize="2,254">
              <v:shape style="position:absolute;left:4933;top:4499;width:2;height:254" coordorigin="4933,4499" coordsize="0,254" path="m4933,4753l4933,4499e" filled="f" stroked="t" strokeweight=".477497pt" strokecolor="#383838">
                <v:path arrowok="t"/>
              </v:shape>
            </v:group>
            <v:group style="position:absolute;left:7735;top:4494;width:2;height:230" coordorigin="7735,4494" coordsize="2,230">
              <v:shape style="position:absolute;left:7735;top:4494;width:2;height:230" coordorigin="7735,4494" coordsize="0,230" path="m7735,4724l7735,4494e" filled="f" stroked="t" strokeweight=".238749pt" strokecolor="#545454">
                <v:path arrowok="t"/>
              </v:shape>
            </v:group>
            <v:group style="position:absolute;left:4918;top:4944;width:1867;height:2" coordorigin="4918,4944" coordsize="1867,2">
              <v:shape style="position:absolute;left:4918;top:4944;width:1867;height:2" coordorigin="4918,4944" coordsize="1867,0" path="m4918,4944l6785,4944e" filled="f" stroked="t" strokeweight=".238749pt" strokecolor="#545454">
                <v:path arrowok="t"/>
              </v:shape>
            </v:group>
            <v:group style="position:absolute;left:4930;top:4681;width:2;height:1709" coordorigin="4930,4681" coordsize="2,1709">
              <v:shape style="position:absolute;left:4930;top:4681;width:2;height:1709" coordorigin="4930,4681" coordsize="0,1709" path="m4930,6390l4930,4681e" filled="f" stroked="t" strokeweight=".954994pt" strokecolor="#575757">
                <v:path arrowok="t"/>
              </v:shape>
            </v:group>
            <v:group style="position:absolute;left:6785;top:4944;width:955;height:2" coordorigin="6785,4944" coordsize="955,2">
              <v:shape style="position:absolute;left:6785;top:4944;width:955;height:2" coordorigin="6785,4944" coordsize="955,0" path="m6785,4944l7740,4944e" filled="f" stroked="t" strokeweight=".238749pt" strokecolor="#000000">
                <v:path arrowok="t"/>
              </v:shape>
            </v:group>
            <v:group style="position:absolute;left:7735;top:4724;width:2;height:225" coordorigin="7735,4724" coordsize="2,225">
              <v:shape style="position:absolute;left:7735;top:4724;width:2;height:225" coordorigin="7735,4724" coordsize="0,225" path="m7735,4949l7735,4724e" filled="f" stroked="t" strokeweight=".238749pt" strokecolor="#000000">
                <v:path arrowok="t"/>
              </v:shape>
            </v:group>
            <v:group style="position:absolute;left:7735;top:4944;width:802;height:2" coordorigin="7735,4944" coordsize="802,2">
              <v:shape style="position:absolute;left:7735;top:4944;width:802;height:2" coordorigin="7735,4944" coordsize="802,0" path="m7735,4944l8538,4944e" filled="f" stroked="t" strokeweight=".238749pt" strokecolor="#3F3F3F">
                <v:path arrowok="t"/>
              </v:shape>
            </v:group>
            <v:group style="position:absolute;left:8538;top:4944;width:2464;height:2" coordorigin="8538,4944" coordsize="2464,2">
              <v:shape style="position:absolute;left:8538;top:4944;width:2464;height:2" coordorigin="8538,4944" coordsize="2464,0" path="m8538,4944l11002,4944e" filled="f" stroked="t" strokeweight=".238749pt" strokecolor="#000000">
                <v:path arrowok="t"/>
              </v:shape>
            </v:group>
            <v:group style="position:absolute;left:11002;top:4944;width:578;height:2" coordorigin="11002,4944" coordsize="578,2">
              <v:shape style="position:absolute;left:11002;top:4944;width:578;height:2" coordorigin="11002,4944" coordsize="578,0" path="m11002,4944l11579,4944e" filled="f" stroked="t" strokeweight=".238749pt" strokecolor="#878787">
                <v:path arrowok="t"/>
              </v:shape>
            </v:group>
            <v:group style="position:absolute;left:4918;top:5229;width:1896;height:2" coordorigin="4918,5229" coordsize="1896,2">
              <v:shape style="position:absolute;left:4918;top:5229;width:1896;height:2" coordorigin="4918,5229" coordsize="1896,0" path="m4918,5229l6814,5229e" filled="f" stroked="t" strokeweight=".477497pt" strokecolor="#5B5B5B">
                <v:path arrowok="t"/>
              </v:shape>
            </v:group>
            <v:group style="position:absolute;left:6599;top:5227;width:1294;height:2" coordorigin="6599,5227" coordsize="1294,2">
              <v:shape style="position:absolute;left:6599;top:5227;width:1294;height:2" coordorigin="6599,5227" coordsize="1294,0" path="m6599,5227l7893,5227e" filled="f" stroked="t" strokeweight=".954994pt" strokecolor="#707070">
                <v:path arrowok="t"/>
              </v:shape>
            </v:group>
            <v:group style="position:absolute;left:7707;top:5227;width:1480;height:2" coordorigin="7707,5227" coordsize="1480,2">
              <v:shape style="position:absolute;left:7707;top:5227;width:1480;height:2" coordorigin="7707,5227" coordsize="1480,0" path="m7707,5227l9187,5227e" filled="f" stroked="t" strokeweight=".477497pt" strokecolor="#5B5B5B">
                <v:path arrowok="t"/>
              </v:shape>
            </v:group>
            <v:group style="position:absolute;left:9015;top:5227;width:1609;height:2" coordorigin="9015,5227" coordsize="1609,2">
              <v:shape style="position:absolute;left:9015;top:5227;width:1609;height:2" coordorigin="9015,5227" coordsize="1609,0" path="m9015,5227l10624,5227e" filled="f" stroked="t" strokeweight=".954994pt" strokecolor="#747474">
                <v:path arrowok="t"/>
              </v:shape>
            </v:group>
            <v:group style="position:absolute;left:10567;top:5227;width:1027;height:2" coordorigin="10567,5227" coordsize="1027,2">
              <v:shape style="position:absolute;left:10567;top:5227;width:1027;height:2" coordorigin="10567,5227" coordsize="1027,0" path="m10567,5227l11594,5227e" filled="f" stroked="t" strokeweight=".477497pt" strokecolor="#676767">
                <v:path arrowok="t"/>
              </v:shape>
            </v:group>
            <v:group style="position:absolute;left:4918;top:5466;width:3018;height:2" coordorigin="4918,5466" coordsize="3018,2">
              <v:shape style="position:absolute;left:4918;top:5466;width:3018;height:2" coordorigin="4918,5466" coordsize="3018,0" path="m4918,5466l7936,5466e" filled="f" stroked="t" strokeweight=".716246pt" strokecolor="#4F4F4F">
                <v:path arrowok="t"/>
              </v:shape>
            </v:group>
            <v:group style="position:absolute;left:7707;top:5466;width:859;height:2" coordorigin="7707,5466" coordsize="859,2">
              <v:shape style="position:absolute;left:7707;top:5466;width:859;height:2" coordorigin="7707,5466" coordsize="859,0" path="m7707,5466l8566,5466e" filled="f" stroked="t" strokeweight=".477497pt" strokecolor="#484848">
                <v:path arrowok="t"/>
              </v:shape>
            </v:group>
            <v:group style="position:absolute;left:8509;top:5468;width:2115;height:2" coordorigin="8509,5468" coordsize="2115,2">
              <v:shape style="position:absolute;left:8509;top:5468;width:2115;height:2" coordorigin="8509,5468" coordsize="2115,0" path="m8509,5468l10624,5468e" filled="f" stroked="t" strokeweight=".954994pt" strokecolor="#646464">
                <v:path arrowok="t"/>
              </v:shape>
            </v:group>
            <v:group style="position:absolute;left:10567;top:5466;width:463;height:2" coordorigin="10567,5466" coordsize="463,2">
              <v:shape style="position:absolute;left:10567;top:5466;width:463;height:2" coordorigin="10567,5466" coordsize="463,0" path="m10567,5466l11030,5466e" filled="f" stroked="t" strokeweight=".477497pt" strokecolor="#343434">
                <v:path arrowok="t"/>
              </v:shape>
            </v:group>
            <v:group style="position:absolute;left:10973;top:5471;width:626;height:2" coordorigin="10973,5471" coordsize="626,2">
              <v:shape style="position:absolute;left:10973;top:5471;width:626;height:2" coordorigin="10973,5471" coordsize="626,0" path="m10973,5471l11598,5471e" filled="f" stroked="t" strokeweight=".716246pt" strokecolor="#5B5B5B">
                <v:path arrowok="t"/>
              </v:shape>
            </v:group>
            <v:group style="position:absolute;left:2364;top:5684;width:984;height:2" coordorigin="2364,5684" coordsize="984,2">
              <v:shape style="position:absolute;left:2364;top:5684;width:984;height:2" coordorigin="2364,5684" coordsize="984,0" path="m2364,5684l3347,5684e" filled="f" stroked="t" strokeweight=".954994pt" strokecolor="#606060">
                <v:path arrowok="t"/>
              </v:shape>
            </v:group>
            <v:group style="position:absolute;left:3290;top:5686;width:836;height:2" coordorigin="3290,5686" coordsize="836,2">
              <v:shape style="position:absolute;left:3290;top:5686;width:836;height:2" coordorigin="3290,5686" coordsize="836,0" path="m3290,5686l4126,5686e" filled="f" stroked="t" strokeweight=".477497pt" strokecolor="#343434">
                <v:path arrowok="t"/>
              </v:shape>
            </v:group>
            <v:group style="position:absolute;left:4068;top:5686;width:893;height:2" coordorigin="4068,5686" coordsize="893,2">
              <v:shape style="position:absolute;left:4068;top:5686;width:893;height:2" coordorigin="4068,5686" coordsize="893,0" path="m4068,5686l4961,5686e" filled="f" stroked="t" strokeweight=".954994pt" strokecolor="#606060">
                <v:path arrowok="t"/>
              </v:shape>
            </v:group>
            <v:group style="position:absolute;left:4890;top:5686;width:2521;height:2" coordorigin="4890,5686" coordsize="2521,2">
              <v:shape style="position:absolute;left:4890;top:5686;width:2521;height:2" coordorigin="4890,5686" coordsize="2521,0" path="m4890,5686l7411,5686e" filled="f" stroked="t" strokeweight=".477497pt" strokecolor="#4B4B4B">
                <v:path arrowok="t"/>
              </v:shape>
            </v:group>
            <v:group style="position:absolute;left:6728;top:5684;width:1838;height:2" coordorigin="6728,5684" coordsize="1838,2">
              <v:shape style="position:absolute;left:6728;top:5684;width:1838;height:2" coordorigin="6728,5684" coordsize="1838,0" path="m6728,5684l8566,5684e" filled="f" stroked="t" strokeweight=".954994pt" strokecolor="#646464">
                <v:path arrowok="t"/>
              </v:shape>
            </v:group>
            <v:group style="position:absolute;left:8509;top:5686;width:678;height:2" coordorigin="8509,5686" coordsize="678,2">
              <v:shape style="position:absolute;left:8509;top:5686;width:678;height:2" coordorigin="8509,5686" coordsize="678,0" path="m8509,5686l9187,5686e" filled="f" stroked="t" strokeweight=".477497pt" strokecolor="#3B3B3B">
                <v:path arrowok="t"/>
              </v:shape>
            </v:group>
            <v:group style="position:absolute;left:9130;top:5684;width:1900;height:2" coordorigin="9130,5684" coordsize="1900,2">
              <v:shape style="position:absolute;left:9130;top:5684;width:1900;height:2" coordorigin="9130,5684" coordsize="1900,0" path="m9130,5684l11030,5684e" filled="f" stroked="t" strokeweight=".954994pt" strokecolor="#606060">
                <v:path arrowok="t"/>
              </v:shape>
            </v:group>
            <v:group style="position:absolute;left:10973;top:5686;width:626;height:2" coordorigin="10973,5686" coordsize="626,2">
              <v:shape style="position:absolute;left:10973;top:5686;width:626;height:2" coordorigin="10973,5686" coordsize="626,0" path="m10973,5686l11598,5686e" filled="f" stroked="t" strokeweight=".477497pt" strokecolor="#3F3F3F">
                <v:path arrowok="t"/>
              </v:shape>
            </v:group>
            <v:group style="position:absolute;left:320;top:5914;width:616;height:2" coordorigin="320,5914" coordsize="616,2">
              <v:shape style="position:absolute;left:320;top:5914;width:616;height:2" coordorigin="320,5914" coordsize="616,0" path="m320,5914l936,5914e" filled="f" stroked="t" strokeweight=".954994pt" strokecolor="#676767">
                <v:path arrowok="t"/>
              </v:shape>
            </v:group>
            <v:group style="position:absolute;left:783;top:5911;width:363;height:2" coordorigin="783,5911" coordsize="363,2">
              <v:shape style="position:absolute;left:783;top:5911;width:363;height:2" coordorigin="783,5911" coordsize="363,0" path="m783,5911l1146,5911e" filled="f" stroked="t" strokeweight=".716246pt" strokecolor="#545454">
                <v:path arrowok="t"/>
              </v:shape>
            </v:group>
            <v:group style="position:absolute;left:1089;top:5916;width:492;height:2" coordorigin="1089,5916" coordsize="492,2">
              <v:shape style="position:absolute;left:1089;top:5916;width:492;height:2" coordorigin="1089,5916" coordsize="492,0" path="m1089,5916l1581,5916e" filled="f" stroked="t" strokeweight=".477497pt" strokecolor="#2B2B2B">
                <v:path arrowok="t"/>
              </v:shape>
            </v:group>
            <v:group style="position:absolute;left:1523;top:5918;width:7043;height:2" coordorigin="1523,5918" coordsize="7043,2">
              <v:shape style="position:absolute;left:1523;top:5918;width:7043;height:2" coordorigin="1523,5918" coordsize="7043,0" path="m1523,5918l8566,5918e" filled="f" stroked="t" strokeweight=".716246pt" strokecolor="#575757">
                <v:path arrowok="t"/>
              </v:shape>
            </v:group>
            <v:group style="position:absolute;left:2368;top:5643;width:2;height:1158" coordorigin="2368,5643" coordsize="2,1158">
              <v:shape style="position:absolute;left:2368;top:5643;width:2;height:1158" coordorigin="2368,5643" coordsize="0,1158" path="m2368,6801l2368,5643e" filled="f" stroked="t" strokeweight=".477497pt" strokecolor="#2F2F2F">
                <v:path arrowok="t"/>
              </v:shape>
            </v:group>
            <v:group style="position:absolute;left:8509;top:5916;width:678;height:2" coordorigin="8509,5916" coordsize="678,2">
              <v:shape style="position:absolute;left:8509;top:5916;width:678;height:2" coordorigin="8509,5916" coordsize="678,0" path="m8509,5916l9187,5916e" filled="f" stroked="t" strokeweight=".477497pt" strokecolor="#484848">
                <v:path arrowok="t"/>
              </v:shape>
            </v:group>
            <v:group style="position:absolute;left:9044;top:5916;width:1581;height:2" coordorigin="9044,5916" coordsize="1581,2">
              <v:shape style="position:absolute;left:9044;top:5916;width:1581;height:2" coordorigin="9044,5916" coordsize="1581,0" path="m9044,5916l10624,5916e" filled="f" stroked="t" strokeweight=".954994pt" strokecolor="#676767">
                <v:path arrowok="t"/>
              </v:shape>
            </v:group>
            <v:group style="position:absolute;left:10567;top:5916;width:1027;height:2" coordorigin="10567,5916" coordsize="1027,2">
              <v:shape style="position:absolute;left:10567;top:5916;width:1027;height:2" coordorigin="10567,5916" coordsize="1027,0" path="m10567,5916l11594,5916e" filled="f" stroked="t" strokeweight=".477497pt" strokecolor="#3F3F3F">
                <v:path arrowok="t"/>
              </v:shape>
            </v:group>
            <v:group style="position:absolute;left:11589;top:5638;width:2;height:1809" coordorigin="11589,5638" coordsize="2,1809">
              <v:shape style="position:absolute;left:11589;top:5638;width:2;height:1809" coordorigin="11589,5638" coordsize="0,1809" path="m11589,7448l11589,5638e" filled="f" stroked="t" strokeweight=".477497pt" strokecolor="#4B4B4B">
                <v:path arrowok="t"/>
              </v:shape>
            </v:group>
            <v:group style="position:absolute;left:7735;top:5902;width:2;height:661" coordorigin="7735,5902" coordsize="2,661">
              <v:shape style="position:absolute;left:7735;top:5902;width:2;height:661" coordorigin="7735,5902" coordsize="0,661" path="m7735,6562l7735,5902e" filled="f" stroked="t" strokeweight=".238749pt" strokecolor="#575757">
                <v:path arrowok="t"/>
              </v:shape>
            </v:group>
            <v:group style="position:absolute;left:325;top:6146;width:2;height:235" coordorigin="325,6146" coordsize="2,235">
              <v:shape style="position:absolute;left:325;top:6146;width:2;height:235" coordorigin="325,6146" coordsize="0,235" path="m325,6380l325,6146e" filled="f" stroked="t" strokeweight=".477497pt" strokecolor="#232323">
                <v:path arrowok="t"/>
              </v:shape>
            </v:group>
            <v:group style="position:absolute;left:2364;top:6344;width:7000;height:2" coordorigin="2364,6344" coordsize="7000,2">
              <v:shape style="position:absolute;left:2364;top:6344;width:7000;height:2" coordorigin="2364,6344" coordsize="7000,0" path="m2364,6344l9364,6344e" filled="f" stroked="t" strokeweight=".716246pt" strokecolor="#545454">
                <v:path arrowok="t"/>
              </v:shape>
            </v:group>
            <v:group style="position:absolute;left:6952;top:6342;width:817;height:2" coordorigin="6952,6342" coordsize="817,2">
              <v:shape style="position:absolute;left:6952;top:6342;width:817;height:2" coordorigin="6952,6342" coordsize="817,0" path="m6952,6342l7769,6342e" filled="f" stroked="t" strokeweight=".477497pt" strokecolor="#2B2B2B">
                <v:path arrowok="t"/>
              </v:shape>
            </v:group>
            <v:group style="position:absolute;left:9306;top:6342;width:797;height:2" coordorigin="9306,6342" coordsize="797,2">
              <v:shape style="position:absolute;left:9306;top:6342;width:797;height:2" coordorigin="9306,6342" coordsize="797,0" path="m9306,6342l10104,6342e" filled="f" stroked="t" strokeweight=".477497pt" strokecolor="#3F3F3F">
                <v:path arrowok="t"/>
              </v:shape>
            </v:group>
            <v:group style="position:absolute;left:9956;top:6344;width:1638;height:2" coordorigin="9956,6344" coordsize="1638,2">
              <v:shape style="position:absolute;left:9956;top:6344;width:1638;height:2" coordorigin="9956,6344" coordsize="1638,0" path="m9956,6344l11594,6344e" filled="f" stroked="t" strokeweight=".954994pt" strokecolor="#676767">
                <v:path arrowok="t"/>
              </v:shape>
            </v:group>
            <v:group style="position:absolute;left:325;top:689;width:2;height:14847" coordorigin="325,689" coordsize="2,14847">
              <v:shape style="position:absolute;left:325;top:689;width:2;height:14847" coordorigin="325,689" coordsize="0,14847" path="m325,15536l325,689e" filled="f" stroked="t" strokeweight=".716246pt" strokecolor="#4F4F4F">
                <v:path arrowok="t"/>
              </v:shape>
            </v:group>
            <v:group style="position:absolute;left:2364;top:6562;width:2087;height:2" coordorigin="2364,6562" coordsize="2087,2">
              <v:shape style="position:absolute;left:2364;top:6562;width:2087;height:2" coordorigin="2364,6562" coordsize="2087,0" path="m2364,6562l4450,6562e" filled="f" stroked="t" strokeweight=".716246pt" strokecolor="#5B5B5B">
                <v:path arrowok="t"/>
              </v:shape>
            </v:group>
            <v:group style="position:absolute;left:4364;top:6562;width:597;height:2" coordorigin="4364,6562" coordsize="597,2">
              <v:shape style="position:absolute;left:4364;top:6562;width:597;height:2" coordorigin="4364,6562" coordsize="597,0" path="m4364,6562l4961,6562e" filled="f" stroked="t" strokeweight=".477497pt" strokecolor="#3B3B3B">
                <v:path arrowok="t"/>
              </v:shape>
            </v:group>
            <v:group style="position:absolute;left:4930;top:6318;width:2;height:249" coordorigin="4930,6318" coordsize="2,249">
              <v:shape style="position:absolute;left:4930;top:6318;width:2;height:249" coordorigin="4930,6318" coordsize="0,249" path="m4930,6567l4930,6318e" filled="f" stroked="t" strokeweight=".477497pt" strokecolor="#3F3F3F">
                <v:path arrowok="t"/>
              </v:shape>
            </v:group>
            <v:group style="position:absolute;left:4890;top:6562;width:6704;height:2" coordorigin="4890,6562" coordsize="6704,2">
              <v:shape style="position:absolute;left:4890;top:6562;width:6704;height:2" coordorigin="4890,6562" coordsize="6704,0" path="m4890,6562l11594,6562e" filled="f" stroked="t" strokeweight=".716246pt" strokecolor="#545454">
                <v:path arrowok="t"/>
              </v:shape>
            </v:group>
            <v:group style="position:absolute;left:6757;top:6562;width:253;height:2" coordorigin="6757,6562" coordsize="253,2">
              <v:shape style="position:absolute;left:6757;top:6562;width:253;height:2" coordorigin="6757,6562" coordsize="253,0" path="m6757,6562l7010,6562e" filled="f" stroked="t" strokeweight=".477497pt" strokecolor="#444444">
                <v:path arrowok="t"/>
              </v:shape>
            </v:group>
            <v:group style="position:absolute;left:6952;top:6562;width:817;height:2" coordorigin="6952,6562" coordsize="817,2">
              <v:shape style="position:absolute;left:6952;top:6562;width:817;height:2" coordorigin="6952,6562" coordsize="817,0" path="m6952,6562l7769,6562e" filled="f" stroked="t" strokeweight=".477497pt" strokecolor="#2F2F2F">
                <v:path arrowok="t"/>
              </v:shape>
            </v:group>
            <v:group style="position:absolute;left:9306;top:6562;width:797;height:2" coordorigin="9306,6562" coordsize="797,2">
              <v:shape style="position:absolute;left:9306;top:6562;width:797;height:2" coordorigin="9306,6562" coordsize="797,0" path="m9306,6562l10104,6562e" filled="f" stroked="t" strokeweight=".477497pt" strokecolor="#2F2F2F">
                <v:path arrowok="t"/>
              </v:shape>
            </v:group>
            <v:group style="position:absolute;left:310;top:6780;width:530;height:2" coordorigin="310,6780" coordsize="530,2">
              <v:shape style="position:absolute;left:310;top:6780;width:530;height:2" coordorigin="310,6780" coordsize="530,0" path="m310,6780l840,6780e" filled="f" stroked="t" strokeweight=".716246pt" strokecolor="#545454">
                <v:path arrowok="t"/>
              </v:shape>
            </v:group>
            <v:group style="position:absolute;left:783;top:6777;width:363;height:2" coordorigin="783,6777" coordsize="363,2">
              <v:shape style="position:absolute;left:783;top:6777;width:363;height:2" coordorigin="783,6777" coordsize="363,0" path="m783,6777l1146,6777e" filled="f" stroked="t" strokeweight=".477497pt" strokecolor="#3F3F3F">
                <v:path arrowok="t"/>
              </v:shape>
            </v:group>
            <v:group style="position:absolute;left:1089;top:6780;width:9536;height:2" coordorigin="1089,6780" coordsize="9536,2">
              <v:shape style="position:absolute;left:1089;top:6780;width:9536;height:2" coordorigin="1089,6780" coordsize="9536,0" path="m1089,6780l10624,6780e" filled="f" stroked="t" strokeweight=".716246pt" strokecolor="#5B5B5B">
                <v:path arrowok="t"/>
              </v:shape>
            </v:group>
            <v:group style="position:absolute;left:10567;top:6777;width:463;height:2" coordorigin="10567,6777" coordsize="463,2">
              <v:shape style="position:absolute;left:10567;top:6777;width:463;height:2" coordorigin="10567,6777" coordsize="463,0" path="m10567,6777l11030,6777e" filled="f" stroked="t" strokeweight=".477497pt" strokecolor="#383838">
                <v:path arrowok="t"/>
              </v:shape>
            </v:group>
            <v:group style="position:absolute;left:10973;top:6782;width:621;height:2" coordorigin="10973,6782" coordsize="621,2">
              <v:shape style="position:absolute;left:10973;top:6782;width:621;height:2" coordorigin="10973,6782" coordsize="621,0" path="m10973,6782l11594,6782e" filled="f" stroked="t" strokeweight=".716246pt" strokecolor="#606060">
                <v:path arrowok="t"/>
              </v:shape>
            </v:group>
            <v:group style="position:absolute;left:2371;top:6730;width:2;height:2408" coordorigin="2371,6730" coordsize="2,2408">
              <v:shape style="position:absolute;left:2371;top:6730;width:2;height:2408" coordorigin="2371,6730" coordsize="0,2408" path="m2371,9137l2371,6730e" filled="f" stroked="t" strokeweight=".954994pt" strokecolor="#5B5B5B">
                <v:path arrowok="t"/>
              </v:shape>
            </v:group>
            <v:group style="position:absolute;left:315;top:7201;width:10715;height:2" coordorigin="315,7201" coordsize="10715,2">
              <v:shape style="position:absolute;left:315;top:7201;width:10715;height:2" coordorigin="315,7201" coordsize="10715,0" path="m315,7201l11030,7201e" filled="f" stroked="t" strokeweight=".716246pt" strokecolor="#575757">
                <v:path arrowok="t"/>
              </v:shape>
            </v:group>
            <v:group style="position:absolute;left:10873;top:7203;width:721;height:2" coordorigin="10873,7203" coordsize="721,2">
              <v:shape style="position:absolute;left:10873;top:7203;width:721;height:2" coordorigin="10873,7203" coordsize="721,0" path="m10873,7203l11594,7203e" filled="f" stroked="t" strokeweight=".954994pt" strokecolor="#6B6B6B">
                <v:path arrowok="t"/>
              </v:shape>
            </v:group>
            <v:group style="position:absolute;left:4933;top:7199;width:2;height:239" coordorigin="4933,7199" coordsize="2,239">
              <v:shape style="position:absolute;left:4933;top:7199;width:2;height:239" coordorigin="4933,7199" coordsize="0,239" path="m4933,7438l4933,7199e" filled="f" stroked="t" strokeweight=".477497pt" strokecolor="#343434">
                <v:path arrowok="t"/>
              </v:shape>
            </v:group>
            <v:group style="position:absolute;left:4923;top:7421;width:3643;height:2" coordorigin="4923,7421" coordsize="3643,2">
              <v:shape style="position:absolute;left:4923;top:7421;width:3643;height:2" coordorigin="4923,7421" coordsize="3643,0" path="m4923,7421l8566,7421e" filled="f" stroked="t" strokeweight=".716246pt" strokecolor="#545454">
                <v:path arrowok="t"/>
              </v:shape>
            </v:group>
            <v:group style="position:absolute;left:8499;top:7421;width:2158;height:2" coordorigin="8499,7421" coordsize="2158,2">
              <v:shape style="position:absolute;left:8499;top:7421;width:2158;height:2" coordorigin="8499,7421" coordsize="2158,0" path="m8499,7421l10658,7421e" filled="f" stroked="t" strokeweight=".954994pt" strokecolor="#676767">
                <v:path arrowok="t"/>
              </v:shape>
            </v:group>
            <v:group style="position:absolute;left:10567;top:7419;width:463;height:2" coordorigin="10567,7419" coordsize="463,2">
              <v:shape style="position:absolute;left:10567;top:7419;width:463;height:2" coordorigin="10567,7419" coordsize="463,0" path="m10567,7419l11030,7419e" filled="f" stroked="t" strokeweight=".477497pt" strokecolor="#545454">
                <v:path arrowok="t"/>
              </v:shape>
            </v:group>
            <v:group style="position:absolute;left:10973;top:7424;width:621;height:2" coordorigin="10973,7424" coordsize="621,2">
              <v:shape style="position:absolute;left:10973;top:7424;width:621;height:2" coordorigin="10973,7424" coordsize="621,0" path="m10973,7424l11594,7424e" filled="f" stroked="t" strokeweight=".954994pt" strokecolor="#707070">
                <v:path arrowok="t"/>
              </v:shape>
            </v:group>
            <v:group style="position:absolute;left:4928;top:7381;width:2;height:479" coordorigin="4928,7381" coordsize="2,479">
              <v:shape style="position:absolute;left:4928;top:7381;width:2;height:479" coordorigin="4928,7381" coordsize="0,479" path="m4928,7859l4928,7381e" filled="f" stroked="t" strokeweight=".716246pt" strokecolor="#4F4F4F">
                <v:path arrowok="t"/>
              </v:shape>
            </v:group>
            <v:group style="position:absolute;left:4928;top:7641;width:797;height:2" coordorigin="4928,7641" coordsize="797,2">
              <v:shape style="position:absolute;left:4928;top:7641;width:797;height:2" coordorigin="4928,7641" coordsize="797,0" path="m4928,7641l5725,7641e" filled="f" stroked="t" strokeweight=".716246pt" strokecolor="#4B4B4B">
                <v:path arrowok="t"/>
              </v:shape>
            </v:group>
            <v:group style="position:absolute;left:5668;top:7639;width:583;height:2" coordorigin="5668,7639" coordsize="583,2">
              <v:shape style="position:absolute;left:5668;top:7639;width:583;height:2" coordorigin="5668,7639" coordsize="583,0" path="m5668,7639l6250,7639e" filled="f" stroked="t" strokeweight=".477497pt" strokecolor="#282828">
                <v:path arrowok="t"/>
              </v:shape>
            </v:group>
            <v:group style="position:absolute;left:6193;top:7639;width:621;height:2" coordorigin="6193,7639" coordsize="621,2">
              <v:shape style="position:absolute;left:6193;top:7639;width:621;height:2" coordorigin="6193,7639" coordsize="621,0" path="m6193,7639l6814,7639e" filled="f" stroked="t" strokeweight=".477497pt" strokecolor="#444444">
                <v:path arrowok="t"/>
              </v:shape>
            </v:group>
            <v:group style="position:absolute;left:6675;top:7639;width:1156;height:2" coordorigin="6675,7639" coordsize="1156,2">
              <v:shape style="position:absolute;left:6675;top:7639;width:1156;height:2" coordorigin="6675,7639" coordsize="1156,0" path="m6675,7639l7831,7639e" filled="f" stroked="t" strokeweight=".954994pt" strokecolor="#606060">
                <v:path arrowok="t"/>
              </v:shape>
            </v:group>
            <v:group style="position:absolute;left:7707;top:7639;width:1657;height:2" coordorigin="7707,7639" coordsize="1657,2">
              <v:shape style="position:absolute;left:7707;top:7639;width:1657;height:2" coordorigin="7707,7639" coordsize="1657,0" path="m7707,7639l9364,7639e" filled="f" stroked="t" strokeweight=".477497pt" strokecolor="#484848">
                <v:path arrowok="t"/>
              </v:shape>
            </v:group>
            <v:group style="position:absolute;left:9278;top:7637;width:1752;height:2" coordorigin="9278,7637" coordsize="1752,2">
              <v:shape style="position:absolute;left:9278;top:7637;width:1752;height:2" coordorigin="9278,7637" coordsize="1752,0" path="m9278,7637l11030,7637e" filled="f" stroked="t" strokeweight=".954994pt" strokecolor="#676767">
                <v:path arrowok="t"/>
              </v:shape>
            </v:group>
            <v:group style="position:absolute;left:10973;top:7639;width:621;height:2" coordorigin="10973,7639" coordsize="621,2">
              <v:shape style="position:absolute;left:10973;top:7639;width:621;height:2" coordorigin="10973,7639" coordsize="621,0" path="m10973,7639l11594,7639e" filled="f" stroked="t" strokeweight=".477497pt" strokecolor="#444444">
                <v:path arrowok="t"/>
              </v:shape>
            </v:group>
            <v:group style="position:absolute;left:11589;top:7376;width:2;height:2307" coordorigin="11589,7376" coordsize="2,2307">
              <v:shape style="position:absolute;left:11589;top:7376;width:2;height:2307" coordorigin="11589,7376" coordsize="0,2307" path="m11589,9683l11589,7376e" filled="f" stroked="t" strokeweight=".954994pt" strokecolor="#6B6B6B">
                <v:path arrowok="t"/>
              </v:shape>
            </v:group>
            <v:group style="position:absolute;left:315;top:7854;width:1327;height:2" coordorigin="315,7854" coordsize="1327,2">
              <v:shape style="position:absolute;left:315;top:7854;width:1327;height:2" coordorigin="315,7854" coordsize="1327,0" path="m315,7854l1643,7854e" filled="f" stroked="t" strokeweight=".954994pt" strokecolor="#646464">
                <v:path arrowok="t"/>
              </v:shape>
            </v:group>
            <v:group style="position:absolute;left:1523;top:7859;width:1256;height:2" coordorigin="1523,7859" coordsize="1256,2">
              <v:shape style="position:absolute;left:1523;top:7859;width:1256;height:2" coordorigin="1523,7859" coordsize="1256,0" path="m1523,7859l2779,7859e" filled="f" stroked="t" strokeweight=".716246pt" strokecolor="#4B4B4B">
                <v:path arrowok="t"/>
              </v:shape>
            </v:group>
            <v:group style="position:absolute;left:2621;top:7857;width:1905;height:2" coordorigin="2621,7857" coordsize="1905,2">
              <v:shape style="position:absolute;left:2621;top:7857;width:1905;height:2" coordorigin="2621,7857" coordsize="1905,0" path="m2621,7857l4527,7857e" filled="f" stroked="t" strokeweight=".954994pt" strokecolor="#606060">
                <v:path arrowok="t"/>
              </v:shape>
            </v:group>
            <v:group style="position:absolute;left:4364;top:7857;width:597;height:2" coordorigin="4364,7857" coordsize="597,2">
              <v:shape style="position:absolute;left:4364;top:7857;width:597;height:2" coordorigin="4364,7857" coordsize="597,0" path="m4364,7857l4961,7857e" filled="f" stroked="t" strokeweight=".716246pt" strokecolor="#4B4B4B">
                <v:path arrowok="t"/>
              </v:shape>
            </v:group>
            <v:group style="position:absolute;left:4832;top:7857;width:1982;height:2" coordorigin="4832,7857" coordsize="1982,2">
              <v:shape style="position:absolute;left:4832;top:7857;width:1982;height:2" coordorigin="4832,7857" coordsize="1982,0" path="m4832,7857l6814,7857e" filled="f" stroked="t" strokeweight=".954994pt" strokecolor="#606060">
                <v:path arrowok="t"/>
              </v:shape>
            </v:group>
            <v:group style="position:absolute;left:6757;top:7854;width:654;height:2" coordorigin="6757,7854" coordsize="654,2">
              <v:shape style="position:absolute;left:6757;top:7854;width:654;height:2" coordorigin="6757,7854" coordsize="654,0" path="m6757,7854l7411,7854e" filled="f" stroked="t" strokeweight=".477497pt" strokecolor="#2F2F2F">
                <v:path arrowok="t"/>
              </v:shape>
            </v:group>
            <v:group style="position:absolute;left:7353;top:7857;width:1834;height:2" coordorigin="7353,7857" coordsize="1834,2">
              <v:shape style="position:absolute;left:7353;top:7857;width:1834;height:2" coordorigin="7353,7857" coordsize="1834,0" path="m7353,7857l9187,7857e" filled="f" stroked="t" strokeweight=".954994pt" strokecolor="#606060">
                <v:path arrowok="t"/>
              </v:shape>
            </v:group>
            <v:group style="position:absolute;left:9130;top:7854;width:234;height:2" coordorigin="9130,7854" coordsize="234,2">
              <v:shape style="position:absolute;left:9130;top:7854;width:234;height:2" coordorigin="9130,7854" coordsize="234,0" path="m9130,7854l9364,7854e" filled="f" stroked="t" strokeweight=".477497pt" strokecolor="#484848">
                <v:path arrowok="t"/>
              </v:shape>
            </v:group>
            <v:group style="position:absolute;left:9306;top:7854;width:797;height:2" coordorigin="9306,7854" coordsize="797,2">
              <v:shape style="position:absolute;left:9306;top:7854;width:797;height:2" coordorigin="9306,7854" coordsize="797,0" path="m9306,7854l10104,7854e" filled="f" stroked="t" strokeweight=".477497pt" strokecolor="#343434">
                <v:path arrowok="t"/>
              </v:shape>
            </v:group>
            <v:group style="position:absolute;left:10047;top:7852;width:578;height:2" coordorigin="10047,7852" coordsize="578,2">
              <v:shape style="position:absolute;left:10047;top:7852;width:578;height:2" coordorigin="10047,7852" coordsize="578,0" path="m10047,7852l10624,7852e" filled="f" stroked="t" strokeweight=".477497pt" strokecolor="#545454">
                <v:path arrowok="t"/>
              </v:shape>
            </v:group>
            <v:group style="position:absolute;left:10390;top:7854;width:1203;height:2" coordorigin="10390,7854" coordsize="1203,2">
              <v:shape style="position:absolute;left:10390;top:7854;width:1203;height:2" coordorigin="10390,7854" coordsize="1203,0" path="m10390,7854l11594,7854e" filled="f" stroked="t" strokeweight=".954994pt" strokecolor="#676767">
                <v:path arrowok="t"/>
              </v:shape>
            </v:group>
            <v:group style="position:absolute;left:325;top:8060;width:2;height:249" coordorigin="325,8060" coordsize="2,249">
              <v:shape style="position:absolute;left:325;top:8060;width:2;height:249" coordorigin="325,8060" coordsize="0,249" path="m325,8309l325,8060e" filled="f" stroked="t" strokeweight=".477497pt" strokecolor="#383838">
                <v:path arrowok="t"/>
              </v:shape>
            </v:group>
            <v:group style="position:absolute;left:320;top:8670;width:826;height:2" coordorigin="320,8670" coordsize="826,2">
              <v:shape style="position:absolute;left:320;top:8670;width:826;height:2" coordorigin="320,8670" coordsize="826,0" path="m320,8670l1146,8670e" filled="f" stroked="t" strokeweight=".954994pt" strokecolor="#676767">
                <v:path arrowok="t"/>
              </v:shape>
            </v:group>
            <v:group style="position:absolute;left:327;top:8252;width:2;height:7285" coordorigin="327,8252" coordsize="2,7285">
              <v:shape style="position:absolute;left:327;top:8252;width:2;height:7285" coordorigin="327,8252" coordsize="0,7285" path="m327,15536l327,8252e" filled="f" stroked="t" strokeweight=".716246pt" strokecolor="#4F4F4F">
                <v:path arrowok="t"/>
              </v:shape>
            </v:group>
            <v:group style="position:absolute;left:1089;top:8673;width:492;height:2" coordorigin="1089,8673" coordsize="492,2">
              <v:shape style="position:absolute;left:1089;top:8673;width:492;height:2" coordorigin="1089,8673" coordsize="492,0" path="m1089,8673l1581,8673e" filled="f" stroked="t" strokeweight=".477497pt" strokecolor="#2F2F2F">
                <v:path arrowok="t"/>
              </v:shape>
            </v:group>
            <v:group style="position:absolute;left:1523;top:8670;width:10051;height:2" coordorigin="1523,8670" coordsize="10051,2">
              <v:shape style="position:absolute;left:1523;top:8670;width:10051;height:2" coordorigin="1523,8670" coordsize="10051,0" path="m1523,8670l11575,8670e" filled="f" stroked="t" strokeweight=".716246pt" strokecolor="#575757">
                <v:path arrowok="t"/>
              </v:shape>
            </v:group>
            <v:group style="position:absolute;left:8509;top:8673;width:692;height:2" coordorigin="8509,8673" coordsize="692,2">
              <v:shape style="position:absolute;left:8509;top:8673;width:692;height:2" coordorigin="8509,8673" coordsize="692,0" path="m8509,8673l9201,8673e" filled="f" stroked="t" strokeweight=".477497pt" strokecolor="#383838">
                <v:path arrowok="t"/>
              </v:shape>
            </v:group>
            <v:group style="position:absolute;left:10973;top:8673;width:626;height:2" coordorigin="10973,8673" coordsize="626,2">
              <v:shape style="position:absolute;left:10973;top:8673;width:626;height:2" coordorigin="10973,8673" coordsize="626,0" path="m10973,8673l11598,8673e" filled="f" stroked="t" strokeweight=".477497pt" strokecolor="#4B4B4B">
                <v:path arrowok="t"/>
              </v:shape>
            </v:group>
            <v:group style="position:absolute;left:2373;top:9080;width:2;height:254" coordorigin="2373,9080" coordsize="2,254">
              <v:shape style="position:absolute;left:2373;top:9080;width:2;height:254" coordorigin="2373,9080" coordsize="0,254" path="m2373,9333l2373,9080e" filled="f" stroked="t" strokeweight=".477497pt" strokecolor="#5B5B5B">
                <v:path arrowok="t"/>
              </v:shape>
            </v:group>
            <v:group style="position:absolute;left:2376;top:9276;width:2;height:1240" coordorigin="2376,9276" coordsize="2,1240">
              <v:shape style="position:absolute;left:2376;top:9276;width:2;height:1240" coordorigin="2376,9276" coordsize="0,1240" path="m2376,10516l2376,9276e" filled="f" stroked="t" strokeweight=".477497pt" strokecolor="#3B3B3B">
                <v:path arrowok="t"/>
              </v:shape>
            </v:group>
            <v:group style="position:absolute;left:320;top:9546;width:10304;height:2" coordorigin="320,9546" coordsize="10304,2">
              <v:shape style="position:absolute;left:320;top:9546;width:10304;height:2" coordorigin="320,9546" coordsize="10304,0" path="m320,9546l10624,9546e" filled="f" stroked="t" strokeweight=".716246pt" strokecolor="#5B5B5B">
                <v:path arrowok="t"/>
              </v:shape>
            </v:group>
            <v:group style="position:absolute;left:10567;top:9544;width:1036;height:2" coordorigin="10567,9544" coordsize="1036,2">
              <v:shape style="position:absolute;left:10567;top:9544;width:1036;height:2" coordorigin="10567,9544" coordsize="1036,0" path="m10567,9544l11603,9544e" filled="f" stroked="t" strokeweight=".477497pt" strokecolor="#444448">
                <v:path arrowok="t"/>
              </v:shape>
            </v:group>
            <v:group style="position:absolute;left:315;top:9886;width:2082;height:2" coordorigin="315,9886" coordsize="2082,2">
              <v:shape style="position:absolute;left:315;top:9886;width:2082;height:2" coordorigin="315,9886" coordsize="2082,0" path="m315,9886l2397,9886e" filled="f" stroked="t" strokeweight=".716246pt" strokecolor="#545454">
                <v:path arrowok="t"/>
              </v:shape>
            </v:group>
            <v:group style="position:absolute;left:1776;top:9884;width:5310;height:2" coordorigin="1776,9884" coordsize="5310,2">
              <v:shape style="position:absolute;left:1776;top:9884;width:5310;height:2" coordorigin="1776,9884" coordsize="5310,0" path="m1776,9884l7086,9884e" filled="f" stroked="t" strokeweight=".954994pt" strokecolor="#5B5B5B">
                <v:path arrowok="t"/>
              </v:shape>
            </v:group>
            <v:group style="position:absolute;left:6952;top:9884;width:812;height:2" coordorigin="6952,9884" coordsize="812,2">
              <v:shape style="position:absolute;left:6952;top:9884;width:812;height:2" coordorigin="6952,9884" coordsize="812,0" path="m6952,9884l7764,9884e" filled="f" stroked="t" strokeweight=".477497pt" strokecolor="#3B3B3B">
                <v:path arrowok="t"/>
              </v:shape>
            </v:group>
            <v:group style="position:absolute;left:7707;top:9881;width:2918;height:2" coordorigin="7707,9881" coordsize="2918,2">
              <v:shape style="position:absolute;left:7707;top:9881;width:2918;height:2" coordorigin="7707,9881" coordsize="2918,0" path="m7707,9881l10624,9881e" filled="f" stroked="t" strokeweight=".716246pt" strokecolor="#5B5B5B">
                <v:path arrowok="t"/>
              </v:shape>
            </v:group>
            <v:group style="position:absolute;left:10567;top:9879;width:463;height:2" coordorigin="10567,9879" coordsize="463,2">
              <v:shape style="position:absolute;left:10567;top:9879;width:463;height:2" coordorigin="10567,9879" coordsize="463,0" path="m10567,9879l11030,9879e" filled="f" stroked="t" strokeweight=".477497pt" strokecolor="#3F4444">
                <v:path arrowok="t"/>
              </v:shape>
            </v:group>
            <v:group style="position:absolute;left:10973;top:9884;width:626;height:2" coordorigin="10973,9884" coordsize="626,2">
              <v:shape style="position:absolute;left:10973;top:9884;width:626;height:2" coordorigin="10973,9884" coordsize="626,0" path="m10973,9884l11598,9884e" filled="f" stroked="t" strokeweight=".954994pt" strokecolor="#575B5B">
                <v:path arrowok="t"/>
              </v:shape>
            </v:group>
            <v:group style="position:absolute;left:11594;top:9506;width:2;height:1125" coordorigin="11594,9506" coordsize="2,1125">
              <v:shape style="position:absolute;left:11594;top:9506;width:2;height:1125" coordorigin="11594,9506" coordsize="0,1125" path="m11594,10630l11594,9506e" filled="f" stroked="t" strokeweight=".716246pt" strokecolor="#575757">
                <v:path arrowok="t"/>
              </v:shape>
            </v:group>
            <v:group style="position:absolute;left:315;top:10123;width:2082;height:2" coordorigin="315,10123" coordsize="2082,2">
              <v:shape style="position:absolute;left:315;top:10123;width:2082;height:2" coordorigin="315,10123" coordsize="2082,0" path="m315,10123l2397,10123e" filled="f" stroked="t" strokeweight=".716246pt" strokecolor="#5B5B5B">
                <v:path arrowok="t"/>
              </v:shape>
            </v:group>
            <v:group style="position:absolute;left:2325;top:10123;width:454;height:2" coordorigin="2325,10123" coordsize="454,2">
              <v:shape style="position:absolute;left:2325;top:10123;width:454;height:2" coordorigin="2325,10123" coordsize="454,0" path="m2325,10123l2779,10123e" filled="f" stroked="t" strokeweight=".477497pt" strokecolor="#2B2B2B">
                <v:path arrowok="t"/>
              </v:shape>
            </v:group>
            <v:group style="position:absolute;left:2722;top:10121;width:2302;height:2" coordorigin="2722,10121" coordsize="2302,2">
              <v:shape style="position:absolute;left:2722;top:10121;width:2302;height:2" coordorigin="2722,10121" coordsize="2302,0" path="m2722,10121l5023,10121e" filled="f" stroked="t" strokeweight=".954994pt" strokecolor="#646464">
                <v:path arrowok="t"/>
              </v:shape>
            </v:group>
            <v:group style="position:absolute;left:4894;top:10123;width:358;height:2" coordorigin="4894,10123" coordsize="358,2">
              <v:shape style="position:absolute;left:4894;top:10123;width:358;height:2" coordorigin="4894,10123" coordsize="358,0" path="m4894,10123l5252,10123e" filled="f" stroked="t" strokeweight=".477497pt" strokecolor="#4F4F4F">
                <v:path arrowok="t"/>
              </v:shape>
            </v:group>
            <v:group style="position:absolute;left:5195;top:10121;width:2741;height:2" coordorigin="5195,10121" coordsize="2741,2">
              <v:shape style="position:absolute;left:5195;top:10121;width:2741;height:2" coordorigin="5195,10121" coordsize="2741,0" path="m5195,10121l7936,10121e" filled="f" stroked="t" strokeweight=".954994pt" strokecolor="#676767">
                <v:path arrowok="t"/>
              </v:shape>
            </v:group>
            <v:group style="position:absolute;left:7707;top:10118;width:1480;height:2" coordorigin="7707,10118" coordsize="1480,2">
              <v:shape style="position:absolute;left:7707;top:10118;width:1480;height:2" coordorigin="7707,10118" coordsize="1480,0" path="m7707,10118l9187,10118e" filled="f" stroked="t" strokeweight=".477497pt" strokecolor="#4F4F4F">
                <v:path arrowok="t"/>
              </v:shape>
            </v:group>
            <v:group style="position:absolute;left:9130;top:10116;width:1495;height:2" coordorigin="9130,10116" coordsize="1495,2">
              <v:shape style="position:absolute;left:9130;top:10116;width:1495;height:2" coordorigin="9130,10116" coordsize="1495,0" path="m9130,10116l10624,10116e" filled="f" stroked="t" strokeweight=".954994pt" strokecolor="#707070">
                <v:path arrowok="t"/>
              </v:shape>
            </v:group>
            <v:group style="position:absolute;left:10567;top:10114;width:487;height:2" coordorigin="10567,10114" coordsize="487,2">
              <v:shape style="position:absolute;left:10567;top:10114;width:487;height:2" coordorigin="10567,10114" coordsize="487,0" path="m10567,10114l11054,10114e" filled="f" stroked="t" strokeweight=".954994pt" strokecolor="#4F5467">
                <v:path arrowok="t"/>
              </v:shape>
            </v:group>
            <v:group style="position:absolute;left:11002;top:9874;width:2;height:574" coordorigin="11002,9874" coordsize="2,574">
              <v:shape style="position:absolute;left:11002;top:9874;width:2;height:574" coordorigin="11002,9874" coordsize="0,574" path="m11002,10449l11002,9874e" filled="f" stroked="t" strokeweight="2.864982pt" strokecolor="#3F4874">
                <v:path arrowok="t"/>
              </v:shape>
            </v:group>
            <v:group style="position:absolute;left:10949;top:10118;width:649;height:2" coordorigin="10949,10118" coordsize="649,2">
              <v:shape style="position:absolute;left:10949;top:10118;width:649;height:2" coordorigin="10949,10118" coordsize="649,0" path="m10949,10118l11598,10118e" filled="f" stroked="t" strokeweight=".477497pt" strokecolor="#444B54">
                <v:path arrowok="t"/>
              </v:shape>
            </v:group>
            <v:group style="position:absolute;left:10075;top:10377;width:945;height:2" coordorigin="10075,10377" coordsize="945,2">
              <v:shape style="position:absolute;left:10075;top:10377;width:945;height:2" coordorigin="10075,10377" coordsize="945,0" path="m10075,10377l11021,10377e" filled="f" stroked="t" strokeweight=".716246pt" strokecolor="#485477">
                <v:path arrowok="t"/>
              </v:shape>
            </v:group>
            <v:group style="position:absolute;left:320;top:10604;width:4145;height:2" coordorigin="320,10604" coordsize="4145,2">
              <v:shape style="position:absolute;left:320;top:10604;width:4145;height:2" coordorigin="320,10604" coordsize="4145,0" path="m320,10604l4465,10604e" filled="f" stroked="t" strokeweight=".954994pt" strokecolor="#5B5B5B">
                <v:path arrowok="t"/>
              </v:shape>
            </v:group>
            <v:group style="position:absolute;left:2373;top:10458;width:2;height:1268" coordorigin="2373,10458" coordsize="2,1268">
              <v:shape style="position:absolute;left:2373;top:10458;width:2;height:1268" coordorigin="2373,10458" coordsize="0,1268" path="m2373,11727l2373,10458e" filled="f" stroked="t" strokeweight=".954994pt" strokecolor="#575757">
                <v:path arrowok="t"/>
              </v:shape>
            </v:group>
            <v:group style="position:absolute;left:4364;top:10602;width:888;height:2" coordorigin="4364,10602" coordsize="888,2">
              <v:shape style="position:absolute;left:4364;top:10602;width:888;height:2" coordorigin="4364,10602" coordsize="888,0" path="m4364,10602l5252,10602e" filled="f" stroked="t" strokeweight=".477497pt" strokecolor="#383838">
                <v:path arrowok="t"/>
              </v:shape>
            </v:group>
            <v:group style="position:absolute;left:5195;top:10602;width:1814;height:2" coordorigin="5195,10602" coordsize="1814,2">
              <v:shape style="position:absolute;left:5195;top:10602;width:1814;height:2" coordorigin="5195,10602" coordsize="1814,0" path="m5195,10602l7010,10602e" filled="f" stroked="t" strokeweight=".954994pt" strokecolor="#646464">
                <v:path arrowok="t"/>
              </v:shape>
            </v:group>
            <v:group style="position:absolute;left:6952;top:10602;width:812;height:2" coordorigin="6952,10602" coordsize="812,2">
              <v:shape style="position:absolute;left:6952;top:10602;width:812;height:2" coordorigin="6952,10602" coordsize="812,0" path="m6952,10602l7764,10602e" filled="f" stroked="t" strokeweight=".477497pt" strokecolor="#383838">
                <v:path arrowok="t"/>
              </v:shape>
            </v:group>
            <v:group style="position:absolute;left:7707;top:10599;width:3892;height:2" coordorigin="7707,10599" coordsize="3892,2">
              <v:shape style="position:absolute;left:7707;top:10599;width:3892;height:2" coordorigin="7707,10599" coordsize="3892,0" path="m7707,10599l11598,10599e" filled="f" stroked="t" strokeweight=".716246pt" strokecolor="#57575B">
                <v:path arrowok="t"/>
              </v:shape>
            </v:group>
            <v:group style="position:absolute;left:902;top:10824;width:3519;height:2" coordorigin="902,10824" coordsize="3519,2">
              <v:shape style="position:absolute;left:902;top:10824;width:3519;height:2" coordorigin="902,10824" coordsize="3519,0" path="m902,10824l4422,10824e" filled="f" stroked="t" strokeweight=".954994pt" strokecolor="#606060">
                <v:path arrowok="t"/>
              </v:shape>
            </v:group>
            <v:group style="position:absolute;left:4364;top:10822;width:888;height:2" coordorigin="4364,10822" coordsize="888,2">
              <v:shape style="position:absolute;left:4364;top:10822;width:888;height:2" coordorigin="4364,10822" coordsize="888,0" path="m4364,10822l5252,10822e" filled="f" stroked="t" strokeweight=".477497pt" strokecolor="#383838">
                <v:path arrowok="t"/>
              </v:shape>
            </v:group>
            <v:group style="position:absolute;left:5195;top:10820;width:530;height:2" coordorigin="5195,10820" coordsize="530,2">
              <v:shape style="position:absolute;left:5195;top:10820;width:530;height:2" coordorigin="5195,10820" coordsize="530,0" path="m5195,10820l5725,10820e" filled="f" stroked="t" strokeweight=".477497pt" strokecolor="#545454">
                <v:path arrowok="t"/>
              </v:shape>
            </v:group>
            <v:group style="position:absolute;left:5668;top:10820;width:2898;height:2" coordorigin="5668,10820" coordsize="2898,2">
              <v:shape style="position:absolute;left:5668;top:10820;width:2898;height:2" coordorigin="5668,10820" coordsize="2898,0" path="m5668,10820l8566,10820e" filled="f" stroked="t" strokeweight=".716246pt" strokecolor="#676767">
                <v:path arrowok="t"/>
              </v:shape>
            </v:group>
            <v:group style="position:absolute;left:8509;top:10817;width:678;height:2" coordorigin="8509,10817" coordsize="678,2">
              <v:shape style="position:absolute;left:8509;top:10817;width:678;height:2" coordorigin="8509,10817" coordsize="678,0" path="m8509,10817l9187,10817e" filled="f" stroked="t" strokeweight=".477497pt" strokecolor="#444444">
                <v:path arrowok="t"/>
              </v:shape>
            </v:group>
            <v:group style="position:absolute;left:9130;top:10815;width:2469;height:2" coordorigin="9130,10815" coordsize="2469,2">
              <v:shape style="position:absolute;left:9130;top:10815;width:2469;height:2" coordorigin="9130,10815" coordsize="2469,0" path="m9130,10815l11598,10815e" filled="f" stroked="t" strokeweight=".954994pt" strokecolor="#646467">
                <v:path arrowok="t"/>
              </v:shape>
            </v:group>
            <v:group style="position:absolute;left:11594;top:10559;width:2;height:962" coordorigin="11594,10559" coordsize="2,962">
              <v:shape style="position:absolute;left:11594;top:10559;width:2;height:962" coordorigin="11594,10559" coordsize="0,962" path="m11594,11521l11594,10559e" filled="f" stroked="t" strokeweight=".477497pt" strokecolor="#3B3B3B">
                <v:path arrowok="t"/>
              </v:shape>
            </v:group>
            <v:group style="position:absolute;left:320;top:11059;width:850;height:2" coordorigin="320,11059" coordsize="850,2">
              <v:shape style="position:absolute;left:320;top:11059;width:850;height:2" coordorigin="320,11059" coordsize="850,0" path="m320,11059l1170,11059e" filled="f" stroked="t" strokeweight=".477497pt" strokecolor="#676767">
                <v:path arrowok="t"/>
              </v:shape>
            </v:group>
            <v:group style="position:absolute;left:1127;top:10812;width:2;height:2331" coordorigin="1127,10812" coordsize="2,2331">
              <v:shape style="position:absolute;left:1127;top:10812;width:2;height:2331" coordorigin="1127,10812" coordsize="0,2331" path="m1127,13143l1127,10812e" filled="f" stroked="t" strokeweight=".954994pt" strokecolor="#646464">
                <v:path arrowok="t"/>
              </v:shape>
            </v:group>
            <v:group style="position:absolute;left:1552;top:10832;width:2;height:220" coordorigin="1552,10832" coordsize="2,220">
              <v:shape style="position:absolute;left:1552;top:10832;width:2;height:220" coordorigin="1552,10832" coordsize="0,220" path="m1552,11052l1552,10832e" filled="f" stroked="t" strokeweight=".238749pt" strokecolor="#4F4F4F">
                <v:path arrowok="t"/>
              </v:shape>
            </v:group>
            <v:group style="position:absolute;left:731;top:11056;width:5190;height:2" coordorigin="731,11056" coordsize="5190,2">
              <v:shape style="position:absolute;left:731;top:11056;width:5190;height:2" coordorigin="731,11056" coordsize="5190,0" path="m731,11056l5921,11056e" filled="f" stroked="t" strokeweight=".716246pt" strokecolor="#606060">
                <v:path arrowok="t"/>
              </v:shape>
            </v:group>
            <v:group style="position:absolute;left:5864;top:11054;width:1557;height:2" coordorigin="5864,11054" coordsize="1557,2">
              <v:shape style="position:absolute;left:5864;top:11054;width:1557;height:2" coordorigin="5864,11054" coordsize="1557,0" path="m5864,11054l7420,11054e" filled="f" stroked="t" strokeweight=".477497pt" strokecolor="#484848">
                <v:path arrowok="t"/>
              </v:shape>
            </v:group>
            <v:group style="position:absolute;left:7396;top:10808;width:2;height:919" coordorigin="7396,10808" coordsize="2,919">
              <v:shape style="position:absolute;left:7396;top:10808;width:2;height:919" coordorigin="7396,10808" coordsize="0,919" path="m7396,11727l7396,10808e" filled="f" stroked="t" strokeweight=".954994pt" strokecolor="#575757">
                <v:path arrowok="t"/>
              </v:shape>
            </v:group>
            <v:group style="position:absolute;left:7349;top:11054;width:4250;height:2" coordorigin="7349,11054" coordsize="4250,2">
              <v:shape style="position:absolute;left:7349;top:11054;width:4250;height:2" coordorigin="7349,11054" coordsize="4250,0" path="m7349,11054l11598,11054e" filled="f" stroked="t" strokeweight=".716246pt" strokecolor="#646464">
                <v:path arrowok="t"/>
              </v:shape>
            </v:group>
            <v:group style="position:absolute;left:1552;top:11037;width:2;height:455" coordorigin="1552,11037" coordsize="2,455">
              <v:shape style="position:absolute;left:1552;top:11037;width:2;height:455" coordorigin="1552,11037" coordsize="0,455" path="m1552,11492l1552,11037e" filled="f" stroked="t" strokeweight=".238749pt" strokecolor="#646464">
                <v:path arrowok="t"/>
              </v:shape>
            </v:group>
            <v:group style="position:absolute;left:1552;top:11492;width:2;height:1623" coordorigin="1552,11492" coordsize="2,1623">
              <v:shape style="position:absolute;left:1552;top:11492;width:2;height:1623" coordorigin="1552,11492" coordsize="0,1623" path="m1552,13115l1552,11492e" filled="f" stroked="t" strokeweight=".238749pt" strokecolor="#000000">
                <v:path arrowok="t"/>
              </v:shape>
            </v:group>
            <v:group style="position:absolute;left:11596;top:11463;width:2;height:2781" coordorigin="11596,11463" coordsize="2,2781">
              <v:shape style="position:absolute;left:11596;top:11463;width:2;height:2781" coordorigin="11596,11463" coordsize="0,2781" path="m11596,14244l11596,11463e" filled="f" stroked="t" strokeweight=".954994pt" strokecolor="#6B6B6B">
                <v:path arrowok="t"/>
              </v:shape>
            </v:group>
            <v:group style="position:absolute;left:2373;top:11669;width:2;height:498" coordorigin="2373,11669" coordsize="2,498">
              <v:shape style="position:absolute;left:2373;top:11669;width:2;height:498" coordorigin="2373,11669" coordsize="0,498" path="m2373,12167l2373,11669e" filled="f" stroked="t" strokeweight=".477497pt" strokecolor="#343434">
                <v:path arrowok="t"/>
              </v:shape>
            </v:group>
            <v:group style="position:absolute;left:7396;top:11669;width:2;height:1106" coordorigin="7396,11669" coordsize="2,1106">
              <v:shape style="position:absolute;left:7396;top:11669;width:2;height:1106" coordorigin="7396,11669" coordsize="0,1106" path="m7396,12775l7396,11669e" filled="f" stroked="t" strokeweight=".477497pt" strokecolor="#2B2B2B">
                <v:path arrowok="t"/>
              </v:shape>
            </v:group>
            <v:group style="position:absolute;left:2373;top:12109;width:2;height:479" coordorigin="2373,12109" coordsize="2,479">
              <v:shape style="position:absolute;left:2373;top:12109;width:2;height:479" coordorigin="2373,12109" coordsize="0,479" path="m2373,12588l2373,12109e" filled="f" stroked="t" strokeweight=".477497pt" strokecolor="#1F1F1F">
                <v:path arrowok="t"/>
              </v:shape>
            </v:group>
            <v:group style="position:absolute;left:2376;top:12531;width:2;height:895" coordorigin="2376,12531" coordsize="2,895">
              <v:shape style="position:absolute;left:2376;top:12531;width:2;height:895" coordorigin="2376,12531" coordsize="0,895" path="m2376,13426l2376,12531e" filled="f" stroked="t" strokeweight=".477497pt" strokecolor="#3F3F3F">
                <v:path arrowok="t"/>
              </v:shape>
            </v:group>
            <v:group style="position:absolute;left:7399;top:12717;width:2;height:421" coordorigin="7399,12717" coordsize="2,421">
              <v:shape style="position:absolute;left:7399;top:12717;width:2;height:421" coordorigin="7399,12717" coordsize="0,421" path="m7399,13139l7399,12717e" filled="f" stroked="t" strokeweight=".716246pt" strokecolor="#4B4B4B">
                <v:path arrowok="t"/>
              </v:shape>
            </v:group>
            <v:group style="position:absolute;left:611;top:13141;width:974;height:2" coordorigin="611,13141" coordsize="974,2">
              <v:shape style="position:absolute;left:611;top:13141;width:974;height:2" coordorigin="611,13141" coordsize="974,0" path="m611,13141l1585,13141e" filled="f" stroked="t" strokeweight=".238749pt" strokecolor="#545454">
                <v:path arrowok="t"/>
              </v:shape>
            </v:group>
            <v:group style="position:absolute;left:1523;top:13139;width:859;height:2" coordorigin="1523,13139" coordsize="859,2">
              <v:shape style="position:absolute;left:1523;top:13139;width:859;height:2" coordorigin="1523,13139" coordsize="859,0" path="m1523,13139l2383,13139e" filled="f" stroked="t" strokeweight=".477497pt" strokecolor="#747474">
                <v:path arrowok="t"/>
              </v:shape>
            </v:group>
            <v:group style="position:absolute;left:1127;top:13081;width:2;height:924" coordorigin="1127,13081" coordsize="2,924">
              <v:shape style="position:absolute;left:1127;top:13081;width:2;height:924" coordorigin="1127,13081" coordsize="0,924" path="m1127,14005l1127,13081e" filled="f" stroked="t" strokeweight=".477497pt" strokecolor="#343434">
                <v:path arrowok="t"/>
              </v:shape>
            </v:group>
            <v:group style="position:absolute;left:1552;top:13110;width:2;height:287" coordorigin="1552,13110" coordsize="2,287">
              <v:shape style="position:absolute;left:1552;top:13110;width:2;height:287" coordorigin="1552,13110" coordsize="0,287" path="m1552,13397l1552,13110e" filled="f" stroked="t" strokeweight=".238749pt" strokecolor="#6B6B6B">
                <v:path arrowok="t"/>
              </v:shape>
            </v:group>
            <v:group style="position:absolute;left:7401;top:13081;width:2;height:464" coordorigin="7401,13081" coordsize="2,464">
              <v:shape style="position:absolute;left:7401;top:13081;width:2;height:464" coordorigin="7401,13081" coordsize="0,464" path="m7401,13545l7401,13081e" filled="f" stroked="t" strokeweight=".477497pt" strokecolor="#232323">
                <v:path arrowok="t"/>
              </v:shape>
            </v:group>
            <v:group style="position:absolute;left:1552;top:13397;width:2;height:2120" coordorigin="1552,13397" coordsize="2,2120">
              <v:shape style="position:absolute;left:1552;top:13397;width:2;height:2120" coordorigin="1552,13397" coordsize="0,2120" path="m1552,15517l1552,13397e" filled="f" stroked="t" strokeweight=".238749pt" strokecolor="#000000">
                <v:path arrowok="t"/>
              </v:shape>
            </v:group>
            <v:group style="position:absolute;left:2378;top:13368;width:2;height:637" coordorigin="2378,13368" coordsize="2,637">
              <v:shape style="position:absolute;left:2378;top:13368;width:2;height:637" coordorigin="2378,13368" coordsize="0,637" path="m2378,14005l2378,13368e" filled="f" stroked="t" strokeweight=".477497pt" strokecolor="#2B2B2B">
                <v:path arrowok="t"/>
              </v:shape>
            </v:group>
            <v:group style="position:absolute;left:7396;top:13488;width:2;height:168" coordorigin="7396,13488" coordsize="2,168">
              <v:shape style="position:absolute;left:7396;top:13488;width:2;height:168" coordorigin="7396,13488" coordsize="0,168" path="m7396,13655l7396,13488e" filled="f" stroked="t" strokeweight=".716246pt" strokecolor="#484848">
                <v:path arrowok="t"/>
              </v:shape>
            </v:group>
            <v:group style="position:absolute;left:7399;top:13574;width:2;height:1953" coordorigin="7399,13574" coordsize="2,1953">
              <v:shape style="position:absolute;left:7399;top:13574;width:2;height:1953" coordorigin="7399,13574" coordsize="0,1953" path="m7399,15527l7399,13574e" filled="f" stroked="t" strokeweight=".954994pt" strokecolor="#606060">
                <v:path arrowok="t"/>
              </v:shape>
            </v:group>
            <v:group style="position:absolute;left:1127;top:13947;width:2;height:297" coordorigin="1127,13947" coordsize="2,297">
              <v:shape style="position:absolute;left:1127;top:13947;width:2;height:297" coordorigin="1127,13947" coordsize="0,297" path="m1127,14244l1127,13947e" filled="f" stroked="t" strokeweight=".716246pt" strokecolor="#4F4F4F">
                <v:path arrowok="t"/>
              </v:shape>
            </v:group>
            <v:group style="position:absolute;left:2376;top:13947;width:2;height:1589" coordorigin="2376,13947" coordsize="2,1589">
              <v:shape style="position:absolute;left:2376;top:13947;width:2;height:1589" coordorigin="2376,13947" coordsize="0,1589" path="m2376,15536l2376,13947e" filled="f" stroked="t" strokeweight=".954994pt" strokecolor="#5B5B5B">
                <v:path arrowok="t"/>
              </v:shape>
            </v:group>
            <v:group style="position:absolute;left:11598;top:14043;width:2;height:201" coordorigin="11598,14043" coordsize="2,201">
              <v:shape style="position:absolute;left:11598;top:14043;width:2;height:201" coordorigin="11598,14043" coordsize="0,201" path="m11598,14244l11598,14043e" filled="f" stroked="t" strokeweight=".716246pt" strokecolor="#606060">
                <v:path arrowok="t"/>
              </v:shape>
            </v:group>
            <v:group style="position:absolute;left:329;top:14187;width:2;height:598" coordorigin="329,14187" coordsize="2,598">
              <v:shape style="position:absolute;left:329;top:14187;width:2;height:598" coordorigin="329,14187" coordsize="0,598" path="m329,14785l329,14187e" filled="f" stroked="t" strokeweight=".477497pt" strokecolor="#2F2F2F">
                <v:path arrowok="t"/>
              </v:shape>
            </v:group>
            <v:group style="position:absolute;left:1127;top:14134;width:2;height:1398" coordorigin="1127,14134" coordsize="2,1398">
              <v:shape style="position:absolute;left:1127;top:14134;width:2;height:1398" coordorigin="1127,14134" coordsize="0,1398" path="m1127,15532l1127,14134e" filled="f" stroked="t" strokeweight=".954994pt" strokecolor="#646464">
                <v:path arrowok="t"/>
              </v:shape>
            </v:group>
            <v:group style="position:absolute;left:11598;top:14187;width:2;height:598" coordorigin="11598,14187" coordsize="2,598">
              <v:shape style="position:absolute;left:11598;top:14187;width:2;height:598" coordorigin="11598,14187" coordsize="0,598" path="m11598,14785l11598,14187e" filled="f" stroked="t" strokeweight=".477497pt" strokecolor="#484848">
                <v:path arrowok="t"/>
              </v:shape>
            </v:group>
            <v:group style="position:absolute;left:320;top:15529;width:520;height:2" coordorigin="320,15529" coordsize="520,2">
              <v:shape style="position:absolute;left:320;top:15529;width:520;height:2" coordorigin="320,15529" coordsize="520,0" path="m320,15529l840,15529e" filled="f" stroked="t" strokeweight=".716246pt" strokecolor="#575757">
                <v:path arrowok="t"/>
              </v:shape>
            </v:group>
            <v:group style="position:absolute;left:783;top:15527;width:372;height:2" coordorigin="783,15527" coordsize="372,2">
              <v:shape style="position:absolute;left:783;top:15527;width:372;height:2" coordorigin="783,15527" coordsize="372,0" path="m783,15527l1156,15527e" filled="f" stroked="t" strokeweight=".477497pt" strokecolor="#444444">
                <v:path arrowok="t"/>
              </v:shape>
            </v:group>
            <v:group style="position:absolute;left:1084;top:15527;width:3094;height:2" coordorigin="1084,15527" coordsize="3094,2">
              <v:shape style="position:absolute;left:1084;top:15527;width:3094;height:2" coordorigin="1084,15527" coordsize="3094,0" path="m1084,15527l4178,15527e" filled="f" stroked="t" strokeweight=".954994pt" strokecolor="#606060">
                <v:path arrowok="t"/>
              </v:shape>
            </v:group>
            <v:group style="position:absolute;left:4068;top:15522;width:1184;height:2" coordorigin="4068,15522" coordsize="1184,2">
              <v:shape style="position:absolute;left:4068;top:15522;width:1184;height:2" coordorigin="4068,15522" coordsize="1184,0" path="m4068,15522l5252,15522e" filled="f" stroked="t" strokeweight=".477497pt" strokecolor="#3F3F3F">
                <v:path arrowok="t"/>
              </v:shape>
            </v:group>
            <v:group style="position:absolute;left:5195;top:15520;width:530;height:2" coordorigin="5195,15520" coordsize="530,2">
              <v:shape style="position:absolute;left:5195;top:15520;width:530;height:2" coordorigin="5195,15520" coordsize="530,0" path="m5195,15520l5725,15520e" filled="f" stroked="t" strokeweight=".716246pt" strokecolor="#575757">
                <v:path arrowok="t"/>
              </v:shape>
            </v:group>
            <v:group style="position:absolute;left:5668;top:15517;width:583;height:2" coordorigin="5668,15517" coordsize="583,2">
              <v:shape style="position:absolute;left:5668;top:15517;width:583;height:2" coordorigin="5668,15517" coordsize="583,0" path="m5668,15517l6250,15517e" filled="f" stroked="t" strokeweight=".477497pt" strokecolor="#383838">
                <v:path arrowok="t"/>
              </v:shape>
            </v:group>
            <v:group style="position:absolute;left:6169;top:15517;width:2989;height:2" coordorigin="6169,15517" coordsize="2989,2">
              <v:shape style="position:absolute;left:6169;top:15517;width:2989;height:2" coordorigin="6169,15517" coordsize="2989,0" path="m6169,15517l9158,15517e" filled="f" stroked="t" strokeweight=".954994pt" strokecolor="#646464">
                <v:path arrowok="t"/>
              </v:shape>
            </v:group>
            <v:group style="position:absolute;left:8509;top:15513;width:3099;height:2" coordorigin="8509,15513" coordsize="3099,2">
              <v:shape style="position:absolute;left:8509;top:15513;width:3099;height:2" coordorigin="8509,15513" coordsize="3099,0" path="m8509,15513l11608,15513e" filled="f" stroked="t" strokeweight=".477497pt" strokecolor="#4B4B4B">
                <v:path arrowok="t"/>
              </v:shape>
            </v:group>
            <v:group style="position:absolute;left:9130;top:15513;width:234;height:2" coordorigin="9130,15513" coordsize="234,2">
              <v:shape style="position:absolute;left:9130;top:15513;width:234;height:2" coordorigin="9130,15513" coordsize="234,0" path="m9130,15513l9364,15513e" filled="f" stroked="t" strokeweight=".477497pt" strokecolor="#484848">
                <v:path arrowok="t"/>
              </v:shape>
            </v:group>
            <v:group style="position:absolute;left:9306;top:15513;width:797;height:2" coordorigin="9306,15513" coordsize="797,2">
              <v:shape style="position:absolute;left:9306;top:15513;width:797;height:2" coordorigin="9306,15513" coordsize="797,0" path="m9306,15513l10104,15513e" filled="f" stroked="t" strokeweight=".477497pt" strokecolor="#343434">
                <v:path arrowok="t"/>
              </v:shape>
            </v:group>
            <v:group style="position:absolute;left:10567;top:15508;width:463;height:2" coordorigin="10567,15508" coordsize="463,2">
              <v:shape style="position:absolute;left:10567;top:15508;width:463;height:2" coordorigin="10567,15508" coordsize="463,0" path="m10567,15508l11030,15508e" filled="f" stroked="t" strokeweight=".477497pt" strokecolor="#343434">
                <v:path arrowok="t"/>
              </v:shape>
            </v:group>
            <v:group style="position:absolute;left:10973;top:15508;width:630;height:2" coordorigin="10973,15508" coordsize="630,2">
              <v:shape style="position:absolute;left:10973;top:15508;width:630;height:2" coordorigin="10973,15508" coordsize="630,0" path="m10973,15508l11603,15508e" filled="f" stroked="t" strokeweight=".477497pt" strokecolor="#4B4B4B">
                <v:path arrowok="t"/>
              </v:shape>
            </v:group>
            <v:group style="position:absolute;left:11598;top:14728;width:2;height:790" coordorigin="11598,14728" coordsize="2,790">
              <v:shape style="position:absolute;left:11598;top:14728;width:2;height:790" coordorigin="11598,14728" coordsize="0,790" path="m11598,15517l11598,14728e" filled="f" stroked="t" strokeweight=".477497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525454"/>
          <w:spacing w:val="0"/>
          <w:w w:val="63"/>
          <w:b/>
          <w:bCs/>
        </w:rPr>
        <w:t>..ftfaiy</w:t>
      </w:r>
      <w:r>
        <w:rPr>
          <w:rFonts w:ascii="Arial" w:hAnsi="Arial" w:cs="Arial" w:eastAsia="Arial"/>
          <w:sz w:val="25"/>
          <w:szCs w:val="25"/>
          <w:color w:val="525454"/>
          <w:spacing w:val="0"/>
          <w:w w:val="63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525454"/>
          <w:spacing w:val="3"/>
          <w:w w:val="63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63"/>
          <w:b/>
          <w:bCs/>
        </w:rPr>
        <w:t>Me</w:t>
      </w:r>
      <w:r>
        <w:rPr>
          <w:rFonts w:ascii="Arial" w:hAnsi="Arial" w:cs="Arial" w:eastAsia="Arial"/>
          <w:sz w:val="23"/>
          <w:szCs w:val="23"/>
          <w:color w:val="525454"/>
          <w:spacing w:val="0"/>
          <w:w w:val="63"/>
          <w:b/>
          <w:bCs/>
        </w:rPr>
        <w:t>  </w:t>
      </w:r>
      <w:r>
        <w:rPr>
          <w:rFonts w:ascii="Arial" w:hAnsi="Arial" w:cs="Arial" w:eastAsia="Arial"/>
          <w:sz w:val="23"/>
          <w:szCs w:val="23"/>
          <w:color w:val="525454"/>
          <w:spacing w:val="22"/>
          <w:w w:val="63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525454"/>
          <w:spacing w:val="0"/>
          <w:w w:val="51"/>
          <w:b/>
          <w:bCs/>
        </w:rPr>
        <w:t>&lt;e.</w:t>
      </w:r>
      <w:r>
        <w:rPr>
          <w:rFonts w:ascii="Arial" w:hAnsi="Arial" w:cs="Arial" w:eastAsia="Arial"/>
          <w:sz w:val="22"/>
          <w:szCs w:val="22"/>
          <w:color w:val="525454"/>
          <w:spacing w:val="0"/>
          <w:w w:val="51"/>
          <w:b/>
          <w:bCs/>
        </w:rPr>
        <w:t>   </w:t>
      </w:r>
      <w:r>
        <w:rPr>
          <w:rFonts w:ascii="Arial" w:hAnsi="Arial" w:cs="Arial" w:eastAsia="Arial"/>
          <w:sz w:val="22"/>
          <w:szCs w:val="22"/>
          <w:color w:val="525454"/>
          <w:spacing w:val="11"/>
          <w:w w:val="51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979997"/>
          <w:spacing w:val="-10"/>
          <w:w w:val="90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7E8080"/>
          <w:spacing w:val="-48"/>
          <w:w w:val="114"/>
          <w:position w:val="3"/>
        </w:rPr>
        <w:t>·</w:t>
      </w:r>
      <w:r>
        <w:rPr>
          <w:rFonts w:ascii="Arial" w:hAnsi="Arial" w:cs="Arial" w:eastAsia="Arial"/>
          <w:sz w:val="21"/>
          <w:szCs w:val="21"/>
          <w:color w:val="979997"/>
          <w:spacing w:val="0"/>
          <w:w w:val="44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979997"/>
          <w:spacing w:val="-22"/>
          <w:w w:val="100"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AFB1B1"/>
          <w:spacing w:val="-19"/>
          <w:w w:val="67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979997"/>
          <w:spacing w:val="-6"/>
          <w:w w:val="116"/>
          <w:position w:val="3"/>
        </w:rPr>
        <w:t>)</w:t>
      </w:r>
      <w:r>
        <w:rPr>
          <w:rFonts w:ascii="Arial" w:hAnsi="Arial" w:cs="Arial" w:eastAsia="Arial"/>
          <w:sz w:val="21"/>
          <w:szCs w:val="21"/>
          <w:color w:val="666767"/>
          <w:spacing w:val="-15"/>
          <w:w w:val="103"/>
          <w:position w:val="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05"/>
          <w:position w:val="3"/>
        </w:rPr>
        <w:t>'lı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06"/>
          <w:position w:val="3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8080"/>
          <w:spacing w:val="-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07EC3"/>
          <w:spacing w:val="0"/>
          <w:w w:val="156"/>
          <w:position w:val="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0" w:after="0" w:line="436" w:lineRule="exact"/>
        <w:ind w:left="-107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11"/>
          <w:szCs w:val="111"/>
          <w:color w:val="2F2F2F"/>
          <w:spacing w:val="-980"/>
          <w:w w:val="325"/>
          <w:position w:val="-64"/>
        </w:rPr>
        <w:t>!</w:t>
      </w:r>
      <w:r>
        <w:rPr>
          <w:rFonts w:ascii="Arial" w:hAnsi="Arial" w:cs="Arial" w:eastAsia="Arial"/>
          <w:sz w:val="18"/>
          <w:szCs w:val="18"/>
          <w:color w:val="2F2F2F"/>
          <w:spacing w:val="-4"/>
          <w:w w:val="87"/>
          <w:position w:val="-80"/>
        </w:rPr>
        <w:t>I</w:t>
      </w:r>
      <w:r>
        <w:rPr>
          <w:rFonts w:ascii="Arial" w:hAnsi="Arial" w:cs="Arial" w:eastAsia="Arial"/>
          <w:sz w:val="18"/>
          <w:szCs w:val="18"/>
          <w:color w:val="2F2F2F"/>
          <w:spacing w:val="12"/>
          <w:w w:val="87"/>
          <w:position w:val="-80"/>
        </w:rPr>
        <w:t>Z</w:t>
      </w:r>
      <w:r>
        <w:rPr>
          <w:rFonts w:ascii="Arial" w:hAnsi="Arial" w:cs="Arial" w:eastAsia="Arial"/>
          <w:sz w:val="18"/>
          <w:szCs w:val="18"/>
          <w:color w:val="424242"/>
          <w:spacing w:val="6"/>
          <w:w w:val="88"/>
          <w:position w:val="-80"/>
        </w:rPr>
        <w:t>M</w:t>
      </w:r>
      <w:r>
        <w:rPr>
          <w:rFonts w:ascii="Arial" w:hAnsi="Arial" w:cs="Arial" w:eastAsia="Arial"/>
          <w:sz w:val="18"/>
          <w:szCs w:val="18"/>
          <w:color w:val="1C1C1C"/>
          <w:spacing w:val="-5"/>
          <w:w w:val="109"/>
          <w:position w:val="-80"/>
        </w:rPr>
        <w:t>I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71"/>
          <w:position w:val="-80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20" w:bottom="280" w:left="0" w:right="22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9" w:lineRule="exact"/>
        <w:ind w:left="829" w:right="-71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0"/>
          <w:w w:val="73"/>
        </w:rPr>
        <w:t>BÜYÜKŞEHIR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9" w:lineRule="exact"/>
        <w:ind w:left="87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83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5" w:lineRule="exact"/>
        <w:ind w:left="354" w:right="445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52" w:lineRule="exact"/>
        <w:ind w:left="463" w:right="458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9" w:lineRule="exact"/>
        <w:ind w:left="1103" w:right="528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w w:val="89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4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220"/>
          <w:cols w:num="2" w:equalWidth="0">
            <w:col w:w="1791" w:space="1656"/>
            <w:col w:w="8253"/>
          </w:cols>
        </w:sectPr>
      </w:pPr>
      <w:rPr/>
    </w:p>
    <w:p>
      <w:pPr>
        <w:spacing w:before="9" w:after="0" w:line="240" w:lineRule="auto"/>
        <w:ind w:left="386" w:right="-20"/>
        <w:jc w:val="left"/>
        <w:tabs>
          <w:tab w:pos="1740" w:val="left"/>
          <w:tab w:pos="3300" w:val="left"/>
          <w:tab w:pos="566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28.05.2017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9"/>
          <w:w w:val="9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2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2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19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0"/>
          <w:w w:val="69"/>
        </w:rPr>
        <w:t>tr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1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6" w:lineRule="exact"/>
        <w:ind w:left="400" w:right="-20"/>
        <w:jc w:val="left"/>
        <w:tabs>
          <w:tab w:pos="1740" w:val="left"/>
          <w:tab w:pos="3300" w:val="left"/>
          <w:tab w:pos="4640" w:val="left"/>
          <w:tab w:pos="5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28.0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:3571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9"/>
          <w:w w:val="93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tfaiye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isınail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KAHYAOGLU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8" w:lineRule="auto"/>
        <w:ind w:left="400" w:right="5238"/>
        <w:jc w:val="left"/>
        <w:tabs>
          <w:tab w:pos="1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1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60"/>
        </w:rPr>
        <w:t>'UI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5533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No:33-3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90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90"/>
          <w:i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-7"/>
          <w:w w:val="9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</w:rPr>
        <w:t>ğru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Eylül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5533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No:33-3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6" w:lineRule="exact"/>
        <w:ind w:left="391" w:right="-20"/>
        <w:jc w:val="left"/>
        <w:tabs>
          <w:tab w:pos="1740" w:val="left"/>
          <w:tab w:pos="4800" w:val="left"/>
          <w:tab w:pos="8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8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  <w:position w:val="-1"/>
        </w:rPr>
        <w:t>şyeri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Kasıt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</w:sectPr>
      </w:pPr>
      <w:rPr/>
    </w:p>
    <w:p>
      <w:pPr>
        <w:spacing w:before="7" w:after="0" w:line="240" w:lineRule="auto"/>
        <w:ind w:left="386"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7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9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2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  <w:position w:val="-1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2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position w:val="-12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95"/>
          <w:position w:val="-1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1"/>
          <w:position w:val="-12"/>
        </w:rPr>
        <w:t>ap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60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2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2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3" w:after="0" w:line="20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2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2"/>
        </w:rPr>
        <w:t>İşyeri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2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2"/>
        </w:rPr>
        <w:t>Eğlence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Mekanı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3" w:equalWidth="0">
            <w:col w:w="5583" w:space="134"/>
            <w:col w:w="963" w:space="181"/>
            <w:col w:w="4839"/>
          </w:cols>
        </w:sectPr>
      </w:pPr>
      <w:rPr/>
    </w:p>
    <w:p>
      <w:pPr>
        <w:spacing w:before="0" w:after="0" w:line="498" w:lineRule="exact"/>
        <w:ind w:right="-20"/>
        <w:jc w:val="right"/>
        <w:tabs>
          <w:tab w:pos="460" w:val="left"/>
          <w:tab w:pos="104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0"/>
          <w:position w:val="-1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525252"/>
          <w:w w:val="55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525252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525252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424242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498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1C1C1C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1C1C1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1C1C1C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05:35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2" w:equalWidth="0">
            <w:col w:w="5250" w:space="890"/>
            <w:col w:w="5560"/>
          </w:cols>
        </w:sectPr>
      </w:pPr>
      <w:rPr/>
    </w:p>
    <w:p>
      <w:pPr>
        <w:spacing w:before="0" w:after="0" w:line="204" w:lineRule="exact"/>
        <w:ind w:left="386" w:right="-20"/>
        <w:jc w:val="left"/>
        <w:tabs>
          <w:tab w:pos="2360" w:val="left"/>
          <w:tab w:pos="6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Hüseyi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YORGUN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525252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25252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25252"/>
          <w:spacing w:val="4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Kendis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5" w:after="0" w:line="226" w:lineRule="exact"/>
        <w:ind w:left="23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Hüseyi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AKSULAR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39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-5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13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EY596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94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4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94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4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94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1"/>
          <w:position w:val="-1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67"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2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7"/>
          <w:w w:val="13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05:20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05:25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05:40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7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52" w:lineRule="auto"/>
        <w:ind w:right="3797" w:firstLine="2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6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05:25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tDoğalgaz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3" w:equalWidth="0">
            <w:col w:w="884" w:space="1423"/>
            <w:col w:w="1943" w:space="562"/>
            <w:col w:w="6888"/>
          </w:cols>
        </w:sectPr>
      </w:pPr>
      <w:rPr/>
    </w:p>
    <w:p>
      <w:pPr>
        <w:spacing w:before="12" w:after="0" w:line="224" w:lineRule="exact"/>
        <w:ind w:left="2312" w:right="1094" w:firstLine="-194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2"/>
        </w:rPr>
        <w:t>!Yardımcı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3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6" w:lineRule="exact"/>
        <w:ind w:left="231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tabs>
          <w:tab w:pos="2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4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8"/>
          <w:w w:val="1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Perso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2" w:equalWidth="0">
            <w:col w:w="4468" w:space="416"/>
            <w:col w:w="6816"/>
          </w:cols>
        </w:sectPr>
      </w:pPr>
      <w:rPr/>
    </w:p>
    <w:p>
      <w:pPr>
        <w:spacing w:before="16" w:after="0" w:line="240" w:lineRule="auto"/>
        <w:ind w:left="36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3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batarkatlı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1" w:lineRule="exact"/>
        <w:ind w:left="25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0"/>
          <w:position w:val="-9"/>
        </w:rPr>
        <w:t>!SöndOrmede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2"/>
          <w:w w:val="9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9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9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2" w:equalWidth="0">
            <w:col w:w="1807" w:space="482"/>
            <w:col w:w="9411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42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9"/>
        </w:rPr>
        <w:t>öndürınc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6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04" w:lineRule="exact"/>
        <w:ind w:right="-20"/>
        <w:jc w:val="left"/>
        <w:tabs>
          <w:tab w:pos="1180" w:val="left"/>
          <w:tab w:pos="1560" w:val="left"/>
          <w:tab w:pos="2740" w:val="left"/>
          <w:tab w:pos="3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ın3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78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  <w:position w:val="-6"/>
        </w:rPr>
        <w:t>KöpUk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  <w:position w:val="-6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78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6"/>
        </w:rPr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55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6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4"/>
          <w:position w:val="-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87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1"/>
          <w:position w:val="-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31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95"/>
          <w:position w:val="-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1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95" w:lineRule="exact"/>
        <w:ind w:left="202" w:right="-20"/>
        <w:jc w:val="left"/>
        <w:tabs>
          <w:tab w:pos="1120" w:val="left"/>
          <w:tab w:pos="274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Courier New" w:hAnsi="Courier New" w:cs="Courier New" w:eastAsia="Courier New"/>
          <w:sz w:val="22"/>
          <w:szCs w:val="22"/>
          <w:color w:val="2F2F2F"/>
          <w:spacing w:val="0"/>
          <w:w w:val="100"/>
          <w:position w:val="-2"/>
        </w:rPr>
        <w:t>2</w:t>
      </w:r>
      <w:r>
        <w:rPr>
          <w:rFonts w:ascii="Courier New" w:hAnsi="Courier New" w:cs="Courier New" w:eastAsia="Courier New"/>
          <w:sz w:val="22"/>
          <w:szCs w:val="22"/>
          <w:color w:val="2F2F2F"/>
          <w:spacing w:val="0"/>
          <w:w w:val="100"/>
          <w:position w:val="-2"/>
        </w:rPr>
        <w:tab/>
      </w:r>
      <w:r>
        <w:rPr>
          <w:rFonts w:ascii="Courier New" w:hAnsi="Courier New" w:cs="Courier New" w:eastAsia="Courier New"/>
          <w:sz w:val="22"/>
          <w:szCs w:val="22"/>
          <w:color w:val="2F2F2F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33"/>
          <w:szCs w:val="33"/>
          <w:color w:val="2F2F2F"/>
          <w:spacing w:val="0"/>
          <w:w w:val="50"/>
          <w:position w:val="-2"/>
        </w:rPr>
        <w:t>J</w:t>
      </w:r>
      <w:r>
        <w:rPr>
          <w:rFonts w:ascii="Courier New" w:hAnsi="Courier New" w:cs="Courier New" w:eastAsia="Courier New"/>
          <w:sz w:val="33"/>
          <w:szCs w:val="33"/>
          <w:color w:val="2F2F2F"/>
          <w:spacing w:val="-97"/>
          <w:w w:val="50"/>
          <w:position w:val="-2"/>
        </w:rPr>
        <w:t> </w:t>
      </w:r>
      <w:r>
        <w:rPr>
          <w:rFonts w:ascii="Courier New" w:hAnsi="Courier New" w:cs="Courier New" w:eastAsia="Courier New"/>
          <w:sz w:val="33"/>
          <w:szCs w:val="33"/>
          <w:color w:val="2F2F2F"/>
          <w:spacing w:val="0"/>
          <w:w w:val="100"/>
          <w:position w:val="-2"/>
        </w:rPr>
        <w:tab/>
      </w:r>
      <w:r>
        <w:rPr>
          <w:rFonts w:ascii="Courier New" w:hAnsi="Courier New" w:cs="Courier New" w:eastAsia="Courier New"/>
          <w:sz w:val="33"/>
          <w:szCs w:val="33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525252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3" w:equalWidth="0">
            <w:col w:w="1627" w:space="835"/>
            <w:col w:w="1278" w:space="1783"/>
            <w:col w:w="6177"/>
          </w:cols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2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öndürıne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3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Duıumu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367" w:right="199" w:firstLine="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4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7"/>
          <w:w w:val="1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Ger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</w:rPr>
        <w:t>II_eslim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5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yerinde;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ışıklandırma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sistemleri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dekorları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tama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3" w:lineRule="auto"/>
        <w:ind w:right="61" w:firstLine="55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anma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batarkata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ait;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cam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çerçevesi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kro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korkulukla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çatlamak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duva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tavan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ıvaları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kavrulara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dökülmek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fayansları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kırılmak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altındaki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yazıhanele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tuvaJetle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inanı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tamamı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ıslanmak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mekanı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kapını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kilidi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kırılmak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arka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1"/>
        </w:rPr>
        <w:t>şte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kapını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asma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kilitle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kilitlene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zinciri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kesitrne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zaraı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7"/>
        </w:rPr>
        <w:t>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1" w:lineRule="exact"/>
        <w:ind w:left="24" w:right="343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20.000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30.000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57" w:right="6456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13"/>
        </w:rPr>
        <w:t>oplam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50.000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TL.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39" w:lineRule="auto"/>
        <w:ind w:right="58" w:firstLine="1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batarlı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katta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bölümünün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bitişiğİndeki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koltuklarda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ayrıca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katta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pılan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soruşturmacia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hızlı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yayılması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asma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kilitle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kilittenmiş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uluna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kapını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asma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kilidini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zinciri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ınakasıyla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kesilmi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göıüldüğünden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2"/>
        </w:rPr>
        <w:t>[l:&gt;_elirs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9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2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21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kasıtlı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1"/>
        </w:rPr>
        <w:t>yan_gı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8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çıkartıldığı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varılm!j_tır.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491" w:lineRule="auto"/>
        <w:ind w:left="24" w:right="4142" w:firstLine="-24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Sigona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2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</w:rPr>
        <w:t>Emniy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6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YORGUN'a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edilmişti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2" w:equalWidth="0">
            <w:col w:w="2091" w:space="197"/>
            <w:col w:w="9412"/>
          </w:cols>
        </w:sectPr>
      </w:pPr>
      <w:rPr/>
    </w:p>
    <w:p>
      <w:pPr>
        <w:spacing w:before="16" w:after="0" w:line="226" w:lineRule="exact"/>
        <w:ind w:left="386" w:right="-20"/>
        <w:jc w:val="left"/>
        <w:tabs>
          <w:tab w:pos="2340" w:val="left"/>
          <w:tab w:pos="6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Tarih: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28.05.2017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0"/>
          <w:position w:val="-1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06:35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</w:sectPr>
      </w:pPr>
      <w:rPr/>
    </w:p>
    <w:p>
      <w:pPr>
        <w:spacing w:before="12" w:after="0" w:line="226" w:lineRule="exact"/>
        <w:ind w:left="476" w:right="-70"/>
        <w:jc w:val="left"/>
        <w:tabs>
          <w:tab w:pos="1160" w:val="left"/>
          <w:tab w:pos="1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24242"/>
          <w:w w:val="71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w w:val="7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100"/>
          <w:position w:val="-1"/>
        </w:rPr>
        <w:t>lDE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36"/>
          <w:position w:val="-1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7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  <w:cols w:num="3" w:equalWidth="0">
            <w:col w:w="2166" w:space="123"/>
            <w:col w:w="3140" w:space="3362"/>
            <w:col w:w="2909"/>
          </w:cols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20"/>
        </w:sectPr>
      </w:pPr>
      <w:rPr/>
    </w:p>
    <w:p>
      <w:pPr>
        <w:spacing w:before="81" w:after="0" w:line="240" w:lineRule="auto"/>
        <w:ind w:left="27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7.305063pt;margin-top:16.998566pt;width:562.002543pt;height:791.041924pt;mso-position-horizontal-relative:page;mso-position-vertical-relative:page;z-index:-15415" coordorigin="346,340" coordsize="11240,15821">
            <v:shape style="position:absolute;left:5472;top:14554;width:1594;height:461" type="#_x0000_t75">
              <v:imagedata r:id="rId24" o:title=""/>
            </v:shape>
            <v:group style="position:absolute;left:4671;top:14927;width:2241;height:2" coordorigin="4671,14927" coordsize="2241,2">
              <v:shape style="position:absolute;left:4671;top:14927;width:2241;height:2" coordorigin="4671,14927" coordsize="2241,0" path="m4671,14927l6913,14927e" filled="f" stroked="t" strokeweight="3.06076pt" strokecolor="#5760A8">
                <v:path arrowok="t"/>
              </v:shape>
              <v:shape style="position:absolute;left:8563;top:13766;width:2822;height:2362" type="#_x0000_t75">
                <v:imagedata r:id="rId25" o:title=""/>
              </v:shape>
            </v:group>
            <v:group style="position:absolute;left:372;top:366;width:11188;height:2" coordorigin="372,366" coordsize="11188,2">
              <v:shape style="position:absolute;left:372;top:366;width:11188;height:2" coordorigin="372,366" coordsize="11188,0" path="m372,366l11560,366e" filled="f" stroked="t" strokeweight=".706329pt" strokecolor="#5B5B5B">
                <v:path arrowok="t"/>
              </v:shape>
            </v:group>
            <v:group style="position:absolute;left:374;top:347;width:2;height:10444" coordorigin="374,347" coordsize="2,10444">
              <v:shape style="position:absolute;left:374;top:347;width:2;height:10444" coordorigin="374,347" coordsize="0,10444" path="m374,10791l374,347e" filled="f" stroked="t" strokeweight=".706329pt" strokecolor="#545454">
                <v:path arrowok="t"/>
              </v:shape>
            </v:group>
            <v:group style="position:absolute;left:2303;top:361;width:2;height:1555" coordorigin="2303,361" coordsize="2,1555">
              <v:shape style="position:absolute;left:2303;top:361;width:2;height:1555" coordorigin="2303,361" coordsize="0,1555" path="m2303,1916l2303,361e" filled="f" stroked="t" strokeweight=".706329pt" strokecolor="#5B5B5B">
                <v:path arrowok="t"/>
              </v:shape>
            </v:group>
            <v:group style="position:absolute;left:9003;top:361;width:2;height:1559" coordorigin="9003,361" coordsize="2,1559">
              <v:shape style="position:absolute;left:9003;top:361;width:2;height:1559" coordorigin="9003,361" coordsize="0,1559" path="m9003,1921l9003,361e" filled="f" stroked="t" strokeweight=".706329pt" strokecolor="#545454">
                <v:path arrowok="t"/>
              </v:shape>
            </v:group>
            <v:group style="position:absolute;left:11563;top:361;width:2;height:15792" coordorigin="11563,361" coordsize="2,15792">
              <v:shape style="position:absolute;left:11563;top:361;width:2;height:15792" coordorigin="11563,361" coordsize="0,15792" path="m11563,16154l11563,361e" filled="f" stroked="t" strokeweight=".706329pt" strokecolor="#5B5B5B">
                <v:path arrowok="t"/>
              </v:shape>
            </v:group>
            <v:group style="position:absolute;left:377;top:1911;width:11188;height:2" coordorigin="377,1911" coordsize="11188,2">
              <v:shape style="position:absolute;left:377;top:1911;width:11188;height:2" coordorigin="377,1911" coordsize="11188,0" path="m377,1911l11565,1911e" filled="f" stroked="t" strokeweight=".706329pt" strokecolor="#545454">
                <v:path arrowok="t"/>
              </v:shape>
            </v:group>
            <v:group style="position:absolute;left:377;top:2149;width:11188;height:2" coordorigin="377,2149" coordsize="11188,2">
              <v:shape style="position:absolute;left:377;top:2149;width:11188;height:2" coordorigin="377,2149" coordsize="11188,0" path="m377,2149l11565,2149e" filled="f" stroked="t" strokeweight=".706329pt" strokecolor="#545454">
                <v:path arrowok="t"/>
              </v:shape>
            </v:group>
            <v:group style="position:absolute;left:372;top:2391;width:11193;height:2" coordorigin="372,2391" coordsize="11193,2">
              <v:shape style="position:absolute;left:372;top:2391;width:11193;height:2" coordorigin="372,2391" coordsize="11193,0" path="m372,2391l11565,2391e" filled="f" stroked="t" strokeweight=".706329pt" strokecolor="#575757">
                <v:path arrowok="t"/>
              </v:shape>
            </v:group>
            <v:group style="position:absolute;left:367;top:2629;width:11202;height:2" coordorigin="367,2629" coordsize="11202,2">
              <v:shape style="position:absolute;left:367;top:2629;width:11202;height:2" coordorigin="367,2629" coordsize="11202,0" path="m367,2629l11570,2629e" filled="f" stroked="t" strokeweight=".706329pt" strokecolor="#545454">
                <v:path arrowok="t"/>
              </v:shape>
            </v:group>
            <v:group style="position:absolute;left:372;top:2871;width:11193;height:2" coordorigin="372,2871" coordsize="11193,2">
              <v:shape style="position:absolute;left:372;top:2871;width:11193;height:2" coordorigin="372,2871" coordsize="11193,0" path="m372,2871l11565,2871e" filled="f" stroked="t" strokeweight=".706329pt" strokecolor="#575757">
                <v:path arrowok="t"/>
              </v:shape>
            </v:group>
            <v:group style="position:absolute;left:372;top:3109;width:11193;height:2" coordorigin="372,3109" coordsize="11193,2">
              <v:shape style="position:absolute;left:372;top:3109;width:11193;height:2" coordorigin="372,3109" coordsize="11193,0" path="m372,3109l11565,3109e" filled="f" stroked="t" strokeweight=".706329pt" strokecolor="#545454">
                <v:path arrowok="t"/>
              </v:shape>
            </v:group>
            <v:group style="position:absolute;left:3762;top:3104;width:2;height:751" coordorigin="3762,3104" coordsize="2,751">
              <v:shape style="position:absolute;left:3762;top:3104;width:2;height:751" coordorigin="3762,3104" coordsize="0,751" path="m3762,3855l3762,3104e" filled="f" stroked="t" strokeweight=".706329pt" strokecolor="#484848">
                <v:path arrowok="t"/>
              </v:shape>
            </v:group>
            <v:group style="position:absolute;left:6842;top:3100;width:2;height:751" coordorigin="6842,3100" coordsize="2,751">
              <v:shape style="position:absolute;left:6842;top:3100;width:2;height:751" coordorigin="6842,3100" coordsize="0,751" path="m6842,3851l6842,3100e" filled="f" stroked="t" strokeweight=".706329pt" strokecolor="#4B4B4B">
                <v:path arrowok="t"/>
              </v:shape>
            </v:group>
            <v:group style="position:absolute;left:6837;top:3475;width:4732;height:2" coordorigin="6837,3475" coordsize="4732,2">
              <v:shape style="position:absolute;left:6837;top:3475;width:4732;height:2" coordorigin="6837,3475" coordsize="4732,0" path="m6837,3475l11570,3475e" filled="f" stroked="t" strokeweight=".706329pt" strokecolor="#575757">
                <v:path arrowok="t"/>
              </v:shape>
            </v:group>
            <v:group style="position:absolute;left:2289;top:3836;width:2;height:12308" coordorigin="2289,3836" coordsize="2,12308">
              <v:shape style="position:absolute;left:2289;top:3836;width:2;height:12308" coordorigin="2289,3836" coordsize="0,12308" path="m2289,16144l2289,3836e" filled="f" stroked="t" strokeweight=".706329pt" strokecolor="#575757">
                <v:path arrowok="t"/>
              </v:shape>
            </v:group>
            <v:group style="position:absolute;left:372;top:3841;width:11198;height:2" coordorigin="372,3841" coordsize="11198,2">
              <v:shape style="position:absolute;left:372;top:3841;width:11198;height:2" coordorigin="372,3841" coordsize="11198,0" path="m372,3841l11570,3841e" filled="f" stroked="t" strokeweight=".706329pt" strokecolor="#4F4F4F">
                <v:path arrowok="t"/>
              </v:shape>
            </v:group>
            <v:group style="position:absolute;left:367;top:4117;width:11202;height:2" coordorigin="367,4117" coordsize="11202,2">
              <v:shape style="position:absolute;left:367;top:4117;width:11202;height:2" coordorigin="367,4117" coordsize="11202,0" path="m367,4117l11570,4117e" filled="f" stroked="t" strokeweight=".706329pt" strokecolor="#575757">
                <v:path arrowok="t"/>
              </v:shape>
            </v:group>
            <v:group style="position:absolute;left:2284;top:4388;width:9281;height:2" coordorigin="2284,4388" coordsize="9281,2">
              <v:shape style="position:absolute;left:2284;top:4388;width:9281;height:2" coordorigin="2284,4388" coordsize="9281,0" path="m2284,4388l11565,4388e" filled="f" stroked="t" strokeweight=".706329pt" strokecolor="#575757">
                <v:path arrowok="t"/>
              </v:shape>
            </v:group>
            <v:group style="position:absolute;left:4817;top:4383;width:2;height:2168" coordorigin="4817,4383" coordsize="2,2168">
              <v:shape style="position:absolute;left:4817;top:4383;width:2;height:2168" coordorigin="4817,4383" coordsize="0,2168" path="m4817,6551l4817,4383e" filled="f" stroked="t" strokeweight=".706329pt" strokecolor="#484848">
                <v:path arrowok="t"/>
              </v:shape>
            </v:group>
            <v:group style="position:absolute;left:4812;top:4868;width:6757;height:2" coordorigin="4812,4868" coordsize="6757,2">
              <v:shape style="position:absolute;left:4812;top:4868;width:6757;height:2" coordorigin="4812,4868" coordsize="6757,0" path="m4812,4868l11570,4868e" filled="f" stroked="t" strokeweight=".706329pt" strokecolor="#575757">
                <v:path arrowok="t"/>
              </v:shape>
            </v:group>
            <v:group style="position:absolute;left:4808;top:5110;width:6767;height:2" coordorigin="4808,5110" coordsize="6767,2">
              <v:shape style="position:absolute;left:4808;top:5110;width:6767;height:2" coordorigin="4808,5110" coordsize="6767,0" path="m4808,5110l11574,5110e" filled="f" stroked="t" strokeweight=".706329pt" strokecolor="#646464">
                <v:path arrowok="t"/>
              </v:shape>
            </v:group>
            <v:group style="position:absolute;left:4808;top:5348;width:6762;height:2" coordorigin="4808,5348" coordsize="6762,2">
              <v:shape style="position:absolute;left:4808;top:5348;width:6762;height:2" coordorigin="4808,5348" coordsize="6762,0" path="m4808,5348l11570,5348e" filled="f" stroked="t" strokeweight=".706329pt" strokecolor="#575757">
                <v:path arrowok="t"/>
              </v:shape>
            </v:group>
            <v:group style="position:absolute;left:2289;top:5588;width:9281;height:2" coordorigin="2289,5588" coordsize="9281,2">
              <v:shape style="position:absolute;left:2289;top:5588;width:9281;height:2" coordorigin="2289,5588" coordsize="9281,0" path="m2289,5588l11570,5588e" filled="f" stroked="t" strokeweight=".706329pt" strokecolor="#545454">
                <v:path arrowok="t"/>
              </v:shape>
            </v:group>
            <v:group style="position:absolute;left:363;top:5828;width:11212;height:2" coordorigin="363,5828" coordsize="11212,2">
              <v:shape style="position:absolute;left:363;top:5828;width:11212;height:2" coordorigin="363,5828" coordsize="11212,0" path="m363,5828l11574,5828e" filled="f" stroked="t" strokeweight=".706329pt" strokecolor="#575757">
                <v:path arrowok="t"/>
              </v:shape>
            </v:group>
            <v:group style="position:absolute;left:2289;top:6299;width:9281;height:2" coordorigin="2289,6299" coordsize="9281,2">
              <v:shape style="position:absolute;left:2289;top:6299;width:9281;height:2" coordorigin="2289,6299" coordsize="9281,0" path="m2289,6299l11570,6299e" filled="f" stroked="t" strokeweight=".706329pt" strokecolor="#575757">
                <v:path arrowok="t"/>
              </v:shape>
            </v:group>
            <v:group style="position:absolute;left:7690;top:5819;width:2;height:727" coordorigin="7690,5819" coordsize="2,727">
              <v:shape style="position:absolute;left:7690;top:5819;width:2;height:727" coordorigin="7690,5819" coordsize="0,727" path="m7690,6546l7690,5819e" filled="f" stroked="t" strokeweight=".706329pt" strokecolor="#545454">
                <v:path arrowok="t"/>
              </v:shape>
            </v:group>
            <v:group style="position:absolute;left:358;top:6779;width:11212;height:2" coordorigin="358,6779" coordsize="11212,2">
              <v:shape style="position:absolute;left:358;top:6779;width:11212;height:2" coordorigin="358,6779" coordsize="11212,0" path="m358,6779l11570,6779e" filled="f" stroked="t" strokeweight=".706329pt" strokecolor="#575757">
                <v:path arrowok="t"/>
              </v:shape>
            </v:group>
            <v:group style="position:absolute;left:2284;top:6541;width:9291;height:2" coordorigin="2284,6541" coordsize="9291,2">
              <v:shape style="position:absolute;left:2284;top:6541;width:9291;height:2" coordorigin="2284,6541" coordsize="9291,0" path="m2284,6541l11574,6541e" filled="f" stroked="t" strokeweight=".706329pt" strokecolor="#575757">
                <v:path arrowok="t"/>
              </v:shape>
            </v:group>
            <v:group style="position:absolute;left:363;top:7250;width:11212;height:2" coordorigin="363,7250" coordsize="11212,2">
              <v:shape style="position:absolute;left:363;top:7250;width:11212;height:2" coordorigin="363,7250" coordsize="11212,0" path="m363,7250l11574,7250e" filled="f" stroked="t" strokeweight=".706329pt" strokecolor="#575757">
                <v:path arrowok="t"/>
              </v:shape>
            </v:group>
            <v:group style="position:absolute;left:4817;top:7245;width:2;height:818" coordorigin="4817,7245" coordsize="2,818">
              <v:shape style="position:absolute;left:4817;top:7245;width:2;height:818" coordorigin="4817,7245" coordsize="0,818" path="m4817,8063l4817,7245e" filled="f" stroked="t" strokeweight=".706329pt" strokecolor="#4B4B4B">
                <v:path arrowok="t"/>
              </v:shape>
            </v:group>
            <v:group style="position:absolute;left:4808;top:7487;width:6762;height:2" coordorigin="4808,7487" coordsize="6762,2">
              <v:shape style="position:absolute;left:4808;top:7487;width:6762;height:2" coordorigin="4808,7487" coordsize="6762,0" path="m4808,7487l11570,7487e" filled="f" stroked="t" strokeweight=".706329pt" strokecolor="#575757">
                <v:path arrowok="t"/>
              </v:shape>
            </v:group>
            <v:group style="position:absolute;left:4812;top:7730;width:6757;height:2" coordorigin="4812,7730" coordsize="6757,2">
              <v:shape style="position:absolute;left:4812;top:7730;width:6757;height:2" coordorigin="4812,7730" coordsize="6757,0" path="m4812,7730l11570,7730e" filled="f" stroked="t" strokeweight=".706329pt" strokecolor="#545454">
                <v:path arrowok="t"/>
              </v:shape>
            </v:group>
            <v:group style="position:absolute;left:358;top:9898;width:11217;height:2" coordorigin="358,9898" coordsize="11217,2">
              <v:shape style="position:absolute;left:358;top:9898;width:11217;height:2" coordorigin="358,9898" coordsize="11217,0" path="m358,9898l11574,9898e" filled="f" stroked="t" strokeweight=".706329pt" strokecolor="#575757">
                <v:path arrowok="t"/>
              </v:shape>
            </v:group>
            <v:group style="position:absolute;left:363;top:8048;width:11207;height:2" coordorigin="363,8048" coordsize="11207,2">
              <v:shape style="position:absolute;left:363;top:8048;width:11207;height:2" coordorigin="363,8048" coordsize="11207,0" path="m363,8048l11570,8048e" filled="f" stroked="t" strokeweight=".706329pt" strokecolor="#575757">
                <v:path arrowok="t"/>
              </v:shape>
            </v:group>
            <v:group style="position:absolute;left:753;top:11053;width:10816;height:2" coordorigin="753,11053" coordsize="10816,2">
              <v:shape style="position:absolute;left:753;top:11053;width:10816;height:2" coordorigin="753,11053" coordsize="10816,0" path="m753,11053l11570,11053e" filled="f" stroked="t" strokeweight=".470886pt" strokecolor="#575757">
                <v:path arrowok="t"/>
              </v:shape>
            </v:group>
            <v:group style="position:absolute;left:365;top:10920;width:2;height:5225" coordorigin="365,10920" coordsize="2,5225">
              <v:shape style="position:absolute;left:365;top:10920;width:2;height:5225" coordorigin="365,10920" coordsize="0,5225" path="m365,16144l365,10920e" filled="f" stroked="t" strokeweight=".706329pt" strokecolor="#4F4F4F">
                <v:path arrowok="t"/>
              </v:shape>
            </v:group>
            <v:group style="position:absolute;left:358;top:11291;width:11217;height:2" coordorigin="358,11291" coordsize="11217,2">
              <v:shape style="position:absolute;left:358;top:11291;width:11217;height:2" coordorigin="358,11291" coordsize="11217,0" path="m358,11291l11574,11291e" filled="f" stroked="t" strokeweight=".706329pt" strokecolor="#575757">
                <v:path arrowok="t"/>
              </v:shape>
            </v:group>
            <v:group style="position:absolute;left:363;top:11528;width:11212;height:2" coordorigin="363,11528" coordsize="11212,2">
              <v:shape style="position:absolute;left:363;top:11528;width:11212;height:2" coordorigin="363,11528" coordsize="11212,0" path="m363,11528l11574,11528e" filled="f" stroked="t" strokeweight=".706329pt" strokecolor="#5B5B5B">
                <v:path arrowok="t"/>
              </v:shape>
            </v:group>
            <v:group style="position:absolute;left:353;top:12006;width:11221;height:2" coordorigin="353,12006" coordsize="11221,2">
              <v:shape style="position:absolute;left:353;top:12006;width:11221;height:2" coordorigin="353,12006" coordsize="11221,0" path="m353,12006l11574,12006e" filled="f" stroked="t" strokeweight=".706329pt" strokecolor="#606060">
                <v:path arrowok="t"/>
              </v:shape>
            </v:group>
            <v:group style="position:absolute;left:1620;top:12241;width:2;height:3903" coordorigin="1620,12241" coordsize="2,3903">
              <v:shape style="position:absolute;left:1620;top:12241;width:2;height:3903" coordorigin="1620,12241" coordsize="0,3903" path="m1620,16144l1620,12241e" filled="f" stroked="t" strokeweight=".706329pt" strokecolor="#4F4F4F">
                <v:path arrowok="t"/>
              </v:shape>
            </v:group>
            <v:group style="position:absolute;left:363;top:12246;width:11212;height:2" coordorigin="363,12246" coordsize="11212,2">
              <v:shape style="position:absolute;left:363;top:12246;width:11212;height:2" coordorigin="363,12246" coordsize="11212,0" path="m363,12246l11574,12246e" filled="f" stroked="t" strokeweight=".706329pt" strokecolor="#5B5B5B">
                <v:path arrowok="t"/>
              </v:shape>
            </v:group>
            <v:group style="position:absolute;left:1038;top:12232;width:2;height:3912" coordorigin="1038,12232" coordsize="2,3912">
              <v:shape style="position:absolute;left:1038;top:12232;width:2;height:3912" coordorigin="1038,12232" coordsize="0,3912" path="m1038,16144l1038,12232e" filled="f" stroked="t" strokeweight=".706329pt" strokecolor="#5B5B5B">
                <v:path arrowok="t"/>
              </v:shape>
            </v:group>
            <v:group style="position:absolute;left:358;top:14271;width:1935;height:2" coordorigin="358,14271" coordsize="1935,2">
              <v:shape style="position:absolute;left:358;top:14271;width:1935;height:2" coordorigin="358,14271" coordsize="1935,0" path="m358,14271l2293,14271e" filled="f" stroked="t" strokeweight=".706329pt" strokecolor="#5B5B5B">
                <v:path arrowok="t"/>
              </v:shape>
            </v:group>
            <v:group style="position:absolute;left:7256;top:12232;width:2;height:3917" coordorigin="7256,12232" coordsize="2,3917">
              <v:shape style="position:absolute;left:7256;top:12232;width:2;height:3917" coordorigin="7256,12232" coordsize="0,3917" path="m7256,16149l7256,12232e" filled="f" stroked="t" strokeweight=".706329pt" strokecolor="#606064">
                <v:path arrowok="t"/>
              </v:shape>
            </v:group>
            <v:group style="position:absolute;left:358;top:12488;width:11221;height:2" coordorigin="358,12488" coordsize="11221,2">
              <v:shape style="position:absolute;left:358;top:12488;width:11221;height:2" coordorigin="358,12488" coordsize="11221,0" path="m358,12488l11579,12488e" filled="f" stroked="t" strokeweight=".706329pt" strokecolor="#606060">
                <v:path arrowok="t"/>
              </v:shape>
            </v:group>
            <v:group style="position:absolute;left:358;top:16137;width:11207;height:2" coordorigin="358,16137" coordsize="11207,2">
              <v:shape style="position:absolute;left:358;top:16137;width:11207;height:2" coordorigin="358,16137" coordsize="11207,0" path="m358,16137l11565,16137e" filled="f" stroked="t" strokeweight=".706329pt" strokecolor="#646464">
                <v:path arrowok="t"/>
              </v:shape>
            </v:group>
            <v:group style="position:absolute;left:6308;top:14740;width:2;height:559" coordorigin="6308,14740" coordsize="2,559">
              <v:shape style="position:absolute;left:6308;top:14740;width:2;height:559" coordorigin="6308,14740" coordsize="0,559" path="m6308,15298l6308,14740e" filled="f" stroked="t" strokeweight="1.307500pt" strokecolor="#C6D1F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6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.48pt;height:32.64pt;mso-position-horizontal-relative:char;mso-position-vertical-relative:line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14" w:lineRule="exact"/>
        <w:ind w:left="2798" w:right="133"/>
        <w:jc w:val="center"/>
        <w:tabs>
          <w:tab w:pos="36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7E7E7E"/>
          <w:spacing w:val="0"/>
          <w:w w:val="64"/>
          <w:position w:val="-1"/>
        </w:rPr>
        <w:t>En.</w:t>
      </w:r>
      <w:r>
        <w:rPr>
          <w:rFonts w:ascii="Times New Roman" w:hAnsi="Times New Roman" w:cs="Times New Roman" w:eastAsia="Times New Roman"/>
          <w:sz w:val="28"/>
          <w:szCs w:val="28"/>
          <w:color w:val="7E7E7E"/>
          <w:spacing w:val="0"/>
          <w:w w:val="64"/>
          <w:position w:val="-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7E7E7E"/>
          <w:spacing w:val="31"/>
          <w:w w:val="64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7E7E7E"/>
          <w:spacing w:val="0"/>
          <w:w w:val="142"/>
          <w:position w:val="-1"/>
        </w:rPr>
        <w:t>ü</w:t>
      </w:r>
      <w:r>
        <w:rPr>
          <w:rFonts w:ascii="Arial" w:hAnsi="Arial" w:cs="Arial" w:eastAsia="Arial"/>
          <w:sz w:val="26"/>
          <w:szCs w:val="26"/>
          <w:color w:val="7E7E7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7E7E7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8"/>
          <w:szCs w:val="28"/>
          <w:color w:val="6B6B6B"/>
          <w:spacing w:val="0"/>
          <w:w w:val="99"/>
          <w:position w:val="-1"/>
        </w:rPr>
        <w:t>KAYA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3.632919pt;margin-top:1.469561pt;width:34.405562pt;height:41.0pt;mso-position-horizontal-relative:page;mso-position-vertical-relative:paragraph;z-index:-15414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Times New Roman" w:hAnsi="Times New Roman" w:cs="Times New Roman" w:eastAsia="Times New Roman"/>
                      <w:sz w:val="82"/>
                      <w:szCs w:val="8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3A3F85"/>
                      <w:spacing w:val="0"/>
                      <w:w w:val="53"/>
                      <w:i/>
                    </w:rPr>
                    <w:t>3/t5</w:t>
                  </w:r>
                  <w:r>
                    <w:rPr>
                      <w:rFonts w:ascii="Times New Roman" w:hAnsi="Times New Roman" w:cs="Times New Roman" w:eastAsia="Times New Roman"/>
                      <w:sz w:val="82"/>
                      <w:szCs w:val="8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979797"/>
          <w:spacing w:val="0"/>
          <w:w w:val="57"/>
          <w:position w:val="1"/>
        </w:rPr>
        <w:t>lt</w:t>
      </w:r>
      <w:r>
        <w:rPr>
          <w:rFonts w:ascii="Times New Roman" w:hAnsi="Times New Roman" w:cs="Times New Roman" w:eastAsia="Times New Roman"/>
          <w:sz w:val="27"/>
          <w:szCs w:val="27"/>
          <w:color w:val="979797"/>
          <w:spacing w:val="0"/>
          <w:w w:val="57"/>
          <w:position w:val="1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979797"/>
          <w:spacing w:val="0"/>
          <w:w w:val="57"/>
          <w:position w:val="1"/>
        </w:rPr>
        <w:t>   </w:t>
      </w:r>
      <w:r>
        <w:rPr>
          <w:rFonts w:ascii="Times New Roman" w:hAnsi="Times New Roman" w:cs="Times New Roman" w:eastAsia="Times New Roman"/>
          <w:sz w:val="27"/>
          <w:szCs w:val="27"/>
          <w:color w:val="979797"/>
          <w:spacing w:val="12"/>
          <w:w w:val="57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6B6B6B"/>
          <w:spacing w:val="0"/>
          <w:w w:val="75"/>
          <w:position w:val="1"/>
        </w:rPr>
        <w:t>ye</w:t>
      </w:r>
      <w:r>
        <w:rPr>
          <w:rFonts w:ascii="Arial" w:hAnsi="Arial" w:cs="Arial" w:eastAsia="Arial"/>
          <w:sz w:val="24"/>
          <w:szCs w:val="24"/>
          <w:color w:val="6B6B6B"/>
          <w:spacing w:val="-33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77"/>
          <w:position w:val="1"/>
        </w:rPr>
        <w:t>G</w:t>
      </w:r>
      <w:r>
        <w:rPr>
          <w:rFonts w:ascii="Arial" w:hAnsi="Arial" w:cs="Arial" w:eastAsia="Arial"/>
          <w:sz w:val="23"/>
          <w:szCs w:val="23"/>
          <w:color w:val="7E7E7E"/>
          <w:spacing w:val="-9"/>
          <w:w w:val="77"/>
          <w:position w:val="1"/>
        </w:rPr>
        <w:t>ü</w:t>
      </w:r>
      <w:r>
        <w:rPr>
          <w:rFonts w:ascii="Arial" w:hAnsi="Arial" w:cs="Arial" w:eastAsia="Arial"/>
          <w:sz w:val="23"/>
          <w:szCs w:val="23"/>
          <w:color w:val="525252"/>
          <w:spacing w:val="-1"/>
          <w:w w:val="77"/>
          <w:position w:val="1"/>
        </w:rPr>
        <w:t>n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77"/>
          <w:position w:val="1"/>
        </w:rPr>
        <w:t>ey</w:t>
      </w:r>
      <w:r>
        <w:rPr>
          <w:rFonts w:ascii="Arial" w:hAnsi="Arial" w:cs="Arial" w:eastAsia="Arial"/>
          <w:sz w:val="23"/>
          <w:szCs w:val="23"/>
          <w:color w:val="7E7E7E"/>
          <w:spacing w:val="2"/>
          <w:w w:val="77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76"/>
          <w:position w:val="1"/>
        </w:rPr>
        <w:t>B</w:t>
      </w:r>
      <w:r>
        <w:rPr>
          <w:rFonts w:ascii="Arial" w:hAnsi="Arial" w:cs="Arial" w:eastAsia="Arial"/>
          <w:sz w:val="23"/>
          <w:szCs w:val="23"/>
          <w:color w:val="6B6B6B"/>
          <w:spacing w:val="-1"/>
          <w:w w:val="77"/>
          <w:position w:val="1"/>
        </w:rPr>
        <w:t>ö</w:t>
      </w:r>
      <w:r>
        <w:rPr>
          <w:rFonts w:ascii="Arial" w:hAnsi="Arial" w:cs="Arial" w:eastAsia="Arial"/>
          <w:sz w:val="23"/>
          <w:szCs w:val="23"/>
          <w:color w:val="525252"/>
          <w:spacing w:val="-16"/>
          <w:w w:val="140"/>
          <w:position w:val="1"/>
        </w:rPr>
        <w:t>l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81"/>
          <w:position w:val="1"/>
        </w:rPr>
        <w:t>ge</w:t>
      </w:r>
      <w:r>
        <w:rPr>
          <w:rFonts w:ascii="Arial" w:hAnsi="Arial" w:cs="Arial" w:eastAsia="Arial"/>
          <w:sz w:val="23"/>
          <w:szCs w:val="23"/>
          <w:color w:val="6B6B6B"/>
          <w:spacing w:val="-23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6B6B6B"/>
          <w:spacing w:val="-1"/>
          <w:w w:val="66"/>
          <w:position w:val="1"/>
        </w:rPr>
        <w:t>A</w:t>
      </w:r>
      <w:r>
        <w:rPr>
          <w:rFonts w:ascii="Arial" w:hAnsi="Arial" w:cs="Arial" w:eastAsia="Arial"/>
          <w:sz w:val="24"/>
          <w:szCs w:val="24"/>
          <w:color w:val="525252"/>
          <w:spacing w:val="0"/>
          <w:w w:val="76"/>
          <w:position w:val="1"/>
        </w:rPr>
        <w:t>mi</w:t>
      </w:r>
      <w:r>
        <w:rPr>
          <w:rFonts w:ascii="Arial" w:hAnsi="Arial" w:cs="Arial" w:eastAsia="Arial"/>
          <w:sz w:val="24"/>
          <w:szCs w:val="24"/>
          <w:color w:val="525252"/>
          <w:spacing w:val="4"/>
          <w:w w:val="76"/>
          <w:position w:val="1"/>
        </w:rPr>
        <w:t>r</w:t>
      </w:r>
      <w:r>
        <w:rPr>
          <w:rFonts w:ascii="Arial" w:hAnsi="Arial" w:cs="Arial" w:eastAsia="Arial"/>
          <w:sz w:val="24"/>
          <w:szCs w:val="24"/>
          <w:color w:val="6B6B6B"/>
          <w:spacing w:val="0"/>
          <w:w w:val="134"/>
          <w:position w:val="1"/>
        </w:rPr>
        <w:t>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21" w:lineRule="exact"/>
        <w:ind w:right="53"/>
        <w:jc w:val="right"/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47"/>
          <w:szCs w:val="47"/>
          <w:color w:val="3A3F85"/>
          <w:spacing w:val="0"/>
          <w:w w:val="107"/>
          <w:i/>
        </w:rPr>
        <w:t>d!t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</w:rPr>
      </w:r>
    </w:p>
    <w:p>
      <w:pPr>
        <w:spacing w:before="34" w:after="0" w:line="240" w:lineRule="auto"/>
        <w:ind w:left="104" w:right="488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375" w:right="513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6" w:after="0" w:line="240" w:lineRule="auto"/>
        <w:ind w:left="399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8.560001pt;height:15.36pt;mso-position-horizontal-relative:char;mso-position-vertical-relative:line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7" w:right="486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</w:rPr>
        <w:t>seyi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ULAR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309" w:right="512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74" w:lineRule="exact"/>
        <w:ind w:left="24"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Arial" w:hAnsi="Arial" w:cs="Arial" w:eastAsia="Arial"/>
          <w:sz w:val="38"/>
          <w:szCs w:val="38"/>
          <w:color w:val="3A3F85"/>
          <w:spacing w:val="0"/>
          <w:w w:val="138"/>
          <w:i/>
          <w:position w:val="-1"/>
        </w:rPr>
        <w:t>1</w:t>
      </w:r>
      <w:r>
        <w:rPr>
          <w:rFonts w:ascii="Arial" w:hAnsi="Arial" w:cs="Arial" w:eastAsia="Arial"/>
          <w:sz w:val="38"/>
          <w:szCs w:val="38"/>
          <w:color w:val="3A3F85"/>
          <w:spacing w:val="-33"/>
          <w:w w:val="138"/>
          <w:i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9C9AB5"/>
          <w:spacing w:val="0"/>
          <w:w w:val="138"/>
          <w:position w:val="-1"/>
        </w:rPr>
        <w:t>/</w:t>
      </w:r>
      <w:r>
        <w:rPr>
          <w:rFonts w:ascii="Arial" w:hAnsi="Arial" w:cs="Arial" w:eastAsia="Arial"/>
          <w:sz w:val="38"/>
          <w:szCs w:val="38"/>
          <w:color w:val="9C9AB5"/>
          <w:spacing w:val="-70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3A3F85"/>
          <w:spacing w:val="0"/>
          <w:w w:val="85"/>
          <w:i/>
          <w:position w:val="-1"/>
        </w:rPr>
        <w:t>1'!</w:t>
      </w:r>
      <w:r>
        <w:rPr>
          <w:rFonts w:ascii="Times New Roman" w:hAnsi="Times New Roman" w:cs="Times New Roman" w:eastAsia="Times New Roman"/>
          <w:sz w:val="42"/>
          <w:szCs w:val="42"/>
          <w:color w:val="3A3F85"/>
          <w:spacing w:val="-39"/>
          <w:w w:val="86"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42"/>
          <w:szCs w:val="42"/>
          <w:color w:val="BFC4E8"/>
          <w:spacing w:val="0"/>
          <w:w w:val="23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0"/>
        </w:rPr>
        <w:t>KÖ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898CAE"/>
          <w:spacing w:val="0"/>
          <w:w w:val="53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403" w:right="525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220"/>
          <w:cols w:num="2" w:equalWidth="0">
            <w:col w:w="4691" w:space="456"/>
            <w:col w:w="6553"/>
          </w:cols>
        </w:sectPr>
      </w:pPr>
      <w:rPr/>
    </w:p>
    <w:p>
      <w:pPr>
        <w:spacing w:before="0" w:after="0" w:line="462" w:lineRule="exact"/>
        <w:ind w:left="-329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3"/>
          <w:szCs w:val="83"/>
          <w:color w:val="282828"/>
          <w:spacing w:val="-1120"/>
          <w:w w:val="485"/>
          <w:position w:val="-41"/>
        </w:rPr>
        <w:t>!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8"/>
          <w:position w:val="-53"/>
        </w:rPr>
        <w:t>/ZMIR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2" w:lineRule="exact"/>
        <w:ind w:left="775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2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2" w:lineRule="exact"/>
        <w:ind w:left="81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4" w:lineRule="exact"/>
        <w:ind w:left="-33" w:right="526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"/>
          <w:w w:val="10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Dİ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5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58" w:right="540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3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Müda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589" w:right="597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200"/>
          <w:cols w:num="2" w:equalWidth="0">
            <w:col w:w="1797" w:space="1803"/>
            <w:col w:w="8120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</w:sectPr>
      </w:pPr>
      <w:rPr/>
    </w:p>
    <w:p>
      <w:pPr>
        <w:spacing w:before="38" w:after="0" w:line="240" w:lineRule="auto"/>
        <w:ind w:left="297" w:right="-20"/>
        <w:jc w:val="left"/>
        <w:tabs>
          <w:tab w:pos="1520" w:val="left"/>
          <w:tab w:pos="3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7"/>
          <w:w w:val="104"/>
        </w:rPr>
        <w:t>Q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4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27.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4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.2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01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4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306" w:right="-20"/>
        <w:jc w:val="left"/>
        <w:tabs>
          <w:tab w:pos="1520" w:val="left"/>
          <w:tab w:pos="3360" w:val="left"/>
          <w:tab w:pos="4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w w:val="7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27.05.2017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3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8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3570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2" w:lineRule="exact"/>
        <w:ind w:left="30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position w:val="-1"/>
        </w:rPr>
        <w:t>Bildi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87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86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49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1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7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76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2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5805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4"/>
          <w:w w:val="111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4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1"/>
          <w:w w:val="13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8"/>
          <w:position w:val="-1"/>
        </w:rPr>
        <w:t>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9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-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  <w:position w:val="-1"/>
        </w:rPr>
        <w:t>ys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9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49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8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2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9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"/>
          <w:w w:val="110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5"/>
          <w:w w:val="112"/>
          <w:position w:val="-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2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12"/>
          <w:position w:val="-1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08"/>
          <w:position w:val="-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8"/>
          <w:position w:val="-1"/>
        </w:rPr>
        <w:t>MİR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13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23:34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9"/>
        </w:rPr>
        <w:t>tTel: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0(232)-2938800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13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5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3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MKAN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  <w:cols w:num="2" w:equalWidth="0">
            <w:col w:w="5140" w:space="604"/>
            <w:col w:w="5976"/>
          </w:cols>
        </w:sectPr>
      </w:pPr>
      <w:rPr/>
    </w:p>
    <w:p>
      <w:pPr>
        <w:spacing w:before="28" w:after="0" w:line="240" w:lineRule="auto"/>
        <w:ind w:left="316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78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78"/>
        </w:rPr>
        <w:t>ol!..r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78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16"/>
          <w:w w:val="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5805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sok.N: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9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7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7"/>
          <w:w w:val="10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6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6"/>
          <w:w w:val="11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Aşı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3"/>
          <w:w w:val="10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3"/>
          <w:w w:val="118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1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Kara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5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8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1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1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14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9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306" w:right="-20"/>
        <w:jc w:val="left"/>
        <w:tabs>
          <w:tab w:pos="1680" w:val="left"/>
          <w:tab w:pos="3900" w:val="left"/>
          <w:tab w:pos="5320" w:val="left"/>
          <w:tab w:pos="6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0" w:after="0" w:line="240" w:lineRule="auto"/>
        <w:ind w:left="311" w:right="-20"/>
        <w:jc w:val="left"/>
        <w:tabs>
          <w:tab w:pos="3840" w:val="left"/>
          <w:tab w:pos="6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820023pt;margin-top:11.323689pt;width:33.146492pt;height:24pt;mso-position-horizontal-relative:page;mso-position-vertical-relative:paragraph;z-index:-1541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8282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81818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8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prııı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8"/>
        </w:rPr>
        <w:t>Kul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9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7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Deposu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51" w:lineRule="exact"/>
        <w:ind w:left="3858" w:right="-20"/>
        <w:jc w:val="left"/>
        <w:tabs>
          <w:tab w:pos="7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89"/>
          <w:position w:val="-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11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4"/>
          <w:w w:val="72"/>
          <w:position w:val="-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6"/>
          <w:w w:val="111"/>
          <w:position w:val="-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4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96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6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99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8"/>
          <w:position w:val="-4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99"/>
          <w:position w:val="-4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96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7"/>
          <w:position w:val="-4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"/>
          <w:w w:val="107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3"/>
          <w:position w:val="-4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  <w:position w:val="-4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3"/>
          <w:w w:val="62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11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5"/>
          <w:position w:val="-4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4"/>
          <w:w w:val="105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11"/>
          <w:position w:val="-4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7"/>
          <w:w w:val="111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-14"/>
          <w:w w:val="156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1"/>
          <w:w w:val="104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4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6"/>
          <w:position w:val="-4"/>
        </w:rPr>
        <w:t>.........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7"/>
          <w:w w:val="106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6"/>
          <w:position w:val="-4"/>
        </w:rPr>
        <w:t>.............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7"/>
          <w:w w:val="106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-3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5"/>
          <w:position w:val="-4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1"/>
          <w:w w:val="105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-1"/>
          <w:w w:val="104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1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4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6"/>
          <w:position w:val="-4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3"/>
          <w:w w:val="106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-3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2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7"/>
          <w:w w:val="102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"/>
          <w:w w:val="104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7"/>
          <w:position w:val="-4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7"/>
          <w:w w:val="107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3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2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1"/>
          <w:w w:val="102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"/>
          <w:w w:val="104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6"/>
          <w:position w:val="-4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5"/>
          <w:w w:val="106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"/>
          <w:w w:val="104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7"/>
          <w:position w:val="-4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7"/>
          <w:w w:val="107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5777" w:right="-20"/>
        <w:jc w:val="left"/>
        <w:tabs>
          <w:tab w:pos="6360" w:val="left"/>
          <w:tab w:pos="6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33"/>
          <w:szCs w:val="33"/>
          <w:color w:val="979797"/>
          <w:spacing w:val="0"/>
          <w:w w:val="52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979797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979797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A7A7A7"/>
          <w:spacing w:val="0"/>
          <w:w w:val="52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A7A7A7"/>
          <w:spacing w:val="-25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7A7A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7A7A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Yn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7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4"/>
          <w:position w:val="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4"/>
          <w:w w:val="10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1"/>
        </w:rPr>
        <w:t>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</w:sectPr>
      </w:pPr>
      <w:rPr/>
    </w:p>
    <w:p>
      <w:pPr>
        <w:spacing w:before="73" w:after="0" w:line="240" w:lineRule="auto"/>
        <w:ind w:left="297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0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9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0" w:after="0" w:line="339" w:lineRule="exact"/>
        <w:ind w:right="-20"/>
        <w:jc w:val="left"/>
        <w:tabs>
          <w:tab w:pos="3540" w:val="left"/>
          <w:tab w:pos="896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7"/>
          <w:position w:val="7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6"/>
          <w:w w:val="137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37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48"/>
          <w:w w:val="137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163"/>
          <w:position w:val="7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5"/>
          <w:w w:val="106"/>
          <w:position w:val="7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  <w:position w:val="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"/>
          <w:w w:val="111"/>
          <w:position w:val="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7"/>
          <w:position w:val="7"/>
        </w:rPr>
        <w:t>ııi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97"/>
          <w:position w:val="7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9"/>
          <w:w w:val="103"/>
          <w:position w:val="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95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1"/>
          <w:w w:val="103"/>
          <w:position w:val="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7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62"/>
          <w:position w:val="7"/>
        </w:rPr>
        <w:t>if&lt;.i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4"/>
          <w:w w:val="100"/>
          <w:position w:val="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1"/>
          <w:position w:val="7"/>
        </w:rPr>
        <w:t>:Süleyma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1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11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>KAYALAR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</w:r>
      <w:r>
        <w:rPr>
          <w:rFonts w:ascii="Arial" w:hAnsi="Arial" w:cs="Arial" w:eastAsia="Arial"/>
          <w:sz w:val="30"/>
          <w:szCs w:val="30"/>
          <w:color w:val="979797"/>
          <w:spacing w:val="0"/>
          <w:w w:val="91"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979797"/>
          <w:spacing w:val="-48"/>
          <w:w w:val="100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727274"/>
          <w:spacing w:val="0"/>
          <w:w w:val="54"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7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6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3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Cemal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KAHVECİ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  <w:cols w:num="2" w:equalWidth="0">
            <w:col w:w="1148" w:space="1248"/>
            <w:col w:w="9324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9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311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35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6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8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9"/>
          <w:w w:val="14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</w:rPr>
        <w:t>942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3" w:after="0" w:line="240" w:lineRule="auto"/>
        <w:ind w:left="4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8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3"/>
          <w:w w:val="13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23:35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00" w:lineRule="auto"/>
        <w:ind w:left="14" w:right="309" w:firstLine="-1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31"/>
        </w:rPr>
        <w:t>l\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3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5"/>
          <w:w w:val="13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9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6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38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  <w:cols w:num="4" w:equalWidth="0">
            <w:col w:w="774" w:space="1572"/>
            <w:col w:w="1849" w:space="731"/>
            <w:col w:w="2267" w:space="739"/>
            <w:col w:w="3788"/>
          </w:cols>
        </w:sectPr>
      </w:pPr>
      <w:rPr/>
    </w:p>
    <w:p>
      <w:pPr>
        <w:spacing w:before="19" w:after="0" w:line="192" w:lineRule="exact"/>
        <w:ind w:left="2355" w:right="-20"/>
        <w:jc w:val="left"/>
        <w:tabs>
          <w:tab w:pos="4920" w:val="left"/>
          <w:tab w:pos="7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Doğa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8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</w:sectPr>
      </w:pPr>
      <w:rPr/>
    </w:p>
    <w:p>
      <w:pPr>
        <w:spacing w:before="43" w:after="0" w:line="253" w:lineRule="auto"/>
        <w:ind w:left="2355" w:right="992" w:firstLine="-2058"/>
        <w:jc w:val="left"/>
        <w:tabs>
          <w:tab w:pos="2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w w:val="93"/>
        </w:rPr>
        <w:t>!Yardı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93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"/>
          <w:w w:val="11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9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35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Plak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8"/>
          <w:w w:val="10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236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8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2"/>
          <w:w w:val="14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Perso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  <w:cols w:num="2" w:equalWidth="0">
            <w:col w:w="4306" w:space="669"/>
            <w:col w:w="6745"/>
          </w:cols>
        </w:sectPr>
      </w:pPr>
      <w:rPr/>
    </w:p>
    <w:p>
      <w:pPr>
        <w:spacing w:before="28" w:after="0" w:line="192" w:lineRule="exact"/>
        <w:ind w:left="297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3"/>
          <w:position w:val="-1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rıldığında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hurd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lastikle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0" w:lineRule="exact"/>
        <w:ind w:left="348" w:right="-66"/>
        <w:jc w:val="left"/>
        <w:tabs>
          <w:tab w:pos="2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2"/>
        </w:rPr>
        <w:t>öndür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17"/>
          <w:position w:val="-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17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4"/>
          <w:w w:val="117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T!lrü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4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0" w:after="0" w:line="151" w:lineRule="exact"/>
        <w:ind w:right="-65"/>
        <w:jc w:val="left"/>
        <w:tabs>
          <w:tab w:pos="1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78"/>
          <w:position w:val="-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78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8"/>
          <w:w w:val="40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-4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-4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69" w:lineRule="exact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73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73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2"/>
          <w:spacing w:val="-7"/>
          <w:w w:val="11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8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2"/>
          <w:spacing w:val="-3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:Cü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5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  <w:cols w:num="3" w:equalWidth="0">
            <w:col w:w="3490" w:space="1421"/>
            <w:col w:w="2743" w:space="751"/>
            <w:col w:w="331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16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öndür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3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2360" w:right="-20"/>
        <w:jc w:val="left"/>
        <w:tabs>
          <w:tab w:pos="4280" w:val="left"/>
          <w:tab w:pos="5860" w:val="left"/>
          <w:tab w:pos="74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4F4F52"/>
          <w:spacing w:val="0"/>
          <w:w w:val="60"/>
        </w:rPr>
        <w:t>l3</w:t>
      </w:r>
      <w:r>
        <w:rPr>
          <w:rFonts w:ascii="Times New Roman" w:hAnsi="Times New Roman" w:cs="Times New Roman" w:eastAsia="Times New Roman"/>
          <w:sz w:val="22"/>
          <w:szCs w:val="22"/>
          <w:color w:val="4F4F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F4F52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60"/>
          <w:b/>
          <w:bCs/>
        </w:rPr>
        <w:t>ı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b/>
          <w:bCs/>
        </w:rPr>
      </w:r>
      <w:r>
        <w:rPr>
          <w:rFonts w:ascii="Arial" w:hAnsi="Arial" w:cs="Arial" w:eastAsia="Arial"/>
          <w:sz w:val="30"/>
          <w:szCs w:val="30"/>
          <w:color w:val="4F4F52"/>
          <w:spacing w:val="0"/>
          <w:w w:val="60"/>
        </w:rPr>
        <w:t>ı</w:t>
      </w:r>
      <w:r>
        <w:rPr>
          <w:rFonts w:ascii="Arial" w:hAnsi="Arial" w:cs="Arial" w:eastAsia="Arial"/>
          <w:sz w:val="30"/>
          <w:szCs w:val="30"/>
          <w:color w:val="4F4F52"/>
          <w:spacing w:val="-40"/>
          <w:w w:val="60"/>
        </w:rPr>
        <w:t> </w:t>
      </w:r>
      <w:r>
        <w:rPr>
          <w:rFonts w:ascii="Arial" w:hAnsi="Arial" w:cs="Arial" w:eastAsia="Arial"/>
          <w:sz w:val="30"/>
          <w:szCs w:val="30"/>
          <w:color w:val="4F4F52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4F4F52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4F4F52"/>
          <w:spacing w:val="0"/>
          <w:w w:val="104"/>
          <w:i/>
          <w:position w:val="-2"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tikle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Binadaki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:50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  <w:cols w:num="2" w:equalWidth="0">
            <w:col w:w="2333" w:space="218"/>
            <w:col w:w="9169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3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3"/>
          <w:w w:val="8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8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8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f';igortalı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4" w:after="0" w:line="253" w:lineRule="auto"/>
        <w:ind w:right="63" w:firstLine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yapdan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katlı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etrafı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sacl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çevrili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b/>
          <w:bCs/>
        </w:rPr>
        <w:t>üstü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1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b/>
          <w:bCs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b/>
          <w:bCs/>
        </w:rPr>
        <w:t>burd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87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b/>
          <w:bCs/>
        </w:rPr>
        <w:t>deposund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b/>
          <w:bCs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b/>
          <w:bCs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87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b/>
          <w:bCs/>
        </w:rPr>
        <w:t>girişe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lastiklerde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sacları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düşüıille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0"/>
        </w:rPr>
        <w:t>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boşluğunda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lastiklere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192" w:lineRule="exact"/>
        <w:ind w:right="4086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52"/>
          <w:w w:val="194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8"/>
          <w:position w:val="-1"/>
        </w:rPr>
        <w:t>rk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8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2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74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9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  <w:position w:val="-1"/>
        </w:rPr>
        <w:t>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1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80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6"/>
          <w:position w:val="-1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4"/>
          <w:w w:val="106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  <w:position w:val="-1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0" w:right="200"/>
          <w:cols w:num="2" w:equalWidth="0">
            <w:col w:w="1810" w:space="555"/>
            <w:col w:w="9355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0" w:lineRule="auto"/>
        <w:ind w:left="316" w:right="265" w:firstLine="6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5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8"/>
          <w:w w:val="1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1"/>
        </w:rPr>
        <w:t>fre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1"/>
        </w:rPr>
        <w:t>".,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00" w:lineRule="exact"/>
        <w:ind w:left="316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F4F52"/>
          <w:spacing w:val="0"/>
          <w:w w:val="66"/>
          <w:position w:val="-1"/>
        </w:rPr>
        <w:t>1::--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3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w w:val="97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98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71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9"/>
          <w:w w:val="71"/>
          <w:position w:val="1"/>
        </w:rPr>
        <w:t>•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80"/>
          <w:position w:val="1"/>
        </w:rPr>
        <w:t>ı</w:t>
      </w:r>
      <w:r>
        <w:rPr>
          <w:rFonts w:ascii="Arial" w:hAnsi="Arial" w:cs="Arial" w:eastAsia="Arial"/>
          <w:sz w:val="15"/>
          <w:szCs w:val="15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16" w:right="-66"/>
        <w:jc w:val="left"/>
        <w:tabs>
          <w:tab w:pos="1220" w:val="left"/>
          <w:tab w:pos="1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Var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4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7" w:lineRule="exact"/>
        <w:ind w:left="48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62"/>
          <w:position w:val="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0"/>
          <w:w w:val="61"/>
          <w:position w:val="3"/>
        </w:rPr>
        <w:t>c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2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363636"/>
          <w:spacing w:val="-44"/>
          <w:w w:val="52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61"/>
          <w:position w:val="3"/>
        </w:rPr>
        <w:t>:</w:t>
      </w:r>
      <w:r>
        <w:rPr>
          <w:rFonts w:ascii="Arial" w:hAnsi="Arial" w:cs="Arial" w:eastAsia="Arial"/>
          <w:sz w:val="25"/>
          <w:szCs w:val="25"/>
          <w:color w:val="363636"/>
          <w:spacing w:val="-52"/>
          <w:w w:val="52"/>
          <w:position w:val="-5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61"/>
          <w:position w:val="3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493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i/>
          <w:position w:val="1"/>
        </w:rPr>
        <w:t>.c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6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27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4" w:lineRule="auto"/>
        <w:ind w:right="-49"/>
        <w:jc w:val="left"/>
        <w:tabs>
          <w:tab w:pos="3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trarih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8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17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17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3"/>
          <w:w w:val="11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Saa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4"/>
          <w:spacing w:val="-25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2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112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-7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EKİ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Pos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4" w:right="1080"/>
        <w:jc w:val="center"/>
        <w:tabs>
          <w:tab w:pos="2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Gitmiş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10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Ko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8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0" w:lineRule="auto"/>
        <w:ind w:left="26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241.919998pt;margin-top:17.557121pt;width:59.52pt;height:53.759998pt;mso-position-horizontal-relative:page;mso-position-vertical-relative:paragraph;z-index:-15413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95" w:right="1463"/>
        <w:jc w:val="center"/>
        <w:tabs>
          <w:tab w:pos="1720" w:val="left"/>
          <w:tab w:pos="2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63636"/>
          <w:w w:val="186"/>
          <w:b/>
          <w:bCs/>
        </w:rPr>
        <w:t>H</w:t>
      </w:r>
      <w:r>
        <w:rPr>
          <w:rFonts w:ascii="Times New Roman" w:hAnsi="Times New Roman" w:cs="Times New Roman" w:eastAsia="Times New Roman"/>
          <w:sz w:val="32"/>
          <w:szCs w:val="32"/>
          <w:color w:val="97AFCD"/>
          <w:w w:val="61"/>
          <w:b/>
          <w:bCs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97AFCD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97AFCD"/>
          <w:spacing w:val="-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FBAD4"/>
          <w:spacing w:val="0"/>
          <w:w w:val="65"/>
          <w:b/>
          <w:bCs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AFBAD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AFBAD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47"/>
          <w:szCs w:val="47"/>
          <w:color w:val="4F4F52"/>
          <w:spacing w:val="1"/>
          <w:w w:val="65"/>
          <w:b/>
          <w:bCs/>
        </w:rPr>
        <w:t>N</w:t>
      </w:r>
      <w:r>
        <w:rPr>
          <w:rFonts w:ascii="Times New Roman" w:hAnsi="Times New Roman" w:cs="Times New Roman" w:eastAsia="Times New Roman"/>
          <w:sz w:val="47"/>
          <w:szCs w:val="47"/>
          <w:color w:val="363636"/>
          <w:spacing w:val="0"/>
          <w:w w:val="65"/>
          <w:b/>
          <w:bCs/>
        </w:rPr>
        <w:t>Ç</w:t>
      </w:r>
      <w:r>
        <w:rPr>
          <w:rFonts w:ascii="Times New Roman" w:hAnsi="Times New Roman" w:cs="Times New Roman" w:eastAsia="Times New Roman"/>
          <w:sz w:val="47"/>
          <w:szCs w:val="47"/>
          <w:color w:val="363636"/>
          <w:spacing w:val="0"/>
          <w:w w:val="65"/>
          <w:b/>
          <w:bCs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363636"/>
          <w:spacing w:val="28"/>
          <w:w w:val="65"/>
          <w:b/>
          <w:bCs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B8B8B8"/>
          <w:spacing w:val="0"/>
          <w:w w:val="47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B8B8B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B8B8B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9"/>
        </w:rPr>
        <w:t>İt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9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44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33" w:lineRule="exact"/>
        <w:ind w:left="335" w:right="-20"/>
        <w:jc w:val="left"/>
        <w:tabs>
          <w:tab w:pos="16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63636"/>
          <w:w w:val="93"/>
          <w:b/>
          <w:bCs/>
          <w:position w:val="-3"/>
        </w:rPr>
        <w:t>2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31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71"/>
          <w:b/>
          <w:bCs/>
          <w:position w:val="-3"/>
        </w:rPr>
        <w:t>P</w:t>
      </w:r>
      <w:r>
        <w:rPr>
          <w:rFonts w:ascii="Arial" w:hAnsi="Arial" w:cs="Arial" w:eastAsia="Arial"/>
          <w:sz w:val="21"/>
          <w:szCs w:val="21"/>
          <w:color w:val="363636"/>
          <w:spacing w:val="4"/>
          <w:w w:val="71"/>
          <w:b/>
          <w:bCs/>
          <w:position w:val="-3"/>
        </w:rPr>
        <w:t>o</w:t>
      </w:r>
      <w:r>
        <w:rPr>
          <w:rFonts w:ascii="Arial" w:hAnsi="Arial" w:cs="Arial" w:eastAsia="Arial"/>
          <w:sz w:val="21"/>
          <w:szCs w:val="21"/>
          <w:color w:val="4F4F52"/>
          <w:spacing w:val="0"/>
          <w:w w:val="486"/>
          <w:b/>
          <w:bCs/>
          <w:position w:val="-3"/>
        </w:rPr>
        <w:t>s</w:t>
      </w:r>
      <w:r>
        <w:rPr>
          <w:rFonts w:ascii="Arial" w:hAnsi="Arial" w:cs="Arial" w:eastAsia="Arial"/>
          <w:sz w:val="21"/>
          <w:szCs w:val="21"/>
          <w:color w:val="4F4F52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4F4F52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3"/>
        </w:rPr>
        <w:t>rup</w:t>
      </w:r>
      <w:r>
        <w:rPr>
          <w:rFonts w:ascii="Arial" w:hAnsi="Arial" w:cs="Arial" w:eastAsia="Arial"/>
          <w:sz w:val="17"/>
          <w:szCs w:val="17"/>
          <w:color w:val="363636"/>
          <w:spacing w:val="4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75"/>
          <w:b/>
          <w:bCs/>
          <w:position w:val="-3"/>
        </w:rPr>
        <w:t>Amı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75"/>
          <w:b/>
          <w:bCs/>
          <w:position w:val="-3"/>
        </w:rPr>
        <w:t>r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75"/>
          <w:b/>
          <w:bCs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30"/>
          <w:w w:val="75"/>
          <w:b/>
          <w:bCs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A7A7A7"/>
          <w:spacing w:val="0"/>
          <w:w w:val="150"/>
          <w:position w:val="-3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34" w:lineRule="exact"/>
        <w:ind w:left="1239" w:right="-20"/>
        <w:jc w:val="left"/>
        <w:tabs>
          <w:tab w:pos="2920" w:val="left"/>
        </w:tabs>
        <w:rPr>
          <w:rFonts w:ascii="Arial" w:hAnsi="Arial" w:cs="Arial" w:eastAsia="Arial"/>
          <w:sz w:val="55"/>
          <w:szCs w:val="5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4498A"/>
          <w:spacing w:val="0"/>
          <w:w w:val="228"/>
          <w:i/>
          <w:position w:val="-7"/>
        </w:rPr>
        <w:t>V</w:t>
      </w:r>
      <w:r>
        <w:rPr>
          <w:rFonts w:ascii="Times New Roman" w:hAnsi="Times New Roman" w:cs="Times New Roman" w:eastAsia="Times New Roman"/>
          <w:sz w:val="15"/>
          <w:szCs w:val="15"/>
          <w:color w:val="44498A"/>
          <w:spacing w:val="0"/>
          <w:w w:val="100"/>
          <w:i/>
          <w:position w:val="-7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4498A"/>
          <w:spacing w:val="0"/>
          <w:w w:val="100"/>
          <w:i/>
          <w:position w:val="-7"/>
        </w:rPr>
      </w:r>
      <w:r>
        <w:rPr>
          <w:rFonts w:ascii="Arial" w:hAnsi="Arial" w:cs="Arial" w:eastAsia="Arial"/>
          <w:sz w:val="55"/>
          <w:szCs w:val="55"/>
          <w:color w:val="44498A"/>
          <w:spacing w:val="0"/>
          <w:w w:val="100"/>
          <w:position w:val="-7"/>
        </w:rPr>
        <w:t>e=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462" w:lineRule="exact"/>
        <w:ind w:left="991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56"/>
          <w:szCs w:val="56"/>
        </w:rPr>
      </w:pPr>
      <w:rPr/>
      <w:r>
        <w:rPr>
          <w:rFonts w:ascii="Times New Roman" w:hAnsi="Times New Roman" w:cs="Times New Roman" w:eastAsia="Times New Roman"/>
          <w:sz w:val="56"/>
          <w:szCs w:val="56"/>
          <w:color w:val="44498A"/>
          <w:spacing w:val="0"/>
          <w:w w:val="64"/>
          <w:position w:val="2"/>
        </w:rPr>
        <w:t>\</w:t>
      </w:r>
      <w:r>
        <w:rPr>
          <w:rFonts w:ascii="Times New Roman" w:hAnsi="Times New Roman" w:cs="Times New Roman" w:eastAsia="Times New Roman"/>
          <w:sz w:val="56"/>
          <w:szCs w:val="56"/>
          <w:color w:val="44498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56"/>
          <w:szCs w:val="56"/>
          <w:color w:val="44498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56"/>
          <w:szCs w:val="56"/>
          <w:color w:val="313683"/>
          <w:spacing w:val="0"/>
          <w:w w:val="64"/>
          <w:b/>
          <w:bCs/>
          <w:position w:val="2"/>
        </w:rPr>
        <w:t>v---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334" w:right="1163"/>
        <w:jc w:val="center"/>
        <w:tabs>
          <w:tab w:pos="1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33.920013pt;margin-top:-100.089226pt;width:122.879997pt;height:131.520004pt;mso-position-horizontal-relative:page;mso-position-vertical-relative:paragraph;z-index:-15412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F4F52"/>
          <w:w w:val="104"/>
          <w:position w:val="-2"/>
        </w:rPr>
        <w:t>ü.O</w:t>
      </w:r>
      <w:r>
        <w:rPr>
          <w:rFonts w:ascii="Times New Roman" w:hAnsi="Times New Roman" w:cs="Times New Roman" w:eastAsia="Times New Roman"/>
          <w:sz w:val="18"/>
          <w:szCs w:val="18"/>
          <w:color w:val="4F4F52"/>
          <w:spacing w:val="-70"/>
          <w:w w:val="104"/>
          <w:position w:val="-2"/>
        </w:rPr>
        <w:t>u</w:t>
      </w:r>
      <w:r>
        <w:rPr>
          <w:rFonts w:ascii="Arial" w:hAnsi="Arial" w:cs="Arial" w:eastAsia="Arial"/>
          <w:sz w:val="51"/>
          <w:szCs w:val="51"/>
          <w:color w:val="4F4F52"/>
          <w:spacing w:val="-71"/>
          <w:w w:val="35"/>
          <w:position w:val="-23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color w:val="4F4F52"/>
          <w:spacing w:val="-17"/>
          <w:w w:val="103"/>
          <w:position w:val="-2"/>
        </w:rPr>
        <w:t>t</w:t>
      </w:r>
      <w:r>
        <w:rPr>
          <w:rFonts w:ascii="Arial" w:hAnsi="Arial" w:cs="Arial" w:eastAsia="Arial"/>
          <w:sz w:val="51"/>
          <w:szCs w:val="51"/>
          <w:color w:val="4F4F52"/>
          <w:spacing w:val="-90"/>
          <w:w w:val="36"/>
          <w:position w:val="-2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52"/>
          <w:spacing w:val="-3"/>
          <w:w w:val="104"/>
          <w:position w:val="-2"/>
        </w:rPr>
        <w:t>.</w:t>
      </w:r>
      <w:r>
        <w:rPr>
          <w:rFonts w:ascii="Arial" w:hAnsi="Arial" w:cs="Arial" w:eastAsia="Arial"/>
          <w:sz w:val="51"/>
          <w:szCs w:val="51"/>
          <w:color w:val="4F4F52"/>
          <w:spacing w:val="-135"/>
          <w:w w:val="36"/>
          <w:position w:val="-2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52"/>
          <w:spacing w:val="-12"/>
          <w:w w:val="103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4"/>
          <w:spacing w:val="0"/>
          <w:w w:val="119"/>
          <w:position w:val="-2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72727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274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4F4F52"/>
          <w:spacing w:val="0"/>
          <w:w w:val="342"/>
          <w:b/>
          <w:bCs/>
          <w:position w:val="-2"/>
        </w:rPr>
        <w:t>n</w:t>
      </w:r>
      <w:r>
        <w:rPr>
          <w:rFonts w:ascii="Arial" w:hAnsi="Arial" w:cs="Arial" w:eastAsia="Arial"/>
          <w:sz w:val="25"/>
          <w:szCs w:val="25"/>
          <w:color w:val="4F4F52"/>
          <w:spacing w:val="-45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0"/>
          <w:w w:val="117"/>
          <w:position w:val="-2"/>
        </w:rPr>
        <w:t>TOPÇUlha</w:t>
      </w:r>
      <w:r>
        <w:rPr>
          <w:rFonts w:ascii="Times New Roman" w:hAnsi="Times New Roman" w:cs="Times New Roman" w:eastAsia="Times New Roman"/>
          <w:sz w:val="17"/>
          <w:szCs w:val="17"/>
          <w:color w:val="4F4F52"/>
          <w:spacing w:val="6"/>
          <w:w w:val="118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2"/>
        </w:rPr>
        <w:t>.SARIGÜL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7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5" w:right="1527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82828"/>
          <w:spacing w:val="0"/>
          <w:w w:val="43"/>
          <w:b/>
          <w:bCs/>
        </w:rPr>
        <w:t>O</w:t>
      </w:r>
      <w:r>
        <w:rPr>
          <w:rFonts w:ascii="Arial" w:hAnsi="Arial" w:cs="Arial" w:eastAsia="Arial"/>
          <w:sz w:val="28"/>
          <w:szCs w:val="28"/>
          <w:color w:val="282828"/>
          <w:spacing w:val="33"/>
          <w:w w:val="43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8"/>
          <w:b/>
          <w:bCs/>
        </w:rPr>
        <w:t>2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8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1"/>
          <w:w w:val="58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58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4"/>
          <w:w w:val="58"/>
        </w:rPr>
        <w:t> </w:t>
      </w:r>
      <w:r>
        <w:rPr>
          <w:rFonts w:ascii="Arial" w:hAnsi="Arial" w:cs="Arial" w:eastAsia="Arial"/>
          <w:sz w:val="28"/>
          <w:szCs w:val="28"/>
          <w:color w:val="282828"/>
          <w:spacing w:val="0"/>
          <w:w w:val="58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70" w:after="0" w:line="462" w:lineRule="auto"/>
        <w:ind w:left="224" w:right="1380" w:firstLine="-8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1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1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71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200"/>
          <w:cols w:num="3" w:equalWidth="0">
            <w:col w:w="2162" w:space="202"/>
            <w:col w:w="4863" w:space="1451"/>
            <w:col w:w="3042"/>
          </w:cols>
        </w:sectPr>
      </w:pPr>
      <w:rPr/>
    </w:p>
    <w:p>
      <w:pPr>
        <w:spacing w:before="57" w:after="0" w:line="240" w:lineRule="auto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3.402172pt;margin-top:34.041965pt;width:567.558033pt;height:799.725985pt;mso-position-horizontal-relative:page;mso-position-vertical-relative:page;z-index:-15411" coordorigin="268,681" coordsize="11351,15995">
            <v:group style="position:absolute;left:278;top:731;width:11253;height:2" coordorigin="278,731" coordsize="11253,2">
              <v:shape style="position:absolute;left:278;top:731;width:11253;height:2" coordorigin="278,731" coordsize="11253,0" path="m278,731l11531,731e" filled="f" stroked="t" strokeweight=".717973pt" strokecolor="#575757">
                <v:path arrowok="t"/>
              </v:shape>
            </v:group>
            <v:group style="position:absolute;left:321;top:690;width:2;height:15975" coordorigin="321,690" coordsize="2,15975">
              <v:shape style="position:absolute;left:321;top:690;width:2;height:15975" coordorigin="321,690" coordsize="0,15975" path="m321,16666l321,690e" filled="f" stroked="t" strokeweight=".957298pt" strokecolor="#575757">
                <v:path arrowok="t"/>
              </v:shape>
            </v:group>
            <v:group style="position:absolute;left:2326;top:714;width:2;height:1501" coordorigin="2326,714" coordsize="2,1501">
              <v:shape style="position:absolute;left:2326;top:714;width:2;height:1501" coordorigin="2326,714" coordsize="0,1501" path="m2326,2215l2326,714e" filled="f" stroked="t" strokeweight=".957298pt" strokecolor="#575757">
                <v:path arrowok="t"/>
              </v:shape>
            </v:group>
            <v:group style="position:absolute;left:9113;top:734;width:2;height:1491" coordorigin="9113,734" coordsize="2,1491">
              <v:shape style="position:absolute;left:9113;top:734;width:2;height:1491" coordorigin="9113,734" coordsize="0,1491" path="m9113,2225l9113,734e" filled="f" stroked="t" strokeweight=".957298pt" strokecolor="#5B5B5B">
                <v:path arrowok="t"/>
              </v:shape>
            </v:group>
            <v:group style="position:absolute;left:11535;top:743;width:2;height:3308" coordorigin="11535,743" coordsize="2,3308">
              <v:shape style="position:absolute;left:11535;top:743;width:2;height:3308" coordorigin="11535,743" coordsize="0,3308" path="m11535,4051l11535,743e" filled="f" stroked="t" strokeweight=".717973pt" strokecolor="#545454">
                <v:path arrowok="t"/>
              </v:shape>
            </v:group>
            <v:group style="position:absolute;left:278;top:2210;width:11267;height:2" coordorigin="278,2210" coordsize="11267,2">
              <v:shape style="position:absolute;left:278;top:2210;width:11267;height:2" coordorigin="278,2210" coordsize="11267,0" path="m278,2210l11545,2210e" filled="f" stroked="t" strokeweight=".717973pt" strokecolor="#575757">
                <v:path arrowok="t"/>
              </v:shape>
            </v:group>
            <v:group style="position:absolute;left:278;top:2431;width:11267;height:2" coordorigin="278,2431" coordsize="11267,2">
              <v:shape style="position:absolute;left:278;top:2431;width:11267;height:2" coordorigin="278,2431" coordsize="11267,0" path="m278,2431l11545,2431e" filled="f" stroked="t" strokeweight=".717973pt" strokecolor="#444444">
                <v:path arrowok="t"/>
              </v:shape>
            </v:group>
            <v:group style="position:absolute;left:278;top:2649;width:11267;height:2" coordorigin="278,2649" coordsize="11267,2">
              <v:shape style="position:absolute;left:278;top:2649;width:11267;height:2" coordorigin="278,2649" coordsize="11267,0" path="m278,2649l11545,2649e" filled="f" stroked="t" strokeweight=".717973pt" strokecolor="#4F4F4F">
                <v:path arrowok="t"/>
              </v:shape>
            </v:group>
            <v:group style="position:absolute;left:278;top:2870;width:11267;height:2" coordorigin="278,2870" coordsize="11267,2">
              <v:shape style="position:absolute;left:278;top:2870;width:11267;height:2" coordorigin="278,2870" coordsize="11267,0" path="m278,2870l11545,2870e" filled="f" stroked="t" strokeweight=".957298pt" strokecolor="#575757">
                <v:path arrowok="t"/>
              </v:shape>
            </v:group>
            <v:group style="position:absolute;left:278;top:3083;width:10770;height:2" coordorigin="278,3083" coordsize="10770,2">
              <v:shape style="position:absolute;left:278;top:3083;width:10770;height:2" coordorigin="278,3083" coordsize="10770,0" path="m278,3083l11047,3083e" filled="f" stroked="t" strokeweight=".478649pt" strokecolor="#383838">
                <v:path arrowok="t"/>
              </v:shape>
            </v:group>
            <v:group style="position:absolute;left:2369;top:4008;width:2;height:12638" coordorigin="2369,4008" coordsize="2,12638">
              <v:shape style="position:absolute;left:2369;top:4008;width:2;height:12638" coordorigin="2369,4008" coordsize="0,12638" path="m2369,16647l2369,4008e" filled="f" stroked="t" strokeweight="1.196622pt" strokecolor="#4F4F4F">
                <v:path arrowok="t"/>
              </v:shape>
            </v:group>
            <v:group style="position:absolute;left:3836;top:3294;width:2;height:753" coordorigin="3836,3294" coordsize="2,753">
              <v:shape style="position:absolute;left:3836;top:3294;width:2;height:753" coordorigin="3836,3294" coordsize="0,753" path="m3836,4047l3836,3294e" filled="f" stroked="t" strokeweight=".957298pt" strokecolor="#646464">
                <v:path arrowok="t"/>
              </v:shape>
            </v:group>
            <v:group style="position:absolute;left:282;top:4032;width:11272;height:2" coordorigin="282,4032" coordsize="11272,2">
              <v:shape style="position:absolute;left:282;top:4032;width:11272;height:2" coordorigin="282,4032" coordsize="11272,0" path="m282,4032l11555,4032e" filled="f" stroked="t" strokeweight=".717973pt" strokecolor="#484848">
                <v:path arrowok="t"/>
              </v:shape>
            </v:group>
            <v:group style="position:absolute;left:11559;top:4296;width:2;height:12332" coordorigin="11559,4296" coordsize="2,12332">
              <v:shape style="position:absolute;left:11559;top:4296;width:2;height:12332" coordorigin="11559,4296" coordsize="0,12332" path="m11559,16627l11559,4296e" filled="f" stroked="t" strokeweight=".957298pt" strokecolor="#575757">
                <v:path arrowok="t"/>
              </v:shape>
            </v:group>
            <v:group style="position:absolute;left:2331;top:4528;width:9224;height:2" coordorigin="2331,4528" coordsize="9224,2">
              <v:shape style="position:absolute;left:2331;top:4528;width:9224;height:2" coordorigin="2331,4528" coordsize="9224,0" path="m2331,4528l11555,4528e" filled="f" stroked="t" strokeweight=".717973pt" strokecolor="#4F4F4F">
                <v:path arrowok="t"/>
              </v:shape>
            </v:group>
            <v:group style="position:absolute;left:4906;top:4516;width:2;height:2071" coordorigin="4906,4516" coordsize="2,2071">
              <v:shape style="position:absolute;left:4906;top:4516;width:2;height:2071" coordorigin="4906,4516" coordsize="0,2071" path="m4906,6588l4906,4516e" filled="f" stroked="t" strokeweight=".957298pt" strokecolor="#545454">
                <v:path arrowok="t"/>
              </v:shape>
            </v:group>
            <v:group style="position:absolute;left:4897;top:5010;width:6658;height:2" coordorigin="4897,5010" coordsize="6658,2">
              <v:shape style="position:absolute;left:4897;top:5010;width:6658;height:2" coordorigin="4897,5010" coordsize="6658,0" path="m4897,5010l11555,5010e" filled="f" stroked="t" strokeweight=".717973pt" strokecolor="#606060">
                <v:path arrowok="t"/>
              </v:shape>
            </v:group>
            <v:group style="position:absolute;left:4897;top:5252;width:6658;height:2" coordorigin="4897,5252" coordsize="6658,2">
              <v:shape style="position:absolute;left:4897;top:5252;width:6658;height:2" coordorigin="4897,5252" coordsize="6658,0" path="m4897,5252l11555,5252e" filled="f" stroked="t" strokeweight=".957298pt" strokecolor="#575757">
                <v:path arrowok="t"/>
              </v:shape>
            </v:group>
            <v:group style="position:absolute;left:4897;top:5495;width:6663;height:2" coordorigin="4897,5495" coordsize="6663,2">
              <v:shape style="position:absolute;left:4897;top:5495;width:6663;height:2" coordorigin="4897,5495" coordsize="6663,0" path="m4897,5495l11559,5495e" filled="f" stroked="t" strokeweight=".717973pt" strokecolor="#4F4F4F">
                <v:path arrowok="t"/>
              </v:shape>
            </v:group>
            <v:group style="position:absolute;left:282;top:4310;width:11277;height:2" coordorigin="282,4310" coordsize="11277,2">
              <v:shape style="position:absolute;left:282;top:4310;width:11277;height:2" coordorigin="282,4310" coordsize="11277,0" path="m282,4310l11559,4310e" filled="f" stroked="t" strokeweight=".717973pt" strokecolor="#545454">
                <v:path arrowok="t"/>
              </v:shape>
            </v:group>
            <v:group style="position:absolute;left:2331;top:5710;width:9228;height:2" coordorigin="2331,5710" coordsize="9228,2">
              <v:shape style="position:absolute;left:2331;top:5710;width:9228;height:2" coordorigin="2331,5710" coordsize="9228,0" path="m2331,5710l11559,5710e" filled="f" stroked="t" strokeweight=".717973pt" strokecolor="#545454">
                <v:path arrowok="t"/>
              </v:shape>
            </v:group>
            <v:group style="position:absolute;left:287;top:5936;width:11272;height:2" coordorigin="287,5936" coordsize="11272,2">
              <v:shape style="position:absolute;left:287;top:5936;width:11272;height:2" coordorigin="287,5936" coordsize="11272,0" path="m287,5936l11559,5936e" filled="f" stroked="t" strokeweight=".717973pt" strokecolor="#5B5B5B">
                <v:path arrowok="t"/>
              </v:shape>
            </v:group>
            <v:group style="position:absolute;left:7816;top:5931;width:2;height:652" coordorigin="7816,5931" coordsize="2,652">
              <v:shape style="position:absolute;left:7816;top:5931;width:2;height:652" coordorigin="7816,5931" coordsize="0,652" path="m7816,6583l7816,5931e" filled="f" stroked="t" strokeweight=".717973pt" strokecolor="#606060">
                <v:path arrowok="t"/>
              </v:shape>
            </v:group>
            <v:group style="position:absolute;left:2326;top:6362;width:9238;height:2" coordorigin="2326,6362" coordsize="9238,2">
              <v:shape style="position:absolute;left:2326;top:6362;width:9238;height:2" coordorigin="2326,6362" coordsize="9238,0" path="m2326,6362l11564,6362e" filled="f" stroked="t" strokeweight=".717973pt" strokecolor="#545454">
                <v:path arrowok="t"/>
              </v:shape>
            </v:group>
            <v:group style="position:absolute;left:2336;top:6580;width:9224;height:2" coordorigin="2336,6580" coordsize="9224,2">
              <v:shape style="position:absolute;left:2336;top:6580;width:9224;height:2" coordorigin="2336,6580" coordsize="9224,0" path="m2336,6580l11559,6580e" filled="f" stroked="t" strokeweight=".717973pt" strokecolor="#4F4F4F">
                <v:path arrowok="t"/>
              </v:shape>
            </v:group>
            <v:group style="position:absolute;left:287;top:6803;width:11272;height:2" coordorigin="287,6803" coordsize="11272,2">
              <v:shape style="position:absolute;left:287;top:6803;width:11272;height:2" coordorigin="287,6803" coordsize="11272,0" path="m287,6803l11559,6803e" filled="f" stroked="t" strokeweight=".717973pt" strokecolor="#4B4B4B">
                <v:path arrowok="t"/>
              </v:shape>
            </v:group>
            <v:group style="position:absolute;left:287;top:7228;width:11277;height:2" coordorigin="287,7228" coordsize="11277,2">
              <v:shape style="position:absolute;left:287;top:7228;width:11277;height:2" coordorigin="287,7228" coordsize="11277,0" path="m287,7228l11564,7228e" filled="f" stroked="t" strokeweight=".957298pt" strokecolor="#575757">
                <v:path arrowok="t"/>
              </v:shape>
            </v:group>
            <v:group style="position:absolute;left:4916;top:7221;width:2;height:671" coordorigin="4916,7221" coordsize="2,671">
              <v:shape style="position:absolute;left:4916;top:7221;width:2;height:671" coordorigin="4916,7221" coordsize="0,671" path="m4916,7892l4916,7221e" filled="f" stroked="t" strokeweight=".957298pt" strokecolor="#3B3B3B">
                <v:path arrowok="t"/>
              </v:shape>
            </v:group>
            <v:group style="position:absolute;left:4911;top:7451;width:6653;height:2" coordorigin="4911,7451" coordsize="6653,2">
              <v:shape style="position:absolute;left:4911;top:7451;width:6653;height:2" coordorigin="4911,7451" coordsize="6653,0" path="m4911,7451l11564,7451e" filled="f" stroked="t" strokeweight=".717973pt" strokecolor="#545454">
                <v:path arrowok="t"/>
              </v:shape>
            </v:group>
            <v:group style="position:absolute;left:4911;top:7671;width:6658;height:2" coordorigin="4911,7671" coordsize="6658,2">
              <v:shape style="position:absolute;left:4911;top:7671;width:6658;height:2" coordorigin="4911,7671" coordsize="6658,0" path="m4911,7671l11569,7671e" filled="f" stroked="t" strokeweight=".717973pt" strokecolor="#545454">
                <v:path arrowok="t"/>
              </v:shape>
            </v:group>
            <v:group style="position:absolute;left:297;top:7885;width:11277;height:2" coordorigin="297,7885" coordsize="11277,2">
              <v:shape style="position:absolute;left:297;top:7885;width:11277;height:2" coordorigin="297,7885" coordsize="11277,0" path="m297,7885l11574,7885e" filled="f" stroked="t" strokeweight=".717973pt" strokecolor="#4F4F4F">
                <v:path arrowok="t"/>
              </v:shape>
            </v:group>
            <v:group style="position:absolute;left:302;top:8690;width:11277;height:2" coordorigin="302,8690" coordsize="11277,2">
              <v:shape style="position:absolute;left:302;top:8690;width:11277;height:2" coordorigin="302,8690" coordsize="11277,0" path="m302,8690l11579,8690e" filled="f" stroked="t" strokeweight=".717973pt" strokecolor="#545454">
                <v:path arrowok="t"/>
              </v:shape>
            </v:group>
            <v:group style="position:absolute;left:302;top:9850;width:11277;height:2" coordorigin="302,9850" coordsize="11277,2">
              <v:shape style="position:absolute;left:302;top:9850;width:11277;height:2" coordorigin="302,9850" coordsize="11277,0" path="m302,9850l11579,9850e" filled="f" stroked="t" strokeweight=".717973pt" strokecolor="#545454">
                <v:path arrowok="t"/>
              </v:shape>
            </v:group>
            <v:group style="position:absolute;left:823;top:10905;width:10765;height:2" coordorigin="823,10905" coordsize="10765,2">
              <v:shape style="position:absolute;left:823;top:10905;width:10765;height:2" coordorigin="823,10905" coordsize="10765,0" path="m823,10905l11588,10905e" filled="f" stroked="t" strokeweight=".717973pt" strokecolor="#575757">
                <v:path arrowok="t"/>
              </v:shape>
            </v:group>
            <v:group style="position:absolute;left:1134;top:11353;width:2;height:5293" coordorigin="1134,11353" coordsize="2,5293">
              <v:shape style="position:absolute;left:1134;top:11353;width:2;height:5293" coordorigin="1134,11353" coordsize="0,5293" path="m1134,16647l1134,11353e" filled="f" stroked="t" strokeweight=".717973pt" strokecolor="#545454">
                <v:path arrowok="t"/>
              </v:shape>
            </v:group>
            <v:group style="position:absolute;left:1711;top:11128;width:2;height:5519" coordorigin="1711,11128" coordsize="2,5519">
              <v:shape style="position:absolute;left:1711;top:11128;width:2;height:5519" coordorigin="1711,11128" coordsize="0,5519" path="m1711,16647l1711,11128e" filled="f" stroked="t" strokeweight=".717973pt" strokecolor="#545454">
                <v:path arrowok="t"/>
              </v:shape>
            </v:group>
            <v:group style="position:absolute;left:306;top:10186;width:11282;height:2" coordorigin="306,10186" coordsize="11282,2">
              <v:shape style="position:absolute;left:306;top:10186;width:11282;height:2" coordorigin="306,10186" coordsize="11282,0" path="m306,10186l11588,10186e" filled="f" stroked="t" strokeweight=".717973pt" strokecolor="#4F4F4F">
                <v:path arrowok="t"/>
              </v:shape>
            </v:group>
            <v:group style="position:absolute;left:311;top:10423;width:11277;height:2" coordorigin="311,10423" coordsize="11277,2">
              <v:shape style="position:absolute;left:311;top:10423;width:11277;height:2" coordorigin="311,10423" coordsize="11277,0" path="m311,10423l11588,10423e" filled="f" stroked="t" strokeweight=".717973pt" strokecolor="#545454">
                <v:path arrowok="t"/>
              </v:shape>
            </v:group>
            <v:group style="position:absolute;left:306;top:11126;width:11277;height:2" coordorigin="306,11126" coordsize="11277,2">
              <v:shape style="position:absolute;left:306;top:11126;width:11277;height:2" coordorigin="306,11126" coordsize="11277,0" path="m306,11126l11583,11126e" filled="f" stroked="t" strokeweight=".717973pt" strokecolor="#575757">
                <v:path arrowok="t"/>
              </v:shape>
            </v:group>
            <v:group style="position:absolute;left:306;top:11363;width:11277;height:2" coordorigin="306,11363" coordsize="11277,2">
              <v:shape style="position:absolute;left:306;top:11363;width:11277;height:2" coordorigin="306,11363" coordsize="11277,0" path="m306,11363l11583,11363e" filled="f" stroked="t" strokeweight=".717973pt" strokecolor="#575757">
                <v:path arrowok="t"/>
              </v:shape>
            </v:group>
            <v:group style="position:absolute;left:325;top:13451;width:2068;height:2" coordorigin="325,13451" coordsize="2068,2">
              <v:shape style="position:absolute;left:325;top:13451;width:2068;height:2" coordorigin="325,13451" coordsize="2068,0" path="m325,13451l2393,13451e" filled="f" stroked="t" strokeweight=".717973pt" strokecolor="#646464">
                <v:path arrowok="t"/>
              </v:shape>
            </v:group>
            <v:group style="position:absolute;left:345;top:16625;width:11267;height:2" coordorigin="345,16625" coordsize="11267,2">
              <v:shape style="position:absolute;left:345;top:16625;width:11267;height:2" coordorigin="345,16625" coordsize="11267,0" path="m345,16625l11612,16625e" filled="f" stroked="t" strokeweight=".717973pt" strokecolor="#5B5B5B">
                <v:path arrowok="t"/>
              </v:shape>
            </v:group>
            <v:group style="position:absolute;left:7407;top:11119;width:2;height:5509" coordorigin="7407,11119" coordsize="2,5509">
              <v:shape style="position:absolute;left:7407;top:11119;width:2;height:5509" coordorigin="7407,11119" coordsize="0,5509" path="m7407,16627l7407,11119e" filled="f" stroked="t" strokeweight=".717973pt" strokecolor="#4F4F4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727274"/>
          <w:spacing w:val="-17"/>
          <w:w w:val="115"/>
          <w:b/>
          <w:bCs/>
        </w:rPr>
        <w:t>l</w:t>
      </w:r>
      <w:r>
        <w:rPr>
          <w:rFonts w:ascii="Arial" w:hAnsi="Arial" w:cs="Arial" w:eastAsia="Arial"/>
          <w:sz w:val="24"/>
          <w:szCs w:val="24"/>
          <w:color w:val="4F4F52"/>
          <w:spacing w:val="0"/>
          <w:w w:val="71"/>
          <w:b/>
          <w:bCs/>
        </w:rPr>
        <w:t>tf</w:t>
      </w:r>
      <w:r>
        <w:rPr>
          <w:rFonts w:ascii="Arial" w:hAnsi="Arial" w:cs="Arial" w:eastAsia="Arial"/>
          <w:sz w:val="24"/>
          <w:szCs w:val="24"/>
          <w:color w:val="4F4F52"/>
          <w:spacing w:val="-7"/>
          <w:w w:val="71"/>
          <w:b/>
          <w:bCs/>
        </w:rPr>
        <w:t>a</w:t>
      </w:r>
      <w:r>
        <w:rPr>
          <w:rFonts w:ascii="Arial" w:hAnsi="Arial" w:cs="Arial" w:eastAsia="Arial"/>
          <w:sz w:val="24"/>
          <w:szCs w:val="24"/>
          <w:color w:val="363636"/>
          <w:spacing w:val="6"/>
          <w:w w:val="86"/>
          <w:b/>
          <w:bCs/>
        </w:rPr>
        <w:t>i</w:t>
      </w:r>
      <w:r>
        <w:rPr>
          <w:rFonts w:ascii="Arial" w:hAnsi="Arial" w:cs="Arial" w:eastAsia="Arial"/>
          <w:sz w:val="24"/>
          <w:szCs w:val="24"/>
          <w:color w:val="4F4F52"/>
          <w:spacing w:val="0"/>
          <w:w w:val="88"/>
          <w:b/>
          <w:bCs/>
        </w:rPr>
        <w:t>y</w:t>
      </w:r>
      <w:r>
        <w:rPr>
          <w:rFonts w:ascii="Arial" w:hAnsi="Arial" w:cs="Arial" w:eastAsia="Arial"/>
          <w:sz w:val="24"/>
          <w:szCs w:val="24"/>
          <w:color w:val="4F4F52"/>
          <w:spacing w:val="9"/>
          <w:w w:val="88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363636"/>
          <w:spacing w:val="-1"/>
          <w:w w:val="71"/>
          <w:b/>
          <w:bCs/>
        </w:rPr>
        <w:t>m</w:t>
      </w:r>
      <w:r>
        <w:rPr>
          <w:rFonts w:ascii="Arial" w:hAnsi="Arial" w:cs="Arial" w:eastAsia="Arial"/>
          <w:sz w:val="24"/>
          <w:szCs w:val="24"/>
          <w:color w:val="4F4F52"/>
          <w:spacing w:val="-2"/>
          <w:w w:val="78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9"/>
          <w:b/>
          <w:bCs/>
        </w:rPr>
        <w:t>r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343" w:lineRule="exact"/>
        <w:ind w:right="-20"/>
        <w:jc w:val="left"/>
        <w:tabs>
          <w:tab w:pos="11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63636"/>
          <w:w w:val="56"/>
          <w:b/>
          <w:bCs/>
          <w:position w:val="9"/>
        </w:rPr>
        <w:t>O</w:t>
      </w:r>
      <w:r>
        <w:rPr>
          <w:rFonts w:ascii="Arial" w:hAnsi="Arial" w:cs="Arial" w:eastAsia="Arial"/>
          <w:sz w:val="23"/>
          <w:szCs w:val="23"/>
          <w:color w:val="363636"/>
          <w:spacing w:val="5"/>
          <w:w w:val="56"/>
          <w:b/>
          <w:bCs/>
          <w:position w:val="9"/>
        </w:rPr>
        <w:t>l</w:t>
      </w:r>
      <w:r>
        <w:rPr>
          <w:rFonts w:ascii="Arial" w:hAnsi="Arial" w:cs="Arial" w:eastAsia="Arial"/>
          <w:sz w:val="24"/>
          <w:szCs w:val="24"/>
          <w:color w:val="4F4F52"/>
          <w:spacing w:val="0"/>
          <w:w w:val="87"/>
          <w:b/>
          <w:bCs/>
          <w:position w:val="-1"/>
        </w:rPr>
        <w:t>9</w:t>
      </w:r>
      <w:r>
        <w:rPr>
          <w:rFonts w:ascii="Arial" w:hAnsi="Arial" w:cs="Arial" w:eastAsia="Arial"/>
          <w:sz w:val="24"/>
          <w:szCs w:val="24"/>
          <w:color w:val="4F4F52"/>
          <w:spacing w:val="7"/>
          <w:w w:val="87"/>
          <w:b/>
          <w:bCs/>
          <w:position w:val="-1"/>
        </w:rPr>
        <w:t>1</w:t>
      </w:r>
      <w:r>
        <w:rPr>
          <w:rFonts w:ascii="Arial" w:hAnsi="Arial" w:cs="Arial" w:eastAsia="Arial"/>
          <w:sz w:val="23"/>
          <w:szCs w:val="23"/>
          <w:color w:val="282828"/>
          <w:spacing w:val="8"/>
          <w:w w:val="72"/>
          <w:b/>
          <w:bCs/>
          <w:position w:val="9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-14"/>
          <w:w w:val="69"/>
          <w:b/>
          <w:bCs/>
          <w:position w:val="-1"/>
        </w:rPr>
        <w:t>m</w:t>
      </w:r>
      <w:r>
        <w:rPr>
          <w:rFonts w:ascii="Arial" w:hAnsi="Arial" w:cs="Arial" w:eastAsia="Arial"/>
          <w:sz w:val="23"/>
          <w:szCs w:val="23"/>
          <w:color w:val="363636"/>
          <w:spacing w:val="-50"/>
          <w:w w:val="82"/>
          <w:position w:val="9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68"/>
          <w:b/>
          <w:bCs/>
          <w:position w:val="-1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-59"/>
          <w:w w:val="69"/>
          <w:b/>
          <w:bCs/>
          <w:position w:val="-1"/>
        </w:rPr>
        <w:t>n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41"/>
          <w:position w:val="9"/>
        </w:rPr>
        <w:t>.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9"/>
        </w:rPr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21"/>
          <w:position w:val="9"/>
        </w:rPr>
        <w:t>ıtf.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00"/>
          <w:cols w:num="2" w:equalWidth="0">
            <w:col w:w="3601" w:space="463"/>
            <w:col w:w="765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7" w:lineRule="auto"/>
        <w:ind w:left="3535" w:right="5257" w:firstLine="-9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8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1" w:lineRule="exact"/>
        <w:ind w:left="886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60002pt;margin-top:-38.573738pt;width:507.672025pt;height:85.380621pt;mso-position-horizontal-relative:page;mso-position-vertical-relative:paragraph;z-index:-15400" type="#_x0000_t202" filled="f" stroked="f">
            <v:textbox inset="0,0,0,0">
              <w:txbxContent>
                <w:p>
                  <w:pPr>
                    <w:spacing w:before="0" w:after="0" w:line="1708" w:lineRule="exact"/>
                    <w:ind w:right="-296"/>
                    <w:jc w:val="left"/>
                    <w:tabs>
                      <w:tab w:pos="88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A2A2A"/>
                      <w:spacing w:val="0"/>
                      <w:w w:val="160"/>
                      <w:b/>
                      <w:bCs/>
                      <w:i/>
                      <w:position w:val="67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A2A2A"/>
                      <w:spacing w:val="0"/>
                      <w:w w:val="100"/>
                      <w:b/>
                      <w:bCs/>
                      <w:i/>
                      <w:position w:val="6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A2A2A"/>
                      <w:spacing w:val="0"/>
                      <w:w w:val="100"/>
                      <w:b/>
                      <w:bCs/>
                      <w:i/>
                      <w:position w:val="67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F3F3F"/>
                      <w:spacing w:val="0"/>
                      <w:w w:val="266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600002pt;margin-top:4.752172pt;width:51.534602pt;height:7.5pt;mso-position-horizontal-relative:page;mso-position-vertical-relative:paragraph;z-index:-1539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A2A2A"/>
                      <w:spacing w:val="0"/>
                      <w:w w:val="103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22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660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42" w:after="0" w:line="240" w:lineRule="auto"/>
        <w:ind w:left="118" w:right="-20"/>
        <w:jc w:val="left"/>
        <w:tabs>
          <w:tab w:pos="1580" w:val="left"/>
          <w:tab w:pos="3200" w:val="left"/>
          <w:tab w:pos="558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3"/>
          <w:position w:val="1"/>
        </w:rPr>
        <w:t>!Ola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27.05.2017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81"/>
          <w:position w:val="0"/>
        </w:rPr>
        <w:t>IBil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1"/>
          <w:position w:val="0"/>
        </w:rPr>
        <w:t>diriınŞır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3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20:54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99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9"/>
          <w:position w:val="0"/>
        </w:rPr>
        <w:t>re!: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7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  <w:position w:val="0"/>
        </w:rPr>
        <w:t>0(232)-2938800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12" w:lineRule="exact"/>
        <w:ind w:left="142" w:right="3561" w:firstLine="-5"/>
        <w:jc w:val="left"/>
        <w:tabs>
          <w:tab w:pos="1580" w:val="left"/>
          <w:tab w:pos="3140" w:val="left"/>
          <w:tab w:pos="4440" w:val="left"/>
          <w:tab w:pos="5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ayıt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>27.05.2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11"/>
          <w:position w:val="0"/>
        </w:rPr>
        <w:t>jKnyılNo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:3569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0"/>
          <w:w w:val="18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1"/>
          <w:position w:val="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0"/>
        </w:rPr>
        <w:t>Alan: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ilke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11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3"/>
          <w:position w:val="0"/>
        </w:rPr>
        <w:t>ÜMKAN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5733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sok.N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126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Aşı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Veysel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4"/>
          <w:position w:val="0"/>
        </w:rPr>
        <w:t>Karaba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2"/>
          <w:w w:val="105"/>
          <w:position w:val="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-1"/>
          <w:w w:val="22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7"/>
          <w:w w:val="74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9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5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lZMİR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42" w:right="-20"/>
        <w:jc w:val="left"/>
        <w:tabs>
          <w:tab w:pos="15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5"/>
        </w:rPr>
        <w:t>Do!!,ru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5733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sok.N:12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Aşı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Veysel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4"/>
        </w:rPr>
        <w:t>-İZ</w:t>
      </w:r>
      <w:r>
        <w:rPr>
          <w:rFonts w:ascii="Arial" w:hAnsi="Arial" w:cs="Arial" w:eastAsia="Arial"/>
          <w:sz w:val="18"/>
          <w:szCs w:val="18"/>
          <w:color w:val="525252"/>
          <w:spacing w:val="-3"/>
          <w:w w:val="105"/>
        </w:rPr>
        <w:t>M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95"/>
        </w:rPr>
        <w:t>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left="146" w:right="-20"/>
        <w:jc w:val="left"/>
        <w:tabs>
          <w:tab w:pos="1340" w:val="left"/>
          <w:tab w:pos="3640" w:val="left"/>
          <w:tab w:pos="5060" w:val="left"/>
          <w:tab w:pos="6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2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146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369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89"/>
        </w:rPr>
        <w:t>..............</w:t>
      </w:r>
      <w:r>
        <w:rPr>
          <w:rFonts w:ascii="Arial" w:hAnsi="Arial" w:cs="Arial" w:eastAsia="Arial"/>
          <w:sz w:val="18"/>
          <w:szCs w:val="18"/>
          <w:color w:val="3F3F3F"/>
          <w:spacing w:val="-18"/>
          <w:w w:val="89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8"/>
          <w:w w:val="79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91"/>
        </w:rPr>
        <w:t>............</w:t>
      </w:r>
      <w:r>
        <w:rPr>
          <w:rFonts w:ascii="Arial" w:hAnsi="Arial" w:cs="Arial" w:eastAsia="Arial"/>
          <w:sz w:val="18"/>
          <w:szCs w:val="18"/>
          <w:color w:val="3F3F3F"/>
          <w:spacing w:val="-34"/>
          <w:w w:val="91"/>
        </w:rPr>
        <w:t>.</w:t>
      </w:r>
      <w:r>
        <w:rPr>
          <w:rFonts w:ascii="Arial" w:hAnsi="Arial" w:cs="Arial" w:eastAsia="Arial"/>
          <w:sz w:val="18"/>
          <w:szCs w:val="18"/>
          <w:color w:val="161616"/>
          <w:spacing w:val="-10"/>
          <w:w w:val="106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3F3F3F"/>
          <w:spacing w:val="-22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161616"/>
          <w:spacing w:val="-10"/>
          <w:w w:val="106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-30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97"/>
        </w:rPr>
        <w:t>..</w:t>
      </w:r>
      <w:r>
        <w:rPr>
          <w:rFonts w:ascii="Arial" w:hAnsi="Arial" w:cs="Arial" w:eastAsia="Arial"/>
          <w:sz w:val="18"/>
          <w:szCs w:val="18"/>
          <w:color w:val="2A2A2A"/>
          <w:spacing w:val="-24"/>
          <w:w w:val="97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-18"/>
          <w:w w:val="132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-15"/>
          <w:w w:val="106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7"/>
        </w:rPr>
        <w:t>..</w:t>
      </w:r>
      <w:r>
        <w:rPr>
          <w:rFonts w:ascii="Arial" w:hAnsi="Arial" w:cs="Arial" w:eastAsia="Arial"/>
          <w:sz w:val="18"/>
          <w:szCs w:val="18"/>
          <w:color w:val="525252"/>
          <w:spacing w:val="-5"/>
          <w:w w:val="97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84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-10"/>
          <w:w w:val="84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-22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-5"/>
          <w:w w:val="106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8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8"/>
          <w:imprint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8"/>
          <w:imprint/>
        </w:rPr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8"/>
        </w:rPr>
      </w:r>
      <w:r>
        <w:rPr>
          <w:rFonts w:ascii="Arial" w:hAnsi="Arial" w:cs="Arial" w:eastAsia="Arial"/>
          <w:sz w:val="18"/>
          <w:szCs w:val="18"/>
          <w:color w:val="525252"/>
          <w:spacing w:val="-2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-15"/>
          <w:w w:val="98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-13"/>
          <w:w w:val="159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-15"/>
          <w:w w:val="106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8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-5"/>
          <w:w w:val="98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91"/>
        </w:rPr>
        <w:t>...</w:t>
      </w:r>
      <w:r>
        <w:rPr>
          <w:rFonts w:ascii="Arial" w:hAnsi="Arial" w:cs="Arial" w:eastAsia="Arial"/>
          <w:sz w:val="18"/>
          <w:szCs w:val="18"/>
          <w:color w:val="2A2A2A"/>
          <w:spacing w:val="-15"/>
          <w:w w:val="91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8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-5"/>
          <w:w w:val="98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91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-10"/>
          <w:w w:val="91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8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-32"/>
          <w:w w:val="98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-15"/>
          <w:w w:val="106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-10"/>
          <w:w w:val="105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91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-10"/>
          <w:w w:val="91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1"/>
        </w:rPr>
        <w:t>.......</w:t>
      </w:r>
      <w:r>
        <w:rPr>
          <w:rFonts w:ascii="Arial" w:hAnsi="Arial" w:cs="Arial" w:eastAsia="Arial"/>
          <w:sz w:val="18"/>
          <w:szCs w:val="18"/>
          <w:color w:val="525252"/>
          <w:spacing w:val="-25"/>
          <w:w w:val="91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98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-23"/>
          <w:w w:val="98"/>
        </w:rPr>
        <w:t>.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6"/>
        </w:rPr>
        <w:t>...</w:t>
      </w:r>
      <w:r>
        <w:rPr>
          <w:rFonts w:ascii="Arial" w:hAnsi="Arial" w:cs="Arial" w:eastAsia="Arial"/>
          <w:sz w:val="18"/>
          <w:szCs w:val="18"/>
          <w:color w:val="525252"/>
          <w:spacing w:val="-24"/>
          <w:w w:val="96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98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87" w:lineRule="exact"/>
        <w:ind w:left="68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0"/>
          <w:position w:val="-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1"/>
          <w:position w:val="-10"/>
        </w:rPr>
        <w:t>:21: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2"/>
          <w:position w:val="-1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6"/>
          <w:position w:val="-1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4485" w:right="5203"/>
        <w:jc w:val="center"/>
        <w:tabs>
          <w:tab w:pos="5080" w:val="left"/>
          <w:tab w:pos="5580" w:val="left"/>
          <w:tab w:pos="62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2A2A2A"/>
          <w:spacing w:val="0"/>
          <w:w w:val="61"/>
          <w:position w:val="-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161616"/>
          <w:spacing w:val="0"/>
          <w:w w:val="61"/>
          <w:position w:val="-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16161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16161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61"/>
          <w:position w:val="-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-9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A1A1A1"/>
          <w:spacing w:val="0"/>
          <w:w w:val="53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146" w:right="-20"/>
        <w:jc w:val="left"/>
        <w:tabs>
          <w:tab w:pos="2160" w:val="left"/>
          <w:tab w:pos="5780" w:val="left"/>
          <w:tab w:pos="1122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  <w:position w:val="10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"/>
          <w:w w:val="106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4"/>
          <w:position w:val="1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75"/>
          <w:position w:val="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8"/>
        </w:rPr>
        <w:t>hibi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4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1"/>
          <w:position w:val="9"/>
        </w:rPr>
        <w:t>jKiracı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3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9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9"/>
        </w:rPr>
      </w:r>
      <w:r>
        <w:rPr>
          <w:rFonts w:ascii="Arial" w:hAnsi="Arial" w:cs="Arial" w:eastAsia="Arial"/>
          <w:sz w:val="33"/>
          <w:szCs w:val="33"/>
          <w:color w:val="A1A1A1"/>
          <w:spacing w:val="0"/>
          <w:w w:val="83"/>
          <w:position w:val="0"/>
        </w:rPr>
        <w:t>l</w:t>
      </w:r>
      <w:r>
        <w:rPr>
          <w:rFonts w:ascii="Arial" w:hAnsi="Arial" w:cs="Arial" w:eastAsia="Arial"/>
          <w:sz w:val="33"/>
          <w:szCs w:val="33"/>
          <w:color w:val="A1A1A1"/>
          <w:spacing w:val="-61"/>
          <w:w w:val="100"/>
          <w:position w:val="0"/>
        </w:rPr>
        <w:t> </w:t>
      </w:r>
      <w:r>
        <w:rPr>
          <w:rFonts w:ascii="Arial" w:hAnsi="Arial" w:cs="Arial" w:eastAsia="Arial"/>
          <w:sz w:val="33"/>
          <w:szCs w:val="33"/>
          <w:color w:val="A1A1A1"/>
          <w:spacing w:val="0"/>
          <w:w w:val="66"/>
          <w:position w:val="0"/>
        </w:rPr>
        <w:t>l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191"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23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Cemal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  <w:position w:val="1"/>
        </w:rPr>
        <w:t>KAHVECİ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191" w:right="-20"/>
        <w:jc w:val="left"/>
        <w:tabs>
          <w:tab w:pos="4760" w:val="left"/>
          <w:tab w:pos="7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8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5"/>
          <w:w w:val="18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82"/>
        </w:rPr>
        <w:t>.,._ıkı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8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0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20:55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20:59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40" w:lineRule="auto"/>
        <w:ind w:left="13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  <w:position w:val="0"/>
        </w:rPr>
        <w:t>942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51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357.119995pt;margin-top:2.605553pt;width:7.68pt;height:.1pt;mso-position-horizontal-relative:page;mso-position-vertical-relative:paragraph;z-index:-15408" coordorigin="7142,52" coordsize="154,2">
            <v:shape style="position:absolute;left:7142;top:52;width:154;height:2" coordorigin="7142,52" coordsize="154,0" path="m7142,52l7296,52e" filled="f" stroked="t" strokeweight=".24pt" strokecolor="#A8A8A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758" w:right="478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w w:val="6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71" w:lineRule="auto"/>
        <w:ind w:left="2201" w:right="4447" w:firstLine="2573"/>
        <w:jc w:val="left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53" w:lineRule="auto"/>
        <w:ind w:left="2201" w:right="2655" w:firstLine="-2050"/>
        <w:jc w:val="left"/>
        <w:tabs>
          <w:tab w:pos="2180" w:val="left"/>
          <w:tab w:pos="476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37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31" w:right="421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12" w:lineRule="exact"/>
        <w:ind w:left="137" w:right="-20"/>
        <w:jc w:val="left"/>
        <w:tabs>
          <w:tab w:pos="2220" w:val="left"/>
          <w:tab w:pos="4760" w:val="left"/>
          <w:tab w:pos="6680" w:val="left"/>
          <w:tab w:pos="8260" w:val="left"/>
          <w:tab w:pos="9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69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0"/>
          <w:w w:val="16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3"/>
          <w:position w:val="0"/>
        </w:rPr>
        <w:t>jKöpü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]K.K.T.Kg.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9"/>
          <w:position w:val="1"/>
        </w:rPr>
        <w:t>K;02Kg.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6694" w:right="-20"/>
        <w:jc w:val="left"/>
        <w:tabs>
          <w:tab w:pos="8260" w:val="left"/>
          <w:tab w:pos="98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3F3F3F"/>
          <w:spacing w:val="0"/>
          <w:w w:val="54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100"/>
          <w:b/>
          <w:bCs/>
        </w:rPr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54"/>
        </w:rPr>
        <w:t>ı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54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0" w:lineRule="exact"/>
        <w:ind w:left="22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</w:rPr>
        <w:t>bulunmamaktadır.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9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6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5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</w:rPr>
        <w:t>konteynırında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1" w:lineRule="exact"/>
        <w:ind w:left="166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7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8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3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3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da,kimliği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5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7"/>
          <w:position w:val="-1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1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8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-1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22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naylo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tutuşturara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7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6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320" w:lineRule="atLeast"/>
        <w:ind w:left="156" w:right="4051"/>
        <w:jc w:val="left"/>
        <w:tabs>
          <w:tab w:pos="2200" w:val="left"/>
          <w:tab w:pos="6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3"/>
          <w:w w:val="103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9"/>
          <w:position w:val="0"/>
        </w:rPr>
        <w:t>Bedel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49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9" w:after="0" w:line="253" w:lineRule="auto"/>
        <w:ind w:left="185" w:right="9814" w:firstLine="-2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fesJim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7" w:after="0" w:line="240" w:lineRule="auto"/>
        <w:ind w:left="297" w:right="-20"/>
        <w:jc w:val="left"/>
        <w:tabs>
          <w:tab w:pos="2240" w:val="left"/>
          <w:tab w:pos="6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525252"/>
          <w:spacing w:val="0"/>
          <w:w w:val="318"/>
        </w:rPr>
        <w:t>ki</w:t>
      </w:r>
      <w:r>
        <w:rPr>
          <w:rFonts w:ascii="Arial" w:hAnsi="Arial" w:cs="Arial" w:eastAsia="Arial"/>
          <w:sz w:val="16"/>
          <w:szCs w:val="16"/>
          <w:color w:val="525252"/>
          <w:spacing w:val="-114"/>
          <w:w w:val="318"/>
        </w:rPr>
        <w:t> </w:t>
      </w:r>
      <w:r>
        <w:rPr>
          <w:rFonts w:ascii="Arial" w:hAnsi="Arial" w:cs="Arial" w:eastAsia="Arial"/>
          <w:sz w:val="16"/>
          <w:szCs w:val="16"/>
          <w:color w:val="BCBCBC"/>
          <w:spacing w:val="-10"/>
          <w:w w:val="59"/>
        </w:rPr>
        <w:t>.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35"/>
        </w:rPr>
        <w:t>"i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36"/>
        </w:rPr>
        <w:t>n</w:t>
      </w:r>
      <w:r>
        <w:rPr>
          <w:rFonts w:ascii="Arial" w:hAnsi="Arial" w:cs="Arial" w:eastAsia="Arial"/>
          <w:sz w:val="16"/>
          <w:szCs w:val="16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DöııUşU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3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5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27.05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6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39"/>
        </w:rPr>
        <w:t>nnıi: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</w:rPr>
        <w:t>21:35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5" w:lineRule="exact"/>
        <w:ind w:left="266" w:right="-20"/>
        <w:jc w:val="left"/>
        <w:tabs>
          <w:tab w:pos="560" w:val="left"/>
          <w:tab w:pos="1060" w:val="left"/>
          <w:tab w:pos="1560" w:val="left"/>
          <w:tab w:pos="2200" w:val="left"/>
          <w:tab w:pos="8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2"/>
          <w:szCs w:val="12"/>
          <w:color w:val="2A2A2A"/>
          <w:spacing w:val="0"/>
          <w:w w:val="278"/>
        </w:rPr>
        <w:t>'</w:t>
      </w:r>
      <w:r>
        <w:rPr>
          <w:rFonts w:ascii="Arial" w:hAnsi="Arial" w:cs="Arial" w:eastAsia="Arial"/>
          <w:sz w:val="12"/>
          <w:szCs w:val="12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2A2A2A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525252"/>
          <w:spacing w:val="0"/>
          <w:w w:val="164"/>
        </w:rPr>
        <w:t>.i</w:t>
      </w:r>
      <w:r>
        <w:rPr>
          <w:rFonts w:ascii="Arial" w:hAnsi="Arial" w:cs="Arial" w:eastAsia="Arial"/>
          <w:sz w:val="12"/>
          <w:szCs w:val="12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525252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</w:rPr>
        <w:t>öıu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2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4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9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Karabağla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8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6" w:after="0" w:line="404" w:lineRule="exact"/>
        <w:ind w:left="2305" w:right="1550"/>
        <w:jc w:val="center"/>
        <w:tabs>
          <w:tab w:pos="4580" w:val="left"/>
          <w:tab w:pos="87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3"/>
        </w:rPr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4"/>
        </w:rPr>
        <w:t>n</w:t>
      </w:r>
      <w:r>
        <w:rPr>
          <w:rFonts w:ascii="Arial" w:hAnsi="Arial" w:cs="Arial" w:eastAsia="Arial"/>
          <w:sz w:val="20"/>
          <w:szCs w:val="20"/>
          <w:color w:val="2A2A2A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2A2A2A"/>
          <w:spacing w:val="0"/>
          <w:w w:val="50"/>
          <w:position w:val="-4"/>
        </w:rPr>
        <w:t>z</w:t>
      </w:r>
      <w:r>
        <w:rPr>
          <w:rFonts w:ascii="Times New Roman" w:hAnsi="Times New Roman" w:cs="Times New Roman" w:eastAsia="Times New Roman"/>
          <w:sz w:val="39"/>
          <w:szCs w:val="39"/>
          <w:color w:val="2A2A2A"/>
          <w:spacing w:val="0"/>
          <w:w w:val="50"/>
          <w:position w:val="-4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2A2A2A"/>
          <w:spacing w:val="2"/>
          <w:w w:val="5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-4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-4"/>
        </w:rPr>
        <w:t>7iron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66"/>
          <w:b/>
          <w:bCs/>
          <w:position w:val="-4"/>
        </w:rPr>
        <w:t>?017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4827" w:right="583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8"/>
          <w:position w:val="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20" w:bottom="280" w:left="180" w:right="180"/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46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07"/>
          <w:position w:val="-1"/>
        </w:rPr>
        <w:t>'G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6" w:lineRule="exact"/>
        <w:ind w:right="-13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-67"/>
          <w:w w:val="131"/>
          <w:position w:val="-19"/>
        </w:rPr>
        <w:t>-</w:t>
      </w:r>
      <w:r>
        <w:rPr>
          <w:rFonts w:ascii="Arial" w:hAnsi="Arial" w:cs="Arial" w:eastAsia="Arial"/>
          <w:sz w:val="7"/>
          <w:szCs w:val="7"/>
          <w:color w:val="2A2A2A"/>
          <w:spacing w:val="0"/>
          <w:w w:val="146"/>
          <w:position w:val="-1"/>
        </w:rPr>
        <w:t>(</w:t>
      </w:r>
      <w:r>
        <w:rPr>
          <w:rFonts w:ascii="Arial" w:hAnsi="Arial" w:cs="Arial" w:eastAsia="Arial"/>
          <w:sz w:val="7"/>
          <w:szCs w:val="7"/>
          <w:color w:val="2A2A2A"/>
          <w:spacing w:val="0"/>
          <w:w w:val="145"/>
          <w:position w:val="-1"/>
        </w:rPr>
        <w:t>\</w:t>
      </w:r>
      <w:r>
        <w:rPr>
          <w:rFonts w:ascii="Arial" w:hAnsi="Arial" w:cs="Arial" w:eastAsia="Arial"/>
          <w:sz w:val="7"/>
          <w:szCs w:val="7"/>
          <w:color w:val="2A2A2A"/>
          <w:spacing w:val="0"/>
          <w:w w:val="146"/>
          <w:position w:val="-1"/>
        </w:rPr>
        <w:t>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81"/>
          <w:i/>
        </w:rPr>
        <w:t>1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81"/>
          <w:i/>
        </w:rPr>
        <w:t>  </w:t>
      </w:r>
      <w:r>
        <w:rPr>
          <w:rFonts w:ascii="Arial" w:hAnsi="Arial" w:cs="Arial" w:eastAsia="Arial"/>
          <w:sz w:val="18"/>
          <w:szCs w:val="18"/>
          <w:color w:val="2A2A2A"/>
          <w:spacing w:val="23"/>
          <w:w w:val="81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15"/>
        </w:rPr>
        <w:t>/2017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2" w:equalWidth="0">
            <w:col w:w="461" w:space="8623"/>
            <w:col w:w="2476"/>
          </w:cols>
        </w:sectPr>
      </w:pPr>
      <w:rPr/>
    </w:p>
    <w:p>
      <w:pPr>
        <w:spacing w:before="0" w:after="0" w:line="138" w:lineRule="exact"/>
        <w:ind w:left="3535" w:right="-225"/>
        <w:jc w:val="left"/>
        <w:tabs>
          <w:tab w:pos="4540" w:val="left"/>
        </w:tabs>
        <w:rPr>
          <w:rFonts w:ascii="Times New Roman" w:hAnsi="Times New Roman" w:cs="Times New Roman" w:eastAsia="Times New Roman"/>
          <w:sz w:val="123"/>
          <w:szCs w:val="123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63D72"/>
          <w:spacing w:val="0"/>
          <w:w w:val="100"/>
          <w:i/>
          <w:position w:val="-88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363D72"/>
          <w:spacing w:val="0"/>
          <w:w w:val="100"/>
          <w:i/>
          <w:position w:val="-88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63D72"/>
          <w:spacing w:val="0"/>
          <w:w w:val="100"/>
          <w:i/>
          <w:position w:val="-88"/>
        </w:rPr>
      </w:r>
      <w:r>
        <w:rPr>
          <w:rFonts w:ascii="Times New Roman" w:hAnsi="Times New Roman" w:cs="Times New Roman" w:eastAsia="Times New Roman"/>
          <w:sz w:val="123"/>
          <w:szCs w:val="123"/>
          <w:color w:val="525252"/>
          <w:spacing w:val="0"/>
          <w:w w:val="22"/>
          <w:i/>
          <w:position w:val="-88"/>
        </w:rPr>
        <w:t>c</w:t>
      </w:r>
      <w:r>
        <w:rPr>
          <w:rFonts w:ascii="Times New Roman" w:hAnsi="Times New Roman" w:cs="Times New Roman" w:eastAsia="Times New Roman"/>
          <w:sz w:val="123"/>
          <w:szCs w:val="123"/>
          <w:color w:val="525252"/>
          <w:spacing w:val="0"/>
          <w:w w:val="22"/>
          <w:i/>
          <w:position w:val="-88"/>
        </w:rPr>
        <w:t>  </w:t>
      </w:r>
      <w:r>
        <w:rPr>
          <w:rFonts w:ascii="Times New Roman" w:hAnsi="Times New Roman" w:cs="Times New Roman" w:eastAsia="Times New Roman"/>
          <w:sz w:val="123"/>
          <w:szCs w:val="123"/>
          <w:color w:val="525252"/>
          <w:spacing w:val="14"/>
          <w:w w:val="22"/>
          <w:i/>
          <w:position w:val="-88"/>
        </w:rPr>
        <w:t> </w:t>
      </w:r>
      <w:r>
        <w:rPr>
          <w:rFonts w:ascii="Times New Roman" w:hAnsi="Times New Roman" w:cs="Times New Roman" w:eastAsia="Times New Roman"/>
          <w:sz w:val="123"/>
          <w:szCs w:val="123"/>
          <w:color w:val="363D72"/>
          <w:spacing w:val="0"/>
          <w:w w:val="113"/>
          <w:i/>
          <w:position w:val="-88"/>
        </w:rPr>
        <w:t>f</w:t>
      </w:r>
      <w:r>
        <w:rPr>
          <w:rFonts w:ascii="Times New Roman" w:hAnsi="Times New Roman" w:cs="Times New Roman" w:eastAsia="Times New Roman"/>
          <w:sz w:val="123"/>
          <w:szCs w:val="123"/>
          <w:color w:val="363D72"/>
          <w:spacing w:val="33"/>
          <w:w w:val="113"/>
          <w:i/>
          <w:position w:val="-88"/>
        </w:rPr>
        <w:t>t</w:t>
      </w:r>
      <w:r>
        <w:rPr>
          <w:rFonts w:ascii="Times New Roman" w:hAnsi="Times New Roman" w:cs="Times New Roman" w:eastAsia="Times New Roman"/>
          <w:sz w:val="123"/>
          <w:szCs w:val="123"/>
          <w:color w:val="2A2A2A"/>
          <w:spacing w:val="0"/>
          <w:w w:val="20"/>
          <w:i/>
          <w:position w:val="-88"/>
        </w:rPr>
        <w:t>cı</w:t>
      </w:r>
      <w:r>
        <w:rPr>
          <w:rFonts w:ascii="Times New Roman" w:hAnsi="Times New Roman" w:cs="Times New Roman" w:eastAsia="Times New Roman"/>
          <w:sz w:val="123"/>
          <w:szCs w:val="1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32" w:lineRule="atLeast"/>
        <w:ind w:right="-20"/>
        <w:jc w:val="left"/>
        <w:rPr>
          <w:rFonts w:ascii="Times New Roman" w:hAnsi="Times New Roman" w:cs="Times New Roman" w:eastAsia="Times New Roman"/>
          <w:sz w:val="45"/>
          <w:szCs w:val="45"/>
        </w:rPr>
      </w:pPr>
      <w:rPr/>
      <w:r>
        <w:rPr/>
        <w:pict>
          <v:group style="position:absolute;margin-left:450.621948pt;margin-top:13.521733pt;width:.1pt;height:8.594727pt;mso-position-horizontal-relative:page;mso-position-vertical-relative:paragraph;z-index:-15406" coordorigin="9012,270" coordsize="2,172">
            <v:shape style="position:absolute;left:9012;top:270;width:2;height:172" coordorigin="9012,270" coordsize="0,172" path="m9012,442l9012,270e" filled="f" stroked="t" strokeweight="3.53811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3"/>
          <w:szCs w:val="13"/>
          <w:color w:val="A1A1A1"/>
          <w:spacing w:val="0"/>
          <w:w w:val="100"/>
          <w:i/>
        </w:rPr>
        <w:t>.i</w:t>
      </w:r>
      <w:r>
        <w:rPr>
          <w:rFonts w:ascii="Arial" w:hAnsi="Arial" w:cs="Arial" w:eastAsia="Arial"/>
          <w:sz w:val="13"/>
          <w:szCs w:val="13"/>
          <w:color w:val="A1A1A1"/>
          <w:spacing w:val="0"/>
          <w:w w:val="100"/>
          <w:i/>
        </w:rPr>
        <w:t>   </w:t>
      </w:r>
      <w:r>
        <w:rPr>
          <w:rFonts w:ascii="Arial" w:hAnsi="Arial" w:cs="Arial" w:eastAsia="Arial"/>
          <w:sz w:val="13"/>
          <w:szCs w:val="13"/>
          <w:color w:val="A1A1A1"/>
          <w:spacing w:val="15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-94"/>
          <w:w w:val="71"/>
          <w:i/>
        </w:rPr>
        <w:t>A</w:t>
      </w:r>
      <w:r>
        <w:rPr>
          <w:rFonts w:ascii="Times New Roman" w:hAnsi="Times New Roman" w:cs="Times New Roman" w:eastAsia="Times New Roman"/>
          <w:sz w:val="45"/>
          <w:szCs w:val="45"/>
          <w:color w:val="898989"/>
          <w:spacing w:val="-73"/>
          <w:w w:val="152"/>
          <w:i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71"/>
          <w:i/>
          <w:position w:val="0"/>
        </w:rPr>
        <w:t>f</w:t>
      </w:r>
      <w:r>
        <w:rPr>
          <w:rFonts w:ascii="Arial" w:hAnsi="Arial" w:cs="Arial" w:eastAsia="Arial"/>
          <w:sz w:val="19"/>
          <w:szCs w:val="19"/>
          <w:color w:val="2A2A2A"/>
          <w:spacing w:val="2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0"/>
          <w:i/>
          <w:position w:val="0"/>
        </w:rPr>
        <w:t>-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96969"/>
          <w:spacing w:val="14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696969"/>
          <w:spacing w:val="0"/>
          <w:w w:val="307"/>
          <w:i/>
          <w:position w:val="-2"/>
        </w:rPr>
        <w:t>&gt;</w:t>
      </w:r>
      <w:r>
        <w:rPr>
          <w:rFonts w:ascii="Times New Roman" w:hAnsi="Times New Roman" w:cs="Times New Roman" w:eastAsia="Times New Roman"/>
          <w:sz w:val="45"/>
          <w:szCs w:val="45"/>
          <w:color w:val="696969"/>
          <w:spacing w:val="0"/>
          <w:w w:val="306"/>
          <w:i/>
          <w:position w:val="-2"/>
        </w:rPr>
        <w:t>\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2" w:equalWidth="0">
            <w:col w:w="5882" w:space="2924"/>
            <w:col w:w="2754"/>
          </w:cols>
        </w:sectPr>
      </w:pPr>
      <w:rPr/>
    </w:p>
    <w:p>
      <w:pPr>
        <w:spacing w:before="0" w:after="0" w:line="508" w:lineRule="atLeast"/>
        <w:ind w:left="295" w:right="-20"/>
        <w:jc w:val="left"/>
        <w:tabs>
          <w:tab w:pos="8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152"/>
          <w:position w:val="-1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2"/>
          <w:position w:val="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right="2460"/>
        <w:jc w:val="right"/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45"/>
          <w:szCs w:val="45"/>
          <w:color w:val="898989"/>
          <w:spacing w:val="0"/>
          <w:w w:val="152"/>
          <w:i/>
          <w:position w:val="-19"/>
        </w:rPr>
        <w:t>/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80" w:right="180"/>
        </w:sectPr>
      </w:pPr>
      <w:rPr/>
    </w:p>
    <w:p>
      <w:pPr>
        <w:spacing w:before="0" w:after="0" w:line="108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87.440002pt;margin-top:-2.266938pt;width:.1pt;height:9.6pt;mso-position-horizontal-relative:page;mso-position-vertical-relative:paragraph;z-index:-15407" coordorigin="3749,-45" coordsize="2,192">
            <v:shape style="position:absolute;left:3749;top:-45;width:2;height:192" coordorigin="3749,-45" coordsize="0,192" path="m3749,147l3749,-45e" filled="f" stroked="t" strokeweight="3.12pt" strokecolor="#4F549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5.919998pt;margin-top:5.423502pt;width:308.040466pt;height:14.626458pt;mso-position-horizontal-relative:page;mso-position-vertical-relative:paragraph;z-index:-15398" type="#_x0000_t202" filled="f" stroked="f">
            <v:textbox inset="0,0,0,0">
              <w:txbxContent>
                <w:p>
                  <w:pPr>
                    <w:spacing w:before="0" w:after="0" w:line="293" w:lineRule="exact"/>
                    <w:ind w:right="-84"/>
                    <w:jc w:val="left"/>
                    <w:tabs>
                      <w:tab w:pos="1120" w:val="left"/>
                      <w:tab w:pos="1480" w:val="left"/>
                      <w:tab w:pos="6040" w:val="left"/>
                    </w:tabs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525252"/>
                      <w:spacing w:val="0"/>
                      <w:w w:val="153"/>
                      <w:b/>
                      <w:bCs/>
                    </w:rPr>
                    <w:t>H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525252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525252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696969"/>
                      <w:spacing w:val="0"/>
                      <w:w w:val="100"/>
                      <w:b/>
                      <w:bCs/>
                    </w:rPr>
                    <w:t>.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696969"/>
                      <w:spacing w:val="-6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696969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696969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525252"/>
                      <w:spacing w:val="0"/>
                      <w:w w:val="100"/>
                      <w:b/>
                      <w:bCs/>
                    </w:rPr>
                    <w:t>Ç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525252"/>
                      <w:spacing w:val="-5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525252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525252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898989"/>
                      <w:spacing w:val="-13"/>
                      <w:w w:val="64"/>
                      <w:position w:val="-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696969"/>
                      <w:spacing w:val="-39"/>
                      <w:w w:val="126"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5"/>
          <w:position w:val="-3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right="-244"/>
        <w:jc w:val="left"/>
        <w:rPr>
          <w:rFonts w:ascii="Arial" w:hAnsi="Arial" w:cs="Arial" w:eastAsia="Arial"/>
          <w:sz w:val="136"/>
          <w:szCs w:val="136"/>
        </w:rPr>
      </w:pPr>
      <w:rPr/>
      <w:r>
        <w:rPr/>
        <w:br w:type="column"/>
      </w:r>
      <w:r>
        <w:rPr>
          <w:rFonts w:ascii="Arial" w:hAnsi="Arial" w:cs="Arial" w:eastAsia="Arial"/>
          <w:sz w:val="128"/>
          <w:szCs w:val="128"/>
          <w:color w:val="2A2A2A"/>
          <w:spacing w:val="-349"/>
          <w:w w:val="93"/>
          <w:i/>
          <w:position w:val="-79"/>
        </w:rPr>
        <w:t>·</w:t>
      </w:r>
      <w:r>
        <w:rPr>
          <w:rFonts w:ascii="Arial" w:hAnsi="Arial" w:cs="Arial" w:eastAsia="Arial"/>
          <w:sz w:val="14"/>
          <w:szCs w:val="14"/>
          <w:color w:val="898989"/>
          <w:spacing w:val="-9"/>
          <w:w w:val="170"/>
          <w:position w:val="-78"/>
        </w:rPr>
        <w:t>.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2"/>
          <w:position w:val="-78"/>
        </w:rPr>
        <w:t>.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  <w:position w:val="-78"/>
        </w:rPr>
        <w:t>   </w:t>
      </w:r>
      <w:r>
        <w:rPr>
          <w:rFonts w:ascii="Arial" w:hAnsi="Arial" w:cs="Arial" w:eastAsia="Arial"/>
          <w:sz w:val="14"/>
          <w:szCs w:val="14"/>
          <w:color w:val="525252"/>
          <w:spacing w:val="-4"/>
          <w:w w:val="100"/>
          <w:position w:val="-78"/>
        </w:rPr>
        <w:t> </w:t>
      </w:r>
      <w:r>
        <w:rPr>
          <w:rFonts w:ascii="Arial" w:hAnsi="Arial" w:cs="Arial" w:eastAsia="Arial"/>
          <w:sz w:val="50"/>
          <w:szCs w:val="50"/>
          <w:color w:val="2A2A2A"/>
          <w:spacing w:val="20"/>
          <w:w w:val="216"/>
          <w:position w:val="-78"/>
        </w:rPr>
        <w:t>,</w:t>
      </w:r>
      <w:r>
        <w:rPr>
          <w:rFonts w:ascii="Arial" w:hAnsi="Arial" w:cs="Arial" w:eastAsia="Arial"/>
          <w:sz w:val="136"/>
          <w:szCs w:val="136"/>
          <w:color w:val="2A2A2A"/>
          <w:spacing w:val="0"/>
          <w:w w:val="87"/>
          <w:position w:val="-79"/>
        </w:rPr>
        <w:t>.</w:t>
      </w:r>
      <w:r>
        <w:rPr>
          <w:rFonts w:ascii="Arial" w:hAnsi="Arial" w:cs="Arial" w:eastAsia="Arial"/>
          <w:sz w:val="136"/>
          <w:szCs w:val="13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00" w:lineRule="atLeast"/>
        <w:ind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84F89"/>
          <w:spacing w:val="0"/>
          <w:w w:val="51"/>
        </w:rPr>
        <w:t>....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43" w:after="0" w:line="65" w:lineRule="exact"/>
        <w:ind w:right="-20"/>
        <w:jc w:val="left"/>
        <w:rPr>
          <w:rFonts w:ascii="Times New Roman" w:hAnsi="Times New Roman" w:cs="Times New Roman" w:eastAsia="Times New Roman"/>
          <w:sz w:val="46"/>
          <w:szCs w:val="4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6"/>
          <w:szCs w:val="46"/>
          <w:color w:val="3F3F3F"/>
          <w:spacing w:val="0"/>
          <w:w w:val="57"/>
          <w:b/>
          <w:bCs/>
          <w:position w:val="-38"/>
        </w:rPr>
        <w:t>.cıı: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4" w:equalWidth="0">
            <w:col w:w="5544" w:space="3156"/>
            <w:col w:w="812" w:space="167"/>
            <w:col w:w="162" w:space="203"/>
            <w:col w:w="1516"/>
          </w:cols>
        </w:sectPr>
      </w:pPr>
      <w:rPr/>
    </w:p>
    <w:p>
      <w:pPr>
        <w:spacing w:before="0" w:after="0" w:line="431" w:lineRule="atLeast"/>
        <w:ind w:right="-20"/>
        <w:jc w:val="right"/>
        <w:rPr>
          <w:rFonts w:ascii="Arial" w:hAnsi="Arial" w:cs="Arial" w:eastAsia="Arial"/>
          <w:sz w:val="34"/>
          <w:szCs w:val="34"/>
        </w:rPr>
      </w:pPr>
      <w:rPr/>
      <w:r>
        <w:rPr/>
        <w:pict>
          <v:group style="position:absolute;margin-left:442.746185pt;margin-top:5.030518pt;width:.1pt;height:14.324708pt;mso-position-horizontal-relative:page;mso-position-vertical-relative:paragraph;z-index:-15405" coordorigin="8855,101" coordsize="2,286">
            <v:shape style="position:absolute;left:8855;top:101;width:2;height:286" coordorigin="8855,101" coordsize="0,286" path="m8855,387l8855,101e" filled="f" stroked="t" strokeweight="3.73636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A1A1A1"/>
          <w:spacing w:val="0"/>
          <w:w w:val="156"/>
        </w:rPr>
        <w:t>l</w:t>
      </w:r>
      <w:r>
        <w:rPr>
          <w:rFonts w:ascii="Arial" w:hAnsi="Arial" w:cs="Arial" w:eastAsia="Arial"/>
          <w:sz w:val="21"/>
          <w:szCs w:val="21"/>
          <w:color w:val="A1A1A1"/>
          <w:spacing w:val="-54"/>
          <w:w w:val="156"/>
        </w:rPr>
        <w:t> </w:t>
      </w:r>
      <w:r>
        <w:rPr>
          <w:rFonts w:ascii="Arial" w:hAnsi="Arial" w:cs="Arial" w:eastAsia="Arial"/>
          <w:sz w:val="34"/>
          <w:szCs w:val="34"/>
          <w:color w:val="525252"/>
          <w:spacing w:val="-93"/>
          <w:w w:val="52"/>
          <w:b/>
          <w:bCs/>
        </w:rPr>
        <w:t>M</w:t>
      </w:r>
      <w:r>
        <w:rPr>
          <w:rFonts w:ascii="Arial" w:hAnsi="Arial" w:cs="Arial" w:eastAsia="Arial"/>
          <w:sz w:val="34"/>
          <w:szCs w:val="34"/>
          <w:color w:val="525252"/>
          <w:spacing w:val="-28"/>
          <w:w w:val="52"/>
          <w:b/>
          <w:bCs/>
        </w:rPr>
        <w:t>a</w:t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51"/>
          <w:b/>
          <w:bCs/>
        </w:rPr>
        <w:t>lı'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431" w:lineRule="atLeas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0"/>
          <w:w w:val="7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14"/>
          <w:w w:val="7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A1A1A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-3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600"/>
          <w:emboss/>
          <w:position w:val="1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600"/>
          <w:position w:val="12"/>
        </w:rPr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2" w:equalWidth="0">
            <w:col w:w="9148" w:space="684"/>
            <w:col w:w="1728"/>
          </w:cols>
        </w:sectPr>
      </w:pPr>
      <w:rPr/>
    </w:p>
    <w:p>
      <w:pPr>
        <w:spacing w:before="0" w:after="0" w:line="229" w:lineRule="atLeast"/>
        <w:ind w:left="2537" w:right="-20"/>
        <w:jc w:val="left"/>
        <w:tabs>
          <w:tab w:pos="3900" w:val="left"/>
          <w:tab w:pos="99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508.81308pt;margin-top:-11.113388pt;width:.1pt;height:14.13501pt;mso-position-horizontal-relative:page;mso-position-vertical-relative:paragraph;z-index:-15404" coordorigin="10176,-222" coordsize="2,283">
            <v:shape style="position:absolute;left:10176;top:-222;width:2;height:283" coordorigin="10176,-222" coordsize="0,283" path="m10176,60l10176,-222e" filled="f" stroked="t" strokeweight="3.981115pt" strokecolor="#EBEBEB">
              <v:path arrowok="t"/>
            </v:shape>
          </v:group>
          <w10:wrap type="none"/>
        </w:pict>
      </w:r>
      <w:r>
        <w:rPr/>
        <w:pict>
          <v:group style="position:absolute;margin-left:530.680298pt;margin-top:2.686114pt;width:.1pt;height:9.975586pt;mso-position-horizontal-relative:page;mso-position-vertical-relative:paragraph;z-index:-15403" coordorigin="10614,54" coordsize="2,200">
            <v:shape style="position:absolute;left:10614;top:54;width:2;height:200" coordorigin="10614,54" coordsize="0,200" path="m10614,253l10614,54e" filled="f" stroked="t" strokeweight="1.6655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2</w:t>
      </w:r>
      <w:r>
        <w:rPr>
          <w:rFonts w:ascii="Arial" w:hAnsi="Arial" w:cs="Arial" w:eastAsia="Arial"/>
          <w:sz w:val="18"/>
          <w:szCs w:val="18"/>
          <w:color w:val="2A2A2A"/>
          <w:spacing w:val="-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238"/>
        </w:rPr>
        <w:t>Po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96969"/>
          <w:spacing w:val="-9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color w:val="2A2A2A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Am"</w:t>
      </w:r>
      <w:r>
        <w:rPr>
          <w:rFonts w:ascii="Arial" w:hAnsi="Arial" w:cs="Arial" w:eastAsia="Arial"/>
          <w:sz w:val="18"/>
          <w:szCs w:val="18"/>
          <w:color w:val="2A2A2A"/>
          <w:spacing w:val="-2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228"/>
          <w:i/>
          <w:position w:val="-4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228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228"/>
          <w:i/>
          <w:position w:val="-4"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228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14"/>
          <w:w w:val="228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0"/>
          <w:w w:val="100"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left="33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B9E"/>
          <w:w w:val="167"/>
          <w:i/>
          <w:position w:val="-5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666B9E"/>
          <w:w w:val="168"/>
          <w:i/>
          <w:position w:val="-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  <w:position w:val="0"/>
        </w:rPr>
      </w:r>
    </w:p>
    <w:p>
      <w:pPr>
        <w:spacing w:before="0" w:after="0" w:line="90" w:lineRule="atLeast"/>
        <w:ind w:right="1293"/>
        <w:jc w:val="right"/>
        <w:tabs>
          <w:tab w:pos="10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457.920013pt;margin-top:7.672252pt;width:18.537861pt;height:24.220508pt;mso-position-horizontal-relative:page;mso-position-vertical-relative:paragraph;z-index:-15402" coordorigin="9158,153" coordsize="371,484">
            <v:group style="position:absolute;left:9158;top:153;width:233;height:323" coordorigin="9158,153" coordsize="233,323">
              <v:shape style="position:absolute;left:9158;top:153;width:233;height:323" coordorigin="9158,153" coordsize="233,323" path="m9158,153l9392,153,9392,477,9158,477,9158,153e" filled="t" fillcolor="#EBEBEB" stroked="f">
                <v:path arrowok="t"/>
                <v:fill/>
              </v:shape>
            </v:group>
            <v:group style="position:absolute;left:9433;top:256;width:96;height:382" coordorigin="9433,256" coordsize="96,382">
              <v:shape style="position:absolute;left:9433;top:256;width:96;height:382" coordorigin="9433,256" coordsize="96,382" path="m9433,256l9529,256,9529,638,9433,638,9433,256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3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3"/>
          <w:b/>
          <w:bCs/>
          <w:i/>
        </w:rPr>
        <w:t>4</w:t>
      </w:r>
      <w:r>
        <w:rPr>
          <w:rFonts w:ascii="Arial" w:hAnsi="Arial" w:cs="Arial" w:eastAsia="Arial"/>
          <w:sz w:val="23"/>
          <w:szCs w:val="23"/>
          <w:color w:val="2A2A2A"/>
          <w:spacing w:val="-8"/>
          <w:w w:val="72"/>
          <w:b/>
          <w:bCs/>
          <w:i/>
        </w:rPr>
        <w:t>'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9"/>
          <w:b/>
          <w:bCs/>
          <w:i/>
        </w:rPr>
        <w:t>...</w:t>
      </w:r>
      <w:r>
        <w:rPr>
          <w:rFonts w:ascii="Arial" w:hAnsi="Arial" w:cs="Arial" w:eastAsia="Arial"/>
          <w:sz w:val="23"/>
          <w:szCs w:val="23"/>
          <w:color w:val="484F89"/>
          <w:spacing w:val="0"/>
          <w:w w:val="121"/>
        </w:rPr>
        <w:t>_</w:t>
      </w:r>
      <w:r>
        <w:rPr>
          <w:rFonts w:ascii="Arial" w:hAnsi="Arial" w:cs="Arial" w:eastAsia="Arial"/>
          <w:sz w:val="23"/>
          <w:szCs w:val="23"/>
          <w:color w:val="484F89"/>
          <w:spacing w:val="-24"/>
          <w:w w:val="120"/>
        </w:rPr>
        <w:t>.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5"/>
        </w:rPr>
        <w:t>.,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82"/>
        </w:rPr>
        <w:t>..</w:t>
      </w:r>
      <w:r>
        <w:rPr>
          <w:rFonts w:ascii="Arial" w:hAnsi="Arial" w:cs="Arial" w:eastAsia="Arial"/>
          <w:sz w:val="23"/>
          <w:szCs w:val="23"/>
          <w:color w:val="525252"/>
          <w:spacing w:val="-12"/>
          <w:w w:val="82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29"/>
        </w:rPr>
        <w:t>,.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80" w:right="180"/>
        </w:sectPr>
      </w:pPr>
      <w:rPr/>
    </w:p>
    <w:p>
      <w:pPr>
        <w:spacing w:before="0" w:after="0" w:line="412" w:lineRule="exact"/>
        <w:ind w:right="-20"/>
        <w:jc w:val="right"/>
        <w:rPr>
          <w:rFonts w:ascii="Arial" w:hAnsi="Arial" w:cs="Arial" w:eastAsia="Arial"/>
          <w:sz w:val="66"/>
          <w:szCs w:val="66"/>
        </w:rPr>
      </w:pPr>
      <w:rPr/>
      <w:r>
        <w:rPr>
          <w:rFonts w:ascii="Arial" w:hAnsi="Arial" w:cs="Arial" w:eastAsia="Arial"/>
          <w:sz w:val="66"/>
          <w:szCs w:val="66"/>
          <w:color w:val="4D56A8"/>
          <w:spacing w:val="0"/>
          <w:w w:val="100"/>
        </w:rPr>
        <w:t>-</w:t>
      </w:r>
      <w:r>
        <w:rPr>
          <w:rFonts w:ascii="Arial" w:hAnsi="Arial" w:cs="Arial" w:eastAsia="Arial"/>
          <w:sz w:val="66"/>
          <w:szCs w:val="66"/>
          <w:color w:val="4D56A8"/>
          <w:spacing w:val="65"/>
          <w:w w:val="100"/>
        </w:rPr>
        <w:t> </w:t>
      </w:r>
      <w:r>
        <w:rPr>
          <w:rFonts w:ascii="Arial" w:hAnsi="Arial" w:cs="Arial" w:eastAsia="Arial"/>
          <w:sz w:val="66"/>
          <w:szCs w:val="66"/>
          <w:color w:val="484F89"/>
          <w:spacing w:val="0"/>
          <w:w w:val="99"/>
        </w:rPr>
        <w:t>=F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</w:rPr>
      </w:r>
    </w:p>
    <w:p>
      <w:pPr>
        <w:spacing w:before="0" w:after="0" w:line="28" w:lineRule="exact"/>
        <w:ind w:right="10"/>
        <w:jc w:val="right"/>
        <w:tabs>
          <w:tab w:pos="24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9.12001pt;margin-top:1.407015pt;width:351.216353pt;height:20.5pt;mso-position-horizontal-relative:page;mso-position-vertical-relative:paragraph;z-index:-15397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tabs>
                      <w:tab w:pos="692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525252"/>
                      <w:spacing w:val="0"/>
                      <w:w w:val="174"/>
                      <w:b/>
                      <w:bCs/>
                      <w:position w:val="8"/>
                    </w:rPr>
                    <w:t>ı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25252"/>
                      <w:spacing w:val="0"/>
                      <w:w w:val="100"/>
                      <w:b/>
                      <w:bCs/>
                      <w:position w:val="8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25252"/>
                      <w:spacing w:val="0"/>
                      <w:w w:val="100"/>
                      <w:b/>
                      <w:bCs/>
                      <w:position w:val="8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CBCBC"/>
                      <w:spacing w:val="0"/>
                      <w:w w:val="81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54"/>
          <w:position w:val="-5"/>
        </w:rPr>
        <w:t>..&gt;&lt;: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0"/>
          <w:w w:val="600"/>
          <w:position w:val="-16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0"/>
          <w:w w:val="81"/>
          <w:position w:val="-16"/>
        </w:rPr>
        <w:t>an</w:t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7"/>
          <w:w w:val="100"/>
          <w:position w:val="-16"/>
        </w:rPr>
        <w:t> </w: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79"/>
          <w:position w:val="-16"/>
        </w:rPr>
        <w:t>TOPÇU</w:t>
      </w:r>
      <w:r>
        <w:rPr>
          <w:rFonts w:ascii="Arial" w:hAnsi="Arial" w:cs="Arial" w:eastAsia="Arial"/>
          <w:sz w:val="25"/>
          <w:szCs w:val="25"/>
          <w:color w:val="525252"/>
          <w:spacing w:val="-49"/>
          <w:w w:val="100"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8"/>
          <w:position w:val="-16"/>
        </w:rPr>
        <w:t>tıh'"</w:t>
      </w:r>
      <w:r>
        <w:rPr>
          <w:rFonts w:ascii="Arial" w:hAnsi="Arial" w:cs="Arial" w:eastAsia="Arial"/>
          <w:sz w:val="20"/>
          <w:szCs w:val="20"/>
          <w:color w:val="525252"/>
          <w:spacing w:val="-28"/>
          <w:w w:val="109"/>
          <w:position w:val="-16"/>
        </w:rPr>
        <w:t>·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94"/>
          <w:position w:val="-16"/>
        </w:rPr>
        <w:t>sARıGüL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right="-99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A1A1A1"/>
          <w:w w:val="201"/>
          <w:position w:val="13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A1A1A1"/>
          <w:w w:val="59"/>
          <w:position w:val="13"/>
        </w:rPr>
        <w:t>...</w:t>
      </w:r>
      <w:r>
        <w:rPr>
          <w:rFonts w:ascii="Times New Roman" w:hAnsi="Times New Roman" w:cs="Times New Roman" w:eastAsia="Times New Roman"/>
          <w:sz w:val="24"/>
          <w:szCs w:val="24"/>
          <w:color w:val="A1A1A1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1A1A1"/>
          <w:spacing w:val="-15"/>
          <w:w w:val="100"/>
          <w:position w:val="13"/>
        </w:rPr>
        <w:t> </w:t>
      </w:r>
      <w:r>
        <w:rPr>
          <w:rFonts w:ascii="Arial" w:hAnsi="Arial" w:cs="Arial" w:eastAsia="Arial"/>
          <w:sz w:val="28"/>
          <w:szCs w:val="28"/>
          <w:color w:val="A1A1A1"/>
          <w:spacing w:val="0"/>
          <w:w w:val="103"/>
          <w:position w:val="-1"/>
        </w:rPr>
        <w:t>·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2A2A2A"/>
          <w:w w:val="124"/>
          <w:b/>
          <w:bCs/>
          <w:position w:val="1"/>
        </w:rPr>
        <w:t>e•t:</w:t>
      </w:r>
      <w:r>
        <w:rPr>
          <w:rFonts w:ascii="Times New Roman" w:hAnsi="Times New Roman" w:cs="Times New Roman" w:eastAsia="Times New Roman"/>
          <w:sz w:val="24"/>
          <w:szCs w:val="24"/>
          <w:color w:val="2A2A2A"/>
          <w:spacing w:val="-14"/>
          <w:w w:val="125"/>
          <w:b/>
          <w:bCs/>
          <w:position w:val="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56"/>
          <w:b/>
          <w:bCs/>
          <w:position w:val="1"/>
        </w:rPr>
        <w:t>...,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  <w:cols w:num="3" w:equalWidth="0">
            <w:col w:w="5852" w:space="3136"/>
            <w:col w:w="394" w:space="110"/>
            <w:col w:w="2068"/>
          </w:cols>
        </w:sectPr>
      </w:pPr>
      <w:rPr/>
    </w:p>
    <w:p>
      <w:pPr>
        <w:spacing w:before="23" w:after="0" w:line="120" w:lineRule="exact"/>
        <w:ind w:left="334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14.4pt;margin-top:36.720001pt;width:567.120012pt;height:785.280002pt;mso-position-horizontal-relative:page;mso-position-vertical-relative:page;z-index:-15409" coordorigin="288,734" coordsize="11342,15706">
            <v:group style="position:absolute;left:298;top:749;width:1392;height:2" coordorigin="298,749" coordsize="1392,2">
              <v:shape style="position:absolute;left:298;top:749;width:1392;height:2" coordorigin="298,749" coordsize="1392,0" path="m298,749l1690,749e" filled="f" stroked="t" strokeweight=".72pt" strokecolor="#5B5B5B">
                <v:path arrowok="t"/>
              </v:shape>
            </v:group>
            <v:group style="position:absolute;left:302;top:739;width:2;height:3648" coordorigin="302,739" coordsize="2,3648">
              <v:shape style="position:absolute;left:302;top:739;width:2;height:3648" coordorigin="302,739" coordsize="0,3648" path="m302,4387l302,739e" filled="f" stroked="t" strokeweight=".48pt" strokecolor="#2B2B2B">
                <v:path arrowok="t"/>
              </v:shape>
            </v:group>
            <v:group style="position:absolute;left:758;top:749;width:10829;height:2" coordorigin="758,749" coordsize="10829,2">
              <v:shape style="position:absolute;left:758;top:749;width:10829;height:2" coordorigin="758,749" coordsize="10829,0" path="m758,749l11587,749e" filled="f" stroked="t" strokeweight=".96pt" strokecolor="#484848">
                <v:path arrowok="t"/>
              </v:shape>
            </v:group>
            <v:group style="position:absolute;left:2352;top:749;width:2;height:1507" coordorigin="2352,749" coordsize="2,1507">
              <v:shape style="position:absolute;left:2352;top:749;width:2;height:1507" coordorigin="2352,749" coordsize="0,1507" path="m2352,2256l2352,749e" filled="f" stroked="t" strokeweight=".96pt" strokecolor="#4B4B4B">
                <v:path arrowok="t"/>
              </v:shape>
            </v:group>
            <v:group style="position:absolute;left:1690;top:749;width:1824;height:2" coordorigin="1690,749" coordsize="1824,2">
              <v:shape style="position:absolute;left:1690;top:749;width:1824;height:2" coordorigin="1690,749" coordsize="1824,0" path="m1690,749l3514,749e" filled="f" stroked="t" strokeweight=".48pt" strokecolor="#2B2B2B">
                <v:path arrowok="t"/>
              </v:shape>
            </v:group>
            <v:group style="position:absolute;left:3485;top:758;width:8102;height:2" coordorigin="3485,758" coordsize="8102,2">
              <v:shape style="position:absolute;left:3485;top:758;width:8102;height:2" coordorigin="3485,758" coordsize="8102,0" path="m3485,758l11587,758e" filled="f" stroked="t" strokeweight=".96pt" strokecolor="#484848">
                <v:path arrowok="t"/>
              </v:shape>
            </v:group>
            <v:group style="position:absolute;left:6787;top:763;width:1522;height:2" coordorigin="6787,763" coordsize="1522,2">
              <v:shape style="position:absolute;left:6787;top:763;width:1522;height:2" coordorigin="6787,763" coordsize="1522,0" path="m6787,763l8309,763e" filled="f" stroked="t" strokeweight=".48pt" strokecolor="#1F1F1F">
                <v:path arrowok="t"/>
              </v:shape>
            </v:group>
            <v:group style="position:absolute;left:8280;top:749;width:878;height:2" coordorigin="8280,749" coordsize="878,2">
              <v:shape style="position:absolute;left:8280;top:749;width:878;height:2" coordorigin="8280,749" coordsize="878,0" path="m8280,749l9158,749e" filled="f" stroked="t" strokeweight=".48pt" strokecolor="#000000">
                <v:path arrowok="t"/>
              </v:shape>
            </v:group>
            <v:group style="position:absolute;left:9163;top:758;width:2;height:840" coordorigin="9163,758" coordsize="2,840">
              <v:shape style="position:absolute;left:9163;top:758;width:2;height:840" coordorigin="9163,758" coordsize="0,840" path="m9163,1598l9163,758e" filled="f" stroked="t" strokeweight=".48pt" strokecolor="#2B2B2B">
                <v:path arrowok="t"/>
              </v:shape>
            </v:group>
            <v:group style="position:absolute;left:8909;top:768;width:2678;height:2" coordorigin="8909,768" coordsize="2678,2">
              <v:shape style="position:absolute;left:8909;top:768;width:2678;height:2" coordorigin="8909,768" coordsize="2678,0" path="m8909,768l11587,768e" filled="f" stroked="t" strokeweight=".96pt" strokecolor="#4F4F4F">
                <v:path arrowok="t"/>
              </v:shape>
            </v:group>
            <v:group style="position:absolute;left:11582;top:758;width:2;height:1512" coordorigin="11582,758" coordsize="2,1512">
              <v:shape style="position:absolute;left:11582;top:758;width:2;height:1512" coordorigin="11582,758" coordsize="0,1512" path="m11582,2270l11582,758e" filled="f" stroked="t" strokeweight=".48pt" strokecolor="#343434">
                <v:path arrowok="t"/>
              </v:shape>
            </v:group>
            <v:group style="position:absolute;left:9158;top:1541;width:2;height:715" coordorigin="9158,1541" coordsize="2,715">
              <v:shape style="position:absolute;left:9158;top:1541;width:2;height:715" coordorigin="9158,1541" coordsize="0,715" path="m9158,2256l9158,1541e" filled="f" stroked="t" strokeweight=".72pt" strokecolor="#484848">
                <v:path arrowok="t"/>
              </v:shape>
            </v:group>
            <v:group style="position:absolute;left:298;top:2237;width:2083;height:2" coordorigin="298,2237" coordsize="2083,2">
              <v:shape style="position:absolute;left:298;top:2237;width:2083;height:2" coordorigin="298,2237" coordsize="2083,0" path="m298,2237l2381,2237e" filled="f" stroked="t" strokeweight=".72pt" strokecolor="#4F4F4F">
                <v:path arrowok="t"/>
              </v:shape>
            </v:group>
            <v:group style="position:absolute;left:2333;top:2237;width:1181;height:2" coordorigin="2333,2237" coordsize="1181,2">
              <v:shape style="position:absolute;left:2333;top:2237;width:1181;height:2" coordorigin="2333,2237" coordsize="1181,0" path="m2333,2237l3514,2237e" filled="f" stroked="t" strokeweight=".48pt" strokecolor="#2F2F2F">
                <v:path arrowok="t"/>
              </v:shape>
            </v:group>
            <v:group style="position:absolute;left:3456;top:2246;width:5736;height:2" coordorigin="3456,2246" coordsize="5736,2">
              <v:shape style="position:absolute;left:3456;top:2246;width:5736;height:2" coordorigin="3456,2246" coordsize="5736,0" path="m3456,2246l9192,2246e" filled="f" stroked="t" strokeweight=".96pt" strokecolor="#545454">
                <v:path arrowok="t"/>
              </v:shape>
            </v:group>
            <v:group style="position:absolute;left:9115;top:2251;width:2477;height:2" coordorigin="9115,2251" coordsize="2477,2">
              <v:shape style="position:absolute;left:9115;top:2251;width:2477;height:2" coordorigin="9115,2251" coordsize="2477,0" path="m9115,2251l11592,2251e" filled="f" stroked="t" strokeweight=".48pt" strokecolor="#1C1C1C">
                <v:path arrowok="t"/>
              </v:shape>
            </v:group>
            <v:group style="position:absolute;left:298;top:2453;width:864;height:2" coordorigin="298,2453" coordsize="864,2">
              <v:shape style="position:absolute;left:298;top:2453;width:864;height:2" coordorigin="298,2453" coordsize="864,0" path="m298,2453l1162,2453e" filled="f" stroked="t" strokeweight=".48pt" strokecolor="#343434">
                <v:path arrowok="t"/>
              </v:shape>
            </v:group>
            <v:group style="position:absolute;left:845;top:2458;width:2501;height:2" coordorigin="845,2458" coordsize="2501,2">
              <v:shape style="position:absolute;left:845;top:2458;width:2501;height:2" coordorigin="845,2458" coordsize="2501,0" path="m845,2458l3346,2458e" filled="f" stroked="t" strokeweight=".96pt" strokecolor="#5B5B5B">
                <v:path arrowok="t"/>
              </v:shape>
            </v:group>
            <v:group style="position:absolute;left:2885;top:2458;width:2074;height:2" coordorigin="2885,2458" coordsize="2074,2">
              <v:shape style="position:absolute;left:2885;top:2458;width:2074;height:2" coordorigin="2885,2458" coordsize="2074,0" path="m2885,2458l4958,2458e" filled="f" stroked="t" strokeweight=".72pt" strokecolor="#444444">
                <v:path arrowok="t"/>
              </v:shape>
            </v:group>
            <v:group style="position:absolute;left:4901;top:2462;width:859;height:2" coordorigin="4901,2462" coordsize="859,2">
              <v:shape style="position:absolute;left:4901;top:2462;width:859;height:2" coordorigin="4901,2462" coordsize="859,0" path="m4901,2462l5760,2462e" filled="f" stroked="t" strokeweight=".48pt" strokecolor="#282828">
                <v:path arrowok="t"/>
              </v:shape>
            </v:group>
            <v:group style="position:absolute;left:5731;top:2467;width:1704;height:2" coordorigin="5731,2467" coordsize="1704,2">
              <v:shape style="position:absolute;left:5731;top:2467;width:1704;height:2" coordorigin="5731,2467" coordsize="1704,0" path="m5731,2467l7435,2467e" filled="f" stroked="t" strokeweight=".48pt" strokecolor="#484848">
                <v:path arrowok="t"/>
              </v:shape>
            </v:group>
            <v:group style="position:absolute;left:7392;top:2467;width:4205;height:2" coordorigin="7392,2467" coordsize="4205,2">
              <v:shape style="position:absolute;left:7392;top:2467;width:4205;height:2" coordorigin="7392,2467" coordsize="4205,0" path="m7392,2467l11597,2467e" filled="f" stroked="t" strokeweight=".96pt" strokecolor="#4F4F4F">
                <v:path arrowok="t"/>
              </v:shape>
            </v:group>
            <v:group style="position:absolute;left:11587;top:758;width:2;height:1954" coordorigin="11587,758" coordsize="2,1954">
              <v:shape style="position:absolute;left:11587;top:758;width:2;height:1954" coordorigin="11587,758" coordsize="0,1954" path="m11587,2712l11587,758e" filled="f" stroked="t" strokeweight=".96pt" strokecolor="#3B3B3B">
                <v:path arrowok="t"/>
              </v:shape>
            </v:group>
            <v:group style="position:absolute;left:298;top:2669;width:2645;height:2" coordorigin="298,2669" coordsize="2645,2">
              <v:shape style="position:absolute;left:298;top:2669;width:2645;height:2" coordorigin="298,2669" coordsize="2645,0" path="m298,2669l2942,2669e" filled="f" stroked="t" strokeweight=".96pt" strokecolor="#575757">
                <v:path arrowok="t"/>
              </v:shape>
            </v:group>
            <v:group style="position:absolute;left:2885;top:2674;width:5424;height:2" coordorigin="2885,2674" coordsize="5424,2">
              <v:shape style="position:absolute;left:2885;top:2674;width:5424;height:2" coordorigin="2885,2674" coordsize="5424,0" path="m2885,2674l8309,2674e" filled="f" stroked="t" strokeweight=".48pt" strokecolor="#232323">
                <v:path arrowok="t"/>
              </v:shape>
            </v:group>
            <v:group style="position:absolute;left:8280;top:2678;width:874;height:2" coordorigin="8280,2678" coordsize="874,2">
              <v:shape style="position:absolute;left:8280;top:2678;width:874;height:2" coordorigin="8280,2678" coordsize="874,0" path="m8280,2678l9154,2678e" filled="f" stroked="t" strokeweight=".48pt" strokecolor="#4F4F4F">
                <v:path arrowok="t"/>
              </v:shape>
            </v:group>
            <v:group style="position:absolute;left:9154;top:2678;width:2424;height:2" coordorigin="9154,2678" coordsize="2424,2">
              <v:shape style="position:absolute;left:9154;top:2678;width:2424;height:2" coordorigin="9154,2678" coordsize="2424,0" path="m9154,2678l11578,2678e" filled="f" stroked="t" strokeweight=".96pt" strokecolor="#3F3F3F">
                <v:path arrowok="t"/>
              </v:shape>
            </v:group>
            <v:group style="position:absolute;left:298;top:2890;width:9302;height:2" coordorigin="298,2890" coordsize="9302,2">
              <v:shape style="position:absolute;left:298;top:2890;width:9302;height:2" coordorigin="298,2890" coordsize="9302,0" path="m298,2890l9600,2890e" filled="f" stroked="t" strokeweight=".96pt" strokecolor="#545454">
                <v:path arrowok="t"/>
              </v:shape>
            </v:group>
            <v:group style="position:absolute;left:9154;top:2880;width:816;height:2" coordorigin="9154,2880" coordsize="816,2">
              <v:shape style="position:absolute;left:9154;top:2880;width:816;height:2" coordorigin="9154,2880" coordsize="816,0" path="m9154,2880l9970,2880e" filled="f" stroked="t" strokeweight=".96pt" strokecolor="#646464">
                <v:path arrowok="t"/>
              </v:shape>
            </v:group>
            <v:group style="position:absolute;left:9941;top:2890;width:1656;height:2" coordorigin="9941,2890" coordsize="1656,2">
              <v:shape style="position:absolute;left:9941;top:2890;width:1656;height:2" coordorigin="9941,2890" coordsize="1656,0" path="m9941,2890l11597,2890e" filled="f" stroked="t" strokeweight=".96pt" strokecolor="#545454">
                <v:path arrowok="t"/>
              </v:shape>
            </v:group>
            <v:group style="position:absolute;left:11592;top:2645;width:2;height:730" coordorigin="11592,2645" coordsize="2,730">
              <v:shape style="position:absolute;left:11592;top:2645;width:2;height:730" coordorigin="11592,2645" coordsize="0,730" path="m11592,3374l11592,2645e" filled="f" stroked="t" strokeweight=".48pt" strokecolor="#2B2B2B">
                <v:path arrowok="t"/>
              </v:shape>
            </v:group>
            <v:group style="position:absolute;left:298;top:3106;width:1450;height:2" coordorigin="298,3106" coordsize="1450,2">
              <v:shape style="position:absolute;left:298;top:3106;width:1450;height:2" coordorigin="298,3106" coordsize="1450,0" path="m298,3106l1747,3106e" filled="f" stroked="t" strokeweight=".48pt" strokecolor="#2B2B2B">
                <v:path arrowok="t"/>
              </v:shape>
            </v:group>
            <v:group style="position:absolute;left:1517;top:3110;width:10080;height:2" coordorigin="1517,3110" coordsize="10080,2">
              <v:shape style="position:absolute;left:1517;top:3110;width:10080;height:2" coordorigin="1517,3110" coordsize="10080,0" path="m1517,3110l11597,3110e" filled="f" stroked="t" strokeweight=".96pt" strokecolor="#4B4B4B">
                <v:path arrowok="t"/>
              </v:shape>
            </v:group>
            <v:group style="position:absolute;left:298;top:3331;width:11299;height:2" coordorigin="298,3331" coordsize="11299,2">
              <v:shape style="position:absolute;left:298;top:3331;width:11299;height:2" coordorigin="298,3331" coordsize="11299,0" path="m298,3331l11597,3331e" filled="f" stroked="t" strokeweight=".96pt" strokecolor="#4B4B4B">
                <v:path arrowok="t"/>
              </v:shape>
            </v:group>
            <v:group style="position:absolute;left:3859;top:3322;width:2;height:758" coordorigin="3859,3322" coordsize="2,758">
              <v:shape style="position:absolute;left:3859;top:3322;width:2;height:758" coordorigin="3859,3322" coordsize="0,758" path="m3859,4080l3859,3322e" filled="f" stroked="t" strokeweight=".96pt" strokecolor="#4F4F4F">
                <v:path arrowok="t"/>
              </v:shape>
            </v:group>
            <v:group style="position:absolute;left:6979;top:3322;width:2;height:269" coordorigin="6979,3322" coordsize="2,269">
              <v:shape style="position:absolute;left:6979;top:3322;width:2;height:269" coordorigin="6979,3322" coordsize="0,269" path="m6979,3590l6979,3322e" filled="f" stroked="t" strokeweight=".96pt" strokecolor="#484848">
                <v:path arrowok="t"/>
              </v:shape>
            </v:group>
            <v:group style="position:absolute;left:11587;top:3298;width:2;height:293" coordorigin="11587,3298" coordsize="2,293">
              <v:shape style="position:absolute;left:11587;top:3298;width:2;height:293" coordorigin="11587,3298" coordsize="0,293" path="m11587,3590l11587,3298e" filled="f" stroked="t" strokeweight=".96pt" strokecolor="#4F4F4F">
                <v:path arrowok="t"/>
              </v:shape>
            </v:group>
            <v:group style="position:absolute;left:3850;top:3758;width:1910;height:2" coordorigin="3850,3758" coordsize="1910,2">
              <v:shape style="position:absolute;left:3850;top:3758;width:1910;height:2" coordorigin="3850,3758" coordsize="1910,0" path="m3850,3758l5760,3758e" filled="f" stroked="t" strokeweight=".48pt" strokecolor="#232323">
                <v:path arrowok="t"/>
              </v:shape>
            </v:group>
            <v:group style="position:absolute;left:5702;top:3754;width:1286;height:2" coordorigin="5702,3754" coordsize="1286,2">
              <v:shape style="position:absolute;left:5702;top:3754;width:1286;height:2" coordorigin="5702,3754" coordsize="1286,0" path="m5702,3754l6989,3754e" filled="f" stroked="t" strokeweight=".72pt" strokecolor="#A3A3A3">
                <v:path arrowok="t"/>
              </v:shape>
            </v:group>
            <v:group style="position:absolute;left:6984;top:3533;width:2;height:547" coordorigin="6984,3533" coordsize="2,547">
              <v:shape style="position:absolute;left:6984;top:3533;width:2;height:547" coordorigin="6984,3533" coordsize="0,547" path="m6984,4080l6984,3533e" filled="f" stroked="t" strokeweight=".48pt" strokecolor="#232323">
                <v:path arrowok="t"/>
              </v:shape>
            </v:group>
            <v:group style="position:absolute;left:11592;top:3533;width:2;height:547" coordorigin="11592,3533" coordsize="2,547">
              <v:shape style="position:absolute;left:11592;top:3533;width:2;height:547" coordorigin="11592,3533" coordsize="0,547" path="m11592,4080l11592,3533e" filled="f" stroked="t" strokeweight=".48pt" strokecolor="#2B2B2B">
                <v:path arrowok="t"/>
              </v:shape>
            </v:group>
            <v:group style="position:absolute;left:298;top:4066;width:518;height:2" coordorigin="298,4066" coordsize="518,2">
              <v:shape style="position:absolute;left:298;top:4066;width:518;height:2" coordorigin="298,4066" coordsize="518,0" path="m298,4066l816,4066e" filled="f" stroked="t" strokeweight=".48pt" strokecolor="#3B3B3B">
                <v:path arrowok="t"/>
              </v:shape>
            </v:group>
            <v:group style="position:absolute;left:758;top:4066;width:989;height:2" coordorigin="758,4066" coordsize="989,2">
              <v:shape style="position:absolute;left:758;top:4066;width:989;height:2" coordorigin="758,4066" coordsize="989,0" path="m758,4066l1747,4066e" filled="f" stroked="t" strokeweight=".48pt" strokecolor="#282828">
                <v:path arrowok="t"/>
              </v:shape>
            </v:group>
            <v:group style="position:absolute;left:1690;top:4066;width:9907;height:2" coordorigin="1690,4066" coordsize="9907,2">
              <v:shape style="position:absolute;left:1690;top:4066;width:9907;height:2" coordorigin="1690,4066" coordsize="9907,0" path="m1690,4066l11597,4066e" filled="f" stroked="t" strokeweight=".96pt" strokecolor="#4F4F4F">
                <v:path arrowok="t"/>
              </v:shape>
            </v:group>
            <v:group style="position:absolute;left:298;top:4339;width:1450;height:2" coordorigin="298,4339" coordsize="1450,2">
              <v:shape style="position:absolute;left:298;top:4339;width:1450;height:2" coordorigin="298,4339" coordsize="1450,0" path="m298,4339l1747,4339e" filled="f" stroked="t" strokeweight=".72pt" strokecolor="#444444">
                <v:path arrowok="t"/>
              </v:shape>
            </v:group>
            <v:group style="position:absolute;left:1690;top:4344;width:691;height:2" coordorigin="1690,4344" coordsize="691,2">
              <v:shape style="position:absolute;left:1690;top:4344;width:691;height:2" coordorigin="1690,4344" coordsize="691,0" path="m1690,4344l2381,4344e" filled="f" stroked="t" strokeweight=".48pt" strokecolor="#1F1F1F">
                <v:path arrowok="t"/>
              </v:shape>
            </v:group>
            <v:group style="position:absolute;left:2352;top:4061;width:2;height:326" coordorigin="2352,4061" coordsize="2,326">
              <v:shape style="position:absolute;left:2352;top:4061;width:2;height:326" coordorigin="2352,4061" coordsize="0,326" path="m2352,4387l2352,4061e" filled="f" stroked="t" strokeweight=".72pt" strokecolor="#3B3B3B">
                <v:path arrowok="t"/>
              </v:shape>
            </v:group>
            <v:group style="position:absolute;left:2333;top:4351;width:9264;height:2" coordorigin="2333,4351" coordsize="9264,2">
              <v:shape style="position:absolute;left:2333;top:4351;width:9264;height:2" coordorigin="2333,4351" coordsize="9264,0" path="m2333,4351l11597,4351e" filled="f" stroked="t" strokeweight=".96pt" strokecolor="#4B4B4B">
                <v:path arrowok="t"/>
              </v:shape>
            </v:group>
            <v:group style="position:absolute;left:307;top:4301;width:2;height:514" coordorigin="307,4301" coordsize="2,514">
              <v:shape style="position:absolute;left:307;top:4301;width:2;height:514" coordorigin="307,4301" coordsize="0,514" path="m307,4814l307,4301e" filled="f" stroked="t" strokeweight=".96pt" strokecolor="#575757">
                <v:path arrowok="t"/>
              </v:shape>
            </v:group>
            <v:group style="position:absolute;left:2357;top:4061;width:2;height:4464" coordorigin="2357,4061" coordsize="2,4464">
              <v:shape style="position:absolute;left:2357;top:4061;width:2;height:4464" coordorigin="2357,4061" coordsize="0,4464" path="m2357,8525l2357,4061e" filled="f" stroked="t" strokeweight=".72pt" strokecolor="#4F4F4F">
                <v:path arrowok="t"/>
              </v:shape>
            </v:group>
            <v:group style="position:absolute;left:2352;top:4565;width:2304;height:2" coordorigin="2352,4565" coordsize="2304,2">
              <v:shape style="position:absolute;left:2352;top:4565;width:2304;height:2" coordorigin="2352,4565" coordsize="2304,0" path="m2352,4565l4656,4565e" filled="f" stroked="t" strokeweight=".48pt" strokecolor="#1C1C1C">
                <v:path arrowok="t"/>
              </v:shape>
            </v:group>
            <v:group style="position:absolute;left:4627;top:4555;width:451;height:2" coordorigin="4627,4555" coordsize="451,2">
              <v:shape style="position:absolute;left:4627;top:4555;width:451;height:2" coordorigin="4627,4555" coordsize="451,0" path="m4627,4555l5078,4555e" filled="f" stroked="t" strokeweight=".96pt" strokecolor="#282828">
                <v:path arrowok="t"/>
              </v:shape>
            </v:group>
            <v:group style="position:absolute;left:4997;top:4570;width:6605;height:2" coordorigin="4997,4570" coordsize="6605,2">
              <v:shape style="position:absolute;left:4997;top:4570;width:6605;height:2" coordorigin="4997,4570" coordsize="6605,0" path="m4997,4570l11602,4570e" filled="f" stroked="t" strokeweight=".96pt" strokecolor="#4B4B4B">
                <v:path arrowok="t"/>
              </v:shape>
            </v:group>
            <v:group style="position:absolute;left:5731;top:4555;width:538;height:2" coordorigin="5731,4555" coordsize="538,2">
              <v:shape style="position:absolute;left:5731;top:4555;width:538;height:2" coordorigin="5731,4555" coordsize="538,0" path="m5731,4555l6269,4555e" filled="f" stroked="t" strokeweight=".96pt" strokecolor="#1F1F1F">
                <v:path arrowok="t"/>
              </v:shape>
            </v:group>
            <v:group style="position:absolute;left:11594;top:4349;width:2;height:245" coordorigin="11594,4349" coordsize="2,245">
              <v:shape style="position:absolute;left:11594;top:4349;width:2;height:245" coordorigin="11594,4349" coordsize="0,245" path="m11594,4594l11594,4349e" filled="f" stroked="t" strokeweight=".72pt" strokecolor="#575757">
                <v:path arrowok="t"/>
              </v:shape>
            </v:group>
            <v:group style="position:absolute;left:2362;top:4526;width:2;height:2760" coordorigin="2362,4526" coordsize="2,2760">
              <v:shape style="position:absolute;left:2362;top:4526;width:2;height:2760" coordorigin="2362,4526" coordsize="0,2760" path="m2362,7286l2362,4526e" filled="f" stroked="t" strokeweight=".96pt" strokecolor="#4F4F4F">
                <v:path arrowok="t"/>
              </v:shape>
            </v:group>
            <v:group style="position:absolute;left:4934;top:4560;width:2;height:984" coordorigin="4934,4560" coordsize="2,984">
              <v:shape style="position:absolute;left:4934;top:4560;width:2;height:984" coordorigin="4934,4560" coordsize="0,984" path="m4934,5544l4934,4560e" filled="f" stroked="t" strokeweight=".96pt" strokecolor="#4B4B4B">
                <v:path arrowok="t"/>
              </v:shape>
            </v:group>
            <v:group style="position:absolute;left:4920;top:5002;width:1349;height:2" coordorigin="4920,5002" coordsize="1349,2">
              <v:shape style="position:absolute;left:4920;top:5002;width:1349;height:2" coordorigin="4920,5002" coordsize="1349,0" path="m4920,5002l6269,5002e" filled="f" stroked="t" strokeweight=".48pt" strokecolor="#606060">
                <v:path arrowok="t"/>
              </v:shape>
            </v:group>
            <v:group style="position:absolute;left:7853;top:4560;width:2;height:475" coordorigin="7853,4560" coordsize="2,475">
              <v:shape style="position:absolute;left:7853;top:4560;width:2;height:475" coordorigin="7853,4560" coordsize="0,475" path="m7853,5035l7853,4560e" filled="f" stroked="t" strokeweight=".96pt" strokecolor="#575757">
                <v:path arrowok="t"/>
              </v:shape>
            </v:group>
            <v:group style="position:absolute;left:11599;top:4517;width:2;height:298" coordorigin="11599,4517" coordsize="2,298">
              <v:shape style="position:absolute;left:11599;top:4517;width:2;height:298" coordorigin="11599,4517" coordsize="0,298" path="m11599,4814l11599,4517e" filled="f" stroked="t" strokeweight=".24pt" strokecolor="#343434">
                <v:path arrowok="t"/>
              </v:shape>
            </v:group>
            <v:group style="position:absolute;left:322;top:4786;width:2;height:216" coordorigin="322,4786" coordsize="2,216">
              <v:shape style="position:absolute;left:322;top:4786;width:2;height:216" coordorigin="322,4786" coordsize="0,216" path="m322,5002l322,4786e" filled="f" stroked="t" strokeweight=".96pt" strokecolor="#383838">
                <v:path arrowok="t"/>
              </v:shape>
            </v:group>
            <v:group style="position:absolute;left:6269;top:5002;width:701;height:2" coordorigin="6269,5002" coordsize="701,2">
              <v:shape style="position:absolute;left:6269;top:5002;width:701;height:2" coordorigin="6269,5002" coordsize="701,0" path="m6269,5002l6970,5002e" filled="f" stroked="t" strokeweight=".48pt" strokecolor="#000000">
                <v:path arrowok="t"/>
              </v:shape>
            </v:group>
            <v:group style="position:absolute;left:7406;top:5033;width:2592;height:2" coordorigin="7406,5033" coordsize="2592,2">
              <v:shape style="position:absolute;left:7406;top:5033;width:2592;height:2" coordorigin="7406,5033" coordsize="2592,0" path="m7406,5033l9998,5033e" filled="f" stroked="t" strokeweight=".24pt" strokecolor="#909090">
                <v:path arrowok="t"/>
              </v:shape>
            </v:group>
            <v:group style="position:absolute;left:9941;top:5033;width:1661;height:2" coordorigin="9941,5033" coordsize="1661,2">
              <v:shape style="position:absolute;left:9941;top:5033;width:1661;height:2" coordorigin="9941,5033" coordsize="1661,0" path="m9941,5033l11602,5033e" filled="f" stroked="t" strokeweight=".24pt" strokecolor="#7C7C7C">
                <v:path arrowok="t"/>
              </v:shape>
            </v:group>
            <v:group style="position:absolute;left:11599;top:4757;width:2;height:278" coordorigin="11599,4757" coordsize="2,278">
              <v:shape style="position:absolute;left:11599;top:4757;width:2;height:278" coordorigin="11599,4757" coordsize="0,278" path="m11599,5035l11599,4757e" filled="f" stroked="t" strokeweight=".24pt" strokecolor="#4B4B4B">
                <v:path arrowok="t"/>
              </v:shape>
            </v:group>
            <v:group style="position:absolute;left:312;top:4973;width:2;height:2981" coordorigin="312,4973" coordsize="2,2981">
              <v:shape style="position:absolute;left:312;top:4973;width:2;height:2981" coordorigin="312,4973" coordsize="0,2981" path="m312,7954l312,4973e" filled="f" stroked="t" strokeweight=".48pt" strokecolor="#282828">
                <v:path arrowok="t"/>
              </v:shape>
            </v:group>
            <v:group style="position:absolute;left:4920;top:5270;width:1896;height:2" coordorigin="4920,5270" coordsize="1896,2">
              <v:shape style="position:absolute;left:4920;top:5270;width:1896;height:2" coordorigin="4920,5270" coordsize="1896,0" path="m4920,5270l6816,5270e" filled="f" stroked="t" strokeweight=".96pt" strokecolor="#1F1F1F">
                <v:path arrowok="t"/>
              </v:shape>
            </v:group>
            <v:group style="position:absolute;left:6816;top:5270;width:154;height:2" coordorigin="6816,5270" coordsize="154,2">
              <v:shape style="position:absolute;left:6816;top:5270;width:154;height:2" coordorigin="6816,5270" coordsize="154,0" path="m6816,5270l6970,5270e" filled="f" stroked="t" strokeweight=".48pt" strokecolor="#000000">
                <v:path arrowok="t"/>
              </v:shape>
            </v:group>
            <v:group style="position:absolute;left:6941;top:5285;width:3058;height:2" coordorigin="6941,5285" coordsize="3058,2">
              <v:shape style="position:absolute;left:6941;top:5285;width:3058;height:2" coordorigin="6941,5285" coordsize="3058,0" path="m6941,5285l9998,5285e" filled="f" stroked="t" strokeweight=".48pt" strokecolor="#1F1F1F">
                <v:path arrowok="t"/>
              </v:shape>
            </v:group>
            <v:group style="position:absolute;left:9941;top:5280;width:1661;height:2" coordorigin="9941,5280" coordsize="1661,2">
              <v:shape style="position:absolute;left:9941;top:5280;width:1661;height:2" coordorigin="9941,5280" coordsize="1661,0" path="m9941,5280l11602,5280e" filled="f" stroked="t" strokeweight=".96pt" strokecolor="#4B4B4B">
                <v:path arrowok="t"/>
              </v:shape>
            </v:group>
            <v:group style="position:absolute;left:11599;top:4968;width:2;height:581" coordorigin="11599,4968" coordsize="2,581">
              <v:shape style="position:absolute;left:11599;top:4968;width:2;height:581" coordorigin="11599,4968" coordsize="0,581" path="m11599,5549l11599,4968e" filled="f" stroked="t" strokeweight=".24pt" strokecolor="#646464">
                <v:path arrowok="t"/>
              </v:shape>
            </v:group>
            <v:group style="position:absolute;left:4934;top:5530;width:2770;height:2" coordorigin="4934,5530" coordsize="2770,2">
              <v:shape style="position:absolute;left:4934;top:5530;width:2770;height:2" coordorigin="4934,5530" coordsize="2770,0" path="m4934,5530l7704,5530e" filled="f" stroked="t" strokeweight=".96pt" strokecolor="#545454">
                <v:path arrowok="t"/>
              </v:shape>
            </v:group>
            <v:group style="position:absolute;left:7435;top:5515;width:2026;height:2" coordorigin="7435,5515" coordsize="2026,2">
              <v:shape style="position:absolute;left:7435;top:5515;width:2026;height:2" coordorigin="7435,5515" coordsize="2026,0" path="m7435,5515l9461,5515e" filled="f" stroked="t" strokeweight=".48pt" strokecolor="#1F1F1F">
                <v:path arrowok="t"/>
              </v:shape>
            </v:group>
            <v:group style="position:absolute;left:9432;top:5525;width:2170;height:2" coordorigin="9432,5525" coordsize="2170,2">
              <v:shape style="position:absolute;left:9432;top:5525;width:2170;height:2" coordorigin="9432,5525" coordsize="2170,0" path="m9432,5525l11602,5525e" filled="f" stroked="t" strokeweight=".48pt" strokecolor="#232323">
                <v:path arrowok="t"/>
              </v:shape>
            </v:group>
            <v:group style="position:absolute;left:2352;top:5750;width:5112;height:2" coordorigin="2352,5750" coordsize="5112,2">
              <v:shape style="position:absolute;left:2352;top:5750;width:5112;height:2" coordorigin="2352,5750" coordsize="5112,0" path="m2352,5750l7464,5750e" filled="f" stroked="t" strokeweight=".96pt" strokecolor="#4F4F4F">
                <v:path arrowok="t"/>
              </v:shape>
            </v:group>
            <v:group style="position:absolute;left:4939;top:5486;width:2;height:1147" coordorigin="4939,5486" coordsize="2,1147">
              <v:shape style="position:absolute;left:4939;top:5486;width:2;height:1147" coordorigin="4939,5486" coordsize="0,1147" path="m4939,6634l4939,5486e" filled="f" stroked="t" strokeweight=".48pt" strokecolor="#232323">
                <v:path arrowok="t"/>
              </v:shape>
            </v:group>
            <v:group style="position:absolute;left:7435;top:5765;width:1718;height:2" coordorigin="7435,5765" coordsize="1718,2">
              <v:shape style="position:absolute;left:7435;top:5765;width:1718;height:2" coordorigin="7435,5765" coordsize="1718,0" path="m7435,5765l9154,5765e" filled="f" stroked="t" strokeweight=".48pt" strokecolor="#A3A3A3">
                <v:path arrowok="t"/>
              </v:shape>
            </v:group>
            <v:group style="position:absolute;left:9125;top:5750;width:365;height:2" coordorigin="9125,5750" coordsize="365,2">
              <v:shape style="position:absolute;left:9125;top:5750;width:365;height:2" coordorigin="9125,5750" coordsize="365,0" path="m9125,5750l9490,5750e" filled="f" stroked="t" strokeweight=".72pt" strokecolor="#4F4F4F">
                <v:path arrowok="t"/>
              </v:shape>
            </v:group>
            <v:group style="position:absolute;left:9432;top:5746;width:2170;height:2" coordorigin="9432,5746" coordsize="2170,2">
              <v:shape style="position:absolute;left:9432;top:5746;width:2170;height:2" coordorigin="9432,5746" coordsize="2170,0" path="m9432,5746l11602,5746e" filled="f" stroked="t" strokeweight=".48pt" strokecolor="#232323">
                <v:path arrowok="t"/>
              </v:shape>
            </v:group>
            <v:group style="position:absolute;left:11599;top:5482;width:2;height:782" coordorigin="11599,5482" coordsize="2,782">
              <v:shape style="position:absolute;left:11599;top:5482;width:2;height:782" coordorigin="11599,5482" coordsize="0,782" path="m11599,6264l11599,5482e" filled="f" stroked="t" strokeweight=".24pt" strokecolor="#4B4B4B">
                <v:path arrowok="t"/>
              </v:shape>
            </v:group>
            <v:group style="position:absolute;left:298;top:5981;width:7579;height:2" coordorigin="298,5981" coordsize="7579,2">
              <v:shape style="position:absolute;left:298;top:5981;width:7579;height:2" coordorigin="298,5981" coordsize="7579,0" path="m298,5981l7877,5981e" filled="f" stroked="t" strokeweight=".96pt" strokecolor="#545454">
                <v:path arrowok="t"/>
              </v:shape>
            </v:group>
            <v:group style="position:absolute;left:7848;top:5971;width:432;height:2" coordorigin="7848,5971" coordsize="432,2">
              <v:shape style="position:absolute;left:7848;top:5971;width:432;height:2" coordorigin="7848,5971" coordsize="432,0" path="m7848,5971l8280,5971e" filled="f" stroked="t" strokeweight=".96pt" strokecolor="#1C1C1C">
                <v:path arrowok="t"/>
              </v:shape>
            </v:group>
            <v:group style="position:absolute;left:8069;top:5981;width:1987;height:2" coordorigin="8069,5981" coordsize="1987,2">
              <v:shape style="position:absolute;left:8069;top:5981;width:1987;height:2" coordorigin="8069,5981" coordsize="1987,0" path="m8069,5981l10056,5981e" filled="f" stroked="t" strokeweight=".72pt" strokecolor="#444444">
                <v:path arrowok="t"/>
              </v:shape>
            </v:group>
            <v:group style="position:absolute;left:9970;top:5971;width:1603;height:2" coordorigin="9970,5971" coordsize="1603,2">
              <v:shape style="position:absolute;left:9970;top:5971;width:1603;height:2" coordorigin="9970,5971" coordsize="1603,0" path="m9970,5971l11573,5971e" filled="f" stroked="t" strokeweight=".48pt" strokecolor="#1F1F1F">
                <v:path arrowok="t"/>
              </v:shape>
            </v:group>
            <v:group style="position:absolute;left:7858;top:5971;width:2;height:653" coordorigin="7858,5971" coordsize="2,653">
              <v:shape style="position:absolute;left:7858;top:5971;width:2;height:653" coordorigin="7858,5971" coordsize="0,653" path="m7858,6624l7858,5971e" filled="f" stroked="t" strokeweight=".48pt" strokecolor="#2F2F2F">
                <v:path arrowok="t"/>
              </v:shape>
            </v:group>
            <v:group style="position:absolute;left:2362;top:6403;width:9240;height:2" coordorigin="2362,6403" coordsize="9240,2">
              <v:shape style="position:absolute;left:2362;top:6403;width:9240;height:2" coordorigin="2362,6403" coordsize="9240,0" path="m2362,6403l11602,6403e" filled="f" stroked="t" strokeweight=".96pt" strokecolor="#545454">
                <v:path arrowok="t"/>
              </v:shape>
            </v:group>
            <v:group style="position:absolute;left:11599;top:6206;width:2;height:437" coordorigin="11599,6206" coordsize="2,437">
              <v:shape style="position:absolute;left:11599;top:6206;width:2;height:437" coordorigin="11599,6206" coordsize="0,437" path="m11599,6643l11599,6206e" filled="f" stroked="t" strokeweight=".24pt" strokecolor="#747474">
                <v:path arrowok="t"/>
              </v:shape>
            </v:group>
            <v:group style="position:absolute;left:2333;top:6610;width:3562;height:2" coordorigin="2333,6610" coordsize="3562,2">
              <v:shape style="position:absolute;left:2333;top:6610;width:3562;height:2" coordorigin="2333,6610" coordsize="3562,0" path="m2333,6610l5894,6610e" filled="f" stroked="t" strokeweight=".96pt" strokecolor="#2F2F2F">
                <v:path arrowok="t"/>
              </v:shape>
            </v:group>
            <v:group style="position:absolute;left:5894;top:6610;width:5678;height:2" coordorigin="5894,6610" coordsize="5678,2">
              <v:shape style="position:absolute;left:5894;top:6610;width:5678;height:2" coordorigin="5894,6610" coordsize="5678,0" path="m5894,6610l11573,6610e" filled="f" stroked="t" strokeweight=".48pt" strokecolor="#2B2B2B">
                <v:path arrowok="t"/>
              </v:shape>
            </v:group>
            <v:group style="position:absolute;left:307;top:6835;width:11294;height:2" coordorigin="307,6835" coordsize="11294,2">
              <v:shape style="position:absolute;left:307;top:6835;width:11294;height:2" coordorigin="307,6835" coordsize="11294,0" path="m307,6835l11602,6835e" filled="f" stroked="t" strokeweight=".96pt" strokecolor="#575757">
                <v:path arrowok="t"/>
              </v:shape>
            </v:group>
            <v:group style="position:absolute;left:11568;top:6605;width:2;height:1541" coordorigin="11568,6605" coordsize="2,1541">
              <v:shape style="position:absolute;left:11568;top:6605;width:2;height:1541" coordorigin="11568,6605" coordsize="0,1541" path="m11568,8146l11568,6605e" filled="f" stroked="t" strokeweight=".48pt" strokecolor="#545454">
                <v:path arrowok="t"/>
              </v:shape>
            </v:group>
            <v:group style="position:absolute;left:317;top:7248;width:2035;height:2" coordorigin="317,7248" coordsize="2035,2">
              <v:shape style="position:absolute;left:317;top:7248;width:2035;height:2" coordorigin="317,7248" coordsize="2035,0" path="m317,7248l2352,7248e" filled="f" stroked="t" strokeweight=".96pt" strokecolor="#2B2B2B">
                <v:path arrowok="t"/>
              </v:shape>
            </v:group>
            <v:group style="position:absolute;left:2304;top:7258;width:8006;height:2" coordorigin="2304,7258" coordsize="8006,2">
              <v:shape style="position:absolute;left:2304;top:7258;width:8006;height:2" coordorigin="2304,7258" coordsize="8006,0" path="m2304,7258l10310,7258e" filled="f" stroked="t" strokeweight=".72pt" strokecolor="#444444">
                <v:path arrowok="t"/>
              </v:shape>
            </v:group>
            <v:group style="position:absolute;left:9970;top:7248;width:1603;height:2" coordorigin="9970,7248" coordsize="1603,2">
              <v:shape style="position:absolute;left:9970;top:7248;width:1603;height:2" coordorigin="9970,7248" coordsize="1603,0" path="m9970,7248l11573,7248e" filled="f" stroked="t" strokeweight=".96pt" strokecolor="#2B2B2B">
                <v:path arrowok="t"/>
              </v:shape>
            </v:group>
            <v:group style="position:absolute;left:2366;top:7210;width:2;height:744" coordorigin="2366,7210" coordsize="2,744">
              <v:shape style="position:absolute;left:2366;top:7210;width:2;height:744" coordorigin="2366,7210" coordsize="0,744" path="m2366,7954l2366,7210e" filled="f" stroked="t" strokeweight=".48pt" strokecolor="#1C1C1C">
                <v:path arrowok="t"/>
              </v:shape>
            </v:group>
            <v:group style="position:absolute;left:4951;top:7258;width:2;height:240" coordorigin="4951,7258" coordsize="2,240">
              <v:shape style="position:absolute;left:4951;top:7258;width:2;height:240" coordorigin="4951,7258" coordsize="0,240" path="m4951,7498l4951,7258e" filled="f" stroked="t" strokeweight="1.2pt" strokecolor="#4F4F4F">
                <v:path arrowok="t"/>
              </v:shape>
            </v:group>
            <v:group style="position:absolute;left:4934;top:7483;width:2942;height:2" coordorigin="4934,7483" coordsize="2942,2">
              <v:shape style="position:absolute;left:4934;top:7483;width:2942;height:2" coordorigin="4934,7483" coordsize="2942,0" path="m4934,7483l7877,7483e" filled="f" stroked="t" strokeweight=".48pt" strokecolor="#1F1F1F">
                <v:path arrowok="t"/>
              </v:shape>
            </v:group>
            <v:group style="position:absolute;left:7814;top:7478;width:3787;height:2" coordorigin="7814,7478" coordsize="3787,2">
              <v:shape style="position:absolute;left:7814;top:7478;width:3787;height:2" coordorigin="7814,7478" coordsize="3787,0" path="m7814,7478l11602,7478e" filled="f" stroked="t" strokeweight=".96pt" strokecolor="#4B4B4B">
                <v:path arrowok="t"/>
              </v:shape>
            </v:group>
            <v:group style="position:absolute;left:4944;top:7440;width:2;height:499" coordorigin="4944,7440" coordsize="2,499">
              <v:shape style="position:absolute;left:4944;top:7440;width:2;height:499" coordorigin="4944,7440" coordsize="0,499" path="m4944,7939l4944,7440e" filled="f" stroked="t" strokeweight=".96pt" strokecolor="#4F4F4F">
                <v:path arrowok="t"/>
              </v:shape>
            </v:group>
            <v:group style="position:absolute;left:4934;top:7709;width:1363;height:2" coordorigin="4934,7709" coordsize="1363,2">
              <v:shape style="position:absolute;left:4934;top:7709;width:1363;height:2" coordorigin="4934,7709" coordsize="1363,0" path="m4934,7709l6298,7709e" filled="f" stroked="t" strokeweight=".96pt" strokecolor="#545454">
                <v:path arrowok="t"/>
              </v:shape>
            </v:group>
            <v:group style="position:absolute;left:6240;top:7704;width:3758;height:2" coordorigin="6240,7704" coordsize="3758,2">
              <v:shape style="position:absolute;left:6240;top:7704;width:3758;height:2" coordorigin="6240,7704" coordsize="3758,0" path="m6240,7704l9998,7704e" filled="f" stroked="t" strokeweight=".48pt" strokecolor="#1C1C1C">
                <v:path arrowok="t"/>
              </v:shape>
            </v:group>
            <v:group style="position:absolute;left:9907;top:7699;width:1694;height:2" coordorigin="9907,7699" coordsize="1694,2">
              <v:shape style="position:absolute;left:9907;top:7699;width:1694;height:2" coordorigin="9907,7699" coordsize="1694,0" path="m9907,7699l11602,7699e" filled="f" stroked="t" strokeweight=".96pt" strokecolor="#4B4B4B">
                <v:path arrowok="t"/>
              </v:shape>
            </v:group>
            <v:group style="position:absolute;left:307;top:7930;width:6139;height:2" coordorigin="307,7930" coordsize="6139,2">
              <v:shape style="position:absolute;left:307;top:7930;width:6139;height:2" coordorigin="307,7930" coordsize="6139,0" path="m307,7930l6446,7930e" filled="f" stroked="t" strokeweight=".96pt" strokecolor="#545454">
                <v:path arrowok="t"/>
              </v:shape>
            </v:group>
            <v:group style="position:absolute;left:6269;top:7915;width:547;height:2" coordorigin="6269,7915" coordsize="547,2">
              <v:shape style="position:absolute;left:6269;top:7915;width:547;height:2" coordorigin="6269,7915" coordsize="547,0" path="m6269,7915l6816,7915e" filled="f" stroked="t" strokeweight=".48pt" strokecolor="#232323">
                <v:path arrowok="t"/>
              </v:shape>
            </v:group>
            <v:group style="position:absolute;left:6816;top:7915;width:154;height:2" coordorigin="6816,7915" coordsize="154,2">
              <v:shape style="position:absolute;left:6816;top:7915;width:154;height:2" coordorigin="6816,7915" coordsize="154,0" path="m6816,7915l6970,7915e" filled="f" stroked="t" strokeweight=".48pt" strokecolor="#3F3F3F">
                <v:path arrowok="t"/>
              </v:shape>
            </v:group>
            <v:group style="position:absolute;left:6970;top:7915;width:3000;height:2" coordorigin="6970,7915" coordsize="3000,2">
              <v:shape style="position:absolute;left:6970;top:7915;width:3000;height:2" coordorigin="6970,7915" coordsize="3000,0" path="m6970,7915l9970,7915e" filled="f" stroked="t" strokeweight=".48pt" strokecolor="#232323">
                <v:path arrowok="t"/>
              </v:shape>
            </v:group>
            <v:group style="position:absolute;left:9941;top:7920;width:1661;height:2" coordorigin="9941,7920" coordsize="1661,2">
              <v:shape style="position:absolute;left:9941;top:7920;width:1661;height:2" coordorigin="9941,7920" coordsize="1661,0" path="m9941,7920l11602,7920e" filled="f" stroked="t" strokeweight=".72pt" strokecolor="#545454">
                <v:path arrowok="t"/>
              </v:shape>
            </v:group>
            <v:group style="position:absolute;left:317;top:7877;width:2;height:725" coordorigin="317,7877" coordsize="2,725">
              <v:shape style="position:absolute;left:317;top:7877;width:2;height:725" coordorigin="317,7877" coordsize="0,725" path="m317,8602l317,7877e" filled="f" stroked="t" strokeweight=".96pt" strokecolor="#575757">
                <v:path arrowok="t"/>
              </v:shape>
            </v:group>
            <v:group style="position:absolute;left:2369;top:7877;width:2;height:1646" coordorigin="2369,7877" coordsize="2,1646">
              <v:shape style="position:absolute;left:2369;top:7877;width:2;height:1646" coordorigin="2369,7877" coordsize="0,1646" path="m2369,9523l2369,7877e" filled="f" stroked="t" strokeweight=".72pt" strokecolor="#484848">
                <v:path arrowok="t"/>
              </v:shape>
            </v:group>
            <v:group style="position:absolute;left:11568;top:8146;width:2;height:226" coordorigin="11568,8146" coordsize="2,226">
              <v:shape style="position:absolute;left:11568;top:8146;width:2;height:226" coordorigin="11568,8146" coordsize="0,226" path="m11568,8371l11568,8146e" filled="f" stroked="t" strokeweight=".48pt" strokecolor="#000000">
                <v:path arrowok="t"/>
              </v:shape>
            </v:group>
            <v:group style="position:absolute;left:317;top:8736;width:1430;height:2" coordorigin="317,8736" coordsize="1430,2">
              <v:shape style="position:absolute;left:317;top:8736;width:1430;height:2" coordorigin="317,8736" coordsize="1430,0" path="m317,8736l1747,8736e" filled="f" stroked="t" strokeweight=".96pt" strokecolor="#5B5B5B">
                <v:path arrowok="t"/>
              </v:shape>
            </v:group>
            <v:group style="position:absolute;left:322;top:4301;width:2;height:7930" coordorigin="322,4301" coordsize="2,7930">
              <v:shape style="position:absolute;left:322;top:4301;width:2;height:7930" coordorigin="322,4301" coordsize="0,7930" path="m322,12230l322,4301e" filled="f" stroked="t" strokeweight=".72pt" strokecolor="#444444">
                <v:path arrowok="t"/>
              </v:shape>
            </v:group>
            <v:group style="position:absolute;left:1690;top:8741;width:1253;height:2" coordorigin="1690,8741" coordsize="1253,2">
              <v:shape style="position:absolute;left:1690;top:8741;width:1253;height:2" coordorigin="1690,8741" coordsize="1253,0" path="m1690,8741l2942,8741e" filled="f" stroked="t" strokeweight=".48pt" strokecolor="#2F2F2F">
                <v:path arrowok="t"/>
              </v:shape>
            </v:group>
            <v:group style="position:absolute;left:2885;top:8736;width:658;height:2" coordorigin="2885,8736" coordsize="658,2">
              <v:shape style="position:absolute;left:2885;top:8736;width:658;height:2" coordorigin="2885,8736" coordsize="658,0" path="m2885,8736l3542,8736e" filled="f" stroked="t" strokeweight=".72pt" strokecolor="#444444">
                <v:path arrowok="t"/>
              </v:shape>
            </v:group>
            <v:group style="position:absolute;left:3283;top:8736;width:715;height:2" coordorigin="3283,8736" coordsize="715,2">
              <v:shape style="position:absolute;left:3283;top:8736;width:715;height:2" coordorigin="3283,8736" coordsize="715,0" path="m3283,8736l3998,8736e" filled="f" stroked="t" strokeweight=".96pt" strokecolor="#575757">
                <v:path arrowok="t"/>
              </v:shape>
            </v:group>
            <v:group style="position:absolute;left:3821;top:8741;width:1138;height:2" coordorigin="3821,8741" coordsize="1138,2">
              <v:shape style="position:absolute;left:3821;top:8741;width:1138;height:2" coordorigin="3821,8741" coordsize="1138,0" path="m3821,8741l4958,8741e" filled="f" stroked="t" strokeweight=".48pt" strokecolor="#343434">
                <v:path arrowok="t"/>
              </v:shape>
            </v:group>
            <v:group style="position:absolute;left:4901;top:8736;width:6710;height:2" coordorigin="4901,8736" coordsize="6710,2">
              <v:shape style="position:absolute;left:4901;top:8736;width:6710;height:2" coordorigin="4901,8736" coordsize="6710,0" path="m4901,8736l11611,8736e" filled="f" stroked="t" strokeweight=".96pt" strokecolor="#4F4F4F">
                <v:path arrowok="t"/>
              </v:shape>
            </v:group>
            <v:group style="position:absolute;left:11568;top:8371;width:2;height:365" coordorigin="11568,8371" coordsize="2,365">
              <v:shape style="position:absolute;left:11568;top:8371;width:2;height:365" coordorigin="11568,8371" coordsize="0,365" path="m11568,8736l11568,8371e" filled="f" stroked="t" strokeweight=".48pt" strokecolor="#5B5B5B">
                <v:path arrowok="t"/>
              </v:shape>
            </v:group>
            <v:group style="position:absolute;left:326;top:8688;width:2;height:4694" coordorigin="326,8688" coordsize="2,4694">
              <v:shape style="position:absolute;left:326;top:8688;width:2;height:4694" coordorigin="326,8688" coordsize="0,4694" path="m326,13382l326,8688e" filled="f" stroked="t" strokeweight=".72pt" strokecolor="#444444">
                <v:path arrowok="t"/>
              </v:shape>
            </v:group>
            <v:group style="position:absolute;left:2374;top:8688;width:2;height:835" coordorigin="2374,8688" coordsize="2,835">
              <v:shape style="position:absolute;left:2374;top:8688;width:2;height:835" coordorigin="2374,8688" coordsize="0,835" path="m2374,9523l2374,8688e" filled="f" stroked="t" strokeweight=".48pt" strokecolor="#484848">
                <v:path arrowok="t"/>
              </v:shape>
            </v:group>
            <v:group style="position:absolute;left:11568;top:8717;width:2;height:898" coordorigin="11568,8717" coordsize="2,898">
              <v:shape style="position:absolute;left:11568;top:8717;width:2;height:898" coordorigin="11568,8717" coordsize="0,898" path="m11568,9614l11568,8717e" filled="f" stroked="t" strokeweight=".48pt" strokecolor="#2F2F2F">
                <v:path arrowok="t"/>
              </v:shape>
            </v:group>
            <v:group style="position:absolute;left:326;top:8909;width:2;height:614" coordorigin="326,8909" coordsize="2,614">
              <v:shape style="position:absolute;left:326;top:8909;width:2;height:614" coordorigin="326,8909" coordsize="0,614" path="m326,9523l326,8909e" filled="f" stroked="t" strokeweight=".96pt" strokecolor="#5B5B5B">
                <v:path arrowok="t"/>
              </v:shape>
            </v:group>
            <v:group style="position:absolute;left:2374;top:8952;width:2;height:571" coordorigin="2374,8952" coordsize="2,571">
              <v:shape style="position:absolute;left:2374;top:8952;width:2;height:571" coordorigin="2374,8952" coordsize="0,571" path="m2374,9523l2374,8952e" filled="f" stroked="t" strokeweight=".48pt" strokecolor="#5B5B5B">
                <v:path arrowok="t"/>
              </v:shape>
            </v:group>
            <v:group style="position:absolute;left:326;top:9619;width:2050;height:2" coordorigin="326,9619" coordsize="2050,2">
              <v:shape style="position:absolute;left:326;top:9619;width:2050;height:2" coordorigin="326,9619" coordsize="2050,0" path="m326,9619l2376,9619e" filled="f" stroked="t" strokeweight=".96pt" strokecolor="#5B5B5B">
                <v:path arrowok="t"/>
              </v:shape>
            </v:group>
            <v:group style="position:absolute;left:2374;top:9187;width:2;height:336" coordorigin="2374,9187" coordsize="2,336">
              <v:shape style="position:absolute;left:2374;top:9187;width:2;height:336" coordorigin="2374,9187" coordsize="0,336" path="m2374,9523l2374,9187e" filled="f" stroked="t" strokeweight=".48pt" strokecolor="#707070">
                <v:path arrowok="t"/>
              </v:shape>
            </v:group>
            <v:group style="position:absolute;left:2309;top:9614;width:8155;height:2" coordorigin="2309,9614" coordsize="8155,2">
              <v:shape style="position:absolute;left:2309;top:9614;width:8155;height:2" coordorigin="2309,9614" coordsize="8155,0" path="m2309,9614l10464,9614e" filled="f" stroked="t" strokeweight=".48pt" strokecolor="#4B4B4B">
                <v:path arrowok="t"/>
              </v:shape>
            </v:group>
            <v:group style="position:absolute;left:317;top:9960;width:4339;height:2" coordorigin="317,9960" coordsize="4339,2">
              <v:shape style="position:absolute;left:317;top:9960;width:4339;height:2" coordorigin="317,9960" coordsize="4339,0" path="m317,9960l4656,9960e" filled="f" stroked="t" strokeweight=".48pt" strokecolor="#232323">
                <v:path arrowok="t"/>
              </v:shape>
            </v:group>
            <v:group style="position:absolute;left:331;top:9566;width:2;height:3816" coordorigin="331,9566" coordsize="2,3816">
              <v:shape style="position:absolute;left:331;top:9566;width:2;height:3816" coordorigin="331,9566" coordsize="0,3816" path="m331,13382l331,9566e" filled="f" stroked="t" strokeweight=".48pt" strokecolor="#3F3F3F">
                <v:path arrowok="t"/>
              </v:shape>
            </v:group>
            <v:group style="position:absolute;left:2342;top:9595;width:2;height:830" coordorigin="2342,9595" coordsize="2,830">
              <v:shape style="position:absolute;left:2342;top:9595;width:2;height:830" coordorigin="2342,9595" coordsize="0,830" path="m2342,10426l2342,9595e" filled="f" stroked="t" strokeweight=".48pt" strokecolor="#545454">
                <v:path arrowok="t"/>
              </v:shape>
            </v:group>
            <v:group style="position:absolute;left:4598;top:9955;width:192;height:2" coordorigin="4598,9955" coordsize="192,2">
              <v:shape style="position:absolute;left:4598;top:9955;width:192;height:2" coordorigin="4598,9955" coordsize="192,0" path="m4598,9955l4790,9955e" filled="f" stroked="t" strokeweight=".72pt" strokecolor="#484848">
                <v:path arrowok="t"/>
              </v:shape>
            </v:group>
            <v:group style="position:absolute;left:4733;top:9960;width:226;height:2" coordorigin="4733,9960" coordsize="226,2">
              <v:shape style="position:absolute;left:4733;top:9960;width:226;height:2" coordorigin="4733,9960" coordsize="226,0" path="m4733,9960l4958,9960e" filled="f" stroked="t" strokeweight=".48pt" strokecolor="#2B2B2B">
                <v:path arrowok="t"/>
              </v:shape>
            </v:group>
            <v:group style="position:absolute;left:4901;top:9955;width:3082;height:2" coordorigin="4901,9955" coordsize="3082,2">
              <v:shape style="position:absolute;left:4901;top:9955;width:3082;height:2" coordorigin="4901,9955" coordsize="3082,0" path="m4901,9955l7982,9955e" filled="f" stroked="t" strokeweight=".96pt" strokecolor="#545454">
                <v:path arrowok="t"/>
              </v:shape>
            </v:group>
            <v:group style="position:absolute;left:7848;top:9960;width:1306;height:2" coordorigin="7848,9960" coordsize="1306,2">
              <v:shape style="position:absolute;left:7848;top:9960;width:1306;height:2" coordorigin="7848,9960" coordsize="1306,0" path="m7848,9960l9154,9960e" filled="f" stroked="t" strokeweight=".96pt" strokecolor="#3B3B3B">
                <v:path arrowok="t"/>
              </v:shape>
            </v:group>
            <v:group style="position:absolute;left:9154;top:9960;width:307;height:2" coordorigin="9154,9960" coordsize="307,2">
              <v:shape style="position:absolute;left:9154;top:9960;width:307;height:2" coordorigin="9154,9960" coordsize="307,0" path="m9154,9960l9461,9960e" filled="f" stroked="t" strokeweight=".48pt" strokecolor="#575757">
                <v:path arrowok="t"/>
              </v:shape>
            </v:group>
            <v:group style="position:absolute;left:9432;top:9950;width:2170;height:2" coordorigin="9432,9950" coordsize="2170,2">
              <v:shape style="position:absolute;left:9432;top:9950;width:2170;height:2" coordorigin="9432,9950" coordsize="2170,0" path="m9432,9950l11602,9950e" filled="f" stroked="t" strokeweight=".48pt" strokecolor="#181818">
                <v:path arrowok="t"/>
              </v:shape>
            </v:group>
            <v:group style="position:absolute;left:11568;top:9600;width:2;height:826" coordorigin="11568,9600" coordsize="2,826">
              <v:shape style="position:absolute;left:11568;top:9600;width:2;height:826" coordorigin="11568,9600" coordsize="0,826" path="m11568,10426l11568,9600e" filled="f" stroked="t" strokeweight=".48pt" strokecolor="#4B4B4B">
                <v:path arrowok="t"/>
              </v:shape>
            </v:group>
            <v:group style="position:absolute;left:326;top:10195;width:6739;height:2" coordorigin="326,10195" coordsize="6739,2">
              <v:shape style="position:absolute;left:326;top:10195;width:6739;height:2" coordorigin="326,10195" coordsize="6739,0" path="m326,10195l7066,10195e" filled="f" stroked="t" strokeweight=".96pt" strokecolor="#575757">
                <v:path arrowok="t"/>
              </v:shape>
            </v:group>
            <v:group style="position:absolute;left:6970;top:10181;width:1310;height:2" coordorigin="6970,10181" coordsize="1310,2">
              <v:shape style="position:absolute;left:6970;top:10181;width:1310;height:2" coordorigin="6970,10181" coordsize="1310,0" path="m6970,10181l8280,10181e" filled="f" stroked="t" strokeweight=".48pt" strokecolor="#1F1F1F">
                <v:path arrowok="t"/>
              </v:shape>
            </v:group>
            <v:group style="position:absolute;left:8251;top:10190;width:1238;height:2" coordorigin="8251,10190" coordsize="1238,2">
              <v:shape style="position:absolute;left:8251;top:10190;width:1238;height:2" coordorigin="8251,10190" coordsize="1238,0" path="m8251,10190l9490,10190e" filled="f" stroked="t" strokeweight=".48pt" strokecolor="#181818">
                <v:path arrowok="t"/>
              </v:shape>
            </v:group>
            <v:group style="position:absolute;left:9432;top:10190;width:566;height:2" coordorigin="9432,10190" coordsize="566,2">
              <v:shape style="position:absolute;left:9432;top:10190;width:566;height:2" coordorigin="9432,10190" coordsize="566,0" path="m9432,10190l9998,10190e" filled="f" stroked="t" strokeweight=".48pt" strokecolor="#383838">
                <v:path arrowok="t"/>
              </v:shape>
            </v:group>
            <v:group style="position:absolute;left:9677;top:10186;width:1944;height:2" coordorigin="9677,10186" coordsize="1944,2">
              <v:shape style="position:absolute;left:9677;top:10186;width:1944;height:2" coordorigin="9677,10186" coordsize="1944,0" path="m9677,10186l11621,10186e" filled="f" stroked="t" strokeweight=".96pt" strokecolor="#545454">
                <v:path arrowok="t"/>
              </v:shape>
            </v:group>
            <v:group style="position:absolute;left:326;top:10675;width:7762;height:2" coordorigin="326,10675" coordsize="7762,2">
              <v:shape style="position:absolute;left:326;top:10675;width:7762;height:2" coordorigin="326,10675" coordsize="7762,0" path="m326,10675l8088,10675e" filled="f" stroked="t" strokeweight=".96pt" strokecolor="#575757">
                <v:path arrowok="t"/>
              </v:shape>
            </v:group>
            <v:group style="position:absolute;left:2342;top:10426;width:2;height:245" coordorigin="2342,10426" coordsize="2,245">
              <v:shape style="position:absolute;left:2342;top:10426;width:2;height:245" coordorigin="2342,10426" coordsize="0,245" path="m2342,10670l2342,10426e" filled="f" stroked="t" strokeweight=".48pt" strokecolor="#808080">
                <v:path arrowok="t"/>
              </v:shape>
            </v:group>
            <v:group style="position:absolute;left:7848;top:10661;width:1613;height:2" coordorigin="7848,10661" coordsize="1613,2">
              <v:shape style="position:absolute;left:7848;top:10661;width:1613;height:2" coordorigin="7848,10661" coordsize="1613,0" path="m7848,10661l9461,10661e" filled="f" stroked="t" strokeweight=".48pt" strokecolor="#1F1F1F">
                <v:path arrowok="t"/>
              </v:shape>
            </v:group>
            <v:group style="position:absolute;left:9432;top:10670;width:2170;height:2" coordorigin="9432,10670" coordsize="2170,2">
              <v:shape style="position:absolute;left:9432;top:10670;width:2170;height:2" coordorigin="9432,10670" coordsize="2170,0" path="m9432,10670l11602,10670e" filled="f" stroked="t" strokeweight=".48pt" strokecolor="#1C1C1C">
                <v:path arrowok="t"/>
              </v:shape>
            </v:group>
            <v:group style="position:absolute;left:11568;top:10426;width:2;height:240" coordorigin="11568,10426" coordsize="2,240">
              <v:shape style="position:absolute;left:11568;top:10426;width:2;height:240" coordorigin="11568,10426" coordsize="0,240" path="m11568,10666l11568,10426e" filled="f" stroked="t" strokeweight=".48pt" strokecolor="#282828">
                <v:path arrowok="t"/>
              </v:shape>
            </v:group>
            <v:group style="position:absolute;left:768;top:10894;width:979;height:2" coordorigin="768,10894" coordsize="979,2">
              <v:shape style="position:absolute;left:768;top:10894;width:979;height:2" coordorigin="768,10894" coordsize="979,0" path="m768,10894l1747,10894e" filled="f" stroked="t" strokeweight=".24pt" strokecolor="#3F3F3F">
                <v:path arrowok="t"/>
              </v:shape>
            </v:group>
            <v:group style="position:absolute;left:1690;top:10898;width:686;height:2" coordorigin="1690,10898" coordsize="686,2">
              <v:shape style="position:absolute;left:1690;top:10898;width:686;height:2" coordorigin="1690,10898" coordsize="686,0" path="m1690,10898l2376,10898e" filled="f" stroked="t" strokeweight=".72pt" strokecolor="#575757">
                <v:path arrowok="t"/>
              </v:shape>
            </v:group>
            <v:group style="position:absolute;left:2342;top:10651;width:2;height:586" coordorigin="2342,10651" coordsize="2,586">
              <v:shape style="position:absolute;left:2342;top:10651;width:2;height:586" coordorigin="2342,10651" coordsize="0,586" path="m2342,11237l2342,10651e" filled="f" stroked="t" strokeweight=".48pt" strokecolor="#545454">
                <v:path arrowok="t"/>
              </v:shape>
            </v:group>
            <v:group style="position:absolute;left:2338;top:10925;width:576;height:2" coordorigin="2338,10925" coordsize="576,2">
              <v:shape style="position:absolute;left:2338;top:10925;width:576;height:2" coordorigin="2338,10925" coordsize="576,0" path="m2338,10925l2914,10925e" filled="f" stroked="t" strokeweight=".48pt" strokecolor="#6B6B6B">
                <v:path arrowok="t"/>
              </v:shape>
            </v:group>
            <v:group style="position:absolute;left:2885;top:10894;width:994;height:2" coordorigin="2885,10894" coordsize="994,2">
              <v:shape style="position:absolute;left:2885;top:10894;width:994;height:2" coordorigin="2885,10894" coordsize="994,0" path="m2885,10894l3878,10894e" filled="f" stroked="t" strokeweight=".24pt" strokecolor="#282828">
                <v:path arrowok="t"/>
              </v:shape>
            </v:group>
            <v:group style="position:absolute;left:3850;top:10925;width:1229;height:2" coordorigin="3850,10925" coordsize="1229,2">
              <v:shape style="position:absolute;left:3850;top:10925;width:1229;height:2" coordorigin="3850,10925" coordsize="1229,0" path="m3850,10925l5078,10925e" filled="f" stroked="t" strokeweight=".48pt" strokecolor="#000000">
                <v:path arrowok="t"/>
              </v:shape>
            </v:group>
            <v:group style="position:absolute;left:5050;top:10894;width:4949;height:2" coordorigin="5050,10894" coordsize="4949,2">
              <v:shape style="position:absolute;left:5050;top:10894;width:4949;height:2" coordorigin="5050,10894" coordsize="4949,0" path="m5050,10894l9998,10894e" filled="f" stroked="t" strokeweight=".24pt" strokecolor="#2F2F2F">
                <v:path arrowok="t"/>
              </v:shape>
            </v:group>
            <v:group style="position:absolute;left:9941;top:10894;width:1661;height:2" coordorigin="9941,10894" coordsize="1661,2">
              <v:shape style="position:absolute;left:9941;top:10894;width:1661;height:2" coordorigin="9941,10894" coordsize="1661,0" path="m9941,10894l11602,10894e" filled="f" stroked="t" strokeweight=".24pt" strokecolor="#4B4B4B">
                <v:path arrowok="t"/>
              </v:shape>
            </v:group>
            <v:group style="position:absolute;left:11568;top:10656;width:2;height:274" coordorigin="11568,10656" coordsize="2,274">
              <v:shape style="position:absolute;left:11568;top:10656;width:2;height:274" coordorigin="11568,10656" coordsize="0,274" path="m11568,10930l11568,10656e" filled="f" stroked="t" strokeweight=".48pt" strokecolor="#444444">
                <v:path arrowok="t"/>
              </v:shape>
            </v:group>
            <v:group style="position:absolute;left:312;top:11232;width:1411;height:2" coordorigin="312,11232" coordsize="1411,2">
              <v:shape style="position:absolute;left:312;top:11232;width:1411;height:2" coordorigin="312,11232" coordsize="1411,0" path="m312,11232l1723,11232e" filled="f" stroked="t" strokeweight=".48pt" strokecolor="#484848">
                <v:path arrowok="t"/>
              </v:shape>
            </v:group>
            <v:group style="position:absolute;left:336;top:10891;width:2;height:1339" coordorigin="336,10891" coordsize="2,1339">
              <v:shape style="position:absolute;left:336;top:10891;width:2;height:1339" coordorigin="336,10891" coordsize="0,1339" path="m336,12230l336,10891e" filled="f" stroked="t" strokeweight=".96pt" strokecolor="#575757">
                <v:path arrowok="t"/>
              </v:shape>
            </v:group>
            <v:group style="position:absolute;left:1714;top:10891;width:2;height:701" coordorigin="1714,10891" coordsize="2,701">
              <v:shape style="position:absolute;left:1714;top:10891;width:2;height:701" coordorigin="1714,10891" coordsize="0,701" path="m1714,11592l1714,10891e" filled="f" stroked="t" strokeweight=".48pt" strokecolor="#1C1C1C">
                <v:path arrowok="t"/>
              </v:shape>
            </v:group>
            <v:group style="position:absolute;left:1714;top:11232;width:3216;height:2" coordorigin="1714,11232" coordsize="3216,2">
              <v:shape style="position:absolute;left:1714;top:11232;width:3216;height:2" coordorigin="1714,11232" coordsize="3216,0" path="m1714,11232l4930,11232e" filled="f" stroked="t" strokeweight=".48pt" strokecolor="#181818">
                <v:path arrowok="t"/>
              </v:shape>
            </v:group>
            <v:group style="position:absolute;left:4930;top:11232;width:2040;height:2" coordorigin="4930,11232" coordsize="2040,2">
              <v:shape style="position:absolute;left:4930;top:11232;width:2040;height:2" coordorigin="4930,11232" coordsize="2040,0" path="m4930,11232l6970,11232e" filled="f" stroked="t" strokeweight=".48pt" strokecolor="#000000">
                <v:path arrowok="t"/>
              </v:shape>
            </v:group>
            <v:group style="position:absolute;left:6970;top:11232;width:878;height:2" coordorigin="6970,11232" coordsize="878,2">
              <v:shape style="position:absolute;left:6970;top:11232;width:878;height:2" coordorigin="6970,11232" coordsize="878,0" path="m6970,11232l7848,11232e" filled="f" stroked="t" strokeweight=".48pt" strokecolor="#606060">
                <v:path arrowok="t"/>
              </v:shape>
            </v:group>
            <v:group style="position:absolute;left:7430;top:10891;width:2;height:2798" coordorigin="7430,10891" coordsize="2,2798">
              <v:shape style="position:absolute;left:7430;top:10891;width:2;height:2798" coordorigin="7430,10891" coordsize="0,2798" path="m7430,13690l7430,10891e" filled="f" stroked="t" strokeweight=".72pt" strokecolor="#484848">
                <v:path arrowok="t"/>
              </v:shape>
            </v:group>
            <v:group style="position:absolute;left:7848;top:11232;width:3725;height:2" coordorigin="7848,11232" coordsize="3725,2">
              <v:shape style="position:absolute;left:7848;top:11232;width:3725;height:2" coordorigin="7848,11232" coordsize="3725,0" path="m7848,11232l11573,11232e" filled="f" stroked="t" strokeweight=".48pt" strokecolor="#000000">
                <v:path arrowok="t"/>
              </v:shape>
            </v:group>
            <v:group style="position:absolute;left:11568;top:10920;width:2;height:317" coordorigin="11568,10920" coordsize="2,317">
              <v:shape style="position:absolute;left:11568;top:10920;width:2;height:317" coordorigin="11568,10920" coordsize="0,317" path="m11568,11237l11568,10920e" filled="f" stroked="t" strokeweight=".48pt" strokecolor="#5B5B5B">
                <v:path arrowok="t"/>
              </v:shape>
            </v:group>
            <v:group style="position:absolute;left:1133;top:11198;width:2;height:1046" coordorigin="1133,11198" coordsize="2,1046">
              <v:shape style="position:absolute;left:1133;top:11198;width:2;height:1046" coordorigin="1133,11198" coordsize="0,1046" path="m1133,12245l1133,11198e" filled="f" stroked="t" strokeweight=".96pt" strokecolor="#545454">
                <v:path arrowok="t"/>
              </v:shape>
            </v:group>
            <v:group style="position:absolute;left:2342;top:11227;width:2;height:1978" coordorigin="2342,11227" coordsize="2,1978">
              <v:shape style="position:absolute;left:2342;top:11227;width:2;height:1978" coordorigin="2342,11227" coordsize="0,1978" path="m2342,13205l2342,11227e" filled="f" stroked="t" strokeweight=".48pt" strokecolor="#000000">
                <v:path arrowok="t"/>
              </v:shape>
            </v:group>
            <v:group style="position:absolute;left:11568;top:11227;width:2;height:3859" coordorigin="11568,11227" coordsize="2,3859">
              <v:shape style="position:absolute;left:11568;top:11227;width:2;height:3859" coordorigin="11568,11227" coordsize="0,3859" path="m11568,15086l11568,11227e" filled="f" stroked="t" strokeweight=".48pt" strokecolor="#000000">
                <v:path arrowok="t"/>
              </v:shape>
            </v:group>
            <v:group style="position:absolute;left:1718;top:11520;width:2;height:768" coordorigin="1718,11520" coordsize="2,768">
              <v:shape style="position:absolute;left:1718;top:11520;width:2;height:768" coordorigin="1718,11520" coordsize="0,768" path="m1718,12288l1718,11520e" filled="f" stroked="t" strokeweight=".96pt" strokecolor="#4F4F4F">
                <v:path arrowok="t"/>
              </v:shape>
            </v:group>
            <v:group style="position:absolute;left:7435;top:11736;width:2;height:509" coordorigin="7435,11736" coordsize="2,509">
              <v:shape style="position:absolute;left:7435;top:11736;width:2;height:509" coordorigin="7435,11736" coordsize="0,509" path="m7435,12245l7435,11736e" filled="f" stroked="t" strokeweight=".48pt" strokecolor="#1C1C1C">
                <v:path arrowok="t"/>
              </v:shape>
            </v:group>
            <v:group style="position:absolute;left:336;top:12053;width:2;height:4152" coordorigin="336,12053" coordsize="2,4152">
              <v:shape style="position:absolute;left:336;top:12053;width:2;height:4152" coordorigin="336,12053" coordsize="0,4152" path="m336,16205l336,12053e" filled="f" stroked="t" strokeweight=".96pt" strokecolor="#3F3F3F">
                <v:path arrowok="t"/>
              </v:shape>
            </v:group>
            <v:group style="position:absolute;left:341;top:12187;width:2;height:845" coordorigin="341,12187" coordsize="2,845">
              <v:shape style="position:absolute;left:341;top:12187;width:2;height:845" coordorigin="341,12187" coordsize="0,845" path="m341,13032l341,12187e" filled="f" stroked="t" strokeweight=".48pt" strokecolor="#2F2F2F">
                <v:path arrowok="t"/>
              </v:shape>
            </v:group>
            <v:group style="position:absolute;left:1138;top:12187;width:2;height:643" coordorigin="1138,12187" coordsize="2,643">
              <v:shape style="position:absolute;left:1138;top:12187;width:2;height:643" coordorigin="1138,12187" coordsize="0,643" path="m1138,12830l1138,12187e" filled="f" stroked="t" strokeweight=".48pt" strokecolor="#1C1C1C">
                <v:path arrowok="t"/>
              </v:shape>
            </v:group>
            <v:group style="position:absolute;left:1718;top:12187;width:2;height:240" coordorigin="1718,12187" coordsize="2,240">
              <v:shape style="position:absolute;left:1718;top:12187;width:2;height:240" coordorigin="1718,12187" coordsize="0,240" path="m1718,12427l1718,12187e" filled="f" stroked="t" strokeweight=".72pt" strokecolor="#343434">
                <v:path arrowok="t"/>
              </v:shape>
            </v:group>
            <v:group style="position:absolute;left:7440;top:12187;width:2;height:658" coordorigin="7440,12187" coordsize="2,658">
              <v:shape style="position:absolute;left:7440;top:12187;width:2;height:658" coordorigin="7440,12187" coordsize="0,658" path="m7440,12845l7440,12187e" filled="f" stroked="t" strokeweight=".96pt" strokecolor="#4B4B4B">
                <v:path arrowok="t"/>
              </v:shape>
            </v:group>
            <v:group style="position:absolute;left:1723;top:12370;width:2;height:662" coordorigin="1723,12370" coordsize="2,662">
              <v:shape style="position:absolute;left:1723;top:12370;width:2;height:662" coordorigin="1723,12370" coordsize="0,662" path="m1723,13032l1723,12370e" filled="f" stroked="t" strokeweight=".48pt" strokecolor="#1C1C1C">
                <v:path arrowok="t"/>
              </v:shape>
            </v:group>
            <v:group style="position:absolute;left:1142;top:12773;width:2;height:461" coordorigin="1142,12773" coordsize="2,461">
              <v:shape style="position:absolute;left:1142;top:12773;width:2;height:461" coordorigin="1142,12773" coordsize="0,461" path="m1142,13234l1142,12773e" filled="f" stroked="t" strokeweight=".96pt" strokecolor="#4F4F4F">
                <v:path arrowok="t"/>
              </v:shape>
            </v:group>
            <v:group style="position:absolute;left:7442;top:12773;width:2;height:451" coordorigin="7442,12773" coordsize="2,451">
              <v:shape style="position:absolute;left:7442;top:12773;width:2;height:451" coordorigin="7442,12773" coordsize="0,451" path="m7442,13224l7442,12773e" filled="f" stroked="t" strokeweight=".48pt" strokecolor="#343434">
                <v:path arrowok="t"/>
              </v:shape>
            </v:group>
            <v:group style="position:absolute;left:336;top:13219;width:2040;height:2" coordorigin="336,13219" coordsize="2040,2">
              <v:shape style="position:absolute;left:336;top:13219;width:2040;height:2" coordorigin="336,13219" coordsize="2040,0" path="m336,13219l2376,13219e" filled="f" stroked="t" strokeweight=".96pt" strokecolor="#606060">
                <v:path arrowok="t"/>
              </v:shape>
            </v:group>
            <v:group style="position:absolute;left:346;top:12960;width:2;height:422" coordorigin="346,12960" coordsize="2,422">
              <v:shape style="position:absolute;left:346;top:12960;width:2;height:422" coordorigin="346,12960" coordsize="0,422" path="m346,13382l346,12960e" filled="f" stroked="t" strokeweight=".96pt" strokecolor="#5B5B5B">
                <v:path arrowok="t"/>
              </v:shape>
            </v:group>
            <v:group style="position:absolute;left:1728;top:12974;width:2;height:552" coordorigin="1728,12974" coordsize="2,552">
              <v:shape style="position:absolute;left:1728;top:12974;width:2;height:552" coordorigin="1728,12974" coordsize="0,552" path="m1728,13526l1728,12974e" filled="f" stroked="t" strokeweight=".96pt" strokecolor="#4B4B4B">
                <v:path arrowok="t"/>
              </v:shape>
            </v:group>
            <v:group style="position:absolute;left:346;top:13157;width:2;height:3274" coordorigin="346,13157" coordsize="2,3274">
              <v:shape style="position:absolute;left:346;top:13157;width:2;height:3274" coordorigin="346,13157" coordsize="0,3274" path="m346,16430l346,13157e" filled="f" stroked="t" strokeweight=".72pt" strokecolor="#444444">
                <v:path arrowok="t"/>
              </v:shape>
            </v:group>
            <v:group style="position:absolute;left:1147;top:13157;width:2;height:739" coordorigin="1147,13157" coordsize="2,739">
              <v:shape style="position:absolute;left:1147;top:13157;width:2;height:739" coordorigin="1147,13157" coordsize="0,739" path="m1147,13896l1147,13157e" filled="f" stroked="t" strokeweight=".48pt" strokecolor="#282828">
                <v:path arrowok="t"/>
              </v:shape>
            </v:group>
            <v:group style="position:absolute;left:2342;top:13186;width:2;height:312" coordorigin="2342,13186" coordsize="2,312">
              <v:shape style="position:absolute;left:2342;top:13186;width:2;height:312" coordorigin="2342,13186" coordsize="0,312" path="m2342,13498l2342,13186e" filled="f" stroked="t" strokeweight=".48pt" strokecolor="#5B5B5B">
                <v:path arrowok="t"/>
              </v:shape>
            </v:group>
            <v:group style="position:absolute;left:7450;top:13166;width:2;height:605" coordorigin="7450,13166" coordsize="2,605">
              <v:shape style="position:absolute;left:7450;top:13166;width:2;height:605" coordorigin="7450,13166" coordsize="0,605" path="m7450,13771l7450,13166e" filled="f" stroked="t" strokeweight=".96pt" strokecolor="#4B4B4B">
                <v:path arrowok="t"/>
              </v:shape>
            </v:group>
            <v:group style="position:absolute;left:350;top:13469;width:2;height:1387" coordorigin="350,13469" coordsize="2,1387">
              <v:shape style="position:absolute;left:350;top:13469;width:2;height:1387" coordorigin="350,13469" coordsize="0,1387" path="m350,14856l350,13469e" filled="f" stroked="t" strokeweight=".48pt" strokecolor="#232323">
                <v:path arrowok="t"/>
              </v:shape>
            </v:group>
            <v:group style="position:absolute;left:1733;top:13469;width:2;height:1646" coordorigin="1733,13469" coordsize="2,1646">
              <v:shape style="position:absolute;left:1733;top:13469;width:2;height:1646" coordorigin="1733,13469" coordsize="0,1646" path="m1733,15115l1733,13469e" filled="f" stroked="t" strokeweight=".48pt" strokecolor="#1C1C1C">
                <v:path arrowok="t"/>
              </v:shape>
            </v:group>
            <v:group style="position:absolute;left:2342;top:13498;width:2;height:1589" coordorigin="2342,13498" coordsize="2,1589">
              <v:shape style="position:absolute;left:2342;top:13498;width:2;height:1589" coordorigin="2342,13498" coordsize="0,1589" path="m2342,15086l2342,13498e" filled="f" stroked="t" strokeweight=".48pt" strokecolor="#000000">
                <v:path arrowok="t"/>
              </v:shape>
            </v:group>
            <v:group style="position:absolute;left:7454;top:13714;width:2;height:1402" coordorigin="7454,13714" coordsize="2,1402">
              <v:shape style="position:absolute;left:7454;top:13714;width:2;height:1402" coordorigin="7454,13714" coordsize="0,1402" path="m7454,15115l7454,13714e" filled="f" stroked="t" strokeweight=".48pt" strokecolor="#282828">
                <v:path arrowok="t"/>
              </v:shape>
            </v:group>
            <v:group style="position:absolute;left:1152;top:13838;width:2;height:2592" coordorigin="1152,13838" coordsize="2,2592">
              <v:shape style="position:absolute;left:1152;top:13838;width:2;height:2592" coordorigin="1152,13838" coordsize="0,2592" path="m1152,16430l1152,13838e" filled="f" stroked="t" strokeweight=".96pt" strokecolor="#545454">
                <v:path arrowok="t"/>
              </v:shape>
            </v:group>
            <v:group style="position:absolute;left:350;top:14798;width:2;height:317" coordorigin="350,14798" coordsize="2,317">
              <v:shape style="position:absolute;left:350;top:14798;width:2;height:317" coordorigin="350,14798" coordsize="0,317" path="m350,15115l350,14798e" filled="f" stroked="t" strokeweight=".48pt" strokecolor="#3B3B3B">
                <v:path arrowok="t"/>
              </v:shape>
            </v:group>
            <v:group style="position:absolute;left:355;top:16411;width:5011;height:2" coordorigin="355,16411" coordsize="5011,2">
              <v:shape style="position:absolute;left:355;top:16411;width:5011;height:2" coordorigin="355,16411" coordsize="5011,0" path="m355,16411l5366,16411e" filled="f" stroked="t" strokeweight=".96pt" strokecolor="#6B6B6B">
                <v:path arrowok="t"/>
              </v:shape>
            </v:group>
            <v:group style="position:absolute;left:350;top:15058;width:2;height:1147" coordorigin="350,15058" coordsize="2,1147">
              <v:shape style="position:absolute;left:350;top:15058;width:2;height:1147" coordorigin="350,15058" coordsize="0,1147" path="m350,16205l350,15058e" filled="f" stroked="t" strokeweight=".48pt" strokecolor="#606060">
                <v:path arrowok="t"/>
              </v:shape>
            </v:group>
            <v:group style="position:absolute;left:1738;top:15058;width:2;height:1363" coordorigin="1738,15058" coordsize="2,1363">
              <v:shape style="position:absolute;left:1738;top:15058;width:2;height:1363" coordorigin="1738,15058" coordsize="0,1363" path="m1738,16421l1738,15058e" filled="f" stroked="t" strokeweight=".72pt" strokecolor="#484848">
                <v:path arrowok="t"/>
              </v:shape>
            </v:group>
            <v:group style="position:absolute;left:2342;top:15086;width:2;height:1320" coordorigin="2342,15086" coordsize="2,1320">
              <v:shape style="position:absolute;left:2342;top:15086;width:2;height:1320" coordorigin="2342,15086" coordsize="0,1320" path="m2342,16406l2342,15086e" filled="f" stroked="t" strokeweight=".48pt" strokecolor="#8C8C8C">
                <v:path arrowok="t"/>
              </v:shape>
            </v:group>
            <v:group style="position:absolute;left:5078;top:16397;width:653;height:2" coordorigin="5078,16397" coordsize="653,2">
              <v:shape style="position:absolute;left:5078;top:16397;width:653;height:2" coordorigin="5078,16397" coordsize="653,0" path="m5078,16397l5731,16397e" filled="f" stroked="t" strokeweight=".48pt" strokecolor="#383838">
                <v:path arrowok="t"/>
              </v:shape>
            </v:group>
            <v:group style="position:absolute;left:5702;top:16406;width:4296;height:2" coordorigin="5702,16406" coordsize="4296,2">
              <v:shape style="position:absolute;left:5702;top:16406;width:4296;height:2" coordorigin="5702,16406" coordsize="4296,0" path="m5702,16406l9998,16406e" filled="f" stroked="t" strokeweight=".48pt" strokecolor="#282828">
                <v:path arrowok="t"/>
              </v:shape>
            </v:group>
            <v:group style="position:absolute;left:7459;top:12288;width:2;height:4123" coordorigin="7459,12288" coordsize="2,4123">
              <v:shape style="position:absolute;left:7459;top:12288;width:2;height:4123" coordorigin="7459,12288" coordsize="0,4123" path="m7459,16411l7459,12288e" filled="f" stroked="t" strokeweight=".72pt" strokecolor="#3F3F3F">
                <v:path arrowok="t"/>
              </v:shape>
            </v:group>
            <v:group style="position:absolute;left:9941;top:16402;width:1661;height:2" coordorigin="9941,16402" coordsize="1661,2">
              <v:shape style="position:absolute;left:9941;top:16402;width:1661;height:2" coordorigin="9941,16402" coordsize="1661,0" path="m9941,16402l11602,16402e" filled="f" stroked="t" strokeweight=".96pt" strokecolor="#575757">
                <v:path arrowok="t"/>
              </v:shape>
            </v:group>
            <v:group style="position:absolute;left:11568;top:15086;width:2;height:1320" coordorigin="11568,15086" coordsize="2,1320">
              <v:shape style="position:absolute;left:11568;top:15086;width:2;height:1320" coordorigin="11568,15086" coordsize="0,1320" path="m11568,16406l11568,15086e" filled="f" stroked="t" strokeweight=".48pt" strokecolor="#5B5B5B">
                <v:path arrowok="t"/>
              </v:shape>
            </v:group>
            <v:group style="position:absolute;left:4895;top:2670;width:2;height:229" coordorigin="4895,2670" coordsize="2,229">
              <v:shape style="position:absolute;left:4895;top:2670;width:2;height:229" coordorigin="4895,2670" coordsize="0,229" path="m4895,2899l4895,2670e" filled="f" stroked="t" strokeweight=".72271pt" strokecolor="#EBEBEB">
                <v:path arrowok="t"/>
              </v:shape>
            </v:group>
            <v:group style="position:absolute;left:11509;top:3996;width:2;height:450" coordorigin="11509,3996" coordsize="2,450">
              <v:shape style="position:absolute;left:11509;top:3996;width:2;height:450" coordorigin="11509,3996" coordsize="0,450" path="m11509,4446l11509,3996e" filled="f" stroked="t" strokeweight="2.517580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2.527084pt;margin-top:6.780827pt;width:.1pt;height:7.503418pt;mso-position-horizontal-relative:page;mso-position-vertical-relative:paragraph;z-index:-15401" coordorigin="3451,136" coordsize="2,150">
            <v:shape style="position:absolute;left:3451;top:136;width:2;height:150" coordorigin="3451,136" coordsize="0,150" path="m3451,286l3451,136e" filled="f" stroked="t" strokeweight="1.0091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29"/>
          <w:position w:val="-3"/>
        </w:rPr>
        <w:t>t;j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334" w:right="-20"/>
        <w:jc w:val="left"/>
        <w:tabs>
          <w:tab w:pos="2540" w:val="left"/>
          <w:tab w:pos="5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2"/>
          <w:szCs w:val="22"/>
          <w:color w:val="2A2A2A"/>
          <w:spacing w:val="0"/>
          <w:w w:val="56"/>
          <w:position w:val="-4"/>
        </w:rPr>
        <w:t>::r: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-4"/>
        </w:rPr>
      </w:r>
      <w:r>
        <w:rPr>
          <w:rFonts w:ascii="Arial" w:hAnsi="Arial" w:cs="Arial" w:eastAsia="Arial"/>
          <w:sz w:val="11"/>
          <w:szCs w:val="11"/>
          <w:color w:val="525252"/>
          <w:spacing w:val="0"/>
          <w:w w:val="126"/>
          <w:position w:val="0"/>
        </w:rPr>
        <w:t>,.l</w:t>
      </w:r>
      <w:r>
        <w:rPr>
          <w:rFonts w:ascii="Arial" w:hAnsi="Arial" w:cs="Arial" w:eastAsia="Arial"/>
          <w:sz w:val="11"/>
          <w:szCs w:val="11"/>
          <w:color w:val="525252"/>
          <w:spacing w:val="-5"/>
          <w:w w:val="126"/>
          <w:position w:val="0"/>
        </w:rPr>
        <w:t>.</w:t>
      </w:r>
      <w:r>
        <w:rPr>
          <w:rFonts w:ascii="Arial" w:hAnsi="Arial" w:cs="Arial" w:eastAsia="Arial"/>
          <w:sz w:val="11"/>
          <w:szCs w:val="11"/>
          <w:color w:val="525252"/>
          <w:spacing w:val="-28"/>
          <w:w w:val="126"/>
          <w:position w:val="0"/>
        </w:rPr>
        <w:t>i</w:t>
      </w:r>
      <w:r>
        <w:rPr>
          <w:rFonts w:ascii="Arial" w:hAnsi="Arial" w:cs="Arial" w:eastAsia="Arial"/>
          <w:sz w:val="11"/>
          <w:szCs w:val="11"/>
          <w:color w:val="525252"/>
          <w:spacing w:val="0"/>
          <w:w w:val="126"/>
          <w:position w:val="0"/>
        </w:rPr>
        <w:t>......</w:t>
      </w:r>
      <w:r>
        <w:rPr>
          <w:rFonts w:ascii="Arial" w:hAnsi="Arial" w:cs="Arial" w:eastAsia="Arial"/>
          <w:sz w:val="11"/>
          <w:szCs w:val="11"/>
          <w:color w:val="525252"/>
          <w:spacing w:val="12"/>
          <w:w w:val="126"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898989"/>
          <w:spacing w:val="0"/>
          <w:w w:val="219"/>
          <w:position w:val="0"/>
        </w:rPr>
        <w:t>-·</w:t>
      </w:r>
      <w:r>
        <w:rPr>
          <w:rFonts w:ascii="Arial" w:hAnsi="Arial" w:cs="Arial" w:eastAsia="Arial"/>
          <w:sz w:val="11"/>
          <w:szCs w:val="11"/>
          <w:color w:val="898989"/>
          <w:spacing w:val="0"/>
          <w:w w:val="219"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898989"/>
          <w:spacing w:val="4"/>
          <w:w w:val="219"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  <w:position w:val="0"/>
        </w:rPr>
        <w:t>'</w:t>
      </w:r>
      <w:r>
        <w:rPr>
          <w:rFonts w:ascii="Arial" w:hAnsi="Arial" w:cs="Arial" w:eastAsia="Arial"/>
          <w:sz w:val="11"/>
          <w:szCs w:val="11"/>
          <w:color w:val="A1A1A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A1A1A1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11"/>
          <w:szCs w:val="11"/>
          <w:color w:val="696969"/>
          <w:spacing w:val="0"/>
          <w:w w:val="176"/>
          <w:position w:val="0"/>
        </w:rPr>
        <w:t>•</w:t>
      </w:r>
      <w:r>
        <w:rPr>
          <w:rFonts w:ascii="Arial" w:hAnsi="Arial" w:cs="Arial" w:eastAsia="Arial"/>
          <w:sz w:val="11"/>
          <w:szCs w:val="11"/>
          <w:color w:val="69696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1"/>
          <w:szCs w:val="11"/>
          <w:color w:val="6969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8"/>
          <w:position w:val="0"/>
        </w:rPr>
        <w:t>ltf.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2542" w:right="-20"/>
        <w:jc w:val="left"/>
        <w:tabs>
          <w:tab w:pos="3060" w:val="left"/>
          <w:tab w:pos="38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5"/>
          <w:szCs w:val="25"/>
          <w:color w:val="898989"/>
          <w:spacing w:val="-17"/>
          <w:w w:val="100"/>
        </w:rPr>
        <w:t>I</w: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100"/>
        </w:rPr>
        <w:t>tti\</w: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53"/>
          <w:b/>
          <w:bCs/>
        </w:rPr>
        <w:t>\VIt</w:t>
      </w:r>
      <w:r>
        <w:rPr>
          <w:rFonts w:ascii="Arial" w:hAnsi="Arial" w:cs="Arial" w:eastAsia="Arial"/>
          <w:sz w:val="22"/>
          <w:szCs w:val="22"/>
          <w:color w:val="525252"/>
          <w:spacing w:val="3"/>
          <w:w w:val="54"/>
          <w:b/>
          <w:bCs/>
        </w:rPr>
        <w:t>J</w:t>
      </w:r>
      <w:r>
        <w:rPr>
          <w:rFonts w:ascii="Arial" w:hAnsi="Arial" w:cs="Arial" w:eastAsia="Arial"/>
          <w:sz w:val="22"/>
          <w:szCs w:val="22"/>
          <w:color w:val="363D72"/>
          <w:spacing w:val="-13"/>
          <w:w w:val="79"/>
          <w:b/>
          <w:bCs/>
        </w:rPr>
        <w:t>t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80"/>
          <w:b/>
          <w:bCs/>
        </w:rPr>
        <w:t>lte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75"/>
          <w:b/>
          <w:bCs/>
        </w:rPr>
        <w:t>ölg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75"/>
          <w:b/>
          <w:bCs/>
        </w:rPr>
        <w:t>e</w:t>
      </w:r>
      <w:r>
        <w:rPr>
          <w:rFonts w:ascii="Arial" w:hAnsi="Arial" w:cs="Arial" w:eastAsia="Arial"/>
          <w:sz w:val="22"/>
          <w:szCs w:val="22"/>
          <w:color w:val="525252"/>
          <w:spacing w:val="4"/>
          <w:w w:val="75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75"/>
          <w:b/>
          <w:bCs/>
        </w:rPr>
        <w:t>Amirı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8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08" w:right="44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69" w:lineRule="exact"/>
        <w:ind w:left="3830" w:right="45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9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4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87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3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609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322056pt;margin-top:-41.936951pt;width:511.934164pt;height:84.408711pt;mso-position-horizontal-relative:page;mso-position-vertical-relative:paragraph;z-index:-15394" type="#_x0000_t202" filled="f" stroked="f">
            <v:textbox inset="0,0,0,0">
              <w:txbxContent>
                <w:p>
                  <w:pPr>
                    <w:spacing w:before="0" w:after="0" w:line="1688" w:lineRule="exact"/>
                    <w:ind w:right="-293"/>
                    <w:jc w:val="left"/>
                    <w:tabs>
                      <w:tab w:pos="88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13131"/>
                      <w:spacing w:val="0"/>
                      <w:w w:val="183"/>
                      <w:b/>
                      <w:bCs/>
                      <w:i/>
                      <w:position w:val="65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13131"/>
                      <w:spacing w:val="0"/>
                      <w:w w:val="100"/>
                      <w:b/>
                      <w:bCs/>
                      <w:i/>
                      <w:position w:val="65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13131"/>
                      <w:spacing w:val="0"/>
                      <w:w w:val="100"/>
                      <w:b/>
                      <w:bCs/>
                      <w:i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64646"/>
                      <w:spacing w:val="0"/>
                      <w:w w:val="270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652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-19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2" w:right="-20"/>
        <w:jc w:val="left"/>
        <w:tabs>
          <w:tab w:pos="1700" w:val="left"/>
          <w:tab w:pos="3220" w:val="left"/>
          <w:tab w:pos="56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27.05.20ı7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[B.ildirinı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ı9.29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1" w:right="-20"/>
        <w:jc w:val="left"/>
        <w:tabs>
          <w:tab w:pos="1700" w:val="left"/>
          <w:tab w:pos="3220" w:val="left"/>
          <w:tab w:pos="45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27.05.20ı7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IKayıl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:3568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41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no:47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1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103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1" w:right="-20"/>
        <w:jc w:val="left"/>
        <w:tabs>
          <w:tab w:pos="1760" w:val="left"/>
          <w:tab w:pos="4540" w:val="left"/>
          <w:tab w:pos="604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80" w:lineRule="exact"/>
        <w:ind w:left="136" w:right="-20"/>
        <w:jc w:val="left"/>
        <w:tabs>
          <w:tab w:pos="36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2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4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370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891418pt;margin-top:1.063864pt;width:33.061852pt;height:24pt;mso-position-horizontal-relative:page;mso-position-vertical-relative:paragraph;z-index:-1539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95959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9595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9595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w w:val="89"/>
          <w:position w:val="-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w w:val="109"/>
          <w:position w:val="-2"/>
        </w:rPr>
        <w:t>et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6"/>
          <w:w w:val="110"/>
          <w:position w:val="-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86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89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6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-2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left="4045" w:right="-20"/>
        <w:jc w:val="left"/>
        <w:tabs>
          <w:tab w:pos="61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18"/>
          <w:szCs w:val="18"/>
          <w:color w:val="313131"/>
          <w:spacing w:val="-4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  <w:position w:val="7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7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260" w:right="20"/>
        </w:sectPr>
      </w:pPr>
      <w:rPr/>
    </w:p>
    <w:p>
      <w:pPr>
        <w:spacing w:before="0" w:after="0" w:line="199" w:lineRule="exact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7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Kemaletti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DİNÇER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3"/>
          <w:w w:val="45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tabs>
          <w:tab w:pos="254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ı9.30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ı9.32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6155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"/>
          <w:cols w:num="2" w:equalWidth="0">
            <w:col w:w="1193" w:space="1000"/>
            <w:col w:w="9447"/>
          </w:cols>
        </w:sectPr>
      </w:pPr>
      <w:rPr/>
    </w:p>
    <w:p>
      <w:pPr>
        <w:spacing w:before="0" w:after="0" w:line="258" w:lineRule="exact"/>
        <w:ind w:left="141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51" w:right="46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3" w:lineRule="auto"/>
        <w:ind w:left="2217" w:right="4254" w:firstLine="2534"/>
        <w:jc w:val="left"/>
        <w:tabs>
          <w:tab w:pos="368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4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6" w:lineRule="exact"/>
        <w:ind w:left="2217" w:right="2605" w:firstLine="-2081"/>
        <w:jc w:val="left"/>
        <w:tabs>
          <w:tab w:pos="48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28"/>
          <w:position w:val="5"/>
        </w:rPr>
        <w:t>y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'·ıncı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2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"/>
        </w:sectPr>
      </w:pPr>
      <w:rPr/>
    </w:p>
    <w:p>
      <w:pPr>
        <w:spacing w:before="25" w:after="0" w:line="240" w:lineRule="auto"/>
        <w:ind w:left="11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520" w:lineRule="auto"/>
        <w:ind w:left="168" w:right="131" w:firstLine="-2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13131"/>
          <w:w w:val="55"/>
        </w:rPr>
        <w:t>l</w:t>
      </w:r>
      <w:r>
        <w:rPr>
          <w:rFonts w:ascii="Arial" w:hAnsi="Arial" w:cs="Arial" w:eastAsia="Arial"/>
          <w:sz w:val="30"/>
          <w:szCs w:val="30"/>
          <w:color w:val="313131"/>
          <w:spacing w:val="4"/>
          <w:w w:val="5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kimyevi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tozla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5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58" w:right="-20"/>
        <w:jc w:val="left"/>
        <w:tabs>
          <w:tab w:pos="452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4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19"/>
        </w:rPr>
        <w:t>arafımızda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1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3"/>
          <w:w w:val="11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8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3"/>
        </w:rPr>
        <w:t>lvapılmamıstır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erimek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tozlannıak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elektirik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"/>
          <w:cols w:num="2" w:equalWidth="0">
            <w:col w:w="1568" w:space="625"/>
            <w:col w:w="9447"/>
          </w:cols>
        </w:sectPr>
      </w:pPr>
      <w:rPr/>
    </w:p>
    <w:p>
      <w:pPr>
        <w:spacing w:before="15" w:after="0" w:line="240" w:lineRule="auto"/>
        <w:ind w:left="16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l\.abl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tesisatları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6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7" w:lineRule="auto"/>
        <w:ind w:left="103" w:right="110" w:firstLine="2119"/>
        <w:jc w:val="righ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kireınit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çatılı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girişine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dairenin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alo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eskimi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deforme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olınu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zamanla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gevşemesi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çıkarınası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22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anaatine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"/>
        </w:sectPr>
      </w:pPr>
      <w:rPr/>
    </w:p>
    <w:p>
      <w:pPr>
        <w:spacing w:before="25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14" w:lineRule="exact"/>
        <w:ind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"/>
          <w:cols w:num="2" w:equalWidth="0">
            <w:col w:w="1090" w:space="1104"/>
            <w:col w:w="9446"/>
          </w:cols>
        </w:sectPr>
      </w:pPr>
      <w:rPr/>
    </w:p>
    <w:p>
      <w:pPr>
        <w:spacing w:before="15" w:after="0" w:line="240" w:lineRule="auto"/>
        <w:ind w:left="112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26" w:lineRule="exact"/>
        <w:ind w:left="131" w:right="6045" w:firstLine="-19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4"/>
          <w:szCs w:val="24"/>
          <w:color w:val="313131"/>
          <w:spacing w:val="0"/>
          <w:w w:val="63"/>
        </w:rPr>
        <w:t>[</w:t>
      </w:r>
      <w:r>
        <w:rPr>
          <w:rFonts w:ascii="Courier New" w:hAnsi="Courier New" w:cs="Courier New" w:eastAsia="Courier New"/>
          <w:sz w:val="24"/>
          <w:szCs w:val="24"/>
          <w:color w:val="313131"/>
          <w:spacing w:val="9"/>
          <w:w w:val="63"/>
        </w:rPr>
        <w:t>Y</w:t>
      </w:r>
      <w:r>
        <w:rPr>
          <w:rFonts w:ascii="Courier New" w:hAnsi="Courier New" w:cs="Courier New" w:eastAsia="Courier New"/>
          <w:sz w:val="24"/>
          <w:szCs w:val="24"/>
          <w:color w:val="595959"/>
          <w:spacing w:val="0"/>
          <w:w w:val="63"/>
        </w:rPr>
        <w:t>r</w:t>
      </w:r>
      <w:r>
        <w:rPr>
          <w:rFonts w:ascii="Courier New" w:hAnsi="Courier New" w:cs="Courier New" w:eastAsia="Courier New"/>
          <w:sz w:val="24"/>
          <w:szCs w:val="24"/>
          <w:color w:val="595959"/>
          <w:spacing w:val="29"/>
          <w:w w:val="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·ı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Abidi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DEMİR"e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1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2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36" w:right="-20"/>
        <w:jc w:val="left"/>
        <w:tabs>
          <w:tab w:pos="220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27.05.2017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4"/>
          <w:position w:val="0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19.50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14" w:lineRule="exact"/>
        <w:ind w:left="227" w:right="-20"/>
        <w:jc w:val="left"/>
        <w:tabs>
          <w:tab w:pos="1040" w:val="left"/>
          <w:tab w:pos="156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8" w:lineRule="exact"/>
        <w:ind w:right="4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33"/>
          <w:position w:val="-1"/>
        </w:rPr>
        <w:t>'ü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right="26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19"/>
          <w:position w:val="-1"/>
        </w:rPr>
        <w:t>(U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83"/>
          <w:position w:val="-1"/>
        </w:rPr>
        <w:t>;&gt;.,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-71" w:right="-91"/>
        <w:jc w:val="center"/>
        <w:rPr>
          <w:rFonts w:ascii="Arial" w:hAnsi="Arial" w:cs="Arial" w:eastAsia="Arial"/>
          <w:sz w:val="68"/>
          <w:szCs w:val="68"/>
        </w:rPr>
      </w:pPr>
      <w:rPr/>
      <w:r>
        <w:rPr/>
        <w:br w:type="column"/>
      </w:r>
      <w:r>
        <w:rPr>
          <w:rFonts w:ascii="Arial" w:hAnsi="Arial" w:cs="Arial" w:eastAsia="Arial"/>
          <w:sz w:val="68"/>
          <w:szCs w:val="68"/>
          <w:color w:val="313131"/>
          <w:w w:val="29"/>
        </w:rPr>
        <w:t>Gi</w:t>
      </w:r>
      <w:r>
        <w:rPr>
          <w:rFonts w:ascii="Arial" w:hAnsi="Arial" w:cs="Arial" w:eastAsia="Arial"/>
          <w:sz w:val="68"/>
          <w:szCs w:val="68"/>
          <w:color w:val="313131"/>
          <w:spacing w:val="-116"/>
          <w:w w:val="29"/>
        </w:rPr>
        <w:t>t</w:t>
      </w:r>
      <w:r>
        <w:rPr>
          <w:rFonts w:ascii="Arial" w:hAnsi="Arial" w:cs="Arial" w:eastAsia="Arial"/>
          <w:sz w:val="68"/>
          <w:szCs w:val="68"/>
          <w:color w:val="2D3369"/>
          <w:spacing w:val="0"/>
          <w:w w:val="64"/>
        </w:rPr>
        <w:t>:üJL:</w:t>
      </w:r>
      <w:r>
        <w:rPr>
          <w:rFonts w:ascii="Arial" w:hAnsi="Arial" w:cs="Arial" w:eastAsia="Arial"/>
          <w:sz w:val="68"/>
          <w:szCs w:val="68"/>
          <w:color w:val="2D3369"/>
          <w:spacing w:val="-10"/>
          <w:w w:val="64"/>
        </w:rPr>
        <w:t>a</w:t>
      </w:r>
      <w:r>
        <w:rPr>
          <w:rFonts w:ascii="Arial" w:hAnsi="Arial" w:cs="Arial" w:eastAsia="Arial"/>
          <w:sz w:val="68"/>
          <w:szCs w:val="68"/>
          <w:color w:val="313131"/>
          <w:spacing w:val="-206"/>
          <w:w w:val="70"/>
        </w:rPr>
        <w:t>·</w:t>
      </w:r>
      <w:r>
        <w:rPr>
          <w:rFonts w:ascii="Arial" w:hAnsi="Arial" w:cs="Arial" w:eastAsia="Arial"/>
          <w:sz w:val="68"/>
          <w:szCs w:val="68"/>
          <w:color w:val="2D3369"/>
          <w:spacing w:val="0"/>
          <w:w w:val="64"/>
        </w:rPr>
        <w:t>:</w:t>
      </w:r>
      <w:r>
        <w:rPr>
          <w:rFonts w:ascii="Arial" w:hAnsi="Arial" w:cs="Arial" w:eastAsia="Arial"/>
          <w:sz w:val="68"/>
          <w:szCs w:val="68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64" w:lineRule="exact"/>
        <w:ind w:left="185" w:right="260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-17"/>
          <w:w w:val="85"/>
          <w:b/>
          <w:bCs/>
          <w:position w:val="-19"/>
        </w:rPr>
        <w:t>ü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0"/>
          <w:b/>
          <w:bCs/>
          <w:position w:val="-19"/>
        </w:rPr>
        <w:t>KSULAR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05" w:right="1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3" w:lineRule="atLeast"/>
        <w:ind w:left="75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9"/>
          <w:szCs w:val="19"/>
          <w:color w:val="ACACB1"/>
          <w:spacing w:val="0"/>
          <w:w w:val="140"/>
          <w:i/>
        </w:rPr>
        <w:t>/</w:t>
      </w:r>
      <w:r>
        <w:rPr>
          <w:rFonts w:ascii="Arial" w:hAnsi="Arial" w:cs="Arial" w:eastAsia="Arial"/>
          <w:sz w:val="19"/>
          <w:szCs w:val="19"/>
          <w:color w:val="ACACB1"/>
          <w:spacing w:val="0"/>
          <w:w w:val="140"/>
          <w:i/>
        </w:rPr>
        <w:t> </w:t>
      </w:r>
      <w:r>
        <w:rPr>
          <w:rFonts w:ascii="Arial" w:hAnsi="Arial" w:cs="Arial" w:eastAsia="Arial"/>
          <w:sz w:val="19"/>
          <w:szCs w:val="19"/>
          <w:color w:val="ACACB1"/>
          <w:spacing w:val="22"/>
          <w:w w:val="140"/>
          <w:i/>
        </w:rPr>
        <w:t> </w:t>
      </w:r>
      <w:r>
        <w:rPr>
          <w:rFonts w:ascii="Arial" w:hAnsi="Arial" w:cs="Arial" w:eastAsia="Arial"/>
          <w:sz w:val="14"/>
          <w:szCs w:val="14"/>
          <w:color w:val="9593C1"/>
          <w:spacing w:val="0"/>
          <w:w w:val="176"/>
        </w:rPr>
        <w:t>'/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6" w:lineRule="exact"/>
        <w:ind w:left="156" w:right="218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58"/>
          <w:b/>
          <w:bCs/>
          <w:position w:val="-6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20"/>
          <w:w w:val="58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4"/>
          <w:w w:val="66"/>
          <w:b/>
          <w:bCs/>
          <w:position w:val="-6"/>
        </w:rPr>
        <w:t>4</w:t>
      </w:r>
      <w:r>
        <w:rPr>
          <w:rFonts w:ascii="Arial" w:hAnsi="Arial" w:cs="Arial" w:eastAsia="Arial"/>
          <w:sz w:val="32"/>
          <w:szCs w:val="32"/>
          <w:color w:val="313131"/>
          <w:spacing w:val="0"/>
          <w:w w:val="56"/>
          <w:position w:val="-6"/>
        </w:rPr>
        <w:t>H</w:t>
      </w:r>
      <w:r>
        <w:rPr>
          <w:rFonts w:ascii="Arial" w:hAnsi="Arial" w:cs="Arial" w:eastAsia="Arial"/>
          <w:sz w:val="32"/>
          <w:szCs w:val="32"/>
          <w:color w:val="313131"/>
          <w:spacing w:val="-39"/>
          <w:w w:val="100"/>
          <w:position w:val="-6"/>
        </w:rPr>
        <w:t> </w:t>
      </w:r>
      <w:r>
        <w:rPr>
          <w:rFonts w:ascii="Arial" w:hAnsi="Arial" w:cs="Arial" w:eastAsia="Arial"/>
          <w:sz w:val="32"/>
          <w:szCs w:val="32"/>
          <w:color w:val="313131"/>
          <w:spacing w:val="0"/>
          <w:w w:val="56"/>
          <w:position w:val="-6"/>
        </w:rPr>
        <w:t>oo</w:t>
      </w:r>
      <w:r>
        <w:rPr>
          <w:rFonts w:ascii="Arial" w:hAnsi="Arial" w:cs="Arial" w:eastAsia="Arial"/>
          <w:sz w:val="32"/>
          <w:szCs w:val="32"/>
          <w:color w:val="313131"/>
          <w:spacing w:val="-5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54"/>
          <w:b/>
          <w:bCs/>
          <w:position w:val="-6"/>
        </w:rPr>
        <w:t>ı2017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-54" w:right="-74"/>
        <w:jc w:val="center"/>
        <w:tabs>
          <w:tab w:pos="94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0"/>
          <w:w w:val="177"/>
          <w:position w:val="-19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0"/>
          <w:w w:val="100"/>
          <w:position w:val="-19"/>
        </w:rPr>
      </w:r>
      <w:r>
        <w:rPr>
          <w:rFonts w:ascii="Times New Roman" w:hAnsi="Times New Roman" w:cs="Times New Roman" w:eastAsia="Times New Roman"/>
          <w:sz w:val="45"/>
          <w:szCs w:val="45"/>
          <w:color w:val="727272"/>
          <w:spacing w:val="0"/>
          <w:w w:val="82"/>
          <w:position w:val="-19"/>
        </w:rPr>
        <w:t>--.,,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7" w:lineRule="atLeas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39393"/>
          <w:spacing w:val="0"/>
          <w:w w:val="26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939393"/>
          <w:spacing w:val="21"/>
          <w:w w:val="26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0"/>
          <w:b/>
          <w:bCs/>
        </w:rPr>
        <w:t>t(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0"/>
          <w:b/>
          <w:bCs/>
        </w:rPr>
        <w:t>'f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100"/>
          <w:b/>
          <w:bCs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0"/>
          <w:w w:val="177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727272"/>
          <w:spacing w:val="-10"/>
          <w:w w:val="177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CB1"/>
          <w:spacing w:val="0"/>
          <w:w w:val="78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"/>
          <w:cols w:num="5" w:equalWidth="0">
            <w:col w:w="684" w:space="1672"/>
            <w:col w:w="1541" w:space="1199"/>
            <w:col w:w="1474" w:space="2139"/>
            <w:col w:w="1524" w:space="323"/>
            <w:col w:w="1084"/>
          </w:cols>
        </w:sectPr>
      </w:pPr>
      <w:rPr/>
    </w:p>
    <w:p>
      <w:pPr>
        <w:spacing w:before="0" w:after="0" w:line="219" w:lineRule="exact"/>
        <w:ind w:left="461" w:right="-100"/>
        <w:jc w:val="left"/>
        <w:tabs>
          <w:tab w:pos="2280" w:val="left"/>
          <w:tab w:pos="59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64646"/>
          <w:spacing w:val="0"/>
          <w:w w:val="142"/>
          <w:position w:val="1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464646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64646"/>
          <w:spacing w:val="0"/>
          <w:w w:val="100"/>
          <w:position w:val="11"/>
        </w:rPr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3"/>
          <w:b/>
          <w:bCs/>
          <w:position w:val="1"/>
        </w:rPr>
        <w:t>Güne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3"/>
          <w:b/>
          <w:bCs/>
          <w:position w:val="1"/>
        </w:rPr>
        <w:t>y</w:t>
      </w:r>
      <w:r>
        <w:rPr>
          <w:rFonts w:ascii="Arial" w:hAnsi="Arial" w:cs="Arial" w:eastAsia="Arial"/>
          <w:sz w:val="25"/>
          <w:szCs w:val="25"/>
          <w:color w:val="313131"/>
          <w:spacing w:val="7"/>
          <w:w w:val="83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3"/>
          <w:b/>
          <w:bCs/>
          <w:position w:val="1"/>
        </w:rPr>
        <w:t>Bölg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3"/>
          <w:b/>
          <w:bCs/>
          <w:position w:val="1"/>
        </w:rPr>
        <w:t>e</w:t>
      </w:r>
      <w:r>
        <w:rPr>
          <w:rFonts w:ascii="Arial" w:hAnsi="Arial" w:cs="Arial" w:eastAsia="Arial"/>
          <w:sz w:val="25"/>
          <w:szCs w:val="25"/>
          <w:color w:val="313131"/>
          <w:spacing w:val="2"/>
          <w:w w:val="83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3"/>
          <w:b/>
          <w:bCs/>
          <w:position w:val="1"/>
        </w:rPr>
        <w:t>2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3"/>
          <w:b/>
          <w:bCs/>
          <w:position w:val="1"/>
        </w:rPr>
        <w:t>.</w:t>
      </w:r>
      <w:r>
        <w:rPr>
          <w:rFonts w:ascii="Arial" w:hAnsi="Arial" w:cs="Arial" w:eastAsia="Arial"/>
          <w:sz w:val="25"/>
          <w:szCs w:val="25"/>
          <w:color w:val="313131"/>
          <w:spacing w:val="-8"/>
          <w:w w:val="83"/>
          <w:b/>
          <w:bCs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b/>
          <w:bCs/>
          <w:position w:val="1"/>
        </w:rPr>
        <w:t>Posta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6B72A3"/>
          <w:spacing w:val="0"/>
          <w:w w:val="105"/>
          <w:i/>
          <w:position w:val="10"/>
        </w:rPr>
        <w:t>V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right="-20"/>
        <w:jc w:val="left"/>
        <w:tabs>
          <w:tab w:pos="1680" w:val="left"/>
        </w:tabs>
        <w:rPr>
          <w:rFonts w:ascii="Arial" w:hAnsi="Arial" w:cs="Arial" w:eastAsia="Arial"/>
          <w:sz w:val="44"/>
          <w:szCs w:val="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</w:r>
      <w:r>
        <w:rPr>
          <w:rFonts w:ascii="Arial" w:hAnsi="Arial" w:cs="Arial" w:eastAsia="Arial"/>
          <w:sz w:val="44"/>
          <w:szCs w:val="44"/>
          <w:color w:val="3D4267"/>
          <w:spacing w:val="-23"/>
          <w:w w:val="162"/>
          <w:position w:val="6"/>
        </w:rPr>
        <w:t>t</w:t>
      </w:r>
      <w:r>
        <w:rPr>
          <w:rFonts w:ascii="Arial" w:hAnsi="Arial" w:cs="Arial" w:eastAsia="Arial"/>
          <w:sz w:val="44"/>
          <w:szCs w:val="44"/>
          <w:color w:val="595959"/>
          <w:spacing w:val="0"/>
          <w:w w:val="102"/>
          <w:position w:val="6"/>
        </w:rPr>
        <w:t>L</w:t>
      </w:r>
      <w:r>
        <w:rPr>
          <w:rFonts w:ascii="Arial" w:hAnsi="Arial" w:cs="Arial" w:eastAsia="Arial"/>
          <w:sz w:val="44"/>
          <w:szCs w:val="44"/>
          <w:color w:val="595959"/>
          <w:spacing w:val="-67"/>
          <w:w w:val="100"/>
          <w:position w:val="6"/>
        </w:rPr>
        <w:t> </w:t>
      </w:r>
      <w:r>
        <w:rPr>
          <w:rFonts w:ascii="Arial" w:hAnsi="Arial" w:cs="Arial" w:eastAsia="Arial"/>
          <w:sz w:val="44"/>
          <w:szCs w:val="44"/>
          <w:color w:val="727272"/>
          <w:spacing w:val="0"/>
          <w:w w:val="24"/>
          <w:position w:val="6"/>
        </w:rPr>
        <w:t>-</w:t>
      </w:r>
      <w:r>
        <w:rPr>
          <w:rFonts w:ascii="Arial" w:hAnsi="Arial" w:cs="Arial" w:eastAsia="Arial"/>
          <w:sz w:val="44"/>
          <w:szCs w:val="44"/>
          <w:color w:val="727272"/>
          <w:spacing w:val="0"/>
          <w:w w:val="24"/>
          <w:position w:val="6"/>
        </w:rPr>
        <w:t>  </w:t>
      </w:r>
      <w:r>
        <w:rPr>
          <w:rFonts w:ascii="Arial" w:hAnsi="Arial" w:cs="Arial" w:eastAsia="Arial"/>
          <w:sz w:val="44"/>
          <w:szCs w:val="44"/>
          <w:color w:val="727272"/>
          <w:spacing w:val="22"/>
          <w:w w:val="24"/>
          <w:position w:val="6"/>
        </w:rPr>
        <w:t> </w:t>
      </w:r>
      <w:r>
        <w:rPr>
          <w:rFonts w:ascii="Arial" w:hAnsi="Arial" w:cs="Arial" w:eastAsia="Arial"/>
          <w:sz w:val="44"/>
          <w:szCs w:val="44"/>
          <w:color w:val="313131"/>
          <w:spacing w:val="0"/>
          <w:w w:val="75"/>
          <w:position w:val="6"/>
        </w:rPr>
        <w:t>.</w:t>
      </w:r>
      <w:r>
        <w:rPr>
          <w:rFonts w:ascii="Arial" w:hAnsi="Arial" w:cs="Arial" w:eastAsia="Arial"/>
          <w:sz w:val="44"/>
          <w:szCs w:val="44"/>
          <w:color w:val="313131"/>
          <w:spacing w:val="-2"/>
          <w:w w:val="75"/>
          <w:position w:val="6"/>
        </w:rPr>
        <w:t> </w:t>
      </w:r>
      <w:r>
        <w:rPr>
          <w:rFonts w:ascii="Arial" w:hAnsi="Arial" w:cs="Arial" w:eastAsia="Arial"/>
          <w:sz w:val="44"/>
          <w:szCs w:val="44"/>
          <w:color w:val="727272"/>
          <w:spacing w:val="0"/>
          <w:w w:val="45"/>
          <w:position w:val="6"/>
        </w:rPr>
        <w:t>""</w:t>
      </w:r>
      <w:r>
        <w:rPr>
          <w:rFonts w:ascii="Arial" w:hAnsi="Arial" w:cs="Arial" w:eastAsia="Arial"/>
          <w:sz w:val="44"/>
          <w:szCs w:val="44"/>
          <w:color w:val="727272"/>
          <w:spacing w:val="-1"/>
          <w:w w:val="46"/>
          <w:position w:val="6"/>
        </w:rPr>
        <w:t>-</w:t>
      </w:r>
      <w:r>
        <w:rPr>
          <w:rFonts w:ascii="Arial" w:hAnsi="Arial" w:cs="Arial" w:eastAsia="Arial"/>
          <w:sz w:val="44"/>
          <w:szCs w:val="44"/>
          <w:color w:val="939393"/>
          <w:spacing w:val="0"/>
          <w:w w:val="93"/>
          <w:position w:val="6"/>
        </w:rPr>
        <w:t>\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89" w:lineRule="exact"/>
        <w:ind w:left="1680" w:right="-20"/>
        <w:jc w:val="left"/>
        <w:tabs>
          <w:tab w:pos="260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1A2387"/>
          <w:spacing w:val="23"/>
          <w:w w:val="41"/>
          <w:position w:val="-27"/>
        </w:rPr>
        <w:t>&gt;</w:t>
      </w:r>
      <w:r>
        <w:rPr>
          <w:rFonts w:ascii="Times New Roman" w:hAnsi="Times New Roman" w:cs="Times New Roman" w:eastAsia="Times New Roman"/>
          <w:sz w:val="43"/>
          <w:szCs w:val="43"/>
          <w:color w:val="2D3369"/>
          <w:spacing w:val="0"/>
          <w:w w:val="53"/>
          <w:position w:val="-27"/>
        </w:rPr>
        <w:t>-,...</w:t>
      </w:r>
      <w:r>
        <w:rPr>
          <w:rFonts w:ascii="Times New Roman" w:hAnsi="Times New Roman" w:cs="Times New Roman" w:eastAsia="Times New Roman"/>
          <w:sz w:val="43"/>
          <w:szCs w:val="43"/>
          <w:color w:val="2D3369"/>
          <w:spacing w:val="-50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595959"/>
          <w:spacing w:val="0"/>
          <w:w w:val="135"/>
          <w:position w:val="-27"/>
        </w:rPr>
        <w:t>\</w:t>
      </w:r>
      <w:r>
        <w:rPr>
          <w:rFonts w:ascii="Times New Roman" w:hAnsi="Times New Roman" w:cs="Times New Roman" w:eastAsia="Times New Roman"/>
          <w:sz w:val="43"/>
          <w:szCs w:val="43"/>
          <w:color w:val="595959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595959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42"/>
          <w:szCs w:val="42"/>
          <w:color w:val="313131"/>
          <w:spacing w:val="0"/>
          <w:w w:val="31"/>
          <w:position w:val="-27"/>
        </w:rPr>
        <w:t>@</w:t>
      </w:r>
      <w:r>
        <w:rPr>
          <w:rFonts w:ascii="Times New Roman" w:hAnsi="Times New Roman" w:cs="Times New Roman" w:eastAsia="Times New Roman"/>
          <w:sz w:val="42"/>
          <w:szCs w:val="42"/>
          <w:color w:val="313131"/>
          <w:spacing w:val="-66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727272"/>
          <w:spacing w:val="0"/>
          <w:w w:val="105"/>
          <w:position w:val="-27"/>
        </w:rPr>
        <w:t>\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"/>
          <w:cols w:num="2" w:equalWidth="0">
            <w:col w:w="6085" w:space="2504"/>
            <w:col w:w="3051"/>
          </w:cols>
        </w:sectPr>
      </w:pPr>
      <w:rPr/>
    </w:p>
    <w:p>
      <w:pPr>
        <w:spacing w:before="0" w:after="0" w:line="280" w:lineRule="exact"/>
        <w:ind w:left="2699" w:right="-20"/>
        <w:jc w:val="left"/>
        <w:tabs>
          <w:tab w:pos="5440" w:val="left"/>
          <w:tab w:pos="81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  <w:position w:val="2"/>
        </w:rPr>
        <w:t>Grupla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  <w:position w:val="2"/>
        </w:rPr>
        <w:t>r</w:t>
      </w:r>
      <w:r>
        <w:rPr>
          <w:rFonts w:ascii="Arial" w:hAnsi="Arial" w:cs="Arial" w:eastAsia="Arial"/>
          <w:sz w:val="25"/>
          <w:szCs w:val="25"/>
          <w:color w:val="313131"/>
          <w:spacing w:val="1"/>
          <w:w w:val="82"/>
          <w:b/>
          <w:bCs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82"/>
          <w:b/>
          <w:bCs/>
          <w:position w:val="2"/>
        </w:rPr>
        <w:t>Amiri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>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>ÖZKAYA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0"/>
          <w:szCs w:val="30"/>
          <w:color w:val="1A2387"/>
          <w:spacing w:val="0"/>
          <w:w w:val="324"/>
          <w:i/>
          <w:position w:val="-3"/>
        </w:rPr>
        <w:t>(</w:t>
      </w:r>
      <w:r>
        <w:rPr>
          <w:rFonts w:ascii="Times New Roman" w:hAnsi="Times New Roman" w:cs="Times New Roman" w:eastAsia="Times New Roman"/>
          <w:sz w:val="30"/>
          <w:szCs w:val="30"/>
          <w:color w:val="1A2387"/>
          <w:spacing w:val="-179"/>
          <w:w w:val="324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27272"/>
          <w:spacing w:val="0"/>
          <w:w w:val="107"/>
          <w:position w:val="-3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727272"/>
          <w:spacing w:val="3"/>
          <w:w w:val="108"/>
          <w:position w:val="-3"/>
        </w:rPr>
        <w:t>ü</w:t>
      </w:r>
      <w:r>
        <w:rPr>
          <w:rFonts w:ascii="Times New Roman" w:hAnsi="Times New Roman" w:cs="Times New Roman" w:eastAsia="Times New Roman"/>
          <w:sz w:val="30"/>
          <w:szCs w:val="30"/>
          <w:color w:val="3D4267"/>
          <w:spacing w:val="0"/>
          <w:w w:val="113"/>
          <w:position w:val="-3"/>
        </w:rPr>
        <w:t>)</w:t>
      </w:r>
      <w:r>
        <w:rPr>
          <w:rFonts w:ascii="Times New Roman" w:hAnsi="Times New Roman" w:cs="Times New Roman" w:eastAsia="Times New Roman"/>
          <w:sz w:val="30"/>
          <w:szCs w:val="30"/>
          <w:color w:val="3D4267"/>
          <w:spacing w:val="0"/>
          <w:w w:val="112"/>
          <w:position w:val="-3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5301" w:right="-20"/>
        <w:jc w:val="left"/>
        <w:tabs>
          <w:tab w:pos="876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179626pt;margin-top:4.595499pt;width:124.440691pt;height:13.5pt;mso-position-horizontal-relative:page;mso-position-vertical-relative:paragraph;z-index:-15392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tabs>
                      <w:tab w:pos="2380" w:val="left"/>
                    </w:tabs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595959"/>
                      <w:spacing w:val="0"/>
                      <w:w w:val="83"/>
                      <w:i/>
                    </w:rPr>
                    <w:t>ı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95959"/>
                      <w:spacing w:val="-2"/>
                      <w:w w:val="83"/>
                      <w:i/>
                    </w:rPr>
                    <w:t>y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95959"/>
                      <w:spacing w:val="0"/>
                      <w:w w:val="83"/>
                      <w:i/>
                    </w:rPr>
                    <w:t>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595959"/>
                      <w:spacing w:val="8"/>
                      <w:w w:val="83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95959"/>
                      <w:spacing w:val="0"/>
                      <w:w w:val="83"/>
                    </w:rPr>
                    <w:t>Ya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95959"/>
                      <w:spacing w:val="0"/>
                      <w:w w:val="83"/>
                    </w:rPr>
                    <w:t>n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95959"/>
                      <w:spacing w:val="0"/>
                      <w:w w:val="83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95959"/>
                      <w:spacing w:val="32"/>
                      <w:w w:val="8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81"/>
                    </w:rPr>
                    <w:t>ıaı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-2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959"/>
                      <w:spacing w:val="0"/>
                      <w:w w:val="177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959"/>
                      <w:spacing w:val="0"/>
                      <w:w w:val="1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959"/>
                      <w:spacing w:val="0"/>
                      <w:w w:val="17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95959"/>
                      <w:spacing w:val="-7"/>
                      <w:w w:val="177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464646"/>
                      <w:spacing w:val="-33"/>
                      <w:w w:val="135"/>
                    </w:rPr>
                    <w:t>ı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727272"/>
                      <w:spacing w:val="-27"/>
                      <w:w w:val="92"/>
                    </w:rPr>
                    <w:t>·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464646"/>
                      <w:spacing w:val="-45"/>
                      <w:w w:val="135"/>
                    </w:rPr>
                    <w:t>: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727272"/>
                      <w:spacing w:val="-30"/>
                      <w:w w:val="92"/>
                    </w:rPr>
                    <w:t>-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464646"/>
                      <w:spacing w:val="-31"/>
                      <w:w w:val="107"/>
                    </w:rPr>
                    <w:t>;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727272"/>
                      <w:spacing w:val="0"/>
                      <w:w w:val="94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727272"/>
                      <w:spacing w:val="2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64646"/>
                      <w:spacing w:val="-15"/>
                      <w:w w:val="125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64646"/>
                      <w:spacing w:val="0"/>
                      <w:w w:val="125"/>
                    </w:rPr>
                    <w:t>.;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64646"/>
                      <w:spacing w:val="-86"/>
                      <w:w w:val="125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6464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46464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95959"/>
                      <w:spacing w:val="0"/>
                      <w:w w:val="125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29"/>
          <w:szCs w:val="29"/>
          <w:color w:val="595959"/>
          <w:spacing w:val="-94"/>
          <w:w w:val="59"/>
          <w:position w:val="0"/>
        </w:rPr>
        <w:t>L</w:t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166"/>
          <w:position w:val="0"/>
        </w:rPr>
        <w:t>.w</w:t>
      </w:r>
      <w:r>
        <w:rPr>
          <w:rFonts w:ascii="Arial" w:hAnsi="Arial" w:cs="Arial" w:eastAsia="Arial"/>
          <w:sz w:val="29"/>
          <w:szCs w:val="29"/>
          <w:color w:val="727272"/>
          <w:spacing w:val="0"/>
          <w:w w:val="65"/>
          <w:position w:val="0"/>
        </w:rPr>
        <w:t>.</w:t>
      </w:r>
      <w:r>
        <w:rPr>
          <w:rFonts w:ascii="Arial" w:hAnsi="Arial" w:cs="Arial" w:eastAsia="Arial"/>
          <w:sz w:val="29"/>
          <w:szCs w:val="29"/>
          <w:color w:val="727272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42"/>
          <w:position w:val="0"/>
        </w:rPr>
        <w:t>.</w:t>
      </w:r>
      <w:r>
        <w:rPr>
          <w:rFonts w:ascii="Arial" w:hAnsi="Arial" w:cs="Arial" w:eastAsia="Arial"/>
          <w:sz w:val="29"/>
          <w:szCs w:val="29"/>
          <w:color w:val="313131"/>
          <w:spacing w:val="-24"/>
          <w:w w:val="142"/>
          <w:position w:val="0"/>
        </w:rPr>
        <w:t>.</w:t>
      </w:r>
      <w:r>
        <w:rPr>
          <w:rFonts w:ascii="Arial" w:hAnsi="Arial" w:cs="Arial" w:eastAsia="Arial"/>
          <w:sz w:val="29"/>
          <w:szCs w:val="29"/>
          <w:color w:val="313131"/>
          <w:spacing w:val="-105"/>
          <w:w w:val="142"/>
          <w:position w:val="0"/>
        </w:rPr>
        <w:t>.</w:t>
      </w:r>
      <w:r>
        <w:rPr>
          <w:rFonts w:ascii="Arial" w:hAnsi="Arial" w:cs="Arial" w:eastAsia="Arial"/>
          <w:sz w:val="29"/>
          <w:szCs w:val="29"/>
          <w:color w:val="595959"/>
          <w:spacing w:val="-36"/>
          <w:w w:val="61"/>
          <w:position w:val="0"/>
        </w:rPr>
        <w:t>-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61"/>
          <w:position w:val="0"/>
        </w:rPr>
        <w:t>,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70" w:lineRule="exact"/>
        <w:ind w:right="2293"/>
        <w:jc w:val="righ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595959"/>
          <w:spacing w:val="-88"/>
          <w:w w:val="60"/>
          <w:position w:val="-25"/>
        </w:rPr>
        <w:t>M</w:t>
      </w:r>
      <w:r>
        <w:rPr>
          <w:rFonts w:ascii="Arial" w:hAnsi="Arial" w:cs="Arial" w:eastAsia="Arial"/>
          <w:sz w:val="42"/>
          <w:szCs w:val="42"/>
          <w:color w:val="3D4267"/>
          <w:spacing w:val="0"/>
          <w:w w:val="90"/>
          <w:position w:val="-25"/>
        </w:rPr>
        <w:t>{</w:t>
      </w:r>
      <w:r>
        <w:rPr>
          <w:rFonts w:ascii="Arial" w:hAnsi="Arial" w:cs="Arial" w:eastAsia="Arial"/>
          <w:sz w:val="42"/>
          <w:szCs w:val="42"/>
          <w:color w:val="3D4267"/>
          <w:spacing w:val="-76"/>
          <w:w w:val="91"/>
          <w:position w:val="-25"/>
        </w:rPr>
        <w:t>o</w:t>
      </w:r>
      <w:r>
        <w:rPr>
          <w:rFonts w:ascii="Arial" w:hAnsi="Arial" w:cs="Arial" w:eastAsia="Arial"/>
          <w:sz w:val="42"/>
          <w:szCs w:val="42"/>
          <w:color w:val="464646"/>
          <w:spacing w:val="-56"/>
          <w:w w:val="61"/>
          <w:position w:val="-25"/>
        </w:rPr>
        <w:t>h</w:t>
      </w:r>
      <w:r>
        <w:rPr>
          <w:rFonts w:ascii="Arial" w:hAnsi="Arial" w:cs="Arial" w:eastAsia="Arial"/>
          <w:sz w:val="42"/>
          <w:szCs w:val="42"/>
          <w:color w:val="464646"/>
          <w:spacing w:val="-19"/>
          <w:w w:val="60"/>
          <w:position w:val="-25"/>
        </w:rPr>
        <w:t>,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60"/>
          <w:position w:val="-25"/>
        </w:rPr>
        <w:t>,</w:t>
      </w:r>
      <w:r>
        <w:rPr>
          <w:rFonts w:ascii="Arial" w:hAnsi="Arial" w:cs="Arial" w:eastAsia="Arial"/>
          <w:sz w:val="42"/>
          <w:szCs w:val="42"/>
          <w:color w:val="464646"/>
          <w:spacing w:val="-47"/>
          <w:w w:val="60"/>
          <w:position w:val="-25"/>
        </w:rPr>
        <w:t>.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right="149"/>
        <w:jc w:val="right"/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566.839355pt;margin-top:16.394342pt;width:.1pt;height:14.13501pt;mso-position-horizontal-relative:page;mso-position-vertical-relative:paragraph;z-index:-15395" coordorigin="11337,328" coordsize="2,283">
            <v:shape style="position:absolute;left:11337;top:328;width:2;height:283" coordorigin="11337,328" coordsize="0,283" path="m11337,611l11337,328e" filled="f" stroked="t" strokeweight="1.63846pt" strokecolor="#B3B3B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5.045074pt;margin-top:.642854pt;width:28.000306pt;height:33.5pt;mso-position-horizontal-relative:page;mso-position-vertical-relative:paragraph;z-index:-15390" type="#_x0000_t202" filled="f" stroked="f">
            <v:textbox inset="0,0,0,0">
              <w:txbxContent>
                <w:p>
                  <w:pPr>
                    <w:spacing w:before="0" w:after="0" w:line="670" w:lineRule="exact"/>
                    <w:ind w:right="-140"/>
                    <w:jc w:val="left"/>
                    <w:rPr>
                      <w:rFonts w:ascii="Arial" w:hAnsi="Arial" w:cs="Arial" w:eastAsia="Arial"/>
                      <w:sz w:val="67"/>
                      <w:szCs w:val="67"/>
                    </w:rPr>
                  </w:pPr>
                  <w:rPr/>
                  <w:r>
                    <w:rPr>
                      <w:rFonts w:ascii="Arial" w:hAnsi="Arial" w:cs="Arial" w:eastAsia="Arial"/>
                      <w:sz w:val="67"/>
                      <w:szCs w:val="67"/>
                      <w:color w:val="2D3369"/>
                      <w:spacing w:val="0"/>
                      <w:w w:val="251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position w:val="8"/>
        </w:rPr>
        <w:t>Şu</w:t>
      </w:r>
      <w:r>
        <w:rPr>
          <w:rFonts w:ascii="Arial" w:hAnsi="Arial" w:cs="Arial" w:eastAsia="Arial"/>
          <w:sz w:val="19"/>
          <w:szCs w:val="19"/>
          <w:color w:val="595959"/>
          <w:spacing w:val="18"/>
          <w:w w:val="100"/>
          <w:position w:val="8"/>
        </w:rPr>
        <w:t> </w:t>
      </w:r>
      <w:r>
        <w:rPr>
          <w:rFonts w:ascii="Arial" w:hAnsi="Arial" w:cs="Arial" w:eastAsia="Arial"/>
          <w:sz w:val="29"/>
          <w:szCs w:val="29"/>
          <w:color w:val="727272"/>
          <w:spacing w:val="-11"/>
          <w:w w:val="228"/>
          <w:position w:val="8"/>
        </w:rPr>
        <w:t>'</w:t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114"/>
          <w:position w:val="8"/>
        </w:rPr>
        <w:t>f</w:t>
      </w:r>
      <w:r>
        <w:rPr>
          <w:rFonts w:ascii="Arial" w:hAnsi="Arial" w:cs="Arial" w:eastAsia="Arial"/>
          <w:sz w:val="29"/>
          <w:szCs w:val="29"/>
          <w:color w:val="464646"/>
          <w:spacing w:val="-52"/>
          <w:w w:val="114"/>
          <w:position w:val="8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20"/>
          <w:w w:val="78"/>
          <w:position w:val="-3"/>
        </w:rPr>
        <w:t>·</w:t>
      </w:r>
      <w:r>
        <w:rPr>
          <w:rFonts w:ascii="Arial" w:hAnsi="Arial" w:cs="Arial" w:eastAsia="Arial"/>
          <w:sz w:val="29"/>
          <w:szCs w:val="29"/>
          <w:color w:val="464646"/>
          <w:spacing w:val="-65"/>
          <w:w w:val="114"/>
          <w:position w:val="8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78"/>
          <w:position w:val="-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58"/>
          <w:w w:val="77"/>
          <w:position w:val="-3"/>
        </w:rPr>
        <w:t>ı</w:t>
      </w:r>
      <w:r>
        <w:rPr>
          <w:rFonts w:ascii="Arial" w:hAnsi="Arial" w:cs="Arial" w:eastAsia="Arial"/>
          <w:sz w:val="29"/>
          <w:szCs w:val="29"/>
          <w:color w:val="464646"/>
          <w:spacing w:val="-117"/>
          <w:w w:val="115"/>
          <w:position w:val="8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78"/>
          <w:position w:val="-3"/>
        </w:rPr>
        <w:t>.·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69"/>
          <w:w w:val="78"/>
          <w:position w:val="-3"/>
        </w:rPr>
        <w:t>,</w:t>
      </w:r>
      <w:r>
        <w:rPr>
          <w:rFonts w:ascii="Arial" w:hAnsi="Arial" w:cs="Arial" w:eastAsia="Arial"/>
          <w:sz w:val="29"/>
          <w:szCs w:val="29"/>
          <w:color w:val="464646"/>
          <w:spacing w:val="-109"/>
          <w:w w:val="115"/>
          <w:position w:val="8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78"/>
          <w:position w:val="-3"/>
        </w:rPr>
        <w:t>'!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85"/>
          <w:w w:val="78"/>
          <w:position w:val="-3"/>
        </w:rPr>
        <w:t>)</w:t>
      </w:r>
      <w:r>
        <w:rPr>
          <w:rFonts w:ascii="Arial" w:hAnsi="Arial" w:cs="Arial" w:eastAsia="Arial"/>
          <w:sz w:val="29"/>
          <w:szCs w:val="29"/>
          <w:color w:val="464646"/>
          <w:spacing w:val="-49"/>
          <w:w w:val="115"/>
          <w:position w:val="8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78"/>
          <w:position w:val="-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8"/>
          <w:w w:val="225"/>
          <w:position w:val="-3"/>
        </w:rPr>
        <w:t>'</w:t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114"/>
          <w:position w:val="8"/>
        </w:rPr>
        <w:t>"-'2;:/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463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3"/>
          <w:szCs w:val="13"/>
          <w:color w:val="313131"/>
          <w:spacing w:val="0"/>
          <w:w w:val="266"/>
          <w:position w:val="-2"/>
        </w:rPr>
        <w:t>•</w:t>
      </w:r>
      <w:r>
        <w:rPr>
          <w:rFonts w:ascii="Arial" w:hAnsi="Arial" w:cs="Arial" w:eastAsia="Arial"/>
          <w:sz w:val="13"/>
          <w:szCs w:val="13"/>
          <w:color w:val="313131"/>
          <w:spacing w:val="-64"/>
          <w:w w:val="266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-2"/>
        </w:rPr>
        <w:t>t1</w:t>
      </w:r>
      <w:r>
        <w:rPr>
          <w:rFonts w:ascii="Arial" w:hAnsi="Arial" w:cs="Arial" w:eastAsia="Arial"/>
          <w:sz w:val="13"/>
          <w:szCs w:val="13"/>
          <w:color w:val="313131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4"/>
          <w:position w:val="-2"/>
        </w:rPr>
        <w:t>v-ll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4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74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7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0"/>
          <w:w w:val="77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37"/>
          <w:w w:val="88"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CACB1"/>
          <w:spacing w:val="-48"/>
          <w:w w:val="110"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6"/>
          <w:w w:val="126"/>
          <w:position w:val="-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CACB1"/>
          <w:spacing w:val="0"/>
          <w:w w:val="44"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CACB1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ACACB1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CACB1"/>
          <w:spacing w:val="0"/>
          <w:w w:val="138"/>
          <w:position w:val="-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3" w:lineRule="exact"/>
        <w:ind w:right="1029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53"/>
          <w:position w:val="-15"/>
        </w:rPr>
        <w:t>.........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60" w:right="20"/>
        </w:sectPr>
      </w:pPr>
      <w:rPr/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H.Töre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ÖZBEY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363" w:lineRule="exact"/>
        <w:ind w:left="523" w:right="-20"/>
        <w:jc w:val="left"/>
        <w:tabs>
          <w:tab w:pos="274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.139053pt;margin-top:8.612464pt;width:8.59032pt;height:9pt;mso-position-horizontal-relative:page;mso-position-vertical-relative:paragraph;z-index:-15391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13131"/>
                      <w:spacing w:val="0"/>
                      <w:w w:val="122"/>
                    </w:rPr>
                    <w:t>l::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12"/>
        </w:rPr>
        <w:t>«i</w:t>
      </w:r>
      <w:r>
        <w:rPr>
          <w:rFonts w:ascii="Arial" w:hAnsi="Arial" w:cs="Arial" w:eastAsia="Arial"/>
          <w:sz w:val="18"/>
          <w:szCs w:val="18"/>
          <w:color w:val="313131"/>
          <w:spacing w:val="-23"/>
          <w:w w:val="100"/>
          <w:position w:val="12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12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17"/>
          <w:position w:val="-2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17"/>
          <w:position w:val="-2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-15"/>
          <w:w w:val="117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0"/>
          <w:w w:val="100"/>
          <w:position w:val="-2"/>
        </w:rPr>
        <w:t>KAYA</w:t>
        <w:tab/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4"/>
        </w:rPr>
        <w:t>.,.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"/>
          <w:cols w:num="2" w:equalWidth="0">
            <w:col w:w="6500" w:space="4107"/>
            <w:col w:w="1033"/>
          </w:cols>
        </w:sectPr>
      </w:pPr>
      <w:rPr/>
    </w:p>
    <w:p>
      <w:pPr>
        <w:spacing w:before="2" w:after="0" w:line="259" w:lineRule="exact"/>
        <w:ind w:left="2566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7.660305pt;margin-top:35.549847pt;width:571.335285pt;height:792.004334pt;mso-position-horizontal-relative:page;mso-position-vertical-relative:page;z-index:-15396" coordorigin="353,711" coordsize="11427,15840">
            <v:group style="position:absolute;left:368;top:733;width:11384;height:2" coordorigin="368,733" coordsize="11384,2">
              <v:shape style="position:absolute;left:368;top:733;width:11384;height:2" coordorigin="368,733" coordsize="11384,0" path="m368,733l11751,733e" filled="f" stroked="t" strokeweight=".715958pt" strokecolor="#646464">
                <v:path arrowok="t"/>
              </v:shape>
            </v:group>
            <v:group style="position:absolute;left:377;top:718;width:2;height:1120" coordorigin="377,718" coordsize="2,1120">
              <v:shape style="position:absolute;left:377;top:718;width:2;height:1120" coordorigin="377,718" coordsize="0,1120" path="m377,1838l377,718e" filled="f" stroked="t" strokeweight=".715958pt" strokecolor="#A0A0A0">
                <v:path arrowok="t"/>
              </v:shape>
            </v:group>
            <v:group style="position:absolute;left:625;top:733;width:1270;height:2" coordorigin="625,733" coordsize="1270,2">
              <v:shape style="position:absolute;left:625;top:733;width:1270;height:2" coordorigin="625,733" coordsize="1270,0" path="m625,733l1895,733e" filled="f" stroked="t" strokeweight=".954611pt" strokecolor="#808080">
                <v:path arrowok="t"/>
              </v:shape>
            </v:group>
            <v:group style="position:absolute;left:1737;top:733;width:740;height:2" coordorigin="1737,733" coordsize="740,2">
              <v:shape style="position:absolute;left:1737;top:733;width:740;height:2" coordorigin="1737,733" coordsize="740,0" path="m1737,733l2477,733e" filled="f" stroked="t" strokeweight=".477306pt" strokecolor="#5B5B5B">
                <v:path arrowok="t"/>
              </v:shape>
            </v:group>
            <v:group style="position:absolute;left:2449;top:728;width:2;height:546" coordorigin="2449,728" coordsize="2,546">
              <v:shape style="position:absolute;left:2449;top:728;width:2;height:546" coordorigin="2449,728" coordsize="0,546" path="m2449,1274l2449,728e" filled="f" stroked="t" strokeweight=".715958pt" strokecolor="#545454">
                <v:path arrowok="t"/>
              </v:shape>
            </v:group>
            <v:group style="position:absolute;left:2406;top:735;width:1556;height:2" coordorigin="2406,735" coordsize="1556,2">
              <v:shape style="position:absolute;left:2406;top:735;width:1556;height:2" coordorigin="2406,735" coordsize="1556,0" path="m2406,735l3962,735e" filled="f" stroked="t" strokeweight=".477306pt" strokecolor="#444444">
                <v:path arrowok="t"/>
              </v:shape>
            </v:group>
            <v:group style="position:absolute;left:6019;top:735;width:1909;height:2" coordorigin="6019,735" coordsize="1909,2">
              <v:shape style="position:absolute;left:6019;top:735;width:1909;height:2" coordorigin="6019,735" coordsize="1909,0" path="m6019,735l7928,735e" filled="f" stroked="t" strokeweight=".715958pt" strokecolor="#646464">
                <v:path arrowok="t"/>
              </v:shape>
            </v:group>
            <v:group style="position:absolute;left:7623;top:735;width:931;height:2" coordorigin="7623,735" coordsize="931,2">
              <v:shape style="position:absolute;left:7623;top:735;width:931;height:2" coordorigin="7623,735" coordsize="931,0" path="m7623,735l8553,735e" filled="f" stroked="t" strokeweight=".715958pt" strokecolor="#4F4F4F">
                <v:path arrowok="t"/>
              </v:shape>
            </v:group>
            <v:group style="position:absolute;left:9255;top:728;width:2;height:1542" coordorigin="9255,728" coordsize="2,1542">
              <v:shape style="position:absolute;left:9255;top:728;width:2;height:1542" coordorigin="9255,728" coordsize="0,1542" path="m9255,2269l9255,728e" filled="f" stroked="t" strokeweight=".715958pt" strokecolor="#4F4F4F">
                <v:path arrowok="t"/>
              </v:shape>
            </v:group>
            <v:group style="position:absolute;left:11749;top:728;width:2;height:2518" coordorigin="11749,728" coordsize="2,2518">
              <v:shape style="position:absolute;left:11749;top:728;width:2;height:2518" coordorigin="11749,728" coordsize="0,2518" path="m11749,3246l11749,728e" filled="f" stroked="t" strokeweight=".715958pt" strokecolor="#5B5B5B">
                <v:path arrowok="t"/>
              </v:shape>
            </v:group>
            <v:group style="position:absolute;left:2453;top:1216;width:2;height:584" coordorigin="2453,1216" coordsize="2,584">
              <v:shape style="position:absolute;left:2453;top:1216;width:2;height:584" coordorigin="2453,1216" coordsize="0,584" path="m2453,1800l2453,1216e" filled="f" stroked="t" strokeweight=".477306pt" strokecolor="#343434">
                <v:path arrowok="t"/>
              </v:shape>
            </v:group>
            <v:group style="position:absolute;left:9260;top:1216;width:2;height:369" coordorigin="9260,1216" coordsize="2,369">
              <v:shape style="position:absolute;left:9260;top:1216;width:2;height:369" coordorigin="9260,1216" coordsize="0,369" path="m9260,1585l9260,1216e" filled="f" stroked="t" strokeweight=".477306pt" strokecolor="#2B2B2B">
                <v:path arrowok="t"/>
              </v:shape>
            </v:group>
            <v:group style="position:absolute;left:372;top:2253;width:3909;height:2" coordorigin="372,2253" coordsize="3909,2">
              <v:shape style="position:absolute;left:372;top:2253;width:3909;height:2" coordorigin="372,2253" coordsize="3909,0" path="m372,2253l4281,2253e" filled="f" stroked="t" strokeweight=".954611pt" strokecolor="#5B5B5B">
                <v:path arrowok="t"/>
              </v:shape>
            </v:group>
            <v:group style="position:absolute;left:377;top:1743;width:2;height:541" coordorigin="377,1743" coordsize="2,541">
              <v:shape style="position:absolute;left:377;top:1743;width:2;height:541" coordorigin="377,1743" coordsize="0,541" path="m377,2284l377,1743e" filled="f" stroked="t" strokeweight=".477306pt" strokecolor="#646464">
                <v:path arrowok="t"/>
              </v:shape>
            </v:group>
            <v:group style="position:absolute;left:2453;top:1743;width:2;height:517" coordorigin="2453,1743" coordsize="2,517">
              <v:shape style="position:absolute;left:2453;top:1743;width:2;height:517" coordorigin="2453,1743" coordsize="0,517" path="m2453,2260l2453,1743e" filled="f" stroked="t" strokeweight=".715958pt" strokecolor="#606060">
                <v:path arrowok="t"/>
              </v:shape>
            </v:group>
            <v:group style="position:absolute;left:4062;top:2255;width:726;height:2" coordorigin="4062,2255" coordsize="726,2">
              <v:shape style="position:absolute;left:4062;top:2255;width:726;height:2" coordorigin="4062,2255" coordsize="726,0" path="m4062,2255l4787,2255e" filled="f" stroked="t" strokeweight=".477306pt" strokecolor="#4B4B4B">
                <v:path arrowok="t"/>
              </v:shape>
            </v:group>
            <v:group style="position:absolute;left:4730;top:2255;width:2239;height:2" coordorigin="4730,2255" coordsize="2239,2">
              <v:shape style="position:absolute;left:4730;top:2255;width:2239;height:2" coordorigin="4730,2255" coordsize="2239,0" path="m4730,2255l6969,2255e" filled="f" stroked="t" strokeweight=".715958pt" strokecolor="#5B5B5B">
                <v:path arrowok="t"/>
              </v:shape>
            </v:group>
            <v:group style="position:absolute;left:6911;top:2255;width:959;height:2" coordorigin="6911,2255" coordsize="959,2">
              <v:shape style="position:absolute;left:6911;top:2255;width:959;height:2" coordorigin="6911,2255" coordsize="959,0" path="m6911,2255l7871,2255e" filled="f" stroked="t" strokeweight=".477306pt" strokecolor="#383838">
                <v:path arrowok="t"/>
              </v:shape>
            </v:group>
            <v:group style="position:absolute;left:7813;top:2255;width:3938;height:2" coordorigin="7813,2255" coordsize="3938,2">
              <v:shape style="position:absolute;left:7813;top:2255;width:3938;height:2" coordorigin="7813,2255" coordsize="3938,0" path="m7813,2255l11751,2255e" filled="f" stroked="t" strokeweight=".715958pt" strokecolor="#606060">
                <v:path arrowok="t"/>
              </v:shape>
            </v:group>
            <v:group style="position:absolute;left:9262;top:1527;width:2;height:742" coordorigin="9262,1527" coordsize="2,742">
              <v:shape style="position:absolute;left:9262;top:1527;width:2;height:742" coordorigin="9262,1527" coordsize="0,742" path="m9262,2269l9262,1527e" filled="f" stroked="t" strokeweight=".954611pt" strokecolor="#646464">
                <v:path arrowok="t"/>
              </v:shape>
            </v:group>
            <v:group style="position:absolute;left:372;top:2502;width:11379;height:2" coordorigin="372,2502" coordsize="11379,2">
              <v:shape style="position:absolute;left:372;top:2502;width:11379;height:2" coordorigin="372,2502" coordsize="11379,0" path="m372,2502l11751,2502e" filled="f" stroked="t" strokeweight=".715958pt" strokecolor="#575757">
                <v:path arrowok="t"/>
              </v:shape>
            </v:group>
            <v:group style="position:absolute;left:377;top:2212;width:2;height:800" coordorigin="377,2212" coordsize="2,800">
              <v:shape style="position:absolute;left:377;top:2212;width:2;height:800" coordorigin="377,2212" coordsize="0,800" path="m377,3011l377,2212e" filled="f" stroked="t" strokeweight=".477306pt" strokecolor="#343434">
                <v:path arrowok="t"/>
              </v:shape>
            </v:group>
            <v:group style="position:absolute;left:10396;top:2504;width:740;height:2" coordorigin="10396,2504" coordsize="740,2">
              <v:shape style="position:absolute;left:10396;top:2504;width:740;height:2" coordorigin="10396,2504" coordsize="740,0" path="m10396,2504l11136,2504e" filled="f" stroked="t" strokeweight=".954611pt" strokecolor="#6B6B6B">
                <v:path arrowok="t"/>
              </v:shape>
            </v:group>
            <v:group style="position:absolute;left:11746;top:2212;width:2;height:551" coordorigin="11746,2212" coordsize="2,551">
              <v:shape style="position:absolute;left:11746;top:2212;width:2;height:551" coordorigin="11746,2212" coordsize="0,551" path="m11746,2763l11746,2212e" filled="f" stroked="t" strokeweight=".477306pt" strokecolor="#3B3B3B">
                <v:path arrowok="t"/>
              </v:shape>
            </v:group>
            <v:group style="position:absolute;left:372;top:2739;width:1422;height:2" coordorigin="372,2739" coordsize="1422,2">
              <v:shape style="position:absolute;left:372;top:2739;width:1422;height:2" coordorigin="372,2739" coordsize="1422,0" path="m372,2739l1795,2739e" filled="f" stroked="t" strokeweight=".477306pt" strokecolor="#444444">
                <v:path arrowok="t"/>
              </v:shape>
            </v:group>
            <v:group style="position:absolute;left:606;top:2741;width:11150;height:2" coordorigin="606,2741" coordsize="11150,2">
              <v:shape style="position:absolute;left:606;top:2741;width:11150;height:2" coordorigin="606,2741" coordsize="11150,0" path="m606,2741l11756,2741e" filled="f" stroked="t" strokeweight=".715958pt" strokecolor="#575757">
                <v:path arrowok="t"/>
              </v:shape>
            </v:group>
            <v:group style="position:absolute;left:5737;top:2739;width:1375;height:2" coordorigin="5737,2739" coordsize="1375,2">
              <v:shape style="position:absolute;left:5737;top:2739;width:1375;height:2" coordorigin="5737,2739" coordsize="1375,0" path="m5737,2739l7112,2739e" filled="f" stroked="t" strokeweight=".477306pt" strokecolor="#3B3B3B">
                <v:path arrowok="t"/>
              </v:shape>
            </v:group>
            <v:group style="position:absolute;left:368;top:2980;width:6601;height:2" coordorigin="368,2980" coordsize="6601,2">
              <v:shape style="position:absolute;left:368;top:2980;width:6601;height:2" coordorigin="368,2980" coordsize="6601,0" path="m368,2980l6969,2980e" filled="f" stroked="t" strokeweight=".715958pt" strokecolor="#575757">
                <v:path arrowok="t"/>
              </v:shape>
            </v:group>
            <v:group style="position:absolute;left:6911;top:2983;width:200;height:2" coordorigin="6911,2983" coordsize="200,2">
              <v:shape style="position:absolute;left:6911;top:2983;width:200;height:2" coordorigin="6911,2983" coordsize="200,0" path="m6911,2983l7112,2983e" filled="f" stroked="t" strokeweight=".477306pt" strokecolor="#3F3F3F">
                <v:path arrowok="t"/>
              </v:shape>
            </v:group>
            <v:group style="position:absolute;left:7055;top:2983;width:449;height:2" coordorigin="7055,2983" coordsize="449,2">
              <v:shape style="position:absolute;left:7055;top:2983;width:449;height:2" coordorigin="7055,2983" coordsize="449,0" path="m7055,2983l7503,2983e" filled="f" stroked="t" strokeweight=".477306pt" strokecolor="#2B2B2B">
                <v:path arrowok="t"/>
              </v:shape>
            </v:group>
            <v:group style="position:absolute;left:7446;top:2983;width:1833;height:2" coordorigin="7446,2983" coordsize="1833,2">
              <v:shape style="position:absolute;left:7446;top:2983;width:1833;height:2" coordorigin="7446,2983" coordsize="1833,0" path="m7446,2983l9279,2983e" filled="f" stroked="t" strokeweight=".954611pt" strokecolor="#646464">
                <v:path arrowok="t"/>
              </v:shape>
            </v:group>
            <v:group style="position:absolute;left:9222;top:2983;width:1341;height:2" coordorigin="9222,2983" coordsize="1341,2">
              <v:shape style="position:absolute;left:9222;top:2983;width:1341;height:2" coordorigin="9222,2983" coordsize="1341,0" path="m9222,2983l10563,2983e" filled="f" stroked="t" strokeweight=".477306pt" strokecolor="#3F3F3F">
                <v:path arrowok="t"/>
              </v:shape>
            </v:group>
            <v:group style="position:absolute;left:10396;top:2983;width:1365;height:2" coordorigin="10396,2983" coordsize="1365,2">
              <v:shape style="position:absolute;left:10396;top:2983;width:1365;height:2" coordorigin="10396,2983" coordsize="1365,0" path="m10396,2983l11761,2983e" filled="f" stroked="t" strokeweight=".954611pt" strokecolor="#6B6B6B">
                <v:path arrowok="t"/>
              </v:shape>
            </v:group>
            <v:group style="position:absolute;left:368;top:3222;width:6601;height:2" coordorigin="368,3222" coordsize="6601,2">
              <v:shape style="position:absolute;left:368;top:3222;width:6601;height:2" coordorigin="368,3222" coordsize="6601,0" path="m368,3222l6969,3222e" filled="f" stroked="t" strokeweight=".715958pt" strokecolor="#707070">
                <v:path arrowok="t"/>
              </v:shape>
            </v:group>
            <v:group style="position:absolute;left:6911;top:3222;width:959;height:2" coordorigin="6911,3222" coordsize="959,2">
              <v:shape style="position:absolute;left:6911;top:3222;width:959;height:2" coordorigin="6911,3222" coordsize="959,0" path="m6911,3222l7871,3222e" filled="f" stroked="t" strokeweight=".477306pt" strokecolor="#484848">
                <v:path arrowok="t"/>
              </v:shape>
            </v:group>
            <v:group style="position:absolute;left:7813;top:3222;width:1599;height:2" coordorigin="7813,3222" coordsize="1599,2">
              <v:shape style="position:absolute;left:7813;top:3222;width:1599;height:2" coordorigin="7813,3222" coordsize="1599,0" path="m7813,3222l9412,3222e" filled="f" stroked="t" strokeweight=".954611pt" strokecolor="#808080">
                <v:path arrowok="t"/>
              </v:shape>
            </v:group>
            <v:group style="position:absolute;left:9222;top:3225;width:1418;height:2" coordorigin="9222,3225" coordsize="1418,2">
              <v:shape style="position:absolute;left:9222;top:3225;width:1418;height:2" coordorigin="9222,3225" coordsize="1418,0" path="m9222,3225l10639,3225e" filled="f" stroked="t" strokeweight=".477306pt" strokecolor="#646464">
                <v:path arrowok="t"/>
              </v:shape>
            </v:group>
            <v:group style="position:absolute;left:10582;top:3222;width:1179;height:2" coordorigin="10582,3222" coordsize="1179,2">
              <v:shape style="position:absolute;left:10582;top:3222;width:1179;height:2" coordorigin="10582,3222" coordsize="1179,0" path="m10582,3222l11761,3222e" filled="f" stroked="t" strokeweight=".715958pt" strokecolor="#808080">
                <v:path arrowok="t"/>
              </v:shape>
            </v:group>
            <v:group style="position:absolute;left:368;top:3462;width:3890;height:2" coordorigin="368,3462" coordsize="3890,2">
              <v:shape style="position:absolute;left:368;top:3462;width:3890;height:2" coordorigin="368,3462" coordsize="3890,0" path="m368,3462l4258,3462e" filled="f" stroked="t" strokeweight=".715958pt" strokecolor="#6B6B6B">
                <v:path arrowok="t"/>
              </v:shape>
            </v:group>
            <v:group style="position:absolute;left:4062;top:3462;width:726;height:2" coordorigin="4062,3462" coordsize="726,2">
              <v:shape style="position:absolute;left:4062;top:3462;width:726;height:2" coordorigin="4062,3462" coordsize="726,0" path="m4062,3462l4787,3462e" filled="f" stroked="t" strokeweight=".477306pt" strokecolor="#646464">
                <v:path arrowok="t"/>
              </v:shape>
            </v:group>
            <v:group style="position:absolute;left:4730;top:3462;width:1532;height:2" coordorigin="4730,3462" coordsize="1532,2">
              <v:shape style="position:absolute;left:4730;top:3462;width:1532;height:2" coordorigin="4730,3462" coordsize="1532,0" path="m4730,3462l6262,3462e" filled="f" stroked="t" strokeweight=".715958pt" strokecolor="#606060">
                <v:path arrowok="t"/>
              </v:shape>
            </v:group>
            <v:group style="position:absolute;left:5508;top:3464;width:1604;height:2" coordorigin="5508,3464" coordsize="1604,2">
              <v:shape style="position:absolute;left:5508;top:3464;width:1604;height:2" coordorigin="5508,3464" coordsize="1604,0" path="m5508,3464l7112,3464e" filled="f" stroked="t" strokeweight=".954611pt" strokecolor="#777777">
                <v:path arrowok="t"/>
              </v:shape>
            </v:group>
            <v:group style="position:absolute;left:7055;top:3462;width:816;height:2" coordorigin="7055,3462" coordsize="816,2">
              <v:shape style="position:absolute;left:7055;top:3462;width:816;height:2" coordorigin="7055,3462" coordsize="816,0" path="m7055,3462l7871,3462e" filled="f" stroked="t" strokeweight=".477306pt" strokecolor="#4F4F4F">
                <v:path arrowok="t"/>
              </v:shape>
            </v:group>
            <v:group style="position:absolute;left:7813;top:3462;width:3943;height:2" coordorigin="7813,3462" coordsize="3943,2">
              <v:shape style="position:absolute;left:7813;top:3462;width:3943;height:2" coordorigin="7813,3462" coordsize="3943,0" path="m7813,3462l11756,3462e" filled="f" stroked="t" strokeweight=".715958pt" strokecolor="#7C7C7C">
                <v:path arrowok="t"/>
              </v:shape>
            </v:group>
            <v:group style="position:absolute;left:11749;top:3174;width:2;height:316" coordorigin="11749,3174" coordsize="2,316">
              <v:shape style="position:absolute;left:11749;top:3174;width:2;height:316" coordorigin="11749,3174" coordsize="0,316" path="m11749,3490l11749,3174e" filled="f" stroked="t" strokeweight="1.193264pt" strokecolor="#747474">
                <v:path arrowok="t"/>
              </v:shape>
            </v:group>
            <v:group style="position:absolute;left:3943;top:3452;width:2;height:756" coordorigin="3943,3452" coordsize="2,756">
              <v:shape style="position:absolute;left:3943;top:3452;width:2;height:756" coordorigin="3943,3452" coordsize="0,756" path="m3943,4208l3943,3452e" filled="f" stroked="t" strokeweight=".715958pt" strokecolor="#343434">
                <v:path arrowok="t"/>
              </v:shape>
            </v:group>
            <v:group style="position:absolute;left:7069;top:3457;width:2;height:455" coordorigin="7069,3457" coordsize="2,455">
              <v:shape style="position:absolute;left:7069;top:3457;width:2;height:455" coordorigin="7069,3457" coordsize="0,455" path="m7069,3912l7069,3457e" filled="f" stroked="t" strokeweight=".954611pt" strokecolor="#4B4B4B">
                <v:path arrowok="t"/>
              </v:shape>
            </v:group>
            <v:group style="position:absolute;left:7078;top:3883;width:2172;height:2" coordorigin="7078,3883" coordsize="2172,2">
              <v:shape style="position:absolute;left:7078;top:3883;width:2172;height:2" coordorigin="7078,3883" coordsize="2172,0" path="m7078,3883l9250,3883e" filled="f" stroked="t" strokeweight=".238653pt" strokecolor="#808080">
                <v:path arrowok="t"/>
              </v:shape>
            </v:group>
            <v:group style="position:absolute;left:11749;top:3418;width:2;height:316" coordorigin="11749,3418" coordsize="2,316">
              <v:shape style="position:absolute;left:11749;top:3418;width:2;height:316" coordorigin="11749,3418" coordsize="0,316" path="m11749,3734l11749,3418e" filled="f" stroked="t" strokeweight=".477306pt" strokecolor="#4B4B4B">
                <v:path arrowok="t"/>
              </v:shape>
            </v:group>
            <v:group style="position:absolute;left:3938;top:3888;width:1966;height:2" coordorigin="3938,3888" coordsize="1966,2">
              <v:shape style="position:absolute;left:3938;top:3888;width:1966;height:2" coordorigin="3938,3888" coordsize="1966,0" path="m3938,3888l5904,3888e" filled="f" stroked="t" strokeweight=".715958pt" strokecolor="#5B5B5B">
                <v:path arrowok="t"/>
              </v:shape>
            </v:group>
            <v:group style="position:absolute;left:9250;top:3883;width:1360;height:2" coordorigin="9250,3883" coordsize="1360,2">
              <v:shape style="position:absolute;left:9250;top:3883;width:1360;height:2" coordorigin="9250,3883" coordsize="1360,0" path="m9250,3883l10611,3883e" filled="f" stroked="t" strokeweight=".238653pt" strokecolor="#000000">
                <v:path arrowok="t"/>
              </v:shape>
            </v:group>
            <v:group style="position:absolute;left:10611;top:3883;width:1141;height:2" coordorigin="10611,3883" coordsize="1141,2">
              <v:shape style="position:absolute;left:10611;top:3883;width:1141;height:2" coordorigin="10611,3883" coordsize="1141,0" path="m10611,3883l11751,3883e" filled="f" stroked="t" strokeweight=".238653pt" strokecolor="#383838">
                <v:path arrowok="t"/>
              </v:shape>
            </v:group>
            <v:group style="position:absolute;left:11751;top:3677;width:2;height:239" coordorigin="11751,3677" coordsize="2,239">
              <v:shape style="position:absolute;left:11751;top:3677;width:2;height:239" coordorigin="11751,3677" coordsize="0,239" path="m11751,3916l11751,3677e" filled="f" stroked="t" strokeweight=".477306pt" strokecolor="#343434">
                <v:path arrowok="t"/>
              </v:shape>
            </v:group>
            <v:group style="position:absolute;left:368;top:4201;width:2687;height:2" coordorigin="368,4201" coordsize="2687,2">
              <v:shape style="position:absolute;left:368;top:4201;width:2687;height:2" coordorigin="368,4201" coordsize="2687,0" path="m368,4201l3055,4201e" filled="f" stroked="t" strokeweight=".954611pt" strokecolor="#606060">
                <v:path arrowok="t"/>
              </v:shape>
            </v:group>
            <v:group style="position:absolute;left:2916;top:4204;width:597;height:2" coordorigin="2916,4204" coordsize="597,2">
              <v:shape style="position:absolute;left:2916;top:4204;width:597;height:2" coordorigin="2916,4204" coordsize="597,0" path="m2916,4204l3513,4204e" filled="f" stroked="t" strokeweight=".477306pt" strokecolor="#3F3F3F">
                <v:path arrowok="t"/>
              </v:shape>
            </v:group>
            <v:group style="position:absolute;left:3456;top:4204;width:515;height:2" coordorigin="3456,4204" coordsize="515,2">
              <v:shape style="position:absolute;left:3456;top:4204;width:515;height:2" coordorigin="3456,4204" coordsize="515,0" path="m3456,4204l3971,4204e" filled="f" stroked="t" strokeweight=".477306pt" strokecolor="#282828">
                <v:path arrowok="t"/>
              </v:shape>
            </v:group>
            <v:group style="position:absolute;left:3947;top:3452;width:2;height:756" coordorigin="3947,3452" coordsize="2,756">
              <v:shape style="position:absolute;left:3947;top:3452;width:2;height:756" coordorigin="3947,3452" coordsize="0,756" path="m3947,4208l3947,3452e" filled="f" stroked="t" strokeweight=".715958pt" strokecolor="#3B3B3B">
                <v:path arrowok="t"/>
              </v:shape>
            </v:group>
            <v:group style="position:absolute;left:3871;top:4199;width:3098;height:2" coordorigin="3871,4199" coordsize="3098,2">
              <v:shape style="position:absolute;left:3871;top:4199;width:3098;height:2" coordorigin="3871,4199" coordsize="3098,0" path="m3871,4199l6969,4199e" filled="f" stroked="t" strokeweight=".954611pt" strokecolor="#3F3F3F">
                <v:path arrowok="t"/>
              </v:shape>
            </v:group>
            <v:group style="position:absolute;left:6725;top:4204;width:3838;height:2" coordorigin="6725,4204" coordsize="3838,2">
              <v:shape style="position:absolute;left:6725;top:4204;width:3838;height:2" coordorigin="6725,4204" coordsize="3838,0" path="m6725,4204l10563,4204e" filled="f" stroked="t" strokeweight=".715958pt" strokecolor="#575757">
                <v:path arrowok="t"/>
              </v:shape>
            </v:group>
            <v:group style="position:absolute;left:7069;top:3854;width:2;height:359" coordorigin="7069,3854" coordsize="2,359">
              <v:shape style="position:absolute;left:7069;top:3854;width:2;height:359" coordorigin="7069,3854" coordsize="0,359" path="m7069,4213l7069,3854e" filled="f" stroked="t" strokeweight=".954611pt" strokecolor="#606060">
                <v:path arrowok="t"/>
              </v:shape>
            </v:group>
            <v:group style="position:absolute;left:10214;top:4208;width:1546;height:2" coordorigin="10214,4208" coordsize="1546,2">
              <v:shape style="position:absolute;left:10214;top:4208;width:1546;height:2" coordorigin="10214,4208" coordsize="1546,0" path="m10214,4208l11761,4208e" filled="f" stroked="t" strokeweight=".954611pt" strokecolor="#707070">
                <v:path arrowok="t"/>
              </v:shape>
            </v:group>
            <v:group style="position:absolute;left:11751;top:3854;width:2;height:373" coordorigin="11751,3854" coordsize="2,373">
              <v:shape style="position:absolute;left:11751;top:3854;width:2;height:373" coordorigin="11751,3854" coordsize="0,373" path="m11751,4228l11751,3854e" filled="f" stroked="t" strokeweight=".477306pt" strokecolor="#4B4B4B">
                <v:path arrowok="t"/>
              </v:shape>
            </v:group>
            <v:group style="position:absolute;left:372;top:4481;width:1422;height:2" coordorigin="372,4481" coordsize="1422,2">
              <v:shape style="position:absolute;left:372;top:4481;width:1422;height:2" coordorigin="372,4481" coordsize="1422,0" path="m372,4481l1795,4481e" filled="f" stroked="t" strokeweight=".477306pt" strokecolor="#3F3F3F">
                <v:path arrowok="t"/>
              </v:shape>
            </v:group>
            <v:group style="position:absolute;left:375;top:2940;width:2;height:1570" coordorigin="375,2940" coordsize="2,1570">
              <v:shape style="position:absolute;left:375;top:2940;width:2;height:1570" coordorigin="375,2940" coordsize="0,1570" path="m375,4510l375,2940e" filled="f" stroked="t" strokeweight=".954611pt" strokecolor="#5B5B5B">
                <v:path arrowok="t"/>
              </v:shape>
            </v:group>
            <v:group style="position:absolute;left:1737;top:4484;width:7541;height:2" coordorigin="1737,4484" coordsize="7541,2">
              <v:shape style="position:absolute;left:1737;top:4484;width:7541;height:2" coordorigin="1737,4484" coordsize="7541,0" path="m1737,4484l9279,4484e" filled="f" stroked="t" strokeweight=".715958pt" strokecolor="#5B5B5B">
                <v:path arrowok="t"/>
              </v:shape>
            </v:group>
            <v:group style="position:absolute;left:2456;top:4194;width:2;height:12338" coordorigin="2456,4194" coordsize="2,12338">
              <v:shape style="position:absolute;left:2456;top:4194;width:2;height:12338" coordorigin="2456,4194" coordsize="0,12338" path="m2456,16532l2456,4194e" filled="f" stroked="t" strokeweight=".715958pt" strokecolor="#606060">
                <v:path arrowok="t"/>
              </v:shape>
            </v:group>
            <v:group style="position:absolute;left:9222;top:4486;width:1341;height:2" coordorigin="9222,4486" coordsize="1341,2">
              <v:shape style="position:absolute;left:9222;top:4486;width:1341;height:2" coordorigin="9222,4486" coordsize="1341,0" path="m9222,4486l10563,4486e" filled="f" stroked="t" strokeweight=".477306pt" strokecolor="#484848">
                <v:path arrowok="t"/>
              </v:shape>
            </v:group>
            <v:group style="position:absolute;left:10396;top:4486;width:1365;height:2" coordorigin="10396,4486" coordsize="1365,2">
              <v:shape style="position:absolute;left:10396;top:4486;width:1365;height:2" coordorigin="10396,4486" coordsize="1365,0" path="m10396,4486l11761,4486e" filled="f" stroked="t" strokeweight=".954611pt" strokecolor="#707070">
                <v:path arrowok="t"/>
              </v:shape>
            </v:group>
            <v:group style="position:absolute;left:11754;top:4108;width:2;height:919" coordorigin="11754,4108" coordsize="2,919">
              <v:shape style="position:absolute;left:11754;top:4108;width:2;height:919" coordorigin="11754,4108" coordsize="0,919" path="m11754,5027l11754,4108e" filled="f" stroked="t" strokeweight=".954611pt" strokecolor="#676767">
                <v:path arrowok="t"/>
              </v:shape>
            </v:group>
            <v:group style="position:absolute;left:377;top:4438;width:2;height:1034" coordorigin="377,4438" coordsize="2,1034">
              <v:shape style="position:absolute;left:377;top:4438;width:2;height:1034" coordorigin="377,4438" coordsize="0,1034" path="m377,5472l377,4438e" filled="f" stroked="t" strokeweight=".477306pt" strokecolor="#2B2B2B">
                <v:path arrowok="t"/>
              </v:shape>
            </v:group>
            <v:group style="position:absolute;left:2444;top:4725;width:4525;height:2" coordorigin="2444,4725" coordsize="4525,2">
              <v:shape style="position:absolute;left:2444;top:4725;width:4525;height:2" coordorigin="2444,4725" coordsize="4525,0" path="m2444,4725l6969,4725e" filled="f" stroked="t" strokeweight=".715958pt" strokecolor="#5B5B5B">
                <v:path arrowok="t"/>
              </v:shape>
            </v:group>
            <v:group style="position:absolute;left:6911;top:4725;width:959;height:2" coordorigin="6911,4725" coordsize="959,2">
              <v:shape style="position:absolute;left:6911;top:4725;width:959;height:2" coordorigin="6911,4725" coordsize="959,0" path="m6911,4725l7871,4725e" filled="f" stroked="t" strokeweight=".477306pt" strokecolor="#343434">
                <v:path arrowok="t"/>
              </v:shape>
            </v:group>
            <v:group style="position:absolute;left:7813;top:4728;width:2749;height:2" coordorigin="7813,4728" coordsize="2749,2">
              <v:shape style="position:absolute;left:7813;top:4728;width:2749;height:2" coordorigin="7813,4728" coordsize="2749,0" path="m7813,4728l10563,4728e" filled="f" stroked="t" strokeweight=".954611pt" strokecolor="#646464">
                <v:path arrowok="t"/>
              </v:shape>
            </v:group>
            <v:group style="position:absolute;left:10505;top:4730;width:1255;height:2" coordorigin="10505,4730" coordsize="1255,2">
              <v:shape style="position:absolute;left:10505;top:4730;width:1255;height:2" coordorigin="10505,4730" coordsize="1255,0" path="m10505,4730l11761,4730e" filled="f" stroked="t" strokeweight=".477306pt" strokecolor="#4B4B4B">
                <v:path arrowok="t"/>
              </v:shape>
            </v:group>
            <v:group style="position:absolute;left:5014;top:4721;width:2;height:2183" coordorigin="5014,4721" coordsize="2,2183">
              <v:shape style="position:absolute;left:5014;top:4721;width:2;height:2183" coordorigin="5014,4721" coordsize="0,2183" path="m5014,6904l5014,4721e" filled="f" stroked="t" strokeweight=".715958pt" strokecolor="#4F4F4F">
                <v:path arrowok="t"/>
              </v:shape>
            </v:group>
            <v:group style="position:absolute;left:5002;top:5214;width:1966;height:2" coordorigin="5002,5214" coordsize="1966,2">
              <v:shape style="position:absolute;left:5002;top:5214;width:1966;height:2" coordorigin="5002,5214" coordsize="1966,0" path="m5002,5214l6969,5214e" filled="f" stroked="t" strokeweight=".715958pt" strokecolor="#606060">
                <v:path arrowok="t"/>
              </v:shape>
            </v:group>
            <v:group style="position:absolute;left:7842;top:4711;width:2;height:263" coordorigin="7842,4711" coordsize="2,263">
              <v:shape style="position:absolute;left:7842;top:4711;width:2;height:263" coordorigin="7842,4711" coordsize="0,263" path="m7842,4974l7842,4711e" filled="f" stroked="t" strokeweight=".238653pt" strokecolor="#484848">
                <v:path arrowok="t"/>
              </v:shape>
            </v:group>
            <v:group style="position:absolute;left:6911;top:5214;width:592;height:2" coordorigin="6911,5214" coordsize="592,2">
              <v:shape style="position:absolute;left:6911;top:5214;width:592;height:2" coordorigin="6911,5214" coordsize="592,0" path="m6911,5214l7503,5214e" filled="f" stroked="t" strokeweight=".477306pt" strokecolor="#2B2B2B">
                <v:path arrowok="t"/>
              </v:shape>
            </v:group>
            <v:group style="position:absolute;left:7446;top:5211;width:1842;height:2" coordorigin="7446,5211" coordsize="1842,2">
              <v:shape style="position:absolute;left:7446;top:5211;width:1842;height:2" coordorigin="7446,5211" coordsize="1842,0" path="m7446,5211l9288,5211e" filled="f" stroked="t" strokeweight=".954611pt" strokecolor="#676767">
                <v:path arrowok="t"/>
              </v:shape>
            </v:group>
            <v:group style="position:absolute;left:7842;top:4974;width:2;height:235" coordorigin="7842,4974" coordsize="2,235">
              <v:shape style="position:absolute;left:7842;top:4974;width:2;height:235" coordorigin="7842,4974" coordsize="0,235" path="m7842,5209l7842,4974e" filled="f" stroked="t" strokeweight=".238653pt" strokecolor="#808080">
                <v:path arrowok="t"/>
              </v:shape>
            </v:group>
            <v:group style="position:absolute;left:9222;top:5216;width:2539;height:2" coordorigin="9222,5216" coordsize="2539,2">
              <v:shape style="position:absolute;left:9222;top:5216;width:2539;height:2" coordorigin="9222,5216" coordsize="2539,0" path="m9222,5216l11761,5216e" filled="f" stroked="t" strokeweight=".477306pt" strokecolor="#484848">
                <v:path arrowok="t"/>
              </v:shape>
            </v:group>
            <v:group style="position:absolute;left:11751;top:4946;width:2;height:292" coordorigin="11751,4946" coordsize="2,292">
              <v:shape style="position:absolute;left:11751;top:4946;width:2;height:292" coordorigin="11751,4946" coordsize="0,292" path="m11751,5238l11751,4946e" filled="f" stroked="t" strokeweight=".715958pt" strokecolor="#4F4F4F">
                <v:path arrowok="t"/>
              </v:shape>
            </v:group>
            <v:group style="position:absolute;left:5002;top:5456;width:6740;height:2" coordorigin="5002,5456" coordsize="6740,2">
              <v:shape style="position:absolute;left:5002;top:5456;width:6740;height:2" coordorigin="5002,5456" coordsize="6740,0" path="m5002,5456l11742,5456e" filled="f" stroked="t" strokeweight=".715958pt" strokecolor="#5B5B5B">
                <v:path arrowok="t"/>
              </v:shape>
            </v:group>
            <v:group style="position:absolute;left:7055;top:5453;width:449;height:2" coordorigin="7055,5453" coordsize="449,2">
              <v:shape style="position:absolute;left:7055;top:5453;width:449;height:2" coordorigin="7055,5453" coordsize="449,0" path="m7055,5453l7503,5453e" filled="f" stroked="t" strokeweight=".477306pt" strokecolor="#2B2B2B">
                <v:path arrowok="t"/>
              </v:shape>
            </v:group>
            <v:group style="position:absolute;left:7446;top:5453;width:425;height:2" coordorigin="7446,5453" coordsize="425,2">
              <v:shape style="position:absolute;left:7446;top:5453;width:425;height:2" coordorigin="7446,5453" coordsize="425,0" path="m7446,5453l7871,5453e" filled="f" stroked="t" strokeweight=".477306pt" strokecolor="#3F3F3F">
                <v:path arrowok="t"/>
              </v:shape>
            </v:group>
            <v:group style="position:absolute;left:10505;top:5458;width:1255;height:2" coordorigin="10505,5458" coordsize="1255,2">
              <v:shape style="position:absolute;left:10505;top:5458;width:1255;height:2" coordorigin="10505,5458" coordsize="1255,0" path="m10505,5458l11761,5458e" filled="f" stroked="t" strokeweight=".477306pt" strokecolor="#484848">
                <v:path arrowok="t"/>
              </v:shape>
            </v:group>
            <v:group style="position:absolute;left:11756;top:5166;width:2;height:560" coordorigin="11756,5166" coordsize="2,560">
              <v:shape style="position:absolute;left:11756;top:5166;width:2;height:560" coordorigin="11756,5166" coordsize="0,560" path="m11756,5726l11756,5166e" filled="f" stroked="t" strokeweight=".477306pt" strokecolor="#444444">
                <v:path arrowok="t"/>
              </v:shape>
            </v:group>
            <v:group style="position:absolute;left:377;top:5415;width:2;height:1499" coordorigin="377,5415" coordsize="2,1499">
              <v:shape style="position:absolute;left:377;top:5415;width:2;height:1499" coordorigin="377,5415" coordsize="0,1499" path="m377,6913l377,5415e" filled="f" stroked="t" strokeweight=".954611pt" strokecolor="#545454">
                <v:path arrowok="t"/>
              </v:shape>
            </v:group>
            <v:group style="position:absolute;left:5007;top:5697;width:2935;height:2" coordorigin="5007,5697" coordsize="2935,2">
              <v:shape style="position:absolute;left:5007;top:5697;width:2935;height:2" coordorigin="5007,5697" coordsize="2935,0" path="m5007,5697l7942,5697e" filled="f" stroked="t" strokeweight=".715958pt" strokecolor="#5B5B5B">
                <v:path arrowok="t"/>
              </v:shape>
            </v:group>
            <v:group style="position:absolute;left:7813;top:5697;width:1465;height:2" coordorigin="7813,5697" coordsize="1465,2">
              <v:shape style="position:absolute;left:7813;top:5697;width:1465;height:2" coordorigin="7813,5697" coordsize="1465,0" path="m7813,5697l9279,5697e" filled="f" stroked="t" strokeweight=".477306pt" strokecolor="#444444">
                <v:path arrowok="t"/>
              </v:shape>
            </v:group>
            <v:group style="position:absolute;left:9174;top:5702;width:2587;height:2" coordorigin="9174,5702" coordsize="2587,2">
              <v:shape style="position:absolute;left:9174;top:5702;width:2587;height:2" coordorigin="9174,5702" coordsize="2587,0" path="m9174,5702l11761,5702e" filled="f" stroked="t" strokeweight=".715958pt" strokecolor="#676767">
                <v:path arrowok="t"/>
              </v:shape>
            </v:group>
            <v:group style="position:absolute;left:2449;top:5934;width:850;height:2" coordorigin="2449,5934" coordsize="850,2">
              <v:shape style="position:absolute;left:2449;top:5934;width:850;height:2" coordorigin="2449,5934" coordsize="850,0" path="m2449,5934l3298,5934e" filled="f" stroked="t" strokeweight=".477306pt" strokecolor="#4B4B4B">
                <v:path arrowok="t"/>
              </v:shape>
            </v:group>
            <v:group style="position:absolute;left:2916;top:5937;width:5771;height:2" coordorigin="2916,5937" coordsize="5771,2">
              <v:shape style="position:absolute;left:2916;top:5937;width:5771;height:2" coordorigin="2916,5937" coordsize="5771,0" path="m2916,5937l8687,5937e" filled="f" stroked="t" strokeweight=".715958pt" strokecolor="#5B5B5B">
                <v:path arrowok="t"/>
              </v:shape>
            </v:group>
            <v:group style="position:absolute;left:5012;top:4721;width:2;height:2183" coordorigin="5012,4721" coordsize="2,2183">
              <v:shape style="position:absolute;left:5012;top:4721;width:2;height:2183" coordorigin="5012,4721" coordsize="0,2183" path="m5012,6904l5012,4721e" filled="f" stroked="t" strokeweight=".715958pt" strokecolor="#4B4B4B">
                <v:path arrowok="t"/>
              </v:shape>
            </v:group>
            <v:group style="position:absolute;left:8496;top:5939;width:2067;height:2" coordorigin="8496,5939" coordsize="2067,2">
              <v:shape style="position:absolute;left:8496;top:5939;width:2067;height:2" coordorigin="8496,5939" coordsize="2067,0" path="m8496,5939l10563,5939e" filled="f" stroked="t" strokeweight=".477306pt" strokecolor="#4F4F4F">
                <v:path arrowok="t"/>
              </v:shape>
            </v:group>
            <v:group style="position:absolute;left:10505;top:5946;width:134;height:2" coordorigin="10505,5946" coordsize="134,2">
              <v:shape style="position:absolute;left:10505;top:5946;width:134;height:2" coordorigin="10505,5946" coordsize="134,0" path="m10505,5946l10639,5946e" filled="f" stroked="t" strokeweight=".477306pt" strokecolor="#5B5B5B">
                <v:path arrowok="t"/>
              </v:shape>
            </v:group>
            <v:group style="position:absolute;left:10582;top:5942;width:1184;height:2" coordorigin="10582,5942" coordsize="1184,2">
              <v:shape style="position:absolute;left:10582;top:5942;width:1184;height:2" coordorigin="10582,5942" coordsize="1184,0" path="m10582,5942l11766,5942e" filled="f" stroked="t" strokeweight=".715958pt" strokecolor="#6B6B6B">
                <v:path arrowok="t"/>
              </v:shape>
            </v:group>
            <v:group style="position:absolute;left:11758;top:5654;width:2;height:3074" coordorigin="11758,5654" coordsize="2,3074">
              <v:shape style="position:absolute;left:11758;top:5654;width:2;height:3074" coordorigin="11758,5654" coordsize="0,3074" path="m11758,8728l11758,5654e" filled="f" stroked="t" strokeweight=".954611pt" strokecolor="#606060">
                <v:path arrowok="t"/>
              </v:shape>
            </v:group>
            <v:group style="position:absolute;left:368;top:6176;width:4420;height:2" coordorigin="368,6176" coordsize="4420,2">
              <v:shape style="position:absolute;left:368;top:6176;width:4420;height:2" coordorigin="368,6176" coordsize="4420,0" path="m368,6176l4787,6176e" filled="f" stroked="t" strokeweight=".715958pt" strokecolor="#4F4F4F">
                <v:path arrowok="t"/>
              </v:shape>
            </v:group>
            <v:group style="position:absolute;left:501;top:6176;width:1293;height:2" coordorigin="501,6176" coordsize="1293,2">
              <v:shape style="position:absolute;left:501;top:6176;width:1293;height:2" coordorigin="501,6176" coordsize="1293,0" path="m501,6176l1795,6176e" filled="f" stroked="t" strokeweight=".477306pt" strokecolor="#3B3B3B">
                <v:path arrowok="t"/>
              </v:shape>
            </v:group>
            <v:group style="position:absolute;left:4730;top:6181;width:315;height:2" coordorigin="4730,6181" coordsize="315,2">
              <v:shape style="position:absolute;left:4730;top:6181;width:315;height:2" coordorigin="4730,6181" coordsize="315,0" path="m4730,6181l5045,6181e" filled="f" stroked="t" strokeweight=".477306pt" strokecolor="#232323">
                <v:path arrowok="t"/>
              </v:shape>
            </v:group>
            <v:group style="position:absolute;left:4974;top:6181;width:2530;height:2" coordorigin="4974,6181" coordsize="2530,2">
              <v:shape style="position:absolute;left:4974;top:6181;width:2530;height:2" coordorigin="4974,6181" coordsize="2530,0" path="m4974,6181l7503,6181e" filled="f" stroked="t" strokeweight=".715958pt" strokecolor="#545454">
                <v:path arrowok="t"/>
              </v:shape>
            </v:group>
            <v:group style="position:absolute;left:7446;top:6181;width:425;height:2" coordorigin="7446,6181" coordsize="425,2">
              <v:shape style="position:absolute;left:7446;top:6181;width:425;height:2" coordorigin="7446,6181" coordsize="425,0" path="m7446,6181l7871,6181e" filled="f" stroked="t" strokeweight=".477306pt" strokecolor="#3B3B3B">
                <v:path arrowok="t"/>
              </v:shape>
            </v:group>
            <v:group style="position:absolute;left:7813;top:6183;width:2749;height:2" coordorigin="7813,6183" coordsize="2749,2">
              <v:shape style="position:absolute;left:7813;top:6183;width:2749;height:2" coordorigin="7813,6183" coordsize="2749,0" path="m7813,6183l10563,6183e" filled="f" stroked="t" strokeweight=".954611pt" strokecolor="#646464">
                <v:path arrowok="t"/>
              </v:shape>
            </v:group>
            <v:group style="position:absolute;left:10505;top:6186;width:1260;height:2" coordorigin="10505,6186" coordsize="1260,2">
              <v:shape style="position:absolute;left:10505;top:6186;width:1260;height:2" coordorigin="10505,6186" coordsize="1260,0" path="m10505,6186l11766,6186e" filled="f" stroked="t" strokeweight=".477306pt" strokecolor="#484848">
                <v:path arrowok="t"/>
              </v:shape>
            </v:group>
            <v:group style="position:absolute;left:7842;top:6167;width:2;height:292" coordorigin="7842,6167" coordsize="2,292">
              <v:shape style="position:absolute;left:7842;top:6167;width:2;height:292" coordorigin="7842,6167" coordsize="0,292" path="m7842,6459l7842,6167e" filled="f" stroked="t" strokeweight=".238653pt" strokecolor="#3F3F3F">
                <v:path arrowok="t"/>
              </v:shape>
            </v:group>
            <v:group style="position:absolute;left:2449;top:6650;width:2339;height:2" coordorigin="2449,6650" coordsize="2339,2">
              <v:shape style="position:absolute;left:2449;top:6650;width:2339;height:2" coordorigin="2449,6650" coordsize="2339,0" path="m2449,6650l4787,6650e" filled="f" stroked="t" strokeweight=".715958pt" strokecolor="#575757">
                <v:path arrowok="t"/>
              </v:shape>
            </v:group>
            <v:group style="position:absolute;left:4730;top:6650;width:315;height:2" coordorigin="4730,6650" coordsize="315,2">
              <v:shape style="position:absolute;left:4730;top:6650;width:315;height:2" coordorigin="4730,6650" coordsize="315,0" path="m4730,6650l5045,6650e" filled="f" stroked="t" strokeweight=".477306pt" strokecolor="#282828">
                <v:path arrowok="t"/>
              </v:shape>
            </v:group>
            <v:group style="position:absolute;left:4974;top:6653;width:1289;height:2" coordorigin="4974,6653" coordsize="1289,2">
              <v:shape style="position:absolute;left:4974;top:6653;width:1289;height:2" coordorigin="4974,6653" coordsize="1289,0" path="m4974,6653l6262,6653e" filled="f" stroked="t" strokeweight=".477306pt" strokecolor="#444444">
                <v:path arrowok="t"/>
              </v:shape>
            </v:group>
            <v:group style="position:absolute;left:6205;top:6653;width:1704;height:2" coordorigin="6205,6653" coordsize="1704,2">
              <v:shape style="position:absolute;left:6205;top:6653;width:1704;height:2" coordorigin="6205,6653" coordsize="1704,0" path="m6205,6653l7909,6653e" filled="f" stroked="t" strokeweight=".954611pt" strokecolor="#646464">
                <v:path arrowok="t"/>
              </v:shape>
            </v:group>
            <v:group style="position:absolute;left:7842;top:6459;width:2;height:211" coordorigin="7842,6459" coordsize="2,211">
              <v:shape style="position:absolute;left:7842;top:6459;width:2;height:211" coordorigin="7842,6459" coordsize="0,211" path="m7842,6669l7842,6459e" filled="f" stroked="t" strokeweight=".238653pt" strokecolor="#545454">
                <v:path arrowok="t"/>
              </v:shape>
            </v:group>
            <v:group style="position:absolute;left:7813;top:6655;width:1465;height:2" coordorigin="7813,6655" coordsize="1465,2">
              <v:shape style="position:absolute;left:7813;top:6655;width:1465;height:2" coordorigin="7813,6655" coordsize="1465,0" path="m7813,6655l9279,6655e" filled="f" stroked="t" strokeweight=".477306pt" strokecolor="#3F3F3F">
                <v:path arrowok="t"/>
              </v:shape>
            </v:group>
            <v:group style="position:absolute;left:9174;top:6657;width:2592;height:2" coordorigin="9174,6657" coordsize="2592,2">
              <v:shape style="position:absolute;left:9174;top:6657;width:2592;height:2" coordorigin="9174,6657" coordsize="2592,0" path="m9174,6657l11766,6657e" filled="f" stroked="t" strokeweight=".954611pt" strokecolor="#676767">
                <v:path arrowok="t"/>
              </v:shape>
            </v:group>
            <v:group style="position:absolute;left:2444;top:6897;width:3818;height:2" coordorigin="2444,6897" coordsize="3818,2">
              <v:shape style="position:absolute;left:2444;top:6897;width:3818;height:2" coordorigin="2444,6897" coordsize="3818,0" path="m2444,6897l6262,6897e" filled="f" stroked="t" strokeweight=".715958pt" strokecolor="#5B5B5B">
                <v:path arrowok="t"/>
              </v:shape>
            </v:group>
            <v:group style="position:absolute;left:6205;top:6897;width:907;height:2" coordorigin="6205,6897" coordsize="907,2">
              <v:shape style="position:absolute;left:6205;top:6897;width:907;height:2" coordorigin="6205,6897" coordsize="907,0" path="m6205,6897l7112,6897e" filled="f" stroked="t" strokeweight=".477306pt" strokecolor="#484848">
                <v:path arrowok="t"/>
              </v:shape>
            </v:group>
            <v:group style="position:absolute;left:7055;top:6897;width:2224;height:2" coordorigin="7055,6897" coordsize="2224,2">
              <v:shape style="position:absolute;left:7055;top:6897;width:2224;height:2" coordorigin="7055,6897" coordsize="2224,0" path="m7055,6897l9279,6897e" filled="f" stroked="t" strokeweight=".954611pt" strokecolor="#606060">
                <v:path arrowok="t"/>
              </v:shape>
            </v:group>
            <v:group style="position:absolute;left:7842;top:6655;width:2;height:239" coordorigin="7842,6655" coordsize="2,239">
              <v:shape style="position:absolute;left:7842;top:6655;width:2;height:239" coordorigin="7842,6655" coordsize="0,239" path="m7842,6894l7842,6655e" filled="f" stroked="t" strokeweight=".238653pt" strokecolor="#676767">
                <v:path arrowok="t"/>
              </v:shape>
            </v:group>
            <v:group style="position:absolute;left:9222;top:6899;width:1341;height:2" coordorigin="9222,6899" coordsize="1341,2">
              <v:shape style="position:absolute;left:9222;top:6899;width:1341;height:2" coordorigin="9222,6899" coordsize="1341,0" path="m9222,6899l10563,6899e" filled="f" stroked="t" strokeweight=".477306pt" strokecolor="#444444">
                <v:path arrowok="t"/>
              </v:shape>
            </v:group>
            <v:group style="position:absolute;left:10396;top:6899;width:1370;height:2" coordorigin="10396,6899" coordsize="1370,2">
              <v:shape style="position:absolute;left:10396;top:6899;width:1370;height:2" coordorigin="10396,6899" coordsize="1370,0" path="m10396,6899l11766,6899e" filled="f" stroked="t" strokeweight=".715958pt" strokecolor="#676767">
                <v:path arrowok="t"/>
              </v:shape>
            </v:group>
            <v:group style="position:absolute;left:372;top:7131;width:310;height:2" coordorigin="372,7131" coordsize="310,2">
              <v:shape style="position:absolute;left:372;top:7131;width:310;height:2" coordorigin="372,7131" coordsize="310,0" path="m372,7131l683,7131e" filled="f" stroked="t" strokeweight=".715958pt" strokecolor="#575757">
                <v:path arrowok="t"/>
              </v:shape>
            </v:group>
            <v:group style="position:absolute;left:377;top:6856;width:2;height:1015" coordorigin="377,6856" coordsize="2,1015">
              <v:shape style="position:absolute;left:377;top:6856;width:2;height:1015" coordorigin="377,6856" coordsize="0,1015" path="m377,7871l377,6856e" filled="f" stroked="t" strokeweight=".477306pt" strokecolor="#2F2F2F">
                <v:path arrowok="t"/>
              </v:shape>
            </v:group>
            <v:group style="position:absolute;left:625;top:7134;width:1169;height:2" coordorigin="625,7134" coordsize="1169,2">
              <v:shape style="position:absolute;left:625;top:7134;width:1169;height:2" coordorigin="625,7134" coordsize="1169,0" path="m625,7134l1795,7134e" filled="f" stroked="t" strokeweight=".477306pt" strokecolor="#444444">
                <v:path arrowok="t"/>
              </v:shape>
            </v:group>
            <v:group style="position:absolute;left:1642;top:7136;width:5327;height:2" coordorigin="1642,7136" coordsize="5327,2">
              <v:shape style="position:absolute;left:1642;top:7136;width:5327;height:2" coordorigin="1642,7136" coordsize="5327,0" path="m1642,7136l6969,7136e" filled="f" stroked="t" strokeweight=".715958pt" strokecolor="#5B5B5B">
                <v:path arrowok="t"/>
              </v:shape>
            </v:group>
            <v:group style="position:absolute;left:6911;top:7138;width:592;height:2" coordorigin="6911,7138" coordsize="592,2">
              <v:shape style="position:absolute;left:6911;top:7138;width:592;height:2" coordorigin="6911,7138" coordsize="592,0" path="m6911,7138l7503,7138e" filled="f" stroked="t" strokeweight=".477306pt" strokecolor="#343434">
                <v:path arrowok="t"/>
              </v:shape>
            </v:group>
            <v:group style="position:absolute;left:7446;top:7138;width:3117;height:2" coordorigin="7446,7138" coordsize="3117,2">
              <v:shape style="position:absolute;left:7446;top:7138;width:3117;height:2" coordorigin="7446,7138" coordsize="3117,0" path="m7446,7138l10563,7138e" filled="f" stroked="t" strokeweight=".954611pt" strokecolor="#646464">
                <v:path arrowok="t"/>
              </v:shape>
            </v:group>
            <v:group style="position:absolute;left:10505;top:7143;width:1260;height:2" coordorigin="10505,7143" coordsize="1260,2">
              <v:shape style="position:absolute;left:10505;top:7143;width:1260;height:2" coordorigin="10505,7143" coordsize="1260,0" path="m10505,7143l11766,7143e" filled="f" stroked="t" strokeweight=".477306pt" strokecolor="#4F4F4F">
                <v:path arrowok="t"/>
              </v:shape>
            </v:group>
            <v:group style="position:absolute;left:372;top:7608;width:10190;height:2" coordorigin="372,7608" coordsize="10190,2">
              <v:shape style="position:absolute;left:372;top:7608;width:10190;height:2" coordorigin="372,7608" coordsize="10190,0" path="m372,7608l10563,7608e" filled="f" stroked="t" strokeweight=".715958pt" strokecolor="#5B5B5B">
                <v:path arrowok="t"/>
              </v:shape>
            </v:group>
            <v:group style="position:absolute;left:10396;top:7617;width:1370;height:2" coordorigin="10396,7617" coordsize="1370,2">
              <v:shape style="position:absolute;left:10396;top:7617;width:1370;height:2" coordorigin="10396,7617" coordsize="1370,0" path="m10396,7617l11766,7617e" filled="f" stroked="t" strokeweight=".954611pt" strokecolor="#676767">
                <v:path arrowok="t"/>
              </v:shape>
            </v:group>
            <v:group style="position:absolute;left:5016;top:7603;width:2;height:259" coordorigin="5016,7603" coordsize="2,259">
              <v:shape style="position:absolute;left:5016;top:7603;width:2;height:259" coordorigin="5016,7603" coordsize="0,259" path="m5016,7861l5016,7603e" filled="f" stroked="t" strokeweight=".954611pt" strokecolor="#4B4B4B">
                <v:path arrowok="t"/>
              </v:shape>
            </v:group>
            <v:group style="position:absolute;left:5012;top:7857;width:6759;height:2" coordorigin="5012,7857" coordsize="6759,2">
              <v:shape style="position:absolute;left:5012;top:7857;width:6759;height:2" coordorigin="5012,7857" coordsize="6759,0" path="m5012,7857l11770,7857e" filled="f" stroked="t" strokeweight=".95571pt" strokecolor="#5B5B5B">
                <v:path arrowok="t"/>
              </v:shape>
            </v:group>
            <v:group style="position:absolute;left:9222;top:7859;width:1418;height:2" coordorigin="9222,7859" coordsize="1418,2">
              <v:shape style="position:absolute;left:9222;top:7859;width:1418;height:2" coordorigin="9222,7859" coordsize="1418,0" path="m9222,7859l10639,7859e" filled="f" stroked="t" strokeweight=".477306pt" strokecolor="#484848">
                <v:path arrowok="t"/>
              </v:shape>
            </v:group>
            <v:group style="position:absolute;left:375;top:7814;width:2;height:503" coordorigin="375,7814" coordsize="2,503">
              <v:shape style="position:absolute;left:375;top:7814;width:2;height:503" coordorigin="375,7814" coordsize="0,503" path="m375,8316l375,7814e" filled="f" stroked="t" strokeweight=".715958pt" strokecolor="#4B4B4B">
                <v:path arrowok="t"/>
              </v:shape>
            </v:group>
            <v:group style="position:absolute;left:5016;top:7814;width:2;height:642" coordorigin="5016,7814" coordsize="2,642">
              <v:shape style="position:absolute;left:5016;top:7814;width:2;height:642" coordorigin="5016,7814" coordsize="0,642" path="m5016,8455l5016,7814e" filled="f" stroked="t" strokeweight=".954611pt" strokecolor="#545454">
                <v:path arrowok="t"/>
              </v:shape>
            </v:group>
            <v:group style="position:absolute;left:5007;top:8096;width:2052;height:2" coordorigin="5007,8096" coordsize="2052,2">
              <v:shape style="position:absolute;left:5007;top:8096;width:2052;height:2" coordorigin="5007,8096" coordsize="2052,0" path="m5007,8096l7059,8096e" filled="f" stroked="t" strokeweight=".954611pt" strokecolor="#646464">
                <v:path arrowok="t"/>
              </v:shape>
            </v:group>
            <v:group style="position:absolute;left:6954;top:7847;width:2;height:618" coordorigin="6954,7847" coordsize="2,618">
              <v:shape style="position:absolute;left:6954;top:7847;width:2;height:618" coordorigin="6954,7847" coordsize="0,618" path="m6954,8465l6954,7847e" filled="f" stroked="t" strokeweight=".715958pt" strokecolor="#545454">
                <v:path arrowok="t"/>
              </v:shape>
            </v:group>
            <v:group style="position:absolute;left:6907;top:8096;width:964;height:2" coordorigin="6907,8096" coordsize="964,2">
              <v:shape style="position:absolute;left:6907;top:8096;width:964;height:2" coordorigin="6907,8096" coordsize="964,0" path="m6907,8096l7871,8096e" filled="f" stroked="t" strokeweight=".477306pt" strokecolor="#383838">
                <v:path arrowok="t"/>
              </v:shape>
            </v:group>
            <v:group style="position:absolute;left:7813;top:8098;width:749;height:2" coordorigin="7813,8098" coordsize="749,2">
              <v:shape style="position:absolute;left:7813;top:8098;width:749;height:2" coordorigin="7813,8098" coordsize="749,0" path="m7813,8098l8563,8098e" filled="f" stroked="t" strokeweight=".477306pt" strokecolor="#545454">
                <v:path arrowok="t"/>
              </v:shape>
            </v:group>
            <v:group style="position:absolute;left:8537;top:7847;width:2;height:622" coordorigin="8537,7847" coordsize="2,622">
              <v:shape style="position:absolute;left:8537;top:7847;width:2;height:622" coordorigin="8537,7847" coordsize="0,622" path="m8537,8469l8537,7847e" filled="f" stroked="t" strokeweight=".715958pt" strokecolor="#444444">
                <v:path arrowok="t"/>
              </v:shape>
            </v:group>
            <v:group style="position:absolute;left:8358;top:8103;width:3413;height:2" coordorigin="8358,8103" coordsize="3413,2">
              <v:shape style="position:absolute;left:8358;top:8103;width:3413;height:2" coordorigin="8358,8103" coordsize="3413,0" path="m8358,8103l11770,8103e" filled="f" stroked="t" strokeweight=".954611pt" strokecolor="#6B6B6B">
                <v:path arrowok="t"/>
              </v:shape>
            </v:group>
            <v:group style="position:absolute;left:368;top:8448;width:1523;height:2" coordorigin="368,8448" coordsize="1523,2">
              <v:shape style="position:absolute;left:368;top:8448;width:1523;height:2" coordorigin="368,8448" coordsize="1523,0" path="m368,8448l1890,8448e" filled="f" stroked="t" strokeweight=".954611pt" strokecolor="#646464">
                <v:path arrowok="t"/>
              </v:shape>
            </v:group>
            <v:group style="position:absolute;left:372;top:8259;width:2;height:469" coordorigin="372,8259" coordsize="2,469">
              <v:shape style="position:absolute;left:372;top:8259;width:2;height:469" coordorigin="372,8259" coordsize="0,469" path="m372,8728l372,8259e" filled="f" stroked="t" strokeweight=".477306pt" strokecolor="#232323">
                <v:path arrowok="t"/>
              </v:shape>
            </v:group>
            <v:group style="position:absolute;left:1737;top:8450;width:740;height:2" coordorigin="1737,8450" coordsize="740,2">
              <v:shape style="position:absolute;left:1737;top:8450;width:740;height:2" coordorigin="1737,8450" coordsize="740,0" path="m1737,8450l2477,8450e" filled="f" stroked="t" strokeweight=".477306pt" strokecolor="#3F3F3F">
                <v:path arrowok="t"/>
              </v:shape>
            </v:group>
            <v:group style="position:absolute;left:2406;top:8450;width:1756;height:2" coordorigin="2406,8450" coordsize="1756,2">
              <v:shape style="position:absolute;left:2406;top:8450;width:1756;height:2" coordorigin="2406,8450" coordsize="1756,0" path="m2406,8450l4162,8450e" filled="f" stroked="t" strokeweight=".954611pt" strokecolor="#5B5B5B">
                <v:path arrowok="t"/>
              </v:shape>
            </v:group>
            <v:group style="position:absolute;left:4062;top:8450;width:726;height:2" coordorigin="4062,8450" coordsize="726,2">
              <v:shape style="position:absolute;left:4062;top:8450;width:726;height:2" coordorigin="4062,8450" coordsize="726,0" path="m4062,8450l4787,8450e" filled="f" stroked="t" strokeweight=".477306pt" strokecolor="#484848">
                <v:path arrowok="t"/>
              </v:shape>
            </v:group>
            <v:group style="position:absolute;left:4730;top:8450;width:315;height:2" coordorigin="4730,8450" coordsize="315,2">
              <v:shape style="position:absolute;left:4730;top:8450;width:315;height:2" coordorigin="4730,8450" coordsize="315,0" path="m4730,8450l5045,8450e" filled="f" stroked="t" strokeweight=".477306pt" strokecolor="#2B2B2B">
                <v:path arrowok="t"/>
              </v:shape>
            </v:group>
            <v:group style="position:absolute;left:4974;top:8453;width:821;height:2" coordorigin="4974,8453" coordsize="821,2">
              <v:shape style="position:absolute;left:4974;top:8453;width:821;height:2" coordorigin="4974,8453" coordsize="821,0" path="m4974,8453l5794,8453e" filled="f" stroked="t" strokeweight=".477306pt" strokecolor="#484848">
                <v:path arrowok="t"/>
              </v:shape>
            </v:group>
            <v:group style="position:absolute;left:5499;top:8453;width:2539;height:2" coordorigin="5499,8453" coordsize="2539,2">
              <v:shape style="position:absolute;left:5499;top:8453;width:2539;height:2" coordorigin="5499,8453" coordsize="2539,0" path="m5499,8453l8038,8453e" filled="f" stroked="t" strokeweight=".954611pt" strokecolor="#646464">
                <v:path arrowok="t"/>
              </v:shape>
            </v:group>
            <v:group style="position:absolute;left:7813;top:8457;width:2749;height:2" coordorigin="7813,8457" coordsize="2749,2">
              <v:shape style="position:absolute;left:7813;top:8457;width:2749;height:2" coordorigin="7813,8457" coordsize="2749,0" path="m7813,8457l10563,8457e" filled="f" stroked="t" strokeweight=".477306pt" strokecolor="#4B4B4B">
                <v:path arrowok="t"/>
              </v:shape>
            </v:group>
            <v:group style="position:absolute;left:10348;top:8460;width:1418;height:2" coordorigin="10348,8460" coordsize="1418,2">
              <v:shape style="position:absolute;left:10348;top:8460;width:1418;height:2" coordorigin="10348,8460" coordsize="1418,0" path="m10348,8460l11766,8460e" filled="f" stroked="t" strokeweight=".954611pt" strokecolor="#6B6B6B">
                <v:path arrowok="t"/>
              </v:shape>
            </v:group>
            <v:group style="position:absolute;left:372;top:8671;width:2;height:302" coordorigin="372,8671" coordsize="2,302">
              <v:shape style="position:absolute;left:372;top:8671;width:2;height:302" coordorigin="372,8671" coordsize="0,302" path="m372,8972l372,8671e" filled="f" stroked="t" strokeweight=".715958pt" strokecolor="#3B3B3B">
                <v:path arrowok="t"/>
              </v:shape>
            </v:group>
            <v:group style="position:absolute;left:11761;top:8671;width:2;height:622" coordorigin="11761,8671" coordsize="2,622">
              <v:shape style="position:absolute;left:11761;top:8671;width:2;height:622" coordorigin="11761,8671" coordsize="0,622" path="m11761,9293l11761,8671e" filled="f" stroked="t" strokeweight=".477306pt" strokecolor="#444444">
                <v:path arrowok="t"/>
              </v:shape>
            </v:group>
            <v:group style="position:absolute;left:363;top:9262;width:3928;height:2" coordorigin="363,9262" coordsize="3928,2">
              <v:shape style="position:absolute;left:363;top:9262;width:3928;height:2" coordorigin="363,9262" coordsize="3928,0" path="m363,9262l4291,9262e" filled="f" stroked="t" strokeweight=".715958pt" strokecolor="#5B5B5B">
                <v:path arrowok="t"/>
              </v:shape>
            </v:group>
            <v:group style="position:absolute;left:4062;top:9259;width:974;height:2" coordorigin="4062,9259" coordsize="974,2">
              <v:shape style="position:absolute;left:4062;top:9259;width:974;height:2" coordorigin="4062,9259" coordsize="974,0" path="m4062,9259l5036,9259e" filled="f" stroked="t" strokeweight=".715958pt" strokecolor="#444444">
                <v:path arrowok="t"/>
              </v:shape>
            </v:group>
            <v:group style="position:absolute;left:4921;top:9262;width:2048;height:2" coordorigin="4921,9262" coordsize="2048,2">
              <v:shape style="position:absolute;left:4921;top:9262;width:2048;height:2" coordorigin="4921,9262" coordsize="2048,0" path="m4921,9262l6969,9262e" filled="f" stroked="t" strokeweight=".954611pt" strokecolor="#5B5B5B">
                <v:path arrowok="t"/>
              </v:shape>
            </v:group>
            <v:group style="position:absolute;left:6911;top:9264;width:959;height:2" coordorigin="6911,9264" coordsize="959,2">
              <v:shape style="position:absolute;left:6911;top:9264;width:959;height:2" coordorigin="6911,9264" coordsize="959,0" path="m6911,9264l7871,9264e" filled="f" stroked="t" strokeweight=".477306pt" strokecolor="#343434">
                <v:path arrowok="t"/>
              </v:shape>
            </v:group>
            <v:group style="position:absolute;left:7813;top:9267;width:2749;height:2" coordorigin="7813,9267" coordsize="2749,2">
              <v:shape style="position:absolute;left:7813;top:9267;width:2749;height:2" coordorigin="7813,9267" coordsize="2749,0" path="m7813,9267l10563,9267e" filled="f" stroked="t" strokeweight=".954611pt" strokecolor="#646464">
                <v:path arrowok="t"/>
              </v:shape>
            </v:group>
            <v:group style="position:absolute;left:10505;top:9269;width:1260;height:2" coordorigin="10505,9269" coordsize="1260,2">
              <v:shape style="position:absolute;left:10505;top:9269;width:1260;height:2" coordorigin="10505,9269" coordsize="1260,0" path="m10505,9269l11766,9269e" filled="f" stroked="t" strokeweight=".477306pt" strokecolor="#484848">
                <v:path arrowok="t"/>
              </v:shape>
            </v:group>
            <v:group style="position:absolute;left:375;top:8876;width:2;height:914" coordorigin="375,8876" coordsize="2,914">
              <v:shape style="position:absolute;left:375;top:8876;width:2;height:914" coordorigin="375,8876" coordsize="0,914" path="m375,9791l375,8876e" filled="f" stroked="t" strokeweight=".954611pt" strokecolor="#606060">
                <v:path arrowok="t"/>
              </v:shape>
            </v:group>
            <v:group style="position:absolute;left:11761;top:9221;width:2;height:1489" coordorigin="11761,9221" coordsize="2,1489">
              <v:shape style="position:absolute;left:11761;top:9221;width:2;height:1489" coordorigin="11761,9221" coordsize="0,1489" path="m11761,10710l11761,9221e" filled="f" stroked="t" strokeweight=".954611pt" strokecolor="#646464">
                <v:path arrowok="t"/>
              </v:shape>
            </v:group>
            <v:group style="position:absolute;left:375;top:9733;width:2;height:498" coordorigin="375,9733" coordsize="2,498">
              <v:shape style="position:absolute;left:375;top:9733;width:2;height:498" coordorigin="375,9733" coordsize="0,498" path="m375,10231l375,9733e" filled="f" stroked="t" strokeweight=".477306pt" strokecolor="#3B3B3B">
                <v:path arrowok="t"/>
              </v:shape>
            </v:group>
            <v:group style="position:absolute;left:2453;top:9733;width:2;height:282" coordorigin="2453,9733" coordsize="2,282">
              <v:shape style="position:absolute;left:2453;top:9733;width:2;height:282" coordorigin="2453,9733" coordsize="0,282" path="m2453,10016l2453,9733e" filled="f" stroked="t" strokeweight=".715958pt" strokecolor="#4B4B4B">
                <v:path arrowok="t"/>
              </v:shape>
            </v:group>
            <v:group style="position:absolute;left:372;top:10195;width:310;height:2" coordorigin="372,10195" coordsize="310,2">
              <v:shape style="position:absolute;left:372;top:10195;width:310;height:2" coordorigin="372,10195" coordsize="310,0" path="m372,10195l683,10195e" filled="f" stroked="t" strokeweight=".715958pt" strokecolor="#646464">
                <v:path arrowok="t"/>
              </v:shape>
            </v:group>
            <v:group style="position:absolute;left:625;top:10198;width:1169;height:2" coordorigin="625,10198" coordsize="1169,2">
              <v:shape style="position:absolute;left:625;top:10198;width:1169;height:2" coordorigin="625,10198" coordsize="1169,0" path="m625,10198l1795,10198e" filled="f" stroked="t" strokeweight=".477306pt" strokecolor="#484848">
                <v:path arrowok="t"/>
              </v:shape>
            </v:group>
            <v:group style="position:absolute;left:1709;top:10200;width:5260;height:2" coordorigin="1709,10200" coordsize="5260,2">
              <v:shape style="position:absolute;left:1709;top:10200;width:5260;height:2" coordorigin="1709,10200" coordsize="5260,0" path="m1709,10200l6969,10200e" filled="f" stroked="t" strokeweight=".715958pt" strokecolor="#5B5B5B">
                <v:path arrowok="t"/>
              </v:shape>
            </v:group>
            <v:group style="position:absolute;left:6911;top:10203;width:959;height:2" coordorigin="6911,10203" coordsize="959,2">
              <v:shape style="position:absolute;left:6911;top:10203;width:959;height:2" coordorigin="6911,10203" coordsize="959,0" path="m6911,10203l7871,10203e" filled="f" stroked="t" strokeweight=".477306pt" strokecolor="#3F3F3F">
                <v:path arrowok="t"/>
              </v:shape>
            </v:group>
            <v:group style="position:absolute;left:7813;top:10205;width:2749;height:2" coordorigin="7813,10205" coordsize="2749,2">
              <v:shape style="position:absolute;left:7813;top:10205;width:2749;height:2" coordorigin="7813,10205" coordsize="2749,0" path="m7813,10205l10563,10205e" filled="f" stroked="t" strokeweight=".954611pt" strokecolor="#676767">
                <v:path arrowok="t"/>
              </v:shape>
            </v:group>
            <v:group style="position:absolute;left:10505;top:10207;width:1265;height:2" coordorigin="10505,10207" coordsize="1265,2">
              <v:shape style="position:absolute;left:10505;top:10207;width:1265;height:2" coordorigin="10505,10207" coordsize="1265,0" path="m10505,10207l11770,10207e" filled="f" stroked="t" strokeweight=".477306pt" strokecolor="#484848">
                <v:path arrowok="t"/>
              </v:shape>
            </v:group>
            <v:group style="position:absolute;left:368;top:10437;width:1427;height:2" coordorigin="368,10437" coordsize="1427,2">
              <v:shape style="position:absolute;left:368;top:10437;width:1427;height:2" coordorigin="368,10437" coordsize="1427,0" path="m368,10437l1795,10437e" filled="f" stroked="t" strokeweight=".477306pt" strokecolor="#545454">
                <v:path arrowok="t"/>
              </v:shape>
            </v:group>
            <v:group style="position:absolute;left:377;top:10160;width:2;height:330" coordorigin="377,10160" coordsize="2,330">
              <v:shape style="position:absolute;left:377;top:10160;width:2;height:330" coordorigin="377,10160" coordsize="0,330" path="m377,10490l377,10160e" filled="f" stroked="t" strokeweight=".477306pt" strokecolor="#4F4F4F">
                <v:path arrowok="t"/>
              </v:shape>
            </v:group>
            <v:group style="position:absolute;left:1737;top:10437;width:2224;height:2" coordorigin="1737,10437" coordsize="2224,2">
              <v:shape style="position:absolute;left:1737;top:10437;width:2224;height:2" coordorigin="1737,10437" coordsize="2224,0" path="m1737,10437l3962,10437e" filled="f" stroked="t" strokeweight=".715958pt" strokecolor="#5B5B5B">
                <v:path arrowok="t"/>
              </v:shape>
            </v:group>
            <v:group style="position:absolute;left:3904;top:10440;width:1131;height:2" coordorigin="3904,10440" coordsize="1131,2">
              <v:shape style="position:absolute;left:3904;top:10440;width:1131;height:2" coordorigin="3904,10440" coordsize="1131,0" path="m3904,10440l5036,10440e" filled="f" stroked="t" strokeweight=".477306pt" strokecolor="#484848">
                <v:path arrowok="t"/>
              </v:shape>
            </v:group>
            <v:group style="position:absolute;left:4978;top:10442;width:6658;height:2" coordorigin="4978,10442" coordsize="6658,2">
              <v:shape style="position:absolute;left:4978;top:10442;width:6658;height:2" coordorigin="4978,10442" coordsize="6658,0" path="m4978,10442l11637,10442e" filled="f" stroked="t" strokeweight=".715958pt" strokecolor="#606060">
                <v:path arrowok="t"/>
              </v:shape>
            </v:group>
            <v:group style="position:absolute;left:6911;top:10442;width:959;height:2" coordorigin="6911,10442" coordsize="959,2">
              <v:shape style="position:absolute;left:6911;top:10442;width:959;height:2" coordorigin="6911,10442" coordsize="959,0" path="m6911,10442l7871,10442e" filled="f" stroked="t" strokeweight=".477306pt" strokecolor="#3B3B3B">
                <v:path arrowok="t"/>
              </v:shape>
            </v:group>
            <v:group style="position:absolute;left:10505;top:10449;width:1131;height:2" coordorigin="10505,10449" coordsize="1131,2">
              <v:shape style="position:absolute;left:10505;top:10449;width:1131;height:2" coordorigin="10505,10449" coordsize="1131,0" path="m10505,10449l11637,10449e" filled="f" stroked="t" strokeweight=".715958pt" strokecolor="#4B4B4B">
                <v:path arrowok="t"/>
              </v:shape>
            </v:group>
            <v:group style="position:absolute;left:10582;top:10447;width:1188;height:2" coordorigin="10582,10447" coordsize="1188,2">
              <v:shape style="position:absolute;left:10582;top:10447;width:1188;height:2" coordorigin="10582,10447" coordsize="1188,0" path="m10582,10447l11770,10447e" filled="f" stroked="t" strokeweight=".477306pt" strokecolor="#484848">
                <v:path arrowok="t"/>
              </v:shape>
            </v:group>
            <v:group style="position:absolute;left:368;top:10684;width:5427;height:2" coordorigin="368,10684" coordsize="5427,2">
              <v:shape style="position:absolute;left:368;top:10684;width:5427;height:2" coordorigin="368,10684" coordsize="5427,0" path="m368,10684l5794,10684e" filled="f" stroked="t" strokeweight=".715958pt" strokecolor="#606060">
                <v:path arrowok="t"/>
              </v:shape>
            </v:group>
            <v:group style="position:absolute;left:5737;top:10686;width:525;height:2" coordorigin="5737,10686" coordsize="525,2">
              <v:shape style="position:absolute;left:5737;top:10686;width:525;height:2" coordorigin="5737,10686" coordsize="525,0" path="m5737,10686l6262,10686e" filled="f" stroked="t" strokeweight=".477306pt" strokecolor="#2F2F2F">
                <v:path arrowok="t"/>
              </v:shape>
            </v:group>
            <v:group style="position:absolute;left:6205;top:10684;width:1737;height:2" coordorigin="6205,10684" coordsize="1737,2">
              <v:shape style="position:absolute;left:6205;top:10684;width:1737;height:2" coordorigin="6205,10684" coordsize="1737,0" path="m6205,10684l7942,10684e" filled="f" stroked="t" strokeweight=".954611pt" strokecolor="#676767">
                <v:path arrowok="t"/>
              </v:shape>
            </v:group>
            <v:group style="position:absolute;left:7813;top:10686;width:1465;height:2" coordorigin="7813,10686" coordsize="1465,2">
              <v:shape style="position:absolute;left:7813;top:10686;width:1465;height:2" coordorigin="7813,10686" coordsize="1465,0" path="m7813,10686l9279,10686e" filled="f" stroked="t" strokeweight=".477306pt" strokecolor="#484848">
                <v:path arrowok="t"/>
              </v:shape>
            </v:group>
            <v:group style="position:absolute;left:9174;top:10689;width:2597;height:2" coordorigin="9174,10689" coordsize="2597,2">
              <v:shape style="position:absolute;left:9174;top:10689;width:2597;height:2" coordorigin="9174,10689" coordsize="2597,0" path="m9174,10689l11770,10689e" filled="f" stroked="t" strokeweight=".954611pt" strokecolor="#6B6B6B">
                <v:path arrowok="t"/>
              </v:shape>
            </v:group>
            <v:group style="position:absolute;left:11761;top:10638;width:2;height:800" coordorigin="11761,10638" coordsize="2,800">
              <v:shape style="position:absolute;left:11761;top:10638;width:2;height:800" coordorigin="11761,10638" coordsize="0,800" path="m11761,11438l11761,10638e" filled="f" stroked="t" strokeweight=".477306pt" strokecolor="#3B3B3B">
                <v:path arrowok="t"/>
              </v:shape>
            </v:group>
            <v:group style="position:absolute;left:368;top:11160;width:1427;height:2" coordorigin="368,11160" coordsize="1427,2">
              <v:shape style="position:absolute;left:368;top:11160;width:1427;height:2" coordorigin="368,11160" coordsize="1427,0" path="m368,11160l1795,11160e" filled="f" stroked="t" strokeweight=".954611pt" strokecolor="#6B6B6B">
                <v:path arrowok="t"/>
              </v:shape>
            </v:group>
            <v:group style="position:absolute;left:1737;top:11160;width:1236;height:2" coordorigin="1737,11160" coordsize="1236,2">
              <v:shape style="position:absolute;left:1737;top:11160;width:1236;height:2" coordorigin="1737,11160" coordsize="1236,0" path="m1737,11160l2974,11160e" filled="f" stroked="t" strokeweight=".477306pt" strokecolor="#3B3B3B">
                <v:path arrowok="t"/>
              </v:shape>
            </v:group>
            <v:group style="position:absolute;left:2916;top:11160;width:1379;height:2" coordorigin="2916,11160" coordsize="1379,2">
              <v:shape style="position:absolute;left:2916;top:11160;width:1379;height:2" coordorigin="2916,11160" coordsize="1379,0" path="m2916,11160l4296,11160e" filled="f" stroked="t" strokeweight=".954611pt" strokecolor="#646464">
                <v:path arrowok="t"/>
              </v:shape>
            </v:group>
            <v:group style="position:absolute;left:4062;top:11158;width:726;height:2" coordorigin="4062,11158" coordsize="726,2">
              <v:shape style="position:absolute;left:4062;top:11158;width:726;height:2" coordorigin="4062,11158" coordsize="726,0" path="m4062,11158l4787,11158e" filled="f" stroked="t" strokeweight=".477306pt" strokecolor="#4F4F4F">
                <v:path arrowok="t"/>
              </v:shape>
            </v:group>
            <v:group style="position:absolute;left:4730;top:11160;width:305;height:2" coordorigin="4730,11160" coordsize="305,2">
              <v:shape style="position:absolute;left:4730;top:11160;width:305;height:2" coordorigin="4730,11160" coordsize="305,0" path="m4730,11160l5036,11160e" filled="f" stroked="t" strokeweight=".477306pt" strokecolor="#232323">
                <v:path arrowok="t"/>
              </v:shape>
            </v:group>
            <v:group style="position:absolute;left:4978;top:11163;width:816;height:2" coordorigin="4978,11163" coordsize="816,2">
              <v:shape style="position:absolute;left:4978;top:11163;width:816;height:2" coordorigin="4978,11163" coordsize="816,0" path="m4978,11163l5794,11163e" filled="f" stroked="t" strokeweight=".477306pt" strokecolor="#484848">
                <v:path arrowok="t"/>
              </v:shape>
            </v:group>
            <v:group style="position:absolute;left:5737;top:11165;width:525;height:2" coordorigin="5737,11165" coordsize="525,2">
              <v:shape style="position:absolute;left:5737;top:11165;width:525;height:2" coordorigin="5737,11165" coordsize="525,0" path="m5737,11165l6262,11165e" filled="f" stroked="t" strokeweight=".477306pt" strokecolor="#2F2F2F">
                <v:path arrowok="t"/>
              </v:shape>
            </v:group>
            <v:group style="position:absolute;left:6205;top:11163;width:1737;height:2" coordorigin="6205,11163" coordsize="1737,2">
              <v:shape style="position:absolute;left:6205;top:11163;width:1737;height:2" coordorigin="6205,11163" coordsize="1737,0" path="m6205,11163l7942,11163e" filled="f" stroked="t" strokeweight=".954611pt" strokecolor="#646464">
                <v:path arrowok="t"/>
              </v:shape>
            </v:group>
            <v:group style="position:absolute;left:7813;top:11165;width:1465;height:2" coordorigin="7813,11165" coordsize="1465,2">
              <v:shape style="position:absolute;left:7813;top:11165;width:1465;height:2" coordorigin="7813,11165" coordsize="1465,0" path="m7813,11165l9279,11165e" filled="f" stroked="t" strokeweight=".477306pt" strokecolor="#3F3F3F">
                <v:path arrowok="t"/>
              </v:shape>
            </v:group>
            <v:group style="position:absolute;left:9174;top:11167;width:2592;height:2" coordorigin="9174,11167" coordsize="2592,2">
              <v:shape style="position:absolute;left:9174;top:11167;width:2592;height:2" coordorigin="9174,11167" coordsize="2592,0" path="m9174,11167l11766,11167e" filled="f" stroked="t" strokeweight=".954611pt" strokecolor="#6B6B6B">
                <v:path arrowok="t"/>
              </v:shape>
            </v:group>
            <v:group style="position:absolute;left:368;top:11404;width:1427;height:2" coordorigin="368,11404" coordsize="1427,2">
              <v:shape style="position:absolute;left:368;top:11404;width:1427;height:2" coordorigin="368,11404" coordsize="1427,0" path="m368,11404l1795,11404e" filled="f" stroked="t" strokeweight=".477306pt" strokecolor="#4F4F4F">
                <v:path arrowok="t"/>
              </v:shape>
            </v:group>
            <v:group style="position:absolute;left:1699;top:11404;width:1532;height:2" coordorigin="1699,11404" coordsize="1532,2">
              <v:shape style="position:absolute;left:1699;top:11404;width:1532;height:2" coordorigin="1699,11404" coordsize="1532,0" path="m1699,11404l3231,11404e" filled="f" stroked="t" strokeweight=".954611pt" strokecolor="#646464">
                <v:path arrowok="t"/>
              </v:shape>
            </v:group>
            <v:group style="position:absolute;left:2916;top:11404;width:1203;height:2" coordorigin="2916,11404" coordsize="1203,2">
              <v:shape style="position:absolute;left:2916;top:11404;width:1203;height:2" coordorigin="2916,11404" coordsize="1203,0" path="m2916,11404l4119,11404e" filled="f" stroked="t" strokeweight=".477306pt" strokecolor="#444444">
                <v:path arrowok="t"/>
              </v:shape>
            </v:group>
            <v:group style="position:absolute;left:4062;top:11407;width:1847;height:2" coordorigin="4062,11407" coordsize="1847,2">
              <v:shape style="position:absolute;left:4062;top:11407;width:1847;height:2" coordorigin="4062,11407" coordsize="1847,0" path="m4062,11407l5909,11407e" filled="f" stroked="t" strokeweight=".954611pt" strokecolor="#606060">
                <v:path arrowok="t"/>
              </v:shape>
            </v:group>
            <v:group style="position:absolute;left:5737;top:11407;width:2134;height:2" coordorigin="5737,11407" coordsize="2134,2">
              <v:shape style="position:absolute;left:5737;top:11407;width:2134;height:2" coordorigin="5737,11407" coordsize="2134,0" path="m5737,11407l7871,11407e" filled="f" stroked="t" strokeweight=".477306pt" strokecolor="#484848">
                <v:path arrowok="t"/>
              </v:shape>
            </v:group>
            <v:group style="position:absolute;left:7813;top:11409;width:1465;height:2" coordorigin="7813,11409" coordsize="1465,2">
              <v:shape style="position:absolute;left:7813;top:11409;width:1465;height:2" coordorigin="7813,11409" coordsize="1465,0" path="m7813,11409l9279,11409e" filled="f" stroked="t" strokeweight=".954611pt" strokecolor="#676767">
                <v:path arrowok="t"/>
              </v:shape>
            </v:group>
            <v:group style="position:absolute;left:9222;top:11412;width:2544;height:2" coordorigin="9222,11412" coordsize="2544,2">
              <v:shape style="position:absolute;left:9222;top:11412;width:2544;height:2" coordorigin="9222,11412" coordsize="2544,0" path="m9222,11412l11766,11412e" filled="f" stroked="t" strokeweight=".477306pt" strokecolor="#484848">
                <v:path arrowok="t"/>
              </v:shape>
            </v:group>
            <v:group style="position:absolute;left:363;top:11646;width:1441;height:2" coordorigin="363,11646" coordsize="1441,2">
              <v:shape style="position:absolute;left:363;top:11646;width:1441;height:2" coordorigin="363,11646" coordsize="1441,0" path="m363,11646l1804,11646e" filled="f" stroked="t" strokeweight=".954611pt" strokecolor="#6B6B6B">
                <v:path arrowok="t"/>
              </v:shape>
            </v:group>
            <v:group style="position:absolute;left:1031;top:11395;width:2;height:249" coordorigin="1031,11395" coordsize="2,249">
              <v:shape style="position:absolute;left:1031;top:11395;width:2;height:249" coordorigin="1031,11395" coordsize="0,249" path="m1031,11644l1031,11395e" filled="f" stroked="t" strokeweight=".238653pt" strokecolor="#545454">
                <v:path arrowok="t"/>
              </v:shape>
            </v:group>
            <v:group style="position:absolute;left:1733;top:11648;width:745;height:2" coordorigin="1733,11648" coordsize="745,2">
              <v:shape style="position:absolute;left:1733;top:11648;width:745;height:2" coordorigin="1733,11648" coordsize="745,0" path="m1733,11648l2477,11648e" filled="f" stroked="t" strokeweight=".477306pt" strokecolor="#444444">
                <v:path arrowok="t"/>
              </v:shape>
            </v:group>
            <v:group style="position:absolute;left:1795;top:11648;width:4000;height:2" coordorigin="1795,11648" coordsize="4000,2">
              <v:shape style="position:absolute;left:1795;top:11648;width:4000;height:2" coordorigin="1795,11648" coordsize="4000,0" path="m1795,11648l5794,11648e" filled="f" stroked="t" strokeweight=".715958pt" strokecolor="#575757">
                <v:path arrowok="t"/>
              </v:shape>
            </v:group>
            <v:group style="position:absolute;left:5207;top:11648;width:1761;height:2" coordorigin="5207,11648" coordsize="1761,2">
              <v:shape style="position:absolute;left:5207;top:11648;width:1761;height:2" coordorigin="5207,11648" coordsize="1761,0" path="m5207,11648l6969,11648e" filled="f" stroked="t" strokeweight=".954611pt" strokecolor="#6B6B6B">
                <v:path arrowok="t"/>
              </v:shape>
            </v:group>
            <v:group style="position:absolute;left:6911;top:11648;width:959;height:2" coordorigin="6911,11648" coordsize="959,2">
              <v:shape style="position:absolute;left:6911;top:11648;width:959;height:2" coordorigin="6911,11648" coordsize="959,0" path="m6911,11648l7871,11648e" filled="f" stroked="t" strokeweight=".477306pt" strokecolor="#3F3F3F">
                <v:path arrowok="t"/>
              </v:shape>
            </v:group>
            <v:group style="position:absolute;left:7813;top:11651;width:3733;height:2" coordorigin="7813,11651" coordsize="3733,2">
              <v:shape style="position:absolute;left:7813;top:11651;width:3733;height:2" coordorigin="7813,11651" coordsize="3733,0" path="m7813,11651l11546,11651e" filled="f" stroked="t" strokeweight=".715958pt" strokecolor="#606060">
                <v:path arrowok="t"/>
              </v:shape>
            </v:group>
            <v:group style="position:absolute;left:10505;top:11653;width:1270;height:2" coordorigin="10505,11653" coordsize="1270,2">
              <v:shape style="position:absolute;left:10505;top:11653;width:1270;height:2" coordorigin="10505,11653" coordsize="1270,0" path="m10505,11653l11775,11653e" filled="f" stroked="t" strokeweight=".477306pt" strokecolor="#4B4B4B">
                <v:path arrowok="t"/>
              </v:shape>
            </v:group>
            <v:group style="position:absolute;left:375;top:10418;width:2;height:6114" coordorigin="375,10418" coordsize="2,6114">
              <v:shape style="position:absolute;left:375;top:10418;width:2;height:6114" coordorigin="375,10418" coordsize="0,6114" path="m375,16532l375,10418e" filled="f" stroked="t" strokeweight=".715958pt" strokecolor="#545454">
                <v:path arrowok="t"/>
              </v:shape>
            </v:group>
            <v:group style="position:absolute;left:1031;top:11629;width:2;height:507" coordorigin="1031,11629" coordsize="2,507">
              <v:shape style="position:absolute;left:1031;top:11629;width:2;height:507" coordorigin="1031,11629" coordsize="0,507" path="m1031,12137l1031,11629e" filled="f" stroked="t" strokeweight=".238653pt" strokecolor="#747474">
                <v:path arrowok="t"/>
              </v:shape>
            </v:group>
            <v:group style="position:absolute;left:7487;top:11404;width:2;height:761" coordorigin="7487,11404" coordsize="2,761">
              <v:shape style="position:absolute;left:7487;top:11404;width:2;height:761" coordorigin="7487,11404" coordsize="0,761" path="m7487,12166l7487,11404e" filled="f" stroked="t" strokeweight=".954611pt" strokecolor="#747474">
                <v:path arrowok="t"/>
              </v:shape>
            </v:group>
            <v:group style="position:absolute;left:11761;top:11366;width:2;height:1771" coordorigin="11761,11366" coordsize="2,1771">
              <v:shape style="position:absolute;left:11761;top:11366;width:2;height:1771" coordorigin="11761,11366" coordsize="0,1771" path="m11761,13137l11761,11366e" filled="f" stroked="t" strokeweight=".954611pt" strokecolor="#646464">
                <v:path arrowok="t"/>
              </v:shape>
            </v:group>
            <v:group style="position:absolute;left:377;top:12108;width:2;height:503" coordorigin="377,12108" coordsize="2,503">
              <v:shape style="position:absolute;left:377;top:12108;width:2;height:503" coordorigin="377,12108" coordsize="0,503" path="m377,12611l377,12108e" filled="f" stroked="t" strokeweight=".477306pt" strokecolor="#1C1C1C">
                <v:path arrowok="t"/>
              </v:shape>
            </v:group>
            <v:group style="position:absolute;left:1031;top:12137;width:2;height:1709" coordorigin="1031,12137" coordsize="2,1709">
              <v:shape style="position:absolute;left:1031;top:12137;width:2;height:1709" coordorigin="1031,12137" coordsize="0,1709" path="m1031,13846l1031,12137e" filled="f" stroked="t" strokeweight=".238653pt" strokecolor="#000000">
                <v:path arrowok="t"/>
              </v:shape>
            </v:group>
            <v:group style="position:absolute;left:2458;top:12108;width:2;height:503" coordorigin="2458,12108" coordsize="2,503">
              <v:shape style="position:absolute;left:2458;top:12108;width:2;height:503" coordorigin="2458,12108" coordsize="0,503" path="m2458,12611l2458,12108e" filled="f" stroked="t" strokeweight=".477306pt" strokecolor="#3B3B3B">
                <v:path arrowok="t"/>
              </v:shape>
            </v:group>
            <v:group style="position:absolute;left:7489;top:12108;width:2;height:704" coordorigin="7489,12108" coordsize="2,704">
              <v:shape style="position:absolute;left:7489;top:12108;width:2;height:704" coordorigin="7489,12108" coordsize="0,704" path="m7489,12812l7489,12108e" filled="f" stroked="t" strokeweight=".477306pt" strokecolor="#3B3B3B">
                <v:path arrowok="t"/>
              </v:shape>
            </v:group>
            <v:group style="position:absolute;left:377;top:12553;width:2;height:259" coordorigin="377,12553" coordsize="2,259">
              <v:shape style="position:absolute;left:377;top:12553;width:2;height:259" coordorigin="377,12553" coordsize="0,259" path="m377,12812l377,12553e" filled="f" stroked="t" strokeweight=".477306pt" strokecolor="#383838">
                <v:path arrowok="t"/>
              </v:shape>
            </v:group>
            <v:group style="position:absolute;left:363;top:12788;width:19;height:2" coordorigin="363,12788" coordsize="19,2">
              <v:shape style="position:absolute;left:363;top:12788;width:19;height:2" coordorigin="363,12788" coordsize="19,0" path="m363,12788l382,12788e" filled="f" stroked="t" strokeweight=".715958pt" strokecolor="#3F3F3F">
                <v:path arrowok="t"/>
              </v:shape>
            </v:group>
            <v:group style="position:absolute;left:2429;top:12788;width:19;height:2" coordorigin="2429,12788" coordsize="19,2">
              <v:shape style="position:absolute;left:2429;top:12788;width:19;height:2" coordorigin="2429,12788" coordsize="19,0" path="m2429,12788l2449,12788e" filled="f" stroked="t" strokeweight=".715958pt" strokecolor="#A3A3A3">
                <v:path arrowok="t"/>
              </v:shape>
            </v:group>
            <v:group style="position:absolute;left:7465;top:12788;width:19;height:2" coordorigin="7465,12788" coordsize="19,2">
              <v:shape style="position:absolute;left:7465;top:12788;width:19;height:2" coordorigin="7465,12788" coordsize="19,0" path="m7465,12788l7484,12788e" filled="f" stroked="t" strokeweight=".715958pt" strokecolor="#3B3B3B">
                <v:path arrowok="t"/>
              </v:shape>
            </v:group>
            <v:group style="position:absolute;left:11732;top:12788;width:19;height:2" coordorigin="11732,12788" coordsize="19,2">
              <v:shape style="position:absolute;left:11732;top:12788;width:19;height:2" coordorigin="11732,12788" coordsize="19,0" path="m11732,12788l11751,12788e" filled="f" stroked="t" strokeweight=".715958pt" strokecolor="#A0A0A0">
                <v:path arrowok="t"/>
              </v:shape>
            </v:group>
            <v:group style="position:absolute;left:1756;top:12788;width:19;height:2" coordorigin="1756,12788" coordsize="19,2">
              <v:shape style="position:absolute;left:1756;top:12788;width:19;height:2" coordorigin="1756,12788" coordsize="19,0" path="m1756,12788l1776,12788e" filled="f" stroked="t" strokeweight=".715958pt" strokecolor="#4F4F4F">
                <v:path arrowok="t"/>
              </v:shape>
            </v:group>
            <v:group style="position:absolute;left:1773;top:11400;width:2;height:5132" coordorigin="1773,11400" coordsize="2,5132">
              <v:shape style="position:absolute;left:1773;top:11400;width:2;height:5132" coordorigin="1773,11400" coordsize="0,5132" path="m1773,16532l1773,11400e" filled="f" stroked="t" strokeweight=".715958pt" strokecolor="#4F4F4F">
                <v:path arrowok="t"/>
              </v:shape>
            </v:group>
            <v:group style="position:absolute;left:2461;top:12764;width:2;height:354" coordorigin="2461,12764" coordsize="2,354">
              <v:shape style="position:absolute;left:2461;top:12764;width:2;height:354" coordorigin="2461,12764" coordsize="0,354" path="m2461,13118l2461,12764e" filled="f" stroked="t" strokeweight=".954611pt" strokecolor="#777777">
                <v:path arrowok="t"/>
              </v:shape>
            </v:group>
            <v:group style="position:absolute;left:7491;top:12764;width:2;height:1302" coordorigin="7491,12764" coordsize="2,1302">
              <v:shape style="position:absolute;left:7491;top:12764;width:2;height:1302" coordorigin="7491,12764" coordsize="0,1302" path="m7491,14066l7491,12764e" filled="f" stroked="t" strokeweight=".954611pt" strokecolor="#707070">
                <v:path arrowok="t"/>
              </v:shape>
            </v:group>
            <v:group style="position:absolute;left:11761;top:13061;width:2;height:498" coordorigin="11761,13061" coordsize="2,498">
              <v:shape style="position:absolute;left:11761;top:13061;width:2;height:498" coordorigin="11761,13061" coordsize="0,498" path="m11761,13559l11761,13061e" filled="f" stroked="t" strokeweight=".477306pt" strokecolor="#484848">
                <v:path arrowok="t"/>
              </v:shape>
            </v:group>
            <v:group style="position:absolute;left:1776;top:13501;width:2;height:565" coordorigin="1776,13501" coordsize="2,565">
              <v:shape style="position:absolute;left:1776;top:13501;width:2;height:565" coordorigin="1776,13501" coordsize="0,565" path="m1776,14066l1776,13501e" filled="f" stroked="t" strokeweight=".477306pt" strokecolor="#2F2F2F">
                <v:path arrowok="t"/>
              </v:shape>
            </v:group>
            <v:group style="position:absolute;left:11742;top:13530;width:2;height:120" coordorigin="11742,13530" coordsize="2,120">
              <v:shape style="position:absolute;left:11742;top:13530;width:2;height:120" coordorigin="11742,13530" coordsize="0,120" path="m11742,13650l11742,13530e" filled="f" stroked="t" strokeweight=".238653pt" strokecolor="#C8C8C8">
                <v:path arrowok="t"/>
              </v:shape>
            </v:group>
            <v:group style="position:absolute;left:368;top:13860;width:315;height:2" coordorigin="368,13860" coordsize="315,2">
              <v:shape style="position:absolute;left:368;top:13860;width:315;height:2" coordorigin="368,13860" coordsize="315,0" path="m368,13860l683,13860e" filled="f" stroked="t" strokeweight=".477306pt" strokecolor="#575757">
                <v:path arrowok="t"/>
              </v:shape>
            </v:group>
            <v:group style="position:absolute;left:625;top:13863;width:1842;height:2" coordorigin="625,13863" coordsize="1842,2">
              <v:shape style="position:absolute;left:625;top:13863;width:1842;height:2" coordorigin="625,13863" coordsize="1842,0" path="m625,13863l2468,13863e" filled="f" stroked="t" strokeweight=".954611pt" strokecolor="#6B6B6B">
                <v:path arrowok="t"/>
              </v:shape>
            </v:group>
            <v:group style="position:absolute;left:11761;top:13621;width:2;height:445" coordorigin="11761,13621" coordsize="2,445">
              <v:shape style="position:absolute;left:11761;top:13621;width:2;height:445" coordorigin="11761,13621" coordsize="0,445" path="m11761,14066l11761,13621e" filled="f" stroked="t" strokeweight=".477306pt" strokecolor="#3F3F3F">
                <v:path arrowok="t"/>
              </v:shape>
            </v:group>
            <v:group style="position:absolute;left:1031;top:13832;width:2;height:206" coordorigin="1031,13832" coordsize="2,206">
              <v:shape style="position:absolute;left:1031;top:13832;width:2;height:206" coordorigin="1031,13832" coordsize="0,206" path="m1031,14038l1031,13832e" filled="f" stroked="t" strokeweight=".238653pt" strokecolor="#707070">
                <v:path arrowok="t"/>
              </v:shape>
            </v:group>
            <v:group style="position:absolute;left:1031;top:14038;width:2;height:1786" coordorigin="1031,14038" coordsize="2,1786">
              <v:shape style="position:absolute;left:1031;top:14038;width:2;height:1786" coordorigin="1031,14038" coordsize="0,1786" path="m1031,15823l1031,14038e" filled="f" stroked="t" strokeweight=".238653pt" strokecolor="#000000">
                <v:path arrowok="t"/>
              </v:shape>
            </v:group>
            <v:group style="position:absolute;left:2456;top:14009;width:2;height:259" coordorigin="2456,14009" coordsize="2,259">
              <v:shape style="position:absolute;left:2456;top:14009;width:2;height:259" coordorigin="2456,14009" coordsize="0,259" path="m2456,14267l2456,14009e" filled="f" stroked="t" strokeweight=".954611pt" strokecolor="#808080">
                <v:path arrowok="t"/>
              </v:shape>
            </v:group>
            <v:group style="position:absolute;left:7494;top:14009;width:2;height:977" coordorigin="7494,14009" coordsize="2,977">
              <v:shape style="position:absolute;left:7494;top:14009;width:2;height:977" coordorigin="7494,14009" coordsize="0,977" path="m7494,14986l7494,14009e" filled="f" stroked="t" strokeweight=".477306pt" strokecolor="#5B5B5B">
                <v:path arrowok="t"/>
              </v:shape>
            </v:group>
            <v:group style="position:absolute;left:2458;top:14421;width:2;height:704" coordorigin="2458,14421" coordsize="2,704">
              <v:shape style="position:absolute;left:2458;top:14421;width:2;height:704" coordorigin="2458,14421" coordsize="0,704" path="m2458,15124l2458,14421e" filled="f" stroked="t" strokeweight=".477306pt" strokecolor="#3F3F3F">
                <v:path arrowok="t"/>
              </v:shape>
            </v:group>
            <v:group style="position:absolute;left:377;top:14626;width:2;height:699" coordorigin="377,14626" coordsize="2,699">
              <v:shape style="position:absolute;left:377;top:14626;width:2;height:699" coordorigin="377,14626" coordsize="0,699" path="m377,15325l377,14626e" filled="f" stroked="t" strokeweight=".477306pt" strokecolor="#2F2F2F">
                <v:path arrowok="t"/>
              </v:shape>
            </v:group>
            <v:group style="position:absolute;left:7491;top:14818;width:2;height:1034" coordorigin="7491,14818" coordsize="2,1034">
              <v:shape style="position:absolute;left:7491;top:14818;width:2;height:1034" coordorigin="7491,14818" coordsize="0,1034" path="m7491,15852l7491,14818e" filled="f" stroked="t" strokeweight=".954611pt" strokecolor="#777777">
                <v:path arrowok="t"/>
              </v:shape>
            </v:group>
            <v:group style="position:absolute;left:1776;top:15541;width:2;height:311" coordorigin="1776,15541" coordsize="2,311">
              <v:shape style="position:absolute;left:1776;top:15541;width:2;height:311" coordorigin="1776,15541" coordsize="0,311" path="m1776,15852l1776,15541e" filled="f" stroked="t" strokeweight=".477306pt" strokecolor="#1C1C1C">
                <v:path arrowok="t"/>
              </v:shape>
            </v:group>
            <v:group style="position:absolute;left:11758;top:13990;width:2;height:2552" coordorigin="11758,13990" coordsize="2,2552">
              <v:shape style="position:absolute;left:11758;top:13990;width:2;height:2552" coordorigin="11758,13990" coordsize="0,2552" path="m11758,16542l11758,13990e" filled="f" stroked="t" strokeweight=".954611pt" strokecolor="#676767">
                <v:path arrowok="t"/>
              </v:shape>
            </v:group>
            <v:group style="position:absolute;left:372;top:16525;width:716;height:2" coordorigin="372,16525" coordsize="716,2">
              <v:shape style="position:absolute;left:372;top:16525;width:716;height:2" coordorigin="372,16525" coordsize="716,0" path="m372,16525l1088,16525e" filled="f" stroked="t" strokeweight=".954611pt" strokecolor="#777777">
                <v:path arrowok="t"/>
              </v:shape>
            </v:group>
            <v:group style="position:absolute;left:1031;top:15823;width:2;height:699" coordorigin="1031,15823" coordsize="2,699">
              <v:shape style="position:absolute;left:1031;top:15823;width:2;height:699" coordorigin="1031,15823" coordsize="0,699" path="m1031,16522l1031,15823e" filled="f" stroked="t" strokeweight=".238653pt" strokecolor="#6B6B6B">
                <v:path arrowok="t"/>
              </v:shape>
            </v:group>
            <v:group style="position:absolute;left:1002;top:16522;width:802;height:2" coordorigin="1002,16522" coordsize="802,2">
              <v:shape style="position:absolute;left:1002;top:16522;width:802;height:2" coordorigin="1002,16522" coordsize="802,0" path="m1002,16522l1804,16522e" filled="f" stroked="t" strokeweight=".477306pt" strokecolor="#4F4F4F">
                <v:path arrowok="t"/>
              </v:shape>
            </v:group>
            <v:group style="position:absolute;left:1776;top:15795;width:2;height:737" coordorigin="1776,15795" coordsize="2,737">
              <v:shape style="position:absolute;left:1776;top:15795;width:2;height:737" coordorigin="1776,15795" coordsize="0,737" path="m1776,16532l1776,15795e" filled="f" stroked="t" strokeweight=".715958pt" strokecolor="#3B3B3B">
                <v:path arrowok="t"/>
              </v:shape>
            </v:group>
            <v:group style="position:absolute;left:1733;top:16527;width:9880;height:2" coordorigin="1733,16527" coordsize="9880,2">
              <v:shape style="position:absolute;left:1733;top:16527;width:9880;height:2" coordorigin="1733,16527" coordsize="9880,0" path="m1733,16527l11613,16527e" filled="f" stroked="t" strokeweight=".715958pt" strokecolor="#6B6B6B">
                <v:path arrowok="t"/>
              </v:shape>
            </v:group>
            <v:group style="position:absolute;left:3456;top:16522;width:663;height:2" coordorigin="3456,16522" coordsize="663,2">
              <v:shape style="position:absolute;left:3456;top:16522;width:663;height:2" coordorigin="3456,16522" coordsize="663,0" path="m3456,16522l4119,16522e" filled="f" stroked="t" strokeweight=".477306pt" strokecolor="#444444">
                <v:path arrowok="t"/>
              </v:shape>
            </v:group>
            <v:group style="position:absolute;left:6205;top:16525;width:1308;height:2" coordorigin="6205,16525" coordsize="1308,2">
              <v:shape style="position:absolute;left:6205;top:16525;width:1308;height:2" coordorigin="6205,16525" coordsize="1308,0" path="m6205,16525l7513,16525e" filled="f" stroked="t" strokeweight=".477306pt" strokecolor="#4F4F4F">
                <v:path arrowok="t"/>
              </v:shape>
            </v:group>
            <v:group style="position:absolute;left:7494;top:11423;width:2;height:5108" coordorigin="7494,11423" coordsize="2,5108">
              <v:shape style="position:absolute;left:7494;top:11423;width:2;height:5108" coordorigin="7494,11423" coordsize="0,5108" path="m7494,16532l7494,11423e" filled="f" stroked="t" strokeweight=".477306pt" strokecolor="#606060">
                <v:path arrowok="t"/>
              </v:shape>
            </v:group>
            <v:group style="position:absolute;left:10505;top:16532;width:1260;height:2" coordorigin="10505,16532" coordsize="1260,2">
              <v:shape style="position:absolute;left:10505;top:16532;width:1260;height:2" coordorigin="10505,16532" coordsize="1260,0" path="m10505,16532l11766,16532e" filled="f" stroked="t" strokeweight=".477306pt" strokecolor="#60606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75"/>
          <w:position w:val="-1"/>
        </w:rPr>
        <w:t>H</w:t>
      </w:r>
      <w:r>
        <w:rPr>
          <w:rFonts w:ascii="Arial" w:hAnsi="Arial" w:cs="Arial" w:eastAsia="Arial"/>
          <w:sz w:val="23"/>
          <w:szCs w:val="23"/>
          <w:color w:val="595959"/>
          <w:spacing w:val="2"/>
          <w:w w:val="75"/>
          <w:position w:val="-1"/>
        </w:rPr>
        <w:t>f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5"/>
          <w:position w:val="-1"/>
        </w:rPr>
        <w:t>aiye</w:t>
      </w:r>
      <w:r>
        <w:rPr>
          <w:rFonts w:ascii="Arial" w:hAnsi="Arial" w:cs="Arial" w:eastAsia="Arial"/>
          <w:sz w:val="23"/>
          <w:szCs w:val="23"/>
          <w:color w:val="313131"/>
          <w:spacing w:val="2"/>
          <w:w w:val="75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5"/>
          <w:position w:val="-1"/>
        </w:rPr>
        <w:t>Güne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5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464646"/>
          <w:spacing w:val="2"/>
          <w:w w:val="75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9"/>
          <w:position w:val="-1"/>
        </w:rPr>
        <w:t>Bölg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80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82"/>
          <w:position w:val="-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3482"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>
          <w:rFonts w:ascii="Courier New" w:hAnsi="Courier New" w:cs="Courier New" w:eastAsia="Courier New"/>
          <w:sz w:val="32"/>
          <w:szCs w:val="32"/>
          <w:color w:val="2636A1"/>
          <w:spacing w:val="0"/>
          <w:w w:val="100"/>
          <w:b/>
          <w:bCs/>
          <w:i/>
          <w:position w:val="-5"/>
        </w:rPr>
        <w:t>ot</w:t>
      </w:r>
      <w:r>
        <w:rPr>
          <w:rFonts w:ascii="Courier New" w:hAnsi="Courier New" w:cs="Courier New" w:eastAsia="Courier New"/>
          <w:sz w:val="32"/>
          <w:szCs w:val="32"/>
          <w:color w:val="2636A1"/>
          <w:spacing w:val="-60"/>
          <w:w w:val="100"/>
          <w:b/>
          <w:bCs/>
          <w:i/>
          <w:position w:val="-5"/>
        </w:rPr>
        <w:t> </w:t>
      </w:r>
      <w:r>
        <w:rPr>
          <w:rFonts w:ascii="Arial" w:hAnsi="Arial" w:cs="Arial" w:eastAsia="Arial"/>
          <w:sz w:val="45"/>
          <w:szCs w:val="45"/>
          <w:color w:val="2636A1"/>
          <w:spacing w:val="0"/>
          <w:w w:val="102"/>
          <w:i/>
          <w:position w:val="0"/>
        </w:rPr>
        <w:t>.Jt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557" w:lineRule="exact"/>
        <w:ind w:left="3482" w:right="-20"/>
        <w:jc w:val="left"/>
        <w:tabs>
          <w:tab w:pos="948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710564pt;margin-top:-17.819242pt;width:291.044596pt;height:55.5pt;mso-position-horizontal-relative:page;mso-position-vertical-relative:paragraph;z-index:-15388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6"/>
                    <w:jc w:val="left"/>
                    <w:tabs>
                      <w:tab w:pos="254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363636"/>
                      <w:spacing w:val="0"/>
                      <w:w w:val="363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  <w:position w:val="33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16"/>
                      <w:w w:val="100"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10"/>
                      <w:position w:val="33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-3"/>
                      <w:w w:val="110"/>
                      <w:position w:val="3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10"/>
                      <w:position w:val="33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2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2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12"/>
          <w:position w:val="-7"/>
        </w:rPr>
        <w:t>'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12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18"/>
          <w:w w:val="112"/>
          <w:position w:val="-7"/>
        </w:rPr>
        <w:t> </w:t>
      </w:r>
      <w:r>
        <w:rPr>
          <w:rFonts w:ascii="Arial" w:hAnsi="Arial" w:cs="Arial" w:eastAsia="Arial"/>
          <w:sz w:val="45"/>
          <w:szCs w:val="45"/>
          <w:color w:val="4D4D4D"/>
          <w:spacing w:val="0"/>
          <w:w w:val="50"/>
          <w:position w:val="3"/>
        </w:rPr>
        <w:t>.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575" w:right="-20"/>
        <w:jc w:val="left"/>
        <w:tabs>
          <w:tab w:pos="2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3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617" w:right="-20"/>
        <w:jc w:val="left"/>
        <w:tabs>
          <w:tab w:pos="41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-7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1"/>
        </w:rPr>
        <w:t>RAPORU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1" w:right="-20"/>
        <w:jc w:val="left"/>
        <w:tabs>
          <w:tab w:pos="1440" w:val="left"/>
          <w:tab w:pos="2840" w:val="left"/>
          <w:tab w:pos="51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0"/>
          <w:position w:val="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4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27.05.2017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15:50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7435063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7" w:lineRule="auto"/>
        <w:ind w:left="127" w:right="2919" w:firstLine="-5"/>
        <w:jc w:val="left"/>
        <w:tabs>
          <w:tab w:pos="1440" w:val="left"/>
          <w:tab w:pos="2840" w:val="left"/>
          <w:tab w:pos="416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27.05.2017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0"/>
        </w:rPr>
        <w:t>lKa.yıt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:3567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Mersi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6016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No:6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Ürkmez/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Seferihisar/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18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28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Mersi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No:6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Ürkmez/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Seferihisar/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18" w:right="-20"/>
        <w:jc w:val="left"/>
        <w:tabs>
          <w:tab w:pos="1680" w:val="left"/>
          <w:tab w:pos="3860" w:val="left"/>
          <w:tab w:pos="53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Sınıfı: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parlama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63" w:lineRule="exact"/>
        <w:ind w:left="118" w:right="-20"/>
        <w:jc w:val="left"/>
        <w:tabs>
          <w:tab w:pos="3300" w:val="left"/>
          <w:tab w:pos="6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6.315521pt;margin-top:8.491302pt;width:32.366795pt;height:25pt;mso-position-horizontal-relative:page;mso-position-vertical-relative:paragraph;z-index:-15387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tabs>
                      <w:tab w:pos="400" w:val="left"/>
                    </w:tabs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363636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C1C1C1"/>
                      <w:spacing w:val="0"/>
                      <w:w w:val="139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55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2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3"/>
          <w:position w:val="-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33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2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700" w:right="520"/>
        </w:sectPr>
      </w:pPr>
      <w:rPr/>
    </w:p>
    <w:p>
      <w:pPr>
        <w:spacing w:before="35" w:after="0" w:line="192" w:lineRule="exact"/>
        <w:ind w:left="33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2"/>
        </w:rPr>
        <w:t>Beıonarıne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left="3658" w:right="-20"/>
        <w:jc w:val="left"/>
        <w:tabs>
          <w:tab w:pos="4100" w:val="left"/>
          <w:tab w:pos="4680" w:val="left"/>
          <w:tab w:pos="51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  <w:position w:val="7"/>
        </w:rPr>
        <w:t>X</w:t>
      </w:r>
      <w:r>
        <w:rPr>
          <w:rFonts w:ascii="Arial" w:hAnsi="Arial" w:cs="Arial" w:eastAsia="Arial"/>
          <w:sz w:val="13"/>
          <w:szCs w:val="13"/>
          <w:color w:val="363636"/>
          <w:spacing w:val="-30"/>
          <w:w w:val="100"/>
          <w:position w:val="7"/>
        </w:rPr>
        <w:t> 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100"/>
          <w:position w:val="7"/>
        </w:rPr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4D4D4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4"/>
          <w:szCs w:val="14"/>
          <w:color w:val="ACAFAF"/>
          <w:spacing w:val="0"/>
          <w:w w:val="50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520"/>
          <w:cols w:num="3" w:equalWidth="0">
            <w:col w:w="6274" w:space="50"/>
            <w:col w:w="554" w:space="0"/>
            <w:col w:w="3822"/>
          </w:cols>
        </w:sectPr>
      </w:pPr>
      <w:rPr/>
    </w:p>
    <w:p>
      <w:pPr>
        <w:spacing w:before="0" w:after="0" w:line="208" w:lineRule="exact"/>
        <w:ind w:left="123" w:right="-20"/>
        <w:jc w:val="left"/>
        <w:tabs>
          <w:tab w:pos="192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  <w:position w:val="0"/>
        </w:rPr>
        <w:t>abjbi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Osma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COŞKUN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6"/>
          <w:position w:val="0"/>
        </w:rPr>
        <w:t>_IKiracı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Osma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Coşkun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18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879" w:right="-20"/>
        <w:jc w:val="left"/>
        <w:tabs>
          <w:tab w:pos="43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3"/>
          <w:position w:val="-1"/>
        </w:rPr>
        <w:t>ık.ı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15:51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15:55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520"/>
        </w:sectPr>
      </w:pPr>
      <w:rPr/>
    </w:p>
    <w:p>
      <w:pPr>
        <w:spacing w:before="0" w:after="0" w:line="211" w:lineRule="exact"/>
        <w:ind w:left="10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3"/>
          <w:position w:val="-1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8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520"/>
          <w:cols w:num="2" w:equalWidth="0">
            <w:col w:w="569" w:space="1310"/>
            <w:col w:w="8821"/>
          </w:cols>
        </w:sectPr>
      </w:pPr>
      <w:rPr/>
    </w:p>
    <w:p>
      <w:pPr>
        <w:spacing w:before="5" w:after="0" w:line="240" w:lineRule="auto"/>
        <w:ind w:left="118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319" w:right="42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63" w:lineRule="auto"/>
        <w:ind w:left="1902" w:right="3835" w:firstLine="2435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331" w:right="-20"/>
        <w:jc w:val="left"/>
        <w:tabs>
          <w:tab w:pos="1940" w:val="left"/>
          <w:tab w:pos="430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Persouel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61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</w:rPr>
        <w:t>itmjşse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Dönfi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8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2" w:lineRule="auto"/>
        <w:ind w:left="123" w:right="2720" w:firstLine="-18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söndtirülmil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8"/>
        </w:rPr>
        <w:t>D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60"/>
        </w:rPr>
        <w:t>l</w:t>
      </w:r>
      <w:r>
        <w:rPr>
          <w:rFonts w:ascii="Arial" w:hAnsi="Arial" w:cs="Arial" w:eastAsia="Arial"/>
          <w:sz w:val="14"/>
          <w:szCs w:val="14"/>
          <w:color w:val="363636"/>
          <w:spacing w:val="-12"/>
          <w:w w:val="16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05" w:lineRule="exact"/>
        <w:ind w:left="4284" w:right="36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1"/>
        </w:rPr>
        <w:t>ISöndilrnıede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54" w:right="-20"/>
        <w:jc w:val="left"/>
        <w:tabs>
          <w:tab w:pos="1960" w:val="left"/>
          <w:tab w:pos="4300" w:val="left"/>
          <w:tab w:pos="61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öndüı·me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51"/>
          <w:position w:val="-4"/>
        </w:rPr>
        <w:t>ISu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24"/>
          <w:w w:val="5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  <w:position w:val="-3"/>
        </w:rPr>
        <w:t>jKö_p_ü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7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-3"/>
        </w:rPr>
        <w:t>_IK.K.T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4319" w:right="-20"/>
        <w:jc w:val="left"/>
        <w:tabs>
          <w:tab w:pos="6180" w:val="left"/>
          <w:tab w:pos="77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10"/>
          <w:w w:val="15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19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incelemede,binanı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2.katında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balkondaki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balko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alışap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2" w:lineRule="auto"/>
        <w:ind w:left="123" w:right="2214" w:firstLine="29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öndO.rme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!korkulukla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pergulele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yüz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99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Mersi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6016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No:6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Ürkmez/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Seferibisa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01"/>
          <w:i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8" w:lineRule="auto"/>
        <w:ind w:left="1879" w:right="80" w:firstLine="-175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iZMiR'de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olup;yapılan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soruşturmada,Binanın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2.katında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iCOŞKUN'na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balkonunda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ocakta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kızartma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pariayara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dolabıı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ltutusturınası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2"/>
        </w:rPr>
        <w:t>ıktı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3" w:lineRule="auto"/>
        <w:ind w:left="118" w:right="3678" w:firstLine="-14"/>
        <w:jc w:val="left"/>
        <w:tabs>
          <w:tab w:pos="1920" w:val="left"/>
          <w:tab w:pos="6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Sigoı1alı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8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Aı'aç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8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losma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COŞKUN'a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E9091"/>
          <w:spacing w:val="-17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Edil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g(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04" w:right="-20"/>
        <w:jc w:val="left"/>
        <w:tabs>
          <w:tab w:pos="188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:27.05.2017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8"/>
        </w:rPr>
        <w:t>Jsaati: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7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16:15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26" w:lineRule="exact"/>
        <w:ind w:left="1042" w:right="-20"/>
        <w:jc w:val="left"/>
        <w:tabs>
          <w:tab w:pos="8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88"/>
          <w:position w:val="-1"/>
        </w:rPr>
        <w:t>ÖIU</w:t>
      </w:r>
      <w:r>
        <w:rPr>
          <w:rFonts w:ascii="Arial" w:hAnsi="Arial" w:cs="Arial" w:eastAsia="Arial"/>
          <w:sz w:val="20"/>
          <w:szCs w:val="20"/>
          <w:color w:val="363636"/>
          <w:spacing w:val="-14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EıdP: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Gümüldü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2.Posta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14" w:lineRule="exact"/>
        <w:ind w:left="2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7789pt;margin-top:53.10091pt;width:34.216712pt;height:15pt;mso-position-horizontal-relative:page;mso-position-vertical-relative:paragraph;z-index:-15385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8E9091"/>
                      <w:w w:val="200"/>
                      <w:i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76767"/>
                      <w:w w:val="94"/>
                      <w:i/>
                    </w:rPr>
                    <w:t>'1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676767"/>
                      <w:spacing w:val="-25"/>
                      <w:w w:val="94"/>
                      <w:i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7C7E80"/>
                      <w:spacing w:val="0"/>
                      <w:w w:val="88"/>
                      <w:i/>
                    </w:rPr>
                    <w:t>'r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7C7E80"/>
                      <w:spacing w:val="20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63636"/>
                      <w:spacing w:val="0"/>
                      <w:w w:val="105"/>
                    </w:rPr>
                    <w:t>i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520"/>
        </w:sectPr>
      </w:pPr>
      <w:rPr/>
    </w:p>
    <w:p>
      <w:pPr>
        <w:spacing w:before="35" w:after="0" w:line="240" w:lineRule="auto"/>
        <w:ind w:left="2036" w:right="-73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3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05" w:lineRule="atLeast"/>
        <w:ind w:left="1856" w:right="-20"/>
        <w:jc w:val="left"/>
        <w:tabs>
          <w:tab w:pos="31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676767"/>
          <w:spacing w:val="3"/>
          <w:w w:val="261"/>
        </w:rPr>
        <w:t>,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73"/>
        </w:rPr>
        <w:t>,</w:t>
      </w:r>
      <w:r>
        <w:rPr>
          <w:rFonts w:ascii="Arial" w:hAnsi="Arial" w:cs="Arial" w:eastAsia="Arial"/>
          <w:sz w:val="20"/>
          <w:szCs w:val="20"/>
          <w:color w:val="4D4D4D"/>
          <w:spacing w:val="-3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POSTA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92"/>
        </w:rPr>
        <w:t>PLA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92"/>
        </w:rPr>
        <w:t>R</w:t>
      </w:r>
      <w:r>
        <w:rPr>
          <w:rFonts w:ascii="Arial" w:hAnsi="Arial" w:cs="Arial" w:eastAsia="Arial"/>
          <w:sz w:val="20"/>
          <w:szCs w:val="20"/>
          <w:color w:val="4D4D4D"/>
          <w:spacing w:val="20"/>
          <w:w w:val="92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11"/>
        </w:rPr>
        <w:t>AMİRİ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2" w:after="0" w:line="499" w:lineRule="exact"/>
        <w:ind w:right="-24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C1C1C1"/>
          <w:spacing w:val="-27"/>
          <w:w w:val="151"/>
          <w:i/>
          <w:position w:val="-8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8E9091"/>
          <w:spacing w:val="-32"/>
          <w:w w:val="135"/>
          <w:i/>
          <w:position w:val="-81"/>
        </w:rPr>
        <w:t>!</w:t>
      </w:r>
      <w:r>
        <w:rPr>
          <w:rFonts w:ascii="Times New Roman" w:hAnsi="Times New Roman" w:cs="Times New Roman" w:eastAsia="Times New Roman"/>
          <w:sz w:val="138"/>
          <w:szCs w:val="138"/>
          <w:color w:val="4D4D4D"/>
          <w:spacing w:val="-102"/>
          <w:w w:val="84"/>
          <w:i/>
          <w:position w:val="-89"/>
        </w:rPr>
        <w:t>·</w:t>
      </w:r>
      <w:r>
        <w:rPr>
          <w:rFonts w:ascii="Times New Roman" w:hAnsi="Times New Roman" w:cs="Times New Roman" w:eastAsia="Times New Roman"/>
          <w:sz w:val="138"/>
          <w:szCs w:val="138"/>
          <w:color w:val="676767"/>
          <w:spacing w:val="-428"/>
          <w:w w:val="84"/>
          <w:i/>
          <w:position w:val="-8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E80"/>
          <w:spacing w:val="-10"/>
          <w:w w:val="93"/>
          <w:position w:val="-8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ACAFAF"/>
          <w:spacing w:val="0"/>
          <w:w w:val="101"/>
          <w:position w:val="-8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2" w:after="0" w:line="499" w:lineRule="exact"/>
        <w:ind w:right="-20"/>
        <w:jc w:val="left"/>
        <w:tabs>
          <w:tab w:pos="72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8"/>
          <w:szCs w:val="138"/>
          <w:color w:val="363636"/>
          <w:spacing w:val="54"/>
          <w:w w:val="5"/>
          <w:i/>
          <w:position w:val="-8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C7E80"/>
          <w:spacing w:val="0"/>
          <w:w w:val="195"/>
          <w:position w:val="-81"/>
        </w:rPr>
        <w:t>"".</w:t>
      </w:r>
      <w:r>
        <w:rPr>
          <w:rFonts w:ascii="Times New Roman" w:hAnsi="Times New Roman" w:cs="Times New Roman" w:eastAsia="Times New Roman"/>
          <w:sz w:val="17"/>
          <w:szCs w:val="17"/>
          <w:color w:val="7C7E80"/>
          <w:spacing w:val="0"/>
          <w:w w:val="100"/>
          <w:position w:val="-8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C7E80"/>
          <w:spacing w:val="0"/>
          <w:w w:val="100"/>
          <w:position w:val="-81"/>
        </w:rPr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82"/>
          <w:position w:val="-81"/>
        </w:rPr>
        <w:t>i!l"'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82"/>
          <w:position w:val="-81"/>
        </w:rPr>
        <w:t> </w:t>
      </w:r>
      <w:r>
        <w:rPr>
          <w:rFonts w:ascii="Arial" w:hAnsi="Arial" w:cs="Arial" w:eastAsia="Arial"/>
          <w:sz w:val="16"/>
          <w:szCs w:val="16"/>
          <w:color w:val="363636"/>
          <w:spacing w:val="18"/>
          <w:w w:val="182"/>
          <w:position w:val="-81"/>
        </w:rPr>
        <w:t> </w:t>
      </w:r>
      <w:r>
        <w:rPr>
          <w:rFonts w:ascii="Arial" w:hAnsi="Arial" w:cs="Arial" w:eastAsia="Arial"/>
          <w:sz w:val="14"/>
          <w:szCs w:val="14"/>
          <w:color w:val="7C7E80"/>
          <w:spacing w:val="0"/>
          <w:w w:val="224"/>
          <w:position w:val="-81"/>
        </w:rPr>
        <w:t>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520"/>
          <w:cols w:num="3" w:equalWidth="0">
            <w:col w:w="5914" w:space="1644"/>
            <w:col w:w="350" w:space="288"/>
            <w:col w:w="2504"/>
          </w:cols>
        </w:sectPr>
      </w:pPr>
      <w:rPr/>
    </w:p>
    <w:p>
      <w:pPr>
        <w:spacing w:before="0" w:after="0" w:line="935" w:lineRule="atLeas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ACAFAF"/>
          <w:w w:val="95"/>
          <w:i/>
        </w:rPr>
        <w:t>-·</w:t>
      </w:r>
      <w:r>
        <w:rPr>
          <w:rFonts w:ascii="Arial" w:hAnsi="Arial" w:cs="Arial" w:eastAsia="Arial"/>
          <w:sz w:val="13"/>
          <w:szCs w:val="13"/>
          <w:color w:val="ACAFAF"/>
          <w:spacing w:val="-18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8E9091"/>
          <w:spacing w:val="0"/>
          <w:w w:val="60"/>
          <w:i/>
        </w:rPr>
        <w:t>i</w:t>
      </w:r>
      <w:r>
        <w:rPr>
          <w:rFonts w:ascii="Arial" w:hAnsi="Arial" w:cs="Arial" w:eastAsia="Arial"/>
          <w:sz w:val="13"/>
          <w:szCs w:val="13"/>
          <w:color w:val="8E9091"/>
          <w:spacing w:val="0"/>
          <w:w w:val="60"/>
          <w:i/>
        </w:rPr>
        <w:t>&gt;</w:t>
      </w:r>
      <w:r>
        <w:rPr>
          <w:rFonts w:ascii="Arial" w:hAnsi="Arial" w:cs="Arial" w:eastAsia="Arial"/>
          <w:sz w:val="13"/>
          <w:szCs w:val="13"/>
          <w:color w:val="8E9091"/>
          <w:spacing w:val="13"/>
          <w:w w:val="60"/>
          <w:i/>
        </w:rPr>
        <w:t> </w:t>
      </w:r>
      <w:r>
        <w:rPr>
          <w:rFonts w:ascii="Arial" w:hAnsi="Arial" w:cs="Arial" w:eastAsia="Arial"/>
          <w:sz w:val="13"/>
          <w:szCs w:val="13"/>
          <w:color w:val="C1C1C1"/>
          <w:spacing w:val="0"/>
          <w:w w:val="140"/>
          <w:i/>
        </w:rPr>
        <w:t>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935" w:lineRule="atLeas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D4D4D"/>
          <w:w w:val="143"/>
        </w:rPr>
        <w:t>2</w:t>
      </w:r>
      <w:r>
        <w:rPr>
          <w:rFonts w:ascii="Arial" w:hAnsi="Arial" w:cs="Arial" w:eastAsia="Arial"/>
          <w:sz w:val="19"/>
          <w:szCs w:val="19"/>
          <w:color w:val="4D4D4D"/>
          <w:spacing w:val="-20"/>
          <w:w w:val="142"/>
        </w:rPr>
        <w:t>+</w:t>
      </w:r>
      <w:r>
        <w:rPr>
          <w:rFonts w:ascii="Arial" w:hAnsi="Arial" w:cs="Arial" w:eastAsia="Arial"/>
          <w:sz w:val="19"/>
          <w:szCs w:val="19"/>
          <w:color w:val="8E9091"/>
          <w:spacing w:val="0"/>
          <w:w w:val="48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520"/>
          <w:cols w:num="2" w:equalWidth="0">
            <w:col w:w="8311" w:space="351"/>
            <w:col w:w="2038"/>
          </w:cols>
        </w:sectPr>
      </w:pPr>
      <w:rPr/>
    </w:p>
    <w:p>
      <w:pPr>
        <w:spacing w:before="0" w:after="0" w:line="771" w:lineRule="atLeast"/>
        <w:ind w:right="2549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ACAFAF"/>
          <w:spacing w:val="-69"/>
          <w:w w:val="243"/>
        </w:rPr>
        <w:t>·</w:t>
      </w:r>
      <w:r>
        <w:rPr>
          <w:rFonts w:ascii="Arial" w:hAnsi="Arial" w:cs="Arial" w:eastAsia="Arial"/>
          <w:sz w:val="19"/>
          <w:szCs w:val="19"/>
          <w:color w:val="8E9091"/>
          <w:spacing w:val="0"/>
          <w:w w:val="121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5" w:lineRule="exact"/>
        <w:ind w:left="178" w:right="-20"/>
        <w:jc w:val="left"/>
        <w:tabs>
          <w:tab w:pos="8000" w:val="left"/>
          <w:tab w:pos="888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134"/>
          <w:i/>
          <w:position w:val="1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25"/>
          <w:w w:val="133"/>
          <w:i/>
          <w:position w:val="10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8E9091"/>
          <w:spacing w:val="-14"/>
          <w:w w:val="143"/>
          <w:i/>
          <w:position w:val="1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-16"/>
          <w:w w:val="45"/>
          <w:i/>
          <w:position w:val="1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676767"/>
          <w:spacing w:val="0"/>
          <w:w w:val="117"/>
          <w:i/>
          <w:position w:val="1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676767"/>
          <w:spacing w:val="0"/>
          <w:w w:val="100"/>
          <w:i/>
          <w:position w:val="1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76767"/>
          <w:spacing w:val="0"/>
          <w:w w:val="100"/>
          <w:i/>
          <w:position w:val="10"/>
        </w:rPr>
      </w:r>
      <w:r>
        <w:rPr>
          <w:rFonts w:ascii="Times New Roman" w:hAnsi="Times New Roman" w:cs="Times New Roman" w:eastAsia="Times New Roman"/>
          <w:sz w:val="5"/>
          <w:szCs w:val="5"/>
          <w:color w:val="676767"/>
          <w:spacing w:val="-7"/>
          <w:w w:val="258"/>
          <w:position w:val="10"/>
        </w:rPr>
        <w:t>#</w:t>
      </w:r>
      <w:r>
        <w:rPr>
          <w:rFonts w:ascii="Times New Roman" w:hAnsi="Times New Roman" w:cs="Times New Roman" w:eastAsia="Times New Roman"/>
          <w:sz w:val="5"/>
          <w:szCs w:val="5"/>
          <w:color w:val="ACAFAF"/>
          <w:spacing w:val="0"/>
          <w:w w:val="428"/>
          <w:position w:val="10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ACAFAF"/>
          <w:spacing w:val="0"/>
          <w:w w:val="100"/>
          <w:position w:val="10"/>
        </w:rPr>
        <w:t>  </w:t>
      </w:r>
      <w:r>
        <w:rPr>
          <w:rFonts w:ascii="Times New Roman" w:hAnsi="Times New Roman" w:cs="Times New Roman" w:eastAsia="Times New Roman"/>
          <w:sz w:val="5"/>
          <w:szCs w:val="5"/>
          <w:color w:val="ACAFAF"/>
          <w:spacing w:val="-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CAFAF"/>
          <w:spacing w:val="0"/>
          <w:w w:val="147"/>
          <w:position w:val="10"/>
        </w:rPr>
        <w:t>•••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2119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38"/>
        </w:rPr>
        <w:t>İTFAİY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0"/>
          <w:w w:val="13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D4D4D"/>
          <w:spacing w:val="-10"/>
          <w:w w:val="13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454" w:lineRule="exact"/>
        <w:ind w:left="2170" w:right="-20"/>
        <w:jc w:val="left"/>
        <w:tabs>
          <w:tab w:pos="7520" w:val="left"/>
          <w:tab w:pos="91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699402pt;margin-top:7.284638pt;width:58.099398pt;height:4.5pt;mso-position-horizontal-relative:page;mso-position-vertical-relative:paragraph;z-index:-15386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tabs>
                      <w:tab w:pos="840" w:val="left"/>
                    </w:tabs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76767"/>
                      <w:w w:val="600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E9091"/>
                      <w:w w:val="328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E9091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E9091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E9091"/>
                      <w:spacing w:val="0"/>
                      <w:w w:val="129"/>
                      <w:i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E9091"/>
                      <w:spacing w:val="0"/>
                      <w:w w:val="129"/>
                      <w:i/>
                    </w:rPr>
                    <w:t>  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E9091"/>
                      <w:spacing w:val="18"/>
                      <w:w w:val="129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E9091"/>
                      <w:spacing w:val="-3"/>
                      <w:w w:val="126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4D4D4D"/>
                      <w:spacing w:val="0"/>
                      <w:w w:val="168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5"/>
        </w:rPr>
        <w:t>Hüseyin</w:t>
      </w:r>
      <w:r>
        <w:rPr>
          <w:rFonts w:ascii="Arial" w:hAnsi="Arial" w:cs="Arial" w:eastAsia="Arial"/>
          <w:sz w:val="20"/>
          <w:szCs w:val="20"/>
          <w:color w:val="363636"/>
          <w:spacing w:val="38"/>
          <w:w w:val="100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5"/>
        </w:rPr>
        <w:t>AKTOPRAK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5"/>
          <w:szCs w:val="35"/>
          <w:color w:val="C1C1C1"/>
          <w:spacing w:val="-6"/>
          <w:w w:val="53"/>
          <w:position w:val="3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676767"/>
          <w:spacing w:val="0"/>
          <w:w w:val="80"/>
          <w:position w:val="3"/>
        </w:rPr>
        <w:t>\</w:t>
      </w:r>
      <w:r>
        <w:rPr>
          <w:rFonts w:ascii="Times New Roman" w:hAnsi="Times New Roman" w:cs="Times New Roman" w:eastAsia="Times New Roman"/>
          <w:sz w:val="35"/>
          <w:szCs w:val="35"/>
          <w:color w:val="676767"/>
          <w:spacing w:val="-5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7C7E80"/>
          <w:spacing w:val="0"/>
          <w:w w:val="41"/>
          <w:position w:val="3"/>
        </w:rPr>
        <w:t>ıı.</w:t>
      </w:r>
      <w:r>
        <w:rPr>
          <w:rFonts w:ascii="Times New Roman" w:hAnsi="Times New Roman" w:cs="Times New Roman" w:eastAsia="Times New Roman"/>
          <w:sz w:val="35"/>
          <w:szCs w:val="35"/>
          <w:color w:val="7C7E80"/>
          <w:spacing w:val="0"/>
          <w:w w:val="41"/>
          <w:position w:val="3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7C7E80"/>
          <w:spacing w:val="28"/>
          <w:w w:val="41"/>
          <w:position w:val="3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676767"/>
          <w:spacing w:val="-44"/>
          <w:w w:val="95"/>
          <w:position w:val="3"/>
        </w:rPr>
        <w:t>u</w:t>
      </w:r>
      <w:r>
        <w:rPr>
          <w:rFonts w:ascii="Times New Roman" w:hAnsi="Times New Roman" w:cs="Times New Roman" w:eastAsia="Times New Roman"/>
          <w:sz w:val="35"/>
          <w:szCs w:val="35"/>
          <w:color w:val="7C7E80"/>
          <w:spacing w:val="-2"/>
          <w:w w:val="144"/>
          <w:position w:val="3"/>
        </w:rPr>
        <w:t>;</w:t>
      </w:r>
      <w:r>
        <w:rPr>
          <w:rFonts w:ascii="Arial" w:hAnsi="Arial" w:cs="Arial" w:eastAsia="Arial"/>
          <w:sz w:val="38"/>
          <w:szCs w:val="38"/>
          <w:color w:val="7C7E80"/>
          <w:spacing w:val="0"/>
          <w:w w:val="129"/>
          <w:position w:val="3"/>
        </w:rPr>
        <w:t>·</w:t>
      </w:r>
      <w:r>
        <w:rPr>
          <w:rFonts w:ascii="Arial" w:hAnsi="Arial" w:cs="Arial" w:eastAsia="Arial"/>
          <w:sz w:val="38"/>
          <w:szCs w:val="38"/>
          <w:color w:val="ACAFAF"/>
          <w:spacing w:val="-58"/>
          <w:w w:val="68"/>
          <w:position w:val="3"/>
        </w:rPr>
        <w:t>,</w:t>
      </w:r>
      <w:r>
        <w:rPr>
          <w:rFonts w:ascii="Arial" w:hAnsi="Arial" w:cs="Arial" w:eastAsia="Arial"/>
          <w:sz w:val="38"/>
          <w:szCs w:val="38"/>
          <w:color w:val="676767"/>
          <w:spacing w:val="0"/>
          <w:w w:val="64"/>
          <w:position w:val="3"/>
        </w:rPr>
        <w:t>'</w:t>
      </w:r>
      <w:r>
        <w:rPr>
          <w:rFonts w:ascii="Arial" w:hAnsi="Arial" w:cs="Arial" w:eastAsia="Arial"/>
          <w:sz w:val="38"/>
          <w:szCs w:val="38"/>
          <w:color w:val="676767"/>
          <w:spacing w:val="-33"/>
          <w:w w:val="65"/>
          <w:position w:val="3"/>
        </w:rPr>
        <w:t>i</w:t>
      </w:r>
      <w:r>
        <w:rPr>
          <w:rFonts w:ascii="Arial" w:hAnsi="Arial" w:cs="Arial" w:eastAsia="Arial"/>
          <w:sz w:val="38"/>
          <w:szCs w:val="38"/>
          <w:color w:val="8E9091"/>
          <w:spacing w:val="0"/>
          <w:w w:val="125"/>
          <w:position w:val="3"/>
        </w:rPr>
        <w:t>/</w:t>
      </w:r>
      <w:r>
        <w:rPr>
          <w:rFonts w:ascii="Arial" w:hAnsi="Arial" w:cs="Arial" w:eastAsia="Arial"/>
          <w:sz w:val="38"/>
          <w:szCs w:val="38"/>
          <w:color w:val="8E909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38"/>
          <w:szCs w:val="38"/>
          <w:color w:val="8E9091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676767"/>
          <w:spacing w:val="-12"/>
          <w:w w:val="69"/>
          <w:position w:val="3"/>
        </w:rPr>
        <w:t>.</w:t>
      </w:r>
      <w:r>
        <w:rPr>
          <w:rFonts w:ascii="Arial" w:hAnsi="Arial" w:cs="Arial" w:eastAsia="Arial"/>
          <w:sz w:val="38"/>
          <w:szCs w:val="38"/>
          <w:color w:val="ACAFAF"/>
          <w:spacing w:val="0"/>
          <w:w w:val="69"/>
          <w:position w:val="3"/>
        </w:rPr>
        <w:t>.</w:t>
      </w:r>
      <w:r>
        <w:rPr>
          <w:rFonts w:ascii="Arial" w:hAnsi="Arial" w:cs="Arial" w:eastAsia="Arial"/>
          <w:sz w:val="38"/>
          <w:szCs w:val="38"/>
          <w:color w:val="ACAFAF"/>
          <w:spacing w:val="12"/>
          <w:w w:val="69"/>
          <w:position w:val="3"/>
        </w:rPr>
        <w:t> </w:t>
      </w:r>
      <w:r>
        <w:rPr>
          <w:rFonts w:ascii="Arial" w:hAnsi="Arial" w:cs="Arial" w:eastAsia="Arial"/>
          <w:sz w:val="38"/>
          <w:szCs w:val="38"/>
          <w:color w:val="ACAFAF"/>
          <w:spacing w:val="0"/>
          <w:w w:val="44"/>
          <w:position w:val="3"/>
        </w:rPr>
        <w:t>(</w:t>
      </w:r>
      <w:r>
        <w:rPr>
          <w:rFonts w:ascii="Arial" w:hAnsi="Arial" w:cs="Arial" w:eastAsia="Arial"/>
          <w:sz w:val="38"/>
          <w:szCs w:val="38"/>
          <w:color w:val="ACAFAF"/>
          <w:spacing w:val="0"/>
          <w:w w:val="44"/>
          <w:position w:val="3"/>
        </w:rPr>
        <w:t>.</w:t>
      </w:r>
      <w:r>
        <w:rPr>
          <w:rFonts w:ascii="Arial" w:hAnsi="Arial" w:cs="Arial" w:eastAsia="Arial"/>
          <w:sz w:val="38"/>
          <w:szCs w:val="38"/>
          <w:color w:val="ACAFAF"/>
          <w:spacing w:val="0"/>
          <w:w w:val="44"/>
          <w:position w:val="3"/>
        </w:rPr>
        <w:t> </w:t>
      </w:r>
      <w:r>
        <w:rPr>
          <w:rFonts w:ascii="Arial" w:hAnsi="Arial" w:cs="Arial" w:eastAsia="Arial"/>
          <w:sz w:val="38"/>
          <w:szCs w:val="38"/>
          <w:color w:val="ACAFAF"/>
          <w:spacing w:val="10"/>
          <w:w w:val="44"/>
          <w:position w:val="3"/>
        </w:rPr>
        <w:t> </w:t>
      </w:r>
      <w:r>
        <w:rPr>
          <w:rFonts w:ascii="Arial" w:hAnsi="Arial" w:cs="Arial" w:eastAsia="Arial"/>
          <w:sz w:val="24"/>
          <w:szCs w:val="24"/>
          <w:color w:val="676767"/>
          <w:spacing w:val="0"/>
          <w:w w:val="113"/>
          <w:position w:val="3"/>
        </w:rPr>
        <w:t>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5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55" w:lineRule="exact"/>
        <w:ind w:left="2350" w:right="-115"/>
        <w:jc w:val="left"/>
        <w:tabs>
          <w:tab w:pos="3140" w:val="left"/>
          <w:tab w:pos="4360" w:val="left"/>
        </w:tabs>
        <w:rPr>
          <w:rFonts w:ascii="Arial" w:hAnsi="Arial" w:cs="Arial" w:eastAsia="Arial"/>
          <w:sz w:val="50"/>
          <w:szCs w:val="5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063354pt;margin-top:21.384295pt;width:2.655pt;height:9pt;mso-position-horizontal-relative:page;mso-position-vertical-relative:paragraph;z-index:-15384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B4287"/>
                      <w:spacing w:val="0"/>
                      <w:w w:val="59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0"/>
          <w:szCs w:val="50"/>
          <w:color w:val="3B4287"/>
          <w:w w:val="99"/>
          <w:i/>
          <w:position w:val="-2"/>
        </w:rPr>
      </w:r>
      <w:r>
        <w:rPr>
          <w:rFonts w:ascii="Arial" w:hAnsi="Arial" w:cs="Arial" w:eastAsia="Arial"/>
          <w:sz w:val="50"/>
          <w:szCs w:val="50"/>
          <w:color w:val="3B4287"/>
          <w:w w:val="99"/>
          <w:i/>
          <w:u w:val="thick" w:color="4F5BA8"/>
          <w:position w:val="-2"/>
        </w:rPr>
        <w:t> </w:t>
      </w:r>
      <w:r>
        <w:rPr>
          <w:rFonts w:ascii="Arial" w:hAnsi="Arial" w:cs="Arial" w:eastAsia="Arial"/>
          <w:sz w:val="50"/>
          <w:szCs w:val="50"/>
          <w:color w:val="3B4287"/>
          <w:w w:val="100"/>
          <w:i/>
          <w:u w:val="thick" w:color="4F5BA8"/>
          <w:position w:val="-2"/>
        </w:rPr>
        <w:tab/>
      </w:r>
      <w:r>
        <w:rPr>
          <w:rFonts w:ascii="Arial" w:hAnsi="Arial" w:cs="Arial" w:eastAsia="Arial"/>
          <w:sz w:val="50"/>
          <w:szCs w:val="50"/>
          <w:color w:val="3B4287"/>
          <w:w w:val="100"/>
          <w:i/>
          <w:u w:val="thick" w:color="4F5BA8"/>
          <w:position w:val="-2"/>
        </w:rPr>
      </w:r>
      <w:r>
        <w:rPr>
          <w:rFonts w:ascii="Arial" w:hAnsi="Arial" w:cs="Arial" w:eastAsia="Arial"/>
          <w:sz w:val="50"/>
          <w:szCs w:val="50"/>
          <w:color w:val="3B4287"/>
          <w:w w:val="564"/>
          <w:i/>
          <w:u w:val="thick" w:color="4F5BA8"/>
          <w:position w:val="-2"/>
        </w:rPr>
        <w:t>-</w:t>
      </w:r>
      <w:r>
        <w:rPr>
          <w:rFonts w:ascii="Arial" w:hAnsi="Arial" w:cs="Arial" w:eastAsia="Arial"/>
          <w:sz w:val="50"/>
          <w:szCs w:val="50"/>
          <w:color w:val="3B4287"/>
          <w:w w:val="564"/>
          <w:i/>
          <w:u w:val="thick" w:color="4F5BA8"/>
          <w:position w:val="-2"/>
        </w:rPr>
      </w:r>
      <w:r>
        <w:rPr>
          <w:rFonts w:ascii="Arial" w:hAnsi="Arial" w:cs="Arial" w:eastAsia="Arial"/>
          <w:sz w:val="50"/>
          <w:szCs w:val="50"/>
          <w:color w:val="3B4287"/>
          <w:w w:val="99"/>
          <w:i/>
          <w:u w:val="thick" w:color="4F5BA8"/>
          <w:position w:val="-2"/>
        </w:rPr>
        <w:t> </w:t>
      </w:r>
      <w:r>
        <w:rPr>
          <w:rFonts w:ascii="Arial" w:hAnsi="Arial" w:cs="Arial" w:eastAsia="Arial"/>
          <w:sz w:val="50"/>
          <w:szCs w:val="50"/>
          <w:color w:val="3B4287"/>
          <w:w w:val="100"/>
          <w:i/>
          <w:u w:val="thick" w:color="4F5BA8"/>
          <w:position w:val="-2"/>
        </w:rPr>
        <w:tab/>
      </w:r>
      <w:r>
        <w:rPr>
          <w:rFonts w:ascii="Arial" w:hAnsi="Arial" w:cs="Arial" w:eastAsia="Arial"/>
          <w:sz w:val="50"/>
          <w:szCs w:val="50"/>
          <w:color w:val="3B4287"/>
          <w:w w:val="100"/>
          <w:i/>
          <w:u w:val="thick" w:color="4F5BA8"/>
          <w:position w:val="-2"/>
        </w:rPr>
      </w:r>
      <w:r>
        <w:rPr>
          <w:rFonts w:ascii="Arial" w:hAnsi="Arial" w:cs="Arial" w:eastAsia="Arial"/>
          <w:sz w:val="50"/>
          <w:szCs w:val="50"/>
          <w:color w:val="3B4287"/>
          <w:w w:val="100"/>
          <w:i/>
          <w:position w:val="-2"/>
        </w:rPr>
      </w:r>
      <w:r>
        <w:rPr>
          <w:rFonts w:ascii="Arial" w:hAnsi="Arial" w:cs="Arial" w:eastAsia="Arial"/>
          <w:sz w:val="50"/>
          <w:szCs w:val="50"/>
          <w:color w:val="000000"/>
          <w:w w:val="100"/>
          <w:position w:val="0"/>
        </w:rPr>
      </w:r>
    </w:p>
    <w:p>
      <w:pPr>
        <w:spacing w:before="0" w:after="0" w:line="266" w:lineRule="exact"/>
        <w:ind w:left="1916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B4287"/>
          <w:w w:val="157"/>
          <w:position w:val="1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3B4287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120"/>
          <w:position w:val="1"/>
        </w:rPr>
        <w:t>lsmail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51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20"/>
          <w:position w:val="1"/>
        </w:rPr>
        <w:t>YAPICI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587" w:right="1020"/>
        <w:jc w:val="center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8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3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Abdulla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KARABiNA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21" w:lineRule="exact"/>
        <w:ind w:right="-20"/>
        <w:jc w:val="left"/>
        <w:tabs>
          <w:tab w:pos="6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C7E80"/>
          <w:spacing w:val="0"/>
          <w:w w:val="202"/>
          <w:position w:val="-4"/>
        </w:rPr>
        <w:t>\</w:t>
      </w:r>
      <w:r>
        <w:rPr>
          <w:rFonts w:ascii="Arial" w:hAnsi="Arial" w:cs="Arial" w:eastAsia="Arial"/>
          <w:sz w:val="23"/>
          <w:szCs w:val="23"/>
          <w:color w:val="7C7E8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7C7E80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8E9091"/>
          <w:spacing w:val="0"/>
          <w:w w:val="41"/>
          <w:position w:val="-4"/>
        </w:rPr>
        <w:t>•</w:t>
      </w:r>
      <w:r>
        <w:rPr>
          <w:rFonts w:ascii="Arial" w:hAnsi="Arial" w:cs="Arial" w:eastAsia="Arial"/>
          <w:sz w:val="23"/>
          <w:szCs w:val="23"/>
          <w:color w:val="8E9091"/>
          <w:spacing w:val="0"/>
          <w:w w:val="41"/>
          <w:position w:val="-4"/>
        </w:rPr>
        <w:t>   </w:t>
      </w:r>
      <w:r>
        <w:rPr>
          <w:rFonts w:ascii="Arial" w:hAnsi="Arial" w:cs="Arial" w:eastAsia="Arial"/>
          <w:sz w:val="23"/>
          <w:szCs w:val="23"/>
          <w:color w:val="8E9091"/>
          <w:spacing w:val="5"/>
          <w:w w:val="41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4D4D4D"/>
          <w:spacing w:val="1"/>
          <w:w w:val="59"/>
          <w:position w:val="-4"/>
        </w:rPr>
        <w:t>y</w:t>
      </w:r>
      <w:r>
        <w:rPr>
          <w:rFonts w:ascii="Arial" w:hAnsi="Arial" w:cs="Arial" w:eastAsia="Arial"/>
          <w:sz w:val="23"/>
          <w:szCs w:val="23"/>
          <w:color w:val="676767"/>
          <w:spacing w:val="-89"/>
          <w:w w:val="80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56"/>
          <w:position w:val="-4"/>
        </w:rPr>
        <w:t>9</w:t>
      </w:r>
      <w:r>
        <w:rPr>
          <w:rFonts w:ascii="Arial" w:hAnsi="Arial" w:cs="Arial" w:eastAsia="Arial"/>
          <w:sz w:val="23"/>
          <w:szCs w:val="23"/>
          <w:color w:val="4D4D4D"/>
          <w:spacing w:val="-123"/>
          <w:w w:val="55"/>
          <w:position w:val="-4"/>
        </w:rPr>
        <w:t>T</w:t>
      </w:r>
      <w:r>
        <w:rPr>
          <w:rFonts w:ascii="Arial" w:hAnsi="Arial" w:cs="Arial" w:eastAsia="Arial"/>
          <w:sz w:val="23"/>
          <w:szCs w:val="23"/>
          <w:color w:val="8E9091"/>
          <w:spacing w:val="0"/>
          <w:w w:val="59"/>
          <w:position w:val="-4"/>
        </w:rPr>
        <w:t>-</w:t>
      </w:r>
      <w:r>
        <w:rPr>
          <w:rFonts w:ascii="Arial" w:hAnsi="Arial" w:cs="Arial" w:eastAsia="Arial"/>
          <w:sz w:val="23"/>
          <w:szCs w:val="23"/>
          <w:color w:val="8E9091"/>
          <w:spacing w:val="-34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56"/>
          <w:position w:val="-4"/>
        </w:rPr>
        <w:t>rg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577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983856pt;margin-top:-5.593707pt;width:23.762797pt;height:15.928517pt;mso-position-horizontal-relative:page;mso-position-vertical-relative:paragraph;z-index:-15383" type="#_x0000_t202" filled="f" stroked="f">
            <v:textbox inset="0,0,0,0">
              <w:txbxContent>
                <w:p>
                  <w:pPr>
                    <w:spacing w:before="0" w:after="0" w:line="319" w:lineRule="exact"/>
                    <w:ind w:right="-8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7C7E80"/>
                      <w:spacing w:val="0"/>
                      <w:w w:val="286"/>
                      <w:position w:val="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7C7E80"/>
                      <w:spacing w:val="-5"/>
                      <w:w w:val="100"/>
                      <w:position w:val="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7C7E80"/>
                      <w:spacing w:val="-44"/>
                      <w:w w:val="143"/>
                      <w:position w:val="8"/>
                    </w:rPr>
                    <w:t>o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4D4D4D"/>
                      <w:spacing w:val="0"/>
                      <w:w w:val="54"/>
                      <w:position w:val="-2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4D4D4D"/>
                      <w:spacing w:val="0"/>
                      <w:w w:val="55"/>
                      <w:position w:val="-2"/>
                    </w:rPr>
                    <w:t>(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4D4D4D"/>
                      <w:spacing w:val="0"/>
                      <w:w w:val="54"/>
                      <w:position w:val="-2"/>
                    </w:rPr>
                    <w:t>rhf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4D4D4D"/>
          <w:spacing w:val="-34"/>
          <w:w w:val="54"/>
          <w:position w:val="-1"/>
        </w:rPr>
        <w:t>P</w:t>
      </w:r>
      <w:r>
        <w:rPr>
          <w:rFonts w:ascii="Arial" w:hAnsi="Arial" w:cs="Arial" w:eastAsia="Arial"/>
          <w:sz w:val="25"/>
          <w:szCs w:val="25"/>
          <w:color w:val="676767"/>
          <w:spacing w:val="0"/>
          <w:w w:val="62"/>
          <w:position w:val="-1"/>
        </w:rPr>
        <w:t>-t}a</w:t>
      </w:r>
      <w:r>
        <w:rPr>
          <w:rFonts w:ascii="Arial" w:hAnsi="Arial" w:cs="Arial" w:eastAsia="Arial"/>
          <w:sz w:val="25"/>
          <w:szCs w:val="25"/>
          <w:color w:val="676767"/>
          <w:spacing w:val="-45"/>
          <w:w w:val="62"/>
          <w:position w:val="-1"/>
        </w:rPr>
        <w:t>,</w:t>
      </w:r>
      <w:r>
        <w:rPr>
          <w:rFonts w:ascii="Arial" w:hAnsi="Arial" w:cs="Arial" w:eastAsia="Arial"/>
          <w:sz w:val="25"/>
          <w:szCs w:val="25"/>
          <w:color w:val="4D4D4D"/>
          <w:spacing w:val="-40"/>
          <w:w w:val="128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676767"/>
          <w:spacing w:val="-7"/>
          <w:w w:val="62"/>
          <w:position w:val="-1"/>
        </w:rPr>
        <w:t>t</w:t>
      </w:r>
      <w:r>
        <w:rPr>
          <w:rFonts w:ascii="Arial" w:hAnsi="Arial" w:cs="Arial" w:eastAsia="Arial"/>
          <w:sz w:val="25"/>
          <w:szCs w:val="25"/>
          <w:color w:val="8E9091"/>
          <w:spacing w:val="-32"/>
          <w:w w:val="54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676767"/>
          <w:spacing w:val="0"/>
          <w:w w:val="63"/>
          <w:position w:val="-1"/>
        </w:rPr>
        <w:t>-</w:t>
      </w:r>
      <w:r>
        <w:rPr>
          <w:rFonts w:ascii="Arial" w:hAnsi="Arial" w:cs="Arial" w:eastAsia="Arial"/>
          <w:sz w:val="23"/>
          <w:szCs w:val="23"/>
          <w:color w:val="676767"/>
          <w:spacing w:val="-9"/>
          <w:w w:val="62"/>
          <w:position w:val="-1"/>
        </w:rPr>
        <w:t>'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51"/>
          <w:position w:val="-1"/>
        </w:rPr>
        <w:t>l1J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522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676767"/>
          <w:spacing w:val="0"/>
          <w:w w:val="26"/>
          <w:i/>
          <w:position w:val="1"/>
        </w:rPr>
        <w:t>;.:;;</w:t>
      </w:r>
      <w:r>
        <w:rPr>
          <w:rFonts w:ascii="Arial" w:hAnsi="Arial" w:cs="Arial" w:eastAsia="Arial"/>
          <w:sz w:val="24"/>
          <w:szCs w:val="24"/>
          <w:color w:val="676767"/>
          <w:spacing w:val="0"/>
          <w:w w:val="26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676767"/>
          <w:spacing w:val="6"/>
          <w:w w:val="26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8E9091"/>
          <w:spacing w:val="0"/>
          <w:w w:val="60"/>
          <w:i/>
          <w:position w:val="1"/>
        </w:rPr>
        <w:t>:.</w:t>
      </w:r>
      <w:r>
        <w:rPr>
          <w:rFonts w:ascii="Arial" w:hAnsi="Arial" w:cs="Arial" w:eastAsia="Arial"/>
          <w:sz w:val="24"/>
          <w:szCs w:val="24"/>
          <w:color w:val="8E9091"/>
          <w:spacing w:val="0"/>
          <w:w w:val="60"/>
          <w:i/>
          <w:position w:val="1"/>
        </w:rPr>
        <w:t>·</w:t>
      </w:r>
      <w:r>
        <w:rPr>
          <w:rFonts w:ascii="Arial" w:hAnsi="Arial" w:cs="Arial" w:eastAsia="Arial"/>
          <w:sz w:val="24"/>
          <w:szCs w:val="24"/>
          <w:color w:val="8E9091"/>
          <w:spacing w:val="24"/>
          <w:w w:val="60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7C7E80"/>
          <w:spacing w:val="0"/>
          <w:w w:val="269"/>
          <w:i/>
          <w:position w:val="1"/>
        </w:rPr>
        <w:t>7</w:t>
      </w:r>
      <w:r>
        <w:rPr>
          <w:rFonts w:ascii="Arial" w:hAnsi="Arial" w:cs="Arial" w:eastAsia="Arial"/>
          <w:sz w:val="24"/>
          <w:szCs w:val="24"/>
          <w:color w:val="7C7E80"/>
          <w:spacing w:val="-23"/>
          <w:w w:val="100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858EB5"/>
          <w:spacing w:val="0"/>
          <w:w w:val="47"/>
          <w:position w:val="1"/>
        </w:rPr>
        <w:t>...-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33" w:after="0" w:line="210" w:lineRule="exact"/>
        <w:ind w:left="212" w:right="1038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67"/>
          <w:position w:val="-5"/>
        </w:rPr>
        <w:t>u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-41" w:right="901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55"/>
          <w:position w:val="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55"/>
          <w:position w:val="1"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32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C7E80"/>
          <w:spacing w:val="0"/>
          <w:w w:val="55"/>
          <w:position w:val="1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7C7E80"/>
          <w:spacing w:val="18"/>
          <w:w w:val="55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676767"/>
          <w:spacing w:val="0"/>
          <w:w w:val="78"/>
          <w:position w:val="1"/>
        </w:rPr>
        <w:t>V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700" w:right="520"/>
          <w:cols w:num="4" w:equalWidth="0">
            <w:col w:w="4370" w:space="439"/>
            <w:col w:w="1774" w:space="1035"/>
            <w:col w:w="1277" w:space="358"/>
            <w:col w:w="1447"/>
          </w:cols>
        </w:sectPr>
      </w:pPr>
      <w:rPr/>
    </w:p>
    <w:p>
      <w:pPr>
        <w:spacing w:before="0" w:after="0" w:line="409" w:lineRule="exact"/>
        <w:ind w:left="123" w:right="-20"/>
        <w:jc w:val="left"/>
        <w:tabs>
          <w:tab w:pos="2100" w:val="left"/>
          <w:tab w:pos="472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pict>
          <v:group style="position:absolute;margin-left:38.932919pt;margin-top:39.89006pt;width:525.421129pt;height:776.248607pt;mso-position-horizontal-relative:page;mso-position-vertical-relative:page;z-index:-15389" coordorigin="779,798" coordsize="10508,15525">
            <v:group style="position:absolute;left:795;top:814;width:10439;height:2" coordorigin="795,814" coordsize="10439,2">
              <v:shape style="position:absolute;left:795;top:814;width:10439;height:2" coordorigin="795,814" coordsize="10439,0" path="m795,814l11234,814e" filled="f" stroked="t" strokeweight=".693168pt" strokecolor="#5B5B60">
                <v:path arrowok="t"/>
              </v:shape>
            </v:group>
            <v:group style="position:absolute;left:804;top:805;width:2;height:1059" coordorigin="804,805" coordsize="2,1059">
              <v:shape style="position:absolute;left:804;top:805;width:2;height:1059" coordorigin="804,805" coordsize="0,1059" path="m804,1864l804,805e" filled="f" stroked="t" strokeweight=".693168pt" strokecolor="#747474">
                <v:path arrowok="t"/>
              </v:shape>
            </v:group>
            <v:group style="position:absolute;left:2583;top:805;width:2;height:1059" coordorigin="2583,805" coordsize="2,1059">
              <v:shape style="position:absolute;left:2583;top:805;width:2;height:1059" coordorigin="2583,805" coordsize="0,1059" path="m2583,1864l2583,805e" filled="f" stroked="t" strokeweight=".693168pt" strokecolor="#707070">
                <v:path arrowok="t"/>
              </v:shape>
            </v:group>
            <v:group style="position:absolute;left:3956;top:826;width:7288;height:2" coordorigin="3956,826" coordsize="7288,2">
              <v:shape style="position:absolute;left:3956;top:826;width:7288;height:2" coordorigin="3956,826" coordsize="7288,0" path="m3956,826l11243,826e" filled="f" stroked="t" strokeweight=".693168pt" strokecolor="#5B5B5B">
                <v:path arrowok="t"/>
              </v:shape>
            </v:group>
            <v:group style="position:absolute;left:9104;top:819;width:2;height:1506" coordorigin="9104,819" coordsize="2,1506">
              <v:shape style="position:absolute;left:9104;top:819;width:2;height:1506" coordorigin="9104,819" coordsize="0,1506" path="m9104,2325l9104,819e" filled="f" stroked="t" strokeweight=".693168pt" strokecolor="#575757">
                <v:path arrowok="t"/>
              </v:shape>
            </v:group>
            <v:group style="position:absolute;left:11280;top:805;width:2;height:1501" coordorigin="11280,805" coordsize="2,1501">
              <v:shape style="position:absolute;left:11280;top:805;width:2;height:1501" coordorigin="11280,805" coordsize="0,1501" path="m11280,2306l11280,805e" filled="f" stroked="t" strokeweight=".231056pt" strokecolor="#000000">
                <v:path arrowok="t"/>
              </v:shape>
            </v:group>
            <v:group style="position:absolute;left:799;top:2306;width:10453;height:2" coordorigin="799,2306" coordsize="10453,2">
              <v:shape style="position:absolute;left:799;top:2306;width:10453;height:2" coordorigin="799,2306" coordsize="10453,0" path="m799,2306l11252,2306e" filled="f" stroked="t" strokeweight=".693168pt" strokecolor="#5B5B5B">
                <v:path arrowok="t"/>
              </v:shape>
            </v:group>
            <v:group style="position:absolute;left:2583;top:1807;width:2;height:504" coordorigin="2583,1807" coordsize="2,504">
              <v:shape style="position:absolute;left:2583;top:1807;width:2;height:504" coordorigin="2583,1807" coordsize="0,504" path="m2583,2311l2583,1807e" filled="f" stroked="t" strokeweight=".693168pt" strokecolor="#575757">
                <v:path arrowok="t"/>
              </v:shape>
            </v:group>
            <v:group style="position:absolute;left:799;top:2537;width:5000;height:2" coordorigin="799,2537" coordsize="5000,2">
              <v:shape style="position:absolute;left:799;top:2537;width:5000;height:2" coordorigin="799,2537" coordsize="5000,0" path="m799,2537l5800,2537e" filled="f" stroked="t" strokeweight=".693168pt" strokecolor="#5B5B5B">
                <v:path arrowok="t"/>
              </v:shape>
            </v:group>
            <v:group style="position:absolute;left:5665;top:2546;width:5587;height:2" coordorigin="5665,2546" coordsize="5587,2">
              <v:shape style="position:absolute;left:5665;top:2546;width:5587;height:2" coordorigin="5665,2546" coordsize="5587,0" path="m5665,2546l11252,2546e" filled="f" stroked="t" strokeweight=".693168pt" strokecolor="#5B5B5B">
                <v:path arrowok="t"/>
              </v:shape>
            </v:group>
            <v:group style="position:absolute;left:795;top:2777;width:10453;height:2" coordorigin="795,2777" coordsize="10453,2">
              <v:shape style="position:absolute;left:795;top:2777;width:10453;height:2" coordorigin="795,2777" coordsize="10453,0" path="m795,2777l11248,2777e" filled="f" stroked="t" strokeweight=".693168pt" strokecolor="#575757">
                <v:path arrowok="t"/>
              </v:shape>
            </v:group>
            <v:group style="position:absolute;left:799;top:3012;width:10453;height:2" coordorigin="799,3012" coordsize="10453,2">
              <v:shape style="position:absolute;left:799;top:3012;width:10453;height:2" coordorigin="799,3012" coordsize="10453,0" path="m799,3012l11252,3012e" filled="f" stroked="t" strokeweight=".693168pt" strokecolor="#707070">
                <v:path arrowok="t"/>
              </v:shape>
            </v:group>
            <v:group style="position:absolute;left:799;top:3247;width:6668;height:2" coordorigin="799,3247" coordsize="6668,2">
              <v:shape style="position:absolute;left:799;top:3247;width:6668;height:2" coordorigin="799,3247" coordsize="6668,0" path="m799,3247l7468,3247e" filled="f" stroked="t" strokeweight=".693168pt" strokecolor="#575757">
                <v:path arrowok="t"/>
              </v:shape>
            </v:group>
            <v:group style="position:absolute;left:804;top:1657;width:2;height:4485" coordorigin="804,1657" coordsize="2,4485">
              <v:shape style="position:absolute;left:804;top:1657;width:2;height:4485" coordorigin="804,1657" coordsize="0,4485" path="m804,6141l804,1657e" filled="f" stroked="t" strokeweight=".693168pt" strokecolor="#545454">
                <v:path arrowok="t"/>
              </v:shape>
            </v:group>
            <v:group style="position:absolute;left:7301;top:3257;width:3951;height:2" coordorigin="7301,3257" coordsize="3951,2">
              <v:shape style="position:absolute;left:7301;top:3257;width:3951;height:2" coordorigin="7301,3257" coordsize="3951,0" path="m7301,3257l11252,3257e" filled="f" stroked="t" strokeweight=".693168pt" strokecolor="#575757">
                <v:path arrowok="t"/>
              </v:shape>
            </v:group>
            <v:group style="position:absolute;left:795;top:3487;width:10462;height:2" coordorigin="795,3487" coordsize="10462,2">
              <v:shape style="position:absolute;left:795;top:3487;width:10462;height:2" coordorigin="795,3487" coordsize="10462,0" path="m795,3487l11257,3487e" filled="f" stroked="t" strokeweight=".693168pt" strokecolor="#575757">
                <v:path arrowok="t"/>
              </v:shape>
            </v:group>
            <v:group style="position:absolute;left:4136;top:3492;width:2;height:231" coordorigin="4136,3492" coordsize="2,231">
              <v:shape style="position:absolute;left:4136;top:3492;width:2;height:231" coordorigin="4136,3492" coordsize="0,231" path="m4136,3722l4136,3492e" filled="f" stroked="t" strokeweight=".231056pt" strokecolor="#4F4F4F">
                <v:path arrowok="t"/>
              </v:shape>
            </v:group>
            <v:group style="position:absolute;left:7008;top:3478;width:2;height:748" coordorigin="7008,3478" coordsize="2,748">
              <v:shape style="position:absolute;left:7008;top:3478;width:2;height:748" coordorigin="7008,3478" coordsize="0,748" path="m7008,4226l7008,3478e" filled="f" stroked="t" strokeweight=".924224pt" strokecolor="#545454">
                <v:path arrowok="t"/>
              </v:shape>
            </v:group>
            <v:group style="position:absolute;left:6992;top:3901;width:2098;height:2" coordorigin="6992,3901" coordsize="2098,2">
              <v:shape style="position:absolute;left:6992;top:3901;width:2098;height:2" coordorigin="6992,3901" coordsize="2098,0" path="m6992,3901l9090,3901e" filled="f" stroked="t" strokeweight=".231056pt" strokecolor="#646464">
                <v:path arrowok="t"/>
              </v:shape>
            </v:group>
            <v:group style="position:absolute;left:4136;top:3722;width:2;height:179" coordorigin="4136,3722" coordsize="2,179">
              <v:shape style="position:absolute;left:4136;top:3722;width:2;height:179" coordorigin="4136,3722" coordsize="0,179" path="m4136,3901l4136,3722e" filled="f" stroked="t" strokeweight=".693168pt" strokecolor="#606060">
                <v:path arrowok="t"/>
              </v:shape>
            </v:group>
            <v:group style="position:absolute;left:4104;top:3906;width:2033;height:2" coordorigin="4104,3906" coordsize="2033,2">
              <v:shape style="position:absolute;left:4104;top:3906;width:2033;height:2" coordorigin="4104,3906" coordsize="2033,0" path="m4104,3906l6137,3906e" filled="f" stroked="t" strokeweight=".693168pt" strokecolor="#646464">
                <v:path arrowok="t"/>
              </v:shape>
            </v:group>
            <v:group style="position:absolute;left:9090;top:3901;width:1775;height:2" coordorigin="9090,3901" coordsize="1775,2">
              <v:shape style="position:absolute;left:9090;top:3901;width:1775;height:2" coordorigin="9090,3901" coordsize="1775,0" path="m9090,3901l10864,3901e" filled="f" stroked="t" strokeweight=".231056pt" strokecolor="#000000">
                <v:path arrowok="t"/>
              </v:shape>
            </v:group>
            <v:group style="position:absolute;left:10864;top:3901;width:421;height:2" coordorigin="10864,3901" coordsize="421,2">
              <v:shape style="position:absolute;left:10864;top:3901;width:421;height:2" coordorigin="10864,3901" coordsize="421,0" path="m10864,3901l11285,3901e" filled="f" stroked="t" strokeweight=".231056pt" strokecolor="#777777">
                <v:path arrowok="t"/>
              </v:shape>
            </v:group>
            <v:group style="position:absolute;left:795;top:4210;width:3373;height:2" coordorigin="795,4210" coordsize="3373,2">
              <v:shape style="position:absolute;left:795;top:4210;width:3373;height:2" coordorigin="795,4210" coordsize="3373,0" path="m795,4210l4168,4210e" filled="f" stroked="t" strokeweight=".693168pt" strokecolor="#575757">
                <v:path arrowok="t"/>
              </v:shape>
            </v:group>
            <v:group style="position:absolute;left:4136;top:3901;width:2;height:311" coordorigin="4136,3901" coordsize="2,311">
              <v:shape style="position:absolute;left:4136;top:3901;width:2;height:311" coordorigin="4136,3901" coordsize="0,311" path="m4136,4212l4136,3901e" filled="f" stroked="t" strokeweight=".231056pt" strokecolor="#4F4F4F">
                <v:path arrowok="t"/>
              </v:shape>
            </v:group>
            <v:group style="position:absolute;left:4108;top:4212;width:1775;height:2" coordorigin="4108,4212" coordsize="1775,2">
              <v:shape style="position:absolute;left:4108;top:4212;width:1775;height:2" coordorigin="4108,4212" coordsize="1775,0" path="m4108,4212l5883,4212e" filled="f" stroked="t" strokeweight="1.155280pt" strokecolor="#3B3B3B">
                <v:path arrowok="t"/>
              </v:shape>
            </v:group>
            <v:group style="position:absolute;left:5744;top:4217;width:4626;height:2" coordorigin="5744,4217" coordsize="4626,2">
              <v:shape style="position:absolute;left:5744;top:4217;width:4626;height:2" coordorigin="5744,4217" coordsize="4626,0" path="m5744,4217l10370,4217e" filled="f" stroked="t" strokeweight=".693168pt" strokecolor="#5B5B5B">
                <v:path arrowok="t"/>
              </v:shape>
            </v:group>
            <v:group style="position:absolute;left:10300;top:4219;width:952;height:2" coordorigin="10300,4219" coordsize="952,2">
              <v:shape style="position:absolute;left:10300;top:4219;width:952;height:2" coordorigin="10300,4219" coordsize="952,0" path="m10300,4219l11252,4219e" filled="f" stroked="t" strokeweight=".693168pt" strokecolor="#575757">
                <v:path arrowok="t"/>
              </v:shape>
            </v:group>
            <v:group style="position:absolute;left:795;top:4485;width:10462;height:2" coordorigin="795,4485" coordsize="10462,2">
              <v:shape style="position:absolute;left:795;top:4485;width:10462;height:2" coordorigin="795,4485" coordsize="10462,0" path="m795,4485l11257,4485e" filled="f" stroked="t" strokeweight=".693168pt" strokecolor="#575757">
                <v:path arrowok="t"/>
              </v:shape>
            </v:group>
            <v:group style="position:absolute;left:2579;top:4202;width:2;height:428" coordorigin="2579,4202" coordsize="2,428">
              <v:shape style="position:absolute;left:2579;top:4202;width:2;height:428" coordorigin="2579,4202" coordsize="0,428" path="m2579,4631l2579,4202e" filled="f" stroked="t" strokeweight=".693168pt" strokecolor="#484848">
                <v:path arrowok="t"/>
              </v:shape>
            </v:group>
            <v:group style="position:absolute;left:2581;top:4438;width:2;height:4226" coordorigin="2581,4438" coordsize="2,4226">
              <v:shape style="position:absolute;left:2581;top:4438;width:2;height:4226" coordorigin="2581,4438" coordsize="0,4226" path="m2581,8664l2581,4438e" filled="f" stroked="t" strokeweight=".693168pt" strokecolor="#4F4F4F">
                <v:path arrowok="t"/>
              </v:shape>
            </v:group>
            <v:group style="position:absolute;left:2574;top:4723;width:8683;height:2" coordorigin="2574,4723" coordsize="8683,2">
              <v:shape style="position:absolute;left:2574;top:4723;width:8683;height:2" coordorigin="2574,4723" coordsize="8683,0" path="m2574,4723l11257,4723e" filled="f" stroked="t" strokeweight=".693168pt" strokecolor="#575757">
                <v:path arrowok="t"/>
              </v:shape>
            </v:group>
            <v:group style="position:absolute;left:5019;top:4715;width:2;height:2137" coordorigin="5019,4715" coordsize="2,2137">
              <v:shape style="position:absolute;left:5019;top:4715;width:2;height:2137" coordorigin="5019,4715" coordsize="0,2137" path="m5019,6852l5019,4715e" filled="f" stroked="t" strokeweight=".693168pt" strokecolor="#545454">
                <v:path arrowok="t"/>
              </v:shape>
            </v:group>
            <v:group style="position:absolute;left:5009;top:5198;width:6248;height:2" coordorigin="5009,5198" coordsize="6248,2">
              <v:shape style="position:absolute;left:5009;top:5198;width:6248;height:2" coordorigin="5009,5198" coordsize="6248,0" path="m5009,5198l11257,5198e" filled="f" stroked="t" strokeweight=".693168pt" strokecolor="#747474">
                <v:path arrowok="t"/>
              </v:shape>
            </v:group>
            <v:group style="position:absolute;left:7837;top:4715;width:2;height:489" coordorigin="7837,4715" coordsize="2,489">
              <v:shape style="position:absolute;left:7837;top:4715;width:2;height:489" coordorigin="7837,4715" coordsize="0,489" path="m7837,5205l7837,4715e" filled="f" stroked="t" strokeweight=".693168pt" strokecolor="#545454">
                <v:path arrowok="t"/>
              </v:shape>
            </v:group>
            <v:group style="position:absolute;left:11255;top:828;width:2;height:5595" coordorigin="11255,828" coordsize="2,5595">
              <v:shape style="position:absolute;left:11255;top:828;width:2;height:5595" coordorigin="11255,828" coordsize="0,5595" path="m11255,6424l11255,828e" filled="f" stroked="t" strokeweight=".231056pt" strokecolor="#646464">
                <v:path arrowok="t"/>
              </v:shape>
            </v:group>
            <v:group style="position:absolute;left:804;top:5153;width:2;height:301" coordorigin="804,5153" coordsize="2,301">
              <v:shape style="position:absolute;left:804;top:5153;width:2;height:301" coordorigin="804,5153" coordsize="0,301" path="m804,5454l804,5153e" filled="f" stroked="t" strokeweight=".462112pt" strokecolor="#4F4F4F">
                <v:path arrowok="t"/>
              </v:shape>
            </v:group>
            <v:group style="position:absolute;left:5009;top:5435;width:6248;height:2" coordorigin="5009,5435" coordsize="6248,2">
              <v:shape style="position:absolute;left:5009;top:5435;width:6248;height:2" coordorigin="5009,5435" coordsize="6248,0" path="m5009,5435l11257,5435e" filled="f" stroked="t" strokeweight=".693168pt" strokecolor="#5B5B5B">
                <v:path arrowok="t"/>
              </v:shape>
            </v:group>
            <v:group style="position:absolute;left:5009;top:5673;width:6252;height:2" coordorigin="5009,5673" coordsize="6252,2">
              <v:shape style="position:absolute;left:5009;top:5673;width:6252;height:2" coordorigin="5009,5673" coordsize="6252,0" path="m5009,5673l11262,5673e" filled="f" stroked="t" strokeweight=".693168pt" strokecolor="#5B5B5B">
                <v:path arrowok="t"/>
              </v:shape>
            </v:group>
            <v:group style="position:absolute;left:2569;top:5908;width:8688;height:2" coordorigin="2569,5908" coordsize="8688,2">
              <v:shape style="position:absolute;left:2569;top:5908;width:8688;height:2" coordorigin="2569,5908" coordsize="8688,0" path="m2569,5908l11257,5908e" filled="f" stroked="t" strokeweight=".693168pt" strokecolor="#5B5B5B">
                <v:path arrowok="t"/>
              </v:shape>
            </v:group>
            <v:group style="position:absolute;left:786;top:6144;width:10471;height:2" coordorigin="786,6144" coordsize="10471,2">
              <v:shape style="position:absolute;left:786;top:6144;width:10471;height:2" coordorigin="786,6144" coordsize="10471,0" path="m786,6144l11257,6144e" filled="f" stroked="t" strokeweight=".693168pt" strokecolor="#5B5B5B">
                <v:path arrowok="t"/>
              </v:shape>
            </v:group>
            <v:group style="position:absolute;left:2569;top:6610;width:8688;height:2" coordorigin="2569,6610" coordsize="8688,2">
              <v:shape style="position:absolute;left:2569;top:6610;width:8688;height:2" coordorigin="2569,6610" coordsize="8688,0" path="m2569,6610l11257,6610e" filled="f" stroked="t" strokeweight=".693168pt" strokecolor="#5B5B5B">
                <v:path arrowok="t"/>
              </v:shape>
            </v:group>
            <v:group style="position:absolute;left:7837;top:6137;width:2;height:720" coordorigin="7837,6137" coordsize="2,720">
              <v:shape style="position:absolute;left:7837;top:6137;width:2;height:720" coordorigin="7837,6137" coordsize="0,720" path="m7837,6857l7837,6137e" filled="f" stroked="t" strokeweight=".693168pt" strokecolor="#575757">
                <v:path arrowok="t"/>
              </v:shape>
            </v:group>
            <v:group style="position:absolute;left:2574;top:6850;width:8683;height:2" coordorigin="2574,6850" coordsize="8683,2">
              <v:shape style="position:absolute;left:2574;top:6850;width:8683;height:2" coordorigin="2574,6850" coordsize="8683,0" path="m2574,6850l11257,6850e" filled="f" stroked="t" strokeweight=".693168pt" strokecolor="#5B5B5B">
                <v:path arrowok="t"/>
              </v:shape>
            </v:group>
            <v:group style="position:absolute;left:6802;top:6850;width:222;height:2" coordorigin="6802,6850" coordsize="222,2">
              <v:shape style="position:absolute;left:6802;top:6850;width:222;height:2" coordorigin="6802,6850" coordsize="222,0" path="m6802,6850l7024,6850e" filled="f" stroked="t" strokeweight=".462112pt" strokecolor="#484848">
                <v:path arrowok="t"/>
              </v:shape>
            </v:group>
            <v:group style="position:absolute;left:799;top:7083;width:10462;height:2" coordorigin="799,7083" coordsize="10462,2">
              <v:shape style="position:absolute;left:799;top:7083;width:10462;height:2" coordorigin="799,7083" coordsize="10462,0" path="m799,7083l11262,7083e" filled="f" stroked="t" strokeweight=".693168pt" strokecolor="#575757">
                <v:path arrowok="t"/>
              </v:shape>
            </v:group>
            <v:group style="position:absolute;left:795;top:7548;width:10467;height:2" coordorigin="795,7548" coordsize="10467,2">
              <v:shape style="position:absolute;left:795;top:7548;width:10467;height:2" coordorigin="795,7548" coordsize="10467,0" path="m795,7548l11262,7548e" filled="f" stroked="t" strokeweight=".693168pt" strokecolor="#5B5B5B">
                <v:path arrowok="t"/>
              </v:shape>
            </v:group>
            <v:group style="position:absolute;left:5021;top:7539;width:2;height:725" coordorigin="5021,7539" coordsize="2,725">
              <v:shape style="position:absolute;left:5021;top:7539;width:2;height:725" coordorigin="5021,7539" coordsize="0,725" path="m5021,8264l5021,7539e" filled="f" stroked="t" strokeweight=".693168pt" strokecolor="#545454">
                <v:path arrowok="t"/>
              </v:shape>
            </v:group>
            <v:group style="position:absolute;left:5009;top:7786;width:6252;height:2" coordorigin="5009,7786" coordsize="6252,2">
              <v:shape style="position:absolute;left:5009;top:7786;width:6252;height:2" coordorigin="5009,7786" coordsize="6252,0" path="m5009,7786l11262,7786e" filled="f" stroked="t" strokeweight=".693168pt" strokecolor="#606060">
                <v:path arrowok="t"/>
              </v:shape>
            </v:group>
            <v:group style="position:absolute;left:11257;top:6250;width:2;height:10043" coordorigin="11257,6250" coordsize="2,10043">
              <v:shape style="position:absolute;left:11257;top:6250;width:2;height:10043" coordorigin="11257,6250" coordsize="0,10043" path="m11257,16292l11257,6250e" filled="f" stroked="t" strokeweight=".693168pt" strokecolor="#6B6B6B">
                <v:path arrowok="t"/>
              </v:shape>
            </v:group>
            <v:group style="position:absolute;left:5009;top:8021;width:6252;height:2" coordorigin="5009,8021" coordsize="6252,2">
              <v:shape style="position:absolute;left:5009;top:8021;width:6252;height:2" coordorigin="5009,8021" coordsize="6252,0" path="m5009,8021l11262,8021e" filled="f" stroked="t" strokeweight=".693168pt" strokecolor="#5B5B5B">
                <v:path arrowok="t"/>
              </v:shape>
            </v:group>
            <v:group style="position:absolute;left:795;top:8257;width:10471;height:2" coordorigin="795,8257" coordsize="10471,2">
              <v:shape style="position:absolute;left:795;top:8257;width:10471;height:2" coordorigin="795,8257" coordsize="10471,0" path="m795,8257l11266,8257e" filled="f" stroked="t" strokeweight=".693168pt" strokecolor="#5B5B5B">
                <v:path arrowok="t"/>
              </v:shape>
            </v:group>
            <v:group style="position:absolute;left:2583;top:8466;width:2;height:296" coordorigin="2583,8466" coordsize="2,296">
              <v:shape style="position:absolute;left:2583;top:8466;width:2;height:296" coordorigin="2583,8466" coordsize="0,296" path="m2583,8763l2583,8466e" filled="f" stroked="t" strokeweight=".462112pt" strokecolor="#4B4B4B">
                <v:path arrowok="t"/>
              </v:shape>
            </v:group>
            <v:group style="position:absolute;left:795;top:9050;width:10471;height:2" coordorigin="795,9050" coordsize="10471,2">
              <v:shape style="position:absolute;left:795;top:9050;width:10471;height:2" coordorigin="795,9050" coordsize="10471,0" path="m795,9050l11266,9050e" filled="f" stroked="t" strokeweight=".693168pt" strokecolor="#5B5B5B">
                <v:path arrowok="t"/>
              </v:shape>
            </v:group>
            <v:group style="position:absolute;left:2583;top:8706;width:2;height:612" coordorigin="2583,8706" coordsize="2,612">
              <v:shape style="position:absolute;left:2583;top:8706;width:2;height:612" coordorigin="2583,8706" coordsize="0,612" path="m2583,9318l2583,8706e" filled="f" stroked="t" strokeweight=".693168pt" strokecolor="#4F4F4F">
                <v:path arrowok="t"/>
              </v:shape>
            </v:group>
            <v:group style="position:absolute;left:5832;top:9052;width:1026;height:2" coordorigin="5832,9052" coordsize="1026,2">
              <v:shape style="position:absolute;left:5832;top:9052;width:1026;height:2" coordorigin="5832,9052" coordsize="1026,0" path="m5832,9052l6858,9052e" filled="f" stroked="t" strokeweight=".693168pt" strokecolor="#5B5B5B">
                <v:path arrowok="t"/>
              </v:shape>
            </v:group>
            <v:group style="position:absolute;left:7629;top:9052;width:1511;height:2" coordorigin="7629,9052" coordsize="1511,2">
              <v:shape style="position:absolute;left:7629;top:9052;width:1511;height:2" coordorigin="7629,9052" coordsize="1511,0" path="m7629,9052l9141,9052e" filled="f" stroked="t" strokeweight=".693168pt" strokecolor="#606060">
                <v:path arrowok="t"/>
              </v:shape>
            </v:group>
            <v:group style="position:absolute;left:802;top:6424;width:2;height:4207" coordorigin="802,6424" coordsize="2,4207">
              <v:shape style="position:absolute;left:802;top:6424;width:2;height:4207" coordorigin="802,6424" coordsize="0,4207" path="m802,10631l802,6424e" filled="f" stroked="t" strokeweight=".693168pt" strokecolor="#545454">
                <v:path arrowok="t"/>
              </v:shape>
            </v:group>
            <v:group style="position:absolute;left:2583;top:9261;width:2;height:2174" coordorigin="2583,9261" coordsize="2,2174">
              <v:shape style="position:absolute;left:2583;top:9261;width:2;height:2174" coordorigin="2583,9261" coordsize="0,2174" path="m2583,11436l2583,9261e" filled="f" stroked="t" strokeweight=".693168pt" strokecolor="#4B4B4B">
                <v:path arrowok="t"/>
              </v:shape>
            </v:group>
            <v:group style="position:absolute;left:795;top:9970;width:10471;height:2" coordorigin="795,9970" coordsize="10471,2">
              <v:shape style="position:absolute;left:795;top:9970;width:10471;height:2" coordorigin="795,9970" coordsize="10471,0" path="m795,9970l11266,9970e" filled="f" stroked="t" strokeweight=".693168pt" strokecolor="#5B5B5B">
                <v:path arrowok="t"/>
              </v:shape>
            </v:group>
            <v:group style="position:absolute;left:799;top:10203;width:1811;height:2" coordorigin="799,10203" coordsize="1811,2">
              <v:shape style="position:absolute;left:799;top:10203;width:1811;height:2" coordorigin="799,10203" coordsize="1811,0" path="m799,10203l2611,10203e" filled="f" stroked="t" strokeweight=".693168pt" strokecolor="#5B5B5B">
                <v:path arrowok="t"/>
              </v:shape>
            </v:group>
            <v:group style="position:absolute;left:2542;top:10203;width:1299;height:2" coordorigin="2542,10203" coordsize="1299,2">
              <v:shape style="position:absolute;left:2542;top:10203;width:1299;height:2" coordorigin="2542,10203" coordsize="1299,0" path="m2542,10203l3840,10203e" filled="f" stroked="t" strokeweight=".462112pt" strokecolor="#545454">
                <v:path arrowok="t"/>
              </v:shape>
            </v:group>
            <v:group style="position:absolute;left:3637;top:10205;width:7634;height:2" coordorigin="3637,10205" coordsize="7634,2">
              <v:shape style="position:absolute;left:3637;top:10205;width:7634;height:2" coordorigin="3637,10205" coordsize="7634,0" path="m3637,10205l11271,10205e" filled="f" stroked="t" strokeweight=".693168pt" strokecolor="#606060">
                <v:path arrowok="t"/>
              </v:shape>
            </v:group>
            <v:group style="position:absolute;left:790;top:10440;width:10481;height:2" coordorigin="790,10440" coordsize="10481,2">
              <v:shape style="position:absolute;left:790;top:10440;width:10481;height:2" coordorigin="790,10440" coordsize="10481,0" path="m790,10440l11271,10440e" filled="f" stroked="t" strokeweight=".693168pt" strokecolor="#5B5B5B">
                <v:path arrowok="t"/>
              </v:shape>
            </v:group>
            <v:group style="position:absolute;left:892;top:10909;width:10379;height:2" coordorigin="892,10909" coordsize="10379,2">
              <v:shape style="position:absolute;left:892;top:10909;width:10379;height:2" coordorigin="892,10909" coordsize="10379,0" path="m892,10909l11271,10909e" filled="f" stroked="t" strokeweight=".693168pt" strokecolor="#606060">
                <v:path arrowok="t"/>
              </v:shape>
            </v:group>
            <v:group style="position:absolute;left:4293;top:11149;width:250;height:2" coordorigin="4293,11149" coordsize="250,2">
              <v:shape style="position:absolute;left:4293;top:11149;width:250;height:2" coordorigin="4293,11149" coordsize="250,0" path="m4293,11149l4543,11149e" filled="f" stroked="t" strokeweight=".462112pt" strokecolor="#4B4B4B">
                <v:path arrowok="t"/>
              </v:shape>
            </v:group>
            <v:group style="position:absolute;left:790;top:11146;width:10481;height:2" coordorigin="790,11146" coordsize="10481,2">
              <v:shape style="position:absolute;left:790;top:11146;width:10481;height:2" coordorigin="790,11146" coordsize="10481,0" path="m790,11146l11271,11146e" filled="f" stroked="t" strokeweight=".693168pt" strokecolor="#606060">
                <v:path arrowok="t"/>
              </v:shape>
            </v:group>
            <v:group style="position:absolute;left:1624;top:11139;width:2;height:5177" coordorigin="1624,11139" coordsize="2,5177">
              <v:shape style="position:absolute;left:1624;top:11139;width:2;height:5177" coordorigin="1624,11139" coordsize="0,5177" path="m1624,16316l1624,11139e" filled="f" stroked="t" strokeweight=".693168pt" strokecolor="#4F4F4F">
                <v:path arrowok="t"/>
              </v:shape>
            </v:group>
            <v:group style="position:absolute;left:7412;top:11144;width:2;height:5153" coordorigin="7412,11144" coordsize="2,5153">
              <v:shape style="position:absolute;left:7412;top:11144;width:2;height:5153" coordorigin="7412,11144" coordsize="0,5153" path="m7412,16297l7412,11144e" filled="f" stroked="t" strokeweight=".693168pt" strokecolor="#545454">
                <v:path arrowok="t"/>
              </v:shape>
            </v:group>
            <v:group style="position:absolute;left:2031;top:11144;width:2;height:1473" coordorigin="2031,11144" coordsize="2,1473">
              <v:shape style="position:absolute;left:2031;top:11144;width:2;height:1473" coordorigin="2031,11144" coordsize="0,1473" path="m2031,12617l2031,11144e" filled="f" stroked="t" strokeweight=".693168pt" strokecolor="#4F4F4F">
                <v:path arrowok="t"/>
              </v:shape>
            </v:group>
            <v:group style="position:absolute;left:2586;top:11379;width:2;height:1638" coordorigin="2586,11379" coordsize="2,1638">
              <v:shape style="position:absolute;left:2586;top:11379;width:2;height:1638" coordorigin="2586,11379" coordsize="0,1638" path="m2586,13017l2586,11379e" filled="f" stroked="t" strokeweight=".693168pt" strokecolor="#4B4B4B">
                <v:path arrowok="t"/>
              </v:shape>
            </v:group>
            <v:group style="position:absolute;left:799;top:11610;width:10471;height:2" coordorigin="799,11610" coordsize="10471,2">
              <v:shape style="position:absolute;left:799;top:11610;width:10471;height:2" coordorigin="799,11610" coordsize="10471,0" path="m799,11610l11271,11610e" filled="f" stroked="t" strokeweight=".693168pt" strokecolor="#606060">
                <v:path arrowok="t"/>
              </v:shape>
            </v:group>
            <v:group style="position:absolute;left:802;top:10904;width:2;height:5407" coordorigin="802,10904" coordsize="2,5407">
              <v:shape style="position:absolute;left:802;top:10904;width:2;height:5407" coordorigin="802,10904" coordsize="0,5407" path="m802,16311l802,10904e" filled="f" stroked="t" strokeweight=".693168pt" strokecolor="#575757">
                <v:path arrowok="t"/>
              </v:shape>
            </v:group>
            <v:group style="position:absolute;left:2033;top:12560;width:2;height:207" coordorigin="2033,12560" coordsize="2,207">
              <v:shape style="position:absolute;left:2033;top:12560;width:2;height:207" coordorigin="2033,12560" coordsize="0,207" path="m2033,12767l2033,12560e" filled="f" stroked="t" strokeweight=".462112pt" strokecolor="#444444">
                <v:path arrowok="t"/>
              </v:shape>
            </v:group>
            <v:group style="position:absolute;left:3836;top:12607;width:2;height:160" coordorigin="3836,12607" coordsize="2,160">
              <v:shape style="position:absolute;left:3836;top:12607;width:2;height:160" coordorigin="3836,12607" coordsize="0,160" path="m3836,12767l3836,12607e" filled="f" stroked="t" strokeweight="1.386335pt" strokecolor="#343B74">
                <v:path arrowok="t"/>
              </v:shape>
            </v:group>
            <v:group style="position:absolute;left:2036;top:12711;width:2;height:3595" coordorigin="2036,12711" coordsize="2,3595">
              <v:shape style="position:absolute;left:2036;top:12711;width:2;height:3595" coordorigin="2036,12711" coordsize="0,3595" path="m2036,16306l2036,12711e" filled="f" stroked="t" strokeweight=".693168pt" strokecolor="#4F4F4F">
                <v:path arrowok="t"/>
              </v:shape>
            </v:group>
            <v:group style="position:absolute;left:2586;top:12960;width:2;height:212" coordorigin="2586,12960" coordsize="2,212">
              <v:shape style="position:absolute;left:2586;top:12960;width:2;height:212" coordorigin="2586,12960" coordsize="0,212" path="m2586,13172l2586,12960e" filled="f" stroked="t" strokeweight=".693168pt" strokecolor="#383838">
                <v:path arrowok="t"/>
              </v:shape>
            </v:group>
            <v:group style="position:absolute;left:2586;top:13116;width:2;height:3195" coordorigin="2586,13116" coordsize="2,3195">
              <v:shape style="position:absolute;left:2586;top:13116;width:2;height:3195" coordorigin="2586,13116" coordsize="0,3195" path="m2586,16311l2586,13116e" filled="f" stroked="t" strokeweight=".693168pt" strokecolor="#4F4F4F">
                <v:path arrowok="t"/>
              </v:shape>
            </v:group>
            <v:group style="position:absolute;left:799;top:13657;width:1793;height:2" coordorigin="799,13657" coordsize="1793,2">
              <v:shape style="position:absolute;left:799;top:13657;width:1793;height:2" coordorigin="799,13657" coordsize="1793,0" path="m799,13657l2592,13657e" filled="f" stroked="t" strokeweight=".693168pt" strokecolor="#676767">
                <v:path arrowok="t"/>
              </v:shape>
            </v:group>
            <v:group style="position:absolute;left:804;top:15012;width:2;height:344" coordorigin="804,15012" coordsize="2,344">
              <v:shape style="position:absolute;left:804;top:15012;width:2;height:344" coordorigin="804,15012" coordsize="0,344" path="m804,15356l804,15012e" filled="f" stroked="t" strokeweight=".693168pt" strokecolor="#545454">
                <v:path arrowok="t"/>
              </v:shape>
            </v:group>
            <v:group style="position:absolute;left:799;top:16299;width:4690;height:2" coordorigin="799,16299" coordsize="4690,2">
              <v:shape style="position:absolute;left:799;top:16299;width:4690;height:2" coordorigin="799,16299" coordsize="4690,0" path="m799,16299l5490,16299e" filled="f" stroked="t" strokeweight=".693168pt" strokecolor="#676767">
                <v:path arrowok="t"/>
              </v:shape>
            </v:group>
            <v:group style="position:absolute;left:8392;top:16290;width:568;height:2" coordorigin="8392,16290" coordsize="568,2">
              <v:shape style="position:absolute;left:8392;top:16290;width:568;height:2" coordorigin="8392,16290" coordsize="568,0" path="m8392,16290l8960,16290e" filled="f" stroked="t" strokeweight=".462112pt" strokecolor="#6B6B6B">
                <v:path arrowok="t"/>
              </v:shape>
            </v:group>
            <v:group style="position:absolute;left:4815;top:16288;width:6456;height:2" coordorigin="4815,16288" coordsize="6456,2">
              <v:shape style="position:absolute;left:4815;top:16288;width:6456;height:2" coordorigin="4815,16288" coordsize="6456,0" path="m4815,16288l11271,16288e" filled="f" stroked="t" strokeweight=".693168pt" strokecolor="#676767">
                <v:path arrowok="t"/>
              </v:shape>
            </v:group>
            <v:group style="position:absolute;left:11266;top:3398;width:2;height:12895" coordorigin="11266,3398" coordsize="2,12895">
              <v:shape style="position:absolute;left:11266;top:3398;width:2;height:12895" coordorigin="11266,3398" coordsize="0,12895" path="m11266,16292l11266,3398e" filled="f" stroked="t" strokeweight=".693168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7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7"/>
        </w:rPr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6"/>
          <w:position w:val="13"/>
        </w:rPr>
        <w:t>Itfaiy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6"/>
          <w:position w:val="13"/>
        </w:rPr>
        <w:t>e</w:t>
      </w:r>
      <w:r>
        <w:rPr>
          <w:rFonts w:ascii="Arial" w:hAnsi="Arial" w:cs="Arial" w:eastAsia="Arial"/>
          <w:sz w:val="23"/>
          <w:szCs w:val="23"/>
          <w:color w:val="363636"/>
          <w:spacing w:val="-3"/>
          <w:w w:val="86"/>
          <w:position w:val="13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8"/>
          <w:position w:val="13"/>
        </w:rPr>
        <w:t>Batı</w:t>
      </w:r>
      <w:r>
        <w:rPr>
          <w:rFonts w:ascii="Arial" w:hAnsi="Arial" w:cs="Arial" w:eastAsia="Arial"/>
          <w:sz w:val="23"/>
          <w:szCs w:val="23"/>
          <w:color w:val="363636"/>
          <w:spacing w:val="-39"/>
          <w:w w:val="100"/>
          <w:position w:val="13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7"/>
          <w:position w:val="13"/>
        </w:rPr>
        <w:t>Bölg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7"/>
          <w:position w:val="13"/>
        </w:rPr>
        <w:t>e</w:t>
      </w:r>
      <w:r>
        <w:rPr>
          <w:rFonts w:ascii="Arial" w:hAnsi="Arial" w:cs="Arial" w:eastAsia="Arial"/>
          <w:sz w:val="23"/>
          <w:szCs w:val="23"/>
          <w:color w:val="363636"/>
          <w:spacing w:val="39"/>
          <w:w w:val="77"/>
          <w:position w:val="13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7"/>
          <w:position w:val="13"/>
        </w:rPr>
        <w:t>A,....iri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47"/>
          <w:szCs w:val="47"/>
          <w:color w:val="3B4287"/>
          <w:spacing w:val="0"/>
          <w:w w:val="216"/>
          <w:i/>
          <w:position w:val="-10"/>
        </w:rPr>
        <w:t>(71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left="2211" w:right="-20"/>
        <w:jc w:val="left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313FAA"/>
          <w:w w:val="84"/>
          <w:position w:val="3"/>
        </w:rPr>
        <w:t>"3</w:t>
      </w:r>
      <w:r>
        <w:rPr>
          <w:rFonts w:ascii="Times New Roman" w:hAnsi="Times New Roman" w:cs="Times New Roman" w:eastAsia="Times New Roman"/>
          <w:sz w:val="40"/>
          <w:szCs w:val="40"/>
          <w:color w:val="313FAA"/>
          <w:spacing w:val="8"/>
          <w:w w:val="84"/>
          <w:position w:val="3"/>
        </w:rPr>
        <w:t>1</w:t>
      </w:r>
      <w:r>
        <w:rPr>
          <w:rFonts w:ascii="Times New Roman" w:hAnsi="Times New Roman" w:cs="Times New Roman" w:eastAsia="Times New Roman"/>
          <w:sz w:val="49"/>
          <w:szCs w:val="49"/>
          <w:color w:val="3B4287"/>
          <w:spacing w:val="0"/>
          <w:w w:val="70"/>
          <w:position w:val="3"/>
        </w:rPr>
        <w:t>\</w:t>
      </w:r>
      <w:r>
        <w:rPr>
          <w:rFonts w:ascii="Times New Roman" w:hAnsi="Times New Roman" w:cs="Times New Roman" w:eastAsia="Times New Roman"/>
          <w:sz w:val="49"/>
          <w:szCs w:val="49"/>
          <w:color w:val="3B4287"/>
          <w:spacing w:val="0"/>
          <w:w w:val="71"/>
          <w:position w:val="3"/>
        </w:rPr>
        <w:t>o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700" w:right="52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6" w:lineRule="exact"/>
        <w:ind w:left="3473" w:right="-20"/>
        <w:jc w:val="left"/>
        <w:tabs>
          <w:tab w:pos="100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045902pt;margin-top:-21.153189pt;width:260.804647pt;height:45pt;mso-position-horizontal-relative:page;mso-position-vertical-relative:paragraph;z-index:-15374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tabs>
                      <w:tab w:pos="248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43434"/>
                      <w:spacing w:val="0"/>
                      <w:w w:val="133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43434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43434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9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13"/>
                      <w:w w:val="9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90"/>
                      <w:position w:val="18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22"/>
                      <w:w w:val="9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0"/>
                      <w:w w:val="90"/>
                      <w:position w:val="18"/>
                    </w:rPr>
                    <w:t>BELEDi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0"/>
                      <w:w w:val="91"/>
                      <w:position w:val="18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-25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667"/>
                      <w:spacing w:val="0"/>
                      <w:w w:val="73"/>
                      <w:position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667"/>
                      <w:spacing w:val="0"/>
                      <w:w w:val="73"/>
                      <w:position w:val="18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46667"/>
                      <w:spacing w:val="10"/>
                      <w:w w:val="73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73"/>
                      <w:position w:val="18"/>
                    </w:rPr>
                    <w:t>İ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6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9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89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6"/>
        </w:rPr>
        <w:t>BAŞKA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6"/>
        </w:rPr>
        <w:t>LIG!</w:t>
      </w:r>
      <w:r>
        <w:rPr>
          <w:rFonts w:ascii="Arial" w:hAnsi="Arial" w:cs="Arial" w:eastAsia="Arial"/>
          <w:sz w:val="18"/>
          <w:szCs w:val="18"/>
          <w:color w:val="494949"/>
          <w:spacing w:val="-43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51"/>
          <w:position w:val="-2"/>
        </w:rPr>
        <w:t>...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827" w:right="3995"/>
        <w:jc w:val="center"/>
        <w:tabs>
          <w:tab w:pos="3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035702pt;margin-top:6.432545pt;width:51.039077pt;height:7.5pt;mso-position-horizontal-relative:page;mso-position-vertical-relative:paragraph;z-index:-1537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0"/>
                      <w:w w:val="102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  <w:position w:val="9"/>
        </w:rPr>
        <w:t>IZMIR</w:t>
      </w:r>
      <w:r>
        <w:rPr>
          <w:rFonts w:ascii="Arial" w:hAnsi="Arial" w:cs="Arial" w:eastAsia="Arial"/>
          <w:sz w:val="16"/>
          <w:szCs w:val="16"/>
          <w:color w:val="494949"/>
          <w:spacing w:val="-18"/>
          <w:w w:val="100"/>
          <w:position w:val="9"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47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94949"/>
          <w:spacing w:val="0"/>
          <w:w w:val="106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1" w:lineRule="auto"/>
        <w:ind w:left="129" w:right="2771" w:firstLine="5"/>
        <w:jc w:val="left"/>
        <w:tabs>
          <w:tab w:pos="1320" w:val="left"/>
          <w:tab w:pos="3140" w:val="left"/>
          <w:tab w:pos="4340" w:val="left"/>
          <w:tab w:pos="546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27.05.2017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12.35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0"/>
          <w:w w:val="56"/>
          <w:position w:val="0"/>
        </w:rPr>
        <w:t>rr.eı:</w:t>
      </w:r>
      <w:r>
        <w:rPr>
          <w:rFonts w:ascii="Times New Roman" w:hAnsi="Times New Roman" w:cs="Times New Roman" w:eastAsia="Times New Roman"/>
          <w:sz w:val="26"/>
          <w:szCs w:val="26"/>
          <w:color w:val="494949"/>
          <w:spacing w:val="17"/>
          <w:w w:val="5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0"/>
        </w:rPr>
        <w:t>29388oo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27.05.2017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IKa:ı:ıtNo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:3566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33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Cen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Toı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İlkokul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43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:Buca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Cengi7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Topel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İlkokul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80" w:right="-20"/>
        <w:jc w:val="left"/>
        <w:tabs>
          <w:tab w:pos="1320" w:val="left"/>
          <w:tab w:pos="376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Yanaını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3"/>
          <w:position w:val="0"/>
        </w:rPr>
        <w:t>YanJ!.ıll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2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38" w:right="-20"/>
        <w:jc w:val="left"/>
        <w:tabs>
          <w:tab w:pos="36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ise:·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$ekli: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3580" w:right="845"/>
        <w:jc w:val="center"/>
        <w:tabs>
          <w:tab w:pos="6040" w:val="left"/>
          <w:tab w:pos="66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-3"/>
        </w:rPr>
        <w:t>Kııgi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-3"/>
        </w:rPr>
        <w:t>AJp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2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96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64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69"/>
          <w:position w:val="-3"/>
        </w:rPr>
        <w:t>...</w:t>
      </w:r>
      <w:r>
        <w:rPr>
          <w:rFonts w:ascii="Arial" w:hAnsi="Arial" w:cs="Arial" w:eastAsia="Arial"/>
          <w:sz w:val="23"/>
          <w:szCs w:val="23"/>
          <w:color w:val="494949"/>
          <w:spacing w:val="-30"/>
          <w:w w:val="69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85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35"/>
          <w:w w:val="85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22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-24"/>
          <w:w w:val="12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29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73"/>
          <w:position w:val="-3"/>
        </w:rPr>
        <w:t>...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73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22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0"/>
          <w:w w:val="74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757575"/>
          <w:spacing w:val="-18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10"/>
          <w:w w:val="8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0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7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22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0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-29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22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858585"/>
          <w:spacing w:val="-24"/>
          <w:w w:val="12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22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-24"/>
          <w:w w:val="12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8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-37"/>
          <w:w w:val="8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10"/>
          <w:w w:val="8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8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69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10"/>
          <w:w w:val="69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0"/>
          <w:w w:val="70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757575"/>
          <w:spacing w:val="-14"/>
          <w:w w:val="7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69"/>
          <w:position w:val="-3"/>
        </w:rPr>
        <w:t>...</w:t>
      </w:r>
      <w:r>
        <w:rPr>
          <w:rFonts w:ascii="Arial" w:hAnsi="Arial" w:cs="Arial" w:eastAsia="Arial"/>
          <w:sz w:val="23"/>
          <w:szCs w:val="23"/>
          <w:color w:val="494949"/>
          <w:spacing w:val="-12"/>
          <w:w w:val="69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858585"/>
          <w:spacing w:val="0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858585"/>
          <w:spacing w:val="-5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14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24"/>
          <w:w w:val="12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1"/>
          <w:position w:val="-3"/>
        </w:rPr>
        <w:t>...</w:t>
      </w:r>
      <w:r>
        <w:rPr>
          <w:rFonts w:ascii="Arial" w:hAnsi="Arial" w:cs="Arial" w:eastAsia="Arial"/>
          <w:sz w:val="23"/>
          <w:szCs w:val="23"/>
          <w:color w:val="343434"/>
          <w:spacing w:val="-10"/>
          <w:w w:val="7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-18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14"/>
          <w:w w:val="8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70"/>
          <w:position w:val="-3"/>
        </w:rPr>
        <w:t>....</w:t>
      </w:r>
      <w:r>
        <w:rPr>
          <w:rFonts w:ascii="Arial" w:hAnsi="Arial" w:cs="Arial" w:eastAsia="Arial"/>
          <w:sz w:val="23"/>
          <w:szCs w:val="23"/>
          <w:color w:val="646667"/>
          <w:spacing w:val="-2"/>
          <w:w w:val="7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14"/>
          <w:w w:val="8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0"/>
          <w:w w:val="8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-18"/>
          <w:w w:val="8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10"/>
          <w:w w:val="8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-22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24"/>
          <w:w w:val="12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0"/>
          <w:w w:val="51"/>
          <w:position w:val="-3"/>
        </w:rPr>
        <w:t>...</w:t>
      </w:r>
      <w:r>
        <w:rPr>
          <w:rFonts w:ascii="Arial" w:hAnsi="Arial" w:cs="Arial" w:eastAsia="Arial"/>
          <w:sz w:val="23"/>
          <w:szCs w:val="23"/>
          <w:color w:val="757575"/>
          <w:spacing w:val="-18"/>
          <w:w w:val="5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70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494949"/>
          <w:spacing w:val="-10"/>
          <w:w w:val="7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22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24"/>
          <w:w w:val="12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0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667"/>
          <w:spacing w:val="-10"/>
          <w:w w:val="7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-22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0"/>
          <w:w w:val="67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757575"/>
          <w:spacing w:val="8"/>
          <w:w w:val="67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1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80" w:lineRule="exact"/>
        <w:ind w:left="4354" w:right="1555"/>
        <w:jc w:val="center"/>
        <w:tabs>
          <w:tab w:pos="494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494949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494949"/>
          <w:spacing w:val="-57"/>
          <w:w w:val="53"/>
          <w:position w:val="-1"/>
        </w:rPr>
        <w:t> </w:t>
      </w:r>
      <w:r>
        <w:rPr>
          <w:rFonts w:ascii="Arial" w:hAnsi="Arial" w:cs="Arial" w:eastAsia="Arial"/>
          <w:sz w:val="44"/>
          <w:szCs w:val="44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494949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  <w:position w:val="10"/>
        </w:rPr>
        <w:t>rı-'angmı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82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82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82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82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82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0"/>
        </w:rPr>
        <w:t>12.45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34" w:right="-20"/>
        <w:jc w:val="left"/>
        <w:tabs>
          <w:tab w:pos="2180" w:val="left"/>
          <w:tab w:pos="5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  <w:position w:val="2"/>
        </w:rPr>
        <w:t>Yuna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Kinıcı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\ıniri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Çvş.Güve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KÜS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04" w:lineRule="exact"/>
        <w:ind w:left="2128" w:right="-20"/>
        <w:jc w:val="left"/>
        <w:tabs>
          <w:tab w:pos="46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6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4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1"/>
          <w:w w:val="12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12.36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12.40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380" w:right="280"/>
        </w:sectPr>
      </w:pPr>
      <w:rPr/>
    </w:p>
    <w:p>
      <w:pPr>
        <w:spacing w:before="0" w:after="0" w:line="194" w:lineRule="exact"/>
        <w:ind w:left="1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0"/>
        </w:rPr>
        <w:t>jGiden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74"/>
          <w:position w:val="-1"/>
        </w:rPr>
        <w:t>!Araç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19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i/>
          <w:position w:val="-1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8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80"/>
          <w:cols w:num="2" w:equalWidth="0">
            <w:col w:w="529" w:space="1599"/>
            <w:col w:w="9132"/>
          </w:cols>
        </w:sectPr>
      </w:pPr>
      <w:rPr/>
    </w:p>
    <w:p>
      <w:pPr>
        <w:spacing w:before="0" w:after="0" w:line="279" w:lineRule="exact"/>
        <w:ind w:left="138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629" w:right="46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590" w:right="43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3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8"/>
          <w:w w:val="100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ınniyet-JDndıırma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2147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l'ersonel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198" w:lineRule="exact"/>
        <w:ind w:left="2147" w:right="2572" w:firstLine="-2013"/>
        <w:jc w:val="left"/>
        <w:tabs>
          <w:tab w:pos="2180" w:val="left"/>
          <w:tab w:pos="462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1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9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2" w:lineRule="exact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lııyı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7" w:lineRule="exact"/>
        <w:ind w:left="4634" w:right="40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önd!lrnıede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106" w:right="-20"/>
        <w:jc w:val="left"/>
        <w:tabs>
          <w:tab w:pos="4620" w:val="left"/>
          <w:tab w:pos="6500" w:val="left"/>
          <w:tab w:pos="8040" w:val="left"/>
          <w:tab w:pos="9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-1"/>
        </w:rPr>
        <w:t>iSöndürıııe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  <w:position w:val="-3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2"/>
          <w:position w:val="-3"/>
        </w:rPr>
        <w:t>IKöpCı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2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7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87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6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3"/>
          <w:w w:val="11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2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92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-3"/>
        </w:rPr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100"/>
          <w:position w:val="-4"/>
        </w:rPr>
        <w:t>t02</w:t>
      </w:r>
      <w:r>
        <w:rPr>
          <w:rFonts w:ascii="Arial" w:hAnsi="Arial" w:cs="Arial" w:eastAsia="Arial"/>
          <w:sz w:val="24"/>
          <w:szCs w:val="24"/>
          <w:color w:val="494949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76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70"/>
          <w:position w:val="-4"/>
        </w:rPr>
        <w:t>e..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5098" w:right="-20"/>
        <w:jc w:val="left"/>
        <w:tabs>
          <w:tab w:pos="6440" w:val="left"/>
          <w:tab w:pos="7980" w:val="left"/>
          <w:tab w:pos="96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161"/>
          <w:position w:val="4"/>
        </w:rPr>
        <w:t>ı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0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6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100"/>
          <w:position w:val="-1"/>
        </w:rPr>
        <w:t>J</w:t>
      </w:r>
      <w:r>
        <w:rPr>
          <w:rFonts w:ascii="Arial" w:hAnsi="Arial" w:cs="Arial" w:eastAsia="Arial"/>
          <w:sz w:val="24"/>
          <w:szCs w:val="24"/>
          <w:color w:val="494949"/>
          <w:spacing w:val="-45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646667"/>
          <w:spacing w:val="0"/>
          <w:w w:val="77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-1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7"/>
          <w:w w:val="10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öndllrnıe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!asar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80"/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59" w:lineRule="auto"/>
        <w:ind w:right="52" w:firstLine="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yapılar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yakması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6"/>
        </w:rPr>
        <w:t>[:&gt;Onuc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380" w:right="280"/>
          <w:cols w:num="2" w:equalWidth="0">
            <w:col w:w="1603" w:space="516"/>
            <w:col w:w="9141"/>
          </w:cols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0" w:right="-20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9"/>
          <w:position w:val="2"/>
        </w:rPr>
        <w:t>::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9"/>
          <w:position w:val="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9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9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9"/>
          <w:w w:val="79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79"/>
          <w:position w:val="2"/>
        </w:rPr>
        <w:t>rl.alı</w:t>
      </w:r>
      <w:r>
        <w:rPr>
          <w:rFonts w:ascii="Arial" w:hAnsi="Arial" w:cs="Arial" w:eastAsia="Arial"/>
          <w:sz w:val="18"/>
          <w:szCs w:val="18"/>
          <w:color w:val="494949"/>
          <w:spacing w:val="22"/>
          <w:w w:val="7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1"/>
        </w:rPr>
        <w:t>Şirket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9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1B3B3"/>
          <w:spacing w:val="-1"/>
          <w:w w:val="6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  <w:position w:val="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8"/>
        </w:rPr>
        <w:t>rı-'angm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'feslim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9" w:lineRule="exact"/>
        <w:ind w:left="115" w:right="-20"/>
        <w:jc w:val="left"/>
        <w:tabs>
          <w:tab w:pos="212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94949"/>
          <w:spacing w:val="0"/>
          <w:w w:val="58"/>
        </w:rPr>
        <w:t>gı</w:t>
      </w:r>
      <w:r>
        <w:rPr>
          <w:rFonts w:ascii="Arial" w:hAnsi="Arial" w:cs="Arial" w:eastAsia="Arial"/>
          <w:sz w:val="26"/>
          <w:szCs w:val="26"/>
          <w:color w:val="494949"/>
          <w:spacing w:val="3"/>
          <w:w w:val="58"/>
        </w:rPr>
        <w:t>-</w:t>
      </w:r>
      <w:r>
        <w:rPr>
          <w:rFonts w:ascii="Arial" w:hAnsi="Arial" w:cs="Arial" w:eastAsia="Arial"/>
          <w:sz w:val="26"/>
          <w:szCs w:val="26"/>
          <w:color w:val="646667"/>
          <w:spacing w:val="0"/>
          <w:w w:val="58"/>
        </w:rPr>
        <w:t>·</w:t>
      </w:r>
      <w:r>
        <w:rPr>
          <w:rFonts w:ascii="Arial" w:hAnsi="Arial" w:cs="Arial" w:eastAsia="Arial"/>
          <w:sz w:val="26"/>
          <w:szCs w:val="26"/>
          <w:color w:val="646667"/>
          <w:spacing w:val="0"/>
          <w:w w:val="58"/>
        </w:rPr>
        <w:t> </w:t>
      </w:r>
      <w:r>
        <w:rPr>
          <w:rFonts w:ascii="Arial" w:hAnsi="Arial" w:cs="Arial" w:eastAsia="Arial"/>
          <w:sz w:val="26"/>
          <w:szCs w:val="26"/>
          <w:color w:val="646667"/>
          <w:spacing w:val="9"/>
          <w:w w:val="58"/>
        </w:rPr>
        <w:t> </w:t>
      </w:r>
      <w:r>
        <w:rPr>
          <w:rFonts w:ascii="Arial" w:hAnsi="Arial" w:cs="Arial" w:eastAsia="Arial"/>
          <w:sz w:val="26"/>
          <w:szCs w:val="26"/>
          <w:color w:val="B1B3B3"/>
          <w:spacing w:val="0"/>
          <w:w w:val="89"/>
        </w:rPr>
        <w:t>.</w:t>
      </w:r>
      <w:r>
        <w:rPr>
          <w:rFonts w:ascii="Arial" w:hAnsi="Arial" w:cs="Arial" w:eastAsia="Arial"/>
          <w:sz w:val="26"/>
          <w:szCs w:val="26"/>
          <w:color w:val="B1B3B3"/>
          <w:spacing w:val="-42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757575"/>
          <w:spacing w:val="-10"/>
          <w:w w:val="32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8"/>
        </w:rPr>
        <w:t>DönOsO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:27.05.2017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8"/>
          <w:position w:val="-1"/>
        </w:rPr>
        <w:t>aali: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13.00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32" w:right="-20"/>
        <w:jc w:val="left"/>
        <w:tabs>
          <w:tab w:pos="1000" w:val="left"/>
          <w:tab w:pos="1500" w:val="left"/>
          <w:tab w:pos="212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39.046844pt;margin-top:.430331pt;width:14.243704pt;height:.1pt;mso-position-horizontal-relative:page;mso-position-vertical-relative:paragraph;z-index:-15381" coordorigin="6781,9" coordsize="285,2">
            <v:shape style="position:absolute;left:6781;top:9;width:285;height:2" coordorigin="6781,9" coordsize="285,0" path="m6781,9l7066,9e" filled="f" stroked="t" strokeweight=".233503pt" strokecolor="#676767">
              <v:path arrowok="t"/>
            </v:shape>
          </v:group>
          <w10:wrap type="none"/>
        </w:pict>
      </w:r>
      <w:r>
        <w:rPr/>
        <w:pict>
          <v:group style="position:absolute;margin-left:379.793182pt;margin-top:.313580pt;width:22.182817pt;height:1.772001pt;mso-position-horizontal-relative:page;mso-position-vertical-relative:paragraph;z-index:-15380" coordorigin="7596,6" coordsize="444,35">
            <v:group style="position:absolute;left:7598;top:39;width:248;height:2" coordorigin="7598,39" coordsize="248,2">
              <v:shape style="position:absolute;left:7598;top:39;width:248;height:2" coordorigin="7598,39" coordsize="248,0" path="m7598,39l7846,39e" filled="f" stroked="t" strokeweight=".233503pt" strokecolor="#000000">
                <v:path arrowok="t"/>
              </v:shape>
            </v:group>
            <v:group style="position:absolute;left:7818;top:9;width:219;height:2" coordorigin="7818,9" coordsize="219,2">
              <v:shape style="position:absolute;left:7818;top:9;width:219;height:2" coordorigin="7818,9" coordsize="219,0" path="m7818,9l8037,9e" filled="f" stroked="t" strokeweight=".233503pt" strokecolor="#6B6B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16.102936pt;margin-top:.430331pt;width:11.90867pt;height:.1pt;mso-position-horizontal-relative:page;mso-position-vertical-relative:paragraph;z-index:-15379" coordorigin="8322,9" coordsize="238,2">
            <v:shape style="position:absolute;left:8322;top:9;width:238;height:2" coordorigin="8322,9" coordsize="238,0" path="m8322,9l8560,9e" filled="f" stroked="t" strokeweight=".233503pt" strokecolor="#6B6B6B">
              <v:path arrowok="t"/>
            </v:shape>
          </v:group>
          <w10:wrap type="none"/>
        </w:pict>
      </w:r>
      <w:r>
        <w:rPr/>
        <w:pict>
          <v:group style="position:absolute;margin-left:437.235016pt;margin-top:.431926pt;width:43.198117pt;height:.233503pt;mso-position-horizontal-relative:page;mso-position-vertical-relative:paragraph;z-index:-15378" coordorigin="8745,9" coordsize="864,5">
            <v:group style="position:absolute;left:8747;top:11;width:411;height:2" coordorigin="8747,11" coordsize="411,2">
              <v:shape style="position:absolute;left:8747;top:11;width:411;height:2" coordorigin="8747,11" coordsize="411,0" path="m8747,11l9158,11e" filled="f" stroked="t" strokeweight=".233503pt" strokecolor="#646464">
                <v:path arrowok="t"/>
              </v:shape>
            </v:group>
            <v:group style="position:absolute;left:9186;top:11;width:420;height:2" coordorigin="9186,11" coordsize="420,2">
              <v:shape style="position:absolute;left:9186;top:11;width:420;height:2" coordorigin="9186,11" coordsize="420,0" path="m9186,11l9606,11e" filled="f" stroked="t" strokeweight=".233503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197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19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197"/>
        </w:rPr>
        <w:t>,Ja</w:t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43434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</w:rPr>
        <w:t>ÖIU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EKIP:2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56"/>
        </w:rPr>
        <w:t>·;::;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2" w:lineRule="exact"/>
        <w:ind w:left="264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324989pt;margin-top:.295811pt;width:4.551295pt;height:3.5pt;mso-position-horizontal-relative:page;mso-position-vertical-relative:paragraph;z-index:-15372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343434"/>
                      <w:w w:val="108"/>
                    </w:rPr>
                    <w:t>&lt;!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43434"/>
                      <w:w w:val="109"/>
                    </w:rPr>
                    <w:t>)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49"/>
          <w:position w:val="-3"/>
        </w:rPr>
        <w:t>.:::-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41" w:right="-70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646667"/>
          <w:spacing w:val="-6"/>
          <w:w w:val="30"/>
          <w:b/>
          <w:bCs/>
          <w:position w:val="-6"/>
        </w:rPr>
        <w:t>.</w:t>
      </w:r>
      <w:r>
        <w:rPr>
          <w:rFonts w:ascii="Arial" w:hAnsi="Arial" w:cs="Arial" w:eastAsia="Arial"/>
          <w:sz w:val="33"/>
          <w:szCs w:val="33"/>
          <w:color w:val="343434"/>
          <w:spacing w:val="0"/>
          <w:w w:val="69"/>
          <w:b/>
          <w:bCs/>
          <w:position w:val="-6"/>
        </w:rPr>
        <w:t>E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73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27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</w:rPr>
        <w:t>EkipAnıiri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9" w:right="-103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494949"/>
          <w:w w:val="82"/>
          <w:b/>
          <w:bCs/>
        </w:rPr>
        <w:t>1,</w:t>
      </w:r>
      <w:r>
        <w:rPr>
          <w:rFonts w:ascii="Times New Roman" w:hAnsi="Times New Roman" w:cs="Times New Roman" w:eastAsia="Times New Roman"/>
          <w:sz w:val="42"/>
          <w:szCs w:val="42"/>
          <w:color w:val="494949"/>
          <w:spacing w:val="-74"/>
          <w:w w:val="100"/>
          <w:b/>
          <w:bCs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2"/>
          <w:b/>
          <w:bCs/>
          <w:position w:val="10"/>
        </w:rPr>
        <w:t>1</w:t>
      </w:r>
      <w:r>
        <w:rPr>
          <w:rFonts w:ascii="Arial" w:hAnsi="Arial" w:cs="Arial" w:eastAsia="Arial"/>
          <w:sz w:val="16"/>
          <w:szCs w:val="16"/>
          <w:color w:val="494949"/>
          <w:spacing w:val="-30"/>
          <w:w w:val="100"/>
          <w:b/>
          <w:bCs/>
          <w:position w:val="10"/>
        </w:rPr>
        <w:t> </w:t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70"/>
          <w:b/>
          <w:bCs/>
          <w:position w:val="0"/>
        </w:rPr>
        <w:t>1?2017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44" w:after="0" w:line="215" w:lineRule="exact"/>
        <w:ind w:left="-34" w:right="8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ltfai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8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9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6"/>
          <w:w w:val="8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45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" w:lineRule="exact"/>
        <w:ind w:left="24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25531pt;margin-top:1.55676pt;width:107.54364pt;height:37.5pt;mso-position-horizontal-relative:page;mso-position-vertical-relative:paragraph;z-index:-15371" type="#_x0000_t202" filled="f" stroked="f">
            <v:textbox inset="0,0,0,0">
              <w:txbxContent>
                <w:p>
                  <w:pPr>
                    <w:spacing w:before="0" w:after="0" w:line="750" w:lineRule="exact"/>
                    <w:ind w:right="-153"/>
                    <w:jc w:val="left"/>
                    <w:tabs>
                      <w:tab w:pos="980" w:val="left"/>
                      <w:tab w:pos="1840" w:val="left"/>
                    </w:tabs>
                    <w:rPr>
                      <w:rFonts w:ascii="Arial" w:hAnsi="Arial" w:cs="Arial" w:eastAsia="Arial"/>
                      <w:sz w:val="75"/>
                      <w:szCs w:val="75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B1B3B3"/>
                      <w:spacing w:val="0"/>
                      <w:w w:val="150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B1B3B3"/>
                      <w:spacing w:val="-18"/>
                      <w:w w:val="15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757575"/>
                      <w:spacing w:val="0"/>
                      <w:w w:val="100"/>
                      <w:position w:val="-1"/>
                    </w:rPr>
                    <w:t>s;ı.r</w:t>
                    <w:tab/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757575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57575"/>
                      <w:spacing w:val="0"/>
                      <w:w w:val="139"/>
                      <w:position w:val="-1"/>
                    </w:rPr>
                    <w:t>t'r;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43434"/>
                      <w:spacing w:val="-11"/>
                      <w:w w:val="58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858585"/>
                      <w:spacing w:val="-57"/>
                      <w:w w:val="77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1B3B3"/>
                      <w:spacing w:val="0"/>
                      <w:w w:val="57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1B3B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B1B3B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C9E9E"/>
                      <w:spacing w:val="-15"/>
                      <w:w w:val="15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2A2D93"/>
                      <w:spacing w:val="0"/>
                      <w:w w:val="125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9C9E9E"/>
          <w:w w:val="131"/>
          <w:i/>
          <w:position w:val="-1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-8"/>
          <w:w w:val="132"/>
          <w:i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-48"/>
          <w:w w:val="132"/>
          <w:i/>
          <w:position w:val="-11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646667"/>
          <w:spacing w:val="-50"/>
          <w:w w:val="378"/>
          <w:position w:val="-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C9E9E"/>
          <w:spacing w:val="3"/>
          <w:w w:val="131"/>
          <w:i/>
          <w:position w:val="-11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B1B3B3"/>
          <w:spacing w:val="0"/>
          <w:w w:val="280"/>
          <w:position w:val="-4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B1B3B3"/>
          <w:spacing w:val="0"/>
          <w:w w:val="100"/>
          <w:position w:val="-4"/>
        </w:rPr>
        <w:t>       </w:t>
      </w:r>
      <w:r>
        <w:rPr>
          <w:rFonts w:ascii="Times New Roman" w:hAnsi="Times New Roman" w:cs="Times New Roman" w:eastAsia="Times New Roman"/>
          <w:sz w:val="8"/>
          <w:szCs w:val="8"/>
          <w:color w:val="B1B3B3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57575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8"/>
          <w:szCs w:val="8"/>
          <w:color w:val="757575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757575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82"/>
          <w:i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1"/>
          <w:w w:val="81"/>
          <w:i/>
          <w:position w:val="-1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265"/>
          <w:i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-25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3B3"/>
          <w:spacing w:val="0"/>
          <w:w w:val="159"/>
          <w:i/>
          <w:position w:val="-11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8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64"/>
          <w:position w:val="-6"/>
        </w:rPr>
        <w:t>'lı.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80"/>
          <w:cols w:num="4" w:equalWidth="0">
            <w:col w:w="438" w:space="1816"/>
            <w:col w:w="3509" w:space="2759"/>
            <w:col w:w="1337" w:space="22"/>
            <w:col w:w="137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41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3434"/>
          <w:w w:val="94"/>
          <w:position w:val="-3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104"/>
          <w:w w:val="94"/>
          <w:position w:val="-3"/>
        </w:rPr>
        <w:t>"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87"/>
          <w:position w:val="12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755" w:lineRule="exact"/>
        <w:ind w:right="-154"/>
        <w:jc w:val="left"/>
        <w:rPr>
          <w:rFonts w:ascii="Arial" w:hAnsi="Arial" w:cs="Arial" w:eastAsia="Arial"/>
          <w:sz w:val="76"/>
          <w:szCs w:val="76"/>
        </w:rPr>
      </w:pPr>
      <w:rPr/>
      <w:r>
        <w:rPr/>
        <w:pict>
          <v:group style="position:absolute;margin-left:188.437195pt;margin-top:16.944883pt;width:.1pt;height:8.757603pt;mso-position-horizontal-relative:page;mso-position-vertical-relative:paragraph;z-index:-15377" coordorigin="3769,339" coordsize="2,175">
            <v:shape style="position:absolute;left:3769;top:339;width:2;height:175" coordorigin="3769,339" coordsize="0,175" path="m3769,514l3769,339e" filled="f" stroked="t" strokeweight="2.335033pt" strokecolor="#5B6087">
              <v:path arrowok="t"/>
            </v:shape>
          </v:group>
          <w10:wrap type="none"/>
        </w:pict>
      </w:r>
      <w:r>
        <w:rPr/>
        <w:pict>
          <v:group style="position:absolute;margin-left:196.376312pt;margin-top:16.944883pt;width:.1pt;height:8.757603pt;mso-position-horizontal-relative:page;mso-position-vertical-relative:paragraph;z-index:-15376" coordorigin="3928,339" coordsize="2,175">
            <v:shape style="position:absolute;left:3928;top:339;width:2;height:175" coordorigin="3928,339" coordsize="0,175" path="m3928,514l3928,339e" filled="f" stroked="t" strokeweight=".934013pt" strokecolor="#605BA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76"/>
          <w:szCs w:val="76"/>
          <w:color w:val="494949"/>
          <w:spacing w:val="-39"/>
          <w:w w:val="30"/>
          <w:i/>
          <w:position w:val="-11"/>
        </w:rPr>
        <w:t>•</w:t>
      </w:r>
      <w:r>
        <w:rPr>
          <w:rFonts w:ascii="Arial" w:hAnsi="Arial" w:cs="Arial" w:eastAsia="Arial"/>
          <w:sz w:val="76"/>
          <w:szCs w:val="76"/>
          <w:color w:val="59567C"/>
          <w:spacing w:val="0"/>
          <w:w w:val="99"/>
          <w:i/>
          <w:position w:val="-11"/>
        </w:rPr>
        <w:t>ı</w:t>
      </w:r>
      <w:r>
        <w:rPr>
          <w:rFonts w:ascii="Arial" w:hAnsi="Arial" w:cs="Arial" w:eastAsia="Arial"/>
          <w:sz w:val="76"/>
          <w:szCs w:val="76"/>
          <w:color w:val="59567C"/>
          <w:spacing w:val="-99"/>
          <w:w w:val="100"/>
          <w:i/>
          <w:position w:val="-11"/>
        </w:rPr>
        <w:t> </w:t>
      </w:r>
      <w:r>
        <w:rPr>
          <w:rFonts w:ascii="Arial" w:hAnsi="Arial" w:cs="Arial" w:eastAsia="Arial"/>
          <w:sz w:val="76"/>
          <w:szCs w:val="76"/>
          <w:color w:val="494949"/>
          <w:spacing w:val="0"/>
          <w:w w:val="100"/>
          <w:position w:val="-11"/>
        </w:rPr>
        <w:t>'</w:t>
      </w:r>
      <w:r>
        <w:rPr>
          <w:rFonts w:ascii="Arial" w:hAnsi="Arial" w:cs="Arial" w:eastAsia="Arial"/>
          <w:sz w:val="76"/>
          <w:szCs w:val="76"/>
          <w:color w:val="000000"/>
          <w:spacing w:val="0"/>
          <w:w w:val="100"/>
          <w:position w:val="0"/>
        </w:rPr>
      </w:r>
    </w:p>
    <w:p>
      <w:pPr>
        <w:spacing w:before="18" w:after="0" w:line="221" w:lineRule="exact"/>
        <w:ind w:left="4605" w:right="-20"/>
        <w:jc w:val="left"/>
        <w:tabs>
          <w:tab w:pos="5340" w:val="left"/>
          <w:tab w:pos="5900" w:val="left"/>
        </w:tabs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9C9E9E"/>
          <w:w w:val="154"/>
          <w:i/>
          <w:position w:val="-3"/>
        </w:rPr>
        <w:t>1</w:t>
      </w:r>
      <w:r>
        <w:rPr>
          <w:rFonts w:ascii="Arial" w:hAnsi="Arial" w:cs="Arial" w:eastAsia="Arial"/>
          <w:sz w:val="22"/>
          <w:szCs w:val="22"/>
          <w:color w:val="9C9E9E"/>
          <w:spacing w:val="-44"/>
          <w:w w:val="100"/>
          <w:i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B1B3B3"/>
          <w:spacing w:val="0"/>
          <w:w w:val="100"/>
          <w:position w:val="-3"/>
        </w:rPr>
        <w:t>,,</w:t>
      </w:r>
      <w:r>
        <w:rPr>
          <w:rFonts w:ascii="Arial" w:hAnsi="Arial" w:cs="Arial" w:eastAsia="Arial"/>
          <w:sz w:val="22"/>
          <w:szCs w:val="22"/>
          <w:color w:val="B1B3B3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B1B3B3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1B3B3"/>
          <w:spacing w:val="0"/>
          <w:w w:val="100"/>
          <w:position w:val="-3"/>
        </w:rPr>
        <w:t>o</w:t>
      </w:r>
      <w:r>
        <w:rPr>
          <w:rFonts w:ascii="Times New Roman" w:hAnsi="Times New Roman" w:cs="Times New Roman" w:eastAsia="Times New Roman"/>
          <w:sz w:val="9"/>
          <w:szCs w:val="9"/>
          <w:color w:val="B1B3B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1B3B3"/>
          <w:spacing w:val="0"/>
          <w:w w:val="100"/>
          <w:position w:val="-3"/>
        </w:rPr>
      </w:r>
      <w:r>
        <w:rPr>
          <w:rFonts w:ascii="Arial" w:hAnsi="Arial" w:cs="Arial" w:eastAsia="Arial"/>
          <w:sz w:val="5"/>
          <w:szCs w:val="5"/>
          <w:color w:val="B1B3B3"/>
          <w:spacing w:val="0"/>
          <w:w w:val="199"/>
          <w:position w:val="-3"/>
        </w:rPr>
        <w:t>V</w:t>
      </w:r>
      <w:r>
        <w:rPr>
          <w:rFonts w:ascii="Arial" w:hAnsi="Arial" w:cs="Arial" w:eastAsia="Arial"/>
          <w:sz w:val="5"/>
          <w:szCs w:val="5"/>
          <w:color w:val="B1B3B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5"/>
          <w:szCs w:val="5"/>
          <w:color w:val="B1B3B3"/>
          <w:spacing w:val="0"/>
          <w:w w:val="100"/>
          <w:position w:val="-3"/>
        </w:rPr>
      </w:r>
      <w:r>
        <w:rPr>
          <w:rFonts w:ascii="Arial" w:hAnsi="Arial" w:cs="Arial" w:eastAsia="Arial"/>
          <w:sz w:val="5"/>
          <w:szCs w:val="5"/>
          <w:color w:val="494949"/>
          <w:spacing w:val="0"/>
          <w:w w:val="313"/>
          <w:position w:val="-3"/>
        </w:rPr>
        <w:t>..,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4553" w:right="2617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1B3B3"/>
          <w:spacing w:val="0"/>
          <w:w w:val="103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8" w:after="0" w:line="350" w:lineRule="exact"/>
        <w:ind w:left="766" w:right="-20"/>
        <w:jc w:val="left"/>
        <w:tabs>
          <w:tab w:pos="4560" w:val="left"/>
          <w:tab w:pos="5560" w:val="left"/>
          <w:tab w:pos="63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052277pt;margin-top:12.791817pt;width:31.070102pt;height:28pt;mso-position-horizontal-relative:page;mso-position-vertical-relative:paragraph;z-index:-15370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B1B3B3"/>
                      <w:w w:val="89"/>
                      <w:b/>
                      <w:bCs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B1B3B3"/>
                      <w:spacing w:val="-62"/>
                      <w:w w:val="88"/>
                      <w:b/>
                      <w:bCs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B1B3B3"/>
                      <w:spacing w:val="-62"/>
                      <w:w w:val="49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B1B3B3"/>
                      <w:spacing w:val="-71"/>
                      <w:w w:val="49"/>
                      <w:emboss/>
                      <w:b/>
                      <w:bCs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B1B3B3"/>
                      <w:spacing w:val="-71"/>
                      <w:w w:val="49"/>
                      <w:emboss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B1B3B3"/>
                      <w:spacing w:val="-71"/>
                      <w:w w:val="49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B1B3B3"/>
                      <w:spacing w:val="-71"/>
                      <w:w w:val="49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494949"/>
                      <w:spacing w:val="0"/>
                      <w:w w:val="45"/>
                      <w:b/>
                      <w:bCs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494949"/>
                      <w:spacing w:val="3"/>
                      <w:w w:val="45"/>
                      <w:b/>
                      <w:bCs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43434"/>
                      <w:spacing w:val="-65"/>
                      <w:w w:val="66"/>
                      <w:b/>
                      <w:bCs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858585"/>
                      <w:spacing w:val="0"/>
                      <w:w w:val="49"/>
                      <w:b/>
                      <w:bCs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B1B3B3"/>
          <w:spacing w:val="0"/>
          <w:w w:val="42"/>
          <w:position w:val="-1"/>
        </w:rPr>
        <w:t>··</w:t>
      </w:r>
      <w:r>
        <w:rPr>
          <w:rFonts w:ascii="Arial" w:hAnsi="Arial" w:cs="Arial" w:eastAsia="Arial"/>
          <w:sz w:val="31"/>
          <w:szCs w:val="31"/>
          <w:color w:val="B1B3B3"/>
          <w:spacing w:val="0"/>
          <w:w w:val="42"/>
          <w:position w:val="-1"/>
        </w:rPr>
        <w:t>  </w:t>
      </w:r>
      <w:r>
        <w:rPr>
          <w:rFonts w:ascii="Arial" w:hAnsi="Arial" w:cs="Arial" w:eastAsia="Arial"/>
          <w:sz w:val="31"/>
          <w:szCs w:val="31"/>
          <w:color w:val="B1B3B3"/>
          <w:spacing w:val="35"/>
          <w:w w:val="42"/>
          <w:position w:val="-1"/>
        </w:rPr>
        <w:t> </w:t>
      </w:r>
      <w:r>
        <w:rPr>
          <w:rFonts w:ascii="Arial" w:hAnsi="Arial" w:cs="Arial" w:eastAsia="Arial"/>
          <w:sz w:val="31"/>
          <w:szCs w:val="31"/>
          <w:color w:val="858585"/>
          <w:spacing w:val="-17"/>
          <w:w w:val="34"/>
          <w:position w:val="-1"/>
        </w:rPr>
        <w:t>_</w:t>
      </w:r>
      <w:r>
        <w:rPr>
          <w:rFonts w:ascii="Arial" w:hAnsi="Arial" w:cs="Arial" w:eastAsia="Arial"/>
          <w:sz w:val="31"/>
          <w:szCs w:val="31"/>
          <w:color w:val="9C9E9E"/>
          <w:spacing w:val="0"/>
          <w:w w:val="39"/>
          <w:position w:val="-1"/>
        </w:rPr>
        <w:t>.</w:t>
      </w:r>
      <w:r>
        <w:rPr>
          <w:rFonts w:ascii="Arial" w:hAnsi="Arial" w:cs="Arial" w:eastAsia="Arial"/>
          <w:sz w:val="31"/>
          <w:szCs w:val="31"/>
          <w:color w:val="9C9E9E"/>
          <w:spacing w:val="-10"/>
          <w:w w:val="39"/>
          <w:position w:val="-1"/>
        </w:rPr>
        <w:t>.</w:t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85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343434"/>
          <w:spacing w:val="-5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15"/>
          <w:w w:val="128"/>
          <w:position w:val="-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-20"/>
          <w:w w:val="82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10"/>
          <w:w w:val="64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646667"/>
          <w:spacing w:val="0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64666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4666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-24"/>
          <w:w w:val="151"/>
          <w:position w:val="-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14"/>
          <w:w w:val="151"/>
          <w:position w:val="-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22"/>
          <w:position w:val="-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0"/>
          <w:w w:val="82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C9E9E"/>
          <w:spacing w:val="39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2"/>
          <w:w w:val="61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73"/>
          <w:position w:val="-1"/>
        </w:rPr>
        <w:t>.,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4"/>
          <w:w w:val="73"/>
          <w:position w:val="-1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B1B3B3"/>
          <w:spacing w:val="0"/>
          <w:w w:val="41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1B3B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1B3B3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9C9E9E"/>
          <w:spacing w:val="0"/>
          <w:w w:val="146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526.900269pt;margin-top:.972037pt;width:1.634523pt;height:26.373618pt;mso-position-horizontal-relative:page;mso-position-vertical-relative:paragraph;z-index:-15375" coordorigin="10538,19" coordsize="33,527">
            <v:group style="position:absolute;left:10554;top:36;width:2;height:374" coordorigin="10554,36" coordsize="2,374">
              <v:shape style="position:absolute;left:10554;top:36;width:2;height:374" coordorigin="10554,36" coordsize="0,374" path="m10554,410l10554,36e" filled="f" stroked="t" strokeweight="1.634523pt" strokecolor="#3B3F67">
                <v:path arrowok="t"/>
              </v:shape>
            </v:group>
            <v:group style="position:absolute;left:10547;top:301;width:2;height:237" coordorigin="10547,301" coordsize="2,237">
              <v:shape style="position:absolute;left:10547;top:301;width:2;height:237" coordorigin="10547,301" coordsize="0,237" path="m10547,538l10547,301e" filled="f" stroked="t" strokeweight=".934013pt" strokecolor="#3F449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2"/>
        </w:rPr>
        <w:t>•Amir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80"/>
          <w:cols w:num="3" w:equalWidth="0">
            <w:col w:w="2772" w:space="397"/>
            <w:col w:w="504" w:space="262"/>
            <w:col w:w="7325"/>
          </w:cols>
        </w:sectPr>
      </w:pPr>
      <w:rPr/>
    </w:p>
    <w:p>
      <w:pPr>
        <w:spacing w:before="0" w:after="0" w:line="57" w:lineRule="exact"/>
        <w:ind w:right="-20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402771pt;margin-top:8.965187pt;width:7.55656pt;height:22pt;mso-position-horizontal-relative:page;mso-position-vertical-relative:paragraph;z-index:-15369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9C9E9E"/>
                      <w:spacing w:val="0"/>
                      <w:w w:val="61"/>
                    </w:rPr>
                    <w:t>..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858585"/>
          <w:spacing w:val="0"/>
          <w:w w:val="301"/>
          <w:position w:val="-9"/>
        </w:rPr>
        <w:t>ı</w:t>
      </w:r>
      <w:r>
        <w:rPr>
          <w:rFonts w:ascii="Arial" w:hAnsi="Arial" w:cs="Arial" w:eastAsia="Arial"/>
          <w:sz w:val="14"/>
          <w:szCs w:val="14"/>
          <w:color w:val="858585"/>
          <w:spacing w:val="-85"/>
          <w:w w:val="301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89"/>
          <w:position w:val="-9"/>
        </w:rPr>
        <w:t>19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1"/>
          <w:w w:val="89"/>
          <w:position w:val="-9"/>
        </w:rPr>
        <w:t>•</w:t>
      </w:r>
      <w:r>
        <w:rPr>
          <w:rFonts w:ascii="Times New Roman" w:hAnsi="Times New Roman" w:cs="Times New Roman" w:eastAsia="Times New Roman"/>
          <w:sz w:val="36"/>
          <w:szCs w:val="36"/>
          <w:color w:val="9C9E9E"/>
          <w:spacing w:val="0"/>
          <w:w w:val="170"/>
          <w:position w:val="-24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26" w:after="0" w:line="31" w:lineRule="exact"/>
        <w:ind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858585"/>
          <w:spacing w:val="0"/>
          <w:w w:val="100"/>
          <w:position w:val="-9"/>
        </w:rPr>
        <w:t>••</w:t>
      </w:r>
      <w:r>
        <w:rPr>
          <w:rFonts w:ascii="Times New Roman" w:hAnsi="Times New Roman" w:cs="Times New Roman" w:eastAsia="Times New Roman"/>
          <w:sz w:val="12"/>
          <w:szCs w:val="12"/>
          <w:color w:val="858585"/>
          <w:spacing w:val="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3B3"/>
          <w:spacing w:val="0"/>
          <w:w w:val="143"/>
          <w:position w:val="-9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1B3B3"/>
          <w:spacing w:val="0"/>
          <w:w w:val="143"/>
          <w:position w:val="-9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B1B3B3"/>
          <w:spacing w:val="28"/>
          <w:w w:val="143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72"/>
          <w:position w:val="-9"/>
        </w:rPr>
        <w:t>••</w:t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C9E9E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2"/>
          <w:szCs w:val="12"/>
          <w:color w:val="646667"/>
          <w:spacing w:val="0"/>
          <w:w w:val="143"/>
          <w:position w:val="-9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646667"/>
          <w:spacing w:val="0"/>
          <w:w w:val="143"/>
          <w:position w:val="-9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646667"/>
          <w:spacing w:val="7"/>
          <w:w w:val="143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94949"/>
          <w:spacing w:val="0"/>
          <w:w w:val="197"/>
          <w:position w:val="-9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80"/>
          <w:cols w:num="2" w:equalWidth="0">
            <w:col w:w="8851" w:space="398"/>
            <w:col w:w="201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5" w:right="-84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-48"/>
          <w:w w:val="136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2"/>
          <w:position w:val="-1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57"/>
          <w:w w:val="82"/>
          <w:position w:val="-13"/>
        </w:rPr>
        <w:t>ı</w:t>
      </w:r>
      <w:r>
        <w:rPr>
          <w:rFonts w:ascii="Arial" w:hAnsi="Arial" w:cs="Arial" w:eastAsia="Arial"/>
          <w:sz w:val="15"/>
          <w:szCs w:val="15"/>
          <w:color w:val="343434"/>
          <w:spacing w:val="-12"/>
          <w:w w:val="137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-39"/>
          <w:w w:val="137"/>
          <w:position w:val="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2"/>
          <w:position w:val="-1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0" w:lineRule="exact"/>
        <w:ind w:right="-87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46667"/>
          <w:w w:val="83"/>
          <w:position w:val="2"/>
        </w:rPr>
        <w:t>Abd</w:t>
      </w:r>
      <w:r>
        <w:rPr>
          <w:rFonts w:ascii="Times New Roman" w:hAnsi="Times New Roman" w:cs="Times New Roman" w:eastAsia="Times New Roman"/>
          <w:sz w:val="25"/>
          <w:szCs w:val="25"/>
          <w:color w:val="646667"/>
          <w:spacing w:val="4"/>
          <w:w w:val="83"/>
          <w:position w:val="2"/>
        </w:rPr>
        <w:t>Q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123"/>
          <w:position w:val="2"/>
        </w:rPr>
        <w:t>h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58585"/>
          <w:spacing w:val="-82"/>
          <w:w w:val="84"/>
          <w:position w:val="-4"/>
        </w:rPr>
        <w:t>•</w:t>
      </w:r>
      <w:r>
        <w:rPr>
          <w:rFonts w:ascii="Arial" w:hAnsi="Arial" w:cs="Arial" w:eastAsia="Arial"/>
          <w:sz w:val="17"/>
          <w:szCs w:val="17"/>
          <w:color w:val="3F419A"/>
          <w:spacing w:val="0"/>
          <w:w w:val="600"/>
          <w:position w:val="0"/>
        </w:rPr>
        <w:t>(</w:t>
      </w:r>
      <w:r>
        <w:rPr>
          <w:rFonts w:ascii="Arial" w:hAnsi="Arial" w:cs="Arial" w:eastAsia="Arial"/>
          <w:sz w:val="17"/>
          <w:szCs w:val="17"/>
          <w:color w:val="3F419A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7"/>
          <w:szCs w:val="17"/>
          <w:color w:val="3F419A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67"/>
          <w:position w:val="0"/>
        </w:rPr>
        <w:t>.,,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67"/>
          <w:position w:val="0"/>
        </w:rPr>
        <w:t>_</w:t>
      </w:r>
      <w:r>
        <w:rPr>
          <w:rFonts w:ascii="Arial" w:hAnsi="Arial" w:cs="Arial" w:eastAsia="Arial"/>
          <w:sz w:val="17"/>
          <w:szCs w:val="17"/>
          <w:color w:val="343434"/>
          <w:spacing w:val="-50"/>
          <w:w w:val="167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858585"/>
          <w:spacing w:val="0"/>
          <w:w w:val="167"/>
          <w:position w:val="0"/>
        </w:rPr>
        <w:t>,</w:t>
      </w:r>
      <w:r>
        <w:rPr>
          <w:rFonts w:ascii="Arial" w:hAnsi="Arial" w:cs="Arial" w:eastAsia="Arial"/>
          <w:sz w:val="17"/>
          <w:szCs w:val="17"/>
          <w:color w:val="858585"/>
          <w:spacing w:val="0"/>
          <w:w w:val="167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858585"/>
          <w:spacing w:val="55"/>
          <w:w w:val="167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-108"/>
          <w:w w:val="79"/>
          <w:position w:val="0"/>
        </w:rPr>
        <w:t>R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3"/>
          <w:position w:val="0"/>
        </w:rPr>
        <w:t>O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2"/>
          <w:szCs w:val="22"/>
          <w:color w:val="494949"/>
          <w:spacing w:val="0"/>
          <w:w w:val="75"/>
          <w:b/>
          <w:bCs/>
          <w:position w:val="-6"/>
        </w:rPr>
        <w:t>Itfaiy</w:t>
      </w:r>
      <w:r>
        <w:rPr>
          <w:rFonts w:ascii="Arial" w:hAnsi="Arial" w:cs="Arial" w:eastAsia="Arial"/>
          <w:sz w:val="22"/>
          <w:szCs w:val="22"/>
          <w:color w:val="494949"/>
          <w:spacing w:val="0"/>
          <w:w w:val="75"/>
          <w:b/>
          <w:bCs/>
          <w:position w:val="-6"/>
        </w:rPr>
        <w:t>e</w:t>
      </w:r>
      <w:r>
        <w:rPr>
          <w:rFonts w:ascii="Arial" w:hAnsi="Arial" w:cs="Arial" w:eastAsia="Arial"/>
          <w:sz w:val="22"/>
          <w:szCs w:val="22"/>
          <w:color w:val="494949"/>
          <w:spacing w:val="-1"/>
          <w:w w:val="75"/>
          <w:b/>
          <w:bCs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81"/>
          <w:b/>
          <w:bCs/>
          <w:position w:val="-6"/>
        </w:rPr>
        <w:t>M</w:t>
      </w:r>
      <w:r>
        <w:rPr>
          <w:rFonts w:ascii="Arial" w:hAnsi="Arial" w:cs="Arial" w:eastAsia="Arial"/>
          <w:sz w:val="23"/>
          <w:szCs w:val="23"/>
          <w:color w:val="494949"/>
          <w:spacing w:val="-50"/>
          <w:w w:val="81"/>
          <w:b/>
          <w:bCs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23"/>
          <w:szCs w:val="23"/>
          <w:color w:val="494949"/>
          <w:spacing w:val="0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81"/>
          <w:position w:val="-6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103" w:right="-20"/>
        <w:jc w:val="left"/>
        <w:tabs>
          <w:tab w:pos="580" w:val="left"/>
          <w:tab w:pos="1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B1B3B3"/>
          <w:spacing w:val="0"/>
          <w:w w:val="282"/>
          <w:position w:val="-2"/>
        </w:rPr>
        <w:t>·</w:t>
      </w:r>
      <w:r>
        <w:rPr>
          <w:rFonts w:ascii="Arial" w:hAnsi="Arial" w:cs="Arial" w:eastAsia="Arial"/>
          <w:sz w:val="5"/>
          <w:szCs w:val="5"/>
          <w:color w:val="B1B3B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"/>
          <w:szCs w:val="5"/>
          <w:color w:val="B1B3B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0"/>
          <w:w w:val="49"/>
          <w:position w:val="-2"/>
        </w:rPr>
        <w:t>-:</w:t>
      </w:r>
      <w:r>
        <w:rPr>
          <w:rFonts w:ascii="Times New Roman" w:hAnsi="Times New Roman" w:cs="Times New Roman" w:eastAsia="Times New Roman"/>
          <w:sz w:val="10"/>
          <w:szCs w:val="10"/>
          <w:color w:val="9C9E9E"/>
          <w:spacing w:val="-20"/>
          <w:w w:val="49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419A"/>
          <w:spacing w:val="0"/>
          <w:w w:val="112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F419A"/>
          <w:spacing w:val="-50"/>
          <w:w w:val="112"/>
          <w:position w:val="0"/>
        </w:rPr>
        <w:t>-</w:t>
      </w:r>
      <w:r>
        <w:rPr>
          <w:rFonts w:ascii="Arial" w:hAnsi="Arial" w:cs="Arial" w:eastAsia="Arial"/>
          <w:sz w:val="31"/>
          <w:szCs w:val="31"/>
          <w:color w:val="646667"/>
          <w:spacing w:val="0"/>
          <w:w w:val="51"/>
          <w:position w:val="-2"/>
        </w:rPr>
        <w:t>.</w:t>
      </w:r>
      <w:r>
        <w:rPr>
          <w:rFonts w:ascii="Arial" w:hAnsi="Arial" w:cs="Arial" w:eastAsia="Arial"/>
          <w:sz w:val="31"/>
          <w:szCs w:val="31"/>
          <w:color w:val="646667"/>
          <w:spacing w:val="-48"/>
          <w:w w:val="51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F419A"/>
          <w:spacing w:val="0"/>
          <w:w w:val="112"/>
          <w:position w:val="0"/>
        </w:rPr>
        <w:t>-.'-'</w:t>
      </w:r>
      <w:r>
        <w:rPr>
          <w:rFonts w:ascii="Times New Roman" w:hAnsi="Times New Roman" w:cs="Times New Roman" w:eastAsia="Times New Roman"/>
          <w:sz w:val="17"/>
          <w:szCs w:val="17"/>
          <w:color w:val="3F419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419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646667"/>
          <w:spacing w:val="0"/>
          <w:w w:val="182"/>
          <w:position w:val="0"/>
        </w:rPr>
        <w:t>/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02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1B3B3"/>
          <w:spacing w:val="0"/>
          <w:w w:val="100"/>
          <w:position w:val="18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1B3B3"/>
          <w:spacing w:val="9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46667"/>
          <w:spacing w:val="0"/>
          <w:w w:val="205"/>
          <w:position w:val="18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646667"/>
          <w:spacing w:val="-45"/>
          <w:w w:val="205"/>
          <w:position w:val="1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3B3"/>
          <w:spacing w:val="0"/>
          <w:w w:val="64"/>
          <w:b/>
          <w:bCs/>
          <w:i/>
          <w:position w:val="18"/>
        </w:rPr>
        <w:t>·1%</w:t>
      </w:r>
      <w:r>
        <w:rPr>
          <w:rFonts w:ascii="Times New Roman" w:hAnsi="Times New Roman" w:cs="Times New Roman" w:eastAsia="Times New Roman"/>
          <w:sz w:val="14"/>
          <w:szCs w:val="14"/>
          <w:color w:val="B1B3B3"/>
          <w:spacing w:val="0"/>
          <w:w w:val="64"/>
          <w:b/>
          <w:bCs/>
          <w:i/>
          <w:position w:val="18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B1B3B3"/>
          <w:spacing w:val="16"/>
          <w:w w:val="64"/>
          <w:b/>
          <w:bCs/>
          <w:i/>
          <w:position w:val="18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B1B3B3"/>
          <w:spacing w:val="0"/>
          <w:w w:val="40"/>
          <w:position w:val="1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B1B3B3"/>
          <w:spacing w:val="9"/>
          <w:w w:val="40"/>
          <w:position w:val="1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858585"/>
          <w:spacing w:val="26"/>
          <w:w w:val="82"/>
          <w:position w:val="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89"/>
          <w:position w:val="1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100"/>
          <w:position w:val="14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-6"/>
          <w:w w:val="100"/>
          <w:position w:val="14"/>
        </w:rPr>
        <w:t> </w:t>
      </w:r>
      <w:r>
        <w:rPr>
          <w:rFonts w:ascii="Arial" w:hAnsi="Arial" w:cs="Arial" w:eastAsia="Arial"/>
          <w:sz w:val="14"/>
          <w:szCs w:val="14"/>
          <w:color w:val="B1B3B3"/>
          <w:spacing w:val="0"/>
          <w:w w:val="100"/>
          <w:position w:val="13"/>
        </w:rPr>
        <w:t>"</w:t>
      </w:r>
      <w:r>
        <w:rPr>
          <w:rFonts w:ascii="Arial" w:hAnsi="Arial" w:cs="Arial" w:eastAsia="Arial"/>
          <w:sz w:val="14"/>
          <w:szCs w:val="14"/>
          <w:color w:val="B1B3B3"/>
          <w:spacing w:val="-9"/>
          <w:w w:val="100"/>
          <w:position w:val="13"/>
        </w:rPr>
        <w:t> </w:t>
      </w:r>
      <w:r>
        <w:rPr>
          <w:rFonts w:ascii="Arial" w:hAnsi="Arial" w:cs="Arial" w:eastAsia="Arial"/>
          <w:sz w:val="32"/>
          <w:szCs w:val="32"/>
          <w:color w:val="9C9E9E"/>
          <w:spacing w:val="0"/>
          <w:w w:val="101"/>
          <w:position w:val="7"/>
        </w:rPr>
        <w:t>.</w:t>
      </w:r>
      <w:r>
        <w:rPr>
          <w:rFonts w:ascii="Arial" w:hAnsi="Arial" w:cs="Arial" w:eastAsia="Arial"/>
          <w:sz w:val="32"/>
          <w:szCs w:val="32"/>
          <w:color w:val="9C9E9E"/>
          <w:spacing w:val="-58"/>
          <w:w w:val="100"/>
          <w:position w:val="7"/>
        </w:rPr>
        <w:t> </w:t>
      </w:r>
      <w:r>
        <w:rPr>
          <w:rFonts w:ascii="Arial" w:hAnsi="Arial" w:cs="Arial" w:eastAsia="Arial"/>
          <w:sz w:val="25"/>
          <w:szCs w:val="25"/>
          <w:color w:val="9C9E9E"/>
          <w:spacing w:val="0"/>
          <w:w w:val="81"/>
          <w:position w:val="7"/>
        </w:rPr>
        <w:t>,.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80"/>
          <w:cols w:num="3" w:equalWidth="0">
            <w:col w:w="417" w:space="2066"/>
            <w:col w:w="2253" w:space="3953"/>
            <w:col w:w="2571"/>
          </w:cols>
        </w:sectPr>
      </w:pPr>
      <w:rPr/>
    </w:p>
    <w:p>
      <w:pPr>
        <w:spacing w:before="0" w:after="0" w:line="184" w:lineRule="exact"/>
        <w:ind w:left="365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3.00008pt;margin-top:35.510178pt;width:554.57043pt;height:737.876099pt;mso-position-horizontal-relative:page;mso-position-vertical-relative:page;z-index:-15382" coordorigin="460,710" coordsize="11091,14758">
            <v:group style="position:absolute;left:476;top:738;width:11054;height:2" coordorigin="476,738" coordsize="11054,2">
              <v:shape style="position:absolute;left:476;top:738;width:11054;height:2" coordorigin="476,738" coordsize="11054,0" path="m476,738l11530,738e" filled="f" stroked="t" strokeweight=".70051pt" strokecolor="#5B5B5B">
                <v:path arrowok="t"/>
              </v:shape>
            </v:group>
            <v:group style="position:absolute;left:500;top:720;width:2;height:1576" coordorigin="500,720" coordsize="2,1576">
              <v:shape style="position:absolute;left:500;top:720;width:2;height:1576" coordorigin="500,720" coordsize="0,1576" path="m500,2296l500,720e" filled="f" stroked="t" strokeweight=".70051pt" strokecolor="#676767">
                <v:path arrowok="t"/>
              </v:shape>
            </v:group>
            <v:group style="position:absolute;left:2510;top:729;width:2;height:720" coordorigin="2510,729" coordsize="2,720">
              <v:shape style="position:absolute;left:2510;top:729;width:2;height:720" coordorigin="2510,729" coordsize="0,720" path="m2510,1449l2510,729e" filled="f" stroked="t" strokeweight=".467007pt" strokecolor="#4B4B4B">
                <v:path arrowok="t"/>
              </v:shape>
            </v:group>
            <v:group style="position:absolute;left:9158;top:738;width:2;height:563" coordorigin="9158,738" coordsize="2,563">
              <v:shape style="position:absolute;left:9158;top:738;width:2;height:563" coordorigin="9158,738" coordsize="0,563" path="m9158,1302l9158,738e" filled="f" stroked="t" strokeweight=".70051pt" strokecolor="#545454">
                <v:path arrowok="t"/>
              </v:shape>
            </v:group>
            <v:group style="position:absolute;left:10027;top:741;width:579;height:2" coordorigin="10027,741" coordsize="579,2">
              <v:shape style="position:absolute;left:10027;top:741;width:579;height:2" coordorigin="10027,741" coordsize="579,0" path="m10027,741l10606,741e" filled="f" stroked="t" strokeweight=".70051pt" strokecolor="#606060">
                <v:path arrowok="t"/>
              </v:shape>
            </v:group>
            <v:group style="position:absolute;left:11530;top:729;width:2;height:3304" coordorigin="11530,729" coordsize="2,3304">
              <v:shape style="position:absolute;left:11530;top:729;width:2;height:3304" coordorigin="11530,729" coordsize="0,3304" path="m11530,4033l11530,729e" filled="f" stroked="t" strokeweight=".70051pt" strokecolor="#5B5B5B">
                <v:path arrowok="t"/>
              </v:shape>
            </v:group>
            <v:group style="position:absolute;left:9158;top:1245;width:2;height:204" coordorigin="9158,1245" coordsize="2,204">
              <v:shape style="position:absolute;left:9158;top:1245;width:2;height:204" coordorigin="9158,1245" coordsize="0,204" path="m9158,1449l9158,1245e" filled="f" stroked="t" strokeweight=".467007pt" strokecolor="#3B3B3B">
                <v:path arrowok="t"/>
              </v:shape>
            </v:group>
            <v:group style="position:absolute;left:2512;top:1392;width:2;height:189" coordorigin="2512,1392" coordsize="2,189">
              <v:shape style="position:absolute;left:2512;top:1392;width:2;height:189" coordorigin="2512,1392" coordsize="0,189" path="m2512,1581l2512,1392e" filled="f" stroked="t" strokeweight=".467007pt" strokecolor="#2F2F2F">
                <v:path arrowok="t"/>
              </v:shape>
            </v:group>
            <v:group style="position:absolute;left:9160;top:1392;width:2;height:833" coordorigin="9160,1392" coordsize="2,833">
              <v:shape style="position:absolute;left:9160;top:1392;width:2;height:833" coordorigin="9160,1392" coordsize="0,833" path="m9160,2225l9160,1392e" filled="f" stroked="t" strokeweight=".934013pt" strokecolor="#5B5B5B">
                <v:path arrowok="t"/>
              </v:shape>
            </v:group>
            <v:group style="position:absolute;left:2510;top:1524;width:2;height:696" coordorigin="2510,1524" coordsize="2,696">
              <v:shape style="position:absolute;left:2510;top:1524;width:2;height:696" coordorigin="2510,1524" coordsize="0,696" path="m2510,2220l2510,1524e" filled="f" stroked="t" strokeweight=".70051pt" strokecolor="#4F4F4F">
                <v:path arrowok="t"/>
              </v:shape>
            </v:group>
            <v:group style="position:absolute;left:495;top:2211;width:3479;height:2" coordorigin="495,2211" coordsize="3479,2">
              <v:shape style="position:absolute;left:495;top:2211;width:3479;height:2" coordorigin="495,2211" coordsize="3479,0" path="m495,2211l3974,2211e" filled="f" stroked="t" strokeweight=".70051pt" strokecolor="#575757">
                <v:path arrowok="t"/>
              </v:shape>
            </v:group>
            <v:group style="position:absolute;left:3918;top:2215;width:149;height:2" coordorigin="3918,2215" coordsize="149,2">
              <v:shape style="position:absolute;left:3918;top:2215;width:149;height:2" coordorigin="3918,2215" coordsize="149,0" path="m3918,2215l4068,2215e" filled="f" stroked="t" strokeweight=".467007pt" strokecolor="#484848">
                <v:path arrowok="t"/>
              </v:shape>
            </v:group>
            <v:group style="position:absolute;left:4012;top:2215;width:2839;height:2" coordorigin="4012,2215" coordsize="2839,2">
              <v:shape style="position:absolute;left:4012;top:2215;width:2839;height:2" coordorigin="4012,2215" coordsize="2839,0" path="m4012,2215l6851,2215e" filled="f" stroked="t" strokeweight=".70051pt" strokecolor="#545454">
                <v:path arrowok="t"/>
              </v:shape>
            </v:group>
            <v:group style="position:absolute;left:6795;top:2215;width:234;height:2" coordorigin="6795,2215" coordsize="234,2">
              <v:shape style="position:absolute;left:6795;top:2215;width:234;height:2" coordorigin="6795,2215" coordsize="234,0" path="m6795,2215l7028,2215e" filled="f" stroked="t" strokeweight=".467007pt" strokecolor="#383838">
                <v:path arrowok="t"/>
              </v:shape>
            </v:group>
            <v:group style="position:absolute;left:6972;top:2215;width:4567;height:2" coordorigin="6972,2215" coordsize="4567,2">
              <v:shape style="position:absolute;left:6972;top:2215;width:4567;height:2" coordorigin="6972,2215" coordsize="4567,0" path="m6972,2215l11540,2215e" filled="f" stroked="t" strokeweight=".70051pt" strokecolor="#5B5B5B">
                <v:path arrowok="t"/>
              </v:shape>
            </v:group>
            <v:group style="position:absolute;left:500;top:2428;width:9191;height:2" coordorigin="500,2428" coordsize="9191,2">
              <v:shape style="position:absolute;left:500;top:2428;width:9191;height:2" coordorigin="500,2428" coordsize="9191,0" path="m500,2428l9690,2428e" filled="f" stroked="t" strokeweight=".70051pt" strokecolor="#5B5B5B">
                <v:path arrowok="t"/>
              </v:shape>
            </v:group>
            <v:group style="position:absolute;left:500;top:720;width:2;height:12762" coordorigin="500,720" coordsize="2,12762">
              <v:shape style="position:absolute;left:500;top:720;width:2;height:12762" coordorigin="500,720" coordsize="0,12762" path="m500,13482l500,720e" filled="f" stroked="t" strokeweight=".934013pt" strokecolor="#4F4F4F">
                <v:path arrowok="t"/>
              </v:shape>
            </v:group>
            <v:group style="position:absolute;left:9634;top:2433;width:243;height:2" coordorigin="9634,2433" coordsize="243,2">
              <v:shape style="position:absolute;left:9634;top:2433;width:243;height:2" coordorigin="9634,2433" coordsize="243,0" path="m9634,2433l9877,2433e" filled="f" stroked="t" strokeweight=".467007pt" strokecolor="#4B4B4B">
                <v:path arrowok="t"/>
              </v:shape>
            </v:group>
            <v:group style="position:absolute;left:9821;top:2433;width:1719;height:2" coordorigin="9821,2433" coordsize="1719,2">
              <v:shape style="position:absolute;left:9821;top:2433;width:1719;height:2" coordorigin="9821,2433" coordsize="1719,0" path="m9821,2433l11540,2433e" filled="f" stroked="t" strokeweight=".70051pt" strokecolor="#606060">
                <v:path arrowok="t"/>
              </v:shape>
            </v:group>
            <v:group style="position:absolute;left:495;top:2641;width:2396;height:2" coordorigin="495,2641" coordsize="2396,2">
              <v:shape style="position:absolute;left:495;top:2641;width:2396;height:2" coordorigin="495,2641" coordsize="2396,0" path="m495,2641l2891,2641e" filled="f" stroked="t" strokeweight=".70051pt" strokecolor="#575757">
                <v:path arrowok="t"/>
              </v:shape>
            </v:group>
            <v:group style="position:absolute;left:3745;top:2646;width:971;height:2" coordorigin="3745,2646" coordsize="971,2">
              <v:shape style="position:absolute;left:3745;top:2646;width:971;height:2" coordorigin="3745,2646" coordsize="971,0" path="m3745,2646l4717,2646e" filled="f" stroked="t" strokeweight=".70051pt" strokecolor="#747474">
                <v:path arrowok="t"/>
              </v:shape>
            </v:group>
            <v:group style="position:absolute;left:4661;top:2646;width:3213;height:2" coordorigin="4661,2646" coordsize="3213,2">
              <v:shape style="position:absolute;left:4661;top:2646;width:3213;height:2" coordorigin="4661,2646" coordsize="3213,0" path="m4661,2646l7874,2646e" filled="f" stroked="t" strokeweight=".467007pt" strokecolor="#4F4F4F">
                <v:path arrowok="t"/>
              </v:shape>
            </v:group>
            <v:group style="position:absolute;left:7818;top:2646;width:3722;height:2" coordorigin="7818,2646" coordsize="3722,2">
              <v:shape style="position:absolute;left:7818;top:2646;width:3722;height:2" coordorigin="7818,2646" coordsize="3722,0" path="m7818,2646l11540,2646e" filled="f" stroked="t" strokeweight=".70051pt" strokecolor="#5B5B5B">
                <v:path arrowok="t"/>
              </v:shape>
            </v:group>
            <v:group style="position:absolute;left:500;top:2864;width:11040;height:2" coordorigin="500,2864" coordsize="11040,2">
              <v:shape style="position:absolute;left:500;top:2864;width:11040;height:2" coordorigin="500,2864" coordsize="11040,0" path="m500,2864l11540,2864e" filled="f" stroked="t" strokeweight=".70051pt" strokecolor="#575757">
                <v:path arrowok="t"/>
              </v:shape>
            </v:group>
            <v:group style="position:absolute;left:495;top:3075;width:6356;height:2" coordorigin="495,3075" coordsize="6356,2">
              <v:shape style="position:absolute;left:495;top:3075;width:6356;height:2" coordorigin="495,3075" coordsize="6356,0" path="m495,3075l6851,3075e" filled="f" stroked="t" strokeweight=".70051pt" strokecolor="#575757">
                <v:path arrowok="t"/>
              </v:shape>
            </v:group>
            <v:group style="position:absolute;left:6795;top:3077;width:234;height:2" coordorigin="6795,3077" coordsize="234,2">
              <v:shape style="position:absolute;left:6795;top:3077;width:234;height:2" coordorigin="6795,3077" coordsize="234,0" path="m6795,3077l7028,3077e" filled="f" stroked="t" strokeweight=".467007pt" strokecolor="#444444">
                <v:path arrowok="t"/>
              </v:shape>
            </v:group>
            <v:group style="position:absolute;left:6972;top:3077;width:462;height:2" coordorigin="6972,3077" coordsize="462,2">
              <v:shape style="position:absolute;left:6972;top:3077;width:462;height:2" coordorigin="6972,3077" coordsize="462,0" path="m6972,3077l7435,3077e" filled="f" stroked="t" strokeweight=".70051pt" strokecolor="#575757">
                <v:path arrowok="t"/>
              </v:shape>
            </v:group>
            <v:group style="position:absolute;left:7379;top:3079;width:248;height:2" coordorigin="7379,3079" coordsize="248,2">
              <v:shape style="position:absolute;left:7379;top:3079;width:248;height:2" coordorigin="7379,3079" coordsize="248,0" path="m7379,3079l7626,3079e" filled="f" stroked="t" strokeweight=".467007pt" strokecolor="#444444">
                <v:path arrowok="t"/>
              </v:shape>
            </v:group>
            <v:group style="position:absolute;left:7570;top:3077;width:3970;height:2" coordorigin="7570,3077" coordsize="3970,2">
              <v:shape style="position:absolute;left:7570;top:3077;width:3970;height:2" coordorigin="7570,3077" coordsize="3970,0" path="m7570,3077l11540,3077e" filled="f" stroked="t" strokeweight=".70051pt" strokecolor="#5B5B5B">
                <v:path arrowok="t"/>
              </v:shape>
            </v:group>
            <v:group style="position:absolute;left:490;top:3295;width:3517;height:2" coordorigin="490,3295" coordsize="3517,2">
              <v:shape style="position:absolute;left:490;top:3295;width:3517;height:2" coordorigin="490,3295" coordsize="3517,0" path="m490,3295l4007,3295e" filled="f" stroked="t" strokeweight=".70051pt" strokecolor="#575757">
                <v:path arrowok="t"/>
              </v:shape>
            </v:group>
            <v:group style="position:absolute;left:3918;top:3295;width:1294;height:2" coordorigin="3918,3295" coordsize="1294,2">
              <v:shape style="position:absolute;left:3918;top:3295;width:1294;height:2" coordorigin="3918,3295" coordsize="1294,0" path="m3918,3295l5212,3295e" filled="f" stroked="t" strokeweight=".467007pt" strokecolor="#4F4F4F">
                <v:path arrowok="t"/>
              </v:shape>
            </v:group>
            <v:group style="position:absolute;left:5156;top:3295;width:6384;height:2" coordorigin="5156,3295" coordsize="6384,2">
              <v:shape style="position:absolute;left:5156;top:3295;width:6384;height:2" coordorigin="5156,3295" coordsize="6384,0" path="m5156,3295l11540,3295e" filled="f" stroked="t" strokeweight=".70051pt" strokecolor="#575757">
                <v:path arrowok="t"/>
              </v:shape>
            </v:group>
            <v:group style="position:absolute;left:7021;top:3214;width:2;height:331" coordorigin="7021,3214" coordsize="2,331">
              <v:shape style="position:absolute;left:7021;top:3214;width:2;height:331" coordorigin="7021,3214" coordsize="0,331" path="m7021,3546l7021,3214e" filled="f" stroked="t" strokeweight=".70051pt" strokecolor="#545454">
                <v:path arrowok="t"/>
              </v:shape>
            </v:group>
            <v:group style="position:absolute;left:3977;top:3290;width:2;height:748" coordorigin="3977,3290" coordsize="2,748">
              <v:shape style="position:absolute;left:3977;top:3290;width:2;height:748" coordorigin="3977,3290" coordsize="0,748" path="m3977,4038l3977,3290e" filled="f" stroked="t" strokeweight=".70051pt" strokecolor="#444444">
                <v:path arrowok="t"/>
              </v:shape>
            </v:group>
            <v:group style="position:absolute;left:3970;top:3716;width:1915;height:2" coordorigin="3970,3716" coordsize="1915,2">
              <v:shape style="position:absolute;left:3970;top:3716;width:1915;height:2" coordorigin="3970,3716" coordsize="1915,0" path="m3970,3716l5884,3716e" filled="f" stroked="t" strokeweight=".467007pt" strokecolor="#4F4F4F">
                <v:path arrowok="t"/>
              </v:shape>
            </v:group>
            <v:group style="position:absolute;left:7021;top:3489;width:2;height:246" coordorigin="7021,3489" coordsize="2,246">
              <v:shape style="position:absolute;left:7021;top:3489;width:2;height:246" coordorigin="7021,3489" coordsize="0,246" path="m7021,3735l7021,3489e" filled="f" stroked="t" strokeweight=".467007pt" strokecolor="#3B3B3B">
                <v:path arrowok="t"/>
              </v:shape>
            </v:group>
            <v:group style="position:absolute;left:11535;top:3489;width:2;height:246" coordorigin="11535,3489" coordsize="2,246">
              <v:shape style="position:absolute;left:11535;top:3489;width:2;height:246" coordorigin="11535,3489" coordsize="0,246" path="m11535,3735l11535,3489e" filled="f" stroked="t" strokeweight=".467007pt" strokecolor="#4F4F4F">
                <v:path arrowok="t"/>
              </v:shape>
            </v:group>
            <v:group style="position:absolute;left:495;top:4021;width:3573;height:2" coordorigin="495,4021" coordsize="3573,2">
              <v:shape style="position:absolute;left:495;top:4021;width:3573;height:2" coordorigin="495,4021" coordsize="3573,0" path="m495,4021l4068,4021e" filled="f" stroked="t" strokeweight=".70051pt" strokecolor="#575757">
                <v:path arrowok="t"/>
              </v:shape>
            </v:group>
            <v:group style="position:absolute;left:4012;top:4021;width:2470;height:2" coordorigin="4012,4021" coordsize="2470,2">
              <v:shape style="position:absolute;left:4012;top:4021;width:2470;height:2" coordorigin="4012,4021" coordsize="2470,0" path="m4012,4021l6482,4021e" filled="f" stroked="t" strokeweight=".934013pt" strokecolor="#3B3B3B">
                <v:path arrowok="t"/>
              </v:shape>
            </v:group>
            <v:group style="position:absolute;left:6426;top:4024;width:5118;height:2" coordorigin="6426,4024" coordsize="5118,2">
              <v:shape style="position:absolute;left:6426;top:4024;width:5118;height:2" coordorigin="6426,4024" coordsize="5118,0" path="m6426,4024l11544,4024e" filled="f" stroked="t" strokeweight=".70051pt" strokecolor="#5B5B5B">
                <v:path arrowok="t"/>
              </v:shape>
            </v:group>
            <v:group style="position:absolute;left:7021;top:3631;width:2;height:402" coordorigin="7021,3631" coordsize="2,402">
              <v:shape style="position:absolute;left:7021;top:3631;width:2;height:402" coordorigin="7021,3631" coordsize="0,402" path="m7021,4033l7021,3631e" filled="f" stroked="t" strokeweight=".934013pt" strokecolor="#575757">
                <v:path arrowok="t"/>
              </v:shape>
            </v:group>
            <v:group style="position:absolute;left:490;top:4298;width:11054;height:2" coordorigin="490,4298" coordsize="11054,2">
              <v:shape style="position:absolute;left:490;top:4298;width:11054;height:2" coordorigin="490,4298" coordsize="11054,0" path="m490,4298l11544,4298e" filled="f" stroked="t" strokeweight=".70051pt" strokecolor="#575757">
                <v:path arrowok="t"/>
              </v:shape>
            </v:group>
            <v:group style="position:absolute;left:4955;top:4298;width:257;height:2" coordorigin="4955,4298" coordsize="257,2">
              <v:shape style="position:absolute;left:4955;top:4298;width:257;height:2" coordorigin="4955,4298" coordsize="257,0" path="m4955,4298l5212,4298e" filled="f" stroked="t" strokeweight=".467007pt" strokecolor="#3B3B3B">
                <v:path arrowok="t"/>
              </v:shape>
            </v:group>
            <v:group style="position:absolute;left:9821;top:4301;width:785;height:2" coordorigin="9821,4301" coordsize="785,2">
              <v:shape style="position:absolute;left:9821;top:4301;width:785;height:2" coordorigin="9821,4301" coordsize="785,0" path="m9821,4301l10606,4301e" filled="f" stroked="t" strokeweight=".467007pt" strokecolor="#575757">
                <v:path arrowok="t"/>
              </v:shape>
            </v:group>
            <v:group style="position:absolute;left:2503;top:4516;width:4348;height:2" coordorigin="2503,4516" coordsize="4348,2">
              <v:shape style="position:absolute;left:2503;top:4516;width:4348;height:2" coordorigin="2503,4516" coordsize="4348,0" path="m2503,4516l6851,4516e" filled="f" stroked="t" strokeweight=".70051pt" strokecolor="#575757">
                <v:path arrowok="t"/>
              </v:shape>
            </v:group>
            <v:group style="position:absolute;left:6795;top:4516;width:234;height:2" coordorigin="6795,4516" coordsize="234,2">
              <v:shape style="position:absolute;left:6795;top:4516;width:234;height:2" coordorigin="6795,4516" coordsize="234,0" path="m6795,4516l7028,4516e" filled="f" stroked="t" strokeweight=".467007pt" strokecolor="#484848">
                <v:path arrowok="t"/>
              </v:shape>
            </v:group>
            <v:group style="position:absolute;left:6972;top:4516;width:4572;height:2" coordorigin="6972,4516" coordsize="4572,2">
              <v:shape style="position:absolute;left:6972;top:4516;width:4572;height:2" coordorigin="6972,4516" coordsize="4572,0" path="m6972,4516l11544,4516e" filled="f" stroked="t" strokeweight=".70051pt" strokecolor="#5B5B5B">
                <v:path arrowok="t"/>
              </v:shape>
            </v:group>
            <v:group style="position:absolute;left:11535;top:4298;width:2;height:3162" coordorigin="11535,4298" coordsize="2,3162">
              <v:shape style="position:absolute;left:11535;top:4298;width:2;height:3162" coordorigin="11535,4298" coordsize="0,3162" path="m11535,7461l11535,4298e" filled="f" stroked="t" strokeweight=".70051pt" strokecolor="#5B5B5B">
                <v:path arrowok="t"/>
              </v:shape>
            </v:group>
            <v:group style="position:absolute;left:7864;top:4511;width:2;height:464" coordorigin="7864,4511" coordsize="2,464">
              <v:shape style="position:absolute;left:7864;top:4511;width:2;height:464" coordorigin="7864,4511" coordsize="0,464" path="m7864,4975l7864,4511e" filled="f" stroked="t" strokeweight=".70051pt" strokecolor="#676767">
                <v:path arrowok="t"/>
              </v:shape>
            </v:group>
            <v:group style="position:absolute;left:4978;top:4942;width:1476;height:2" coordorigin="4978,4942" coordsize="1476,2">
              <v:shape style="position:absolute;left:4978;top:4942;width:1476;height:2" coordorigin="4978,4942" coordsize="1476,0" path="m4978,4942l6454,4942e" filled="f" stroked="t" strokeweight=".233503pt" strokecolor="#4B4B4B">
                <v:path arrowok="t"/>
              </v:shape>
            </v:group>
            <v:group style="position:absolute;left:6454;top:4942;width:1144;height:2" coordorigin="6454,4942" coordsize="1144,2">
              <v:shape style="position:absolute;left:6454;top:4942;width:1144;height:2" coordorigin="6454,4942" coordsize="1144,0" path="m6454,4942l7598,4942e" filled="f" stroked="t" strokeweight=".233503pt" strokecolor="#000000">
                <v:path arrowok="t"/>
              </v:shape>
            </v:group>
            <v:group style="position:absolute;left:7598;top:4942;width:257;height:2" coordorigin="7598,4942" coordsize="257,2">
              <v:shape style="position:absolute;left:7598;top:4942;width:257;height:2" coordorigin="7598,4942" coordsize="257,0" path="m7598,4942l7855,4942e" filled="f" stroked="t" strokeweight=".233503pt" strokecolor="#9C9C9C">
                <v:path arrowok="t"/>
              </v:shape>
            </v:group>
            <v:group style="position:absolute;left:7841;top:4942;width:509;height:2" coordorigin="7841,4942" coordsize="509,2">
              <v:shape style="position:absolute;left:7841;top:4942;width:509;height:2" coordorigin="7841,4942" coordsize="509,0" path="m7841,4942l8350,4942e" filled="f" stroked="t" strokeweight=".233503pt" strokecolor="#777777">
                <v:path arrowok="t"/>
              </v:shape>
            </v:group>
            <v:group style="position:absolute;left:8350;top:4942;width:3166;height:2" coordorigin="8350,4942" coordsize="3166,2">
              <v:shape style="position:absolute;left:8350;top:4942;width:3166;height:2" coordorigin="8350,4942" coordsize="3166,0" path="m8350,4942l11516,4942e" filled="f" stroked="t" strokeweight=".233503pt" strokecolor="#000000">
                <v:path arrowok="t"/>
              </v:shape>
            </v:group>
            <v:group style="position:absolute;left:5006;top:5233;width:6538;height:2" coordorigin="5006,5233" coordsize="6538,2">
              <v:shape style="position:absolute;left:5006;top:5233;width:6538;height:2" coordorigin="5006,5233" coordsize="6538,0" path="m5006,5233l11544,5233e" filled="f" stroked="t" strokeweight=".70051pt" strokecolor="#5B5B5B">
                <v:path arrowok="t"/>
              </v:shape>
            </v:group>
            <v:group style="position:absolute;left:5002;top:5470;width:4689;height:2" coordorigin="5002,5470" coordsize="4689,2">
              <v:shape style="position:absolute;left:5002;top:5470;width:4689;height:2" coordorigin="5002,5470" coordsize="4689,0" path="m5002,5470l9690,5470e" filled="f" stroked="t" strokeweight=".70051pt" strokecolor="#575757">
                <v:path arrowok="t"/>
              </v:shape>
            </v:group>
            <v:group style="position:absolute;left:9634;top:5472;width:243;height:2" coordorigin="9634,5472" coordsize="243,2">
              <v:shape style="position:absolute;left:9634;top:5472;width:243;height:2" coordorigin="9634,5472" coordsize="243,0" path="m9634,5472l9877,5472e" filled="f" stroked="t" strokeweight=".467007pt" strokecolor="#484848">
                <v:path arrowok="t"/>
              </v:shape>
            </v:group>
            <v:group style="position:absolute;left:9821;top:5472;width:1723;height:2" coordorigin="9821,5472" coordsize="1723,2">
              <v:shape style="position:absolute;left:9821;top:5472;width:1723;height:2" coordorigin="9821,5472" coordsize="1723,0" path="m9821,5472l11544,5472e" filled="f" stroked="t" strokeweight=".70051pt" strokecolor="#606060">
                <v:path arrowok="t"/>
              </v:shape>
            </v:group>
            <v:group style="position:absolute;left:2503;top:5685;width:1298;height:2" coordorigin="2503,5685" coordsize="1298,2">
              <v:shape style="position:absolute;left:2503;top:5685;width:1298;height:2" coordorigin="2503,5685" coordsize="1298,0" path="m2503,5685l3801,5685e" filled="f" stroked="t" strokeweight=".70051pt" strokecolor="#575757">
                <v:path arrowok="t"/>
              </v:shape>
            </v:group>
            <v:group style="position:absolute;left:3745;top:5685;width:229;height:2" coordorigin="3745,5685" coordsize="229,2">
              <v:shape style="position:absolute;left:3745;top:5685;width:229;height:2" coordorigin="3745,5685" coordsize="229,0" path="m3745,5685l3974,5685e" filled="f" stroked="t" strokeweight=".467007pt" strokecolor="#4B4B4B">
                <v:path arrowok="t"/>
              </v:shape>
            </v:group>
            <v:group style="position:absolute;left:3918;top:5688;width:7626;height:2" coordorigin="3918,5688" coordsize="7626,2">
              <v:shape style="position:absolute;left:3918;top:5688;width:7626;height:2" coordorigin="3918,5688" coordsize="7626,0" path="m3918,5688l11544,5688e" filled="f" stroked="t" strokeweight=".70051pt" strokecolor="#5B5B5B">
                <v:path arrowok="t"/>
              </v:shape>
            </v:group>
            <v:group style="position:absolute;left:5009;top:4507;width:2;height:2050" coordorigin="5009,4507" coordsize="2,2050">
              <v:shape style="position:absolute;left:5009;top:4507;width:2;height:2050" coordorigin="5009,4507" coordsize="0,2050" path="m5009,6556l5009,4507e" filled="f" stroked="t" strokeweight=".70051pt" strokecolor="#4F4F4F">
                <v:path arrowok="t"/>
              </v:shape>
            </v:group>
            <v:group style="position:absolute;left:490;top:5913;width:9200;height:2" coordorigin="490,5913" coordsize="9200,2">
              <v:shape style="position:absolute;left:490;top:5913;width:9200;height:2" coordorigin="490,5913" coordsize="9200,0" path="m490,5913l9690,5913e" filled="f" stroked="t" strokeweight=".70051pt" strokecolor="#5B5B5B">
                <v:path arrowok="t"/>
              </v:shape>
            </v:group>
            <v:group style="position:absolute;left:9634;top:5917;width:243;height:2" coordorigin="9634,5917" coordsize="243,2">
              <v:shape style="position:absolute;left:9634;top:5917;width:243;height:2" coordorigin="9634,5917" coordsize="243,0" path="m9634,5917l9877,5917e" filled="f" stroked="t" strokeweight=".467007pt" strokecolor="#4B4B4B">
                <v:path arrowok="t"/>
              </v:shape>
            </v:group>
            <v:group style="position:absolute;left:9821;top:5917;width:1723;height:2" coordorigin="9821,5917" coordsize="1723,2">
              <v:shape style="position:absolute;left:9821;top:5917;width:1723;height:2" coordorigin="9821,5917" coordsize="1723,0" path="m9821,5917l11544,5917e" filled="f" stroked="t" strokeweight=".70051pt" strokecolor="#5B5B5B">
                <v:path arrowok="t"/>
              </v:shape>
            </v:group>
            <v:group style="position:absolute;left:7864;top:5913;width:2;height:653" coordorigin="7864,5913" coordsize="2,653">
              <v:shape style="position:absolute;left:7864;top:5913;width:2;height:653" coordorigin="7864,5913" coordsize="0,653" path="m7864,6566l7864,5913e" filled="f" stroked="t" strokeweight=".70051pt" strokecolor="#575757">
                <v:path arrowok="t"/>
              </v:shape>
            </v:group>
            <v:group style="position:absolute;left:2498;top:6339;width:2218;height:2" coordorigin="2498,6339" coordsize="2218,2">
              <v:shape style="position:absolute;left:2498;top:6339;width:2218;height:2" coordorigin="2498,6339" coordsize="2218,0" path="m2498,6339l4717,6339e" filled="f" stroked="t" strokeweight=".70051pt" strokecolor="#5B5B5B">
                <v:path arrowok="t"/>
              </v:shape>
            </v:group>
            <v:group style="position:absolute;left:4661;top:6339;width:360;height:2" coordorigin="4661,6339" coordsize="360,2">
              <v:shape style="position:absolute;left:4661;top:6339;width:360;height:2" coordorigin="4661,6339" coordsize="360,0" path="m4661,6339l5020,6339e" filled="f" stroked="t" strokeweight=".467007pt" strokecolor="#444444">
                <v:path arrowok="t"/>
              </v:shape>
            </v:group>
            <v:group style="position:absolute;left:4950;top:6341;width:6594;height:2" coordorigin="4950,6341" coordsize="6594,2">
              <v:shape style="position:absolute;left:4950;top:6341;width:6594;height:2" coordorigin="4950,6341" coordsize="6594,0" path="m4950,6341l11544,6341e" filled="f" stroked="t" strokeweight=".70051pt" strokecolor="#575757">
                <v:path arrowok="t"/>
              </v:shape>
            </v:group>
            <v:group style="position:absolute;left:2503;top:6552;width:2214;height:2" coordorigin="2503,6552" coordsize="2214,2">
              <v:shape style="position:absolute;left:2503;top:6552;width:2214;height:2" coordorigin="2503,6552" coordsize="2214,0" path="m2503,6552l4717,6552e" filled="f" stroked="t" strokeweight=".467007pt" strokecolor="#545454">
                <v:path arrowok="t"/>
              </v:shape>
            </v:group>
            <v:group style="position:absolute;left:4661;top:6552;width:360;height:2" coordorigin="4661,6552" coordsize="360,2">
              <v:shape style="position:absolute;left:4661;top:6552;width:360;height:2" coordorigin="4661,6552" coordsize="360,0" path="m4661,6552l5020,6552e" filled="f" stroked="t" strokeweight=".934013pt" strokecolor="#606060">
                <v:path arrowok="t"/>
              </v:shape>
            </v:group>
            <v:group style="position:absolute;left:4950;top:6552;width:262;height:2" coordorigin="4950,6552" coordsize="262,2">
              <v:shape style="position:absolute;left:4950;top:6552;width:262;height:2" coordorigin="4950,6552" coordsize="262,0" path="m4950,6552l5212,6552e" filled="f" stroked="t" strokeweight=".467007pt" strokecolor="#444444">
                <v:path arrowok="t"/>
              </v:shape>
            </v:group>
            <v:group style="position:absolute;left:5142;top:6554;width:2293;height:2" coordorigin="5142,6554" coordsize="2293,2">
              <v:shape style="position:absolute;left:5142;top:6554;width:2293;height:2" coordorigin="5142,6554" coordsize="2293,0" path="m5142,6554l7435,6554e" filled="f" stroked="t" strokeweight=".70051pt" strokecolor="#575757">
                <v:path arrowok="t"/>
              </v:shape>
            </v:group>
            <v:group style="position:absolute;left:7379;top:6554;width:248;height:2" coordorigin="7379,6554" coordsize="248,2">
              <v:shape style="position:absolute;left:7379;top:6554;width:248;height:2" coordorigin="7379,6554" coordsize="248,0" path="m7379,6554l7626,6554e" filled="f" stroked="t" strokeweight=".467007pt" strokecolor="#3F3F3F">
                <v:path arrowok="t"/>
              </v:shape>
            </v:group>
            <v:group style="position:absolute;left:7533;top:6554;width:4007;height:2" coordorigin="7533,6554" coordsize="4007,2">
              <v:shape style="position:absolute;left:7533;top:6554;width:4007;height:2" coordorigin="7533,6554" coordsize="4007,0" path="m7533,6554l11540,6554e" filled="f" stroked="t" strokeweight=".70051pt" strokecolor="#606060">
                <v:path arrowok="t"/>
              </v:shape>
            </v:group>
            <v:group style="position:absolute;left:490;top:6767;width:11054;height:2" coordorigin="490,6767" coordsize="11054,2">
              <v:shape style="position:absolute;left:490;top:6767;width:11054;height:2" coordorigin="490,6767" coordsize="11054,0" path="m490,6767l11544,6767e" filled="f" stroked="t" strokeweight=".70051pt" strokecolor="#5B5B5B">
                <v:path arrowok="t"/>
              </v:shape>
            </v:group>
            <v:group style="position:absolute;left:6795;top:6769;width:234;height:2" coordorigin="6795,6769" coordsize="234,2">
              <v:shape style="position:absolute;left:6795;top:6769;width:234;height:2" coordorigin="6795,6769" coordsize="234,0" path="m6795,6769l7028,6769e" filled="f" stroked="t" strokeweight=".467007pt" strokecolor="#383838">
                <v:path arrowok="t"/>
              </v:shape>
            </v:group>
            <v:group style="position:absolute;left:490;top:7214;width:11054;height:2" coordorigin="490,7214" coordsize="11054,2">
              <v:shape style="position:absolute;left:490;top:7214;width:11054;height:2" coordorigin="490,7214" coordsize="11054,0" path="m490,7214l11544,7214e" filled="f" stroked="t" strokeweight=".70051pt" strokecolor="#5B5B5B">
                <v:path arrowok="t"/>
              </v:shape>
            </v:group>
            <v:group style="position:absolute;left:5002;top:7432;width:4876;height:2" coordorigin="5002,7432" coordsize="4876,2">
              <v:shape style="position:absolute;left:5002;top:7432;width:4876;height:2" coordorigin="5002,7432" coordsize="4876,0" path="m5002,7432l9877,7432e" filled="f" stroked="t" strokeweight=".70051pt" strokecolor="#575757">
                <v:path arrowok="t"/>
              </v:shape>
            </v:group>
            <v:group style="position:absolute;left:9821;top:7434;width:262;height:2" coordorigin="9821,7434" coordsize="262,2">
              <v:shape style="position:absolute;left:9821;top:7434;width:262;height:2" coordorigin="9821,7434" coordsize="262,0" path="m9821,7434l10083,7434e" filled="f" stroked="t" strokeweight=".467007pt" strokecolor="#3B3B3B">
                <v:path arrowok="t"/>
              </v:shape>
            </v:group>
            <v:group style="position:absolute;left:10027;top:7437;width:1518;height:2" coordorigin="10027,7437" coordsize="1518,2">
              <v:shape style="position:absolute;left:10027;top:7437;width:1518;height:2" coordorigin="10027,7437" coordsize="1518,0" path="m10027,7437l11544,7437e" filled="f" stroked="t" strokeweight=".70051pt" strokecolor="#606060">
                <v:path arrowok="t"/>
              </v:shape>
            </v:group>
            <v:group style="position:absolute;left:5009;top:7210;width:2;height:663" coordorigin="5009,7210" coordsize="2,663">
              <v:shape style="position:absolute;left:5009;top:7210;width:2;height:663" coordorigin="5009,7210" coordsize="0,663" path="m5009,7872l5009,7210e" filled="f" stroked="t" strokeweight=".70051pt" strokecolor="#545454">
                <v:path arrowok="t"/>
              </v:shape>
            </v:group>
            <v:group style="position:absolute;left:5006;top:7652;width:6538;height:2" coordorigin="5006,7652" coordsize="6538,2">
              <v:shape style="position:absolute;left:5006;top:7652;width:6538;height:2" coordorigin="5006,7652" coordsize="6538,0" path="m5006,7652l11544,7652e" filled="f" stroked="t" strokeweight=".70051pt" strokecolor="#575757">
                <v:path arrowok="t"/>
              </v:shape>
            </v:group>
            <v:group style="position:absolute;left:11535;top:7390;width:2;height:289" coordorigin="11535,7390" coordsize="2,289">
              <v:shape style="position:absolute;left:11535;top:7390;width:2;height:289" coordorigin="11535,7390" coordsize="0,289" path="m11535,7678l11535,7390e" filled="f" stroked="t" strokeweight=".467007pt" strokecolor="#484848">
                <v:path arrowok="t"/>
              </v:shape>
            </v:group>
            <v:group style="position:absolute;left:486;top:7861;width:11059;height:2" coordorigin="486,7861" coordsize="11059,2">
              <v:shape style="position:absolute;left:486;top:7861;width:11059;height:2" coordorigin="486,7861" coordsize="11059,0" path="m486,7861l11544,7861e" filled="f" stroked="t" strokeweight=".70051pt" strokecolor="#5B5B5B">
                <v:path arrowok="t"/>
              </v:shape>
            </v:group>
            <v:group style="position:absolute;left:481;top:8658;width:6412;height:2" coordorigin="481,8658" coordsize="6412,2">
              <v:shape style="position:absolute;left:481;top:8658;width:6412;height:2" coordorigin="481,8658" coordsize="6412,0" path="m481,8658l6893,8658e" filled="f" stroked="t" strokeweight=".70051pt" strokecolor="#575757">
                <v:path arrowok="t"/>
              </v:shape>
            </v:group>
            <v:group style="position:absolute;left:3918;top:8663;width:149;height:2" coordorigin="3918,8663" coordsize="149,2">
              <v:shape style="position:absolute;left:3918;top:8663;width:149;height:2" coordorigin="3918,8663" coordsize="149,0" path="m3918,8663l4068,8663e" filled="f" stroked="t" strokeweight=".467007pt" strokecolor="#484848">
                <v:path arrowok="t"/>
              </v:shape>
            </v:group>
            <v:group style="position:absolute;left:7379;top:8665;width:248;height:2" coordorigin="7379,8665" coordsize="248,2">
              <v:shape style="position:absolute;left:7379;top:8665;width:248;height:2" coordorigin="7379,8665" coordsize="248,0" path="m7379,8665l7626,8665e" filled="f" stroked="t" strokeweight=".467007pt" strokecolor="#444444">
                <v:path arrowok="t"/>
              </v:shape>
            </v:group>
            <v:group style="position:absolute;left:2522;top:8668;width:9023;height:2" coordorigin="2522,8668" coordsize="9023,2">
              <v:shape style="position:absolute;left:2522;top:8668;width:9023;height:2" coordorigin="2522,8668" coordsize="9023,0" path="m2522,8668l11544,8668e" filled="f" stroked="t" strokeweight=".70051pt" strokecolor="#575757">
                <v:path arrowok="t"/>
              </v:shape>
            </v:group>
            <v:group style="position:absolute;left:486;top:9536;width:9219;height:2" coordorigin="486,9536" coordsize="9219,2">
              <v:shape style="position:absolute;left:486;top:9536;width:9219;height:2" coordorigin="486,9536" coordsize="9219,0" path="m486,9536l9704,9536e" filled="f" stroked="t" strokeweight=".70051pt" strokecolor="#5B5B5B">
                <v:path arrowok="t"/>
              </v:shape>
            </v:group>
            <v:group style="position:absolute;left:9634;top:9546;width:1905;height:2" coordorigin="9634,9546" coordsize="1905,2">
              <v:shape style="position:absolute;left:9634;top:9546;width:1905;height:2" coordorigin="9634,9546" coordsize="1905,0" path="m9634,9546l11540,9546e" filled="f" stroked="t" strokeweight=".70051pt" strokecolor="#606060">
                <v:path arrowok="t"/>
              </v:shape>
            </v:group>
            <v:group style="position:absolute;left:486;top:9875;width:10120;height:2" coordorigin="486,9875" coordsize="10120,2">
              <v:shape style="position:absolute;left:486;top:9875;width:10120;height:2" coordorigin="486,9875" coordsize="10120,0" path="m486,9875l10606,9875e" filled="f" stroked="t" strokeweight=".70051pt" strokecolor="#5B5B5B">
                <v:path arrowok="t"/>
              </v:shape>
            </v:group>
            <v:group style="position:absolute;left:2503;top:4014;width:2;height:8327" coordorigin="2503,4014" coordsize="2,8327">
              <v:shape style="position:absolute;left:2503;top:4014;width:2;height:8327" coordorigin="2503,4014" coordsize="0,8327" path="m2503,12341l2503,4014e" filled="f" stroked="t" strokeweight=".70051pt" strokecolor="#4F4F4F">
                <v:path arrowok="t"/>
              </v:shape>
            </v:group>
            <v:group style="position:absolute;left:3918;top:9875;width:149;height:2" coordorigin="3918,9875" coordsize="149,2">
              <v:shape style="position:absolute;left:3918;top:9875;width:149;height:2" coordorigin="3918,9875" coordsize="149,0" path="m3918,9875l4068,9875e" filled="f" stroked="t" strokeweight=".467007pt" strokecolor="#444444">
                <v:path arrowok="t"/>
              </v:shape>
            </v:group>
            <v:group style="position:absolute;left:6575;top:9877;width:1298;height:2" coordorigin="6575,9877" coordsize="1298,2">
              <v:shape style="position:absolute;left:6575;top:9877;width:1298;height:2" coordorigin="6575,9877" coordsize="1298,0" path="m6575,9877l7874,9877e" filled="f" stroked="t" strokeweight=".70051pt" strokecolor="#575757">
                <v:path arrowok="t"/>
              </v:shape>
            </v:group>
            <v:group style="position:absolute;left:7000;top:9520;width:2;height:350" coordorigin="7000,9520" coordsize="2,350">
              <v:shape style="position:absolute;left:7000;top:9520;width:2;height:350" coordorigin="7000,9520" coordsize="0,350" path="m7000,9870l7000,9520e" filled="f" stroked="t" strokeweight=".233503pt" strokecolor="#646464">
                <v:path arrowok="t"/>
              </v:shape>
            </v:group>
            <v:group style="position:absolute;left:10550;top:9882;width:990;height:2" coordorigin="10550,9882" coordsize="990,2">
              <v:shape style="position:absolute;left:10550;top:9882;width:990;height:2" coordorigin="10550,9882" coordsize="990,0" path="m10550,9882l11540,9882e" filled="f" stroked="t" strokeweight=".70051pt" strokecolor="#606060">
                <v:path arrowok="t"/>
              </v:shape>
            </v:group>
            <v:group style="position:absolute;left:481;top:10104;width:3320;height:2" coordorigin="481,10104" coordsize="3320,2">
              <v:shape style="position:absolute;left:481;top:10104;width:3320;height:2" coordorigin="481,10104" coordsize="3320,0" path="m481,10104l3801,10104e" filled="f" stroked="t" strokeweight=".70051pt" strokecolor="#5B5B5B">
                <v:path arrowok="t"/>
              </v:shape>
            </v:group>
            <v:group style="position:absolute;left:3745;top:10107;width:229;height:2" coordorigin="3745,10107" coordsize="229,2">
              <v:shape style="position:absolute;left:3745;top:10107;width:229;height:2" coordorigin="3745,10107" coordsize="229,0" path="m3745,10107l3974,10107e" filled="f" stroked="t" strokeweight=".467007pt" strokecolor="#444444">
                <v:path arrowok="t"/>
              </v:shape>
            </v:group>
            <v:group style="position:absolute;left:3918;top:10111;width:7622;height:2" coordorigin="3918,10111" coordsize="7622,2">
              <v:shape style="position:absolute;left:3918;top:10111;width:7622;height:2" coordorigin="3918,10111" coordsize="7622,0" path="m3918,10111l11540,10111e" filled="f" stroked="t" strokeweight=".70051pt" strokecolor="#5B5B5B">
                <v:path arrowok="t"/>
              </v:shape>
            </v:group>
            <v:group style="position:absolute;left:11533;top:9581;width:2;height:1420" coordorigin="11533,9581" coordsize="2,1420">
              <v:shape style="position:absolute;left:11533;top:9581;width:2;height:1420" coordorigin="11533,9581" coordsize="0,1420" path="m11533,11001l11533,9581e" filled="f" stroked="t" strokeweight=".70051pt" strokecolor="#5B5B5B">
                <v:path arrowok="t"/>
              </v:shape>
            </v:group>
            <v:group style="position:absolute;left:481;top:10578;width:3320;height:2" coordorigin="481,10578" coordsize="3320,2">
              <v:shape style="position:absolute;left:481;top:10578;width:3320;height:2" coordorigin="481,10578" coordsize="3320,0" path="m481,10578l3801,10578e" filled="f" stroked="t" strokeweight=".70051pt" strokecolor="#5B5B5B">
                <v:path arrowok="t"/>
              </v:shape>
            </v:group>
            <v:group style="position:absolute;left:3745;top:10580;width:229;height:2" coordorigin="3745,10580" coordsize="229,2">
              <v:shape style="position:absolute;left:3745;top:10580;width:229;height:2" coordorigin="3745,10580" coordsize="229,0" path="m3745,10580l3974,10580e" filled="f" stroked="t" strokeweight=".467007pt" strokecolor="#444444">
                <v:path arrowok="t"/>
              </v:shape>
            </v:group>
            <v:group style="position:absolute;left:3918;top:10582;width:2933;height:2" coordorigin="3918,10582" coordsize="2933,2">
              <v:shape style="position:absolute;left:3918;top:10582;width:2933;height:2" coordorigin="3918,10582" coordsize="2933,0" path="m3918,10582l6851,10582e" filled="f" stroked="t" strokeweight=".70051pt" strokecolor="#575757">
                <v:path arrowok="t"/>
              </v:shape>
            </v:group>
            <v:group style="position:absolute;left:6795;top:10585;width:234;height:2" coordorigin="6795,10585" coordsize="234,2">
              <v:shape style="position:absolute;left:6795;top:10585;width:234;height:2" coordorigin="6795,10585" coordsize="234,0" path="m6795,10585l7028,10585e" filled="f" stroked="t" strokeweight=".467007pt" strokecolor="#3B3B3B">
                <v:path arrowok="t"/>
              </v:shape>
            </v:group>
            <v:group style="position:absolute;left:6972;top:10587;width:4567;height:2" coordorigin="6972,10587" coordsize="4567,2">
              <v:shape style="position:absolute;left:6972;top:10587;width:4567;height:2" coordorigin="6972,10587" coordsize="4567,0" path="m6972,10587l11540,10587e" filled="f" stroked="t" strokeweight=".70051pt" strokecolor="#5B5B5B">
                <v:path arrowok="t"/>
              </v:shape>
            </v:group>
            <v:group style="position:absolute;left:462;top:10836;width:1214;height:2" coordorigin="462,10836" coordsize="1214,2">
              <v:shape style="position:absolute;left:462;top:10836;width:1214;height:2" coordorigin="462,10836" coordsize="1214,0" path="m462,10836l1677,10836e" filled="f" stroked="t" strokeweight=".233503pt" strokecolor="#707070">
                <v:path arrowok="t"/>
              </v:shape>
            </v:group>
            <v:group style="position:absolute;left:1677;top:10836;width:813;height:2" coordorigin="1677,10836" coordsize="813,2">
              <v:shape style="position:absolute;left:1677;top:10836;width:813;height:2" coordorigin="1677,10836" coordsize="813,0" path="m1677,10836l2489,10836e" filled="f" stroked="t" strokeweight=".233503pt" strokecolor="#575757">
                <v:path arrowok="t"/>
              </v:shape>
            </v:group>
            <v:group style="position:absolute;left:2475;top:10836;width:388;height:2" coordorigin="2475,10836" coordsize="388,2">
              <v:shape style="position:absolute;left:2475;top:10836;width:388;height:2" coordorigin="2475,10836" coordsize="388,0" path="m2475,10836l2863,10836e" filled="f" stroked="t" strokeweight=".70051pt" strokecolor="#707070">
                <v:path arrowok="t"/>
              </v:shape>
            </v:group>
            <v:group style="position:absolute;left:2863;top:10836;width:1083;height:2" coordorigin="2863,10836" coordsize="1083,2">
              <v:shape style="position:absolute;left:2863;top:10836;width:1083;height:2" coordorigin="2863,10836" coordsize="1083,0" path="m2863,10836l3946,10836e" filled="f" stroked="t" strokeweight=".233503pt" strokecolor="#5B5B5B">
                <v:path arrowok="t"/>
              </v:shape>
            </v:group>
            <v:group style="position:absolute;left:3946;top:10836;width:1821;height:2" coordorigin="3946,10836" coordsize="1821,2">
              <v:shape style="position:absolute;left:3946;top:10836;width:1821;height:2" coordorigin="3946,10836" coordsize="1821,0" path="m3946,10836l5768,10836e" filled="f" stroked="t" strokeweight=".233503pt" strokecolor="#000000">
                <v:path arrowok="t"/>
              </v:shape>
            </v:group>
            <v:group style="position:absolute;left:9644;top:10805;width:234;height:2" coordorigin="9644,10805" coordsize="234,2">
              <v:shape style="position:absolute;left:9644;top:10805;width:234;height:2" coordorigin="9644,10805" coordsize="234,0" path="m9644,10805l9877,10805e" filled="f" stroked="t" strokeweight=".233503pt" strokecolor="#444444">
                <v:path arrowok="t"/>
              </v:shape>
            </v:group>
            <v:group style="position:absolute;left:9821;top:10807;width:1719;height:2" coordorigin="9821,10807" coordsize="1719,2">
              <v:shape style="position:absolute;left:9821;top:10807;width:1719;height:2" coordorigin="9821,10807" coordsize="1719,0" path="m9821,10807l11540,10807e" filled="f" stroked="t" strokeweight=".467007pt" strokecolor="#5B5B5B">
                <v:path arrowok="t"/>
              </v:shape>
            </v:group>
            <v:group style="position:absolute;left:486;top:11025;width:6365;height:2" coordorigin="486,11025" coordsize="6365,2">
              <v:shape style="position:absolute;left:486;top:11025;width:6365;height:2" coordorigin="486,11025" coordsize="6365,0" path="m486,11025l6851,11025e" filled="f" stroked="t" strokeweight=".70051pt" strokecolor="#606060">
                <v:path arrowok="t"/>
              </v:shape>
            </v:group>
            <v:group style="position:absolute;left:490;top:10807;width:2;height:241" coordorigin="490,10807" coordsize="2,241">
              <v:shape style="position:absolute;left:490;top:10807;width:2;height:241" coordorigin="490,10807" coordsize="0,241" path="m490,11049l490,10807e" filled="f" stroked="t" strokeweight=".467007pt" strokecolor="#383838">
                <v:path arrowok="t"/>
              </v:shape>
            </v:group>
            <v:group style="position:absolute;left:1677;top:10836;width:2;height:185" coordorigin="1677,10836" coordsize="2,185">
              <v:shape style="position:absolute;left:1677;top:10836;width:2;height:185" coordorigin="1677,10836" coordsize="0,185" path="m1677,11020l1677,10836e" filled="f" stroked="t" strokeweight=".233503pt" strokecolor="#383838">
                <v:path arrowok="t"/>
              </v:shape>
            </v:group>
            <v:group style="position:absolute;left:6795;top:11030;width:234;height:2" coordorigin="6795,11030" coordsize="234,2">
              <v:shape style="position:absolute;left:6795;top:11030;width:234;height:2" coordorigin="6795,11030" coordsize="234,0" path="m6795,11030l7028,11030e" filled="f" stroked="t" strokeweight=".467007pt" strokecolor="#3F3F3F">
                <v:path arrowok="t"/>
              </v:shape>
            </v:group>
            <v:group style="position:absolute;left:6972;top:11032;width:4567;height:2" coordorigin="6972,11032" coordsize="4567,2">
              <v:shape style="position:absolute;left:6972;top:11032;width:4567;height:2" coordorigin="6972,11032" coordsize="4567,0" path="m6972,11032l11540,11032e" filled="f" stroked="t" strokeweight=".70051pt" strokecolor="#606060">
                <v:path arrowok="t"/>
              </v:shape>
            </v:group>
            <v:group style="position:absolute;left:1677;top:11006;width:2;height:454" coordorigin="1677,11006" coordsize="2,454">
              <v:shape style="position:absolute;left:1677;top:11006;width:2;height:454" coordorigin="1677,11006" coordsize="0,454" path="m1677,11461l1677,11006e" filled="f" stroked="t" strokeweight=".233503pt" strokecolor="#5B5B5B">
                <v:path arrowok="t"/>
              </v:shape>
            </v:group>
            <v:group style="position:absolute;left:7379;top:10805;width:140;height:2" coordorigin="7379,10805" coordsize="140,2">
              <v:shape style="position:absolute;left:7379;top:10805;width:140;height:2" coordorigin="7379,10805" coordsize="140,0" path="m7379,10805l7519,10805e" filled="f" stroked="t" strokeweight=".233503pt" strokecolor="#575757">
                <v:path arrowok="t"/>
              </v:shape>
            </v:group>
            <v:group style="position:absolute;left:7414;top:10788;width:2;height:4668" coordorigin="7414,10788" coordsize="2,4668">
              <v:shape style="position:absolute;left:7414;top:10788;width:2;height:4668" coordorigin="7414,10788" coordsize="0,4668" path="m7414,15456l7414,10788e" filled="f" stroked="t" strokeweight=".70051pt" strokecolor="#545454">
                <v:path arrowok="t"/>
              </v:shape>
            </v:group>
            <v:group style="position:absolute;left:1677;top:11461;width:2;height:1595" coordorigin="1677,11461" coordsize="2,1595">
              <v:shape style="position:absolute;left:1677;top:11461;width:2;height:1595" coordorigin="1677,11461" coordsize="0,1595" path="m1677,13056l1677,11461e" filled="f" stroked="t" strokeweight=".233503pt" strokecolor="#000000">
                <v:path arrowok="t"/>
              </v:shape>
            </v:group>
            <v:group style="position:absolute;left:490;top:11858;width:2;height:194" coordorigin="490,11858" coordsize="2,194">
              <v:shape style="position:absolute;left:490;top:11858;width:2;height:194" coordorigin="490,11858" coordsize="0,194" path="m490,12052l490,11858e" filled="f" stroked="t" strokeweight=".467007pt" strokecolor="#343434">
                <v:path arrowok="t"/>
              </v:shape>
            </v:group>
            <v:group style="position:absolute;left:1268;top:10850;width:2;height:4587" coordorigin="1268,10850" coordsize="2,4587">
              <v:shape style="position:absolute;left:1268;top:10850;width:2;height:4587" coordorigin="1268,10850" coordsize="0,4587" path="m1268,15437l1268,10850e" filled="f" stroked="t" strokeweight=".70051pt" strokecolor="#4F4F4F">
                <v:path arrowok="t"/>
              </v:shape>
            </v:group>
            <v:group style="position:absolute;left:7416;top:12232;width:2;height:109" coordorigin="7416,12232" coordsize="2,109">
              <v:shape style="position:absolute;left:7416;top:12232;width:2;height:109" coordorigin="7416,12232" coordsize="0,109" path="m7416,12341l7416,12232e" filled="f" stroked="t" strokeweight=".467007pt" strokecolor="#343434">
                <v:path arrowok="t"/>
              </v:shape>
            </v:group>
            <v:group style="position:absolute;left:2498;top:12284;width:2;height:189" coordorigin="2498,12284" coordsize="2,189">
              <v:shape style="position:absolute;left:2498;top:12284;width:2;height:189" coordorigin="2498,12284" coordsize="0,189" path="m2498,12474l2498,12284e" filled="f" stroked="t" strokeweight=".467007pt" strokecolor="#383838">
                <v:path arrowok="t"/>
              </v:shape>
            </v:group>
            <v:group style="position:absolute;left:2498;top:12417;width:2;height:989" coordorigin="2498,12417" coordsize="2,989">
              <v:shape style="position:absolute;left:2498;top:12417;width:2;height:989" coordorigin="2498,12417" coordsize="0,989" path="m2498,13406l2498,12417e" filled="f" stroked="t" strokeweight=".70051pt" strokecolor="#545454">
                <v:path arrowok="t"/>
              </v:shape>
            </v:group>
            <v:group style="position:absolute;left:481;top:13075;width:2027;height:2" coordorigin="481,13075" coordsize="2027,2">
              <v:shape style="position:absolute;left:481;top:13075;width:2027;height:2" coordorigin="481,13075" coordsize="2027,0" path="m481,13075l2508,13075e" filled="f" stroked="t" strokeweight=".70051pt" strokecolor="#606060">
                <v:path arrowok="t"/>
              </v:shape>
            </v:group>
            <v:group style="position:absolute;left:1677;top:13051;width:2;height:327" coordorigin="1677,13051" coordsize="2,327">
              <v:shape style="position:absolute;left:1677;top:13051;width:2;height:327" coordorigin="1677,13051" coordsize="0,327" path="m1677,13378l1677,13051e" filled="f" stroked="t" strokeweight=".233503pt" strokecolor="#676767">
                <v:path arrowok="t"/>
              </v:shape>
            </v:group>
            <v:group style="position:absolute;left:1677;top:13378;width:2;height:1070" coordorigin="1677,13378" coordsize="2,1070">
              <v:shape style="position:absolute;left:1677;top:13378;width:2;height:1070" coordorigin="1677,13378" coordsize="0,1070" path="m1677,14448l1677,13378e" filled="f" stroked="t" strokeweight=".233503pt" strokecolor="#000000">
                <v:path arrowok="t"/>
              </v:shape>
            </v:group>
            <v:group style="position:absolute;left:2498;top:13349;width:2;height:133" coordorigin="2498,13349" coordsize="2,133">
              <v:shape style="position:absolute;left:2498;top:13349;width:2;height:133" coordorigin="2498,13349" coordsize="0,133" path="m2498,13482l2498,13349e" filled="f" stroked="t" strokeweight=".467007pt" strokecolor="#2F2F2F">
                <v:path arrowok="t"/>
              </v:shape>
            </v:group>
            <v:group style="position:absolute;left:488;top:13349;width:2;height:246" coordorigin="488,13349" coordsize="2,246">
              <v:shape style="position:absolute;left:488;top:13349;width:2;height:246" coordorigin="488,13349" coordsize="0,246" path="m488,13596l488,13349e" filled="f" stroked="t" strokeweight=".467007pt" strokecolor="#3F3F3F">
                <v:path arrowok="t"/>
              </v:shape>
            </v:group>
            <v:group style="position:absolute;left:11533;top:8890;width:2;height:511" coordorigin="11533,8890" coordsize="2,511">
              <v:shape style="position:absolute;left:11533;top:8890;width:2;height:511" coordorigin="11533,8890" coordsize="0,511" path="m11533,9401l11533,8890e" filled="f" stroked="t" strokeweight=".70051pt" strokecolor="#5B5B5B">
                <v:path arrowok="t"/>
              </v:shape>
            </v:group>
            <v:group style="position:absolute;left:11533;top:11432;width:2;height:260" coordorigin="11533,11432" coordsize="2,260">
              <v:shape style="position:absolute;left:11533;top:11432;width:2;height:260" coordorigin="11533,11432" coordsize="0,260" path="m11533,11693l11533,11432e" filled="f" stroked="t" strokeweight=".467007pt" strokecolor="#4F4F4F">
                <v:path arrowok="t"/>
              </v:shape>
            </v:group>
            <v:group style="position:absolute;left:11533;top:11996;width:2;height:293" coordorigin="11533,11996" coordsize="2,293">
              <v:shape style="position:absolute;left:11533;top:11996;width:2;height:293" coordorigin="11533,11996" coordsize="0,293" path="m11533,12289l11533,11996e" filled="f" stroked="t" strokeweight=".467007pt" strokecolor="#545454">
                <v:path arrowok="t"/>
              </v:shape>
            </v:group>
            <v:group style="position:absolute;left:11530;top:12540;width:2;height:128" coordorigin="11530,12540" coordsize="2,128">
              <v:shape style="position:absolute;left:11530;top:12540;width:2;height:128" coordorigin="11530,12540" coordsize="0,128" path="m11530,12668l11530,12540e" filled="f" stroked="t" strokeweight=".467007pt" strokecolor="#343434">
                <v:path arrowok="t"/>
              </v:shape>
            </v:group>
            <v:group style="position:absolute;left:11530;top:7607;width:2;height:7853" coordorigin="11530,7607" coordsize="2,7853">
              <v:shape style="position:absolute;left:11530;top:7607;width:2;height:7853" coordorigin="11530,7607" coordsize="0,7853" path="m11530,15461l11530,7607e" filled="f" stroked="t" strokeweight=".70051pt" strokecolor="#5B5B5B">
                <v:path arrowok="t"/>
              </v:shape>
            </v:group>
            <v:group style="position:absolute;left:11530;top:13539;width:2;height:180" coordorigin="11530,13539" coordsize="2,180">
              <v:shape style="position:absolute;left:11530;top:13539;width:2;height:180" coordorigin="11530,13539" coordsize="0,180" path="m11530,13719l11530,13539e" filled="f" stroked="t" strokeweight=".467007pt" strokecolor="#484848">
                <v:path arrowok="t"/>
              </v:shape>
            </v:group>
            <v:group style="position:absolute;left:490;top:720;width:2;height:14713" coordorigin="490,720" coordsize="2,14713">
              <v:shape style="position:absolute;left:490;top:720;width:2;height:14713" coordorigin="490,720" coordsize="0,14713" path="m490,15432l490,720e" filled="f" stroked="t" strokeweight=".70051pt" strokecolor="#545454">
                <v:path arrowok="t"/>
              </v:shape>
            </v:group>
            <v:group style="position:absolute;left:2496;top:13425;width:2;height:464" coordorigin="2496,13425" coordsize="2,464">
              <v:shape style="position:absolute;left:2496;top:13425;width:2;height:464" coordorigin="2496,13425" coordsize="0,464" path="m2496,13889l2496,13425e" filled="f" stroked="t" strokeweight=".70051pt" strokecolor="#545454">
                <v:path arrowok="t"/>
              </v:shape>
            </v:group>
            <v:group style="position:absolute;left:7416;top:13662;width:2;height:227" coordorigin="7416,13662" coordsize="2,227">
              <v:shape style="position:absolute;left:7416;top:13662;width:2;height:227" coordorigin="7416,13662" coordsize="0,227" path="m7416,13889l7416,13662e" filled="f" stroked="t" strokeweight=".467007pt" strokecolor="#383838">
                <v:path arrowok="t"/>
              </v:shape>
            </v:group>
            <v:group style="position:absolute;left:2496;top:13832;width:2;height:222" coordorigin="2496,13832" coordsize="2,222">
              <v:shape style="position:absolute;left:2496;top:13832;width:2;height:222" coordorigin="2496,13832" coordsize="0,222" path="m2496,14055l2496,13832e" filled="f" stroked="t" strokeweight=".467007pt" strokecolor="#3B3B3B">
                <v:path arrowok="t"/>
              </v:shape>
            </v:group>
            <v:group style="position:absolute;left:7416;top:14126;width:2;height:199" coordorigin="7416,14126" coordsize="2,199">
              <v:shape style="position:absolute;left:7416;top:14126;width:2;height:199" coordorigin="7416,14126" coordsize="0,199" path="m7416,14325l7416,14126e" filled="f" stroked="t" strokeweight=".467007pt" strokecolor="#343434">
                <v:path arrowok="t"/>
              </v:shape>
            </v:group>
            <v:group style="position:absolute;left:2496;top:13960;width:2;height:1477" coordorigin="2496,13960" coordsize="2,1477">
              <v:shape style="position:absolute;left:2496;top:13960;width:2;height:1477" coordorigin="2496,13960" coordsize="0,1477" path="m2496,15437l2496,13960e" filled="f" stroked="t" strokeweight=".70051pt" strokecolor="#575757">
                <v:path arrowok="t"/>
              </v:shape>
            </v:group>
            <v:group style="position:absolute;left:472;top:15432;width:6010;height:2" coordorigin="472,15432" coordsize="6010,2">
              <v:shape style="position:absolute;left:472;top:15432;width:6010;height:2" coordorigin="472,15432" coordsize="6010,0" path="m472,15432l6482,15432e" filled="f" stroked="t" strokeweight=".70051pt" strokecolor="#5B5B5B">
                <v:path arrowok="t"/>
              </v:shape>
            </v:group>
            <v:group style="position:absolute;left:1677;top:14448;width:2;height:994" coordorigin="1677,14448" coordsize="2,994">
              <v:shape style="position:absolute;left:1677;top:14448;width:2;height:994" coordorigin="1677,14448" coordsize="0,994" path="m1677,15442l1677,14448e" filled="f" stroked="t" strokeweight=".233503pt" strokecolor="#646464">
                <v:path arrowok="t"/>
              </v:shape>
            </v:group>
            <v:group style="position:absolute;left:3615;top:15435;width:187;height:2" coordorigin="3615,15435" coordsize="187,2">
              <v:shape style="position:absolute;left:3615;top:15435;width:187;height:2" coordorigin="3615,15435" coordsize="187,0" path="m3615,15435l3801,15435e" filled="f" stroked="t" strokeweight=".467007pt" strokecolor="#4B4B4B">
                <v:path arrowok="t"/>
              </v:shape>
            </v:group>
            <v:group style="position:absolute;left:4040;top:14448;width:2;height:994" coordorigin="4040,14448" coordsize="2,994">
              <v:shape style="position:absolute;left:4040;top:14448;width:2;height:994" coordorigin="4040,14448" coordsize="0,994" path="m4040,15442l4040,14448e" filled="f" stroked="t" strokeweight=".233503pt" strokecolor="#484B77">
                <v:path arrowok="t"/>
              </v:shape>
            </v:group>
            <v:group style="position:absolute;left:1854;top:15447;width:9681;height:2" coordorigin="1854,15447" coordsize="9681,2">
              <v:shape style="position:absolute;left:1854;top:15447;width:9681;height:2" coordorigin="1854,15447" coordsize="9681,0" path="m1854,15447l11535,15447e" filled="f" stroked="t" strokeweight=".70051pt" strokecolor="#676767">
                <v:path arrowok="t"/>
              </v:shape>
            </v:group>
            <v:group style="position:absolute;left:7374;top:15444;width:252;height:2" coordorigin="7374,15444" coordsize="252,2">
              <v:shape style="position:absolute;left:7374;top:15444;width:252;height:2" coordorigin="7374,15444" coordsize="252,0" path="m7374,15444l7626,15444e" filled="f" stroked="t" strokeweight=".467007pt" strokecolor="#5B5B5B">
                <v:path arrowok="t"/>
              </v:shape>
            </v:group>
            <v:group style="position:absolute;left:2968;top:9512;width:2;height:256" coordorigin="2968,9512" coordsize="2,256">
              <v:shape style="position:absolute;left:2968;top:9512;width:2;height:256" coordorigin="2968,9512" coordsize="0,256" path="m2968,9767l2968,9512e" filled="f" stroked="t" strokeweight="1.715pt" strokecolor="#D3D4D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9"/>
        </w:rPr>
        <w:t>lıf.Er;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6" w:lineRule="exact"/>
        <w:ind w:left="3517" w:right="5233" w:firstLine="-95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41283pt;margin-top:-18.077847pt;width:21.938401pt;height:44pt;mso-position-horizontal-relative:page;mso-position-vertical-relative:paragraph;z-index:-15360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62626"/>
                      <w:spacing w:val="0"/>
                      <w:w w:val="179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651485pt;margin-top:18.127855pt;width:23.029931pt;height:7pt;mso-position-horizontal-relative:page;mso-position-vertical-relative:paragraph;z-index:-15359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D3D3D"/>
                      <w:spacing w:val="0"/>
                      <w:w w:val="120"/>
                    </w:rPr>
                    <w:t>\ZMIR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BAŞKANLI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9"/>
        </w:rPr>
        <w:t>G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250"/>
        </w:rPr>
        <w:t>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43" w:lineRule="exact"/>
        <w:ind w:left="564" w:right="4106"/>
        <w:jc w:val="center"/>
        <w:tabs>
          <w:tab w:pos="3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b/>
          <w:bCs/>
          <w:position w:val="-3"/>
        </w:rPr>
        <w:t>BÜYÜKSEHIR</w:t>
      </w:r>
      <w:r>
        <w:rPr>
          <w:rFonts w:ascii="Arial" w:hAnsi="Arial" w:cs="Arial" w:eastAsia="Arial"/>
          <w:sz w:val="15"/>
          <w:szCs w:val="15"/>
          <w:color w:val="3D3D3D"/>
          <w:spacing w:val="-2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3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7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649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6"/>
          <w:position w:val="2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2" w:lineRule="auto"/>
        <w:ind w:left="133" w:right="3530" w:firstLine="-19"/>
        <w:jc w:val="left"/>
        <w:tabs>
          <w:tab w:pos="1340" w:val="left"/>
          <w:tab w:pos="3180" w:val="left"/>
          <w:tab w:pos="4400" w:val="left"/>
          <w:tab w:pos="556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9"/>
          <w:w w:val="57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4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27/05/2017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1"/>
          <w:w w:val="93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Bildi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3"/>
          <w:position w:val="0"/>
        </w:rPr>
        <w:t>im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[Bildirim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12:00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65"/>
          <w:position w:val="0"/>
        </w:rPr>
        <w:t>tr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8"/>
          <w:w w:val="65"/>
          <w:position w:val="0"/>
        </w:rPr>
        <w:t>e</w:t>
      </w:r>
      <w:r>
        <w:rPr>
          <w:rFonts w:ascii="Arial" w:hAnsi="Arial" w:cs="Arial" w:eastAsia="Arial"/>
          <w:sz w:val="24"/>
          <w:szCs w:val="24"/>
          <w:color w:val="3D3D3D"/>
          <w:spacing w:val="-22"/>
          <w:w w:val="112"/>
          <w:position w:val="0"/>
        </w:rPr>
        <w:t>ı</w:t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98"/>
          <w:position w:val="0"/>
        </w:rPr>
        <w:t>:</w:t>
      </w:r>
      <w:r>
        <w:rPr>
          <w:rFonts w:ascii="Arial" w:hAnsi="Arial" w:cs="Arial" w:eastAsia="Arial"/>
          <w:sz w:val="24"/>
          <w:szCs w:val="24"/>
          <w:color w:val="606060"/>
          <w:spacing w:val="0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1"/>
        </w:rPr>
        <w:t>yıt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:27/05/2017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2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3565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21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6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8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Kona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94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4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33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Dogru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Kona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33" w:right="-20"/>
        <w:jc w:val="left"/>
        <w:tabs>
          <w:tab w:pos="1340" w:val="left"/>
          <w:tab w:pos="3900" w:val="left"/>
          <w:tab w:pos="6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4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ını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3"/>
          <w:position w:val="0"/>
        </w:rPr>
        <w:t>aı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3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95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28" w:right="-20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80" w:lineRule="exact"/>
        <w:ind w:left="3670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2"/>
          <w:position w:val="-2"/>
        </w:rPr>
        <w:t>Oeto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3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7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5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ap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9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"/>
          <w:w w:val="100"/>
          <w:position w:val="-2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0"/>
          <w:w w:val="210"/>
          <w:b/>
          <w:bCs/>
          <w:position w:val="-2"/>
        </w:rPr>
        <w:t>•••••••••••••••••••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-13"/>
          <w:w w:val="21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62626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262626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71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-9"/>
          <w:w w:val="17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D3D3D"/>
          <w:spacing w:val="0"/>
          <w:w w:val="171"/>
          <w:b/>
          <w:bCs/>
          <w:position w:val="-2"/>
        </w:rPr>
        <w:t>•••</w:t>
      </w:r>
      <w:r>
        <w:rPr>
          <w:rFonts w:ascii="Times New Roman" w:hAnsi="Times New Roman" w:cs="Times New Roman" w:eastAsia="Times New Roman"/>
          <w:sz w:val="6"/>
          <w:szCs w:val="6"/>
          <w:color w:val="3D3D3D"/>
          <w:spacing w:val="-2"/>
          <w:w w:val="17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71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-14"/>
          <w:w w:val="17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62626"/>
          <w:spacing w:val="0"/>
          <w:w w:val="171"/>
          <w:b/>
          <w:bCs/>
          <w:position w:val="-2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262626"/>
          <w:spacing w:val="-4"/>
          <w:w w:val="17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0"/>
          <w:w w:val="171"/>
          <w:b/>
          <w:bCs/>
          <w:position w:val="-2"/>
        </w:rPr>
        <w:t>•••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7"/>
          <w:w w:val="17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62626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262626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0"/>
          <w:w w:val="190"/>
          <w:b/>
          <w:bCs/>
          <w:position w:val="-2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-11"/>
          <w:w w:val="19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62626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262626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0"/>
          <w:w w:val="190"/>
          <w:b/>
          <w:bCs/>
          <w:position w:val="-2"/>
        </w:rPr>
        <w:t>••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-11"/>
          <w:w w:val="19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D3D3D"/>
          <w:spacing w:val="0"/>
          <w:w w:val="100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3D3D3D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0"/>
          <w:w w:val="181"/>
          <w:b/>
          <w:bCs/>
          <w:position w:val="-2"/>
        </w:rPr>
        <w:t>•••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6"/>
          <w:w w:val="18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D3D3D"/>
          <w:spacing w:val="0"/>
          <w:w w:val="181"/>
          <w:b/>
          <w:bCs/>
          <w:position w:val="-2"/>
        </w:rPr>
        <w:t>•••</w:t>
      </w:r>
      <w:r>
        <w:rPr>
          <w:rFonts w:ascii="Times New Roman" w:hAnsi="Times New Roman" w:cs="Times New Roman" w:eastAsia="Times New Roman"/>
          <w:sz w:val="6"/>
          <w:szCs w:val="6"/>
          <w:color w:val="3D3D3D"/>
          <w:spacing w:val="-14"/>
          <w:w w:val="18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0"/>
          <w:w w:val="181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-17"/>
          <w:w w:val="18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52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-7"/>
          <w:w w:val="15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0"/>
          <w:w w:val="152"/>
          <w:b/>
          <w:bCs/>
          <w:position w:val="-2"/>
        </w:rPr>
        <w:t>oouoooo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10"/>
          <w:w w:val="15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D3D3D"/>
          <w:spacing w:val="2"/>
          <w:w w:val="93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CDCDCD"/>
          <w:spacing w:val="2"/>
          <w:w w:val="84"/>
          <w:b/>
          <w:bCs/>
          <w:position w:val="-2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0"/>
          <w:w w:val="162"/>
          <w:b/>
          <w:bCs/>
          <w:position w:val="-2"/>
        </w:rPr>
        <w:t>ooououoooooooo</w:t>
      </w:r>
      <w:r>
        <w:rPr>
          <w:rFonts w:ascii="Times New Roman" w:hAnsi="Times New Roman" w:cs="Times New Roman" w:eastAsia="Times New Roman"/>
          <w:sz w:val="6"/>
          <w:szCs w:val="6"/>
          <w:color w:val="606060"/>
          <w:spacing w:val="5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0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3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D3D3D"/>
          <w:spacing w:val="0"/>
          <w:w w:val="75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3D3D3D"/>
          <w:spacing w:val="9"/>
          <w:w w:val="7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0"/>
          <w:w w:val="141"/>
          <w:b/>
          <w:bCs/>
          <w:position w:val="-2"/>
        </w:rPr>
        <w:t>ooooooo</w:t>
      </w:r>
      <w:r>
        <w:rPr>
          <w:rFonts w:ascii="Times New Roman" w:hAnsi="Times New Roman" w:cs="Times New Roman" w:eastAsia="Times New Roman"/>
          <w:sz w:val="6"/>
          <w:szCs w:val="6"/>
          <w:color w:val="727272"/>
          <w:spacing w:val="-4"/>
          <w:w w:val="14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0"/>
          <w:w w:val="141"/>
          <w:b/>
          <w:bCs/>
          <w:position w:val="-2"/>
        </w:rPr>
        <w:t>oooooo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-7"/>
          <w:w w:val="141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878787"/>
          <w:spacing w:val="0"/>
          <w:w w:val="100"/>
          <w:b/>
          <w:bCs/>
          <w:position w:val="-2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left="4481" w:right="-20"/>
        <w:jc w:val="left"/>
        <w:tabs>
          <w:tab w:pos="508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606060"/>
          <w:spacing w:val="0"/>
          <w:w w:val="52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606060"/>
          <w:spacing w:val="-37"/>
          <w:w w:val="52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5"/>
          <w:position w:val="1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65"/>
          <w:position w:val="1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8"/>
          <w:position w:val="1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0"/>
          <w:w w:val="99"/>
          <w:position w:val="1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11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33" w:right="-20"/>
        <w:jc w:val="left"/>
        <w:tabs>
          <w:tab w:pos="2200" w:val="left"/>
          <w:tab w:pos="5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18"/>
          <w:position w:val="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9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2"/>
          <w:position w:val="1"/>
        </w:rPr>
        <w:t>Kira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9"/>
          <w:w w:val="102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46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21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[Amiri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46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Birka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ARDA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13" w:lineRule="exact"/>
        <w:ind w:left="2157" w:right="-20"/>
        <w:jc w:val="left"/>
        <w:tabs>
          <w:tab w:pos="4700" w:val="left"/>
          <w:tab w:pos="7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!Ara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6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3D3D3D"/>
          <w:spacing w:val="-4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12:01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9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220" w:right="200"/>
        </w:sectPr>
      </w:pPr>
      <w:rPr/>
    </w:p>
    <w:p>
      <w:pPr>
        <w:spacing w:before="0" w:after="0" w:line="190" w:lineRule="exact"/>
        <w:ind w:left="11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1"/>
        </w:rPr>
        <w:t>!Ar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0"/>
          <w:position w:val="-1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812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2" w:equalWidth="0">
            <w:col w:w="546" w:space="1611"/>
            <w:col w:w="9343"/>
          </w:cols>
        </w:sectPr>
      </w:pPr>
      <w:rPr/>
    </w:p>
    <w:p>
      <w:pPr>
        <w:spacing w:before="0" w:after="0" w:line="291" w:lineRule="exact"/>
        <w:ind w:left="133" w:right="-20"/>
        <w:jc w:val="left"/>
        <w:tabs>
          <w:tab w:pos="4720" w:val="left"/>
          <w:tab w:pos="6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4"/>
          <w:position w:val="-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1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701" w:right="478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9" w:lineRule="auto"/>
        <w:ind w:left="2181" w:right="4425" w:firstLine="2544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4"/>
          <w:w w:val="11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t-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6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left="133" w:right="-20"/>
        <w:jc w:val="left"/>
        <w:tabs>
          <w:tab w:pos="216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fı\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15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959795"/>
          <w:w w:val="40"/>
        </w:rPr>
      </w:r>
      <w:r>
        <w:rPr>
          <w:rFonts w:ascii="Times New Roman" w:hAnsi="Times New Roman" w:cs="Times New Roman" w:eastAsia="Times New Roman"/>
          <w:sz w:val="18"/>
          <w:szCs w:val="18"/>
          <w:color w:val="959795"/>
          <w:spacing w:val="6"/>
          <w:w w:val="40"/>
          <w:shadow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959795"/>
          <w:spacing w:val="6"/>
          <w:w w:val="40"/>
          <w:shadow/>
        </w:rPr>
      </w:r>
      <w:r>
        <w:rPr>
          <w:rFonts w:ascii="Times New Roman" w:hAnsi="Times New Roman" w:cs="Times New Roman" w:eastAsia="Times New Roman"/>
          <w:sz w:val="18"/>
          <w:szCs w:val="18"/>
          <w:color w:val="959795"/>
          <w:spacing w:val="6"/>
          <w:w w:val="40"/>
        </w:rPr>
      </w:r>
      <w:r>
        <w:rPr>
          <w:rFonts w:ascii="Times New Roman" w:hAnsi="Times New Roman" w:cs="Times New Roman" w:eastAsia="Times New Roman"/>
          <w:sz w:val="18"/>
          <w:szCs w:val="18"/>
          <w:color w:val="959795"/>
          <w:spacing w:val="6"/>
          <w:w w:val="4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9" w:lineRule="auto"/>
        <w:ind w:left="2157" w:right="729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9"/>
        </w:rPr>
        <w:t>tr.ki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Adı-So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7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11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8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6"/>
          <w:w w:val="12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9"/>
        </w:rPr>
        <w:t>n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39"/>
        </w:rPr>
        <w:t>l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38"/>
        </w:rPr>
        <w:t>ı</w:t>
      </w:r>
      <w:r>
        <w:rPr>
          <w:rFonts w:ascii="Arial" w:hAnsi="Arial" w:cs="Arial" w:eastAsia="Arial"/>
          <w:sz w:val="17"/>
          <w:szCs w:val="17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7" w:lineRule="exact"/>
        <w:ind w:left="2228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237"/>
          <w:position w:val="-4"/>
        </w:rPr>
        <w:t>ll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6"/>
          <w:w w:val="100"/>
          <w:position w:val="-2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ndür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4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2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-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64" w:right="-20"/>
        <w:jc w:val="left"/>
        <w:tabs>
          <w:tab w:pos="4700" w:val="left"/>
          <w:tab w:pos="6620" w:val="left"/>
          <w:tab w:pos="8200" w:val="left"/>
          <w:tab w:pos="9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9"/>
          <w:position w:val="3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7"/>
          <w:w w:val="109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;s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46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1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1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100"/>
          <w:i/>
          <w:position w:val="1"/>
        </w:rPr>
        <w:t>toı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1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8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0"/>
          <w:w w:val="123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4901" w:right="-20"/>
        <w:jc w:val="left"/>
        <w:tabs>
          <w:tab w:pos="6620" w:val="left"/>
          <w:tab w:pos="8200" w:val="left"/>
          <w:tab w:pos="9760" w:val="left"/>
          <w:tab w:pos="10400" w:val="left"/>
          <w:tab w:pos="1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102"/>
          <w:position w:val="3"/>
        </w:rPr>
        <w:t>0,5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5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727272"/>
          <w:w w:val="46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272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w w:val="46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w w:val="100"/>
          <w:u w:val="single" w:color="48484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w w:val="100"/>
          <w:u w:val="single" w:color="484848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w w:val="100"/>
          <w:u w:val="single" w:color="484848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64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9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7" w:lineRule="exact"/>
        <w:ind w:left="1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yok.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2" w:equalWidth="0">
            <w:col w:w="2149" w:space="103"/>
            <w:col w:w="9248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6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çöpler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6" w:lineRule="exact"/>
        <w:ind w:left="2176" w:right="681" w:firstLine="-2043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oruşturınada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sehven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8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7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"/>
          <w:w w:val="7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5"/>
        </w:rPr>
        <w:t>OrCil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75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10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5" w:right="-20"/>
        <w:jc w:val="left"/>
        <w:tabs>
          <w:tab w:pos="216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12"/>
          <w:position w:val="2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2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jOe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9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7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4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9" w:lineRule="auto"/>
        <w:ind w:left="166" w:right="9789" w:firstLine="-3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17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ıngı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14"/>
        </w:rPr>
        <w:t>esliı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7" w:after="0" w:line="169" w:lineRule="exact"/>
        <w:ind w:left="114" w:right="-20"/>
        <w:jc w:val="left"/>
        <w:tabs>
          <w:tab w:pos="2160" w:val="left"/>
          <w:tab w:pos="6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9"/>
          <w:position w:val="-4"/>
        </w:rPr>
        <w:t>[!l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"/>
          <w:w w:val="89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-4"/>
        </w:rPr>
        <w:t>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87"/>
          <w:position w:val="-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6"/>
          <w:w w:val="110"/>
          <w:position w:val="-4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-4"/>
        </w:rPr>
        <w:t>nOşii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3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27/05/2017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5"/>
          <w:position w:val="-4"/>
        </w:rPr>
        <w:t>!Saa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58"/>
          <w:position w:val="-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58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58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"/>
          <w:w w:val="58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12:35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14" w:right="-20"/>
        <w:jc w:val="left"/>
        <w:tabs>
          <w:tab w:pos="1020" w:val="left"/>
          <w:tab w:pos="1520" w:val="left"/>
          <w:tab w:pos="2160" w:val="left"/>
          <w:tab w:pos="8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F4F4F"/>
          <w:spacing w:val="0"/>
          <w:w w:val="54"/>
        </w:rPr>
        <w:t>r-ç-</w:t>
      </w:r>
      <w:r>
        <w:rPr>
          <w:rFonts w:ascii="Times New Roman" w:hAnsi="Times New Roman" w:cs="Times New Roman" w:eastAsia="Times New Roman"/>
          <w:sz w:val="31"/>
          <w:szCs w:val="31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F4F4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ÖUi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75"/>
          <w:position w:val="-2"/>
        </w:rPr>
        <w:t>Gl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94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"/>
          <w:w w:val="94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4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left="11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06060"/>
          <w:spacing w:val="0"/>
          <w:w w:val="167"/>
        </w:rPr>
        <w:t>1--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305" w:right="-71"/>
        <w:jc w:val="left"/>
        <w:tabs>
          <w:tab w:pos="4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27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3" w:after="0" w:line="154" w:lineRule="exact"/>
        <w:ind w:left="27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3.128235pt;margin-top:11.845825pt;width:51.841442pt;height:56pt;mso-position-horizontal-relative:page;mso-position-vertical-relative:paragraph;z-index:-15358" type="#_x0000_t202" filled="f" stroked="f">
            <v:textbox inset="0,0,0,0">
              <w:txbxContent>
                <w:p>
                  <w:pPr>
                    <w:spacing w:before="0" w:after="0" w:line="1120" w:lineRule="exact"/>
                    <w:ind w:right="-208"/>
                    <w:jc w:val="left"/>
                    <w:rPr>
                      <w:rFonts w:ascii="Times New Roman" w:hAnsi="Times New Roman" w:cs="Times New Roman" w:eastAsia="Times New Roman"/>
                      <w:sz w:val="112"/>
                      <w:szCs w:val="1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2"/>
                      <w:szCs w:val="112"/>
                      <w:color w:val="3D4277"/>
                      <w:spacing w:val="0"/>
                      <w:w w:val="278"/>
                      <w:i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12"/>
                      <w:szCs w:val="1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606060"/>
          <w:spacing w:val="-1"/>
          <w:w w:val="126"/>
          <w:position w:val="-2"/>
        </w:rPr>
        <w:t>'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36"/>
          <w:position w:val="-2"/>
        </w:rPr>
        <w:t>ü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14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D3D3D"/>
          <w:spacing w:val="0"/>
          <w:w w:val="68"/>
          <w:b/>
          <w:bCs/>
          <w:position w:val="-1"/>
        </w:rPr>
        <w:t>3</w:t>
      </w:r>
      <w:r>
        <w:rPr>
          <w:rFonts w:ascii="Arial" w:hAnsi="Arial" w:cs="Arial" w:eastAsia="Arial"/>
          <w:sz w:val="28"/>
          <w:szCs w:val="28"/>
          <w:color w:val="3D3D3D"/>
          <w:spacing w:val="11"/>
          <w:w w:val="68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D3D3D"/>
          <w:spacing w:val="-7"/>
          <w:w w:val="65"/>
          <w:b/>
          <w:bCs/>
          <w:position w:val="-1"/>
        </w:rPr>
        <w:t>1</w:t>
      </w:r>
      <w:r>
        <w:rPr>
          <w:rFonts w:ascii="Arial" w:hAnsi="Arial" w:cs="Arial" w:eastAsia="Arial"/>
          <w:sz w:val="28"/>
          <w:szCs w:val="28"/>
          <w:color w:val="606060"/>
          <w:spacing w:val="-32"/>
          <w:w w:val="127"/>
          <w:b/>
          <w:bCs/>
          <w:position w:val="-1"/>
        </w:rPr>
        <w:t>;</w:t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50"/>
          <w:b/>
          <w:bCs/>
          <w:position w:val="-1"/>
        </w:rPr>
        <w:t>MaY</w:t>
      </w:r>
      <w:r>
        <w:rPr>
          <w:rFonts w:ascii="Arial" w:hAnsi="Arial" w:cs="Arial" w:eastAsia="Arial"/>
          <w:sz w:val="28"/>
          <w:szCs w:val="28"/>
          <w:color w:val="3D3D3D"/>
          <w:spacing w:val="-38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50"/>
          <w:b/>
          <w:bCs/>
          <w:position w:val="-1"/>
        </w:rPr>
        <w:t>ID7017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2" w:equalWidth="0">
            <w:col w:w="5871" w:space="2872"/>
            <w:col w:w="2757"/>
          </w:cols>
        </w:sectPr>
      </w:pPr>
      <w:rPr/>
    </w:p>
    <w:p>
      <w:pPr>
        <w:spacing w:before="0" w:after="0" w:line="83" w:lineRule="exact"/>
        <w:ind w:left="310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D3D3D"/>
          <w:spacing w:val="0"/>
          <w:w w:val="52"/>
          <w:position w:val="-2"/>
        </w:rPr>
        <w:t>&lt;!.&gt;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left="315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1"/>
          <w:position w:val="1"/>
        </w:rPr>
        <w:t>;&gt;,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4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606060"/>
          <w:spacing w:val="0"/>
          <w:w w:val="13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353" w:lineRule="exact"/>
        <w:ind w:right="-9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D3D3D"/>
          <w:w w:val="92"/>
          <w:position w:val="4"/>
        </w:rPr>
        <w:t>lı</w:t>
      </w:r>
      <w:r>
        <w:rPr>
          <w:rFonts w:ascii="Arial" w:hAnsi="Arial" w:cs="Arial" w:eastAsia="Arial"/>
          <w:sz w:val="25"/>
          <w:szCs w:val="25"/>
          <w:color w:val="3D3D3D"/>
          <w:spacing w:val="-34"/>
          <w:w w:val="93"/>
          <w:position w:val="4"/>
        </w:rPr>
        <w:t>r</w:t>
      </w:r>
      <w:r>
        <w:rPr>
          <w:rFonts w:ascii="Arial" w:hAnsi="Arial" w:cs="Arial" w:eastAsia="Arial"/>
          <w:sz w:val="25"/>
          <w:szCs w:val="25"/>
          <w:color w:val="606060"/>
          <w:spacing w:val="-138"/>
          <w:w w:val="82"/>
          <w:position w:val="4"/>
        </w:rPr>
        <w:t>n</w:t>
      </w:r>
      <w:r>
        <w:rPr>
          <w:rFonts w:ascii="Arial" w:hAnsi="Arial" w:cs="Arial" w:eastAsia="Arial"/>
          <w:sz w:val="22"/>
          <w:szCs w:val="22"/>
          <w:color w:val="959795"/>
          <w:spacing w:val="-35"/>
          <w:w w:val="101"/>
          <w:position w:val="-4"/>
        </w:rPr>
        <w:t>,</w:t>
      </w:r>
      <w:r>
        <w:rPr>
          <w:rFonts w:ascii="Arial" w:hAnsi="Arial" w:cs="Arial" w:eastAsia="Arial"/>
          <w:sz w:val="22"/>
          <w:szCs w:val="22"/>
          <w:color w:val="B3B5B5"/>
          <w:spacing w:val="-28"/>
          <w:w w:val="8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22"/>
          <w:position w:val="-4"/>
        </w:rPr>
        <w:t>....</w:t>
      </w:r>
      <w:r>
        <w:rPr>
          <w:rFonts w:ascii="Arial" w:hAnsi="Arial" w:cs="Arial" w:eastAsia="Arial"/>
          <w:sz w:val="22"/>
          <w:szCs w:val="22"/>
          <w:color w:val="606060"/>
          <w:spacing w:val="-21"/>
          <w:w w:val="22"/>
          <w:position w:val="-4"/>
        </w:rPr>
        <w:t>.</w:t>
      </w:r>
      <w:r>
        <w:rPr>
          <w:rFonts w:ascii="Arial" w:hAnsi="Arial" w:cs="Arial" w:eastAsia="Arial"/>
          <w:sz w:val="25"/>
          <w:szCs w:val="25"/>
          <w:color w:val="606060"/>
          <w:spacing w:val="-39"/>
          <w:w w:val="82"/>
          <w:position w:val="4"/>
        </w:rPr>
        <w:t>l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22"/>
          <w:position w:val="-4"/>
        </w:rPr>
        <w:t>..</w:t>
      </w:r>
      <w:r>
        <w:rPr>
          <w:rFonts w:ascii="Arial" w:hAnsi="Arial" w:cs="Arial" w:eastAsia="Arial"/>
          <w:sz w:val="22"/>
          <w:szCs w:val="22"/>
          <w:color w:val="606060"/>
          <w:spacing w:val="-15"/>
          <w:w w:val="22"/>
          <w:position w:val="-4"/>
        </w:rPr>
        <w:t>.</w:t>
      </w:r>
      <w:r>
        <w:rPr>
          <w:rFonts w:ascii="Arial" w:hAnsi="Arial" w:cs="Arial" w:eastAsia="Arial"/>
          <w:sz w:val="25"/>
          <w:szCs w:val="25"/>
          <w:color w:val="606060"/>
          <w:spacing w:val="-111"/>
          <w:w w:val="82"/>
          <w:position w:val="4"/>
        </w:rPr>
        <w:t>y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22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606060"/>
          <w:spacing w:val="10"/>
          <w:w w:val="22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727272"/>
          <w:spacing w:val="-62"/>
          <w:w w:val="62"/>
          <w:position w:val="-4"/>
        </w:rPr>
        <w:t>(</w:t>
      </w:r>
      <w:r>
        <w:rPr>
          <w:rFonts w:ascii="Arial" w:hAnsi="Arial" w:cs="Arial" w:eastAsia="Arial"/>
          <w:sz w:val="25"/>
          <w:szCs w:val="25"/>
          <w:color w:val="606060"/>
          <w:spacing w:val="-28"/>
          <w:w w:val="107"/>
          <w:position w:val="4"/>
        </w:rPr>
        <w:t>;</w:t>
      </w:r>
      <w:r>
        <w:rPr>
          <w:rFonts w:ascii="Arial" w:hAnsi="Arial" w:cs="Arial" w:eastAsia="Arial"/>
          <w:sz w:val="22"/>
          <w:szCs w:val="22"/>
          <w:color w:val="727272"/>
          <w:spacing w:val="-31"/>
          <w:w w:val="61"/>
          <w:position w:val="-4"/>
        </w:rPr>
        <w:t>'</w:t>
      </w:r>
      <w:r>
        <w:rPr>
          <w:rFonts w:ascii="Arial" w:hAnsi="Arial" w:cs="Arial" w:eastAsia="Arial"/>
          <w:sz w:val="25"/>
          <w:szCs w:val="25"/>
          <w:color w:val="3D3D3D"/>
          <w:spacing w:val="-60"/>
          <w:w w:val="89"/>
          <w:position w:val="4"/>
        </w:rPr>
        <w:t>,</w:t>
      </w:r>
      <w:r>
        <w:rPr>
          <w:rFonts w:ascii="Arial" w:hAnsi="Arial" w:cs="Arial" w:eastAsia="Arial"/>
          <w:sz w:val="25"/>
          <w:szCs w:val="25"/>
          <w:color w:val="606060"/>
          <w:spacing w:val="-10"/>
          <w:w w:val="81"/>
          <w:position w:val="4"/>
        </w:rPr>
        <w:t>;</w:t>
      </w:r>
      <w:r>
        <w:rPr>
          <w:rFonts w:ascii="Arial" w:hAnsi="Arial" w:cs="Arial" w:eastAsia="Arial"/>
          <w:sz w:val="25"/>
          <w:szCs w:val="25"/>
          <w:color w:val="3D3D3D"/>
          <w:spacing w:val="-31"/>
          <w:w w:val="89"/>
          <w:position w:val="4"/>
        </w:rPr>
        <w:t>;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353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2"/>
          <w:szCs w:val="22"/>
          <w:color w:val="606060"/>
          <w:w w:val="45"/>
          <w:b/>
          <w:bCs/>
          <w:position w:val="-4"/>
        </w:rPr>
        <w:t>0</w:t>
      </w:r>
      <w:r>
        <w:rPr>
          <w:rFonts w:ascii="Arial" w:hAnsi="Arial" w:cs="Arial" w:eastAsia="Arial"/>
          <w:sz w:val="22"/>
          <w:szCs w:val="22"/>
          <w:color w:val="606060"/>
          <w:spacing w:val="10"/>
          <w:w w:val="44"/>
          <w:b/>
          <w:bCs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B3B5B5"/>
          <w:spacing w:val="0"/>
          <w:w w:val="102"/>
          <w:b/>
          <w:bCs/>
          <w:position w:val="-4"/>
        </w:rPr>
        <w:t>··</w:t>
      </w:r>
      <w:r>
        <w:rPr>
          <w:rFonts w:ascii="Arial" w:hAnsi="Arial" w:cs="Arial" w:eastAsia="Arial"/>
          <w:sz w:val="22"/>
          <w:szCs w:val="22"/>
          <w:color w:val="B3B5B5"/>
          <w:spacing w:val="1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156"/>
          <w:b/>
          <w:bCs/>
          <w:position w:val="-4"/>
        </w:rPr>
        <w:t>'</w:t>
      </w:r>
      <w:r>
        <w:rPr>
          <w:rFonts w:ascii="Arial" w:hAnsi="Arial" w:cs="Arial" w:eastAsia="Arial"/>
          <w:sz w:val="22"/>
          <w:szCs w:val="22"/>
          <w:color w:val="4F4F4F"/>
          <w:spacing w:val="-17"/>
          <w:w w:val="156"/>
          <w:b/>
          <w:bCs/>
          <w:position w:val="-4"/>
        </w:rPr>
        <w:t>.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423"/>
          <w:position w:val="4"/>
        </w:rPr>
        <w:t>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3" w:equalWidth="0">
            <w:col w:w="6880" w:space="1845"/>
            <w:col w:w="513" w:space="141"/>
            <w:col w:w="2121"/>
          </w:cols>
        </w:sectPr>
      </w:pPr>
      <w:rPr/>
    </w:p>
    <w:p>
      <w:pPr>
        <w:spacing w:before="0" w:after="0" w:line="92" w:lineRule="exact"/>
        <w:ind w:right="1794"/>
        <w:jc w:val="right"/>
        <w:tabs>
          <w:tab w:pos="360" w:val="left"/>
          <w:tab w:pos="8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959795"/>
          <w:w w:val="276"/>
        </w:rPr>
        <w:t>./</w:t>
      </w:r>
      <w:r>
        <w:rPr>
          <w:rFonts w:ascii="Times New Roman" w:hAnsi="Times New Roman" w:cs="Times New Roman" w:eastAsia="Times New Roman"/>
          <w:sz w:val="9"/>
          <w:szCs w:val="9"/>
          <w:color w:val="959795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59795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0"/>
          <w:w w:val="134"/>
          <w:b/>
          <w:bCs/>
        </w:rPr>
        <w:t>ll''</w:t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-10"/>
          <w:w w:val="134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3B5B5"/>
          <w:spacing w:val="0"/>
          <w:w w:val="130"/>
          <w:b/>
          <w:bCs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3B5B5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3B5B5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9"/>
          <w:szCs w:val="9"/>
          <w:color w:val="B3B5B5"/>
          <w:spacing w:val="0"/>
          <w:w w:val="63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78" w:lineRule="exact"/>
        <w:ind w:right="2009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3D3D3D"/>
          <w:w w:val="128"/>
          <w:position w:val="-19"/>
        </w:rPr>
        <w:t>ü</w:t>
      </w:r>
      <w:r>
        <w:rPr>
          <w:rFonts w:ascii="Times New Roman" w:hAnsi="Times New Roman" w:cs="Times New Roman" w:eastAsia="Times New Roman"/>
          <w:sz w:val="36"/>
          <w:szCs w:val="36"/>
          <w:color w:val="606060"/>
          <w:w w:val="67"/>
          <w:position w:val="-19"/>
        </w:rPr>
        <w:t>1.%</w:t>
      </w:r>
      <w:r>
        <w:rPr>
          <w:rFonts w:ascii="Times New Roman" w:hAnsi="Times New Roman" w:cs="Times New Roman" w:eastAsia="Times New Roman"/>
          <w:sz w:val="36"/>
          <w:szCs w:val="36"/>
          <w:color w:val="606060"/>
          <w:spacing w:val="16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727272"/>
          <w:spacing w:val="0"/>
          <w:w w:val="145"/>
          <w:position w:val="-19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20" w:right="200"/>
        </w:sectPr>
      </w:pPr>
      <w:rPr/>
    </w:p>
    <w:p>
      <w:pPr>
        <w:spacing w:before="0" w:after="0" w:line="239" w:lineRule="exact"/>
        <w:ind w:right="-20"/>
        <w:jc w:val="right"/>
        <w:tabs>
          <w:tab w:pos="1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87.939056pt;margin-top:4.078586pt;width:2.62518pt;height:19.264304pt;mso-position-horizontal-relative:page;mso-position-vertical-relative:paragraph;z-index:-15367" coordorigin="3759,82" coordsize="53,385">
            <v:group style="position:absolute;left:3785;top:96;width:2;height:148" coordorigin="3785,96" coordsize="2,148">
              <v:shape style="position:absolute;left:3785;top:96;width:2;height:148" coordorigin="3785,96" coordsize="0,148" path="m3785,244l3785,96e" filled="f" stroked="t" strokeweight="1.431917pt" strokecolor="#444880">
                <v:path arrowok="t"/>
              </v:shape>
            </v:group>
            <v:group style="position:absolute;left:3795;top:230;width:2;height:144" coordorigin="3795,230" coordsize="2,144">
              <v:shape style="position:absolute;left:3795;top:230;width:2;height:144" coordorigin="3795,230" coordsize="0,144" path="m3795,374l3795,230e" filled="f" stroked="t" strokeweight=".954611pt" strokecolor="#3B3B8C">
                <v:path arrowok="t"/>
              </v:shape>
            </v:group>
            <v:group style="position:absolute;left:3785;top:249;width:2;height:192" coordorigin="3785,249" coordsize="2,192">
              <v:shape style="position:absolute;left:3785;top:249;width:2;height:192" coordorigin="3785,249" coordsize="0,192" path="m3785,441l3785,249e" filled="f" stroked="t" strokeweight="2.62518pt" strokecolor="#484B8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2.125427pt;margin-top:12.215495pt;width:.1pt;height:4.069553pt;mso-position-horizontal-relative:page;mso-position-vertical-relative:paragraph;z-index:-15366" coordorigin="10043,244" coordsize="2,81">
            <v:shape style="position:absolute;left:10043;top:244;width:2;height:81" coordorigin="10043,244" coordsize="0,81" path="m10043,326l10043,244e" filled="f" stroked="t" strokeweight=".715958pt" strokecolor="#444444">
              <v:path arrowok="t"/>
            </v:shape>
          </v:group>
          <w10:wrap type="none"/>
        </w:pict>
      </w:r>
      <w:r>
        <w:rPr/>
        <w:pict>
          <v:group style="position:absolute;margin-left:524.081482pt;margin-top:10.779182pt;width:.1pt;height:5.505866pt;mso-position-horizontal-relative:page;mso-position-vertical-relative:paragraph;z-index:-15365" coordorigin="10482,216" coordsize="2,110">
            <v:shape style="position:absolute;left:10482;top:216;width:2;height:110" coordorigin="10482,216" coordsize="0,110" path="m10482,326l10482,216e" filled="f" stroked="t" strokeweight="1.431917pt" strokecolor="#48444F">
              <v:path arrowok="t"/>
            </v:shape>
          </v:group>
          <w10:wrap type="none"/>
        </w:pict>
      </w:r>
      <w:r>
        <w:rPr/>
        <w:pict>
          <v:group style="position:absolute;margin-left:532.672974pt;margin-top:7.906557pt;width:.1pt;height:9.814805pt;mso-position-horizontal-relative:page;mso-position-vertical-relative:paragraph;z-index:-15364" coordorigin="10653,158" coordsize="2,196">
            <v:shape style="position:absolute;left:10653;top:158;width:2;height:196" coordorigin="10653,158" coordsize="0,196" path="m10653,354l10653,158e" filled="f" stroked="t" strokeweight="3.341139pt" strokecolor="#34383F">
              <v:path arrowok="t"/>
            </v:shape>
          </v:group>
          <w10:wrap type="none"/>
        </w:pict>
      </w:r>
      <w:r>
        <w:rPr/>
        <w:pict>
          <v:group style="position:absolute;margin-left:178.512268pt;margin-top:22.031767pt;width:64.436248pt;height:31.945873pt;mso-position-horizontal-relative:page;mso-position-vertical-relative:paragraph;z-index:-15363" coordorigin="3570,441" coordsize="1289,639">
            <v:group style="position:absolute;left:3747;top:450;width:2;height:259" coordorigin="3747,450" coordsize="2,259">
              <v:shape style="position:absolute;left:3747;top:450;width:2;height:259" coordorigin="3747,450" coordsize="0,259" path="m3747,709l3747,450e" filled="f" stroked="t" strokeweight=".954611pt" strokecolor="#2F387C">
                <v:path arrowok="t"/>
              </v:shape>
            </v:group>
            <v:group style="position:absolute;left:3785;top:680;width:2;height:96" coordorigin="3785,680" coordsize="2,96">
              <v:shape style="position:absolute;left:3785;top:680;width:2;height:96" coordorigin="3785,680" coordsize="0,96" path="m3785,776l3785,680e" filled="f" stroked="t" strokeweight="3.102486pt" strokecolor="#383B7C">
                <v:path arrowok="t"/>
              </v:shape>
            </v:group>
            <v:group style="position:absolute;left:3716;top:795;width:138;height:215" coordorigin="3716,795" coordsize="138,215">
              <v:shape style="position:absolute;left:3716;top:795;width:138;height:215" coordorigin="3716,795" coordsize="138,215" path="m3716,795l3854,795,3854,1010,3716,1010,3716,795xe" filled="t" fillcolor="#2F3854" stroked="f">
                <v:path arrowok="t"/>
                <v:fill/>
              </v:shape>
            </v:group>
            <v:group style="position:absolute;left:3599;top:943;width:1231;height:2" coordorigin="3599,943" coordsize="1231,2">
              <v:shape style="position:absolute;left:3599;top:943;width:1231;height:2" coordorigin="3599,943" coordsize="1231,0" path="m3599,943l4830,943e" filled="f" stroked="t" strokeweight="2.863833pt" strokecolor="#383F5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2.387512pt;margin-top:11.973507pt;width:12.759121pt;height:36pt;mso-position-horizontal-relative:page;mso-position-vertical-relative:paragraph;z-index:-15357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Times New Roman" w:hAnsi="Times New Roman" w:cs="Times New Roman" w:eastAsia="Times New Roman"/>
                      <w:sz w:val="72"/>
                      <w:szCs w:val="7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3D3D3D"/>
                      <w:w w:val="11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878787"/>
                      <w:w w:val="11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72"/>
                      <w:szCs w:val="72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7"/>
          <w:szCs w:val="97"/>
          <w:color w:val="2B3154"/>
          <w:w w:val="87"/>
          <w:i/>
          <w:position w:val="-59"/>
        </w:rPr>
        <w:t>rv</w:t>
      </w:r>
      <w:r>
        <w:rPr>
          <w:rFonts w:ascii="Times New Roman" w:hAnsi="Times New Roman" w:cs="Times New Roman" w:eastAsia="Times New Roman"/>
          <w:sz w:val="97"/>
          <w:szCs w:val="97"/>
          <w:color w:val="2B3154"/>
          <w:w w:val="100"/>
          <w:i/>
          <w:position w:val="-59"/>
        </w:rPr>
        <w:tab/>
      </w:r>
      <w:r>
        <w:rPr>
          <w:rFonts w:ascii="Times New Roman" w:hAnsi="Times New Roman" w:cs="Times New Roman" w:eastAsia="Times New Roman"/>
          <w:sz w:val="97"/>
          <w:szCs w:val="97"/>
          <w:color w:val="2B3154"/>
          <w:w w:val="100"/>
          <w:i/>
          <w:position w:val="-59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99"/>
          <w:position w:val="-5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5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0"/>
          <w:w w:val="99"/>
          <w:position w:val="-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5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7" w:after="0" w:line="152" w:lineRule="exact"/>
        <w:ind w:right="-84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878787"/>
          <w:w w:val="128"/>
          <w:position w:val="-13"/>
        </w:rPr>
        <w:t>,</w:t>
      </w:r>
      <w:r>
        <w:rPr>
          <w:rFonts w:ascii="Arial" w:hAnsi="Arial" w:cs="Arial" w:eastAsia="Arial"/>
          <w:sz w:val="21"/>
          <w:szCs w:val="21"/>
          <w:color w:val="878787"/>
          <w:spacing w:val="-30"/>
          <w:w w:val="100"/>
          <w:position w:val="-13"/>
        </w:rPr>
        <w:t> </w:t>
      </w:r>
      <w:r>
        <w:rPr>
          <w:rFonts w:ascii="Arial" w:hAnsi="Arial" w:cs="Arial" w:eastAsia="Arial"/>
          <w:sz w:val="29"/>
          <w:szCs w:val="29"/>
          <w:color w:val="3D3D3D"/>
          <w:spacing w:val="-120"/>
          <w:w w:val="140"/>
          <w:position w:val="-15"/>
        </w:rPr>
        <w:t>.</w:t>
      </w:r>
      <w:r>
        <w:rPr>
          <w:rFonts w:ascii="Arial" w:hAnsi="Arial" w:cs="Arial" w:eastAsia="Arial"/>
          <w:sz w:val="21"/>
          <w:szCs w:val="21"/>
          <w:color w:val="262626"/>
          <w:spacing w:val="-77"/>
          <w:w w:val="257"/>
          <w:position w:val="-13"/>
        </w:rPr>
        <w:t>•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7" w:after="0" w:line="152" w:lineRule="exact"/>
        <w:ind w:right="-84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3D3D3D"/>
          <w:w w:val="140"/>
          <w:position w:val="-15"/>
        </w:rPr>
        <w:t>,</w:t>
      </w:r>
      <w:r>
        <w:rPr>
          <w:rFonts w:ascii="Arial" w:hAnsi="Arial" w:cs="Arial" w:eastAsia="Arial"/>
          <w:sz w:val="29"/>
          <w:szCs w:val="29"/>
          <w:color w:val="3D3D3D"/>
          <w:spacing w:val="-20"/>
          <w:w w:val="140"/>
          <w:position w:val="-15"/>
        </w:rPr>
        <w:t>ı</w:t>
      </w:r>
      <w:r>
        <w:rPr>
          <w:rFonts w:ascii="Arial" w:hAnsi="Arial" w:cs="Arial" w:eastAsia="Arial"/>
          <w:sz w:val="21"/>
          <w:szCs w:val="21"/>
          <w:color w:val="3D3D3D"/>
          <w:spacing w:val="-44"/>
          <w:w w:val="54"/>
          <w:b/>
          <w:bCs/>
          <w:position w:val="-13"/>
        </w:rPr>
        <w:t>.</w:t>
      </w:r>
      <w:r>
        <w:rPr>
          <w:rFonts w:ascii="Arial" w:hAnsi="Arial" w:cs="Arial" w:eastAsia="Arial"/>
          <w:sz w:val="29"/>
          <w:szCs w:val="29"/>
          <w:color w:val="3D3D3D"/>
          <w:spacing w:val="-171"/>
          <w:w w:val="141"/>
          <w:position w:val="-15"/>
        </w:rPr>
        <w:t>v</w:t>
      </w:r>
      <w:r>
        <w:rPr>
          <w:rFonts w:ascii="Arial" w:hAnsi="Arial" w:cs="Arial" w:eastAsia="Arial"/>
          <w:sz w:val="21"/>
          <w:szCs w:val="21"/>
          <w:color w:val="3D3D3D"/>
          <w:spacing w:val="-16"/>
          <w:w w:val="55"/>
          <w:b/>
          <w:bCs/>
          <w:position w:val="-13"/>
        </w:rPr>
        <w:t>-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54"/>
          <w:b/>
          <w:bCs/>
          <w:position w:val="-13"/>
        </w:rPr>
        <w:t>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7" w:after="0" w:line="152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3D3D3D"/>
          <w:w w:val="141"/>
          <w:position w:val="-15"/>
        </w:rPr>
        <w:t>(</w:t>
      </w:r>
      <w:r>
        <w:rPr>
          <w:rFonts w:ascii="Arial" w:hAnsi="Arial" w:cs="Arial" w:eastAsia="Arial"/>
          <w:sz w:val="29"/>
          <w:szCs w:val="29"/>
          <w:color w:val="3D3D3D"/>
          <w:spacing w:val="-21"/>
          <w:w w:val="140"/>
          <w:position w:val="-15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88"/>
          <w:b/>
          <w:bCs/>
          <w:position w:val="-13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4" w:equalWidth="0">
            <w:col w:w="5260" w:space="3250"/>
            <w:col w:w="150" w:space="111"/>
            <w:col w:w="295" w:space="136"/>
            <w:col w:w="229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exact"/>
        <w:ind w:right="-20"/>
        <w:jc w:val="right"/>
        <w:tabs>
          <w:tab w:pos="520" w:val="left"/>
          <w:tab w:pos="11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201.77211pt;margin-top:9.520131pt;width:11.460001pt;height:.1pt;mso-position-horizontal-relative:page;mso-position-vertical-relative:paragraph;z-index:-15361" coordorigin="4035,190" coordsize="229,2">
            <v:shape style="position:absolute;left:4035;top:190;width:229;height:2" coordorigin="4035,190" coordsize="229,0" path="m4035,190l4265,190e" filled="f" stroked="t" strokeweight=".24pt" strokecolor="#3C3C3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color w:val="3D3D3D"/>
          <w:w w:val="149"/>
          <w:b/>
          <w:bCs/>
          <w:position w:val="-7"/>
        </w:rPr>
        <w:t>H</w:t>
      </w:r>
      <w:r>
        <w:rPr>
          <w:rFonts w:ascii="Arial" w:hAnsi="Arial" w:cs="Arial" w:eastAsia="Arial"/>
          <w:sz w:val="28"/>
          <w:szCs w:val="28"/>
          <w:color w:val="3D3D3D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8"/>
          <w:szCs w:val="28"/>
          <w:color w:val="3D3D3D"/>
          <w:w w:val="88"/>
          <w:b/>
          <w:bCs/>
          <w:position w:val="-7"/>
        </w:rPr>
        <w:t>iJ</w:t>
      </w:r>
      <w:r>
        <w:rPr>
          <w:rFonts w:ascii="Arial" w:hAnsi="Arial" w:cs="Arial" w:eastAsia="Arial"/>
          <w:sz w:val="28"/>
          <w:szCs w:val="28"/>
          <w:color w:val="3D3D3D"/>
          <w:spacing w:val="-33"/>
          <w:w w:val="88"/>
          <w:b/>
          <w:bCs/>
          <w:position w:val="-7"/>
        </w:rPr>
        <w:t>/</w:t>
      </w:r>
      <w:r>
        <w:rPr>
          <w:rFonts w:ascii="Arial" w:hAnsi="Arial" w:cs="Arial" w:eastAsia="Arial"/>
          <w:sz w:val="28"/>
          <w:szCs w:val="28"/>
          <w:color w:val="1D1F69"/>
          <w:spacing w:val="0"/>
          <w:w w:val="68"/>
          <w:b/>
          <w:bCs/>
          <w:position w:val="-7"/>
        </w:rPr>
        <w:t>,</w:t>
      </w:r>
      <w:r>
        <w:rPr>
          <w:rFonts w:ascii="Arial" w:hAnsi="Arial" w:cs="Arial" w:eastAsia="Arial"/>
          <w:sz w:val="28"/>
          <w:szCs w:val="28"/>
          <w:color w:val="1D1F69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8"/>
          <w:szCs w:val="28"/>
          <w:color w:val="1D1F69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12"/>
          <w:szCs w:val="12"/>
          <w:color w:val="3D4277"/>
          <w:spacing w:val="0"/>
          <w:w w:val="36"/>
          <w:position w:val="3"/>
        </w:rPr>
        <w:t>!</w:t>
      </w:r>
      <w:r>
        <w:rPr>
          <w:rFonts w:ascii="Times New Roman" w:hAnsi="Times New Roman" w:cs="Times New Roman" w:eastAsia="Times New Roman"/>
          <w:sz w:val="12"/>
          <w:szCs w:val="12"/>
          <w:color w:val="3D4277"/>
          <w:spacing w:val="0"/>
          <w:w w:val="36"/>
          <w:position w:val="3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3D4277"/>
          <w:spacing w:val="8"/>
          <w:w w:val="36"/>
          <w:position w:val="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91"/>
          <w:position w:val="3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531.59906pt;margin-top:13.733597pt;width:2.147875pt;height:14.598851pt;mso-position-horizontal-relative:page;mso-position-vertical-relative:paragraph;z-index:-15362" coordorigin="10632,275" coordsize="43,292">
            <v:group style="position:absolute;left:10653;top:296;width:2;height:101" coordorigin="10653,296" coordsize="2,101">
              <v:shape style="position:absolute;left:10653;top:296;width:2;height:101" coordorigin="10653,296" coordsize="0,101" path="m10653,397l10653,296e" filled="f" stroked="t" strokeweight="2.147875pt" strokecolor="#000000">
                <v:path arrowok="t"/>
              </v:shape>
            </v:group>
            <v:group style="position:absolute;left:10653;top:397;width:2;height:168" coordorigin="10653,397" coordsize="2,168">
              <v:shape style="position:absolute;left:10653;top:397;width:2;height:168" coordorigin="10653,397" coordsize="0,168" path="m10653,564l10653,397e" filled="f" stroked="t" strokeweight=".238653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8"/>
          <w:szCs w:val="28"/>
          <w:color w:val="878787"/>
          <w:spacing w:val="0"/>
          <w:w w:val="67"/>
        </w:rPr>
        <w:t>'</w:t>
      </w:r>
      <w:r>
        <w:rPr>
          <w:rFonts w:ascii="Arial" w:hAnsi="Arial" w:cs="Arial" w:eastAsia="Arial"/>
          <w:sz w:val="28"/>
          <w:szCs w:val="28"/>
          <w:color w:val="878787"/>
          <w:spacing w:val="-1"/>
          <w:w w:val="67"/>
        </w:rPr>
        <w:t> </w:t>
      </w:r>
      <w:r>
        <w:rPr>
          <w:rFonts w:ascii="Arial" w:hAnsi="Arial" w:cs="Arial" w:eastAsia="Arial"/>
          <w:sz w:val="28"/>
          <w:szCs w:val="28"/>
          <w:color w:val="B3B5B5"/>
          <w:spacing w:val="-50"/>
          <w:w w:val="63"/>
        </w:rPr>
        <w:t>,</w:t>
      </w:r>
      <w:r>
        <w:rPr>
          <w:rFonts w:ascii="Arial" w:hAnsi="Arial" w:cs="Arial" w:eastAsia="Arial"/>
          <w:sz w:val="28"/>
          <w:szCs w:val="28"/>
          <w:color w:val="959795"/>
          <w:spacing w:val="0"/>
          <w:w w:val="221"/>
        </w:rPr>
        <w:t>: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24" w:lineRule="exact"/>
        <w:ind w:left="195" w:right="-20"/>
        <w:jc w:val="left"/>
        <w:tabs>
          <w:tab w:pos="104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8"/>
          <w:szCs w:val="18"/>
          <w:color w:val="B3B5B5"/>
          <w:spacing w:val="0"/>
          <w:w w:val="100"/>
          <w:position w:val="-4"/>
        </w:rPr>
        <w:t>,</w:t>
      </w:r>
      <w:r>
        <w:rPr>
          <w:rFonts w:ascii="Arial" w:hAnsi="Arial" w:cs="Arial" w:eastAsia="Arial"/>
          <w:sz w:val="18"/>
          <w:szCs w:val="18"/>
          <w:color w:val="B3B5B5"/>
          <w:spacing w:val="0"/>
          <w:w w:val="100"/>
          <w:position w:val="-4"/>
        </w:rPr>
        <w:t>•</w:t>
      </w:r>
      <w:r>
        <w:rPr>
          <w:rFonts w:ascii="Arial" w:hAnsi="Arial" w:cs="Arial" w:eastAsia="Arial"/>
          <w:sz w:val="18"/>
          <w:szCs w:val="18"/>
          <w:color w:val="B3B5B5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B3B5B5"/>
          <w:spacing w:val="5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b/>
          <w:bCs/>
          <w:i/>
          <w:position w:val="-4"/>
        </w:rPr>
        <w:t>;ç</w:t>
      </w:r>
      <w:r>
        <w:rPr>
          <w:rFonts w:ascii="Arial" w:hAnsi="Arial" w:cs="Arial" w:eastAsia="Arial"/>
          <w:sz w:val="18"/>
          <w:szCs w:val="18"/>
          <w:color w:val="3D3D3D"/>
          <w:spacing w:val="-26"/>
          <w:w w:val="10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b/>
          <w:bCs/>
          <w:i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b/>
          <w:bCs/>
          <w:i/>
          <w:position w:val="-4"/>
        </w:rPr>
      </w:r>
      <w:r>
        <w:rPr>
          <w:rFonts w:ascii="Arial" w:hAnsi="Arial" w:cs="Arial" w:eastAsia="Arial"/>
          <w:sz w:val="18"/>
          <w:szCs w:val="18"/>
          <w:color w:val="262626"/>
          <w:spacing w:val="0"/>
          <w:w w:val="120"/>
          <w:position w:val="-4"/>
        </w:rPr>
        <w:t>.,</w:t>
      </w:r>
      <w:r>
        <w:rPr>
          <w:rFonts w:ascii="Arial" w:hAnsi="Arial" w:cs="Arial" w:eastAsia="Arial"/>
          <w:sz w:val="18"/>
          <w:szCs w:val="18"/>
          <w:color w:val="878787"/>
          <w:spacing w:val="-8"/>
          <w:w w:val="106"/>
          <w:position w:val="-4"/>
        </w:rPr>
        <w:t>·</w:t>
      </w:r>
      <w:r>
        <w:rPr>
          <w:rFonts w:ascii="Arial" w:hAnsi="Arial" w:cs="Arial" w:eastAsia="Arial"/>
          <w:sz w:val="13"/>
          <w:szCs w:val="13"/>
          <w:color w:val="262626"/>
          <w:spacing w:val="0"/>
          <w:w w:val="237"/>
          <w:position w:val="6"/>
        </w:rPr>
        <w:t>"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2" w:equalWidth="0">
            <w:col w:w="3816" w:space="4604"/>
            <w:col w:w="3080"/>
          </w:cols>
        </w:sectPr>
      </w:pPr>
      <w:rPr/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/>
        <w:pict>
          <v:group style="position:absolute;margin-left:15.631757pt;margin-top:33.155991pt;width:567.038985pt;height:742.212152pt;mso-position-horizontal-relative:page;mso-position-vertical-relative:page;z-index:-15368" coordorigin="313,663" coordsize="11341,14844">
            <v:group style="position:absolute;left:329;top:682;width:1255;height:2" coordorigin="329,682" coordsize="1255,2">
              <v:shape style="position:absolute;left:329;top:682;width:1255;height:2" coordorigin="329,682" coordsize="1255,0" path="m329,682l1585,682e" filled="f" stroked="t" strokeweight=".954611pt" strokecolor="#676767">
                <v:path arrowok="t"/>
              </v:shape>
            </v:group>
            <v:group style="position:absolute;left:334;top:670;width:2;height:1034" coordorigin="334,670" coordsize="2,1034">
              <v:shape style="position:absolute;left:334;top:670;width:2;height:1034" coordorigin="334,670" coordsize="0,1034" path="m334,1704l334,670e" filled="f" stroked="t" strokeweight=".477306pt" strokecolor="#575757">
                <v:path arrowok="t"/>
              </v:shape>
            </v:group>
            <v:group style="position:absolute;left:1527;top:682;width:1532;height:2" coordorigin="1527,682" coordsize="1532,2">
              <v:shape style="position:absolute;left:1527;top:682;width:1532;height:2" coordorigin="1527,682" coordsize="1532,0" path="m1527,682l3060,682e" filled="f" stroked="t" strokeweight=".477306pt" strokecolor="#444444">
                <v:path arrowok="t"/>
              </v:shape>
            </v:group>
            <v:group style="position:absolute;left:2377;top:680;width:2;height:1163" coordorigin="2377,680" coordsize="2,1163">
              <v:shape style="position:absolute;left:2377;top:680;width:2;height:1163" coordorigin="2377,680" coordsize="0,1163" path="m2377,1843l2377,680e" filled="f" stroked="t" strokeweight=".715958pt" strokecolor="#3F3F3F">
                <v:path arrowok="t"/>
              </v:shape>
            </v:group>
            <v:group style="position:absolute;left:3002;top:687;width:4000;height:2" coordorigin="3002,687" coordsize="4000,2">
              <v:shape style="position:absolute;left:3002;top:687;width:4000;height:2" coordorigin="3002,687" coordsize="4000,0" path="m3002,687l7002,687e" filled="f" stroked="t" strokeweight=".954611pt" strokecolor="#676767">
                <v:path arrowok="t"/>
              </v:shape>
            </v:group>
            <v:group style="position:absolute;left:6945;top:685;width:907;height:2" coordorigin="6945,685" coordsize="907,2">
              <v:shape style="position:absolute;left:6945;top:685;width:907;height:2" coordorigin="6945,685" coordsize="907,0" path="m6945,685l7852,685e" filled="f" stroked="t" strokeweight=".477306pt" strokecolor="#3F3F3F">
                <v:path arrowok="t"/>
              </v:shape>
            </v:group>
            <v:group style="position:absolute;left:7794;top:685;width:1661;height:2" coordorigin="7794,685" coordsize="1661,2">
              <v:shape style="position:absolute;left:7794;top:685;width:1661;height:2" coordorigin="7794,685" coordsize="1661,0" path="m7794,685l9455,685e" filled="f" stroked="t" strokeweight=".715958pt" strokecolor="#646464">
                <v:path arrowok="t"/>
              </v:shape>
            </v:group>
            <v:group style="position:absolute;left:9150;top:675;width:2;height:1508" coordorigin="9150,675" coordsize="2,1508">
              <v:shape style="position:absolute;left:9150;top:675;width:2;height:1508" coordorigin="9150,675" coordsize="0,1508" path="m9150,2183l9150,675e" filled="f" stroked="t" strokeweight=".715958pt" strokecolor="#676767">
                <v:path arrowok="t"/>
              </v:shape>
            </v:group>
            <v:group style="position:absolute;left:9398;top:685;width:673;height:2" coordorigin="9398,685" coordsize="673,2">
              <v:shape style="position:absolute;left:9398;top:685;width:673;height:2" coordorigin="9398,685" coordsize="673,0" path="m9398,685l10071,685e" filled="f" stroked="t" strokeweight=".477306pt" strokecolor="#383838">
                <v:path arrowok="t"/>
              </v:shape>
            </v:group>
            <v:group style="position:absolute;left:10014;top:685;width:496;height:2" coordorigin="10014,685" coordsize="496,2">
              <v:shape style="position:absolute;left:10014;top:685;width:496;height:2" coordorigin="10014,685" coordsize="496,0" path="m10014,685l10510,685e" filled="f" stroked="t" strokeweight=".477306pt" strokecolor="#4B4B4B">
                <v:path arrowok="t"/>
              </v:shape>
            </v:group>
            <v:group style="position:absolute;left:10396;top:685;width:1198;height:2" coordorigin="10396,685" coordsize="1198,2">
              <v:shape style="position:absolute;left:10396;top:685;width:1198;height:2" coordorigin="10396,685" coordsize="1198,0" path="m10396,685l11594,685e" filled="f" stroked="t" strokeweight=".954611pt" strokecolor="#676767">
                <v:path arrowok="t"/>
              </v:shape>
            </v:group>
            <v:group style="position:absolute;left:325;top:2174;width:2086;height:2" coordorigin="325,2174" coordsize="2086,2">
              <v:shape style="position:absolute;left:325;top:2174;width:2086;height:2" coordorigin="325,2174" coordsize="2086,0" path="m325,2174l2410,2174e" filled="f" stroked="t" strokeweight=".477306pt" strokecolor="#4B4B4B">
                <v:path arrowok="t"/>
              </v:shape>
            </v:group>
            <v:group style="position:absolute;left:2379;top:1230;width:2;height:953" coordorigin="2379,1230" coordsize="2,953">
              <v:shape style="position:absolute;left:2379;top:1230;width:2;height:953" coordorigin="2379,1230" coordsize="0,953" path="m2379,2183l2379,1230e" filled="f" stroked="t" strokeweight=".954611pt" strokecolor="#5B5B5B">
                <v:path arrowok="t"/>
              </v:shape>
            </v:group>
            <v:group style="position:absolute;left:2234;top:2176;width:4768;height:2" coordorigin="2234,2176" coordsize="4768,2">
              <v:shape style="position:absolute;left:2234;top:2176;width:4768;height:2" coordorigin="2234,2176" coordsize="4768,0" path="m2234,2176l7002,2176e" filled="f" stroked="t" strokeweight=".715958pt" strokecolor="#646464">
                <v:path arrowok="t"/>
              </v:shape>
            </v:group>
            <v:group style="position:absolute;left:6945;top:2178;width:463;height:2" coordorigin="6945,2178" coordsize="463,2">
              <v:shape style="position:absolute;left:6945;top:2178;width:463;height:2" coordorigin="6945,2178" coordsize="463,0" path="m6945,2178l7408,2178e" filled="f" stroked="t" strokeweight=".477306pt" strokecolor="#3F3F3F">
                <v:path arrowok="t"/>
              </v:shape>
            </v:group>
            <v:group style="position:absolute;left:7351;top:2176;width:4281;height:2" coordorigin="7351,2176" coordsize="4281,2">
              <v:shape style="position:absolute;left:7351;top:2176;width:4281;height:2" coordorigin="7351,2176" coordsize="4281,0" path="m7351,2176l11632,2176e" filled="f" stroked="t" strokeweight=".715958pt" strokecolor="#646464">
                <v:path arrowok="t"/>
              </v:shape>
            </v:group>
            <v:group style="position:absolute;left:9102;top:2178;width:969;height:2" coordorigin="9102,2178" coordsize="969,2">
              <v:shape style="position:absolute;left:9102;top:2178;width:969;height:2" coordorigin="9102,2178" coordsize="969,0" path="m9102,2178l10071,2178e" filled="f" stroked="t" strokeweight=".477306pt" strokecolor="#4F4F4F">
                <v:path arrowok="t"/>
              </v:shape>
            </v:group>
            <v:group style="position:absolute;left:325;top:2391;width:2487;height:2" coordorigin="325,2391" coordsize="2487,2">
              <v:shape style="position:absolute;left:325;top:2391;width:2487;height:2" coordorigin="325,2391" coordsize="2487,0" path="m325,2391l2811,2391e" filled="f" stroked="t" strokeweight=".954611pt" strokecolor="#676767">
                <v:path arrowok="t"/>
              </v:shape>
            </v:group>
            <v:group style="position:absolute;left:2754;top:2391;width:568;height:2" coordorigin="2754,2391" coordsize="568,2">
              <v:shape style="position:absolute;left:2754;top:2391;width:568;height:2" coordorigin="2754,2391" coordsize="568,0" path="m2754,2391l3322,2391e" filled="f" stroked="t" strokeweight=".477306pt" strokecolor="#545454">
                <v:path arrowok="t"/>
              </v:shape>
            </v:group>
            <v:group style="position:absolute;left:3265;top:2394;width:2487;height:2" coordorigin="3265,2394" coordsize="2487,2">
              <v:shape style="position:absolute;left:3265;top:2394;width:2487;height:2" coordorigin="3265,2394" coordsize="2487,0" path="m3265,2394l5752,2394e" filled="f" stroked="t" strokeweight=".715958pt" strokecolor="#676767">
                <v:path arrowok="t"/>
              </v:shape>
            </v:group>
            <v:group style="position:absolute;left:5694;top:2394;width:1714;height:2" coordorigin="5694,2394" coordsize="1714,2">
              <v:shape style="position:absolute;left:5694;top:2394;width:1714;height:2" coordorigin="5694,2394" coordsize="1714,0" path="m5694,2394l7408,2394e" filled="f" stroked="t" strokeweight=".477306pt" strokecolor="#5B5B5B">
                <v:path arrowok="t"/>
              </v:shape>
            </v:group>
            <v:group style="position:absolute;left:7351;top:2391;width:4277;height:2" coordorigin="7351,2391" coordsize="4277,2">
              <v:shape style="position:absolute;left:7351;top:2391;width:4277;height:2" coordorigin="7351,2391" coordsize="4277,0" path="m7351,2391l11627,2391e" filled="f" stroked="t" strokeweight=".715958pt" strokecolor="#646464">
                <v:path arrowok="t"/>
              </v:shape>
            </v:group>
            <v:group style="position:absolute;left:10453;top:2394;width:229;height:2" coordorigin="10453,2394" coordsize="229,2">
              <v:shape style="position:absolute;left:10453;top:2394;width:229;height:2" coordorigin="10453,2394" coordsize="229,0" path="m10453,2394l10682,2394e" filled="f" stroked="t" strokeweight=".477306pt" strokecolor="#4B4B4B">
                <v:path arrowok="t"/>
              </v:shape>
            </v:group>
            <v:group style="position:absolute;left:334;top:2605;width:1251;height:2" coordorigin="334,2605" coordsize="1251,2">
              <v:shape style="position:absolute;left:334;top:2605;width:1251;height:2" coordorigin="334,2605" coordsize="1251,0" path="m334,2605l1585,2605e" filled="f" stroked="t" strokeweight=".477306pt" strokecolor="#484848">
                <v:path arrowok="t"/>
              </v:shape>
            </v:group>
            <v:group style="position:absolute;left:1527;top:2607;width:10100;height:2" coordorigin="1527,2607" coordsize="10100,2">
              <v:shape style="position:absolute;left:1527;top:2607;width:10100;height:2" coordorigin="1527,2607" coordsize="10100,0" path="m1527,2607l11627,2607e" filled="f" stroked="t" strokeweight=".715958pt" strokecolor="#606060">
                <v:path arrowok="t"/>
              </v:shape>
            </v:group>
            <v:group style="position:absolute;left:8310;top:2605;width:854;height:2" coordorigin="8310,2605" coordsize="854,2">
              <v:shape style="position:absolute;left:8310;top:2605;width:854;height:2" coordorigin="8310,2605" coordsize="854,0" path="m8310,2605l9164,2605e" filled="f" stroked="t" strokeweight=".477306pt" strokecolor="#3F3F3F">
                <v:path arrowok="t"/>
              </v:shape>
            </v:group>
            <v:group style="position:absolute;left:329;top:2822;width:11303;height:2" coordorigin="329,2822" coordsize="11303,2">
              <v:shape style="position:absolute;left:329;top:2822;width:11303;height:2" coordorigin="329,2822" coordsize="11303,0" path="m329,2822l11632,2822e" filled="f" stroked="t" strokeweight=".715958pt" strokecolor="#606060">
                <v:path arrowok="t"/>
              </v:shape>
            </v:group>
            <v:group style="position:absolute;left:3756;top:2825;width:138;height:2" coordorigin="3756,2825" coordsize="138,2">
              <v:shape style="position:absolute;left:3756;top:2825;width:138;height:2" coordorigin="3756,2825" coordsize="138,0" path="m3756,2825l3895,2825e" filled="f" stroked="t" strokeweight=".477306pt" strokecolor="#282828">
                <v:path arrowok="t"/>
              </v:shape>
            </v:group>
            <v:group style="position:absolute;left:5694;top:2825;width:749;height:2" coordorigin="5694,2825" coordsize="749,2">
              <v:shape style="position:absolute;left:5694;top:2825;width:749;height:2" coordorigin="5694,2825" coordsize="749,0" path="m5694,2825l6444,2825e" filled="f" stroked="t" strokeweight=".477306pt" strokecolor="#383838">
                <v:path arrowok="t"/>
              </v:shape>
            </v:group>
            <v:group style="position:absolute;left:7794;top:2825;width:1370;height:2" coordorigin="7794,2825" coordsize="1370,2">
              <v:shape style="position:absolute;left:7794;top:2825;width:1370;height:2" coordorigin="7794,2825" coordsize="1370,0" path="m7794,2825l9164,2825e" filled="f" stroked="t" strokeweight=".477306pt" strokecolor="#484848">
                <v:path arrowok="t"/>
              </v:shape>
            </v:group>
            <v:group style="position:absolute;left:10453;top:2825;width:1141;height:2" coordorigin="10453,2825" coordsize="1141,2">
              <v:shape style="position:absolute;left:10453;top:2825;width:1141;height:2" coordorigin="10453,2825" coordsize="1141,0" path="m10453,2825l11594,2825e" filled="f" stroked="t" strokeweight=".477306pt" strokecolor="#484848">
                <v:path arrowok="t"/>
              </v:shape>
            </v:group>
            <v:group style="position:absolute;left:329;top:3035;width:1255;height:2" coordorigin="329,3035" coordsize="1255,2">
              <v:shape style="position:absolute;left:329;top:3035;width:1255;height:2" coordorigin="329,3035" coordsize="1255,0" path="m329,3035l1585,3035e" filled="f" stroked="t" strokeweight=".477306pt" strokecolor="#3F3F3F">
                <v:path arrowok="t"/>
              </v:shape>
            </v:group>
            <v:group style="position:absolute;left:337;top:2557;width:2;height:723" coordorigin="337,2557" coordsize="2,723">
              <v:shape style="position:absolute;left:337;top:2557;width:2;height:723" coordorigin="337,2557" coordsize="0,723" path="m337,3280l337,2557e" filled="f" stroked="t" strokeweight=".715958pt" strokecolor="#3F3F3F">
                <v:path arrowok="t"/>
              </v:shape>
            </v:group>
            <v:group style="position:absolute;left:635;top:3040;width:3642;height:2" coordorigin="635,3040" coordsize="3642,2">
              <v:shape style="position:absolute;left:635;top:3040;width:3642;height:2" coordorigin="635,3040" coordsize="3642,0" path="m635,3040l4277,3040e" filled="f" stroked="t" strokeweight=".715958pt" strokecolor="#575757">
                <v:path arrowok="t"/>
              </v:shape>
            </v:group>
            <v:group style="position:absolute;left:2644;top:3040;width:1313;height:2" coordorigin="2644,3040" coordsize="1313,2">
              <v:shape style="position:absolute;left:2644;top:3040;width:1313;height:2" coordorigin="2644,3040" coordsize="1313,0" path="m2644,3040l3957,3040e" filled="f" stroked="t" strokeweight=".954611pt" strokecolor="#6B6B6B">
                <v:path arrowok="t"/>
              </v:shape>
            </v:group>
            <v:group style="position:absolute;left:4095;top:3040;width:1041;height:2" coordorigin="4095,3040" coordsize="1041,2">
              <v:shape style="position:absolute;left:4095;top:3040;width:1041;height:2" coordorigin="4095,3040" coordsize="1041,0" path="m4095,3040l5136,3040e" filled="f" stroked="t" strokeweight=".477306pt" strokecolor="#444444">
                <v:path arrowok="t"/>
              </v:shape>
            </v:group>
            <v:group style="position:absolute;left:5079;top:3043;width:673;height:2" coordorigin="5079,3043" coordsize="673,2">
              <v:shape style="position:absolute;left:5079;top:3043;width:673;height:2" coordorigin="5079,3043" coordsize="673,0" path="m5079,3043l5752,3043e" filled="f" stroked="t" strokeweight=".477306pt" strokecolor="#575757">
                <v:path arrowok="t"/>
              </v:shape>
            </v:group>
            <v:group style="position:absolute;left:5694;top:3040;width:854;height:2" coordorigin="5694,3040" coordsize="854,2">
              <v:shape style="position:absolute;left:5694;top:3040;width:854;height:2" coordorigin="5694,3040" coordsize="854,0" path="m5694,3040l6549,3040e" filled="f" stroked="t" strokeweight=".954611pt" strokecolor="#6B6B6B">
                <v:path arrowok="t"/>
              </v:shape>
            </v:group>
            <v:group style="position:absolute;left:6386;top:3038;width:616;height:2" coordorigin="6386,3038" coordsize="616,2">
              <v:shape style="position:absolute;left:6386;top:3038;width:616;height:2" coordorigin="6386,3038" coordsize="616,0" path="m6386,3038l7002,3038e" filled="f" stroked="t" strokeweight=".715958pt" strokecolor="#575757">
                <v:path arrowok="t"/>
              </v:shape>
            </v:group>
            <v:group style="position:absolute;left:6945;top:3040;width:463;height:2" coordorigin="6945,3040" coordsize="463,2">
              <v:shape style="position:absolute;left:6945;top:3040;width:463;height:2" coordorigin="6945,3040" coordsize="463,0" path="m6945,3040l7408,3040e" filled="f" stroked="t" strokeweight=".477306pt" strokecolor="#3F3F3F">
                <v:path arrowok="t"/>
              </v:shape>
            </v:group>
            <v:group style="position:absolute;left:7351;top:3038;width:4267;height:2" coordorigin="7351,3038" coordsize="4267,2">
              <v:shape style="position:absolute;left:7351;top:3038;width:4267;height:2" coordorigin="7351,3038" coordsize="4267,0" path="m7351,3038l11618,3038e" filled="f" stroked="t" strokeweight=".715958pt" strokecolor="#646464">
                <v:path arrowok="t"/>
              </v:shape>
            </v:group>
            <v:group style="position:absolute;left:9107;top:3040;width:348;height:2" coordorigin="9107,3040" coordsize="348,2">
              <v:shape style="position:absolute;left:9107;top:3040;width:348;height:2" coordorigin="9107,3040" coordsize="348,0" path="m9107,3040l9455,3040e" filled="f" stroked="t" strokeweight=".477306pt" strokecolor="#545454">
                <v:path arrowok="t"/>
              </v:shape>
            </v:group>
            <v:group style="position:absolute;left:9398;top:3040;width:673;height:2" coordorigin="9398,3040" coordsize="673,2">
              <v:shape style="position:absolute;left:9398;top:3040;width:673;height:2" coordorigin="9398,3040" coordsize="673,0" path="m9398,3040l10071,3040e" filled="f" stroked="t" strokeweight=".477306pt" strokecolor="#3F3F3F">
                <v:path arrowok="t"/>
              </v:shape>
            </v:group>
            <v:group style="position:absolute;left:329;top:3256;width:2993;height:2" coordorigin="329,3256" coordsize="2993,2">
              <v:shape style="position:absolute;left:329;top:3256;width:2993;height:2" coordorigin="329,3256" coordsize="2993,0" path="m329,3256l3322,3256e" filled="f" stroked="t" strokeweight=".954611pt" strokecolor="#646464">
                <v:path arrowok="t"/>
              </v:shape>
            </v:group>
            <v:group style="position:absolute;left:3265;top:3256;width:888;height:2" coordorigin="3265,3256" coordsize="888,2">
              <v:shape style="position:absolute;left:3265;top:3256;width:888;height:2" coordorigin="3265,3256" coordsize="888,0" path="m3265,3256l4153,3256e" filled="f" stroked="t" strokeweight=".477306pt" strokecolor="#2F2F2F">
                <v:path arrowok="t"/>
              </v:shape>
            </v:group>
            <v:group style="position:absolute;left:4095;top:3256;width:2348;height:2" coordorigin="4095,3256" coordsize="2348,2">
              <v:shape style="position:absolute;left:4095;top:3256;width:2348;height:2" coordorigin="4095,3256" coordsize="2348,0" path="m4095,3256l6444,3256e" filled="f" stroked="t" strokeweight=".715958pt" strokecolor="#646464">
                <v:path arrowok="t"/>
              </v:shape>
            </v:group>
            <v:group style="position:absolute;left:6386;top:3256;width:1981;height:2" coordorigin="6386,3256" coordsize="1981,2">
              <v:shape style="position:absolute;left:6386;top:3256;width:1981;height:2" coordorigin="6386,3256" coordsize="1981,0" path="m6386,3256l8367,3256e" filled="f" stroked="t" strokeweight=".477306pt" strokecolor="#5B5B5B">
                <v:path arrowok="t"/>
              </v:shape>
            </v:group>
            <v:group style="position:absolute;left:8310;top:3256;width:854;height:2" coordorigin="8310,3256" coordsize="854,2">
              <v:shape style="position:absolute;left:8310;top:3256;width:854;height:2" coordorigin="8310,3256" coordsize="854,0" path="m8310,3256l9164,3256e" filled="f" stroked="t" strokeweight=".477306pt" strokecolor="#444444">
                <v:path arrowok="t"/>
              </v:shape>
            </v:group>
            <v:group style="position:absolute;left:9107;top:3258;width:2515;height:2" coordorigin="9107,3258" coordsize="2515,2">
              <v:shape style="position:absolute;left:9107;top:3258;width:2515;height:2" coordorigin="9107,3258" coordsize="2515,0" path="m9107,3258l11622,3258e" filled="f" stroked="t" strokeweight=".954611pt" strokecolor="#646464">
                <v:path arrowok="t"/>
              </v:shape>
            </v:group>
            <v:group style="position:absolute;left:10625;top:3256;width:998;height:2" coordorigin="10625,3256" coordsize="998,2">
              <v:shape style="position:absolute;left:10625;top:3256;width:998;height:2" coordorigin="10625,3256" coordsize="998,0" path="m10625,3256l11622,3256e" filled="f" stroked="t" strokeweight=".477306pt" strokecolor="#444444">
                <v:path arrowok="t"/>
              </v:shape>
            </v:group>
            <v:group style="position:absolute;left:334;top:3208;width:2;height:804" coordorigin="334,3208" coordsize="2,804">
              <v:shape style="position:absolute;left:334;top:3208;width:2;height:804" coordorigin="334,3208" coordsize="0,804" path="m334,4012l334,3208e" filled="f" stroked="t" strokeweight=".477306pt" strokecolor="#282828">
                <v:path arrowok="t"/>
              </v:shape>
            </v:group>
            <v:group style="position:absolute;left:3871;top:3251;width:2;height:747" coordorigin="3871,3251" coordsize="2,747">
              <v:shape style="position:absolute;left:3871;top:3251;width:2;height:747" coordorigin="3871,3251" coordsize="0,747" path="m3871,3998l3871,3251e" filled="f" stroked="t" strokeweight=".954611pt" strokecolor="#575757">
                <v:path arrowok="t"/>
              </v:shape>
            </v:group>
            <v:group style="position:absolute;left:6978;top:3246;width:2;height:464" coordorigin="6978,3246" coordsize="2,464">
              <v:shape style="position:absolute;left:6978;top:3246;width:2;height:464" coordorigin="6978,3246" coordsize="0,464" path="m6978,3710l6978,3246e" filled="f" stroked="t" strokeweight=".477306pt" strokecolor="#444444">
                <v:path arrowok="t"/>
              </v:shape>
            </v:group>
            <v:group style="position:absolute;left:3861;top:3677;width:2382;height:2" coordorigin="3861,3677" coordsize="2382,2">
              <v:shape style="position:absolute;left:3861;top:3677;width:2382;height:2" coordorigin="3861,3677" coordsize="2382,0" path="m3861,3677l6243,3677e" filled="f" stroked="t" strokeweight=".715958pt" strokecolor="#6B6B6B">
                <v:path arrowok="t"/>
              </v:shape>
            </v:group>
            <v:group style="position:absolute;left:329;top:3988;width:2549;height:2" coordorigin="329,3988" coordsize="2549,2">
              <v:shape style="position:absolute;left:329;top:3988;width:2549;height:2" coordorigin="329,3988" coordsize="2549,0" path="m329,3988l2878,3988e" filled="f" stroked="t" strokeweight=".954611pt" strokecolor="#676767">
                <v:path arrowok="t"/>
              </v:shape>
            </v:group>
            <v:group style="position:absolute;left:2754;top:3991;width:568;height:2" coordorigin="2754,3991" coordsize="568,2">
              <v:shape style="position:absolute;left:2754;top:3991;width:568;height:2" coordorigin="2754,3991" coordsize="568,0" path="m2754,3991l3322,3991e" filled="f" stroked="t" strokeweight=".477306pt" strokecolor="#545454">
                <v:path arrowok="t"/>
              </v:shape>
            </v:group>
            <v:group style="position:absolute;left:3265;top:3993;width:640;height:2" coordorigin="3265,3993" coordsize="640,2">
              <v:shape style="position:absolute;left:3265;top:3993;width:640;height:2" coordorigin="3265,3993" coordsize="640,0" path="m3265,3993l3904,3993e" filled="f" stroked="t" strokeweight=".477306pt" strokecolor="#3B3B3B">
                <v:path arrowok="t"/>
              </v:shape>
            </v:group>
            <v:group style="position:absolute;left:3833;top:3988;width:320;height:2" coordorigin="3833,3988" coordsize="320,2">
              <v:shape style="position:absolute;left:3833;top:3988;width:320;height:2" coordorigin="3833,3988" coordsize="320,0" path="m3833,3988l4153,3988e" filled="f" stroked="t" strokeweight=".954611pt" strokecolor="#2F2F2F">
                <v:path arrowok="t"/>
              </v:shape>
            </v:group>
            <v:group style="position:absolute;left:3866;top:3988;width:2577;height:2" coordorigin="3866,3988" coordsize="2577,2">
              <v:shape style="position:absolute;left:3866;top:3988;width:2577;height:2" coordorigin="3866,3988" coordsize="2577,0" path="m3866,3988l6444,3988e" filled="f" stroked="t" strokeweight="1.193264pt" strokecolor="#4F4F4F">
                <v:path arrowok="t"/>
              </v:shape>
            </v:group>
            <v:group style="position:absolute;left:5861;top:3991;width:4649;height:2" coordorigin="5861,3991" coordsize="4649,2">
              <v:shape style="position:absolute;left:5861;top:3991;width:4649;height:2" coordorigin="5861,3991" coordsize="4649,0" path="m5861,3991l10510,3991e" filled="f" stroked="t" strokeweight=".715958pt" strokecolor="#646464">
                <v:path arrowok="t"/>
              </v:shape>
            </v:group>
            <v:group style="position:absolute;left:6983;top:3653;width:2;height:350" coordorigin="6983,3653" coordsize="2,350">
              <v:shape style="position:absolute;left:6983;top:3653;width:2;height:350" coordorigin="6983,3653" coordsize="0,350" path="m6983,4003l6983,3653e" filled="f" stroked="t" strokeweight=".954611pt" strokecolor="#575757">
                <v:path arrowok="t"/>
              </v:shape>
            </v:group>
            <v:group style="position:absolute;left:10453;top:3993;width:1141;height:2" coordorigin="10453,3993" coordsize="1141,2">
              <v:shape style="position:absolute;left:10453;top:3993;width:1141;height:2" coordorigin="10453,3993" coordsize="1141,0" path="m10453,3993l11594,3993e" filled="f" stroked="t" strokeweight=".477306pt" strokecolor="#444444">
                <v:path arrowok="t"/>
              </v:shape>
            </v:group>
            <v:group style="position:absolute;left:325;top:4266;width:1489;height:2" coordorigin="325,4266" coordsize="1489,2">
              <v:shape style="position:absolute;left:325;top:4266;width:1489;height:2" coordorigin="325,4266" coordsize="1489,0" path="m325,4266l1814,4266e" filled="f" stroked="t" strokeweight=".954611pt" strokecolor="#676767">
                <v:path arrowok="t"/>
              </v:shape>
            </v:group>
            <v:group style="position:absolute;left:1527;top:4266;width:1971;height:2" coordorigin="1527,4266" coordsize="1971,2">
              <v:shape style="position:absolute;left:1527;top:4266;width:1971;height:2" coordorigin="1527,4266" coordsize="1971,0" path="m1527,4266l3499,4266e" filled="f" stroked="t" strokeweight=".477306pt" strokecolor="#4B4B4B">
                <v:path arrowok="t"/>
              </v:shape>
            </v:group>
            <v:group style="position:absolute;left:3441;top:4271;width:453;height:2" coordorigin="3441,4271" coordsize="453,2">
              <v:shape style="position:absolute;left:3441;top:4271;width:453;height:2" coordorigin="3441,4271" coordsize="453,0" path="m3441,4271l3895,4271e" filled="f" stroked="t" strokeweight=".477306pt" strokecolor="#383838">
                <v:path arrowok="t"/>
              </v:shape>
            </v:group>
            <v:group style="position:absolute;left:3838;top:4268;width:7794;height:2" coordorigin="3838,4268" coordsize="7794,2">
              <v:shape style="position:absolute;left:3838;top:4268;width:7794;height:2" coordorigin="3838,4268" coordsize="7794,0" path="m3838,4268l11632,4268e" filled="f" stroked="t" strokeweight=".715958pt" strokecolor="#646464">
                <v:path arrowok="t"/>
              </v:shape>
            </v:group>
            <v:group style="position:absolute;left:10453;top:4271;width:229;height:2" coordorigin="10453,4271" coordsize="229,2">
              <v:shape style="position:absolute;left:10453;top:4271;width:229;height:2" coordorigin="10453,4271" coordsize="229,0" path="m10453,4271l10682,4271e" filled="f" stroked="t" strokeweight=".477306pt" strokecolor="#4B4B4B">
                <v:path arrowok="t"/>
              </v:shape>
            </v:group>
            <v:group style="position:absolute;left:2379;top:3983;width:2;height:2001" coordorigin="2379,3983" coordsize="2,2001">
              <v:shape style="position:absolute;left:2379;top:3983;width:2;height:2001" coordorigin="2379,3983" coordsize="0,2001" path="m2379,5985l2379,3983e" filled="f" stroked="t" strokeweight=".715958pt" strokecolor="#4F4F4F">
                <v:path arrowok="t"/>
              </v:shape>
            </v:group>
            <v:group style="position:absolute;left:2367;top:4486;width:692;height:2" coordorigin="2367,4486" coordsize="692,2">
              <v:shape style="position:absolute;left:2367;top:4486;width:692;height:2" coordorigin="2367,4486" coordsize="692,0" path="m2367,4486l3060,4486e" filled="f" stroked="t" strokeweight=".477306pt" strokecolor="#3B3B3B">
                <v:path arrowok="t"/>
              </v:shape>
            </v:group>
            <v:group style="position:absolute;left:3002;top:4488;width:8634;height:2" coordorigin="3002,4488" coordsize="8634,2">
              <v:shape style="position:absolute;left:3002;top:4488;width:8634;height:2" coordorigin="3002,4488" coordsize="8634,0" path="m3002,4488l11637,4488e" filled="f" stroked="t" strokeweight=".715958pt" strokecolor="#646464">
                <v:path arrowok="t"/>
              </v:shape>
            </v:group>
            <v:group style="position:absolute;left:7351;top:4486;width:501;height:2" coordorigin="7351,4486" coordsize="501,2">
              <v:shape style="position:absolute;left:7351;top:4486;width:501;height:2" coordorigin="7351,4486" coordsize="501,0" path="m7351,4486l7852,4486e" filled="f" stroked="t" strokeweight=".477306pt" strokecolor="#484848">
                <v:path arrowok="t"/>
              </v:shape>
            </v:group>
            <v:group style="position:absolute;left:9398;top:4488;width:1284;height:2" coordorigin="9398,4488" coordsize="1284,2">
              <v:shape style="position:absolute;left:9398;top:4488;width:1284;height:2" coordorigin="9398,4488" coordsize="1284,0" path="m9398,4488l10682,4488e" filled="f" stroked="t" strokeweight=".477306pt" strokecolor="#4B4B4B">
                <v:path arrowok="t"/>
              </v:shape>
            </v:group>
            <v:group style="position:absolute;left:4926;top:4481;width:2;height:464" coordorigin="4926,4481" coordsize="2,464">
              <v:shape style="position:absolute;left:4926;top:4481;width:2;height:464" coordorigin="4926,4481" coordsize="0,464" path="m4926,4946l4926,4481e" filled="f" stroked="t" strokeweight=".954611pt" strokecolor="#575757">
                <v:path arrowok="t"/>
              </v:shape>
            </v:group>
            <v:group style="position:absolute;left:4916;top:4917;width:1499;height:2" coordorigin="4916,4917" coordsize="1499,2">
              <v:shape style="position:absolute;left:4916;top:4917;width:1499;height:2" coordorigin="4916,4917" coordsize="1499,0" path="m4916,4917l6415,4917e" filled="f" stroked="t" strokeweight=".238653pt" strokecolor="#545454">
                <v:path arrowok="t"/>
              </v:shape>
            </v:group>
            <v:group style="position:absolute;left:7833;top:4481;width:2;height:469" coordorigin="7833,4481" coordsize="2,469">
              <v:shape style="position:absolute;left:7833;top:4481;width:2;height:469" coordorigin="7833,4481" coordsize="0,469" path="m7833,4950l7833,4481e" filled="f" stroked="t" strokeweight=".477306pt" strokecolor="#343434">
                <v:path arrowok="t"/>
              </v:shape>
            </v:group>
            <v:group style="position:absolute;left:2382;top:4678;width:2;height:546" coordorigin="2382,4678" coordsize="2,546">
              <v:shape style="position:absolute;left:2382;top:4678;width:2;height:546" coordorigin="2382,4678" coordsize="0,546" path="m2382,5223l2382,4678e" filled="f" stroked="t" strokeweight=".477306pt" strokecolor="#232323">
                <v:path arrowok="t"/>
              </v:shape>
            </v:group>
            <v:group style="position:absolute;left:6415;top:4917;width:964;height:2" coordorigin="6415,4917" coordsize="964,2">
              <v:shape style="position:absolute;left:6415;top:4917;width:964;height:2" coordorigin="6415,4917" coordsize="964,0" path="m6415,4917l7379,4917e" filled="f" stroked="t" strokeweight=".238653pt" strokecolor="#000000">
                <v:path arrowok="t"/>
              </v:shape>
            </v:group>
            <v:group style="position:absolute;left:7379;top:4917;width:959;height:2" coordorigin="7379,4917" coordsize="959,2">
              <v:shape style="position:absolute;left:7379;top:4917;width:959;height:2" coordorigin="7379,4917" coordsize="959,0" path="m7379,4917l8339,4917e" filled="f" stroked="t" strokeweight=".238653pt" strokecolor="#2F2F2F">
                <v:path arrowok="t"/>
              </v:shape>
            </v:group>
            <v:group style="position:absolute;left:8339;top:4917;width:3227;height:2" coordorigin="8339,4917" coordsize="3227,2">
              <v:shape style="position:absolute;left:8339;top:4917;width:3227;height:2" coordorigin="8339,4917" coordsize="3227,0" path="m8339,4917l11565,4917e" filled="f" stroked="t" strokeweight=".238653pt" strokecolor="#000000">
                <v:path arrowok="t"/>
              </v:shape>
            </v:group>
            <v:group style="position:absolute;left:4931;top:4888;width:2;height:579" coordorigin="4931,4888" coordsize="2,579">
              <v:shape style="position:absolute;left:4931;top:4888;width:2;height:579" coordorigin="4931,4888" coordsize="0,579" path="m4931,5468l4931,4888e" filled="f" stroked="t" strokeweight=".477306pt" strokecolor="#3B3B3B">
                <v:path arrowok="t"/>
              </v:shape>
            </v:group>
            <v:group style="position:absolute;left:4926;top:5209;width:3017;height:2" coordorigin="4926,5209" coordsize="3017,2">
              <v:shape style="position:absolute;left:4926;top:5209;width:3017;height:2" coordorigin="4926,5209" coordsize="3017,0" path="m4926,5209l7942,5209e" filled="f" stroked="t" strokeweight=".715958pt" strokecolor="#646464">
                <v:path arrowok="t"/>
              </v:shape>
            </v:group>
            <v:group style="position:absolute;left:7794;top:5209;width:1370;height:2" coordorigin="7794,5209" coordsize="1370,2">
              <v:shape style="position:absolute;left:7794;top:5209;width:1370;height:2" coordorigin="7794,5209" coordsize="1370,0" path="m7794,5209l9164,5209e" filled="f" stroked="t" strokeweight=".477306pt" strokecolor="#484848">
                <v:path arrowok="t"/>
              </v:shape>
            </v:group>
            <v:group style="position:absolute;left:9107;top:5209;width:1489;height:2" coordorigin="9107,5209" coordsize="1489,2">
              <v:shape style="position:absolute;left:9107;top:5209;width:1489;height:2" coordorigin="9107,5209" coordsize="1489,0" path="m9107,5209l10596,5209e" filled="f" stroked="t" strokeweight=".954611pt" strokecolor="#707070">
                <v:path arrowok="t"/>
              </v:shape>
            </v:group>
            <v:group style="position:absolute;left:10453;top:5214;width:1174;height:2" coordorigin="10453,5214" coordsize="1174,2">
              <v:shape style="position:absolute;left:10453;top:5214;width:1174;height:2" coordorigin="10453,5214" coordsize="1174,0" path="m10453,5214l11627,5214e" filled="f" stroked="t" strokeweight=".715958pt" strokecolor="#4F4F4F">
                <v:path arrowok="t"/>
              </v:shape>
            </v:group>
            <v:group style="position:absolute;left:10625;top:5209;width:1002;height:2" coordorigin="10625,5209" coordsize="1002,2">
              <v:shape style="position:absolute;left:10625;top:5209;width:1002;height:2" coordorigin="10625,5209" coordsize="1002,0" path="m10625,5209l11627,5209e" filled="f" stroked="t" strokeweight=".477306pt" strokecolor="#3F3F3F">
                <v:path arrowok="t"/>
              </v:shape>
            </v:group>
            <v:group style="position:absolute;left:2382;top:5166;width:2;height:302" coordorigin="2382,5166" coordsize="2,302">
              <v:shape style="position:absolute;left:2382;top:5166;width:2;height:302" coordorigin="2382,5166" coordsize="0,302" path="m2382,5468l2382,5166e" filled="f" stroked="t" strokeweight=".477306pt" strokecolor="#3F3F3F">
                <v:path arrowok="t"/>
              </v:shape>
            </v:group>
            <v:group style="position:absolute;left:4921;top:5451;width:6716;height:2" coordorigin="4921,5451" coordsize="6716,2">
              <v:shape style="position:absolute;left:4921;top:5451;width:6716;height:2" coordorigin="4921,5451" coordsize="6716,0" path="m4921,5451l11637,5451e" filled="f" stroked="t" strokeweight=".715958pt" strokecolor="#606060">
                <v:path arrowok="t"/>
              </v:shape>
            </v:group>
            <v:group style="position:absolute;left:8310;top:5448;width:854;height:2" coordorigin="8310,5448" coordsize="854,2">
              <v:shape style="position:absolute;left:8310;top:5448;width:854;height:2" coordorigin="8310,5448" coordsize="854,0" path="m8310,5448l9164,5448e" filled="f" stroked="t" strokeweight=".477306pt" strokecolor="#3B3B3B">
                <v:path arrowok="t"/>
              </v:shape>
            </v:group>
            <v:group style="position:absolute;left:10625;top:5448;width:1012;height:2" coordorigin="10625,5448" coordsize="1012,2">
              <v:shape style="position:absolute;left:10625;top:5448;width:1012;height:2" coordorigin="10625,5448" coordsize="1012,0" path="m10625,5448l11637,5448e" filled="f" stroked="t" strokeweight=".477306pt" strokecolor="#444444">
                <v:path arrowok="t"/>
              </v:shape>
            </v:group>
            <v:group style="position:absolute;left:2372;top:5666;width:1279;height:2" coordorigin="2372,5666" coordsize="1279,2">
              <v:shape style="position:absolute;left:2372;top:5666;width:1279;height:2" coordorigin="2372,5666" coordsize="1279,0" path="m2372,5666l3651,5666e" filled="f" stroked="t" strokeweight=".477306pt" strokecolor="#4B4B4B">
                <v:path arrowok="t"/>
              </v:shape>
            </v:group>
            <v:group style="position:absolute;left:3594;top:5666;width:8038;height:2" coordorigin="3594,5666" coordsize="8038,2">
              <v:shape style="position:absolute;left:3594;top:5666;width:8038;height:2" coordorigin="3594,5666" coordsize="8038,0" path="m3594,5666l11632,5666e" filled="f" stroked="t" strokeweight=".715958pt" strokecolor="#606060">
                <v:path arrowok="t"/>
              </v:shape>
            </v:group>
            <v:group style="position:absolute;left:4931;top:5410;width:2;height:1139" coordorigin="4931,5410" coordsize="2,1139">
              <v:shape style="position:absolute;left:4931;top:5410;width:2;height:1139" coordorigin="4931,5410" coordsize="0,1139" path="m4931,6550l4931,5410e" filled="f" stroked="t" strokeweight=".715958pt" strokecolor="#545454">
                <v:path arrowok="t"/>
              </v:shape>
            </v:group>
            <v:group style="position:absolute;left:7794;top:5669;width:573;height:2" coordorigin="7794,5669" coordsize="573,2">
              <v:shape style="position:absolute;left:7794;top:5669;width:573;height:2" coordorigin="7794,5669" coordsize="573,0" path="m7794,5669l8367,5669e" filled="f" stroked="t" strokeweight=".477306pt" strokecolor="#4F4F4F">
                <v:path arrowok="t"/>
              </v:shape>
            </v:group>
            <v:group style="position:absolute;left:10453;top:5669;width:1141;height:2" coordorigin="10453,5669" coordsize="1141,2">
              <v:shape style="position:absolute;left:10453;top:5669;width:1141;height:2" coordorigin="10453,5669" coordsize="1141,0" path="m10453,5669l11594,5669e" filled="f" stroked="t" strokeweight=".477306pt" strokecolor="#3F3F3F">
                <v:path arrowok="t"/>
              </v:shape>
            </v:group>
            <v:group style="position:absolute;left:329;top:5896;width:3322;height:2" coordorigin="329,5896" coordsize="3322,2">
              <v:shape style="position:absolute;left:329;top:5896;width:3322;height:2" coordorigin="329,5896" coordsize="3322,0" path="m329,5896l3651,5896e" filled="f" stroked="t" strokeweight=".715958pt" strokecolor="#646464">
                <v:path arrowok="t"/>
              </v:shape>
            </v:group>
            <v:group style="position:absolute;left:334;top:670;width:2;height:14823" coordorigin="334,670" coordsize="2,14823">
              <v:shape style="position:absolute;left:334;top:670;width:2;height:14823" coordorigin="334,670" coordsize="0,14823" path="m334,15493l334,670e" filled="f" stroked="t" strokeweight=".715958pt" strokecolor="#545454">
                <v:path arrowok="t"/>
              </v:shape>
            </v:group>
            <v:group style="position:absolute;left:3594;top:5898;width:558;height:2" coordorigin="3594,5898" coordsize="558,2">
              <v:shape style="position:absolute;left:3594;top:5898;width:558;height:2" coordorigin="3594,5898" coordsize="558,0" path="m3594,5898l4153,5898e" filled="f" stroked="t" strokeweight=".477306pt" strokecolor="#3B3B3B">
                <v:path arrowok="t"/>
              </v:shape>
            </v:group>
            <v:group style="position:absolute;left:4095;top:5898;width:3756;height:2" coordorigin="4095,5898" coordsize="3756,2">
              <v:shape style="position:absolute;left:4095;top:5898;width:3756;height:2" coordorigin="4095,5898" coordsize="3756,0" path="m4095,5898l7852,5898e" filled="f" stroked="t" strokeweight=".715958pt" strokecolor="#646464">
                <v:path arrowok="t"/>
              </v:shape>
            </v:group>
            <v:group style="position:absolute;left:7794;top:5898;width:573;height:2" coordorigin="7794,5898" coordsize="573,2">
              <v:shape style="position:absolute;left:7794;top:5898;width:573;height:2" coordorigin="7794,5898" coordsize="573,0" path="m7794,5898l8367,5898e" filled="f" stroked="t" strokeweight=".477306pt" strokecolor="#4F4F4F">
                <v:path arrowok="t"/>
              </v:shape>
            </v:group>
            <v:group style="position:absolute;left:8310;top:5898;width:854;height:2" coordorigin="8310,5898" coordsize="854,2">
              <v:shape style="position:absolute;left:8310;top:5898;width:854;height:2" coordorigin="8310,5898" coordsize="854,0" path="m8310,5898l9164,5898e" filled="f" stroked="t" strokeweight=".477306pt" strokecolor="#3B3B3B">
                <v:path arrowok="t"/>
              </v:shape>
            </v:group>
            <v:group style="position:absolute;left:9107;top:5898;width:2515;height:2" coordorigin="9107,5898" coordsize="2515,2">
              <v:shape style="position:absolute;left:9107;top:5898;width:2515;height:2" coordorigin="9107,5898" coordsize="2515,0" path="m9107,5898l11622,5898e" filled="f" stroked="t" strokeweight=".715958pt" strokecolor="#5B5B5B">
                <v:path arrowok="t"/>
              </v:shape>
            </v:group>
            <v:group style="position:absolute;left:10453;top:5898;width:1169;height:2" coordorigin="10453,5898" coordsize="1169,2">
              <v:shape style="position:absolute;left:10453;top:5898;width:1169;height:2" coordorigin="10453,5898" coordsize="1169,0" path="m10453,5898l11622,5898e" filled="f" stroked="t" strokeweight=".477306pt" strokecolor="#3F3F3F">
                <v:path arrowok="t"/>
              </v:shape>
            </v:group>
            <v:group style="position:absolute;left:334;top:5851;width:2;height:709" coordorigin="334,5851" coordsize="2,709">
              <v:shape style="position:absolute;left:334;top:5851;width:2;height:709" coordorigin="334,5851" coordsize="0,709" path="m334,6559l334,5851e" filled="f" stroked="t" strokeweight=".477306pt" strokecolor="#232323">
                <v:path arrowok="t"/>
              </v:shape>
            </v:group>
            <v:group style="position:absolute;left:7833;top:5889;width:2;height:321" coordorigin="7833,5889" coordsize="2,321">
              <v:shape style="position:absolute;left:7833;top:5889;width:2;height:321" coordorigin="7833,5889" coordsize="0,321" path="m7833,6210l7833,5889e" filled="f" stroked="t" strokeweight=".954611pt" strokecolor="#5B5B5B">
                <v:path arrowok="t"/>
              </v:shape>
            </v:group>
            <v:group style="position:absolute;left:2372;top:6325;width:1126;height:2" coordorigin="2372,6325" coordsize="1126,2">
              <v:shape style="position:absolute;left:2372;top:6325;width:1126;height:2" coordorigin="2372,6325" coordsize="1126,0" path="m2372,6325l3499,6325e" filled="f" stroked="t" strokeweight=".477306pt" strokecolor="#575757">
                <v:path arrowok="t"/>
              </v:shape>
            </v:group>
            <v:group style="position:absolute;left:2835;top:6325;width:1408;height:2" coordorigin="2835,6325" coordsize="1408,2">
              <v:shape style="position:absolute;left:2835;top:6325;width:1408;height:2" coordorigin="2835,6325" coordsize="1408,0" path="m2835,6325l4243,6325e" filled="f" stroked="t" strokeweight=".954611pt" strokecolor="#6B6B6B">
                <v:path arrowok="t"/>
              </v:shape>
            </v:group>
            <v:group style="position:absolute;left:4095;top:6325;width:1041;height:2" coordorigin="4095,6325" coordsize="1041,2">
              <v:shape style="position:absolute;left:4095;top:6325;width:1041;height:2" coordorigin="4095,6325" coordsize="1041,0" path="m4095,6325l5136,6325e" filled="f" stroked="t" strokeweight=".477306pt" strokecolor="#484848">
                <v:path arrowok="t"/>
              </v:shape>
            </v:group>
            <v:group style="position:absolute;left:5079;top:6325;width:1924;height:2" coordorigin="5079,6325" coordsize="1924,2">
              <v:shape style="position:absolute;left:5079;top:6325;width:1924;height:2" coordorigin="5079,6325" coordsize="1924,0" path="m5079,6325l7002,6325e" filled="f" stroked="t" strokeweight=".715958pt" strokecolor="#646464">
                <v:path arrowok="t"/>
              </v:shape>
            </v:group>
            <v:group style="position:absolute;left:6945;top:6325;width:463;height:2" coordorigin="6945,6325" coordsize="463,2">
              <v:shape style="position:absolute;left:6945;top:6325;width:463;height:2" coordorigin="6945,6325" coordsize="463,0" path="m6945,6325l7408,6325e" filled="f" stroked="t" strokeweight=".477306pt" strokecolor="#3F3F3F">
                <v:path arrowok="t"/>
              </v:shape>
            </v:group>
            <v:group style="position:absolute;left:7351;top:6325;width:1814;height:2" coordorigin="7351,6325" coordsize="1814,2">
              <v:shape style="position:absolute;left:7351;top:6325;width:1814;height:2" coordorigin="7351,6325" coordsize="1814,0" path="m7351,6325l9164,6325e" filled="f" stroked="t" strokeweight=".715958pt" strokecolor="#646464">
                <v:path arrowok="t"/>
              </v:shape>
            </v:group>
            <v:group style="position:absolute;left:7837;top:5889;width:2;height:661" coordorigin="7837,5889" coordsize="2,661">
              <v:shape style="position:absolute;left:7837;top:5889;width:2;height:661" coordorigin="7837,5889" coordsize="0,661" path="m7837,6550l7837,5889e" filled="f" stroked="t" strokeweight=".715958pt" strokecolor="#444444">
                <v:path arrowok="t"/>
              </v:shape>
            </v:group>
            <v:group style="position:absolute;left:9107;top:6325;width:348;height:2" coordorigin="9107,6325" coordsize="348,2">
              <v:shape style="position:absolute;left:9107;top:6325;width:348;height:2" coordorigin="9107,6325" coordsize="348,0" path="m9107,6325l9455,6325e" filled="f" stroked="t" strokeweight=".477306pt" strokecolor="#545454">
                <v:path arrowok="t"/>
              </v:shape>
            </v:group>
            <v:group style="position:absolute;left:9398;top:6325;width:673;height:2" coordorigin="9398,6325" coordsize="673,2">
              <v:shape style="position:absolute;left:9398;top:6325;width:673;height:2" coordorigin="9398,6325" coordsize="673,0" path="m9398,6325l10071,6325e" filled="f" stroked="t" strokeweight=".477306pt" strokecolor="#3F3F3F">
                <v:path arrowok="t"/>
              </v:shape>
            </v:group>
            <v:group style="position:absolute;left:10014;top:6325;width:496;height:2" coordorigin="10014,6325" coordsize="496,2">
              <v:shape style="position:absolute;left:10014;top:6325;width:496;height:2" coordorigin="10014,6325" coordsize="496,0" path="m10014,6325l10510,6325e" filled="f" stroked="t" strokeweight=".477306pt" strokecolor="#606060">
                <v:path arrowok="t"/>
              </v:shape>
            </v:group>
            <v:group style="position:absolute;left:10348;top:6325;width:1279;height:2" coordorigin="10348,6325" coordsize="1279,2">
              <v:shape style="position:absolute;left:10348;top:6325;width:1279;height:2" coordorigin="10348,6325" coordsize="1279,0" path="m10348,6325l11627,6325e" filled="f" stroked="t" strokeweight=".954611pt" strokecolor="#707070">
                <v:path arrowok="t"/>
              </v:shape>
            </v:group>
            <v:group style="position:absolute;left:2372;top:6540;width:3379;height:2" coordorigin="2372,6540" coordsize="3379,2">
              <v:shape style="position:absolute;left:2372;top:6540;width:3379;height:2" coordorigin="2372,6540" coordsize="3379,0" path="m2372,6540l5752,6540e" filled="f" stroked="t" strokeweight=".715958pt" strokecolor="#646464">
                <v:path arrowok="t"/>
              </v:shape>
            </v:group>
            <v:group style="position:absolute;left:5694;top:6540;width:749;height:2" coordorigin="5694,6540" coordsize="749,2">
              <v:shape style="position:absolute;left:5694;top:6540;width:749;height:2" coordorigin="5694,6540" coordsize="749,0" path="m5694,6540l6444,6540e" filled="f" stroked="t" strokeweight=".477306pt" strokecolor="#3F3F3F">
                <v:path arrowok="t"/>
              </v:shape>
            </v:group>
            <v:group style="position:absolute;left:6386;top:6540;width:1556;height:2" coordorigin="6386,6540" coordsize="1556,2">
              <v:shape style="position:absolute;left:6386;top:6540;width:1556;height:2" coordorigin="6386,6540" coordsize="1556,0" path="m6386,6540l7942,6540e" filled="f" stroked="t" strokeweight=".715958pt" strokecolor="#676767">
                <v:path arrowok="t"/>
              </v:shape>
            </v:group>
            <v:group style="position:absolute;left:7790;top:6540;width:578;height:2" coordorigin="7790,6540" coordsize="578,2">
              <v:shape style="position:absolute;left:7790;top:6540;width:578;height:2" coordorigin="7790,6540" coordsize="578,0" path="m7790,6540l8367,6540e" filled="f" stroked="t" strokeweight=".477306pt" strokecolor="#575757">
                <v:path arrowok="t"/>
              </v:shape>
            </v:group>
            <v:group style="position:absolute;left:8310;top:6540;width:854;height:2" coordorigin="8310,6540" coordsize="854,2">
              <v:shape style="position:absolute;left:8310;top:6540;width:854;height:2" coordorigin="8310,6540" coordsize="854,0" path="m8310,6540l9164,6540e" filled="f" stroked="t" strokeweight=".477306pt" strokecolor="#3F3F3F">
                <v:path arrowok="t"/>
              </v:shape>
            </v:group>
            <v:group style="position:absolute;left:9107;top:6542;width:2525;height:2" coordorigin="9107,6542" coordsize="2525,2">
              <v:shape style="position:absolute;left:9107;top:6542;width:2525;height:2" coordorigin="9107,6542" coordsize="2525,0" path="m9107,6542l11632,6542e" filled="f" stroked="t" strokeweight=".715958pt" strokecolor="#676767">
                <v:path arrowok="t"/>
              </v:shape>
            </v:group>
            <v:group style="position:absolute;left:325;top:6755;width:11307;height:2" coordorigin="325,6755" coordsize="11307,2">
              <v:shape style="position:absolute;left:325;top:6755;width:11307;height:2" coordorigin="325,6755" coordsize="11307,0" path="m325,6755l11632,6755e" filled="f" stroked="t" strokeweight=".715958pt" strokecolor="#646464">
                <v:path arrowok="t"/>
              </v:shape>
            </v:group>
            <v:group style="position:absolute;left:334;top:6502;width:2;height:282" coordorigin="334,6502" coordsize="2,282">
              <v:shape style="position:absolute;left:334;top:6502;width:2;height:282" coordorigin="334,6502" coordsize="0,282" path="m334,6784l334,6502e" filled="f" stroked="t" strokeweight=".477306pt" strokecolor="#383838">
                <v:path arrowok="t"/>
              </v:shape>
            </v:group>
            <v:group style="position:absolute;left:5694;top:6760;width:749;height:2" coordorigin="5694,6760" coordsize="749,2">
              <v:shape style="position:absolute;left:5694;top:6760;width:749;height:2" coordorigin="5694,6760" coordsize="749,0" path="m5694,6760l6444,6760e" filled="f" stroked="t" strokeweight=".477306pt" strokecolor="#3F3F3F">
                <v:path arrowok="t"/>
              </v:shape>
            </v:group>
            <v:group style="position:absolute;left:7794;top:6760;width:573;height:2" coordorigin="7794,6760" coordsize="573,2">
              <v:shape style="position:absolute;left:7794;top:6760;width:573;height:2" coordorigin="7794,6760" coordsize="573,0" path="m7794,6760l8367,6760e" filled="f" stroked="t" strokeweight=".477306pt" strokecolor="#545454">
                <v:path arrowok="t"/>
              </v:shape>
            </v:group>
            <v:group style="position:absolute;left:10453;top:6763;width:1179;height:2" coordorigin="10453,6763" coordsize="1179,2">
              <v:shape style="position:absolute;left:10453;top:6763;width:1179;height:2" coordorigin="10453,6763" coordsize="1179,0" path="m10453,6763l11632,6763e" filled="f" stroked="t" strokeweight=".715958pt" strokecolor="#4F4F4F">
                <v:path arrowok="t"/>
              </v:shape>
            </v:group>
            <v:group style="position:absolute;left:10625;top:6760;width:1007;height:2" coordorigin="10625,6760" coordsize="1007,2">
              <v:shape style="position:absolute;left:10625;top:6760;width:1007;height:2" coordorigin="10625,6760" coordsize="1007,0" path="m10625,6760l11632,6760e" filled="f" stroked="t" strokeweight=".477306pt" strokecolor="#3F3F3F">
                <v:path arrowok="t"/>
              </v:shape>
            </v:group>
            <v:group style="position:absolute;left:325;top:7184;width:11312;height:2" coordorigin="325,7184" coordsize="11312,2">
              <v:shape style="position:absolute;left:325;top:7184;width:11312;height:2" coordorigin="325,7184" coordsize="11312,0" path="m325,7184l11637,7184e" filled="f" stroked="t" strokeweight=".715958pt" strokecolor="#606060">
                <v:path arrowok="t"/>
              </v:shape>
            </v:group>
            <v:group style="position:absolute;left:2382;top:6262;width:2;height:9231" coordorigin="2382,6262" coordsize="2,9231">
              <v:shape style="position:absolute;left:2382;top:6262;width:2;height:9231" coordorigin="2382,6262" coordsize="0,9231" path="m2382,15493l2382,6262e" filled="f" stroked="t" strokeweight=".715958pt" strokecolor="#545454">
                <v:path arrowok="t"/>
              </v:shape>
            </v:group>
            <v:group style="position:absolute;left:9107;top:7186;width:1403;height:2" coordorigin="9107,7186" coordsize="1403,2">
              <v:shape style="position:absolute;left:9107;top:7186;width:1403;height:2" coordorigin="9107,7186" coordsize="1403,0" path="m9107,7186l10510,7186e" filled="f" stroked="t" strokeweight=".477306pt" strokecolor="#4B4B4B">
                <v:path arrowok="t"/>
              </v:shape>
            </v:group>
            <v:group style="position:absolute;left:2384;top:6310;width:2;height:9183" coordorigin="2384,6310" coordsize="2,9183">
              <v:shape style="position:absolute;left:2384;top:6310;width:2;height:9183" coordorigin="2384,6310" coordsize="0,9183" path="m2384,15493l2384,6310e" filled="f" stroked="t" strokeweight=".715958pt" strokecolor="#545454">
                <v:path arrowok="t"/>
              </v:shape>
            </v:group>
            <v:group style="position:absolute;left:4931;top:7182;width:2;height:263" coordorigin="4931,7182" coordsize="2,263">
              <v:shape style="position:absolute;left:4931;top:7182;width:2;height:263" coordorigin="4931,7182" coordsize="0,263" path="m4931,7445l4931,7182e" filled="f" stroked="t" strokeweight=".477306pt" strokecolor="#343434">
                <v:path arrowok="t"/>
              </v:shape>
            </v:group>
            <v:group style="position:absolute;left:4926;top:7407;width:4238;height:2" coordorigin="4926,7407" coordsize="4238,2">
              <v:shape style="position:absolute;left:4926;top:7407;width:4238;height:2" coordorigin="4926,7407" coordsize="4238,0" path="m4926,7407l9164,7407e" filled="f" stroked="t" strokeweight=".715958pt" strokecolor="#646464">
                <v:path arrowok="t"/>
              </v:shape>
            </v:group>
            <v:group style="position:absolute;left:9107;top:7407;width:1403;height:2" coordorigin="9107,7407" coordsize="1403,2">
              <v:shape style="position:absolute;left:9107;top:7407;width:1403;height:2" coordorigin="9107,7407" coordsize="1403,0" path="m9107,7407l10510,7407e" filled="f" stroked="t" strokeweight=".477306pt" strokecolor="#4B4B4B">
                <v:path arrowok="t"/>
              </v:shape>
            </v:group>
            <v:group style="position:absolute;left:10453;top:7407;width:1150;height:2" coordorigin="10453,7407" coordsize="1150,2">
              <v:shape style="position:absolute;left:10453;top:7407;width:1150;height:2" coordorigin="10453,7407" coordsize="1150,0" path="m10453,7407l11603,7407e" filled="f" stroked="t" strokeweight=".954611pt" strokecolor="#707070">
                <v:path arrowok="t"/>
              </v:shape>
            </v:group>
            <v:group style="position:absolute;left:2382;top:7387;width:2;height:249" coordorigin="2382,7387" coordsize="2,249">
              <v:shape style="position:absolute;left:2382;top:7387;width:2;height:249" coordorigin="2382,7387" coordsize="0,249" path="m2382,7636l2382,7387e" filled="f" stroked="t" strokeweight=".477306pt" strokecolor="#232323">
                <v:path arrowok="t"/>
              </v:shape>
            </v:group>
            <v:group style="position:absolute;left:4942;top:7387;width:2;height:249" coordorigin="4942,7387" coordsize="2,249">
              <v:shape style="position:absolute;left:4942;top:7387;width:2;height:249" coordorigin="4942,7387" coordsize="0,249" path="m4942,7636l4942,7387e" filled="f" stroked="t" strokeweight=".954611pt" strokecolor="#484848">
                <v:path arrowok="t"/>
              </v:shape>
            </v:group>
            <v:group style="position:absolute;left:4926;top:7624;width:6701;height:2" coordorigin="4926,7624" coordsize="6701,2">
              <v:shape style="position:absolute;left:4926;top:7624;width:6701;height:2" coordorigin="4926,7624" coordsize="6701,0" path="m4926,7624l11627,7624e" filled="f" stroked="t" strokeweight=".715958pt" strokecolor="#646464">
                <v:path arrowok="t"/>
              </v:shape>
            </v:group>
            <v:group style="position:absolute;left:325;top:7837;width:2086;height:2" coordorigin="325,7837" coordsize="2086,2">
              <v:shape style="position:absolute;left:325;top:7837;width:2086;height:2" coordorigin="325,7837" coordsize="2086,0" path="m325,7837l2410,7837e" filled="f" stroked="t" strokeweight=".954611pt" strokecolor="#6B6B6B">
                <v:path arrowok="t"/>
              </v:shape>
            </v:group>
            <v:group style="position:absolute;left:334;top:7579;width:2;height:316" coordorigin="334,7579" coordsize="2,316">
              <v:shape style="position:absolute;left:334;top:7579;width:2;height:316" coordorigin="334,7579" coordsize="0,316" path="m334,7895l334,7579e" filled="f" stroked="t" strokeweight=".954611pt" strokecolor="#676767">
                <v:path arrowok="t"/>
              </v:shape>
            </v:group>
            <v:group style="position:absolute;left:2339;top:7840;width:1160;height:2" coordorigin="2339,7840" coordsize="1160,2">
              <v:shape style="position:absolute;left:2339;top:7840;width:1160;height:2" coordorigin="2339,7840" coordsize="1160,0" path="m2339,7840l3499,7840e" filled="f" stroked="t" strokeweight=".477306pt" strokecolor="#575757">
                <v:path arrowok="t"/>
              </v:shape>
            </v:group>
            <v:group style="position:absolute;left:3418;top:7840;width:4434;height:2" coordorigin="3418,7840" coordsize="4434,2">
              <v:shape style="position:absolute;left:3418;top:7840;width:4434;height:2" coordorigin="3418,7840" coordsize="4434,0" path="m3418,7840l7852,7840e" filled="f" stroked="t" strokeweight=".954611pt" strokecolor="#6B6B6B">
                <v:path arrowok="t"/>
              </v:shape>
            </v:group>
            <v:group style="position:absolute;left:4931;top:7579;width:2;height:273" coordorigin="4931,7579" coordsize="2,273">
              <v:shape style="position:absolute;left:4931;top:7579;width:2;height:273" coordorigin="4931,7579" coordsize="0,273" path="m4931,7852l4931,7579e" filled="f" stroked="t" strokeweight=".477306pt" strokecolor="#3B3B3B">
                <v:path arrowok="t"/>
              </v:shape>
            </v:group>
            <v:group style="position:absolute;left:7794;top:7842;width:1370;height:2" coordorigin="7794,7842" coordsize="1370,2">
              <v:shape style="position:absolute;left:7794;top:7842;width:1370;height:2" coordorigin="7794,7842" coordsize="1370,0" path="m7794,7842l9164,7842e" filled="f" stroked="t" strokeweight=".477306pt" strokecolor="#545454">
                <v:path arrowok="t"/>
              </v:shape>
            </v:group>
            <v:group style="position:absolute;left:8954;top:7842;width:1623;height:2" coordorigin="8954,7842" coordsize="1623,2">
              <v:shape style="position:absolute;left:8954;top:7842;width:1623;height:2" coordorigin="8954,7842" coordsize="1623,0" path="m8954,7842l10577,7842e" filled="f" stroked="t" strokeweight=".954611pt" strokecolor="#747474">
                <v:path arrowok="t"/>
              </v:shape>
            </v:group>
            <v:group style="position:absolute;left:10453;top:7845;width:1146;height:2" coordorigin="10453,7845" coordsize="1146,2">
              <v:shape style="position:absolute;left:10453;top:7845;width:1146;height:2" coordorigin="10453,7845" coordsize="1146,0" path="m10453,7845l11599,7845e" filled="f" stroked="t" strokeweight=".954611pt" strokecolor="#575757">
                <v:path arrowok="t"/>
              </v:shape>
            </v:group>
            <v:group style="position:absolute;left:329;top:8642;width:2554;height:2" coordorigin="329,8642" coordsize="2554,2">
              <v:shape style="position:absolute;left:329;top:8642;width:2554;height:2" coordorigin="329,8642" coordsize="2554,0" path="m329,8642l2883,8642e" filled="f" stroked="t" strokeweight=".954611pt" strokecolor="#6B6B6B">
                <v:path arrowok="t"/>
              </v:shape>
            </v:group>
            <v:group style="position:absolute;left:334;top:8254;width:2;height:651" coordorigin="334,8254" coordsize="2,651">
              <v:shape style="position:absolute;left:334;top:8254;width:2;height:651" coordorigin="334,8254" coordsize="0,651" path="m334,8905l334,8254e" filled="f" stroked="t" strokeweight=".477306pt" strokecolor="#2B2B2B">
                <v:path arrowok="t"/>
              </v:shape>
            </v:group>
            <v:group style="position:absolute;left:2754;top:8644;width:568;height:2" coordorigin="2754,8644" coordsize="568,2">
              <v:shape style="position:absolute;left:2754;top:8644;width:568;height:2" coordorigin="2754,8644" coordsize="568,0" path="m2754,8644l3322,8644e" filled="f" stroked="t" strokeweight=".477306pt" strokecolor="#5B5B5B">
                <v:path arrowok="t"/>
              </v:shape>
            </v:group>
            <v:group style="position:absolute;left:3265;top:8647;width:888;height:2" coordorigin="3265,8647" coordsize="888,2">
              <v:shape style="position:absolute;left:3265;top:8647;width:888;height:2" coordorigin="3265,8647" coordsize="888,0" path="m3265,8647l4153,8647e" filled="f" stroked="t" strokeweight=".477306pt" strokecolor="#3F3F3F">
                <v:path arrowok="t"/>
              </v:shape>
            </v:group>
            <v:group style="position:absolute;left:4095;top:8649;width:7527;height:2" coordorigin="4095,8649" coordsize="7527,2">
              <v:shape style="position:absolute;left:4095;top:8649;width:7527;height:2" coordorigin="4095,8649" coordsize="7527,0" path="m4095,8649l11622,8649e" filled="f" stroked="t" strokeweight=".715958pt" strokecolor="#646464">
                <v:path arrowok="t"/>
              </v:shape>
            </v:group>
            <v:group style="position:absolute;left:5694;top:8647;width:749;height:2" coordorigin="5694,8647" coordsize="749,2">
              <v:shape style="position:absolute;left:5694;top:8647;width:749;height:2" coordorigin="5694,8647" coordsize="749,0" path="m5694,8647l6444,8647e" filled="f" stroked="t" strokeweight=".477306pt" strokecolor="#3F3F3F">
                <v:path arrowok="t"/>
              </v:shape>
            </v:group>
            <v:group style="position:absolute;left:7794;top:8647;width:573;height:2" coordorigin="7794,8647" coordsize="573,2">
              <v:shape style="position:absolute;left:7794;top:8647;width:573;height:2" coordorigin="7794,8647" coordsize="573,0" path="m7794,8647l8367,8647e" filled="f" stroked="t" strokeweight=".477306pt" strokecolor="#606060">
                <v:path arrowok="t"/>
              </v:shape>
            </v:group>
            <v:group style="position:absolute;left:8310;top:8647;width:854;height:2" coordorigin="8310,8647" coordsize="854,2">
              <v:shape style="position:absolute;left:8310;top:8647;width:854;height:2" coordorigin="8310,8647" coordsize="854,0" path="m8310,8647l9164,8647e" filled="f" stroked="t" strokeweight=".477306pt" strokecolor="#3F3F3F">
                <v:path arrowok="t"/>
              </v:shape>
            </v:group>
            <v:group style="position:absolute;left:325;top:9528;width:11312;height:2" coordorigin="325,9528" coordsize="11312,2">
              <v:shape style="position:absolute;left:325;top:9528;width:11312;height:2" coordorigin="325,9528" coordsize="11312,0" path="m325,9528l11637,9528e" filled="f" stroked="t" strokeweight=".715958pt" strokecolor="#676767">
                <v:path arrowok="t"/>
              </v:shape>
            </v:group>
            <v:group style="position:absolute;left:332;top:8848;width:2;height:709" coordorigin="332,8848" coordsize="2,709">
              <v:shape style="position:absolute;left:332;top:8848;width:2;height:709" coordorigin="332,8848" coordsize="0,709" path="m332,9556l332,8848e" filled="f" stroked="t" strokeweight=".715958pt" strokecolor="#484848">
                <v:path arrowok="t"/>
              </v:shape>
            </v:group>
            <v:group style="position:absolute;left:8310;top:9528;width:854;height:2" coordorigin="8310,9528" coordsize="854,2">
              <v:shape style="position:absolute;left:8310;top:9528;width:854;height:2" coordorigin="8310,9528" coordsize="854,0" path="m8310,9528l9164,9528e" filled="f" stroked="t" strokeweight=".477306pt" strokecolor="#484848">
                <v:path arrowok="t"/>
              </v:shape>
            </v:group>
            <v:group style="position:absolute;left:325;top:9865;width:2086;height:2" coordorigin="325,9865" coordsize="2086,2">
              <v:shape style="position:absolute;left:325;top:9865;width:2086;height:2" coordorigin="325,9865" coordsize="2086,0" path="m325,9865l2410,9865e" filled="f" stroked="t" strokeweight=".477306pt" strokecolor="#4F4F4F">
                <v:path arrowok="t"/>
              </v:shape>
            </v:group>
            <v:group style="position:absolute;left:2167;top:9865;width:1499;height:2" coordorigin="2167,9865" coordsize="1499,2">
              <v:shape style="position:absolute;left:2167;top:9865;width:1499;height:2" coordorigin="2167,9865" coordsize="1499,0" path="m2167,9865l3666,9865e" filled="f" stroked="t" strokeweight=".954611pt" strokecolor="#6B6B6B">
                <v:path arrowok="t"/>
              </v:shape>
            </v:group>
            <v:group style="position:absolute;left:3594;top:9863;width:301;height:2" coordorigin="3594,9863" coordsize="301,2">
              <v:shape style="position:absolute;left:3594;top:9863;width:301;height:2" coordorigin="3594,9863" coordsize="301,0" path="m3594,9863l3895,9863e" filled="f" stroked="t" strokeweight=".477306pt" strokecolor="#383838">
                <v:path arrowok="t"/>
              </v:shape>
            </v:group>
            <v:group style="position:absolute;left:3838;top:9865;width:1112;height:2" coordorigin="3838,9865" coordsize="1112,2">
              <v:shape style="position:absolute;left:3838;top:9865;width:1112;height:2" coordorigin="3838,9865" coordsize="1112,0" path="m3838,9865l4950,9865e" filled="f" stroked="t" strokeweight=".477306pt" strokecolor="#4B4B4B">
                <v:path arrowok="t"/>
              </v:shape>
            </v:group>
            <v:group style="position:absolute;left:4892;top:9867;width:243;height:2" coordorigin="4892,9867" coordsize="243,2">
              <v:shape style="position:absolute;left:4892;top:9867;width:243;height:2" coordorigin="4892,9867" coordsize="243,0" path="m4892,9867l5136,9867e" filled="f" stroked="t" strokeweight=".477306pt" strokecolor="#343434">
                <v:path arrowok="t"/>
              </v:shape>
            </v:group>
            <v:group style="position:absolute;left:5079;top:9867;width:6558;height:2" coordorigin="5079,9867" coordsize="6558,2">
              <v:shape style="position:absolute;left:5079;top:9867;width:6558;height:2" coordorigin="5079,9867" coordsize="6558,0" path="m5079,9867l11637,9867e" filled="f" stroked="t" strokeweight=".715958pt" strokecolor="#676767">
                <v:path arrowok="t"/>
              </v:shape>
            </v:group>
            <v:group style="position:absolute;left:6945;top:9867;width:907;height:2" coordorigin="6945,9867" coordsize="907,2">
              <v:shape style="position:absolute;left:6945;top:9867;width:907;height:2" coordorigin="6945,9867" coordsize="907,0" path="m6945,9867l7852,9867e" filled="f" stroked="t" strokeweight=".477306pt" strokecolor="#484848">
                <v:path arrowok="t"/>
              </v:shape>
            </v:group>
            <v:group style="position:absolute;left:9107;top:9867;width:964;height:2" coordorigin="9107,9867" coordsize="964,2">
              <v:shape style="position:absolute;left:9107;top:9867;width:964;height:2" coordorigin="9107,9867" coordsize="964,0" path="m9107,9867l10071,9867e" filled="f" stroked="t" strokeweight=".477306pt" strokecolor="#444444">
                <v:path arrowok="t"/>
              </v:shape>
            </v:group>
            <v:group style="position:absolute;left:325;top:10100;width:2219;height:2" coordorigin="325,10100" coordsize="2219,2">
              <v:shape style="position:absolute;left:325;top:10100;width:2219;height:2" coordorigin="325,10100" coordsize="2219,0" path="m325,10100l2544,10100e" filled="f" stroked="t" strokeweight=".954611pt" strokecolor="#747474">
                <v:path arrowok="t"/>
              </v:shape>
            </v:group>
            <v:group style="position:absolute;left:2339;top:10100;width:9298;height:2" coordorigin="2339,10100" coordsize="9298,2">
              <v:shape style="position:absolute;left:2339;top:10100;width:9298;height:2" coordorigin="2339,10100" coordsize="9298,0" path="m2339,10100l11637,10100e" filled="f" stroked="t" strokeweight=".715958pt" strokecolor="#606060">
                <v:path arrowok="t"/>
              </v:shape>
            </v:group>
            <v:group style="position:absolute;left:5694;top:10102;width:749;height:2" coordorigin="5694,10102" coordsize="749,2">
              <v:shape style="position:absolute;left:5694;top:10102;width:749;height:2" coordorigin="5694,10102" coordsize="749,0" path="m5694,10102l6444,10102e" filled="f" stroked="t" strokeweight=".477306pt" strokecolor="#383838">
                <v:path arrowok="t"/>
              </v:shape>
            </v:group>
            <v:group style="position:absolute;left:7794;top:10102;width:1370;height:2" coordorigin="7794,10102" coordsize="1370,2">
              <v:shape style="position:absolute;left:7794;top:10102;width:1370;height:2" coordorigin="7794,10102" coordsize="1370,0" path="m7794,10102l9164,10102e" filled="f" stroked="t" strokeweight=".477306pt" strokecolor="#484848">
                <v:path arrowok="t"/>
              </v:shape>
            </v:group>
            <v:group style="position:absolute;left:10453;top:10104;width:1184;height:2" coordorigin="10453,10104" coordsize="1184,2">
              <v:shape style="position:absolute;left:10453;top:10104;width:1184;height:2" coordorigin="10453,10104" coordsize="1184,0" path="m10453,10104l11637,10104e" filled="f" stroked="t" strokeweight=".715958pt" strokecolor="#4B4B4B">
                <v:path arrowok="t"/>
              </v:shape>
            </v:group>
            <v:group style="position:absolute;left:10625;top:10102;width:1012;height:2" coordorigin="10625,10102" coordsize="1012,2">
              <v:shape style="position:absolute;left:10625;top:10102;width:1012;height:2" coordorigin="10625,10102" coordsize="1012,0" path="m10625,10102l11637,10102e" filled="f" stroked="t" strokeweight=".477306pt" strokecolor="#3F3F3F">
                <v:path arrowok="t"/>
              </v:shape>
            </v:group>
            <v:group style="position:absolute;left:320;top:10578;width:11312;height:2" coordorigin="320,10578" coordsize="11312,2">
              <v:shape style="position:absolute;left:320;top:10578;width:11312;height:2" coordorigin="320,10578" coordsize="11312,0" path="m320,10578l11632,10578e" filled="f" stroked="t" strokeweight=".715958pt" strokecolor="#646464">
                <v:path arrowok="t"/>
              </v:shape>
            </v:group>
            <v:group style="position:absolute;left:3002;top:10581;width:496;height:2" coordorigin="3002,10581" coordsize="496,2">
              <v:shape style="position:absolute;left:3002;top:10581;width:496;height:2" coordorigin="3002,10581" coordsize="496,0" path="m3002,10581l3499,10581e" filled="f" stroked="t" strokeweight=".477306pt" strokecolor="#4F4F4F">
                <v:path arrowok="t"/>
              </v:shape>
            </v:group>
            <v:group style="position:absolute;left:3441;top:10581;width:711;height:2" coordorigin="3441,10581" coordsize="711,2">
              <v:shape style="position:absolute;left:3441;top:10581;width:711;height:2" coordorigin="3441,10581" coordsize="711,0" path="m3441,10581l4153,10581e" filled="f" stroked="t" strokeweight=".477306pt" strokecolor="#3B3B3B">
                <v:path arrowok="t"/>
              </v:shape>
            </v:group>
            <v:group style="position:absolute;left:5694;top:10581;width:749;height:2" coordorigin="5694,10581" coordsize="749,2">
              <v:shape style="position:absolute;left:5694;top:10581;width:749;height:2" coordorigin="5694,10581" coordsize="749,0" path="m5694,10581l6444,10581e" filled="f" stroked="t" strokeweight=".477306pt" strokecolor="#4F4F4F">
                <v:path arrowok="t"/>
              </v:shape>
            </v:group>
            <v:group style="position:absolute;left:7794;top:10581;width:1370;height:2" coordorigin="7794,10581" coordsize="1370,2">
              <v:shape style="position:absolute;left:7794;top:10581;width:1370;height:2" coordorigin="7794,10581" coordsize="1370,0" path="m7794,10581l9164,10581e" filled="f" stroked="t" strokeweight=".477306pt" strokecolor="#4F4F4F">
                <v:path arrowok="t"/>
              </v:shape>
            </v:group>
            <v:group style="position:absolute;left:10453;top:10581;width:1179;height:2" coordorigin="10453,10581" coordsize="1179,2">
              <v:shape style="position:absolute;left:10453;top:10581;width:1179;height:2" coordorigin="10453,10581" coordsize="1179,0" path="m10453,10581l11632,10581e" filled="f" stroked="t" strokeweight=".477306pt" strokecolor="#484848">
                <v:path arrowok="t"/>
              </v:shape>
            </v:group>
            <v:group style="position:absolute;left:797;top:10796;width:1613;height:2" coordorigin="797,10796" coordsize="1613,2">
              <v:shape style="position:absolute;left:797;top:10796;width:1613;height:2" coordorigin="797,10796" coordsize="1613,0" path="m797,10796l2410,10796e" filled="f" stroked="t" strokeweight=".715958pt" strokecolor="#676767">
                <v:path arrowok="t"/>
              </v:shape>
            </v:group>
            <v:group style="position:absolute;left:2339;top:10796;width:473;height:2" coordorigin="2339,10796" coordsize="473,2">
              <v:shape style="position:absolute;left:2339;top:10796;width:473;height:2" coordorigin="2339,10796" coordsize="473,0" path="m2339,10796l2811,10796e" filled="f" stroked="t" strokeweight=".477306pt" strokecolor="#4B4B4B">
                <v:path arrowok="t"/>
              </v:shape>
            </v:group>
            <v:group style="position:absolute;left:2692;top:10796;width:2258;height:2" coordorigin="2692,10796" coordsize="2258,2">
              <v:shape style="position:absolute;left:2692;top:10796;width:2258;height:2" coordorigin="2692,10796" coordsize="2258,0" path="m2692,10796l4950,10796e" filled="f" stroked="t" strokeweight=".715958pt" strokecolor="#6B6B6B">
                <v:path arrowok="t"/>
              </v:shape>
            </v:group>
            <v:group style="position:absolute;left:4892;top:10796;width:243;height:2" coordorigin="4892,10796" coordsize="243,2">
              <v:shape style="position:absolute;left:4892;top:10796;width:243;height:2" coordorigin="4892,10796" coordsize="243,0" path="m4892,10796l5136,10796e" filled="f" stroked="t" strokeweight=".477306pt" strokecolor="#3F3F3F">
                <v:path arrowok="t"/>
              </v:shape>
            </v:group>
            <v:group style="position:absolute;left:5079;top:10796;width:6558;height:2" coordorigin="5079,10796" coordsize="6558,2">
              <v:shape style="position:absolute;left:5079;top:10796;width:6558;height:2" coordorigin="5079,10796" coordsize="6558,0" path="m5079,10796l11637,10796e" filled="f" stroked="t" strokeweight=".715958pt" strokecolor="#646464">
                <v:path arrowok="t"/>
              </v:shape>
            </v:group>
            <v:group style="position:absolute;left:7351;top:10796;width:501;height:2" coordorigin="7351,10796" coordsize="501,2">
              <v:shape style="position:absolute;left:7351;top:10796;width:501;height:2" coordorigin="7351,10796" coordsize="501,0" path="m7351,10796l7852,10796e" filled="f" stroked="t" strokeweight=".477306pt" strokecolor="#3F3F3F">
                <v:path arrowok="t"/>
              </v:shape>
            </v:group>
            <v:group style="position:absolute;left:9107;top:10796;width:348;height:2" coordorigin="9107,10796" coordsize="348,2">
              <v:shape style="position:absolute;left:9107;top:10796;width:348;height:2" coordorigin="9107,10796" coordsize="348,0" path="m9107,10796l9455,10796e" filled="f" stroked="t" strokeweight=".477306pt" strokecolor="#606060">
                <v:path arrowok="t"/>
              </v:shape>
            </v:group>
            <v:group style="position:absolute;left:9398;top:10796;width:673;height:2" coordorigin="9398,10796" coordsize="673,2">
              <v:shape style="position:absolute;left:9398;top:10796;width:673;height:2" coordorigin="9398,10796" coordsize="673,0" path="m9398,10796l10071,10796e" filled="f" stroked="t" strokeweight=".477306pt" strokecolor="#383838">
                <v:path arrowok="t"/>
              </v:shape>
            </v:group>
            <v:group style="position:absolute;left:325;top:10978;width:1236;height:2" coordorigin="325,10978" coordsize="1236,2">
              <v:shape style="position:absolute;left:325;top:10978;width:1236;height:2" coordorigin="325,10978" coordsize="1236,0" path="m325,10978l1561,10978e" filled="f" stroked="t" strokeweight=".238653pt" strokecolor="#1F1F1F">
                <v:path arrowok="t"/>
              </v:shape>
            </v:group>
            <v:group style="position:absolute;left:334;top:10753;width:2;height:259" coordorigin="334,10753" coordsize="2,259">
              <v:shape style="position:absolute;left:334;top:10753;width:2;height:259" coordorigin="334,10753" coordsize="0,259" path="m334,11012l334,10753e" filled="f" stroked="t" strokeweight=".477306pt" strokecolor="#2B2B2B">
                <v:path arrowok="t"/>
              </v:shape>
            </v:group>
            <v:group style="position:absolute;left:1556;top:10782;width:2;height:201" coordorigin="1556,10782" coordsize="2,201">
              <v:shape style="position:absolute;left:1556;top:10782;width:2;height:201" coordorigin="1556,10782" coordsize="0,201" path="m1556,10983l1556,10782e" filled="f" stroked="t" strokeweight=".238653pt" strokecolor="#707070">
                <v:path arrowok="t"/>
              </v:shape>
            </v:group>
            <v:group style="position:absolute;left:1556;top:10978;width:826;height:2" coordorigin="1556,10978" coordsize="826,2">
              <v:shape style="position:absolute;left:1556;top:10978;width:826;height:2" coordorigin="1556,10978" coordsize="826,0" path="m1556,10978l2382,10978e" filled="f" stroked="t" strokeweight=".238653pt" strokecolor="#646464">
                <v:path arrowok="t"/>
              </v:shape>
            </v:group>
            <v:group style="position:absolute;left:2367;top:10978;width:2554;height:2" coordorigin="2367,10978" coordsize="2554,2">
              <v:shape style="position:absolute;left:2367;top:10978;width:2554;height:2" coordorigin="2367,10978" coordsize="2554,0" path="m2367,10978l4921,10978e" filled="f" stroked="t" strokeweight=".715958pt" strokecolor="#707070">
                <v:path arrowok="t"/>
              </v:shape>
            </v:group>
            <v:group style="position:absolute;left:4921;top:10978;width:2052;height:2" coordorigin="4921,10978" coordsize="2052,2">
              <v:shape style="position:absolute;left:4921;top:10978;width:2052;height:2" coordorigin="4921,10978" coordsize="2052,0" path="m4921,10978l6973,10978e" filled="f" stroked="t" strokeweight=".238653pt" strokecolor="#000000">
                <v:path arrowok="t"/>
              </v:shape>
            </v:group>
            <v:group style="position:absolute;left:6973;top:10978;width:850;height:2" coordorigin="6973,10978" coordsize="850,2">
              <v:shape style="position:absolute;left:6973;top:10978;width:850;height:2" coordorigin="6973,10978" coordsize="850,0" path="m6973,10978l7823,10978e" filled="f" stroked="t" strokeweight=".238653pt" strokecolor="#232323">
                <v:path arrowok="t"/>
              </v:shape>
            </v:group>
            <v:group style="position:absolute;left:7389;top:10791;width:2;height:709" coordorigin="7389,10791" coordsize="2,709">
              <v:shape style="position:absolute;left:7389;top:10791;width:2;height:709" coordorigin="7389,10791" coordsize="0,709" path="m7389,11500l7389,10791e" filled="f" stroked="t" strokeweight=".477306pt" strokecolor="#343434">
                <v:path arrowok="t"/>
              </v:shape>
            </v:group>
            <v:group style="position:absolute;left:7823;top:10978;width:2659;height:2" coordorigin="7823,10978" coordsize="2659,2">
              <v:shape style="position:absolute;left:7823;top:10978;width:2659;height:2" coordorigin="7823,10978" coordsize="2659,0" path="m7823,10978l10482,10978e" filled="f" stroked="t" strokeweight=".238653pt" strokecolor="#707070">
                <v:path arrowok="t"/>
              </v:shape>
            </v:group>
            <v:group style="position:absolute;left:10482;top:10978;width:1083;height:2" coordorigin="10482,10978" coordsize="1083,2">
              <v:shape style="position:absolute;left:10482;top:10978;width:1083;height:2" coordorigin="10482,10978" coordsize="1083,0" path="m10482,10978l11565,10978e" filled="f" stroked="t" strokeweight=".238653pt" strokecolor="#000000">
                <v:path arrowok="t"/>
              </v:shape>
            </v:group>
            <v:group style="position:absolute;left:334;top:10949;width:2;height:4544" coordorigin="334,10949" coordsize="2,4544">
              <v:shape style="position:absolute;left:334;top:10949;width:2;height:4544" coordorigin="334,10949" coordsize="0,4544" path="m334,15493l334,10949e" filled="f" stroked="t" strokeweight=".477306pt" strokecolor="#4F4F4F">
                <v:path arrowok="t"/>
              </v:shape>
            </v:group>
            <v:group style="position:absolute;left:1126;top:10949;width:2;height:254" coordorigin="1126,10949" coordsize="2,254">
              <v:shape style="position:absolute;left:1126;top:10949;width:2;height:254" coordorigin="1126,10949" coordsize="0,254" path="m1126,11203l1126,10949e" filled="f" stroked="t" strokeweight=".477306pt" strokecolor="#232323">
                <v:path arrowok="t"/>
              </v:shape>
            </v:group>
            <v:group style="position:absolute;left:1556;top:10973;width:2;height:201" coordorigin="1556,10973" coordsize="2,201">
              <v:shape style="position:absolute;left:1556;top:10973;width:2;height:201" coordorigin="1556,10973" coordsize="0,201" path="m1556,11175l1556,10973e" filled="f" stroked="t" strokeweight=".238653pt" strokecolor="#444444">
                <v:path arrowok="t"/>
              </v:shape>
            </v:group>
            <v:group style="position:absolute;left:334;top:11146;width:2;height:354" coordorigin="334,11146" coordsize="2,354">
              <v:shape style="position:absolute;left:334;top:11146;width:2;height:354" coordorigin="334,11146" coordsize="0,354" path="m334,11500l334,11146e" filled="f" stroked="t" strokeweight=".477306pt" strokecolor="#2F2F2F">
                <v:path arrowok="t"/>
              </v:shape>
            </v:group>
            <v:group style="position:absolute;left:1556;top:11175;width:2;height:1901" coordorigin="1556,11175" coordsize="2,1901">
              <v:shape style="position:absolute;left:1556;top:11175;width:2;height:1901" coordorigin="1556,11175" coordsize="0,1901" path="m1556,13075l1556,11175e" filled="f" stroked="t" strokeweight=".238653pt" strokecolor="#000000">
                <v:path arrowok="t"/>
              </v:shape>
            </v:group>
            <v:group style="position:absolute;left:7389;top:11443;width:2;height:302" coordorigin="7389,11443" coordsize="2,302">
              <v:shape style="position:absolute;left:7389;top:11443;width:2;height:302" coordorigin="7389,11443" coordsize="0,302" path="m7389,11744l7389,11443e" filled="f" stroked="t" strokeweight=".477306pt" strokecolor="#4B4B4B">
                <v:path arrowok="t"/>
              </v:shape>
            </v:group>
            <v:group style="position:absolute;left:1129;top:11146;width:2;height:962" coordorigin="1129,11146" coordsize="2,962">
              <v:shape style="position:absolute;left:1129;top:11146;width:2;height:962" coordorigin="1129,11146" coordsize="0,962" path="m1129,12108l1129,11146e" filled="f" stroked="t" strokeweight=".954611pt" strokecolor="#5B5B5B">
                <v:path arrowok="t"/>
              </v:shape>
            </v:group>
            <v:group style="position:absolute;left:2382;top:11869;width:2;height:575" coordorigin="2382,11869" coordsize="2,575">
              <v:shape style="position:absolute;left:2382;top:11869;width:2;height:575" coordorigin="2382,11869" coordsize="0,575" path="m2382,12443l2382,11869e" filled="f" stroked="t" strokeweight=".477306pt" strokecolor="#2F2F2F">
                <v:path arrowok="t"/>
              </v:shape>
            </v:group>
            <v:group style="position:absolute;left:7391;top:11677;width:2;height:2695" coordorigin="7391,11677" coordsize="2,2695">
              <v:shape style="position:absolute;left:7391;top:11677;width:2;height:2695" coordorigin="7391,11677" coordsize="0,2695" path="m7391,14373l7391,11677e" filled="f" stroked="t" strokeweight=".954611pt" strokecolor="#606060">
                <v:path arrowok="t"/>
              </v:shape>
            </v:group>
            <v:group style="position:absolute;left:1131;top:12051;width:2;height:536" coordorigin="1131,12051" coordsize="2,536">
              <v:shape style="position:absolute;left:1131;top:12051;width:2;height:536" coordorigin="1131,12051" coordsize="0,536" path="m1131,12587l1131,12051e" filled="f" stroked="t" strokeweight=".477306pt" strokecolor="#232323">
                <v:path arrowok="t"/>
              </v:shape>
            </v:group>
            <v:group style="position:absolute;left:329;top:13102;width:282;height:2" coordorigin="329,13102" coordsize="282,2">
              <v:shape style="position:absolute;left:329;top:13102;width:282;height:2" coordorigin="329,13102" coordsize="282,0" path="m329,13102l611,13102e" filled="f" stroked="t" strokeweight=".238653pt" strokecolor="#979797">
                <v:path arrowok="t"/>
              </v:shape>
            </v:group>
            <v:group style="position:absolute;left:811;top:13070;width:315;height:2" coordorigin="811,13070" coordsize="315,2">
              <v:shape style="position:absolute;left:811;top:13070;width:315;height:2" coordorigin="811,13070" coordsize="315,0" path="m811,13070l1126,13070e" filled="f" stroked="t" strokeweight=".238653pt" strokecolor="#383838">
                <v:path arrowok="t"/>
              </v:shape>
            </v:group>
            <v:group style="position:absolute;left:1112;top:13070;width:1270;height:2" coordorigin="1112,13070" coordsize="1270,2">
              <v:shape style="position:absolute;left:1112;top:13070;width:1270;height:2" coordorigin="1112,13070" coordsize="1270,0" path="m1112,13070l2382,13070e" filled="f" stroked="t" strokeweight=".238653pt" strokecolor="#4F4F4F">
                <v:path arrowok="t"/>
              </v:shape>
            </v:group>
            <v:group style="position:absolute;left:1556;top:13070;width:2;height:81" coordorigin="1556,13070" coordsize="2,81">
              <v:shape style="position:absolute;left:1556;top:13070;width:2;height:81" coordorigin="1556,13070" coordsize="0,81" path="m1556,13152l1556,13070e" filled="f" stroked="t" strokeweight=".238653pt" strokecolor="#747474">
                <v:path arrowok="t"/>
              </v:shape>
            </v:group>
            <v:group style="position:absolute;left:334;top:13123;width:2;height:211" coordorigin="334,13123" coordsize="2,211">
              <v:shape style="position:absolute;left:334;top:13123;width:2;height:211" coordorigin="334,13123" coordsize="0,211" path="m334,13334l334,13123e" filled="f" stroked="t" strokeweight=".477306pt" strokecolor="#2F2F2F">
                <v:path arrowok="t"/>
              </v:shape>
            </v:group>
            <v:group style="position:absolute;left:1556;top:13152;width:2;height:1647" coordorigin="1556,13152" coordsize="2,1647">
              <v:shape style="position:absolute;left:1556;top:13152;width:2;height:1647" coordorigin="1556,13152" coordsize="0,1647" path="m1556,14799l1556,13152e" filled="f" stroked="t" strokeweight=".238653pt" strokecolor="#000000">
                <v:path arrowok="t"/>
              </v:shape>
            </v:group>
            <v:group style="position:absolute;left:2387;top:13573;width:2;height:512" coordorigin="2387,13573" coordsize="2,512">
              <v:shape style="position:absolute;left:2387;top:13573;width:2;height:512" coordorigin="2387,13573" coordsize="0,512" path="m2387,14085l2387,13573e" filled="f" stroked="t" strokeweight=".477306pt" strokecolor="#3B3B3B">
                <v:path arrowok="t"/>
              </v:shape>
            </v:group>
            <v:group style="position:absolute;left:1129;top:12529;width:2;height:1843" coordorigin="1129,12529" coordsize="2,1843">
              <v:shape style="position:absolute;left:1129;top:12529;width:2;height:1843" coordorigin="1129,12529" coordsize="0,1843" path="m1129,14373l1129,12529e" filled="f" stroked="t" strokeweight=".954611pt" strokecolor="#575757">
                <v:path arrowok="t"/>
              </v:shape>
            </v:group>
            <v:group style="position:absolute;left:1131;top:14315;width:2;height:512" coordorigin="1131,14315" coordsize="2,512">
              <v:shape style="position:absolute;left:1131;top:14315;width:2;height:512" coordorigin="1131,14315" coordsize="0,512" path="m1131,14828l1131,14315e" filled="f" stroked="t" strokeweight=".477306pt" strokecolor="#1C1C1C">
                <v:path arrowok="t"/>
              </v:shape>
            </v:group>
            <v:group style="position:absolute;left:2382;top:14315;width:2;height:254" coordorigin="2382,14315" coordsize="2,254">
              <v:shape style="position:absolute;left:2382;top:14315;width:2;height:254" coordorigin="2382,14315" coordsize="0,254" path="m2382,14569l2382,14315e" filled="f" stroked="t" strokeweight=".477306pt" strokecolor="#3F3F3F">
                <v:path arrowok="t"/>
              </v:shape>
            </v:group>
            <v:group style="position:absolute;left:7393;top:14315;width:2;height:254" coordorigin="7393,14315" coordsize="2,254">
              <v:shape style="position:absolute;left:7393;top:14315;width:2;height:254" coordorigin="7393,14315" coordsize="0,254" path="m7393,14569l7393,14315e" filled="f" stroked="t" strokeweight=".477306pt" strokecolor="#3B3B3B">
                <v:path arrowok="t"/>
              </v:shape>
            </v:group>
            <v:group style="position:absolute;left:339;top:14512;width:2;height:316" coordorigin="339,14512" coordsize="2,316">
              <v:shape style="position:absolute;left:339;top:14512;width:2;height:316" coordorigin="339,14512" coordsize="0,316" path="m339,14828l339,14512e" filled="f" stroked="t" strokeweight=".477306pt" strokecolor="#282828">
                <v:path arrowok="t"/>
              </v:shape>
            </v:group>
            <v:group style="position:absolute;left:7393;top:14512;width:2;height:316" coordorigin="7393,14512" coordsize="2,316">
              <v:shape style="position:absolute;left:7393;top:14512;width:2;height:316" coordorigin="7393,14512" coordsize="0,316" path="m7393,14828l7393,14512e" filled="f" stroked="t" strokeweight=".477306pt" strokecolor="#282828">
                <v:path arrowok="t"/>
              </v:shape>
            </v:group>
            <v:group style="position:absolute;left:329;top:15491;width:11317;height:2" coordorigin="329,15491" coordsize="11317,2">
              <v:shape style="position:absolute;left:329;top:15491;width:11317;height:2" coordorigin="329,15491" coordsize="11317,0" path="m329,15491l11646,15491e" filled="f" stroked="t" strokeweight=".715958pt" strokecolor="#747474">
                <v:path arrowok="t"/>
              </v:shape>
            </v:group>
            <v:group style="position:absolute;left:1134;top:14770;width:2;height:728" coordorigin="1134,14770" coordsize="2,728">
              <v:shape style="position:absolute;left:1134;top:14770;width:2;height:728" coordorigin="1134,14770" coordsize="0,728" path="m1134,15498l1134,14770e" filled="f" stroked="t" strokeweight=".954611pt" strokecolor="#606060">
                <v:path arrowok="t"/>
              </v:shape>
            </v:group>
            <v:group style="position:absolute;left:1556;top:14799;width:2;height:689" coordorigin="1556,14799" coordsize="2,689">
              <v:shape style="position:absolute;left:1556;top:14799;width:2;height:689" coordorigin="1556,14799" coordsize="0,689" path="m1556,15488l1556,14799e" filled="f" stroked="t" strokeweight=".238653pt" strokecolor="#6B6B6B">
                <v:path arrowok="t"/>
              </v:shape>
            </v:group>
            <v:group style="position:absolute;left:2387;top:14631;width:2;height:862" coordorigin="2387,14631" coordsize="2,862">
              <v:shape style="position:absolute;left:2387;top:14631;width:2;height:862" coordorigin="2387,14631" coordsize="0,862" path="m2387,15493l2387,14631e" filled="f" stroked="t" strokeweight=".954611pt" strokecolor="#676767">
                <v:path arrowok="t"/>
              </v:shape>
            </v:group>
            <v:group style="position:absolute;left:2339;top:15488;width:473;height:2" coordorigin="2339,15488" coordsize="473,2">
              <v:shape style="position:absolute;left:2339;top:15488;width:473;height:2" coordorigin="2339,15488" coordsize="473,0" path="m2339,15488l2811,15488e" filled="f" stroked="t" strokeweight=".477306pt" strokecolor="#545454">
                <v:path arrowok="t"/>
              </v:shape>
            </v:group>
            <v:group style="position:absolute;left:4892;top:15488;width:243;height:2" coordorigin="4892,15488" coordsize="243,2">
              <v:shape style="position:absolute;left:4892;top:15488;width:243;height:2" coordorigin="4892,15488" coordsize="243,0" path="m4892,15488l5136,15488e" filled="f" stroked="t" strokeweight=".477306pt" strokecolor="#4B4B4B">
                <v:path arrowok="t"/>
              </v:shape>
            </v:group>
            <v:group style="position:absolute;left:6945;top:15488;width:907;height:2" coordorigin="6945,15488" coordsize="907,2">
              <v:shape style="position:absolute;left:6945;top:15488;width:907;height:2" coordorigin="6945,15488" coordsize="907,0" path="m6945,15488l7852,15488e" filled="f" stroked="t" strokeweight=".477306pt" strokecolor="#646464">
                <v:path arrowok="t"/>
              </v:shape>
            </v:group>
            <v:group style="position:absolute;left:7396;top:14770;width:2;height:723" coordorigin="7396,14770" coordsize="2,723">
              <v:shape style="position:absolute;left:7396;top:14770;width:2;height:723" coordorigin="7396,14770" coordsize="0,723" path="m7396,15493l7396,14770e" filled="f" stroked="t" strokeweight=".715958pt" strokecolor="#606060">
                <v:path arrowok="t"/>
              </v:shape>
            </v:group>
            <v:group style="position:absolute;left:9398;top:15488;width:673;height:2" coordorigin="9398,15488" coordsize="673,2">
              <v:shape style="position:absolute;left:9398;top:15488;width:673;height:2" coordorigin="9398,15488" coordsize="673,0" path="m9398,15488l10071,15488e" filled="f" stroked="t" strokeweight=".477306pt" strokecolor="#4F4F4F">
                <v:path arrowok="t"/>
              </v:shape>
            </v:group>
            <w10:wrap type="none"/>
          </v:group>
        </w:pict>
      </w:r>
      <w:r>
        <w:rPr>
          <w:sz w:val="28"/>
          <w:szCs w:val="28"/>
        </w:rPr>
      </w:r>
    </w:p>
    <w:p>
      <w:pPr>
        <w:spacing w:before="0" w:after="0" w:line="143" w:lineRule="exact"/>
        <w:ind w:left="276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-3"/>
        </w:rPr>
        <w:t>&lt;il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76" w:right="-6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D3D3D"/>
          <w:spacing w:val="0"/>
          <w:w w:val="50"/>
          <w:position w:val="1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18" w:lineRule="exact"/>
        <w:ind w:right="-20"/>
        <w:jc w:val="left"/>
        <w:tabs>
          <w:tab w:pos="2520" w:val="left"/>
          <w:tab w:pos="6480" w:val="left"/>
          <w:tab w:pos="75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75"/>
          <w:position w:val="-1"/>
        </w:rPr>
        <w:t>"'"'</w:t>
      </w:r>
      <w:r>
        <w:rPr>
          <w:rFonts w:ascii="Arial" w:hAnsi="Arial" w:cs="Arial" w:eastAsia="Arial"/>
          <w:sz w:val="25"/>
          <w:szCs w:val="25"/>
          <w:color w:val="3D3D3D"/>
          <w:spacing w:val="-37"/>
          <w:w w:val="175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-1"/>
        </w:rPr>
        <w:t>M</w:t>
      </w:r>
      <w:r>
        <w:rPr>
          <w:rFonts w:ascii="Arial" w:hAnsi="Arial" w:cs="Arial" w:eastAsia="Arial"/>
          <w:sz w:val="25"/>
          <w:szCs w:val="25"/>
          <w:color w:val="3D3D3D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35"/>
          <w:szCs w:val="35"/>
          <w:color w:val="2B3154"/>
          <w:spacing w:val="0"/>
          <w:w w:val="64"/>
          <w:position w:val="-1"/>
        </w:rPr>
        <w:t>jl'</w:t>
      </w:r>
      <w:r>
        <w:rPr>
          <w:rFonts w:ascii="Arial" w:hAnsi="Arial" w:cs="Arial" w:eastAsia="Arial"/>
          <w:sz w:val="35"/>
          <w:szCs w:val="35"/>
          <w:color w:val="2B3154"/>
          <w:spacing w:val="0"/>
          <w:w w:val="64"/>
          <w:position w:val="-1"/>
        </w:rPr>
        <w:t>j</w:t>
      </w:r>
      <w:r>
        <w:rPr>
          <w:rFonts w:ascii="Arial" w:hAnsi="Arial" w:cs="Arial" w:eastAsia="Arial"/>
          <w:sz w:val="35"/>
          <w:szCs w:val="35"/>
          <w:color w:val="2B3154"/>
          <w:spacing w:val="3"/>
          <w:w w:val="64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2B3154"/>
          <w:spacing w:val="0"/>
          <w:w w:val="160"/>
          <w:position w:val="-1"/>
        </w:rPr>
        <w:t>A</w:t>
      </w:r>
      <w:r>
        <w:rPr>
          <w:rFonts w:ascii="Arial" w:hAnsi="Arial" w:cs="Arial" w:eastAsia="Arial"/>
          <w:sz w:val="34"/>
          <w:szCs w:val="34"/>
          <w:color w:val="2B3154"/>
          <w:spacing w:val="-38"/>
          <w:w w:val="161"/>
          <w:position w:val="-1"/>
        </w:rPr>
        <w:t>m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63"/>
          <w:position w:val="-1"/>
        </w:rPr>
        <w:t>le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25"/>
          <w:szCs w:val="25"/>
          <w:color w:val="3D3D3D"/>
          <w:spacing w:val="-26"/>
          <w:w w:val="100"/>
          <w:position w:val="-1"/>
        </w:rPr>
        <w:t> </w:t>
      </w:r>
      <w:r>
        <w:rPr>
          <w:rFonts w:ascii="Arial" w:hAnsi="Arial" w:cs="Arial" w:eastAsia="Arial"/>
          <w:sz w:val="31"/>
          <w:szCs w:val="31"/>
          <w:color w:val="2B3154"/>
          <w:spacing w:val="0"/>
          <w:w w:val="60"/>
          <w:i/>
          <w:position w:val="-1"/>
        </w:rPr>
        <w:t>/1</w:t>
      </w:r>
      <w:r>
        <w:rPr>
          <w:rFonts w:ascii="Arial" w:hAnsi="Arial" w:cs="Arial" w:eastAsia="Arial"/>
          <w:sz w:val="31"/>
          <w:szCs w:val="31"/>
          <w:color w:val="2B3154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2B3154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31"/>
          <w:szCs w:val="31"/>
          <w:color w:val="3D4277"/>
          <w:spacing w:val="0"/>
          <w:w w:val="60"/>
          <w:position w:val="-1"/>
        </w:rPr>
        <w:t>\::</w:t>
      </w:r>
      <w:r>
        <w:rPr>
          <w:rFonts w:ascii="Arial" w:hAnsi="Arial" w:cs="Arial" w:eastAsia="Arial"/>
          <w:sz w:val="31"/>
          <w:szCs w:val="31"/>
          <w:color w:val="3D4277"/>
          <w:spacing w:val="-39"/>
          <w:w w:val="60"/>
          <w:position w:val="-1"/>
        </w:rPr>
        <w:t> </w:t>
      </w:r>
      <w:r>
        <w:rPr>
          <w:rFonts w:ascii="Arial" w:hAnsi="Arial" w:cs="Arial" w:eastAsia="Arial"/>
          <w:sz w:val="31"/>
          <w:szCs w:val="31"/>
          <w:color w:val="3D427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3D427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9"/>
          <w:szCs w:val="29"/>
          <w:color w:val="959795"/>
          <w:spacing w:val="-40"/>
          <w:w w:val="64"/>
          <w:position w:val="1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53"/>
          <w:position w:val="10"/>
        </w:rPr>
        <w:t>}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06060"/>
          <w:spacing w:val="-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59795"/>
          <w:spacing w:val="-72"/>
          <w:w w:val="25"/>
          <w:b/>
          <w:bCs/>
          <w:i/>
          <w:position w:val="10"/>
        </w:rPr>
        <w:t>_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95"/>
          <w:b/>
          <w:bCs/>
          <w:i/>
          <w:position w:val="10"/>
        </w:rPr>
        <w:t>c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25"/>
          <w:w w:val="100"/>
          <w:b/>
          <w:bCs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27272"/>
          <w:spacing w:val="0"/>
          <w:w w:val="73"/>
          <w:b/>
          <w:bCs/>
          <w:i/>
          <w:position w:val="10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727272"/>
          <w:spacing w:val="0"/>
          <w:w w:val="100"/>
          <w:b/>
          <w:bCs/>
          <w:i/>
          <w:position w:val="1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27272"/>
          <w:spacing w:val="0"/>
          <w:w w:val="100"/>
          <w:b/>
          <w:bCs/>
          <w:i/>
          <w:position w:val="10"/>
        </w:rPr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344"/>
          <w:b/>
          <w:bCs/>
          <w:i/>
          <w:position w:val="1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35" w:after="0" w:line="334" w:lineRule="exact"/>
        <w:ind w:left="697" w:right="-20"/>
        <w:jc w:val="left"/>
        <w:tabs>
          <w:tab w:pos="88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7"/>
        </w:rPr>
        <w:t>;,.,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7"/>
        </w:rPr>
        <w:t>ARIFOÜULLARI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7"/>
        </w:rPr>
      </w:r>
      <w:r>
        <w:rPr>
          <w:rFonts w:ascii="Arial" w:hAnsi="Arial" w:cs="Arial" w:eastAsia="Arial"/>
          <w:sz w:val="31"/>
          <w:szCs w:val="31"/>
          <w:color w:val="959795"/>
          <w:spacing w:val="0"/>
          <w:w w:val="62"/>
          <w:position w:val="-2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86" w:right="-20"/>
        <w:jc w:val="left"/>
        <w:tabs>
          <w:tab w:pos="2080" w:val="left"/>
          <w:tab w:pos="2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727272"/>
          <w:spacing w:val="0"/>
          <w:w w:val="79"/>
          <w:b/>
          <w:bCs/>
          <w:position w:val="1"/>
        </w:rPr>
        <w:t>Abdw</w:t>
      </w:r>
      <w:r>
        <w:rPr>
          <w:rFonts w:ascii="Arial" w:hAnsi="Arial" w:cs="Arial" w:eastAsia="Arial"/>
          <w:sz w:val="26"/>
          <w:szCs w:val="26"/>
          <w:color w:val="727272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727272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position w:val="1"/>
        </w:rPr>
        <w:t>,,,</w:t>
      </w:r>
      <w:r>
        <w:rPr>
          <w:rFonts w:ascii="Arial" w:hAnsi="Arial" w:cs="Arial" w:eastAsia="Arial"/>
          <w:sz w:val="26"/>
          <w:szCs w:val="26"/>
          <w:color w:val="606060"/>
          <w:spacing w:val="-68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itf.Eri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286" w:right="-20"/>
        <w:jc w:val="left"/>
        <w:tabs>
          <w:tab w:pos="20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606060"/>
          <w:spacing w:val="0"/>
          <w:w w:val="76"/>
          <w:b/>
          <w:bCs/>
        </w:rPr>
        <w:t>Itfaiye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100"/>
          <w:b/>
          <w:bCs/>
        </w:rPr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</w:rPr>
        <w:t>mi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00"/>
          <w:cols w:num="2" w:equalWidth="0">
            <w:col w:w="423" w:space="1953"/>
            <w:col w:w="9124"/>
          </w:cols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2" w:lineRule="auto"/>
        <w:ind w:left="3657" w:right="4244" w:firstLine="-1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71529pt;margin-top:-13.292224pt;width:17.760001pt;height:50pt;mso-position-horizontal-relative:page;mso-position-vertical-relative:paragraph;z-index:-15355" type="#_x0000_t202" filled="f" stroked="f">
            <v:textbox inset="0,0,0,0">
              <w:txbxContent>
                <w:p>
                  <w:pPr>
                    <w:spacing w:before="0" w:after="0" w:line="1000" w:lineRule="exact"/>
                    <w:ind w:right="-190"/>
                    <w:jc w:val="left"/>
                    <w:rPr>
                      <w:rFonts w:ascii="Arial" w:hAnsi="Arial" w:cs="Arial" w:eastAsia="Arial"/>
                      <w:sz w:val="100"/>
                      <w:szCs w:val="100"/>
                    </w:rPr>
                  </w:pPr>
                  <w:rPr/>
                  <w:r>
                    <w:rPr>
                      <w:rFonts w:ascii="Arial" w:hAnsi="Arial" w:cs="Arial" w:eastAsia="Arial"/>
                      <w:sz w:val="100"/>
                      <w:szCs w:val="100"/>
                      <w:color w:val="212323"/>
                      <w:spacing w:val="0"/>
                      <w:w w:val="160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6" w:lineRule="exact"/>
        <w:ind w:left="793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12323"/>
          <w:spacing w:val="0"/>
          <w:w w:val="100"/>
          <w:position w:val="-1"/>
        </w:rPr>
        <w:t>IZMIR</w:t>
      </w:r>
      <w:r>
        <w:rPr>
          <w:rFonts w:ascii="Arial" w:hAnsi="Arial" w:cs="Arial" w:eastAsia="Arial"/>
          <w:sz w:val="18"/>
          <w:szCs w:val="18"/>
          <w:color w:val="21232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21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561" w:right="-20"/>
        <w:jc w:val="left"/>
        <w:tabs>
          <w:tab w:pos="4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12323"/>
          <w:spacing w:val="0"/>
          <w:w w:val="73"/>
          <w:position w:val="2"/>
        </w:rPr>
        <w:t>B0Y0KSEHIR</w:t>
      </w:r>
      <w:r>
        <w:rPr>
          <w:rFonts w:ascii="Arial" w:hAnsi="Arial" w:cs="Arial" w:eastAsia="Arial"/>
          <w:sz w:val="20"/>
          <w:szCs w:val="20"/>
          <w:color w:val="212323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21232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  <w:position w:val="-4"/>
        </w:rPr>
        <w:t>ANGJN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2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  <w:position w:val="-4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59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12323"/>
          <w:spacing w:val="0"/>
          <w:w w:val="79"/>
          <w:position w:val="1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6" w:right="-20"/>
        <w:jc w:val="left"/>
        <w:tabs>
          <w:tab w:pos="1480" w:val="left"/>
          <w:tab w:pos="3000" w:val="left"/>
          <w:tab w:pos="534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30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27.05.20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0"/>
          <w:w w:val="100"/>
          <w:i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323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5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:50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frel: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12323"/>
          <w:spacing w:val="0"/>
          <w:w w:val="72"/>
          <w:position w:val="0"/>
        </w:rPr>
        <w:t>O</w:t>
      </w:r>
      <w:r>
        <w:rPr>
          <w:rFonts w:ascii="Arial" w:hAnsi="Arial" w:cs="Arial" w:eastAsia="Arial"/>
          <w:sz w:val="18"/>
          <w:szCs w:val="18"/>
          <w:color w:val="212323"/>
          <w:spacing w:val="13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553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545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98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3"/>
          <w:position w:val="0"/>
        </w:rPr>
        <w:t>92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35" w:right="-20"/>
        <w:jc w:val="left"/>
        <w:tabs>
          <w:tab w:pos="1500" w:val="left"/>
          <w:tab w:pos="3000" w:val="left"/>
          <w:tab w:pos="434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25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27.05.20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IKayıtNo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6"/>
          <w:position w:val="0"/>
        </w:rPr>
        <w:t>:3564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Cengiz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4"/>
          <w:position w:val="0"/>
        </w:rPr>
        <w:t>GÜNEŞ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6" w:lineRule="auto"/>
        <w:ind w:left="135" w:right="5353" w:firstLine="-19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!Bildirile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Yaka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Mahalle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Yıldız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1"/>
        </w:rPr>
        <w:t>URLAJiZMİR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Yaka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Mahalle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Yıldız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No:24/l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3"/>
          <w:position w:val="0"/>
        </w:rPr>
        <w:t>URLA/IZMİR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16" w:right="-20"/>
        <w:jc w:val="left"/>
        <w:tabs>
          <w:tab w:pos="1480" w:val="left"/>
          <w:tab w:pos="39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334"/>
          <w:w w:val="50"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13334"/>
          <w:spacing w:val="9"/>
          <w:w w:val="5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2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1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2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2"/>
        </w:rPr>
        <w:t>SINIPI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36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22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2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1"/>
          <w:position w:val="-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116" w:right="-20"/>
        <w:jc w:val="left"/>
        <w:tabs>
          <w:tab w:pos="34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13334"/>
          <w:w w:val="57"/>
          <w:position w:val="3"/>
        </w:rPr>
        <w:t>l</w:t>
      </w:r>
      <w:r>
        <w:rPr>
          <w:rFonts w:ascii="Arial" w:hAnsi="Arial" w:cs="Arial" w:eastAsia="Arial"/>
          <w:sz w:val="30"/>
          <w:szCs w:val="30"/>
          <w:color w:val="313334"/>
          <w:spacing w:val="-3"/>
          <w:w w:val="57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3"/>
          <w:position w:val="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4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3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36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90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9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8"/>
          <w:w w:val="9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4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4"/>
          <w:position w:val="-4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left="34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9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9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4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9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2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9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2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10"/>
          <w:position w:val="-2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08"/>
          <w:position w:val="-2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480" w:right="220"/>
        </w:sectPr>
      </w:pPr>
      <w:rPr/>
    </w:p>
    <w:p>
      <w:pPr>
        <w:spacing w:before="0" w:after="0" w:line="457" w:lineRule="exact"/>
        <w:ind w:right="450"/>
        <w:jc w:val="right"/>
        <w:tabs>
          <w:tab w:pos="460" w:val="left"/>
          <w:tab w:pos="106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748474pt;margin-top:21.794079pt;width:2.1465pt;height:22.5pt;mso-position-horizontal-relative:page;mso-position-vertical-relative:paragraph;z-index:-15349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Times New Roman" w:hAnsi="Times New Roman" w:cs="Times New Roman" w:eastAsia="Times New Roman"/>
                      <w:sz w:val="45"/>
                      <w:szCs w:val="4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B1B1AF"/>
                      <w:spacing w:val="0"/>
                      <w:w w:val="5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212323"/>
          <w:w w:val="109"/>
          <w:position w:val="1"/>
        </w:rPr>
        <w:t>X</w:t>
      </w:r>
      <w:r>
        <w:rPr>
          <w:rFonts w:ascii="Arial" w:hAnsi="Arial" w:cs="Arial" w:eastAsia="Arial"/>
          <w:sz w:val="23"/>
          <w:szCs w:val="23"/>
          <w:color w:val="212323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212323"/>
          <w:w w:val="100"/>
          <w:position w:val="1"/>
        </w:rPr>
      </w:r>
      <w:r>
        <w:rPr>
          <w:rFonts w:ascii="Arial" w:hAnsi="Arial" w:cs="Arial" w:eastAsia="Arial"/>
          <w:sz w:val="52"/>
          <w:szCs w:val="52"/>
          <w:color w:val="212323"/>
          <w:w w:val="51"/>
          <w:position w:val="-6"/>
        </w:rPr>
        <w:t>ı</w:t>
      </w:r>
      <w:r>
        <w:rPr>
          <w:rFonts w:ascii="Arial" w:hAnsi="Arial" w:cs="Arial" w:eastAsia="Arial"/>
          <w:sz w:val="52"/>
          <w:szCs w:val="52"/>
          <w:color w:val="212323"/>
          <w:w w:val="100"/>
          <w:position w:val="-6"/>
        </w:rPr>
        <w:tab/>
      </w:r>
      <w:r>
        <w:rPr>
          <w:rFonts w:ascii="Arial" w:hAnsi="Arial" w:cs="Arial" w:eastAsia="Arial"/>
          <w:sz w:val="52"/>
          <w:szCs w:val="52"/>
          <w:color w:val="212323"/>
          <w:w w:val="100"/>
          <w:position w:val="-6"/>
        </w:rPr>
      </w:r>
      <w:r>
        <w:rPr>
          <w:rFonts w:ascii="Arial" w:hAnsi="Arial" w:cs="Arial" w:eastAsia="Arial"/>
          <w:sz w:val="52"/>
          <w:szCs w:val="52"/>
          <w:color w:val="313334"/>
          <w:spacing w:val="0"/>
          <w:w w:val="51"/>
          <w:position w:val="-6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16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13334"/>
          <w:w w:val="57"/>
          <w:position w:val="2"/>
        </w:rPr>
        <w:t>l</w:t>
      </w:r>
      <w:r>
        <w:rPr>
          <w:rFonts w:ascii="Arial" w:hAnsi="Arial" w:cs="Arial" w:eastAsia="Arial"/>
          <w:sz w:val="30"/>
          <w:szCs w:val="30"/>
          <w:color w:val="313334"/>
          <w:spacing w:val="2"/>
          <w:w w:val="57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3"/>
          <w:position w:val="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17"/>
          <w:position w:val="2"/>
        </w:rPr>
        <w:t>alılbi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53"/>
          <w:w w:val="11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2"/>
        </w:rPr>
        <w:t>Erse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3"/>
          <w:position w:val="2"/>
        </w:rPr>
        <w:t>ASLAN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14" w:lineRule="exact"/>
        <w:ind w:left="20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1"/>
        </w:rPr>
        <w:t>l-\miri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1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Erma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2"/>
          <w:position w:val="-1"/>
        </w:rPr>
        <w:t>DURMAZ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350" w:lineRule="auto"/>
        <w:ind w:right="1035" w:firstLine="11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8"/>
        </w:rPr>
        <w:t>11:55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204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33"/>
          <w:w w:val="2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2"/>
        </w:rPr>
        <w:t>ASLAN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220"/>
          <w:cols w:num="2" w:equalWidth="0">
            <w:col w:w="5418" w:space="205"/>
            <w:col w:w="5597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71" w:right="-20"/>
        <w:jc w:val="left"/>
        <w:tabs>
          <w:tab w:pos="254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48"/>
          <w:position w:val="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29"/>
          <w:w w:val="14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12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33"/>
          <w:position w:val="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1"/>
          <w:w w:val="13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3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6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7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:50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46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4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22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5"/>
          <w:position w:val="0"/>
        </w:rPr>
        <w:t>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334"/>
          <w:spacing w:val="0"/>
          <w:w w:val="315"/>
        </w:rPr>
        <w:t>ç</w:t>
      </w:r>
      <w:r>
        <w:rPr>
          <w:rFonts w:ascii="Times New Roman" w:hAnsi="Times New Roman" w:cs="Times New Roman" w:eastAsia="Times New Roman"/>
          <w:sz w:val="21"/>
          <w:szCs w:val="21"/>
          <w:color w:val="313334"/>
          <w:spacing w:val="-123"/>
          <w:w w:val="3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5"/>
        </w:rPr>
        <w:t>6154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220"/>
          <w:cols w:num="2" w:equalWidth="0">
            <w:col w:w="610" w:space="1419"/>
            <w:col w:w="9191"/>
          </w:cols>
        </w:sectPr>
      </w:pPr>
      <w:rPr/>
    </w:p>
    <w:p>
      <w:pPr>
        <w:spacing w:before="0" w:after="0" w:line="219" w:lineRule="exact"/>
        <w:ind w:left="135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501" w:right="44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1" w:lineRule="auto"/>
        <w:ind w:left="2029" w:right="4114" w:firstLine="2499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alg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31" w:right="-20"/>
        <w:jc w:val="left"/>
        <w:tabs>
          <w:tab w:pos="2080" w:val="left"/>
          <w:tab w:pos="450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7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82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C3C3C4"/>
          <w:w w:val="126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C3C3C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  <w:t>&gt;mişse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0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1" w:lineRule="exact"/>
        <w:ind w:left="20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96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ı-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4"/>
          <w:position w:val="-1"/>
        </w:rPr>
        <w:t>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16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3"/>
          <w:position w:val="1"/>
        </w:rPr>
        <w:t>ptayı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4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212323"/>
          <w:spacing w:val="0"/>
          <w:w w:val="50"/>
          <w:position w:val="0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212323"/>
          <w:spacing w:val="4"/>
          <w:w w:val="5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3"/>
          <w:position w:val="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vanldıgında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3"/>
          <w:position w:val="0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4536" w:right="38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6" w:right="-20"/>
        <w:jc w:val="left"/>
        <w:tabs>
          <w:tab w:pos="2020" w:val="left"/>
          <w:tab w:pos="4560" w:val="left"/>
          <w:tab w:pos="640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7"/>
          <w:position w:val="1"/>
        </w:rPr>
        <w:t>Söndüon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lfarafınuzca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söndüon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6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3"/>
          <w:position w:val="0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53" w:lineRule="exact"/>
        <w:ind w:left="2081" w:right="-20"/>
        <w:jc w:val="left"/>
        <w:tabs>
          <w:tab w:pos="6400" w:val="left"/>
          <w:tab w:pos="79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3"/>
        </w:rPr>
        <w:t>oğutma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3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3"/>
        </w:rPr>
        <w:t>yapılmamıştır.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3"/>
        </w:rPr>
      </w:r>
      <w:r>
        <w:rPr>
          <w:rFonts w:ascii="Arial" w:hAnsi="Arial" w:cs="Arial" w:eastAsia="Arial"/>
          <w:sz w:val="21"/>
          <w:szCs w:val="21"/>
          <w:color w:val="313334"/>
          <w:spacing w:val="0"/>
          <w:w w:val="53"/>
          <w:position w:val="-3"/>
        </w:rPr>
        <w:t>1</w:t>
      </w:r>
      <w:r>
        <w:rPr>
          <w:rFonts w:ascii="Arial" w:hAnsi="Arial" w:cs="Arial" w:eastAsia="Arial"/>
          <w:sz w:val="21"/>
          <w:szCs w:val="21"/>
          <w:color w:val="3133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313334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53"/>
          <w:position w:val="-3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20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12323"/>
          <w:w w:val="57"/>
        </w:rPr>
        <w:t>i</w:t>
      </w:r>
      <w:r>
        <w:rPr>
          <w:rFonts w:ascii="Arial" w:hAnsi="Arial" w:cs="Arial" w:eastAsia="Arial"/>
          <w:sz w:val="26"/>
          <w:szCs w:val="26"/>
          <w:color w:val="212323"/>
          <w:spacing w:val="13"/>
          <w:w w:val="5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termosifonu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termosifona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baglı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tekli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220"/>
        </w:sectPr>
      </w:pPr>
      <w:rPr/>
    </w:p>
    <w:p>
      <w:pPr>
        <w:spacing w:before="0" w:after="0" w:line="216" w:lineRule="exact"/>
        <w:ind w:left="17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3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igortası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bany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duvarlarını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gördüğü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2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212323"/>
          <w:spacing w:val="0"/>
          <w:w w:val="100"/>
          <w:position w:val="-1"/>
        </w:rPr>
        <w:t>[I</w:t>
      </w:r>
      <w:r>
        <w:rPr>
          <w:rFonts w:ascii="Arial" w:hAnsi="Arial" w:cs="Arial" w:eastAsia="Arial"/>
          <w:sz w:val="21"/>
          <w:szCs w:val="21"/>
          <w:color w:val="212323"/>
          <w:spacing w:val="-8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oplam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1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5"/>
          <w:position w:val="-1"/>
        </w:rPr>
        <w:t>500TL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12323"/>
          <w:w w:val="55"/>
          <w:position w:val="-6"/>
        </w:rPr>
        <w:t>I</w:t>
      </w:r>
      <w:r>
        <w:rPr>
          <w:rFonts w:ascii="Arial" w:hAnsi="Arial" w:cs="Arial" w:eastAsia="Arial"/>
          <w:sz w:val="27"/>
          <w:szCs w:val="27"/>
          <w:color w:val="212323"/>
          <w:spacing w:val="4"/>
          <w:w w:val="55"/>
          <w:position w:val="-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3"/>
          <w:position w:val="-6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4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termasifona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baglı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sigortasında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1"/>
          <w:position w:val="-6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220"/>
          <w:cols w:num="2" w:equalWidth="0">
            <w:col w:w="1848" w:space="181"/>
            <w:col w:w="9191"/>
          </w:cols>
        </w:sectPr>
      </w:pPr>
      <w:rPr/>
    </w:p>
    <w:p>
      <w:pPr>
        <w:spacing w:before="0" w:after="0" w:line="311" w:lineRule="exact"/>
        <w:ind w:left="116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13334"/>
          <w:w w:val="57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13334"/>
          <w:spacing w:val="-8"/>
          <w:w w:val="5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3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plup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termasifona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baglı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sigortada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1"/>
          <w:position w:val="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2049" w:right="51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olabilecegi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6" w:right="-20"/>
        <w:jc w:val="left"/>
        <w:tabs>
          <w:tab w:pos="208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31"/>
          <w:position w:val="0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3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5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-30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16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Erse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ASLAN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33" w:right="98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Jim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98"/>
        </w:rPr>
        <w:t>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6" w:right="-20"/>
        <w:jc w:val="left"/>
        <w:tabs>
          <w:tab w:pos="202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1"/>
          <w:position w:val="1"/>
        </w:rPr>
        <w:t>l!ıki</w:t>
      </w:r>
      <w:r>
        <w:rPr>
          <w:rFonts w:ascii="Times New Roman" w:hAnsi="Times New Roman" w:cs="Times New Roman" w:eastAsia="Times New Roman"/>
          <w:sz w:val="21"/>
          <w:szCs w:val="21"/>
          <w:color w:val="212323"/>
          <w:spacing w:val="0"/>
          <w:w w:val="81"/>
          <w:position w:val="1"/>
        </w:rPr>
        <w:t>bi</w:t>
      </w:r>
      <w:r>
        <w:rPr>
          <w:rFonts w:ascii="Times New Roman" w:hAnsi="Times New Roman" w:cs="Times New Roman" w:eastAsia="Times New Roman"/>
          <w:sz w:val="21"/>
          <w:szCs w:val="21"/>
          <w:color w:val="212323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12323"/>
          <w:spacing w:val="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12323"/>
          <w:spacing w:val="9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81"/>
          <w:position w:val="1"/>
        </w:rPr>
        <w:t>Dön1l_şü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rfarih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25"/>
          <w:position w:val="1"/>
        </w:rPr>
        <w:t>27.05.20ı7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25"/>
          <w:position w:val="1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38"/>
          <w:w w:val="12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1"/>
          <w:position w:val="1"/>
        </w:rPr>
        <w:t>12:05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1" w:lineRule="exact"/>
        <w:ind w:left="221" w:right="-20"/>
        <w:jc w:val="left"/>
        <w:tabs>
          <w:tab w:pos="102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</w:r>
      <w:r>
        <w:rPr>
          <w:rFonts w:ascii="Courier New" w:hAnsi="Courier New" w:cs="Courier New" w:eastAsia="Courier New"/>
          <w:sz w:val="22"/>
          <w:szCs w:val="22"/>
          <w:color w:val="212323"/>
          <w:spacing w:val="0"/>
          <w:w w:val="74"/>
          <w:position w:val="1"/>
        </w:rPr>
        <w:t>ÖlU</w:t>
      </w:r>
      <w:r>
        <w:rPr>
          <w:rFonts w:ascii="Courier New" w:hAnsi="Courier New" w:cs="Courier New" w:eastAsia="Courier New"/>
          <w:sz w:val="22"/>
          <w:szCs w:val="22"/>
          <w:color w:val="212323"/>
          <w:spacing w:val="-6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>2..Posta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5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220"/>
        </w:sectPr>
      </w:pPr>
      <w:rPr/>
    </w:p>
    <w:p>
      <w:pPr>
        <w:spacing w:before="35" w:after="0" w:line="240" w:lineRule="auto"/>
        <w:ind w:left="2185" w:right="-73"/>
        <w:jc w:val="left"/>
        <w:tabs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28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5" w:right="-20"/>
        <w:jc w:val="left"/>
        <w:tabs>
          <w:tab w:pos="2540" w:val="left"/>
          <w:tab w:pos="3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7.245026pt;margin-top:12.643334pt;width:60.720203pt;height:58.0pt;mso-position-horizontal-relative:page;mso-position-vertical-relative:paragraph;z-index:-15354" type="#_x0000_t202" filled="f" stroked="f">
            <v:textbox inset="0,0,0,0">
              <w:txbxContent>
                <w:p>
                  <w:pPr>
                    <w:spacing w:before="0" w:after="0" w:line="1160" w:lineRule="exact"/>
                    <w:ind w:right="-214"/>
                    <w:jc w:val="left"/>
                    <w:rPr>
                      <w:rFonts w:ascii="Arial" w:hAnsi="Arial" w:cs="Arial" w:eastAsia="Arial"/>
                      <w:sz w:val="116"/>
                      <w:szCs w:val="116"/>
                    </w:rPr>
                  </w:pPr>
                  <w:rPr/>
                  <w:r>
                    <w:rPr>
                      <w:rFonts w:ascii="Arial" w:hAnsi="Arial" w:cs="Arial" w:eastAsia="Arial"/>
                      <w:sz w:val="116"/>
                      <w:szCs w:val="116"/>
                      <w:color w:val="282F7C"/>
                      <w:spacing w:val="0"/>
                      <w:w w:val="145"/>
                      <w:i/>
                      <w:position w:val="-1"/>
                    </w:rPr>
                    <w:t>H</w:t>
                  </w:r>
                  <w:r>
                    <w:rPr>
                      <w:rFonts w:ascii="Arial" w:hAnsi="Arial" w:cs="Arial" w:eastAsia="Arial"/>
                      <w:sz w:val="116"/>
                      <w:szCs w:val="1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1"/>
        </w:rPr>
        <w:t>İTFA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1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1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  <w:position w:val="-10"/>
        </w:rPr>
        <w:t>B</w:t>
        <w:tab/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2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32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-9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308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99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.Çi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6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2"/>
        </w:rPr>
        <w:t>PLAR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10"/>
          <w:position w:val="2"/>
        </w:rPr>
        <w:t>AMİRİ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5" w:lineRule="atLeast"/>
        <w:ind w:left="3349" w:right="3167"/>
        <w:jc w:val="center"/>
        <w:rPr>
          <w:rFonts w:ascii="Arial" w:hAnsi="Arial" w:cs="Arial" w:eastAsia="Arial"/>
          <w:sz w:val="37"/>
          <w:szCs w:val="3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629425pt;margin-top:8.797905pt;width:3.141855pt;height:18.5pt;mso-position-horizontal-relative:page;mso-position-vertical-relative:paragraph;z-index:-15352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6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6B6B6E"/>
                      <w:spacing w:val="0"/>
                      <w:w w:val="51"/>
                    </w:rPr>
                    <w:t>·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7"/>
          <w:szCs w:val="37"/>
          <w:color w:val="B1B1AF"/>
          <w:spacing w:val="0"/>
          <w:w w:val="114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6" w:right="-85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661011pt;margin-top:6.910425pt;width:58.954316pt;height:72pt;mso-position-horizontal-relative:page;mso-position-vertical-relative:paragraph;z-index:-1535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B1B1AF"/>
                      <w:w w:val="10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B1B1AF"/>
                      <w:spacing w:val="-230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64646"/>
                      <w:spacing w:val="-135"/>
                      <w:w w:val="14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7E7E80"/>
                      <w:spacing w:val="22"/>
                      <w:w w:val="33"/>
                      <w:i/>
                      <w:position w:val="-1"/>
                    </w:rPr>
                    <w:t>/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6B6B6E"/>
                      <w:spacing w:val="-44"/>
                      <w:w w:val="86"/>
                      <w:i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6B6B6E"/>
                      <w:spacing w:val="-13"/>
                      <w:w w:val="86"/>
                      <w:i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6B6B6E"/>
                      <w:spacing w:val="-222"/>
                      <w:w w:val="87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212323"/>
          <w:spacing w:val="0"/>
          <w:w w:val="75"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21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1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Maıoı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4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334"/>
          <w:w w:val="83"/>
        </w:rPr>
        <w:t>ltfai;;J</w:t>
      </w:r>
      <w:r>
        <w:rPr>
          <w:rFonts w:ascii="Times New Roman" w:hAnsi="Times New Roman" w:cs="Times New Roman" w:eastAsia="Times New Roman"/>
          <w:sz w:val="22"/>
          <w:szCs w:val="22"/>
          <w:color w:val="313334"/>
          <w:spacing w:val="-43"/>
          <w:w w:val="8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595B5D"/>
          <w:spacing w:val="-19"/>
          <w:w w:val="146"/>
        </w:rPr>
        <w:t>·</w:t>
      </w:r>
      <w:r>
        <w:rPr>
          <w:rFonts w:ascii="Arial" w:hAnsi="Arial" w:cs="Arial" w:eastAsia="Arial"/>
          <w:sz w:val="20"/>
          <w:szCs w:val="20"/>
          <w:color w:val="313334"/>
          <w:spacing w:val="0"/>
          <w:w w:val="99"/>
        </w:rPr>
        <w:t>Brrj</w:t>
      </w:r>
      <w:r>
        <w:rPr>
          <w:rFonts w:ascii="Arial" w:hAnsi="Arial" w:cs="Arial" w:eastAsia="Arial"/>
          <w:sz w:val="20"/>
          <w:szCs w:val="20"/>
          <w:color w:val="313334"/>
          <w:spacing w:val="-91"/>
          <w:w w:val="100"/>
        </w:rPr>
        <w:t>m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123"/>
        </w:rPr>
        <w:t>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9" w:lineRule="atLeast"/>
        <w:ind w:left="24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6"/>
          <w:szCs w:val="26"/>
          <w:color w:val="595B5D"/>
          <w:spacing w:val="-70"/>
          <w:w w:val="149"/>
        </w:rPr>
        <w:t>8</w:t>
      </w:r>
      <w:r>
        <w:rPr>
          <w:rFonts w:ascii="Arial" w:hAnsi="Arial" w:cs="Arial" w:eastAsia="Arial"/>
          <w:sz w:val="26"/>
          <w:szCs w:val="26"/>
          <w:color w:val="595B5D"/>
          <w:spacing w:val="10"/>
          <w:w w:val="149"/>
        </w:rPr>
        <w:t>ü</w:t>
      </w:r>
      <w:r>
        <w:rPr>
          <w:rFonts w:ascii="Arial" w:hAnsi="Arial" w:cs="Arial" w:eastAsia="Arial"/>
          <w:sz w:val="26"/>
          <w:szCs w:val="26"/>
          <w:color w:val="595B5D"/>
          <w:spacing w:val="0"/>
          <w:w w:val="149"/>
        </w:rPr>
        <w:t>l</w:t>
      </w:r>
      <w:r>
        <w:rPr>
          <w:rFonts w:ascii="Arial" w:hAnsi="Arial" w:cs="Arial" w:eastAsia="Arial"/>
          <w:sz w:val="26"/>
          <w:szCs w:val="26"/>
          <w:color w:val="595B5D"/>
          <w:spacing w:val="7"/>
          <w:w w:val="149"/>
        </w:rPr>
        <w:t> </w:t>
      </w:r>
      <w:r>
        <w:rPr>
          <w:rFonts w:ascii="Arial" w:hAnsi="Arial" w:cs="Arial" w:eastAsia="Arial"/>
          <w:sz w:val="26"/>
          <w:szCs w:val="26"/>
          <w:color w:val="595B5D"/>
          <w:spacing w:val="0"/>
          <w:w w:val="149"/>
        </w:rPr>
        <w:t>n</w:t>
      </w:r>
      <w:r>
        <w:rPr>
          <w:rFonts w:ascii="Arial" w:hAnsi="Arial" w:cs="Arial" w:eastAsia="Arial"/>
          <w:sz w:val="26"/>
          <w:szCs w:val="26"/>
          <w:color w:val="595B5D"/>
          <w:spacing w:val="82"/>
          <w:w w:val="149"/>
        </w:rPr>
        <w:t> </w:t>
      </w:r>
      <w:r>
        <w:rPr>
          <w:rFonts w:ascii="Arial" w:hAnsi="Arial" w:cs="Arial" w:eastAsia="Arial"/>
          <w:sz w:val="25"/>
          <w:szCs w:val="25"/>
          <w:color w:val="6B6B6E"/>
          <w:spacing w:val="15"/>
          <w:w w:val="119"/>
        </w:rPr>
        <w:t>T</w:t>
      </w:r>
      <w:r>
        <w:rPr>
          <w:rFonts w:ascii="Arial" w:hAnsi="Arial" w:cs="Arial" w:eastAsia="Arial"/>
          <w:sz w:val="25"/>
          <w:szCs w:val="25"/>
          <w:color w:val="B1B1AF"/>
          <w:spacing w:val="0"/>
          <w:w w:val="113"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49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4.498962pt;margin-top:47.454552pt;width:16.262671pt;height:51.5pt;mso-position-horizontal-relative:page;mso-position-vertical-relative:paragraph;z-index:-15351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5"/>
                    <w:jc w:val="left"/>
                    <w:rPr>
                      <w:rFonts w:ascii="Times New Roman" w:hAnsi="Times New Roman" w:cs="Times New Roman" w:eastAsia="Times New Roman"/>
                      <w:sz w:val="103"/>
                      <w:szCs w:val="10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7E7E80"/>
                      <w:spacing w:val="0"/>
                      <w:w w:val="56"/>
                    </w:rPr>
                    <w:t>\ı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4"/>
          <w:szCs w:val="144"/>
          <w:color w:val="6B6B6E"/>
          <w:spacing w:val="-55"/>
          <w:w w:val="86"/>
          <w:i/>
          <w:position w:val="-59"/>
        </w:rPr>
        <w:t>'</w:t>
      </w:r>
      <w:r>
        <w:rPr>
          <w:rFonts w:ascii="Arial" w:hAnsi="Arial" w:cs="Arial" w:eastAsia="Arial"/>
          <w:sz w:val="26"/>
          <w:szCs w:val="26"/>
          <w:color w:val="C3C3C4"/>
          <w:spacing w:val="-13"/>
          <w:w w:val="145"/>
          <w:position w:val="-55"/>
        </w:rPr>
        <w:t>'</w:t>
      </w:r>
      <w:r>
        <w:rPr>
          <w:rFonts w:ascii="Arial" w:hAnsi="Arial" w:cs="Arial" w:eastAsia="Arial"/>
          <w:sz w:val="26"/>
          <w:szCs w:val="26"/>
          <w:color w:val="7E7E80"/>
          <w:spacing w:val="0"/>
          <w:w w:val="183"/>
          <w:position w:val="-55"/>
        </w:rPr>
        <w:t>\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220"/>
          <w:cols w:num="3" w:equalWidth="0">
            <w:col w:w="6750" w:space="1584"/>
            <w:col w:w="1367" w:space="5"/>
            <w:col w:w="1514"/>
          </w:cols>
        </w:sectPr>
      </w:pPr>
      <w:rPr/>
    </w:p>
    <w:p>
      <w:pPr>
        <w:spacing w:before="0" w:after="0" w:line="403" w:lineRule="atLeast"/>
        <w:ind w:left="26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12323"/>
          <w:spacing w:val="0"/>
          <w:w w:val="100"/>
        </w:rPr>
        <w:t>Hüseyin</w:t>
      </w:r>
      <w:r>
        <w:rPr>
          <w:rFonts w:ascii="Arial" w:hAnsi="Arial" w:cs="Arial" w:eastAsia="Arial"/>
          <w:sz w:val="20"/>
          <w:szCs w:val="20"/>
          <w:color w:val="212323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1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1"/>
        </w:rPr>
        <w:t>AKTOPRAK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89" w:lineRule="atLeast"/>
        <w:ind w:left="2176" w:right="-20"/>
        <w:jc w:val="left"/>
        <w:tabs>
          <w:tab w:pos="3220" w:val="left"/>
          <w:tab w:pos="3780" w:val="left"/>
          <w:tab w:pos="5260" w:val="left"/>
          <w:tab w:pos="8200" w:val="left"/>
          <w:tab w:pos="96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1B1AF"/>
          <w:spacing w:val="-47"/>
          <w:w w:val="179"/>
          <w:position w:val="15"/>
        </w:rPr>
        <w:t>'</w:t>
      </w:r>
      <w:r>
        <w:rPr>
          <w:rFonts w:ascii="Arial" w:hAnsi="Arial" w:cs="Arial" w:eastAsia="Arial"/>
          <w:sz w:val="15"/>
          <w:szCs w:val="15"/>
          <w:color w:val="7E7E80"/>
          <w:spacing w:val="0"/>
          <w:w w:val="214"/>
          <w:position w:val="5"/>
        </w:rPr>
        <w:t>ı</w:t>
      </w:r>
      <w:r>
        <w:rPr>
          <w:rFonts w:ascii="Arial" w:hAnsi="Arial" w:cs="Arial" w:eastAsia="Arial"/>
          <w:sz w:val="15"/>
          <w:szCs w:val="15"/>
          <w:color w:val="7E7E80"/>
          <w:spacing w:val="-17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B1B1AF"/>
          <w:spacing w:val="0"/>
          <w:w w:val="100"/>
          <w:position w:val="15"/>
        </w:rPr>
        <w:t>.</w:t>
      </w:r>
      <w:r>
        <w:rPr>
          <w:rFonts w:ascii="Arial" w:hAnsi="Arial" w:cs="Arial" w:eastAsia="Arial"/>
          <w:sz w:val="18"/>
          <w:szCs w:val="18"/>
          <w:color w:val="B1B1AF"/>
          <w:spacing w:val="-48"/>
          <w:w w:val="100"/>
          <w:position w:val="15"/>
        </w:rPr>
        <w:t> </w:t>
      </w:r>
      <w:r>
        <w:rPr>
          <w:rFonts w:ascii="Arial" w:hAnsi="Arial" w:cs="Arial" w:eastAsia="Arial"/>
          <w:sz w:val="18"/>
          <w:szCs w:val="18"/>
          <w:color w:val="B1B1AF"/>
          <w:spacing w:val="0"/>
          <w:w w:val="100"/>
          <w:position w:val="15"/>
        </w:rPr>
        <w:tab/>
      </w:r>
      <w:r>
        <w:rPr>
          <w:rFonts w:ascii="Arial" w:hAnsi="Arial" w:cs="Arial" w:eastAsia="Arial"/>
          <w:sz w:val="18"/>
          <w:szCs w:val="18"/>
          <w:color w:val="B1B1AF"/>
          <w:spacing w:val="0"/>
          <w:w w:val="100"/>
          <w:position w:val="15"/>
        </w:rPr>
      </w:r>
      <w:r>
        <w:rPr>
          <w:rFonts w:ascii="Arial" w:hAnsi="Arial" w:cs="Arial" w:eastAsia="Arial"/>
          <w:sz w:val="28"/>
          <w:szCs w:val="28"/>
          <w:color w:val="9A9795"/>
          <w:spacing w:val="-34"/>
          <w:w w:val="134"/>
          <w:position w:val="8"/>
        </w:rPr>
        <w:t>.</w:t>
      </w:r>
      <w:r>
        <w:rPr>
          <w:rFonts w:ascii="Arial" w:hAnsi="Arial" w:cs="Arial" w:eastAsia="Arial"/>
          <w:sz w:val="26"/>
          <w:szCs w:val="26"/>
          <w:color w:val="7E7E80"/>
          <w:spacing w:val="0"/>
          <w:w w:val="90"/>
          <w:position w:val="18"/>
        </w:rPr>
        <w:t>.</w:t>
      </w:r>
      <w:r>
        <w:rPr>
          <w:rFonts w:ascii="Arial" w:hAnsi="Arial" w:cs="Arial" w:eastAsia="Arial"/>
          <w:sz w:val="26"/>
          <w:szCs w:val="26"/>
          <w:color w:val="7E7E80"/>
          <w:spacing w:val="9"/>
          <w:w w:val="100"/>
          <w:position w:val="18"/>
        </w:rPr>
        <w:t> </w:t>
      </w:r>
      <w:r>
        <w:rPr>
          <w:rFonts w:ascii="Arial" w:hAnsi="Arial" w:cs="Arial" w:eastAsia="Arial"/>
          <w:sz w:val="26"/>
          <w:szCs w:val="26"/>
          <w:color w:val="B1B1AF"/>
          <w:spacing w:val="11"/>
          <w:w w:val="82"/>
          <w:position w:val="18"/>
        </w:rPr>
        <w:t>.</w:t>
      </w:r>
      <w:r>
        <w:rPr>
          <w:rFonts w:ascii="Arial" w:hAnsi="Arial" w:cs="Arial" w:eastAsia="Arial"/>
          <w:sz w:val="26"/>
          <w:szCs w:val="26"/>
          <w:color w:val="7E7E80"/>
          <w:spacing w:val="0"/>
          <w:w w:val="82"/>
          <w:position w:val="18"/>
        </w:rPr>
        <w:t>.</w:t>
      </w:r>
      <w:r>
        <w:rPr>
          <w:rFonts w:ascii="Arial" w:hAnsi="Arial" w:cs="Arial" w:eastAsia="Arial"/>
          <w:sz w:val="26"/>
          <w:szCs w:val="26"/>
          <w:color w:val="7E7E80"/>
          <w:spacing w:val="-58"/>
          <w:w w:val="82"/>
          <w:position w:val="18"/>
        </w:rPr>
        <w:t> </w:t>
      </w:r>
      <w:r>
        <w:rPr>
          <w:rFonts w:ascii="Arial" w:hAnsi="Arial" w:cs="Arial" w:eastAsia="Arial"/>
          <w:sz w:val="26"/>
          <w:szCs w:val="26"/>
          <w:color w:val="7E7E80"/>
          <w:spacing w:val="0"/>
          <w:w w:val="100"/>
          <w:position w:val="18"/>
        </w:rPr>
        <w:tab/>
      </w:r>
      <w:r>
        <w:rPr>
          <w:rFonts w:ascii="Arial" w:hAnsi="Arial" w:cs="Arial" w:eastAsia="Arial"/>
          <w:sz w:val="26"/>
          <w:szCs w:val="26"/>
          <w:color w:val="7E7E80"/>
          <w:spacing w:val="0"/>
          <w:w w:val="100"/>
          <w:position w:val="18"/>
        </w:rPr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0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0"/>
          <w:w w:val="100"/>
          <w:i/>
          <w:u w:val="single" w:color="4F57A3"/>
          <w:position w:val="-14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-60"/>
          <w:w w:val="100"/>
          <w:i/>
          <w:u w:val="single" w:color="4F57A3"/>
          <w:position w:val="-14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-60"/>
          <w:w w:val="100"/>
          <w:i/>
          <w:u w:val="single" w:color="4F57A3"/>
          <w:position w:val="-14"/>
        </w:rPr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0"/>
          <w:w w:val="100"/>
          <w:i/>
          <w:u w:val="single" w:color="4F57A3"/>
          <w:position w:val="-14"/>
        </w:rPr>
        <w:t>J</w:t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0"/>
          <w:w w:val="100"/>
          <w:i/>
          <w:u w:val="single" w:color="4F57A3"/>
          <w:position w:val="-14"/>
        </w:rPr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0"/>
          <w:w w:val="100"/>
          <w:i/>
          <w:u w:val="single" w:color="4F57A3"/>
          <w:position w:val="-14"/>
        </w:rPr>
        <w:t>\</w:t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0"/>
          <w:w w:val="100"/>
          <w:i/>
          <w:u w:val="single" w:color="4F57A3"/>
          <w:position w:val="-14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17"/>
          <w:w w:val="100"/>
          <w:i/>
          <w:u w:val="single" w:color="4F57A3"/>
          <w:position w:val="-14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17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0"/>
          <w:w w:val="100"/>
          <w:i/>
          <w:position w:val="-14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282F7C"/>
          <w:spacing w:val="0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4"/>
        </w:rPr>
        <w:t>Erma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2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4"/>
        </w:rPr>
        <w:t>DURMAZ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8"/>
          <w:szCs w:val="28"/>
          <w:color w:val="B1B1AF"/>
          <w:spacing w:val="0"/>
          <w:w w:val="100"/>
          <w:position w:val="0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B1B1A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E7E80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7E7E80"/>
          <w:spacing w:val="-23"/>
          <w:w w:val="110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B6B6E"/>
          <w:spacing w:val="0"/>
          <w:w w:val="47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B6B6E"/>
          <w:spacing w:val="2"/>
          <w:w w:val="47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71"/>
          <w:position w:val="0"/>
        </w:rPr>
        <w:t>ııt•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-26"/>
          <w:w w:val="71"/>
          <w:position w:val="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6B6B6E"/>
          <w:spacing w:val="-2"/>
          <w:w w:val="69"/>
          <w:position w:val="0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79"/>
          <w:position w:val="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334"/>
          <w:spacing w:val="0"/>
          <w:w w:val="139"/>
          <w:position w:val="0"/>
        </w:rPr>
        <w:t>!"</w:t>
      </w:r>
      <w:r>
        <w:rPr>
          <w:rFonts w:ascii="Times New Roman" w:hAnsi="Times New Roman" w:cs="Times New Roman" w:eastAsia="Times New Roman"/>
          <w:sz w:val="23"/>
          <w:szCs w:val="23"/>
          <w:color w:val="31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133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212323"/>
          <w:spacing w:val="-9"/>
          <w:w w:val="168"/>
          <w:position w:val="0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64"/>
          <w:position w:val="0"/>
        </w:rPr>
        <w:t>€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673" w:lineRule="atLeast"/>
        <w:ind w:right="2827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1B1AF"/>
          <w:spacing w:val="0"/>
          <w:w w:val="104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7" w:lineRule="exact"/>
        <w:ind w:left="1792" w:right="-20"/>
        <w:jc w:val="left"/>
        <w:tabs>
          <w:tab w:pos="2600" w:val="left"/>
          <w:tab w:pos="2900" w:val="left"/>
          <w:tab w:pos="5400" w:val="left"/>
          <w:tab w:pos="8180" w:val="left"/>
          <w:tab w:pos="96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4"/>
          <w:szCs w:val="14"/>
          <w:color w:val="B1B1AF"/>
          <w:spacing w:val="0"/>
          <w:w w:val="277"/>
          <w:position w:val="14"/>
        </w:rPr>
        <w:t>..</w:t>
      </w:r>
      <w:r>
        <w:rPr>
          <w:rFonts w:ascii="Arial" w:hAnsi="Arial" w:cs="Arial" w:eastAsia="Arial"/>
          <w:sz w:val="14"/>
          <w:szCs w:val="14"/>
          <w:color w:val="B1B1AF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14"/>
          <w:szCs w:val="14"/>
          <w:color w:val="B1B1AF"/>
          <w:spacing w:val="0"/>
          <w:w w:val="100"/>
          <w:position w:val="14"/>
        </w:rPr>
      </w:r>
      <w:r>
        <w:rPr>
          <w:rFonts w:ascii="Arial" w:hAnsi="Arial" w:cs="Arial" w:eastAsia="Arial"/>
          <w:sz w:val="24"/>
          <w:szCs w:val="24"/>
          <w:color w:val="B1B1AF"/>
          <w:spacing w:val="0"/>
          <w:w w:val="100"/>
          <w:position w:val="11"/>
        </w:rPr>
        <w:t>.</w:t>
      </w:r>
      <w:r>
        <w:rPr>
          <w:rFonts w:ascii="Arial" w:hAnsi="Arial" w:cs="Arial" w:eastAsia="Arial"/>
          <w:sz w:val="24"/>
          <w:szCs w:val="24"/>
          <w:color w:val="B1B1AF"/>
          <w:spacing w:val="-55"/>
          <w:w w:val="100"/>
          <w:position w:val="11"/>
        </w:rPr>
        <w:t> </w:t>
      </w:r>
      <w:r>
        <w:rPr>
          <w:rFonts w:ascii="Arial" w:hAnsi="Arial" w:cs="Arial" w:eastAsia="Arial"/>
          <w:sz w:val="24"/>
          <w:szCs w:val="24"/>
          <w:color w:val="B1B1AF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24"/>
          <w:szCs w:val="24"/>
          <w:color w:val="B1B1AF"/>
          <w:spacing w:val="0"/>
          <w:w w:val="100"/>
          <w:position w:val="11"/>
        </w:rPr>
      </w:r>
      <w:r>
        <w:rPr>
          <w:rFonts w:ascii="Arial" w:hAnsi="Arial" w:cs="Arial" w:eastAsia="Arial"/>
          <w:sz w:val="24"/>
          <w:szCs w:val="24"/>
          <w:color w:val="282F7C"/>
          <w:spacing w:val="0"/>
          <w:w w:val="100"/>
          <w:position w:val="11"/>
        </w:rPr>
        <w:t>1::!'</w:t>
      </w:r>
      <w:r>
        <w:rPr>
          <w:rFonts w:ascii="Arial" w:hAnsi="Arial" w:cs="Arial" w:eastAsia="Arial"/>
          <w:sz w:val="24"/>
          <w:szCs w:val="24"/>
          <w:color w:val="282F7C"/>
          <w:spacing w:val="7"/>
          <w:w w:val="100"/>
          <w:position w:val="11"/>
        </w:rPr>
        <w:t> </w:t>
      </w:r>
      <w:r>
        <w:rPr>
          <w:rFonts w:ascii="Arial" w:hAnsi="Arial" w:cs="Arial" w:eastAsia="Arial"/>
          <w:sz w:val="24"/>
          <w:szCs w:val="24"/>
          <w:color w:val="384187"/>
          <w:spacing w:val="-26"/>
          <w:w w:val="155"/>
          <w:i/>
          <w:position w:val="11"/>
        </w:rPr>
        <w:t>,</w:t>
      </w:r>
      <w:r>
        <w:rPr>
          <w:rFonts w:ascii="Arial" w:hAnsi="Arial" w:cs="Arial" w:eastAsia="Arial"/>
          <w:sz w:val="24"/>
          <w:szCs w:val="24"/>
          <w:color w:val="282F7C"/>
          <w:spacing w:val="0"/>
          <w:w w:val="44"/>
          <w:i/>
          <w:position w:val="11"/>
        </w:rPr>
        <w:t>.</w:t>
      </w:r>
      <w:r>
        <w:rPr>
          <w:rFonts w:ascii="Arial" w:hAnsi="Arial" w:cs="Arial" w:eastAsia="Arial"/>
          <w:sz w:val="24"/>
          <w:szCs w:val="24"/>
          <w:color w:val="282F7C"/>
          <w:spacing w:val="-34"/>
          <w:w w:val="44"/>
          <w:i/>
          <w:position w:val="11"/>
        </w:rPr>
        <w:t>.</w:t>
      </w:r>
      <w:r>
        <w:rPr>
          <w:rFonts w:ascii="Arial" w:hAnsi="Arial" w:cs="Arial" w:eastAsia="Arial"/>
          <w:sz w:val="24"/>
          <w:szCs w:val="24"/>
          <w:color w:val="505985"/>
          <w:spacing w:val="0"/>
          <w:w w:val="170"/>
          <w:i/>
          <w:position w:val="11"/>
        </w:rPr>
        <w:t>:</w:t>
      </w:r>
      <w:r>
        <w:rPr>
          <w:rFonts w:ascii="Arial" w:hAnsi="Arial" w:cs="Arial" w:eastAsia="Arial"/>
          <w:sz w:val="24"/>
          <w:szCs w:val="24"/>
          <w:color w:val="505985"/>
          <w:spacing w:val="0"/>
          <w:w w:val="100"/>
          <w:i/>
          <w:position w:val="11"/>
        </w:rPr>
        <w:tab/>
      </w:r>
      <w:r>
        <w:rPr>
          <w:rFonts w:ascii="Arial" w:hAnsi="Arial" w:cs="Arial" w:eastAsia="Arial"/>
          <w:sz w:val="24"/>
          <w:szCs w:val="24"/>
          <w:color w:val="505985"/>
          <w:spacing w:val="0"/>
          <w:w w:val="100"/>
          <w:i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0"/>
          <w:w w:val="100"/>
          <w:position w:val="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334"/>
          <w:spacing w:val="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8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-3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4"/>
          <w:szCs w:val="34"/>
          <w:color w:val="B1B1AF"/>
          <w:spacing w:val="20"/>
          <w:w w:val="39"/>
          <w:position w:val="6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464646"/>
          <w:spacing w:val="0"/>
          <w:w w:val="99"/>
          <w:position w:val="6"/>
        </w:rPr>
        <w:t>,</w:t>
      </w:r>
      <w:r>
        <w:rPr>
          <w:rFonts w:ascii="Times New Roman" w:hAnsi="Times New Roman" w:cs="Times New Roman" w:eastAsia="Times New Roman"/>
          <w:sz w:val="34"/>
          <w:szCs w:val="34"/>
          <w:color w:val="464646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64646"/>
          <w:spacing w:val="0"/>
          <w:w w:val="98"/>
          <w:position w:val="6"/>
        </w:rPr>
        <w:t>cni</w:t>
      </w:r>
      <w:r>
        <w:rPr>
          <w:rFonts w:ascii="Times New Roman" w:hAnsi="Times New Roman" w:cs="Times New Roman" w:eastAsia="Times New Roman"/>
          <w:sz w:val="34"/>
          <w:szCs w:val="34"/>
          <w:color w:val="9A9795"/>
          <w:spacing w:val="-36"/>
          <w:w w:val="103"/>
          <w:position w:val="6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595B5D"/>
          <w:spacing w:val="0"/>
          <w:w w:val="53"/>
          <w:position w:val="6"/>
        </w:rPr>
        <w:t>at.</w:t>
      </w:r>
      <w:r>
        <w:rPr>
          <w:rFonts w:ascii="Times New Roman" w:hAnsi="Times New Roman" w:cs="Times New Roman" w:eastAsia="Times New Roman"/>
          <w:sz w:val="34"/>
          <w:szCs w:val="34"/>
          <w:color w:val="595B5D"/>
          <w:spacing w:val="-14"/>
          <w:w w:val="53"/>
          <w:position w:val="6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B1B1AF"/>
          <w:spacing w:val="0"/>
          <w:w w:val="47"/>
          <w:position w:val="6"/>
        </w:rPr>
        <w:t>..</w:t>
      </w:r>
      <w:r>
        <w:rPr>
          <w:rFonts w:ascii="Times New Roman" w:hAnsi="Times New Roman" w:cs="Times New Roman" w:eastAsia="Times New Roman"/>
          <w:sz w:val="34"/>
          <w:szCs w:val="34"/>
          <w:color w:val="B1B1AF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73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3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73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6"/>
        </w:rPr>
      </w:r>
      <w:r>
        <w:rPr>
          <w:rFonts w:ascii="Arial" w:hAnsi="Arial" w:cs="Arial" w:eastAsia="Arial"/>
          <w:sz w:val="23"/>
          <w:szCs w:val="23"/>
          <w:color w:val="595B5D"/>
          <w:spacing w:val="12"/>
          <w:w w:val="78"/>
          <w:position w:val="6"/>
        </w:rPr>
        <w:t>b</w:t>
      </w:r>
      <w:r>
        <w:rPr>
          <w:rFonts w:ascii="Arial" w:hAnsi="Arial" w:cs="Arial" w:eastAsia="Arial"/>
          <w:sz w:val="23"/>
          <w:szCs w:val="23"/>
          <w:color w:val="313334"/>
          <w:spacing w:val="-10"/>
          <w:w w:val="64"/>
          <w:position w:val="6"/>
        </w:rPr>
        <w:t>d</w:t>
      </w:r>
      <w:r>
        <w:rPr>
          <w:rFonts w:ascii="Arial" w:hAnsi="Arial" w:cs="Arial" w:eastAsia="Arial"/>
          <w:sz w:val="23"/>
          <w:szCs w:val="23"/>
          <w:color w:val="6B6B6E"/>
          <w:spacing w:val="0"/>
          <w:w w:val="143"/>
          <w:position w:val="6"/>
        </w:rPr>
        <w:t>.</w:t>
      </w:r>
      <w:r>
        <w:rPr>
          <w:rFonts w:ascii="Arial" w:hAnsi="Arial" w:cs="Arial" w:eastAsia="Arial"/>
          <w:sz w:val="23"/>
          <w:szCs w:val="23"/>
          <w:color w:val="6B6B6E"/>
          <w:spacing w:val="-14"/>
          <w:w w:val="100"/>
          <w:position w:val="6"/>
        </w:rPr>
        <w:t> </w:t>
      </w:r>
      <w:r>
        <w:rPr>
          <w:rFonts w:ascii="Arial" w:hAnsi="Arial" w:cs="Arial" w:eastAsia="Arial"/>
          <w:sz w:val="23"/>
          <w:szCs w:val="23"/>
          <w:color w:val="B1B1AF"/>
          <w:spacing w:val="1"/>
          <w:w w:val="40"/>
          <w:position w:val="6"/>
        </w:rPr>
        <w:t>.</w:t>
      </w:r>
      <w:r>
        <w:rPr>
          <w:rFonts w:ascii="Arial" w:hAnsi="Arial" w:cs="Arial" w:eastAsia="Arial"/>
          <w:sz w:val="23"/>
          <w:szCs w:val="23"/>
          <w:color w:val="6B6B6E"/>
          <w:spacing w:val="0"/>
          <w:w w:val="43"/>
          <w:position w:val="6"/>
        </w:rPr>
        <w:t>··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220"/>
        </w:sectPr>
      </w:pPr>
      <w:rPr/>
    </w:p>
    <w:p>
      <w:pPr>
        <w:spacing w:before="0" w:after="0" w:line="295" w:lineRule="exact"/>
        <w:ind w:left="2029"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9.749985pt;margin-top:10.310498pt;width:2.364250pt;height:3.5pt;mso-position-horizontal-relative:page;mso-position-vertical-relative:paragraph;z-index:-15348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1"/>
                    <w:jc w:val="left"/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C3C3C4"/>
                      <w:spacing w:val="0"/>
                      <w:w w:val="19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212323"/>
          <w:spacing w:val="0"/>
          <w:w w:val="52"/>
          <w:position w:val="7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212323"/>
          <w:spacing w:val="0"/>
          <w:w w:val="52"/>
          <w:position w:val="7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212323"/>
          <w:spacing w:val="2"/>
          <w:w w:val="52"/>
          <w:position w:val="7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5D"/>
          <w:spacing w:val="0"/>
          <w:w w:val="533"/>
          <w:position w:val="-3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13334"/>
          <w:spacing w:val="0"/>
          <w:w w:val="130"/>
          <w:position w:val="-3"/>
        </w:rPr>
        <w:t>Jıı</w:t>
      </w:r>
      <w:r>
        <w:rPr>
          <w:rFonts w:ascii="Times New Roman" w:hAnsi="Times New Roman" w:cs="Times New Roman" w:eastAsia="Times New Roman"/>
          <w:sz w:val="29"/>
          <w:szCs w:val="29"/>
          <w:color w:val="313334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334"/>
          <w:spacing w:val="0"/>
          <w:w w:val="130"/>
          <w:position w:val="-3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13334"/>
          <w:spacing w:val="-20"/>
          <w:w w:val="130"/>
          <w:position w:val="-3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9A9795"/>
          <w:spacing w:val="-3"/>
          <w:w w:val="106"/>
          <w:position w:val="-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212323"/>
          <w:spacing w:val="0"/>
          <w:w w:val="103"/>
          <w:position w:val="-3"/>
        </w:rPr>
        <w:t>YAPIC</w:t>
      </w:r>
      <w:r>
        <w:rPr>
          <w:rFonts w:ascii="Times New Roman" w:hAnsi="Times New Roman" w:cs="Times New Roman" w:eastAsia="Times New Roman"/>
          <w:sz w:val="29"/>
          <w:szCs w:val="29"/>
          <w:color w:val="212323"/>
          <w:spacing w:val="-42"/>
          <w:w w:val="104"/>
          <w:position w:val="-3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8385D"/>
          <w:spacing w:val="0"/>
          <w:w w:val="102"/>
          <w:position w:val="-3"/>
        </w:rPr>
        <w:t>"'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3" w:after="0" w:line="156" w:lineRule="exact"/>
        <w:ind w:right="-20"/>
        <w:jc w:val="left"/>
        <w:tabs>
          <w:tab w:pos="12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13334"/>
          <w:spacing w:val="0"/>
          <w:w w:val="55"/>
          <w:position w:val="-2"/>
        </w:rPr>
        <w:t>';/1&lt;</w:t>
      </w:r>
      <w:r>
        <w:rPr>
          <w:rFonts w:ascii="Times New Roman" w:hAnsi="Times New Roman" w:cs="Times New Roman" w:eastAsia="Times New Roman"/>
          <w:sz w:val="16"/>
          <w:szCs w:val="16"/>
          <w:color w:val="313334"/>
          <w:spacing w:val="0"/>
          <w:w w:val="55"/>
          <w:position w:val="-2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313334"/>
          <w:spacing w:val="0"/>
          <w:w w:val="55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334"/>
          <w:spacing w:val="18"/>
          <w:w w:val="55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1C2FAE"/>
          <w:spacing w:val="-15"/>
          <w:w w:val="433"/>
          <w:position w:val="-2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62"/>
          <w:position w:val="-2"/>
        </w:rPr>
        <w:t>·'</w:t>
      </w:r>
      <w:r>
        <w:rPr>
          <w:rFonts w:ascii="Times New Roman" w:hAnsi="Times New Roman" w:cs="Times New Roman" w:eastAsia="Times New Roman"/>
          <w:sz w:val="16"/>
          <w:szCs w:val="16"/>
          <w:color w:val="212323"/>
          <w:spacing w:val="0"/>
          <w:w w:val="57"/>
          <w:position w:val="-2"/>
        </w:rPr>
        <w:t>-;</w:t>
      </w:r>
      <w:r>
        <w:rPr>
          <w:rFonts w:ascii="Times New Roman" w:hAnsi="Times New Roman" w:cs="Times New Roman" w:eastAsia="Times New Roman"/>
          <w:sz w:val="16"/>
          <w:szCs w:val="16"/>
          <w:color w:val="21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1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313334"/>
          <w:spacing w:val="0"/>
          <w:w w:val="55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13334"/>
          <w:spacing w:val="0"/>
          <w:w w:val="55"/>
          <w:position w:val="-2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313334"/>
          <w:spacing w:val="4"/>
          <w:w w:val="55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E7E80"/>
          <w:spacing w:val="0"/>
          <w:w w:val="128"/>
          <w:position w:val="-2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7E7E80"/>
          <w:spacing w:val="-8"/>
          <w:w w:val="128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1AF"/>
          <w:spacing w:val="0"/>
          <w:w w:val="74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1B1AF"/>
          <w:spacing w:val="-12"/>
          <w:w w:val="74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B6B6E"/>
          <w:spacing w:val="0"/>
          <w:w w:val="192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52" w:right="-20"/>
        <w:jc w:val="left"/>
        <w:tabs>
          <w:tab w:pos="9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6"/>
          <w:szCs w:val="16"/>
          <w:color w:val="B1B1AF"/>
          <w:w w:val="117"/>
          <w:position w:val="-3"/>
        </w:rPr>
        <w:t>'</w:t>
      </w:r>
      <w:r>
        <w:rPr>
          <w:rFonts w:ascii="Arial" w:hAnsi="Arial" w:cs="Arial" w:eastAsia="Arial"/>
          <w:sz w:val="16"/>
          <w:szCs w:val="16"/>
          <w:color w:val="B1B1AF"/>
          <w:spacing w:val="-24"/>
          <w:w w:val="10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80"/>
          <w:position w:val="-3"/>
        </w:rPr>
        <w:t>"&gt;.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80"/>
          <w:position w:val="-3"/>
        </w:rPr>
        <w:t>  </w:t>
      </w:r>
      <w:r>
        <w:rPr>
          <w:rFonts w:ascii="Arial" w:hAnsi="Arial" w:cs="Arial" w:eastAsia="Arial"/>
          <w:sz w:val="16"/>
          <w:szCs w:val="16"/>
          <w:color w:val="464646"/>
          <w:spacing w:val="34"/>
          <w:w w:val="8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80"/>
          <w:position w:val="-3"/>
        </w:rPr>
        <w:t>•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80"/>
          <w:position w:val="-3"/>
        </w:rPr>
        <w:t>    </w:t>
      </w:r>
      <w:r>
        <w:rPr>
          <w:rFonts w:ascii="Arial" w:hAnsi="Arial" w:cs="Arial" w:eastAsia="Arial"/>
          <w:sz w:val="16"/>
          <w:szCs w:val="16"/>
          <w:color w:val="464646"/>
          <w:spacing w:val="10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E7E80"/>
          <w:spacing w:val="0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7E7E8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E7E80"/>
          <w:spacing w:val="-8"/>
          <w:w w:val="81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13334"/>
          <w:spacing w:val="0"/>
          <w:w w:val="81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13334"/>
          <w:spacing w:val="4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E7E80"/>
          <w:spacing w:val="0"/>
          <w:w w:val="100"/>
          <w:position w:val="-3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7E7E80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-12"/>
          <w:w w:val="121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9A9795"/>
          <w:spacing w:val="0"/>
          <w:w w:val="125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220"/>
          <w:cols w:num="2" w:equalWidth="0">
            <w:col w:w="4435" w:space="3974"/>
            <w:col w:w="2811"/>
          </w:cols>
        </w:sectPr>
      </w:pPr>
      <w:rPr/>
    </w:p>
    <w:p>
      <w:pPr>
        <w:spacing w:before="0" w:after="0" w:line="275" w:lineRule="exact"/>
        <w:ind w:left="2419" w:right="1670"/>
        <w:jc w:val="center"/>
        <w:tabs>
          <w:tab w:pos="86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28.872526pt;margin-top:26.580626pt;width:552.127883pt;height:776.240301pt;mso-position-horizontal-relative:page;mso-position-vertical-relative:page;z-index:-15356" coordorigin="577,532" coordsize="11043,15525">
            <v:group style="position:absolute;left:587;top:560;width:10967;height:2" coordorigin="587,560" coordsize="10967,2">
              <v:shape style="position:absolute;left:587;top:560;width:10967;height:2" coordorigin="587,560" coordsize="10967,0" path="m587,560l11554,560e" filled="f" stroked="t" strokeweight=".94664pt" strokecolor="#4F4F4F">
                <v:path arrowok="t"/>
              </v:shape>
            </v:group>
            <v:group style="position:absolute;left:599;top:539;width:2;height:1506" coordorigin="599,539" coordsize="2,1506">
              <v:shape style="position:absolute;left:599;top:539;width:2;height:1506" coordorigin="599,539" coordsize="0,1506" path="m599,2045l599,539e" filled="f" stroked="t" strokeweight=".70998pt" strokecolor="#747474">
                <v:path arrowok="t"/>
              </v:shape>
            </v:group>
            <v:group style="position:absolute;left:1235;top:553;width:606;height:2" coordorigin="1235,553" coordsize="606,2">
              <v:shape style="position:absolute;left:1235;top:553;width:606;height:2" coordorigin="1235,553" coordsize="606,0" path="m1235,553l1841,553e" filled="f" stroked="t" strokeweight=".47332pt" strokecolor="#3F3F3F">
                <v:path arrowok="t"/>
              </v:shape>
            </v:group>
            <v:group style="position:absolute;left:2504;top:548;width:2;height:844" coordorigin="2504,548" coordsize="2,844">
              <v:shape style="position:absolute;left:2504;top:548;width:2;height:844" coordorigin="2504,548" coordsize="0,844" path="m2504,1392l2504,548e" filled="f" stroked="t" strokeweight=".70998pt" strokecolor="#4B4B4B">
                <v:path arrowok="t"/>
              </v:shape>
            </v:group>
            <v:group style="position:absolute;left:7365;top:565;width:322;height:2" coordorigin="7365,565" coordsize="322,2">
              <v:shape style="position:absolute;left:7365;top:565;width:322;height:2" coordorigin="7365,565" coordsize="322,0" path="m7365,565l7687,565e" filled="f" stroked="t" strokeweight=".70998pt" strokecolor="#3B3B3B">
                <v:path arrowok="t"/>
              </v:shape>
            </v:group>
            <v:group style="position:absolute;left:9152;top:558;width:2;height:1468" coordorigin="9152,558" coordsize="2,1468">
              <v:shape style="position:absolute;left:9152;top:558;width:2;height:1468" coordorigin="9152,558" coordsize="0,1468" path="m9152,2026l9152,558e" filled="f" stroked="t" strokeweight=".70998pt" strokecolor="#4B4B4B">
                <v:path arrowok="t"/>
              </v:shape>
            </v:group>
            <v:group style="position:absolute;left:11561;top:558;width:2;height:7795" coordorigin="11561,558" coordsize="2,7795">
              <v:shape style="position:absolute;left:11561;top:558;width:2;height:7795" coordorigin="11561,558" coordsize="0,7795" path="m11561,8352l11561,558e" filled="f" stroked="t" strokeweight=".70998pt" strokecolor="#545454">
                <v:path arrowok="t"/>
              </v:shape>
            </v:group>
            <v:group style="position:absolute;left:11549;top:1011;width:2;height:381" coordorigin="11549,1011" coordsize="2,381">
              <v:shape style="position:absolute;left:11549;top:1011;width:2;height:381" coordorigin="11549,1011" coordsize="0,381" path="m11549,1392l11549,1011e" filled="f" stroked="t" strokeweight=".47332pt" strokecolor="#3B3B3B">
                <v:path arrowok="t"/>
              </v:shape>
            </v:group>
            <v:group style="position:absolute;left:2504;top:1335;width:2;height:257" coordorigin="2504,1335" coordsize="2,257">
              <v:shape style="position:absolute;left:2504;top:1335;width:2;height:257" coordorigin="2504,1335" coordsize="0,257" path="m2504,1592l2504,1335e" filled="f" stroked="t" strokeweight=".47332pt" strokecolor="#181818">
                <v:path arrowok="t"/>
              </v:shape>
            </v:group>
            <v:group style="position:absolute;left:11549;top:1316;width:2;height:305" coordorigin="11549,1316" coordsize="2,305">
              <v:shape style="position:absolute;left:11549;top:1316;width:2;height:305" coordorigin="11549,1316" coordsize="0,305" path="m11549,1621l11549,1316e" filled="f" stroked="t" strokeweight=".94664pt" strokecolor="#5B5B5B">
                <v:path arrowok="t"/>
              </v:shape>
            </v:group>
            <v:group style="position:absolute;left:592;top:2007;width:1661;height:2" coordorigin="592,2007" coordsize="1661,2">
              <v:shape style="position:absolute;left:592;top:2007;width:1661;height:2" coordorigin="592,2007" coordsize="1661,0" path="m592,2007l2253,2007e" filled="f" stroked="t" strokeweight=".70998pt" strokecolor="#4B4F4F">
                <v:path arrowok="t"/>
              </v:shape>
            </v:group>
            <v:group style="position:absolute;left:1784;top:2009;width:743;height:2" coordorigin="1784,2009" coordsize="743,2">
              <v:shape style="position:absolute;left:1784;top:2009;width:743;height:2" coordorigin="1784,2009" coordsize="743,0" path="m1784,2009l2528,2009e" filled="f" stroked="t" strokeweight=".70998pt" strokecolor="#3B3F3B">
                <v:path arrowok="t"/>
              </v:shape>
            </v:group>
            <v:group style="position:absolute;left:2506;top:1535;width:2;height:482" coordorigin="2506,1535" coordsize="2,482">
              <v:shape style="position:absolute;left:2506;top:1535;width:2;height:482" coordorigin="2506,1535" coordsize="0,482" path="m2506,2017l2506,1535e" filled="f" stroked="t" strokeweight=".94664pt" strokecolor="#484848">
                <v:path arrowok="t"/>
              </v:shape>
            </v:group>
            <v:group style="position:absolute;left:2457;top:2014;width:4203;height:2" coordorigin="2457,2014" coordsize="4203,2">
              <v:shape style="position:absolute;left:2457;top:2014;width:4203;height:2" coordorigin="2457,2014" coordsize="4203,0" path="m2457,2014l6660,2014e" filled="f" stroked="t" strokeweight=".94664pt" strokecolor="#4F4F4F">
                <v:path arrowok="t"/>
              </v:shape>
            </v:group>
            <v:group style="position:absolute;left:6603;top:2019;width:644;height:2" coordorigin="6603,2019" coordsize="644,2">
              <v:shape style="position:absolute;left:6603;top:2019;width:644;height:2" coordorigin="6603,2019" coordsize="644,0" path="m6603,2019l7247,2019e" filled="f" stroked="t" strokeweight=".47332pt" strokecolor="#2F2F2F">
                <v:path arrowok="t"/>
              </v:shape>
            </v:group>
            <v:group style="position:absolute;left:7114;top:2017;width:573;height:2" coordorigin="7114,2017" coordsize="573,2">
              <v:shape style="position:absolute;left:7114;top:2017;width:573;height:2" coordorigin="7114,2017" coordsize="573,0" path="m7114,2017l7687,2017e" filled="f" stroked="t" strokeweight=".70998pt" strokecolor="#444444">
                <v:path arrowok="t"/>
              </v:shape>
            </v:group>
            <v:group style="position:absolute;left:7630;top:2017;width:241;height:2" coordorigin="7630,2017" coordsize="241,2">
              <v:shape style="position:absolute;left:7630;top:2017;width:241;height:2" coordorigin="7630,2017" coordsize="241,0" path="m7630,2017l7871,2017e" filled="f" stroked="t" strokeweight=".47332pt" strokecolor="#181818">
                <v:path arrowok="t"/>
              </v:shape>
            </v:group>
            <v:group style="position:absolute;left:7815;top:2019;width:284;height:2" coordorigin="7815,2019" coordsize="284,2">
              <v:shape style="position:absolute;left:7815;top:2019;width:284;height:2" coordorigin="7815,2019" coordsize="284,0" path="m7815,2019l8099,2019e" filled="f" stroked="t" strokeweight=".47332pt" strokecolor="#383838">
                <v:path arrowok="t"/>
              </v:shape>
            </v:group>
            <v:group style="position:absolute;left:8023;top:2017;width:3540;height:2" coordorigin="8023,2017" coordsize="3540,2">
              <v:shape style="position:absolute;left:8023;top:2017;width:3540;height:2" coordorigin="8023,2017" coordsize="3540,0" path="m8023,2017l11563,2017e" filled="f" stroked="t" strokeweight=".70998pt" strokecolor="#4F4F4F">
                <v:path arrowok="t"/>
              </v:shape>
            </v:group>
            <v:group style="position:absolute;left:587;top:2250;width:10976;height:2" coordorigin="587,2250" coordsize="10976,2">
              <v:shape style="position:absolute;left:587;top:2250;width:10976;height:2" coordorigin="587,2250" coordsize="10976,0" path="m587,2250l11563,2250e" filled="f" stroked="t" strokeweight=".70998pt" strokecolor="#4B4B4B">
                <v:path arrowok="t"/>
              </v:shape>
            </v:group>
            <v:group style="position:absolute;left:587;top:2489;width:10972;height:2" coordorigin="587,2489" coordsize="10972,2">
              <v:shape style="position:absolute;left:587;top:2489;width:10972;height:2" coordorigin="587,2489" coordsize="10972,0" path="m587,2489l11558,2489e" filled="f" stroked="t" strokeweight=".70998pt" strokecolor="#484848">
                <v:path arrowok="t"/>
              </v:shape>
            </v:group>
            <v:group style="position:absolute;left:592;top:2729;width:10976;height:2" coordorigin="592,2729" coordsize="10976,2">
              <v:shape style="position:absolute;left:592;top:2729;width:10976;height:2" coordorigin="592,2729" coordsize="10976,0" path="m592,2729l11568,2729e" filled="f" stroked="t" strokeweight=".70998pt" strokecolor="#444444">
                <v:path arrowok="t"/>
              </v:shape>
            </v:group>
            <v:group style="position:absolute;left:592;top:2961;width:1623;height:2" coordorigin="592,2961" coordsize="1623,2">
              <v:shape style="position:absolute;left:592;top:2961;width:1623;height:2" coordorigin="592,2961" coordsize="1623,0" path="m592,2961l2215,2961e" filled="f" stroked="t" strokeweight=".70998pt" strokecolor="#484848">
                <v:path arrowok="t"/>
              </v:shape>
            </v:group>
            <v:group style="position:absolute;left:599;top:2679;width:2;height:548" coordorigin="599,2679" coordsize="2,548">
              <v:shape style="position:absolute;left:599;top:2679;width:2;height:548" coordorigin="599,2679" coordsize="0,548" path="m599,3228l599,2679e" filled="f" stroked="t" strokeweight=".47332pt" strokecolor="#3F3F3F">
                <v:path arrowok="t"/>
              </v:shape>
            </v:group>
            <v:group style="position:absolute;left:1093;top:2972;width:10470;height:2" coordorigin="1093,2972" coordsize="10470,2">
              <v:shape style="position:absolute;left:1093;top:2972;width:10470;height:2" coordorigin="1093,2972" coordsize="10470,0" path="m1093,2972l11563,2972e" filled="f" stroked="t" strokeweight=".70998pt" strokecolor="#444444">
                <v:path arrowok="t"/>
              </v:shape>
            </v:group>
            <v:group style="position:absolute;left:587;top:3204;width:3304;height:2" coordorigin="587,3204" coordsize="3304,2">
              <v:shape style="position:absolute;left:587;top:3204;width:3304;height:2" coordorigin="587,3204" coordsize="3304,0" path="m587,3204l3891,3204e" filled="f" stroked="t" strokeweight=".70998pt" strokecolor="#444848">
                <v:path arrowok="t"/>
              </v:shape>
            </v:group>
            <v:group style="position:absolute;left:3834;top:3208;width:133;height:2" coordorigin="3834,3208" coordsize="133,2">
              <v:shape style="position:absolute;left:3834;top:3208;width:133;height:2" coordorigin="3834,3208" coordsize="133,0" path="m3834,3208l3966,3208e" filled="f" stroked="t" strokeweight=".47332pt" strokecolor="#282828">
                <v:path arrowok="t"/>
              </v:shape>
            </v:group>
            <v:group style="position:absolute;left:3910;top:3208;width:3777;height:2" coordorigin="3910,3208" coordsize="3777,2">
              <v:shape style="position:absolute;left:3910;top:3208;width:3777;height:2" coordorigin="3910,3208" coordsize="3777,0" path="m3910,3208l7687,3208e" filled="f" stroked="t" strokeweight=".94664pt" strokecolor="#484848">
                <v:path arrowok="t"/>
              </v:shape>
            </v:group>
            <v:group style="position:absolute;left:7630;top:3208;width:241;height:2" coordorigin="7630,3208" coordsize="241,2">
              <v:shape style="position:absolute;left:7630;top:3208;width:241;height:2" coordorigin="7630,3208" coordsize="241,0" path="m7630,3208l7871,3208e" filled="f" stroked="t" strokeweight=".47332pt" strokecolor="#1F1F1F">
                <v:path arrowok="t"/>
              </v:shape>
            </v:group>
            <v:group style="position:absolute;left:7815;top:3206;width:3749;height:2" coordorigin="7815,3206" coordsize="3749,2">
              <v:shape style="position:absolute;left:7815;top:3206;width:3749;height:2" coordorigin="7815,3206" coordsize="3749,0" path="m7815,3206l11563,3206e" filled="f" stroked="t" strokeweight=".70998pt" strokecolor="#484848">
                <v:path arrowok="t"/>
              </v:shape>
            </v:group>
            <v:group style="position:absolute;left:7228;top:3199;width:2;height:772" coordorigin="7228,3199" coordsize="2,772">
              <v:shape style="position:absolute;left:7228;top:3199;width:2;height:772" coordorigin="7228,3199" coordsize="0,772" path="m7228,3971l7228,3199e" filled="f" stroked="t" strokeweight=".70998pt" strokecolor="#545454">
                <v:path arrowok="t"/>
              </v:shape>
            </v:group>
            <v:group style="position:absolute;left:7213;top:3447;width:3133;height:2" coordorigin="7213,3447" coordsize="3133,2">
              <v:shape style="position:absolute;left:7213;top:3447;width:3133;height:2" coordorigin="7213,3447" coordsize="3133,0" path="m7213,3447l10347,3447e" filled="f" stroked="t" strokeweight=".70998pt" strokecolor="#343434">
                <v:path arrowok="t"/>
              </v:shape>
            </v:group>
            <v:group style="position:absolute;left:10347;top:3447;width:1216;height:2" coordorigin="10347,3447" coordsize="1216,2">
              <v:shape style="position:absolute;left:10347;top:3447;width:1216;height:2" coordorigin="10347,3447" coordsize="1216,0" path="m10347,3447l11563,3447e" filled="f" stroked="t" strokeweight=".23666pt" strokecolor="#444444">
                <v:path arrowok="t"/>
              </v:shape>
            </v:group>
            <v:group style="position:absolute;left:3938;top:3654;width:2722;height:2" coordorigin="3938,3654" coordsize="2722,2">
              <v:shape style="position:absolute;left:3938;top:3654;width:2722;height:2" coordorigin="3938,3654" coordsize="2722,0" path="m3938,3654l6660,3654e" filled="f" stroked="t" strokeweight=".70998pt" strokecolor="#606060">
                <v:path arrowok="t"/>
              </v:shape>
            </v:group>
            <v:group style="position:absolute;left:592;top:3959;width:3299;height:2" coordorigin="592,3959" coordsize="3299,2">
              <v:shape style="position:absolute;left:592;top:3959;width:3299;height:2" coordorigin="592,3959" coordsize="3299,0" path="m592,3959l3891,3959e" filled="f" stroked="t" strokeweight=".70998pt" strokecolor="#484848">
                <v:path arrowok="t"/>
              </v:shape>
            </v:group>
            <v:group style="position:absolute;left:596;top:3614;width:2;height:377" coordorigin="596,3614" coordsize="2,377">
              <v:shape style="position:absolute;left:596;top:3614;width:2;height:377" coordorigin="596,3614" coordsize="0,377" path="m596,3990l596,3614e" filled="f" stroked="t" strokeweight=".47332pt" strokecolor="#2F2F2F">
                <v:path arrowok="t"/>
              </v:shape>
            </v:group>
            <v:group style="position:absolute;left:3834;top:3962;width:142;height:2" coordorigin="3834,3962" coordsize="142,2">
              <v:shape style="position:absolute;left:3834;top:3962;width:142;height:2" coordorigin="3834,3962" coordsize="142,0" path="m3834,3962l3976,3962e" filled="f" stroked="t" strokeweight=".47332pt" strokecolor="#131313">
                <v:path arrowok="t"/>
              </v:shape>
            </v:group>
            <v:group style="position:absolute;left:3945;top:3194;width:2;height:777" coordorigin="3945,3194" coordsize="2,777">
              <v:shape style="position:absolute;left:3945;top:3194;width:2;height:777" coordorigin="3945,3194" coordsize="0,777" path="m3945,3971l3945,3194e" filled="f" stroked="t" strokeweight=".94664pt" strokecolor="#4B4B4B">
                <v:path arrowok="t"/>
              </v:shape>
            </v:group>
            <v:group style="position:absolute;left:3905;top:3959;width:1813;height:2" coordorigin="3905,3959" coordsize="1813,2">
              <v:shape style="position:absolute;left:3905;top:3959;width:1813;height:2" coordorigin="3905,3959" coordsize="1813,0" path="m3905,3959l5718,3959e" filled="f" stroked="t" strokeweight="1.1833pt" strokecolor="#343434">
                <v:path arrowok="t"/>
              </v:shape>
            </v:group>
            <v:group style="position:absolute;left:5661;top:3964;width:5902;height:2" coordorigin="5661,3964" coordsize="5902,2">
              <v:shape style="position:absolute;left:5661;top:3964;width:5902;height:2" coordorigin="5661,3964" coordsize="5902,0" path="m5661,3964l11563,3964e" filled="f" stroked="t" strokeweight=".94664pt" strokecolor="#484848">
                <v:path arrowok="t"/>
              </v:shape>
            </v:group>
            <v:group style="position:absolute;left:587;top:4233;width:4160;height:2" coordorigin="587,4233" coordsize="4160,2">
              <v:shape style="position:absolute;left:587;top:4233;width:4160;height:2" coordorigin="587,4233" coordsize="4160,0" path="m587,4233l4747,4233e" filled="f" stroked="t" strokeweight=".94664pt" strokecolor="#4B4B4B">
                <v:path arrowok="t"/>
              </v:shape>
            </v:group>
            <v:group style="position:absolute;left:2509;top:3952;width:2;height:543" coordorigin="2509,3952" coordsize="2,543">
              <v:shape style="position:absolute;left:2509;top:3952;width:2;height:543" coordorigin="2509,3952" coordsize="0,543" path="m2509,4496l2509,3952e" filled="f" stroked="t" strokeweight=".70998pt" strokecolor="#444444">
                <v:path arrowok="t"/>
              </v:shape>
            </v:group>
            <v:group style="position:absolute;left:4653;top:4238;width:383;height:2" coordorigin="4653,4238" coordsize="383,2">
              <v:shape style="position:absolute;left:4653;top:4238;width:383;height:2" coordorigin="4653,4238" coordsize="383,0" path="m4653,4238l5036,4238e" filled="f" stroked="t" strokeweight=".47332pt" strokecolor="#343434">
                <v:path arrowok="t"/>
              </v:shape>
            </v:group>
            <v:group style="position:absolute;left:4979;top:4238;width:6593;height:2" coordorigin="4979,4238" coordsize="6593,2">
              <v:shape style="position:absolute;left:4979;top:4238;width:6593;height:2" coordorigin="4979,4238" coordsize="6593,0" path="m4979,4238l11573,4238e" filled="f" stroked="t" strokeweight=".70998pt" strokecolor="#444444">
                <v:path arrowok="t"/>
              </v:shape>
            </v:group>
            <v:group style="position:absolute;left:2499;top:4474;width:5188;height:2" coordorigin="2499,4474" coordsize="5188,2">
              <v:shape style="position:absolute;left:2499;top:4474;width:5188;height:2" coordorigin="2499,4474" coordsize="5188,0" path="m2499,4474l7687,4474e" filled="f" stroked="t" strokeweight=".94664pt" strokecolor="#484848">
                <v:path arrowok="t"/>
              </v:shape>
            </v:group>
            <v:group style="position:absolute;left:7630;top:4477;width:241;height:2" coordorigin="7630,4477" coordsize="241,2">
              <v:shape style="position:absolute;left:7630;top:4477;width:241;height:2" coordorigin="7630,4477" coordsize="241,0" path="m7630,4477l7871,4477e" filled="f" stroked="t" strokeweight=".47332pt" strokecolor="#282828">
                <v:path arrowok="t"/>
              </v:shape>
            </v:group>
            <v:group style="position:absolute;left:7777;top:4474;width:3791;height:2" coordorigin="7777,4474" coordsize="3791,2">
              <v:shape style="position:absolute;left:7777;top:4474;width:3791;height:2" coordorigin="7777,4474" coordsize="3791,0" path="m7777,4474l11568,4474e" filled="f" stroked="t" strokeweight=".94664pt" strokecolor="#484848">
                <v:path arrowok="t"/>
              </v:shape>
            </v:group>
            <v:group style="position:absolute;left:596;top:539;width:2;height:5616" coordorigin="596,539" coordsize="2,5616">
              <v:shape style="position:absolute;left:596;top:539;width:2;height:5616" coordorigin="596,539" coordsize="0,5616" path="m596,6155l596,539e" filled="f" stroked="t" strokeweight=".70998pt" strokecolor="#545454">
                <v:path arrowok="t"/>
              </v:shape>
            </v:group>
            <v:group style="position:absolute;left:2511;top:4438;width:2;height:6322" coordorigin="2511,4438" coordsize="2,6322">
              <v:shape style="position:absolute;left:2511;top:4438;width:2;height:6322" coordorigin="2511,4438" coordsize="0,6322" path="m2511,10760l2511,4438e" filled="f" stroked="t" strokeweight=".94664pt" strokecolor="#484848">
                <v:path arrowok="t"/>
              </v:shape>
            </v:group>
            <v:group style="position:absolute;left:4986;top:4462;width:2;height:1259" coordorigin="4986,4462" coordsize="2,1259">
              <v:shape style="position:absolute;left:4986;top:4462;width:2;height:1259" coordorigin="4986,4462" coordsize="0,1259" path="m4986,5721l4986,4462e" filled="f" stroked="t" strokeweight=".70998pt" strokecolor="#484848">
                <v:path arrowok="t"/>
              </v:shape>
            </v:group>
            <v:group style="position:absolute;left:4984;top:4927;width:6589;height:2" coordorigin="4984,4927" coordsize="6589,2">
              <v:shape style="position:absolute;left:4984;top:4927;width:6589;height:2" coordorigin="4984,4927" coordsize="6589,0" path="m4984,4927l11573,4927e" filled="f" stroked="t" strokeweight=".70998pt" strokecolor="#484848">
                <v:path arrowok="t"/>
              </v:shape>
            </v:group>
            <v:group style="position:absolute;left:596;top:4925;width:2;height:257" coordorigin="596,4925" coordsize="2,257">
              <v:shape style="position:absolute;left:596;top:4925;width:2;height:257" coordorigin="596,4925" coordsize="0,257" path="m596,5182l596,4925e" filled="f" stroked="t" strokeweight=".47332pt" strokecolor="#383838">
                <v:path arrowok="t"/>
              </v:shape>
            </v:group>
            <v:group style="position:absolute;left:4989;top:4925;width:2;height:257" coordorigin="4989,4925" coordsize="2,257">
              <v:shape style="position:absolute;left:4989;top:4925;width:2;height:257" coordorigin="4989,4925" coordsize="0,257" path="m4989,5182l4989,4925e" filled="f" stroked="t" strokeweight=".47332pt" strokecolor="#2B2B2B">
                <v:path arrowok="t"/>
              </v:shape>
            </v:group>
            <v:group style="position:absolute;left:4979;top:5170;width:2267;height:2" coordorigin="4979,5170" coordsize="2267,2">
              <v:shape style="position:absolute;left:4979;top:5170;width:2267;height:2" coordorigin="4979,5170" coordsize="2267,0" path="m4979,5170l7247,5170e" filled="f" stroked="t" strokeweight=".70998pt" strokecolor="#484848">
                <v:path arrowok="t"/>
              </v:shape>
            </v:group>
            <v:group style="position:absolute;left:7190;top:5168;width:232;height:2" coordorigin="7190,5168" coordsize="232,2">
              <v:shape style="position:absolute;left:7190;top:5168;width:232;height:2" coordorigin="7190,5168" coordsize="232,0" path="m7190,5168l7422,5168e" filled="f" stroked="t" strokeweight=".47332pt" strokecolor="#2B2B2B">
                <v:path arrowok="t"/>
              </v:shape>
            </v:group>
            <v:group style="position:absolute;left:7365;top:5168;width:1799;height:2" coordorigin="7365,5168" coordsize="1799,2">
              <v:shape style="position:absolute;left:7365;top:5168;width:1799;height:2" coordorigin="7365,5168" coordsize="1799,0" path="m7365,5168l9163,5168e" filled="f" stroked="t" strokeweight=".94664pt" strokecolor="#4B4B4B">
                <v:path arrowok="t"/>
              </v:shape>
            </v:group>
            <v:group style="position:absolute;left:9107;top:5170;width:1268;height:2" coordorigin="9107,5170" coordsize="1268,2">
              <v:shape style="position:absolute;left:9107;top:5170;width:1268;height:2" coordorigin="9107,5170" coordsize="1268,0" path="m9107,5170l10375,5170e" filled="f" stroked="t" strokeweight=".47332pt" strokecolor="#383838">
                <v:path arrowok="t"/>
              </v:shape>
            </v:group>
            <v:group style="position:absolute;left:10318;top:5168;width:1254;height:2" coordorigin="10318,5168" coordsize="1254,2">
              <v:shape style="position:absolute;left:10318;top:5168;width:1254;height:2" coordorigin="10318,5168" coordsize="1254,0" path="m10318,5168l11573,5168e" filled="f" stroked="t" strokeweight=".70998pt" strokecolor="#545454">
                <v:path arrowok="t"/>
              </v:shape>
            </v:group>
            <v:group style="position:absolute;left:4979;top:5406;width:2267;height:2" coordorigin="4979,5406" coordsize="2267,2">
              <v:shape style="position:absolute;left:4979;top:5406;width:2267;height:2" coordorigin="4979,5406" coordsize="2267,0" path="m4979,5406l7247,5406e" filled="f" stroked="t" strokeweight=".70998pt" strokecolor="#484848">
                <v:path arrowok="t"/>
              </v:shape>
            </v:group>
            <v:group style="position:absolute;left:7190;top:5406;width:232;height:2" coordorigin="7190,5406" coordsize="232,2">
              <v:shape style="position:absolute;left:7190;top:5406;width:232;height:2" coordorigin="7190,5406" coordsize="232,0" path="m7190,5406l7422,5406e" filled="f" stroked="t" strokeweight=".47332pt" strokecolor="#282828">
                <v:path arrowok="t"/>
              </v:shape>
            </v:group>
            <v:group style="position:absolute;left:7365;top:5404;width:4208;height:2" coordorigin="7365,5404" coordsize="4208,2">
              <v:shape style="position:absolute;left:7365;top:5404;width:4208;height:2" coordorigin="7365,5404" coordsize="4208,0" path="m7365,5404l11573,5404e" filled="f" stroked="t" strokeweight=".70998pt" strokecolor="#484848">
                <v:path arrowok="t"/>
              </v:shape>
            </v:group>
            <v:group style="position:absolute;left:2494;top:5645;width:1794;height:2" coordorigin="2494,5645" coordsize="1794,2">
              <v:shape style="position:absolute;left:2494;top:5645;width:1794;height:2" coordorigin="2494,5645" coordsize="1794,0" path="m2494,5645l4288,5645e" filled="f" stroked="t" strokeweight=".70998pt" strokecolor="#444444">
                <v:path arrowok="t"/>
              </v:shape>
            </v:group>
            <v:group style="position:absolute;left:4231;top:5647;width:478;height:2" coordorigin="4231,5647" coordsize="478,2">
              <v:shape style="position:absolute;left:4231;top:5647;width:478;height:2" coordorigin="4231,5647" coordsize="478,0" path="m4231,5647l4710,5647e" filled="f" stroked="t" strokeweight=".47332pt" strokecolor="#282828">
                <v:path arrowok="t"/>
              </v:shape>
            </v:group>
            <v:group style="position:absolute;left:4539;top:5647;width:7034;height:2" coordorigin="4539,5647" coordsize="7034,2">
              <v:shape style="position:absolute;left:4539;top:5647;width:7034;height:2" coordorigin="4539,5647" coordsize="7034,0" path="m4539,5647l11573,5647e" filled="f" stroked="t" strokeweight=".94664pt" strokecolor="#4B4B4B">
                <v:path arrowok="t"/>
              </v:shape>
            </v:group>
            <v:group style="position:absolute;left:592;top:5881;width:3697;height:2" coordorigin="592,5881" coordsize="3697,2">
              <v:shape style="position:absolute;left:592;top:5881;width:3697;height:2" coordorigin="592,5881" coordsize="3697,0" path="m592,5881l4288,5881e" filled="f" stroked="t" strokeweight=".94664pt" strokecolor="#4B4B4B">
                <v:path arrowok="t"/>
              </v:shape>
            </v:group>
            <v:group style="position:absolute;left:4231;top:5885;width:478;height:2" coordorigin="4231,5885" coordsize="478,2">
              <v:shape style="position:absolute;left:4231;top:5885;width:478;height:2" coordorigin="4231,5885" coordsize="478,0" path="m4231,5885l4710,5885e" filled="f" stroked="t" strokeweight=".47332pt" strokecolor="#282828">
                <v:path arrowok="t"/>
              </v:shape>
            </v:group>
            <v:group style="position:absolute;left:4539;top:5885;width:7034;height:2" coordorigin="4539,5885" coordsize="7034,2">
              <v:shape style="position:absolute;left:4539;top:5885;width:7034;height:2" coordorigin="4539,5885" coordsize="7034,0" path="m4539,5885l11573,5885e" filled="f" stroked="t" strokeweight=".94664pt" strokecolor="#484848">
                <v:path arrowok="t"/>
              </v:shape>
            </v:group>
            <v:group style="position:absolute;left:4989;top:5482;width:2;height:777" coordorigin="4989,5482" coordsize="2,777">
              <v:shape style="position:absolute;left:4989;top:5482;width:2;height:777" coordorigin="4989,5482" coordsize="0,777" path="m4989,6260l4989,5482e" filled="f" stroked="t" strokeweight=".70998pt" strokecolor="#383838">
                <v:path arrowok="t"/>
              </v:shape>
            </v:group>
            <v:group style="position:absolute;left:594;top:5854;width:2;height:310" coordorigin="594,5854" coordsize="2,310">
              <v:shape style="position:absolute;left:594;top:5854;width:2;height:310" coordorigin="594,5854" coordsize="0,310" path="m594,6164l594,5854e" filled="f" stroked="t" strokeweight=".47332pt" strokecolor="#444444">
                <v:path arrowok="t"/>
              </v:shape>
            </v:group>
            <v:group style="position:absolute;left:7852;top:5873;width:2;height:953" coordorigin="7852,5873" coordsize="2,953">
              <v:shape style="position:absolute;left:7852;top:5873;width:2;height:953" coordorigin="7852,5873" coordsize="0,953" path="m7852,6827l7852,5873e" filled="f" stroked="t" strokeweight=".70998pt" strokecolor="#484848">
                <v:path arrowok="t"/>
              </v:shape>
            </v:group>
            <v:group style="position:absolute;left:2499;top:6353;width:3219;height:2" coordorigin="2499,6353" coordsize="3219,2">
              <v:shape style="position:absolute;left:2499;top:6353;width:3219;height:2" coordorigin="2499,6353" coordsize="3219,0" path="m2499,6353l5718,6353e" filled="f" stroked="t" strokeweight=".94664pt" strokecolor="#484848">
                <v:path arrowok="t"/>
              </v:shape>
            </v:group>
            <v:group style="position:absolute;left:5661;top:6355;width:454;height:2" coordorigin="5661,6355" coordsize="454,2">
              <v:shape style="position:absolute;left:5661;top:6355;width:454;height:2" coordorigin="5661,6355" coordsize="454,0" path="m5661,6355l6115,6355e" filled="f" stroked="t" strokeweight=".47332pt" strokecolor="#343434">
                <v:path arrowok="t"/>
              </v:shape>
            </v:group>
            <v:group style="position:absolute;left:6058;top:6353;width:5519;height:2" coordorigin="6058,6353" coordsize="5519,2">
              <v:shape style="position:absolute;left:6058;top:6353;width:5519;height:2" coordorigin="6058,6353" coordsize="5519,0" path="m6058,6353l11577,6353e" filled="f" stroked="t" strokeweight=".70998pt" strokecolor="#4B4B4B">
                <v:path arrowok="t"/>
              </v:shape>
            </v:group>
            <v:group style="position:absolute;left:594;top:6417;width:2;height:4291" coordorigin="594,6417" coordsize="2,4291">
              <v:shape style="position:absolute;left:594;top:6417;width:2;height:4291" coordorigin="594,6417" coordsize="0,4291" path="m594,10708l594,6417e" filled="f" stroked="t" strokeweight=".70998pt" strokecolor="#484848">
                <v:path arrowok="t"/>
              </v:shape>
            </v:group>
            <v:group style="position:absolute;left:2494;top:6824;width:5192;height:2" coordorigin="2494,6824" coordsize="5192,2">
              <v:shape style="position:absolute;left:2494;top:6824;width:5192;height:2" coordorigin="2494,6824" coordsize="5192,0" path="m2494,6824l7687,6824e" filled="f" stroked="t" strokeweight=".70998pt" strokecolor="#484848">
                <v:path arrowok="t"/>
              </v:shape>
            </v:group>
            <v:group style="position:absolute;left:4991;top:5854;width:2;height:977" coordorigin="4991,5854" coordsize="2,977">
              <v:shape style="position:absolute;left:4991;top:5854;width:2;height:977" coordorigin="4991,5854" coordsize="0,977" path="m4991,6832l4991,5854e" filled="f" stroked="t" strokeweight=".94664pt" strokecolor="#444444">
                <v:path arrowok="t"/>
              </v:shape>
            </v:group>
            <v:group style="position:absolute;left:7630;top:6822;width:251;height:2" coordorigin="7630,6822" coordsize="251,2">
              <v:shape style="position:absolute;left:7630;top:6822;width:251;height:2" coordorigin="7630,6822" coordsize="251,0" path="m7630,6822l7881,6822e" filled="f" stroked="t" strokeweight=".47332pt" strokecolor="#181818">
                <v:path arrowok="t"/>
              </v:shape>
            </v:group>
            <v:group style="position:absolute;left:7810;top:6822;width:3763;height:2" coordorigin="7810,6822" coordsize="3763,2">
              <v:shape style="position:absolute;left:7810;top:6822;width:3763;height:2" coordorigin="7810,6822" coordsize="3763,0" path="m7810,6822l11573,6822e" filled="f" stroked="t" strokeweight=".70998pt" strokecolor="#4B4B4B">
                <v:path arrowok="t"/>
              </v:shape>
            </v:group>
            <v:group style="position:absolute;left:587;top:7060;width:10990;height:2" coordorigin="587,7060" coordsize="10990,2">
              <v:shape style="position:absolute;left:587;top:7060;width:10990;height:2" coordorigin="587,7060" coordsize="10990,0" path="m587,7060l11577,7060e" filled="f" stroked="t" strokeweight=".94664pt" strokecolor="#4B4B4B">
                <v:path arrowok="t"/>
              </v:shape>
            </v:group>
            <v:group style="position:absolute;left:11568;top:2555;width:2;height:4553" coordorigin="11568,2555" coordsize="2,4553">
              <v:shape style="position:absolute;left:11568;top:2555;width:2;height:4553" coordorigin="11568,2555" coordsize="0,4553" path="m11568,7108l11568,2555e" filled="f" stroked="t" strokeweight=".47332pt" strokecolor="#4F4F4F">
                <v:path arrowok="t"/>
              </v:shape>
            </v:group>
            <v:group style="position:absolute;left:587;top:7528;width:1254;height:2" coordorigin="587,7528" coordsize="1254,2">
              <v:shape style="position:absolute;left:587;top:7528;width:1254;height:2" coordorigin="587,7528" coordsize="1254,0" path="m587,7528l1841,7528e" filled="f" stroked="t" strokeweight=".70998pt" strokecolor="#4B4B4B">
                <v:path arrowok="t"/>
              </v:shape>
            </v:group>
            <v:group style="position:absolute;left:1784;top:7530;width:743;height:2" coordorigin="1784,7530" coordsize="743,2">
              <v:shape style="position:absolute;left:1784;top:7530;width:743;height:2" coordorigin="1784,7530" coordsize="743,0" path="m1784,7530l2528,7530e" filled="f" stroked="t" strokeweight=".47332pt" strokecolor="#2B2B2B">
                <v:path arrowok="t"/>
              </v:shape>
            </v:group>
            <v:group style="position:absolute;left:2457;top:7532;width:9121;height:2" coordorigin="2457,7532" coordsize="9121,2">
              <v:shape style="position:absolute;left:2457;top:7532;width:9121;height:2" coordorigin="2457,7532" coordsize="9121,0" path="m2457,7532l11577,7532e" filled="f" stroked="t" strokeweight=".94664pt" strokecolor="#4B4B4B">
                <v:path arrowok="t"/>
              </v:shape>
            </v:group>
            <v:group style="position:absolute;left:11573;top:4138;width:2;height:7108" coordorigin="11573,4138" coordsize="2,7108">
              <v:shape style="position:absolute;left:11573;top:4138;width:2;height:7108" coordorigin="11573,4138" coordsize="0,7108" path="m11573,11246l11573,4138e" filled="f" stroked="t" strokeweight=".70998pt" strokecolor="#545454">
                <v:path arrowok="t"/>
              </v:shape>
            </v:group>
            <v:group style="position:absolute;left:4996;top:7523;width:2;height:501" coordorigin="4996,7523" coordsize="2,501">
              <v:shape style="position:absolute;left:4996;top:7523;width:2;height:501" coordorigin="4996,7523" coordsize="0,501" path="m4996,8023l4996,7523e" filled="f" stroked="t" strokeweight=".94664pt" strokecolor="#4F4F4F">
                <v:path arrowok="t"/>
              </v:shape>
            </v:group>
            <v:group style="position:absolute;left:4984;top:7768;width:6598;height:2" coordorigin="4984,7768" coordsize="6598,2">
              <v:shape style="position:absolute;left:4984;top:7768;width:6598;height:2" coordorigin="4984,7768" coordsize="6598,0" path="m4984,7768l11582,7768e" filled="f" stroked="t" strokeweight=".70998pt" strokecolor="#4F4F4F">
                <v:path arrowok="t"/>
              </v:shape>
            </v:group>
            <v:group style="position:absolute;left:4994;top:8009;width:724;height:2" coordorigin="4994,8009" coordsize="724,2">
              <v:shape style="position:absolute;left:4994;top:8009;width:724;height:2" coordorigin="4994,8009" coordsize="724,0" path="m4994,8009l5718,8009e" filled="f" stroked="t" strokeweight=".47332pt" strokecolor="#3F3F3F">
                <v:path arrowok="t"/>
              </v:shape>
            </v:group>
            <v:group style="position:absolute;left:5467;top:8007;width:6115;height:2" coordorigin="5467,8007" coordsize="6115,2">
              <v:shape style="position:absolute;left:5467;top:8007;width:6115;height:2" coordorigin="5467,8007" coordsize="6115,0" path="m5467,8007l11582,8007e" filled="f" stroked="t" strokeweight=".94664pt" strokecolor="#484848">
                <v:path arrowok="t"/>
              </v:shape>
            </v:group>
            <v:group style="position:absolute;left:587;top:8240;width:705;height:2" coordorigin="587,8240" coordsize="705,2">
              <v:shape style="position:absolute;left:587;top:8240;width:705;height:2" coordorigin="587,8240" coordsize="705,0" path="m587,8240l1292,8240e" filled="f" stroked="t" strokeweight=".47332pt" strokecolor="#343434">
                <v:path arrowok="t"/>
              </v:shape>
            </v:group>
            <v:group style="position:absolute;left:1212;top:8248;width:10366;height:2" coordorigin="1212,8248" coordsize="10366,2">
              <v:shape style="position:absolute;left:1212;top:8248;width:10366;height:2" coordorigin="1212,8248" coordsize="10366,0" path="m1212,8248l11577,8248e" filled="f" stroked="t" strokeweight=".94664pt" strokecolor="#4B4B4B">
                <v:path arrowok="t"/>
              </v:shape>
            </v:group>
            <v:group style="position:absolute;left:4996;top:7966;width:2;height:291" coordorigin="4996,7966" coordsize="2,291">
              <v:shape style="position:absolute;left:4996;top:7966;width:2;height:291" coordorigin="4996,7966" coordsize="0,291" path="m4996,8257l4996,7966e" filled="f" stroked="t" strokeweight=".47332pt" strokecolor="#383838">
                <v:path arrowok="t"/>
              </v:shape>
            </v:group>
            <v:group style="position:absolute;left:587;top:9168;width:11000;height:2" coordorigin="587,9168" coordsize="11000,2">
              <v:shape style="position:absolute;left:587;top:9168;width:11000;height:2" coordorigin="587,9168" coordsize="11000,0" path="m587,9168l11587,9168e" filled="f" stroked="t" strokeweight=".94664pt" strokecolor="#4F4F4F">
                <v:path arrowok="t"/>
              </v:shape>
            </v:group>
            <v:group style="position:absolute;left:587;top:10007;width:10995;height:2" coordorigin="587,10007" coordsize="10995,2">
              <v:shape style="position:absolute;left:587;top:10007;width:10995;height:2" coordorigin="587,10007" coordsize="10995,0" path="m587,10007l11582,10007e" filled="f" stroked="t" strokeweight=".94664pt" strokecolor="#4B4B4B">
                <v:path arrowok="t"/>
              </v:shape>
            </v:group>
            <v:group style="position:absolute;left:594;top:9635;width:2;height:400" coordorigin="594,9635" coordsize="2,400">
              <v:shape style="position:absolute;left:594;top:9635;width:2;height:400" coordorigin="594,9635" coordsize="0,400" path="m594,10035l594,9635e" filled="f" stroked="t" strokeweight=".47332pt" strokecolor="#2B2B2B">
                <v:path arrowok="t"/>
              </v:shape>
            </v:group>
            <v:group style="position:absolute;left:587;top:10245;width:11000;height:2" coordorigin="587,10245" coordsize="11000,2">
              <v:shape style="position:absolute;left:587;top:10245;width:11000;height:2" coordorigin="587,10245" coordsize="11000,0" path="m587,10245l11587,10245e" filled="f" stroked="t" strokeweight=".94664pt" strokecolor="#4B4B4B">
                <v:path arrowok="t"/>
              </v:shape>
            </v:group>
            <v:group style="position:absolute;left:592;top:9892;width:2;height:810" coordorigin="592,9892" coordsize="2,810">
              <v:shape style="position:absolute;left:592;top:9892;width:2;height:810" coordorigin="592,9892" coordsize="0,810" path="m592,10703l592,9892e" filled="f" stroked="t" strokeweight=".47332pt" strokecolor="#444444">
                <v:path arrowok="t"/>
              </v:shape>
            </v:group>
            <v:group style="position:absolute;left:7407;top:9997;width:2;height:257" coordorigin="7407,9997" coordsize="2,257">
              <v:shape style="position:absolute;left:7407;top:9997;width:2;height:257" coordorigin="7407,9997" coordsize="0,257" path="m7407,10255l7407,9997e" filled="f" stroked="t" strokeweight=".70998pt" strokecolor="#545454">
                <v:path arrowok="t"/>
              </v:shape>
            </v:group>
            <v:group style="position:absolute;left:587;top:10486;width:3701;height:2" coordorigin="587,10486" coordsize="3701,2">
              <v:shape style="position:absolute;left:587;top:10486;width:3701;height:2" coordorigin="587,10486" coordsize="3701,0" path="m587,10486l4288,10486e" filled="f" stroked="t" strokeweight=".70998pt" strokecolor="#575757">
                <v:path arrowok="t"/>
              </v:shape>
            </v:group>
            <v:group style="position:absolute;left:4231;top:10488;width:478;height:2" coordorigin="4231,10488" coordsize="478,2">
              <v:shape style="position:absolute;left:4231;top:10488;width:478;height:2" coordorigin="4231,10488" coordsize="478,0" path="m4231,10488l4710,10488e" filled="f" stroked="t" strokeweight=".47332pt" strokecolor="#444444">
                <v:path arrowok="t"/>
              </v:shape>
            </v:group>
            <v:group style="position:absolute;left:4605;top:10488;width:2641;height:2" coordorigin="4605,10488" coordsize="2641,2">
              <v:shape style="position:absolute;left:4605;top:10488;width:2641;height:2" coordorigin="4605,10488" coordsize="2641,0" path="m4605,10488l7247,10488e" filled="f" stroked="t" strokeweight=".70998pt" strokecolor="#575757">
                <v:path arrowok="t"/>
              </v:shape>
            </v:group>
            <v:group style="position:absolute;left:7190;top:10488;width:232;height:2" coordorigin="7190,10488" coordsize="232,2">
              <v:shape style="position:absolute;left:7190;top:10488;width:232;height:2" coordorigin="7190,10488" coordsize="232,0" path="m7190,10488l7422,10488e" filled="f" stroked="t" strokeweight=".47332pt" strokecolor="#2B2B2B">
                <v:path arrowok="t"/>
              </v:shape>
            </v:group>
            <v:group style="position:absolute;left:7365;top:10486;width:4222;height:2" coordorigin="7365,10486" coordsize="4222,2">
              <v:shape style="position:absolute;left:7365;top:10486;width:4222;height:2" coordorigin="7365,10486" coordsize="4222,0" path="m7365,10486l11587,10486e" filled="f" stroked="t" strokeweight=".70998pt" strokecolor="#5B5B5B">
                <v:path arrowok="t"/>
              </v:shape>
            </v:group>
            <v:group style="position:absolute;left:843;top:10960;width:999;height:2" coordorigin="843,10960" coordsize="999,2">
              <v:shape style="position:absolute;left:843;top:10960;width:999;height:2" coordorigin="843,10960" coordsize="999,0" path="m843,10960l1841,10960e" filled="f" stroked="t" strokeweight=".70998pt" strokecolor="#444844">
                <v:path arrowok="t"/>
              </v:shape>
            </v:group>
            <v:group style="position:absolute;left:1784;top:10963;width:743;height:2" coordorigin="1784,10963" coordsize="743,2">
              <v:shape style="position:absolute;left:1784;top:10963;width:743;height:2" coordorigin="1784,10963" coordsize="743,0" path="m1784,10963l2528,10963e" filled="f" stroked="t" strokeweight=".70998pt" strokecolor="#343434">
                <v:path arrowok="t"/>
              </v:shape>
            </v:group>
            <v:group style="position:absolute;left:2509;top:7108;width:2;height:8934" coordorigin="2509,7108" coordsize="2,8934">
              <v:shape style="position:absolute;left:2509;top:7108;width:2;height:8934" coordorigin="2509,7108" coordsize="0,8934" path="m2509,16042l2509,7108e" filled="f" stroked="t" strokeweight=".70998pt" strokecolor="#3F3F3F">
                <v:path arrowok="t"/>
              </v:shape>
            </v:group>
            <v:group style="position:absolute;left:2457;top:10963;width:9130;height:2" coordorigin="2457,10963" coordsize="9130,2">
              <v:shape style="position:absolute;left:2457;top:10963;width:9130;height:2" coordorigin="2457,10963" coordsize="9130,0" path="m2457,10963l11587,10963e" filled="f" stroked="t" strokeweight=".70998pt" strokecolor="#4B4B4B">
                <v:path arrowok="t"/>
              </v:shape>
            </v:group>
            <v:group style="position:absolute;left:587;top:11201;width:4118;height:2" coordorigin="587,11201" coordsize="4118,2">
              <v:shape style="position:absolute;left:587;top:11201;width:4118;height:2" coordorigin="587,11201" coordsize="4118,0" path="m587,11201l4705,11201e" filled="f" stroked="t" strokeweight=".70998pt" strokecolor="#545454">
                <v:path arrowok="t"/>
              </v:shape>
            </v:group>
            <v:group style="position:absolute;left:599;top:10960;width:2;height:5082" coordorigin="599,10960" coordsize="2,5082">
              <v:shape style="position:absolute;left:599;top:10960;width:2;height:5082" coordorigin="599,10960" coordsize="0,5082" path="m599,16042l599,10960e" filled="f" stroked="t" strokeweight=".70998pt" strokecolor="#484848">
                <v:path arrowok="t"/>
              </v:shape>
            </v:group>
            <v:group style="position:absolute;left:2511;top:10917;width:2;height:2226" coordorigin="2511,10917" coordsize="2,2226">
              <v:shape style="position:absolute;left:2511;top:10917;width:2;height:2226" coordorigin="2511,10917" coordsize="0,2226" path="m2511,13144l2511,10917e" filled="f" stroked="t" strokeweight=".70998pt" strokecolor="#484848">
                <v:path arrowok="t"/>
              </v:shape>
            </v:group>
            <v:group style="position:absolute;left:4231;top:11203;width:473;height:2" coordorigin="4231,11203" coordsize="473,2">
              <v:shape style="position:absolute;left:4231;top:11203;width:473;height:2" coordorigin="4231,11203" coordsize="473,0" path="m4231,11203l4705,11203e" filled="f" stroked="t" strokeweight=".47332pt" strokecolor="#444444">
                <v:path arrowok="t"/>
              </v:shape>
            </v:group>
            <v:group style="position:absolute;left:6058;top:11203;width:601;height:2" coordorigin="6058,11203" coordsize="601,2">
              <v:shape style="position:absolute;left:6058;top:11203;width:601;height:2" coordorigin="6058,11203" coordsize="601,0" path="m6058,11203l6660,11203e" filled="f" stroked="t" strokeweight=".47332pt" strokecolor="#4B4B4B">
                <v:path arrowok="t"/>
              </v:shape>
            </v:group>
            <v:group style="position:absolute;left:7190;top:11203;width:241;height:2" coordorigin="7190,11203" coordsize="241,2">
              <v:shape style="position:absolute;left:7190;top:11203;width:241;height:2" coordorigin="7190,11203" coordsize="241,0" path="m7190,11203l7431,11203e" filled="f" stroked="t" strokeweight=".47332pt" strokecolor="#383838">
                <v:path arrowok="t"/>
              </v:shape>
            </v:group>
            <v:group style="position:absolute;left:7417;top:10951;width:2;height:4801" coordorigin="7417,10951" coordsize="2,4801">
              <v:shape style="position:absolute;left:7417;top:10951;width:2;height:4801" coordorigin="7417,10951" coordsize="0,4801" path="m7417,15751l7417,10951e" filled="f" stroked="t" strokeweight=".70998pt" strokecolor="#606060">
                <v:path arrowok="t"/>
              </v:shape>
            </v:group>
            <v:group style="position:absolute;left:4828;top:11201;width:6759;height:2" coordorigin="4828,11201" coordsize="6759,2">
              <v:shape style="position:absolute;left:4828;top:11201;width:6759;height:2" coordorigin="4828,11201" coordsize="6759,0" path="m4828,11201l11587,11201e" filled="f" stroked="t" strokeweight=".70998pt" strokecolor="#5B5B5B">
                <v:path arrowok="t"/>
              </v:shape>
            </v:group>
            <v:group style="position:absolute;left:587;top:11437;width:4094;height:2" coordorigin="587,11437" coordsize="4094,2">
              <v:shape style="position:absolute;left:587;top:11437;width:4094;height:2" coordorigin="587,11437" coordsize="4094,0" path="m587,11437l4681,11437e" filled="f" stroked="t" strokeweight=".70998pt" strokecolor="#575757">
                <v:path arrowok="t"/>
              </v:shape>
            </v:group>
            <v:group style="position:absolute;left:1264;top:11203;width:2;height:725" coordorigin="1264,11203" coordsize="2,725">
              <v:shape style="position:absolute;left:1264;top:11203;width:2;height:725" coordorigin="1264,11203" coordsize="0,725" path="m1264,11928l1264,11203e" filled="f" stroked="t" strokeweight=".23666pt" strokecolor="#606060">
                <v:path arrowok="t"/>
              </v:shape>
            </v:group>
            <v:group style="position:absolute;left:1822;top:11194;width:2;height:272" coordorigin="1822,11194" coordsize="2,272">
              <v:shape style="position:absolute;left:1822;top:11194;width:2;height:272" coordorigin="1822,11194" coordsize="0,272" path="m1822,11466l1822,11194e" filled="f" stroked="t" strokeweight=".47332pt" strokecolor="#2F2F2F">
                <v:path arrowok="t"/>
              </v:shape>
            </v:group>
            <v:group style="position:absolute;left:7190;top:11442;width:241;height:2" coordorigin="7190,11442" coordsize="241,2">
              <v:shape style="position:absolute;left:7190;top:11442;width:241;height:2" coordorigin="7190,11442" coordsize="241,0" path="m7190,11442l7431,11442e" filled="f" stroked="t" strokeweight=".47332pt" strokecolor="#343434">
                <v:path arrowok="t"/>
              </v:shape>
            </v:group>
            <v:group style="position:absolute;left:4814;top:11439;width:6778;height:2" coordorigin="4814,11439" coordsize="6778,2">
              <v:shape style="position:absolute;left:4814;top:11439;width:6778;height:2" coordorigin="4814,11439" coordsize="6778,0" path="m4814,11439l11592,11439e" filled="f" stroked="t" strokeweight=".70998pt" strokecolor="#575757">
                <v:path arrowok="t"/>
              </v:shape>
            </v:group>
            <v:group style="position:absolute;left:1825;top:11380;width:2;height:4067" coordorigin="1825,11380" coordsize="2,4067">
              <v:shape style="position:absolute;left:1825;top:11380;width:2;height:4067" coordorigin="1825,11380" coordsize="0,4067" path="m1825,15446l1825,11380e" filled="f" stroked="t" strokeweight=".70998pt" strokecolor="#4B4B4B">
                <v:path arrowok="t"/>
              </v:shape>
            </v:group>
            <v:group style="position:absolute;left:11582;top:11175;width:2;height:782" coordorigin="11582,11175" coordsize="2,782">
              <v:shape style="position:absolute;left:11582;top:11175;width:2;height:782" coordorigin="11582,11175" coordsize="0,782" path="m11582,11957l11582,11175e" filled="f" stroked="t" strokeweight=".70998pt" strokecolor="#545454">
                <v:path arrowok="t"/>
              </v:shape>
            </v:group>
            <v:group style="position:absolute;left:1264;top:11928;width:2;height:424" coordorigin="1264,11928" coordsize="2,424">
              <v:shape style="position:absolute;left:1264;top:11928;width:2;height:424" coordorigin="1264,11928" coordsize="0,424" path="m1264,12352l1264,11928e" filled="f" stroked="t" strokeweight=".23666pt" strokecolor="#000000">
                <v:path arrowok="t"/>
              </v:shape>
            </v:group>
            <v:group style="position:absolute;left:11582;top:11899;width:2;height:801" coordorigin="11582,11899" coordsize="2,801">
              <v:shape style="position:absolute;left:11582;top:11899;width:2;height:801" coordorigin="11582,11899" coordsize="0,801" path="m11582,12700l11582,11899e" filled="f" stroked="t" strokeweight=".47332pt" strokecolor="#4B4B4B">
                <v:path arrowok="t"/>
              </v:shape>
            </v:group>
            <v:group style="position:absolute;left:1264;top:12352;width:2;height:319" coordorigin="1264,12352" coordsize="2,319">
              <v:shape style="position:absolute;left:1264;top:12352;width:2;height:319" coordorigin="1264,12352" coordsize="0,319" path="m1264,12672l1264,12352e" filled="f" stroked="t" strokeweight=".23666pt" strokecolor="#3F4444">
                <v:path arrowok="t"/>
              </v:shape>
            </v:group>
            <v:group style="position:absolute;left:1264;top:12672;width:2;height:620" coordorigin="1264,12672" coordsize="2,620">
              <v:shape style="position:absolute;left:1264;top:12672;width:2;height:620" coordorigin="1264,12672" coordsize="0,620" path="m1264,13291l1264,12672e" filled="f" stroked="t" strokeweight=".23666pt" strokecolor="#000000">
                <v:path arrowok="t"/>
              </v:shape>
            </v:group>
            <v:group style="position:absolute;left:11585;top:12643;width:2;height:334" coordorigin="11585,12643" coordsize="2,334">
              <v:shape style="position:absolute;left:11585;top:12643;width:2;height:334" coordorigin="11585,12643" coordsize="0,334" path="m11585,12977l11585,12643e" filled="f" stroked="t" strokeweight=".23666pt" strokecolor="#2F2F2F">
                <v:path arrowok="t"/>
              </v:shape>
            </v:group>
            <v:group style="position:absolute;left:7419;top:12920;width:2;height:400" coordorigin="7419,12920" coordsize="2,400">
              <v:shape style="position:absolute;left:7419;top:12920;width:2;height:400" coordorigin="7419,12920" coordsize="0,400" path="m7419,13320l7419,12920e" filled="f" stroked="t" strokeweight=".70998pt" strokecolor="#606060">
                <v:path arrowok="t"/>
              </v:shape>
            </v:group>
            <v:group style="position:absolute;left:11585;top:12920;width:2;height:219" coordorigin="11585,12920" coordsize="2,219">
              <v:shape style="position:absolute;left:11585;top:12920;width:2;height:219" coordorigin="11585,12920" coordsize="0,219" path="m11585,13139l11585,12920e" filled="f" stroked="t" strokeweight=".23666pt" strokecolor="#4F4F4F">
                <v:path arrowok="t"/>
              </v:shape>
            </v:group>
            <v:group style="position:absolute;left:601;top:13082;width:2;height:238" coordorigin="601,13082" coordsize="2,238">
              <v:shape style="position:absolute;left:601;top:13082;width:2;height:238" coordorigin="601,13082" coordsize="0,238" path="m601,13320l601,13082e" filled="f" stroked="t" strokeweight=".47332pt" strokecolor="#2B2B2B">
                <v:path arrowok="t"/>
              </v:shape>
            </v:group>
            <v:group style="position:absolute;left:2513;top:13082;width:2;height:238" coordorigin="2513,13082" coordsize="2,238">
              <v:shape style="position:absolute;left:2513;top:13082;width:2;height:238" coordorigin="2513,13082" coordsize="0,238" path="m2513,13320l2513,13082e" filled="f" stroked="t" strokeweight=".47332pt" strokecolor="#282828">
                <v:path arrowok="t"/>
              </v:shape>
            </v:group>
            <v:group style="position:absolute;left:11554;top:13110;width:2;height:181" coordorigin="11554,13110" coordsize="2,181">
              <v:shape style="position:absolute;left:11554;top:13110;width:2;height:181" coordorigin="11554,13110" coordsize="0,181" path="m11554,13291l11554,13110e" filled="f" stroked="t" strokeweight=".23666pt" strokecolor="#000000">
                <v:path arrowok="t"/>
              </v:shape>
            </v:group>
            <v:group style="position:absolute;left:592;top:13506;width:1926;height:2" coordorigin="592,13506" coordsize="1926,2">
              <v:shape style="position:absolute;left:592;top:13506;width:1926;height:2" coordorigin="592,13506" coordsize="1926,0" path="m592,13506l2518,13506e" filled="f" stroked="t" strokeweight=".70998pt" strokecolor="#4F4F4F">
                <v:path arrowok="t"/>
              </v:shape>
            </v:group>
            <v:group style="position:absolute;left:1264;top:13291;width:2;height:238" coordorigin="1264,13291" coordsize="2,238">
              <v:shape style="position:absolute;left:1264;top:13291;width:2;height:238" coordorigin="1264,13291" coordsize="0,238" path="m1264,13530l1264,13291e" filled="f" stroked="t" strokeweight=".23666pt" strokecolor="#575757">
                <v:path arrowok="t"/>
              </v:shape>
            </v:group>
            <v:group style="position:absolute;left:2516;top:13263;width:2;height:296" coordorigin="2516,13263" coordsize="2,296">
              <v:shape style="position:absolute;left:2516;top:13263;width:2;height:296" coordorigin="2516,13263" coordsize="0,296" path="m2516,13558l2516,13263e" filled="f" stroked="t" strokeweight=".70998pt" strokecolor="#444444">
                <v:path arrowok="t"/>
              </v:shape>
            </v:group>
            <v:group style="position:absolute;left:11585;top:13430;width:2;height:586" coordorigin="11585,13430" coordsize="2,586">
              <v:shape style="position:absolute;left:11585;top:13430;width:2;height:586" coordorigin="11585,13430" coordsize="0,586" path="m11585,14016l11585,13430e" filled="f" stroked="t" strokeweight=".23666pt" strokecolor="#444444">
                <v:path arrowok="t"/>
              </v:shape>
            </v:group>
            <v:group style="position:absolute;left:596;top:13487;width:2;height:334" coordorigin="596,13487" coordsize="2,334">
              <v:shape style="position:absolute;left:596;top:13487;width:2;height:334" coordorigin="596,13487" coordsize="0,334" path="m596,13821l596,13487e" filled="f" stroked="t" strokeweight=".47332pt" strokecolor="#282828">
                <v:path arrowok="t"/>
              </v:shape>
            </v:group>
            <v:group style="position:absolute;left:1264;top:13515;width:2;height:119" coordorigin="1264,13515" coordsize="2,119">
              <v:shape style="position:absolute;left:1264;top:13515;width:2;height:119" coordorigin="1264,13515" coordsize="0,119" path="m1264,13635l1264,13515e" filled="f" stroked="t" strokeweight=".23666pt" strokecolor="#838383">
                <v:path arrowok="t"/>
              </v:shape>
            </v:group>
            <v:group style="position:absolute;left:2509;top:13487;width:2;height:176" coordorigin="2509,13487" coordsize="2,176">
              <v:shape style="position:absolute;left:2509;top:13487;width:2;height:176" coordorigin="2509,13487" coordsize="0,176" path="m2509,13663l2509,13487e" filled="f" stroked="t" strokeweight=".47332pt" strokecolor="#282828">
                <v:path arrowok="t"/>
              </v:shape>
            </v:group>
            <v:group style="position:absolute;left:1264;top:13635;width:2;height:1983" coordorigin="1264,13635" coordsize="2,1983">
              <v:shape style="position:absolute;left:1264;top:13635;width:2;height:1983" coordorigin="1264,13635" coordsize="0,1983" path="m1264,15618l1264,13635e" filled="f" stroked="t" strokeweight=".23666pt" strokecolor="#000000">
                <v:path arrowok="t"/>
              </v:shape>
            </v:group>
            <v:group style="position:absolute;left:2513;top:13606;width:2;height:524" coordorigin="2513,13606" coordsize="2,524">
              <v:shape style="position:absolute;left:2513;top:13606;width:2;height:524" coordorigin="2513,13606" coordsize="0,524" path="m2513,14130l2513,13606e" filled="f" stroked="t" strokeweight=".70998pt" strokecolor="#545454">
                <v:path arrowok="t"/>
              </v:shape>
            </v:group>
            <v:group style="position:absolute;left:2485;top:13987;width:473;height:2" coordorigin="2485,13987" coordsize="473,2">
              <v:shape style="position:absolute;left:2485;top:13987;width:473;height:2" coordorigin="2485,13987" coordsize="473,0" path="m2485,13987l2958,13987e" filled="f" stroked="t" strokeweight=".23666pt" strokecolor="#606060">
                <v:path arrowok="t"/>
              </v:shape>
            </v:group>
            <v:group style="position:absolute;left:2958;top:13987;width:1302;height:2" coordorigin="2958,13987" coordsize="1302,2">
              <v:shape style="position:absolute;left:2958;top:13987;width:1302;height:2" coordorigin="2958,13987" coordsize="1302,0" path="m2958,13987l4260,13987e" filled="f" stroked="t" strokeweight="1.1833pt" strokecolor="#4B4F9C">
                <v:path arrowok="t"/>
              </v:shape>
            </v:group>
            <v:group style="position:absolute;left:7422;top:13763;width:2;height:253" coordorigin="7422,13763" coordsize="2,253">
              <v:shape style="position:absolute;left:7422;top:13763;width:2;height:253" coordorigin="7422,13763" coordsize="0,253" path="m7422,14016l7422,13763e" filled="f" stroked="t" strokeweight=".47332pt" strokecolor="#484848">
                <v:path arrowok="t"/>
              </v:shape>
            </v:group>
            <v:group style="position:absolute;left:599;top:13959;width:2;height:334" coordorigin="599,13959" coordsize="2,334">
              <v:shape style="position:absolute;left:599;top:13959;width:2;height:334" coordorigin="599,13959" coordsize="0,334" path="m599,14293l599,13959e" filled="f" stroked="t" strokeweight=".47332pt" strokecolor="#343434">
                <v:path arrowok="t"/>
              </v:shape>
            </v:group>
            <v:group style="position:absolute;left:7419;top:13959;width:2;height:529" coordorigin="7419,13959" coordsize="2,529">
              <v:shape style="position:absolute;left:7419;top:13959;width:2;height:529" coordorigin="7419,13959" coordsize="0,529" path="m7419,14488l7419,13959e" filled="f" stroked="t" strokeweight=".70998pt" strokecolor="#646464">
                <v:path arrowok="t"/>
              </v:shape>
            </v:group>
            <v:group style="position:absolute;left:11585;top:13959;width:2;height:191" coordorigin="11585,13959" coordsize="2,191">
              <v:shape style="position:absolute;left:11585;top:13959;width:2;height:191" coordorigin="11585,13959" coordsize="0,191" path="m11585,14150l11585,13959e" filled="f" stroked="t" strokeweight=".23666pt" strokecolor="#747474">
                <v:path arrowok="t"/>
              </v:shape>
            </v:group>
            <v:group style="position:absolute;left:11554;top:14264;width:2;height:195" coordorigin="11554,14264" coordsize="2,195">
              <v:shape style="position:absolute;left:11554;top:14264;width:2;height:195" coordorigin="11554,14264" coordsize="0,195" path="m11554,14459l11554,14264e" filled="f" stroked="t" strokeweight=".23666pt" strokecolor="#000000">
                <v:path arrowok="t"/>
              </v:shape>
            </v:group>
            <v:group style="position:absolute;left:2513;top:14374;width:2;height:1669" coordorigin="2513,14374" coordsize="2,1669">
              <v:shape style="position:absolute;left:2513;top:14374;width:2;height:1669" coordorigin="2513,14374" coordsize="0,1669" path="m2513,16042l2513,14374e" filled="f" stroked="t" strokeweight=".94664pt" strokecolor="#4F4F4F">
                <v:path arrowok="t"/>
              </v:shape>
            </v:group>
            <v:group style="position:absolute;left:7422;top:14431;width:2;height:1015" coordorigin="7422,14431" coordsize="2,1015">
              <v:shape style="position:absolute;left:7422;top:14431;width:2;height:1015" coordorigin="7422,14431" coordsize="0,1015" path="m7422,15446l7422,14431e" filled="f" stroked="t" strokeweight=".47332pt" strokecolor="#4B4B4B">
                <v:path arrowok="t"/>
              </v:shape>
            </v:group>
            <v:group style="position:absolute;left:11585;top:14574;width:2;height:129" coordorigin="11585,14574" coordsize="2,129">
              <v:shape style="position:absolute;left:11585;top:14574;width:2;height:129" coordorigin="11585,14574" coordsize="0,129" path="m11585,14703l11585,14574e" filled="f" stroked="t" strokeweight=".23666pt" strokecolor="#808080">
                <v:path arrowok="t"/>
              </v:shape>
            </v:group>
            <v:group style="position:absolute;left:11554;top:14674;width:2;height:944" coordorigin="11554,14674" coordsize="2,944">
              <v:shape style="position:absolute;left:11554;top:14674;width:2;height:944" coordorigin="11554,14674" coordsize="0,944" path="m11554,15618l11554,14674e" filled="f" stroked="t" strokeweight=".23666pt" strokecolor="#000000">
                <v:path arrowok="t"/>
              </v:shape>
            </v:group>
            <v:group style="position:absolute;left:1827;top:15179;width:2;height:467" coordorigin="1827,15179" coordsize="2,467">
              <v:shape style="position:absolute;left:1827;top:15179;width:2;height:467" coordorigin="1827,15179" coordsize="0,467" path="m1827,15646l1827,15179e" filled="f" stroked="t" strokeweight=".47332pt" strokecolor="#444444">
                <v:path arrowok="t"/>
              </v:shape>
            </v:group>
            <v:group style="position:absolute;left:7422;top:15389;width:2;height:257" coordorigin="7422,15389" coordsize="2,257">
              <v:shape style="position:absolute;left:7422;top:15389;width:2;height:257" coordorigin="7422,15389" coordsize="0,257" path="m7422,15646l7422,15389e" filled="f" stroked="t" strokeweight=".47332pt" strokecolor="#646464">
                <v:path arrowok="t"/>
              </v:shape>
            </v:group>
            <v:group style="position:absolute;left:1264;top:15618;width:2;height:415" coordorigin="1264,15618" coordsize="2,415">
              <v:shape style="position:absolute;left:1264;top:15618;width:2;height:415" coordorigin="1264,15618" coordsize="0,415" path="m1264,16033l1264,15618e" filled="f" stroked="t" strokeweight=".23666pt" strokecolor="#444444">
                <v:path arrowok="t"/>
              </v:shape>
            </v:group>
            <v:group style="position:absolute;left:596;top:16035;width:11014;height:2" coordorigin="596,16035" coordsize="11014,2">
              <v:shape style="position:absolute;left:596;top:16035;width:11014;height:2" coordorigin="596,16035" coordsize="11014,0" path="m596,16035l11611,16035e" filled="f" stroked="t" strokeweight=".94664pt" strokecolor="#545454">
                <v:path arrowok="t"/>
              </v:shape>
            </v:group>
            <v:group style="position:absolute;left:1829;top:15589;width:2;height:458" coordorigin="1829,15589" coordsize="2,458">
              <v:shape style="position:absolute;left:1829;top:15589;width:2;height:458" coordorigin="1829,15589" coordsize="0,458" path="m1829,16047l1829,15589e" filled="f" stroked="t" strokeweight=".94664pt" strokecolor="#545454">
                <v:path arrowok="t"/>
              </v:shape>
            </v:group>
            <v:group style="position:absolute;left:7422;top:15861;width:2;height:181" coordorigin="7422,15861" coordsize="2,181">
              <v:shape style="position:absolute;left:7422;top:15861;width:2;height:181" coordorigin="7422,15861" coordsize="0,181" path="m7422,16042l7422,15861e" filled="f" stroked="t" strokeweight=".23666pt" strokecolor="#4F4F4F">
                <v:path arrowok="t"/>
              </v:shape>
            </v:group>
            <v:group style="position:absolute;left:11554;top:15618;width:2;height:415" coordorigin="11554,15618" coordsize="2,415">
              <v:shape style="position:absolute;left:11554;top:15618;width:2;height:415" coordorigin="11554,15618" coordsize="0,415" path="m11554,16033l11554,15618e" filled="f" stroked="t" strokeweight=".23666pt" strokecolor="#74747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212323"/>
          <w:w w:val="87"/>
        </w:rPr>
        <w:t>tfai</w:t>
      </w:r>
      <w:r>
        <w:rPr>
          <w:rFonts w:ascii="Arial" w:hAnsi="Arial" w:cs="Arial" w:eastAsia="Arial"/>
          <w:sz w:val="22"/>
          <w:szCs w:val="22"/>
          <w:color w:val="212323"/>
          <w:spacing w:val="-41"/>
          <w:w w:val="88"/>
        </w:rPr>
        <w:t>y</w:t>
      </w:r>
      <w:r>
        <w:rPr>
          <w:rFonts w:ascii="Arial" w:hAnsi="Arial" w:cs="Arial" w:eastAsia="Arial"/>
          <w:sz w:val="22"/>
          <w:szCs w:val="22"/>
          <w:color w:val="B1B1AF"/>
          <w:spacing w:val="0"/>
          <w:w w:val="151"/>
        </w:rPr>
        <w:t>·</w:t>
      </w:r>
      <w:r>
        <w:rPr>
          <w:rFonts w:ascii="Arial" w:hAnsi="Arial" w:cs="Arial" w:eastAsia="Arial"/>
          <w:sz w:val="22"/>
          <w:szCs w:val="22"/>
          <w:color w:val="B1B1AF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B1B1AF"/>
          <w:spacing w:val="-12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13334"/>
          <w:spacing w:val="0"/>
          <w:w w:val="80"/>
        </w:rPr>
        <w:t>Bati</w:t>
      </w:r>
      <w:r>
        <w:rPr>
          <w:rFonts w:ascii="Arial" w:hAnsi="Arial" w:cs="Arial" w:eastAsia="Arial"/>
          <w:sz w:val="26"/>
          <w:szCs w:val="26"/>
          <w:color w:val="313334"/>
          <w:spacing w:val="-14"/>
          <w:w w:val="80"/>
        </w:rPr>
        <w:t> </w:t>
      </w:r>
      <w:r>
        <w:rPr>
          <w:rFonts w:ascii="Arial" w:hAnsi="Arial" w:cs="Arial" w:eastAsia="Arial"/>
          <w:sz w:val="22"/>
          <w:szCs w:val="22"/>
          <w:color w:val="212323"/>
          <w:spacing w:val="0"/>
          <w:w w:val="80"/>
        </w:rPr>
        <w:t>Bölg</w:t>
      </w:r>
      <w:r>
        <w:rPr>
          <w:rFonts w:ascii="Arial" w:hAnsi="Arial" w:cs="Arial" w:eastAsia="Arial"/>
          <w:sz w:val="22"/>
          <w:szCs w:val="22"/>
          <w:color w:val="212323"/>
          <w:spacing w:val="0"/>
          <w:w w:val="80"/>
        </w:rPr>
        <w:t>e</w:t>
      </w:r>
      <w:r>
        <w:rPr>
          <w:rFonts w:ascii="Arial" w:hAnsi="Arial" w:cs="Arial" w:eastAsia="Arial"/>
          <w:sz w:val="22"/>
          <w:szCs w:val="22"/>
          <w:color w:val="212323"/>
          <w:spacing w:val="0"/>
          <w:w w:val="80"/>
        </w:rPr>
        <w:t> </w:t>
      </w:r>
      <w:r>
        <w:rPr>
          <w:rFonts w:ascii="Arial" w:hAnsi="Arial" w:cs="Arial" w:eastAsia="Arial"/>
          <w:sz w:val="22"/>
          <w:szCs w:val="22"/>
          <w:color w:val="212323"/>
          <w:spacing w:val="14"/>
          <w:w w:val="8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12323"/>
          <w:spacing w:val="0"/>
          <w:w w:val="80"/>
        </w:rPr>
        <w:t>Amiri</w:t>
      </w:r>
      <w:r>
        <w:rPr>
          <w:rFonts w:ascii="Times New Roman" w:hAnsi="Times New Roman" w:cs="Times New Roman" w:eastAsia="Times New Roman"/>
          <w:sz w:val="24"/>
          <w:szCs w:val="24"/>
          <w:color w:val="21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12323"/>
          <w:spacing w:val="0"/>
          <w:w w:val="100"/>
        </w:rPr>
      </w:r>
      <w:r>
        <w:rPr>
          <w:rFonts w:ascii="Arial" w:hAnsi="Arial" w:cs="Arial" w:eastAsia="Arial"/>
          <w:sz w:val="5"/>
          <w:szCs w:val="5"/>
          <w:color w:val="9A9795"/>
          <w:spacing w:val="0"/>
          <w:w w:val="191"/>
          <w:position w:val="12"/>
        </w:rPr>
        <w:t>•</w:t>
      </w:r>
      <w:r>
        <w:rPr>
          <w:rFonts w:ascii="Arial" w:hAnsi="Arial" w:cs="Arial" w:eastAsia="Arial"/>
          <w:sz w:val="5"/>
          <w:szCs w:val="5"/>
          <w:color w:val="9A9795"/>
          <w:spacing w:val="0"/>
          <w:w w:val="191"/>
          <w:position w:val="12"/>
        </w:rPr>
        <w:t> </w:t>
      </w:r>
      <w:r>
        <w:rPr>
          <w:rFonts w:ascii="Arial" w:hAnsi="Arial" w:cs="Arial" w:eastAsia="Arial"/>
          <w:sz w:val="5"/>
          <w:szCs w:val="5"/>
          <w:color w:val="9A9795"/>
          <w:spacing w:val="22"/>
          <w:w w:val="191"/>
          <w:position w:val="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0"/>
          <w:w w:val="27"/>
          <w:position w:val="2"/>
        </w:rPr>
        <w:t>....</w:t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-6"/>
          <w:w w:val="27"/>
          <w:position w:val="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0"/>
          <w:w w:val="70"/>
          <w:position w:val="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0"/>
          <w:w w:val="53"/>
          <w:position w:val="2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6"/>
          <w:w w:val="53"/>
          <w:position w:val="2"/>
        </w:rPr>
        <w:t>.</w:t>
      </w:r>
      <w:r>
        <w:rPr>
          <w:rFonts w:ascii="Arial" w:hAnsi="Arial" w:cs="Arial" w:eastAsia="Arial"/>
          <w:sz w:val="5"/>
          <w:szCs w:val="5"/>
          <w:color w:val="B1B1AF"/>
          <w:spacing w:val="-15"/>
          <w:w w:val="282"/>
          <w:position w:val="1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0"/>
          <w:w w:val="51"/>
          <w:position w:val="2"/>
        </w:rPr>
        <w:t>...</w:t>
      </w:r>
      <w:r>
        <w:rPr>
          <w:rFonts w:ascii="Arial" w:hAnsi="Arial" w:cs="Arial" w:eastAsia="Arial"/>
          <w:sz w:val="5"/>
          <w:szCs w:val="5"/>
          <w:color w:val="9A9795"/>
          <w:spacing w:val="-28"/>
          <w:w w:val="229"/>
          <w:position w:val="12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-17"/>
          <w:w w:val="51"/>
          <w:position w:val="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-17"/>
          <w:w w:val="88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-35"/>
          <w:w w:val="88"/>
          <w:emboss/>
          <w:position w:val="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-35"/>
          <w:w w:val="88"/>
          <w:emboss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-35"/>
          <w:w w:val="88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-35"/>
          <w:w w:val="88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-15"/>
          <w:w w:val="123"/>
          <w:position w:val="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0"/>
          <w:w w:val="44"/>
          <w:position w:val="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-41"/>
          <w:w w:val="44"/>
          <w:position w:val="2"/>
        </w:rPr>
        <w:t>.</w:t>
      </w:r>
      <w:r>
        <w:rPr>
          <w:rFonts w:ascii="Arial" w:hAnsi="Arial" w:cs="Arial" w:eastAsia="Arial"/>
          <w:sz w:val="5"/>
          <w:szCs w:val="5"/>
          <w:color w:val="6B6B6E"/>
          <w:spacing w:val="-26"/>
          <w:w w:val="187"/>
          <w:position w:val="12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B1B1AF"/>
          <w:spacing w:val="2"/>
          <w:w w:val="44"/>
          <w:position w:val="2"/>
        </w:rPr>
        <w:t>.</w:t>
      </w:r>
      <w:r>
        <w:rPr>
          <w:rFonts w:ascii="Arial" w:hAnsi="Arial" w:cs="Arial" w:eastAsia="Arial"/>
          <w:sz w:val="5"/>
          <w:szCs w:val="5"/>
          <w:color w:val="6B6B6E"/>
          <w:spacing w:val="0"/>
          <w:w w:val="187"/>
          <w:position w:val="12"/>
        </w:rPr>
        <w:t>'</w:t>
      </w:r>
      <w:r>
        <w:rPr>
          <w:rFonts w:ascii="Arial" w:hAnsi="Arial" w:cs="Arial" w:eastAsia="Arial"/>
          <w:sz w:val="5"/>
          <w:szCs w:val="5"/>
          <w:color w:val="6B6B6E"/>
          <w:spacing w:val="-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37"/>
          <w:position w:val="2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607" w:lineRule="exact"/>
        <w:ind w:left="140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57"/>
          <w:szCs w:val="5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5.764771pt;margin-top:.064459pt;width:49.180322pt;height:48pt;mso-position-horizontal-relative:page;mso-position-vertical-relative:paragraph;z-index:-15350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Arial" w:hAnsi="Arial" w:cs="Arial" w:eastAsia="Arial"/>
                      <w:sz w:val="96"/>
                      <w:szCs w:val="96"/>
                    </w:rPr>
                  </w:pPr>
                  <w:rPr/>
                  <w:r>
                    <w:rPr>
                      <w:rFonts w:ascii="Arial" w:hAnsi="Arial" w:cs="Arial" w:eastAsia="Arial"/>
                      <w:sz w:val="96"/>
                      <w:szCs w:val="96"/>
                      <w:color w:val="282F7C"/>
                      <w:spacing w:val="0"/>
                      <w:w w:val="123"/>
                      <w:i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3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57"/>
          <w:szCs w:val="57"/>
          <w:color w:val="282F7C"/>
          <w:spacing w:val="0"/>
          <w:w w:val="82"/>
          <w:position w:val="0"/>
        </w:rPr>
        <w:t>ı..an</w:t>
      </w:r>
      <w:r>
        <w:rPr>
          <w:rFonts w:ascii="Times New Roman" w:hAnsi="Times New Roman" w:cs="Times New Roman" w:eastAsia="Times New Roman"/>
          <w:sz w:val="57"/>
          <w:szCs w:val="57"/>
          <w:color w:val="282F7C"/>
          <w:spacing w:val="-1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57"/>
          <w:szCs w:val="57"/>
          <w:color w:val="282F7C"/>
          <w:spacing w:val="0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5386" w:right="45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7"/>
        </w:rPr>
        <w:t>EmrahÇEKER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5587" w:right="47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323"/>
          <w:spacing w:val="0"/>
          <w:w w:val="10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80" w:right="220"/>
        </w:sectPr>
      </w:pPr>
      <w:rPr/>
    </w:p>
    <w:p>
      <w:pPr>
        <w:spacing w:before="70" w:after="0" w:line="217" w:lineRule="auto"/>
        <w:ind w:left="600" w:right="-152" w:firstLine="14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242424"/>
          <w:spacing w:val="-338"/>
          <w:w w:val="174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30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30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3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2" w:lineRule="auto"/>
        <w:ind w:left="-15" w:right="107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314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192" w:lineRule="exact"/>
        <w:ind w:left="591" w:right="176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16"/>
          <w:szCs w:val="16"/>
          <w:color w:val="494949"/>
          <w:w w:val="173"/>
          <w:b/>
          <w:bCs/>
        </w:rPr>
        <w:t>ı,</w:t>
      </w:r>
      <w:r>
        <w:rPr>
          <w:rFonts w:ascii="Arial" w:hAnsi="Arial" w:cs="Arial" w:eastAsia="Arial"/>
          <w:sz w:val="16"/>
          <w:szCs w:val="16"/>
          <w:color w:val="494949"/>
          <w:spacing w:val="-18"/>
          <w:w w:val="100"/>
          <w:b/>
          <w:bCs/>
        </w:rPr>
        <w:t> </w:t>
      </w:r>
      <w:r>
        <w:rPr>
          <w:rFonts w:ascii="Arial" w:hAnsi="Arial" w:cs="Arial" w:eastAsia="Arial"/>
          <w:sz w:val="5"/>
          <w:szCs w:val="5"/>
          <w:color w:val="5D5E5E"/>
          <w:spacing w:val="0"/>
          <w:w w:val="297"/>
          <w:b/>
          <w:bCs/>
        </w:rPr>
        <w:t>ll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00" w:bottom="280" w:left="200" w:right="760"/>
          <w:cols w:num="3" w:equalWidth="0">
            <w:col w:w="1631" w:space="1787"/>
            <w:col w:w="3884" w:space="2717"/>
            <w:col w:w="941"/>
          </w:cols>
        </w:sectPr>
      </w:pPr>
      <w:rPr/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</w:sectPr>
      </w:pPr>
      <w:rPr/>
    </w:p>
    <w:p>
      <w:pPr>
        <w:spacing w:before="38" w:after="0" w:line="240" w:lineRule="auto"/>
        <w:ind w:left="133" w:right="-20"/>
        <w:jc w:val="left"/>
        <w:tabs>
          <w:tab w:pos="1340" w:val="left"/>
          <w:tab w:pos="3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27/0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8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87"/>
        </w:rPr>
        <w:t>!Bi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6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8" w:right="-20"/>
        <w:jc w:val="left"/>
        <w:tabs>
          <w:tab w:pos="1360" w:val="left"/>
          <w:tab w:pos="3160" w:val="left"/>
          <w:tab w:pos="4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8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:27/05/2017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2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8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4"/>
        </w:rPr>
        <w:t>ayıı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40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3563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w w:val="98"/>
        </w:rPr>
        <w:t>Dildiri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40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Yeşildere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Ca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5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91"/>
        </w:rPr>
        <w:t>asy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9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4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38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Yeşildere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1"/>
        </w:rPr>
        <w:t>1-l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8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88"/>
        </w:rPr>
        <w:t>syU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70" w:lineRule="auto"/>
        <w:ind w:left="133" w:right="-49"/>
        <w:jc w:val="left"/>
        <w:tabs>
          <w:tab w:pos="1520" w:val="left"/>
          <w:tab w:pos="3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8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4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86"/>
        </w:rPr>
        <w:t>Y&lt;mgı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Sınıfı:A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!Bildlriı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32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:39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9"/>
          <w:w w:val="98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-2"/>
          <w:w w:val="226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el: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3"/>
          <w:w w:val="76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9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12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  <w:cols w:num="2" w:equalWidth="0">
            <w:col w:w="4888" w:space="656"/>
            <w:col w:w="5416"/>
          </w:cols>
        </w:sectPr>
      </w:pPr>
      <w:rPr/>
    </w:p>
    <w:p>
      <w:pPr>
        <w:spacing w:before="0" w:after="0" w:line="182" w:lineRule="exact"/>
        <w:ind w:left="366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211212pt;margin-top:4.310321pt;width:3.72288pt;height:24pt;mso-position-horizontal-relative:page;mso-position-vertical-relative:paragraph;z-index:-15345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D5E5E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2"/>
        </w:rPr>
        <w:t>Çeli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7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3"/>
        </w:rPr>
        <w:t>Yımgını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:12:20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  <w:cols w:num="3" w:equalWidth="0">
            <w:col w:w="5980" w:space="193"/>
            <w:col w:w="403" w:space="183"/>
            <w:col w:w="4201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3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53"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2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Ciha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BAYAR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  <w:cols w:num="2" w:equalWidth="0">
            <w:col w:w="1079" w:space="1073"/>
            <w:col w:w="8808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38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7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8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374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5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2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2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9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:40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5"/>
          <w:w w:val="1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</w:rPr>
        <w:t>:42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07070"/>
          <w:w w:val="8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7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1" w:lineRule="exact"/>
        <w:ind w:left="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53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12"/>
          <w:w w:val="16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1" w:after="0" w:line="192" w:lineRule="exact"/>
        <w:ind w:left="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10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-1"/>
        </w:rPr>
        <w:t>mni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t-Jandarma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12:30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  <w:cols w:num="3" w:equalWidth="0">
            <w:col w:w="600" w:space="1570"/>
            <w:col w:w="1769" w:space="763"/>
            <w:col w:w="6258"/>
          </w:cols>
        </w:sectPr>
      </w:pPr>
      <w:rPr/>
    </w:p>
    <w:p>
      <w:pPr>
        <w:spacing w:before="23" w:after="0" w:line="192" w:lineRule="exact"/>
        <w:ind w:left="2180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-1"/>
        </w:rPr>
        <w:t>Per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onel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9"/>
          <w:position w:val="-1"/>
        </w:rPr>
        <w:t>Doğ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3"/>
          <w:w w:val="73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10"/>
          <w:position w:val="-1"/>
        </w:rPr>
        <w:t>gaz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</w:sectPr>
      </w:pPr>
      <w:rPr/>
    </w:p>
    <w:p>
      <w:pPr>
        <w:spacing w:before="37" w:after="0" w:line="240" w:lineRule="auto"/>
        <w:ind w:left="13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-30"/>
          <w:w w:val="66"/>
          <w:position w:val="8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12:00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7.326515pt;margin-top:-5.287092pt;width:2.103866pt;height:19pt;mso-position-horizontal-relative:page;mso-position-vertical-relative:paragraph;z-index:-15344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B1B1B1"/>
                      <w:spacing w:val="-31"/>
                      <w:w w:val="56"/>
                    </w:rPr>
                    <w:t>!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"/>
          <w:w w:val="10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12:35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3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Anıç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>sonel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  <w:cols w:num="4" w:equalWidth="0">
            <w:col w:w="1849" w:space="298"/>
            <w:col w:w="1341" w:space="1215"/>
            <w:col w:w="1005" w:space="1907"/>
            <w:col w:w="3345"/>
          </w:cols>
        </w:sectPr>
      </w:pPr>
      <w:rPr/>
    </w:p>
    <w:p>
      <w:pPr>
        <w:spacing w:before="24" w:after="0" w:line="240" w:lineRule="auto"/>
        <w:ind w:left="2170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w w:val="93"/>
        </w:rPr>
        <w:t>Yar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w w:val="94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</w:rPr>
        <w:t>GelenA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58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6"/>
          <w:w w:val="15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5"/>
        </w:rPr>
        <w:t>651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7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E5E"/>
          <w:w w:val="9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w w:val="9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9"/>
          <w:w w:val="9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C8C8C8"/>
          <w:spacing w:val="0"/>
          <w:w w:val="19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C8C8C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Birka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ARDA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193" w:lineRule="exact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  <w:position w:val="-1"/>
        </w:rPr>
        <w:t>Yııı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9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4"/>
          <w:w w:val="9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37" w:lineRule="exact"/>
        <w:ind w:left="133" w:right="-69"/>
        <w:jc w:val="left"/>
        <w:tabs>
          <w:tab w:pos="23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5"/>
        </w:rPr>
        <w:t>Türü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5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431"/>
          <w:position w:val="-7"/>
        </w:rPr>
        <w:t>u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SöndOrnıcdc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32" w:lineRule="exact"/>
        <w:ind w:right="-20"/>
        <w:jc w:val="left"/>
        <w:tabs>
          <w:tab w:pos="1920" w:val="left"/>
          <w:tab w:pos="3480" w:val="left"/>
          <w:tab w:pos="5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5D5E5E"/>
          <w:spacing w:val="0"/>
          <w:w w:val="81"/>
          <w:position w:val="-7"/>
        </w:rPr>
        <w:t>S</w:t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81"/>
          <w:position w:val="-7"/>
        </w:rPr>
        <w:t>u</w:t>
      </w:r>
      <w:r>
        <w:rPr>
          <w:rFonts w:ascii="Arial" w:hAnsi="Arial" w:cs="Arial" w:eastAsia="Arial"/>
          <w:sz w:val="19"/>
          <w:szCs w:val="19"/>
          <w:color w:val="5D5E5E"/>
          <w:spacing w:val="9"/>
          <w:w w:val="81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7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2"/>
          <w:position w:val="-7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2"/>
          <w:position w:val="-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92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</w:r>
      <w:r>
        <w:rPr>
          <w:rFonts w:ascii="Arial" w:hAnsi="Arial" w:cs="Arial" w:eastAsia="Arial"/>
          <w:sz w:val="17"/>
          <w:szCs w:val="17"/>
          <w:color w:val="5D5E5E"/>
          <w:spacing w:val="0"/>
          <w:w w:val="100"/>
          <w:position w:val="-7"/>
        </w:rPr>
        <w:t>K:0</w:t>
      </w:r>
      <w:r>
        <w:rPr>
          <w:rFonts w:ascii="Arial" w:hAnsi="Arial" w:cs="Arial" w:eastAsia="Arial"/>
          <w:sz w:val="17"/>
          <w:szCs w:val="17"/>
          <w:color w:val="5D5E5E"/>
          <w:spacing w:val="0"/>
          <w:w w:val="100"/>
          <w:position w:val="-7"/>
        </w:rPr>
        <w:t>2</w:t>
      </w:r>
      <w:r>
        <w:rPr>
          <w:rFonts w:ascii="Arial" w:hAnsi="Arial" w:cs="Arial" w:eastAsia="Arial"/>
          <w:sz w:val="17"/>
          <w:szCs w:val="17"/>
          <w:color w:val="5D5E5E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-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99"/>
          <w:position w:val="-7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30"/>
          <w:position w:val="-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  <w:cols w:num="2" w:equalWidth="0">
            <w:col w:w="2726" w:space="1976"/>
            <w:col w:w="6258"/>
          </w:cols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4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7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4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3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yok.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67" w:lineRule="exact"/>
        <w:ind w:right="-20"/>
        <w:jc w:val="left"/>
        <w:tabs>
          <w:tab w:pos="1680" w:val="left"/>
          <w:tab w:pos="3240" w:val="left"/>
          <w:tab w:pos="482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2"/>
        </w:rPr>
        <w:t>3</w:t>
      </w:r>
      <w:r>
        <w:rPr>
          <w:rFonts w:ascii="Arial" w:hAnsi="Arial" w:cs="Arial" w:eastAsia="Arial"/>
          <w:sz w:val="16"/>
          <w:szCs w:val="16"/>
          <w:color w:val="383838"/>
          <w:spacing w:val="-37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5D5E5E"/>
          <w:spacing w:val="0"/>
          <w:w w:val="63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5D5E5E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5D5E5E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7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94949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D5E5E"/>
          <w:spacing w:val="0"/>
          <w:w w:val="7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  <w:cols w:num="3" w:equalWidth="0">
            <w:col w:w="2151" w:space="57"/>
            <w:col w:w="825" w:space="1893"/>
            <w:col w:w="6034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w w:val="19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gortalı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0" w:lineRule="auto"/>
        <w:ind w:left="133" w:right="-4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larda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ruşturuıada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atılması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sehven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6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6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93"/>
        </w:rPr>
        <w:t>ŞOrülınc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3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328" w:lineRule="auto"/>
        <w:ind w:right="1049" w:firstLine="5"/>
        <w:jc w:val="left"/>
        <w:tabs>
          <w:tab w:pos="4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Not: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</w:rPr>
        <w:t>1</w:t>
      </w:r>
      <w:r>
        <w:rPr>
          <w:rFonts w:ascii="Arial" w:hAnsi="Arial" w:cs="Arial" w:eastAsia="Arial"/>
          <w:sz w:val="16"/>
          <w:szCs w:val="16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sila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5"/>
        </w:rPr>
        <w:t>yangmsöndürme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2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4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2"/>
        </w:rPr>
        <w:t>IBedel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8" w:after="0" w:line="240" w:lineRule="auto"/>
        <w:ind w:left="3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94949"/>
          <w:spacing w:val="0"/>
          <w:w w:val="103"/>
        </w:rPr>
        <w:t>yok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  <w:cols w:num="2" w:equalWidth="0">
            <w:col w:w="1649" w:space="521"/>
            <w:col w:w="8790"/>
          </w:cols>
        </w:sectPr>
      </w:pPr>
      <w:rPr/>
    </w:p>
    <w:p>
      <w:pPr>
        <w:spacing w:before="58" w:after="0" w:line="185" w:lineRule="exact"/>
        <w:ind w:left="133" w:right="-20"/>
        <w:jc w:val="left"/>
        <w:tabs>
          <w:tab w:pos="2160" w:val="left"/>
          <w:tab w:pos="6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27/05/2017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93"/>
          <w:position w:val="-1"/>
        </w:rPr>
        <w:t>ISaaLi: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12:35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</w:sectPr>
      </w:pPr>
      <w:rPr/>
    </w:p>
    <w:p>
      <w:pPr>
        <w:spacing w:before="0" w:after="0" w:line="199" w:lineRule="exact"/>
        <w:ind w:left="214" w:right="-72"/>
        <w:jc w:val="left"/>
        <w:tabs>
          <w:tab w:pos="10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4.4pt;margin-top:25.459932pt;width:566.877901pt;height:742.540075pt;mso-position-horizontal-relative:page;mso-position-vertical-relative:page;z-index:-15347" coordorigin="288,509" coordsize="11338,14851">
            <v:shape style="position:absolute;left:288;top:11635;width:6086;height:3725" type="#_x0000_t75">
              <v:imagedata r:id="rId30" o:title=""/>
            </v:shape>
            <v:group style="position:absolute;left:314;top:531;width:11252;height:2" coordorigin="314,531" coordsize="11252,2">
              <v:shape style="position:absolute;left:314;top:531;width:11252;height:2" coordorigin="314,531" coordsize="11252,0" path="m314,531l11566,531e" filled="f" stroked="t" strokeweight=".713954pt" strokecolor="#606060">
                <v:path arrowok="t"/>
              </v:shape>
            </v:group>
            <v:group style="position:absolute;left:319;top:516;width:2;height:14821" coordorigin="319,516" coordsize="2,14821">
              <v:shape style="position:absolute;left:319;top:516;width:2;height:14821" coordorigin="319,516" coordsize="0,14821" path="m319,15337l319,516e" filled="f" stroked="t" strokeweight=".713954pt" strokecolor="#545454">
                <v:path arrowok="t"/>
              </v:shape>
            </v:group>
            <v:group style="position:absolute;left:2356;top:521;width:2;height:1501" coordorigin="2356,521" coordsize="2,1501">
              <v:shape style="position:absolute;left:2356;top:521;width:2;height:1501" coordorigin="2356,521" coordsize="0,1501" path="m2356,2022l2356,521e" filled="f" stroked="t" strokeweight=".713954pt" strokecolor="#4F4F4F">
                <v:path arrowok="t"/>
              </v:shape>
            </v:group>
            <v:group style="position:absolute;left:9105;top:521;width:2;height:1501" coordorigin="9105,521" coordsize="2,1501">
              <v:shape style="position:absolute;left:9105;top:521;width:2;height:1501" coordorigin="9105,521" coordsize="0,1501" path="m9105,2022l9105,521e" filled="f" stroked="t" strokeweight=".713954pt" strokecolor="#676767">
                <v:path arrowok="t"/>
              </v:shape>
            </v:group>
            <v:group style="position:absolute;left:314;top:2018;width:11257;height:2" coordorigin="314,2018" coordsize="11257,2">
              <v:shape style="position:absolute;left:314;top:2018;width:11257;height:2" coordorigin="314,2018" coordsize="11257,0" path="m314,2018l11571,2018e" filled="f" stroked="t" strokeweight=".713954pt" strokecolor="#606060">
                <v:path arrowok="t"/>
              </v:shape>
            </v:group>
            <v:group style="position:absolute;left:314;top:2237;width:11261;height:2" coordorigin="314,2237" coordsize="11261,2">
              <v:shape style="position:absolute;left:314;top:2237;width:11261;height:2" coordorigin="314,2237" coordsize="11261,0" path="m314,2237l11576,2237e" filled="f" stroked="t" strokeweight=".713954pt" strokecolor="#606060">
                <v:path arrowok="t"/>
              </v:shape>
            </v:group>
            <v:group style="position:absolute;left:314;top:2450;width:11271;height:2" coordorigin="314,2450" coordsize="11271,2">
              <v:shape style="position:absolute;left:314;top:2450;width:11271;height:2" coordorigin="314,2450" coordsize="11271,0" path="m314,2450l11585,2450e" filled="f" stroked="t" strokeweight=".713954pt" strokecolor="#5B5B5B">
                <v:path arrowok="t"/>
              </v:shape>
            </v:group>
            <v:group style="position:absolute;left:314;top:2668;width:11266;height:2" coordorigin="314,2668" coordsize="11266,2">
              <v:shape style="position:absolute;left:314;top:2668;width:11266;height:2" coordorigin="314,2668" coordsize="11266,0" path="m314,2668l11580,2668e" filled="f" stroked="t" strokeweight=".713954pt" strokecolor="#5B5B5B">
                <v:path arrowok="t"/>
              </v:shape>
            </v:group>
            <v:group style="position:absolute;left:309;top:2883;width:11271;height:2" coordorigin="309,2883" coordsize="11271,2">
              <v:shape style="position:absolute;left:309;top:2883;width:11271;height:2" coordorigin="309,2883" coordsize="11271,0" path="m309,2883l11580,2883e" filled="f" stroked="t" strokeweight=".713954pt" strokecolor="#5B5B5B">
                <v:path arrowok="t"/>
              </v:shape>
            </v:group>
            <v:group style="position:absolute;left:2356;top:3820;width:2;height:7817" coordorigin="2356,3820" coordsize="2,7817">
              <v:shape style="position:absolute;left:2356;top:3820;width:2;height:7817" coordorigin="2356,3820" coordsize="0,7817" path="m2356,11637l2356,3820e" filled="f" stroked="t" strokeweight=".713954pt" strokecolor="#545454">
                <v:path arrowok="t"/>
              </v:shape>
            </v:group>
            <v:group style="position:absolute;left:3851;top:3093;width:2;height:746" coordorigin="3851,3093" coordsize="2,746">
              <v:shape style="position:absolute;left:3851;top:3093;width:2;height:746" coordorigin="3851,3093" coordsize="0,746" path="m3851,3839l3851,3093e" filled="f" stroked="t" strokeweight=".713954pt" strokecolor="#545454">
                <v:path arrowok="t"/>
              </v:shape>
            </v:group>
            <v:group style="position:absolute;left:6944;top:3093;width:2;height:746" coordorigin="6944,3093" coordsize="2,746">
              <v:shape style="position:absolute;left:6944;top:3093;width:2;height:746" coordorigin="6944,3093" coordsize="0,746" path="m6944,3839l6944,3093e" filled="f" stroked="t" strokeweight=".951939pt" strokecolor="#545454">
                <v:path arrowok="t"/>
              </v:shape>
            </v:group>
            <v:group style="position:absolute;left:314;top:3830;width:11266;height:2" coordorigin="314,3830" coordsize="11266,2">
              <v:shape style="position:absolute;left:314;top:3830;width:11266;height:2" coordorigin="314,3830" coordsize="11266,0" path="m314,3830l11580,3830e" filled="f" stroked="t" strokeweight=".713954pt" strokecolor="#575757">
                <v:path arrowok="t"/>
              </v:shape>
            </v:group>
            <v:group style="position:absolute;left:309;top:3103;width:11271;height:2" coordorigin="309,3103" coordsize="11271,2">
              <v:shape style="position:absolute;left:309;top:3103;width:11271;height:2" coordorigin="309,3103" coordsize="11271,0" path="m309,3103l11580,3103e" filled="f" stroked="t" strokeweight=".713954pt" strokecolor="#5B5B5B">
                <v:path arrowok="t"/>
              </v:shape>
            </v:group>
            <v:group style="position:absolute;left:314;top:4107;width:11261;height:2" coordorigin="314,4107" coordsize="11261,2">
              <v:shape style="position:absolute;left:314;top:4107;width:11261;height:2" coordorigin="314,4107" coordsize="11261,0" path="m314,4107l11576,4107e" filled="f" stroked="t" strokeweight=".713954pt" strokecolor="#5B5B5B">
                <v:path arrowok="t"/>
              </v:shape>
            </v:group>
            <v:group style="position:absolute;left:2351;top:4327;width:9224;height:2" coordorigin="2351,4327" coordsize="9224,2">
              <v:shape style="position:absolute;left:2351;top:4327;width:9224;height:2" coordorigin="2351,4327" coordsize="9224,0" path="m2351,4327l11576,4327e" filled="f" stroked="t" strokeweight=".713954pt" strokecolor="#5B5B5B">
                <v:path arrowok="t"/>
              </v:shape>
            </v:group>
            <v:group style="position:absolute;left:4895;top:4322;width:2;height:2065" coordorigin="4895,4322" coordsize="2,2065">
              <v:shape style="position:absolute;left:4895;top:4322;width:2;height:2065" coordorigin="4895,4322" coordsize="0,2065" path="m4895,6387l4895,4322e" filled="f" stroked="t" strokeweight=".713954pt" strokecolor="#4B4B4B">
                <v:path arrowok="t"/>
              </v:shape>
            </v:group>
            <v:group style="position:absolute;left:4888;top:4810;width:6683;height:2" coordorigin="4888,4810" coordsize="6683,2">
              <v:shape style="position:absolute;left:4888;top:4810;width:6683;height:2" coordorigin="4888,4810" coordsize="6683,0" path="m4888,4810l11571,4810e" filled="f" stroked="t" strokeweight=".713954pt" strokecolor="#747474">
                <v:path arrowok="t"/>
              </v:shape>
            </v:group>
            <v:group style="position:absolute;left:4888;top:5049;width:6692;height:2" coordorigin="4888,5049" coordsize="6692,2">
              <v:shape style="position:absolute;left:4888;top:5049;width:6692;height:2" coordorigin="4888,5049" coordsize="6692,0" path="m4888,5049l11580,5049e" filled="f" stroked="t" strokeweight=".713954pt" strokecolor="#646464">
                <v:path arrowok="t"/>
              </v:shape>
            </v:group>
            <v:group style="position:absolute;left:4888;top:5288;width:6692;height:2" coordorigin="4888,5288" coordsize="6692,2">
              <v:shape style="position:absolute;left:4888;top:5288;width:6692;height:2" coordorigin="4888,5288" coordsize="6692,0" path="m4888,5288l11580,5288e" filled="f" stroked="t" strokeweight=".713954pt" strokecolor="#5B5B5B">
                <v:path arrowok="t"/>
              </v:shape>
            </v:group>
            <v:group style="position:absolute;left:2351;top:5508;width:9229;height:2" coordorigin="2351,5508" coordsize="9229,2">
              <v:shape style="position:absolute;left:2351;top:5508;width:9229;height:2" coordorigin="2351,5508" coordsize="9229,0" path="m2351,5508l11580,5508e" filled="f" stroked="t" strokeweight=".713954pt" strokecolor="#5B5B5B">
                <v:path arrowok="t"/>
              </v:shape>
            </v:group>
            <v:group style="position:absolute;left:305;top:5737;width:11280;height:2" coordorigin="305,5737" coordsize="11280,2">
              <v:shape style="position:absolute;left:305;top:5737;width:11280;height:2" coordorigin="305,5737" coordsize="11280,0" path="m305,5737l11585,5737e" filled="f" stroked="t" strokeweight=".713954pt" strokecolor="#5B5B5B">
                <v:path arrowok="t"/>
              </v:shape>
            </v:group>
            <v:group style="position:absolute;left:2347;top:6163;width:9239;height:2" coordorigin="2347,6163" coordsize="9239,2">
              <v:shape style="position:absolute;left:2347;top:6163;width:9239;height:2" coordorigin="2347,6163" coordsize="9239,0" path="m2347,6163l11585,6163e" filled="f" stroked="t" strokeweight=".713954pt" strokecolor="#606060">
                <v:path arrowok="t"/>
              </v:shape>
            </v:group>
            <v:group style="position:absolute;left:7796;top:5732;width:2;height:655" coordorigin="7796,5732" coordsize="2,655">
              <v:shape style="position:absolute;left:7796;top:5732;width:2;height:655" coordorigin="7796,5732" coordsize="0,655" path="m7796,6387l7796,5732e" filled="f" stroked="t" strokeweight=".713954pt" strokecolor="#545454">
                <v:path arrowok="t"/>
              </v:shape>
            </v:group>
            <v:group style="position:absolute;left:2347;top:6378;width:9239;height:2" coordorigin="2347,6378" coordsize="9239,2">
              <v:shape style="position:absolute;left:2347;top:6378;width:9239;height:2" coordorigin="2347,6378" coordsize="9239,0" path="m2347,6378l11585,6378e" filled="f" stroked="t" strokeweight=".713954pt" strokecolor="#606060">
                <v:path arrowok="t"/>
              </v:shape>
            </v:group>
            <v:group style="position:absolute;left:309;top:6598;width:11271;height:2" coordorigin="309,6598" coordsize="11271,2">
              <v:shape style="position:absolute;left:309;top:6598;width:11271;height:2" coordorigin="309,6598" coordsize="11271,0" path="m309,6598l11580,6598e" filled="f" stroked="t" strokeweight=".713954pt" strokecolor="#606060">
                <v:path arrowok="t"/>
              </v:shape>
            </v:group>
            <v:group style="position:absolute;left:305;top:7021;width:11280;height:2" coordorigin="305,7021" coordsize="11280,2">
              <v:shape style="position:absolute;left:305;top:7021;width:11280;height:2" coordorigin="305,7021" coordsize="11280,0" path="m305,7021l11585,7021e" filled="f" stroked="t" strokeweight=".713954pt" strokecolor="#606060">
                <v:path arrowok="t"/>
              </v:shape>
            </v:group>
            <v:group style="position:absolute;left:4898;top:7018;width:2;height:669" coordorigin="4898,7018" coordsize="2,669">
              <v:shape style="position:absolute;left:4898;top:7018;width:2;height:669" coordorigin="4898,7018" coordsize="0,669" path="m4898,7688l4898,7018e" filled="f" stroked="t" strokeweight=".713954pt" strokecolor="#3B3B3B">
                <v:path arrowok="t"/>
              </v:shape>
            </v:group>
            <v:group style="position:absolute;left:4893;top:7243;width:6697;height:2" coordorigin="4893,7243" coordsize="6697,2">
              <v:shape style="position:absolute;left:4893;top:7243;width:6697;height:2" coordorigin="4893,7243" coordsize="6697,0" path="m4893,7243l11590,7243e" filled="f" stroked="t" strokeweight=".713954pt" strokecolor="#646464">
                <v:path arrowok="t"/>
              </v:shape>
            </v:group>
            <v:group style="position:absolute;left:4893;top:7458;width:6692;height:2" coordorigin="4893,7458" coordsize="6692,2">
              <v:shape style="position:absolute;left:4893;top:7458;width:6692;height:2" coordorigin="4893,7458" coordsize="6692,0" path="m4893,7458l11585,7458e" filled="f" stroked="t" strokeweight=".713954pt" strokecolor="#646464">
                <v:path arrowok="t"/>
              </v:shape>
            </v:group>
            <v:group style="position:absolute;left:309;top:7673;width:11276;height:2" coordorigin="309,7673" coordsize="11276,2">
              <v:shape style="position:absolute;left:309;top:7673;width:11276;height:2" coordorigin="309,7673" coordsize="11276,0" path="m309,7673l11585,7673e" filled="f" stroked="t" strokeweight=".713954pt" strokecolor="#646464">
                <v:path arrowok="t"/>
              </v:shape>
            </v:group>
            <v:group style="position:absolute;left:309;top:8481;width:11280;height:2" coordorigin="309,8481" coordsize="11280,2">
              <v:shape style="position:absolute;left:309;top:8481;width:11280;height:2" coordorigin="309,8481" coordsize="11280,0" path="m309,8481l11590,8481e" filled="f" stroked="t" strokeweight=".713954pt" strokecolor="#606060">
                <v:path arrowok="t"/>
              </v:shape>
            </v:group>
            <v:group style="position:absolute;left:309;top:9361;width:11285;height:2" coordorigin="309,9361" coordsize="11285,2">
              <v:shape style="position:absolute;left:309;top:9361;width:11285;height:2" coordorigin="309,9361" coordsize="11285,0" path="m309,9361l11595,9361e" filled="f" stroked="t" strokeweight=".713954pt" strokecolor="#646464">
                <v:path arrowok="t"/>
              </v:shape>
            </v:group>
            <v:group style="position:absolute;left:309;top:9700;width:11309;height:2" coordorigin="309,9700" coordsize="11309,2">
              <v:shape style="position:absolute;left:309;top:9700;width:11309;height:2" coordorigin="309,9700" coordsize="11309,0" path="m309,9700l11618,9700e" filled="f" stroked="t" strokeweight=".713954pt" strokecolor="#606060">
                <v:path arrowok="t"/>
              </v:shape>
            </v:group>
            <v:group style="position:absolute;left:309;top:9935;width:11280;height:2" coordorigin="309,9935" coordsize="11280,2">
              <v:shape style="position:absolute;left:309;top:9935;width:11280;height:2" coordorigin="309,9935" coordsize="11280,0" path="m309,9935l11590,9935e" filled="f" stroked="t" strokeweight=".713954pt" strokecolor="#606060">
                <v:path arrowok="t"/>
              </v:shape>
            </v:group>
            <v:group style="position:absolute;left:305;top:10413;width:11304;height:2" coordorigin="305,10413" coordsize="11304,2">
              <v:shape style="position:absolute;left:305;top:10413;width:11304;height:2" coordorigin="305,10413" coordsize="11304,0" path="m305,10413l11609,10413e" filled="f" stroked="t" strokeweight=".713954pt" strokecolor="#606060">
                <v:path arrowok="t"/>
              </v:shape>
            </v:group>
            <v:group style="position:absolute;left:314;top:10628;width:11280;height:2" coordorigin="314,10628" coordsize="11280,2">
              <v:shape style="position:absolute;left:314;top:10628;width:11280;height:2" coordorigin="314,10628" coordsize="11280,0" path="m314,10628l11595,10628e" filled="f" stroked="t" strokeweight=".713954pt" strokecolor="#606060">
                <v:path arrowok="t"/>
              </v:shape>
            </v:group>
            <v:group style="position:absolute;left:1114;top:10585;width:2;height:1052" coordorigin="1114,10585" coordsize="2,1052">
              <v:shape style="position:absolute;left:1114;top:10585;width:2;height:1052" coordorigin="1114,10585" coordsize="0,1052" path="m1114,11637l1114,10585e" filled="f" stroked="t" strokeweight=".713954pt" strokecolor="#484848">
                <v:path arrowok="t"/>
              </v:shape>
            </v:group>
            <v:group style="position:absolute;left:1690;top:10623;width:2;height:1167" coordorigin="1690,10623" coordsize="2,1167">
              <v:shape style="position:absolute;left:1690;top:10623;width:2;height:1167" coordorigin="1690,10623" coordsize="0,1167" path="m1690,11790l1690,10623e" filled="f" stroked="t" strokeweight=".951939pt" strokecolor="#575757">
                <v:path arrowok="t"/>
              </v:shape>
            </v:group>
            <v:group style="position:absolute;left:862;top:10862;width:10724;height:2" coordorigin="862,10862" coordsize="10724,2">
              <v:shape style="position:absolute;left:862;top:10862;width:10724;height:2" coordorigin="862,10862" coordsize="10724,0" path="m862,10862l11585,10862e" filled="f" stroked="t" strokeweight=".713954pt" strokecolor="#646464">
                <v:path arrowok="t"/>
              </v:shape>
            </v:group>
            <v:group style="position:absolute;left:314;top:15318;width:11276;height:2" coordorigin="314,15318" coordsize="11276,2">
              <v:shape style="position:absolute;left:314;top:15318;width:11276;height:2" coordorigin="314,15318" coordsize="11276,0" path="m314,15318l11590,15318e" filled="f" stroked="t" strokeweight=".713954pt" strokecolor="#747474">
                <v:path arrowok="t"/>
              </v:shape>
            </v:group>
            <v:group style="position:absolute;left:7358;top:10618;width:2;height:4704" coordorigin="7358,10618" coordsize="2,4704">
              <v:shape style="position:absolute;left:7358;top:10618;width:2;height:4704" coordorigin="7358,10618" coordsize="0,4704" path="m7358,15323l7358,10618e" filled="f" stroked="t" strokeweight=".713954pt" strokecolor="#5757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74"/>
          <w:position w:val="-1"/>
        </w:rPr>
        <w:t>v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74"/>
          <w:position w:val="-1"/>
        </w:rPr>
        <w:t>..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00"/>
          <w:position w:val="-1"/>
        </w:rPr>
        <w:t>öıu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11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shape style="position:absolute;margin-left:441.600006pt;margin-top:37.191784pt;width:109.440002pt;height:113.279999pt;mso-position-horizontal-relative:page;mso-position-vertical-relative:paragraph;z-index:-15346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183"/>
          <w:position w:val="1"/>
        </w:rPr>
        <w:t>f-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62" w:right="-69"/>
        <w:jc w:val="left"/>
        <w:tabs>
          <w:tab w:pos="3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40" w:lineRule="auto"/>
        <w:ind w:right="265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auto"/>
        <w:ind w:left="3284" w:right="239" w:firstLine="-3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Ciha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BAYAR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760"/>
          <w:cols w:num="3" w:equalWidth="0">
            <w:col w:w="1306" w:space="232"/>
            <w:col w:w="4316" w:space="2778"/>
            <w:col w:w="232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651485pt;margin-top:-15.524724pt;width:29.260001pt;height:44pt;mso-position-horizontal-relative:page;mso-position-vertical-relative:paragraph;z-index:-15333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43434"/>
                      <w:spacing w:val="0"/>
                      <w:w w:val="133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55" w:lineRule="exact"/>
        <w:ind w:left="3757" w:right="-20"/>
        <w:jc w:val="left"/>
        <w:tabs>
          <w:tab w:pos="1002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5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9"/>
          <w:szCs w:val="9"/>
          <w:color w:val="444444"/>
          <w:spacing w:val="0"/>
          <w:w w:val="100"/>
          <w:b/>
          <w:bCs/>
          <w:position w:val="-2"/>
        </w:rPr>
        <w:t>ıı</w:t>
      </w:r>
      <w:r>
        <w:rPr>
          <w:rFonts w:ascii="Times New Roman" w:hAnsi="Times New Roman" w:cs="Times New Roman" w:eastAsia="Times New Roman"/>
          <w:sz w:val="9"/>
          <w:szCs w:val="9"/>
          <w:color w:val="444444"/>
          <w:spacing w:val="0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44444"/>
          <w:spacing w:val="5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98A8E"/>
          <w:spacing w:val="0"/>
          <w:w w:val="56"/>
          <w:b/>
          <w:bCs/>
          <w:position w:val="-2"/>
        </w:rPr>
        <w:t>;.ı,</w:t>
      </w:r>
      <w:r>
        <w:rPr>
          <w:rFonts w:ascii="Times New Roman" w:hAnsi="Times New Roman" w:cs="Times New Roman" w:eastAsia="Times New Roman"/>
          <w:sz w:val="9"/>
          <w:szCs w:val="9"/>
          <w:color w:val="898A8E"/>
          <w:spacing w:val="0"/>
          <w:w w:val="56"/>
          <w:b/>
          <w:bCs/>
          <w:position w:val="-2"/>
        </w:rPr>
        <w:t>;</w:t>
      </w:r>
      <w:r>
        <w:rPr>
          <w:rFonts w:ascii="Times New Roman" w:hAnsi="Times New Roman" w:cs="Times New Roman" w:eastAsia="Times New Roman"/>
          <w:sz w:val="9"/>
          <w:szCs w:val="9"/>
          <w:color w:val="898A8E"/>
          <w:spacing w:val="0"/>
          <w:w w:val="56"/>
          <w:b/>
          <w:bCs/>
          <w:position w:val="-2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898A8E"/>
          <w:spacing w:val="12"/>
          <w:w w:val="5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110"/>
          <w:b/>
          <w:bCs/>
          <w:position w:val="-2"/>
        </w:rPr>
        <w:t>ıı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88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95.681793pt;margin-top:3.757123pt;width:44.389416pt;height:.1pt;mso-position-horizontal-relative:page;mso-position-vertical-relative:paragraph;z-index:-15342" coordorigin="9914,75" coordsize="888,2">
            <v:shape style="position:absolute;left:9914;top:75;width:888;height:2" coordorigin="9914,75" coordsize="888,0" path="m9914,75l10801,75e" filled="f" stroked="t" strokeweight="2.386528pt" strokecolor="#6B707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611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left="654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-28"/>
          <w:w w:val="113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7.40818" w:type="dxa"/>
      </w:tblPr>
      <w:tblGrid/>
      <w:tr>
        <w:trPr>
          <w:trHeight w:val="244" w:hRule="exact"/>
        </w:trPr>
        <w:tc>
          <w:tcPr>
            <w:tcW w:w="1174" w:type="dxa"/>
            <w:tcBorders>
              <w:top w:val="single" w:sz="3.818448" w:space="0" w:color="4F4F4F"/>
              <w:bottom w:val="single" w:sz="5.727664" w:space="0" w:color="5B5B5B"/>
              <w:left w:val="single" w:sz="5.727664" w:space="0" w:color="606060"/>
              <w:right w:val="nil" w:sz="6" w:space="0" w:color="auto"/>
            </w:tcBorders>
          </w:tcPr>
          <w:p>
            <w:pPr>
              <w:spacing w:before="0" w:after="0" w:line="216" w:lineRule="exact"/>
              <w:ind w:left="5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50"/>
              </w:rPr>
              <w:t>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5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5"/>
                <w:w w:val="15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27" w:type="dxa"/>
            <w:tcBorders>
              <w:top w:val="nil" w:sz="6" w:space="0" w:color="auto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22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3"/>
              </w:rPr>
              <w:t>:27.05.2017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92" w:type="dxa"/>
            <w:tcBorders>
              <w:top w:val="single" w:sz="5.727664" w:space="0" w:color="5B5B5B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36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7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4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27664" w:space="0" w:color="646464"/>
            </w:tcBorders>
          </w:tcPr>
          <w:p>
            <w:pPr>
              <w:spacing w:before="21" w:after="0" w:line="240" w:lineRule="auto"/>
              <w:ind w:left="258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0"/>
              </w:rPr>
              <w:t>IBildiı·im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16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5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10:50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5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4" w:hRule="exact"/>
        </w:trPr>
        <w:tc>
          <w:tcPr>
            <w:tcW w:w="1174" w:type="dxa"/>
            <w:tcBorders>
              <w:top w:val="single" w:sz="5.727664" w:space="0" w:color="5B5B5B"/>
              <w:bottom w:val="single" w:sz="3.818448" w:space="0" w:color="484848"/>
              <w:left w:val="single" w:sz="5.727664" w:space="0" w:color="606060"/>
              <w:right w:val="nil" w:sz="6" w:space="0" w:color="auto"/>
            </w:tcBorders>
          </w:tcPr>
          <w:p>
            <w:pPr>
              <w:spacing w:before="0" w:after="0" w:line="213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27" w:type="dxa"/>
            <w:tcBorders>
              <w:top w:val="single" w:sz="5.727664" w:space="0" w:color="5B5B5B"/>
              <w:bottom w:val="single" w:sz="3.81844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22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w w:val="102"/>
              </w:rPr>
              <w:t>:27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5"/>
                <w:w w:val="10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05.2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5"/>
                <w:w w:val="104"/>
              </w:rPr>
              <w:t>0</w:t>
            </w:r>
            <w:r>
              <w:rPr>
                <w:rFonts w:ascii="Arial" w:hAnsi="Arial" w:cs="Arial" w:eastAsia="Arial"/>
                <w:sz w:val="25"/>
                <w:szCs w:val="25"/>
                <w:color w:val="343434"/>
                <w:spacing w:val="12"/>
                <w:w w:val="21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92" w:type="dxa"/>
            <w:tcBorders>
              <w:top w:val="single" w:sz="5.727664" w:space="0" w:color="5B5B5B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363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w w:val="88"/>
              </w:rPr>
              <w:t>IKa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w w:val="89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3562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43" w:type="dxa"/>
            <w:tcBorders>
              <w:top w:val="nil" w:sz="6" w:space="0" w:color="auto"/>
              <w:bottom w:val="single" w:sz="5.727664" w:space="0" w:color="5B5B5B"/>
              <w:left w:val="nil" w:sz="6" w:space="0" w:color="auto"/>
              <w:right w:val="single" w:sz="5.727664" w:space="0" w:color="646464"/>
            </w:tcBorders>
          </w:tcPr>
          <w:p>
            <w:pPr>
              <w:spacing w:before="16" w:after="0" w:line="215" w:lineRule="exact"/>
              <w:ind w:left="2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B5B5B"/>
                <w:spacing w:val="-11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15"/>
                <w:position w:val="-1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53"/>
                <w:w w:val="11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194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1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iğli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8412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25/A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05" w:lineRule="exact"/>
        <w:ind w:left="139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111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1"/>
        </w:rPr>
        <w:t>iğli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8412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-1"/>
        </w:rPr>
        <w:t>25/A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15" w:right="-20"/>
        <w:jc w:val="left"/>
        <w:tabs>
          <w:tab w:pos="1500" w:val="left"/>
          <w:tab w:pos="4220" w:val="left"/>
          <w:tab w:pos="562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44444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12"/>
          <w:w w:val="5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:Tü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3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15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724457pt;margin-top:8.536989pt;width:56.325351pt;height:27.5pt;mso-position-horizontal-relative:page;mso-position-vertical-relative:paragraph;z-index:-15332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55"/>
                      <w:szCs w:val="55"/>
                      <w:color w:val="A5A7AC"/>
                      <w:spacing w:val="0"/>
                      <w:w w:val="32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A5A7AC"/>
                      <w:spacing w:val="0"/>
                      <w:w w:val="3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A5A7AC"/>
                      <w:spacing w:val="9"/>
                      <w:w w:val="3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FBFBF"/>
                      <w:spacing w:val="12"/>
                      <w:w w:val="214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343434"/>
                      <w:spacing w:val="20"/>
                      <w:w w:val="3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BFBFBF"/>
                      <w:spacing w:val="0"/>
                      <w:w w:val="159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444444"/>
          <w:w w:val="51"/>
          <w:position w:val="-6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12"/>
          <w:w w:val="51"/>
          <w:position w:val="-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-6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-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9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E72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E7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E7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4"/>
        </w:rPr>
        <w:t>Kullanu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-14"/>
        </w:rPr>
        <w:t>:Cem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8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-14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200" w:right="0"/>
        </w:sectPr>
      </w:pPr>
      <w:rPr/>
    </w:p>
    <w:p>
      <w:pPr>
        <w:spacing w:before="53" w:after="0" w:line="169" w:lineRule="exact"/>
        <w:ind w:left="3671" w:right="-20"/>
        <w:jc w:val="left"/>
        <w:tabs>
          <w:tab w:pos="5740" w:val="left"/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-4"/>
        </w:rPr>
        <w:t>Bctomırıııe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5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3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2"/>
          <w:position w:val="-4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left="4010" w:right="-20"/>
        <w:jc w:val="left"/>
        <w:tabs>
          <w:tab w:pos="4480" w:val="left"/>
          <w:tab w:pos="508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v:group style="position:absolute;margin-left:192.592789pt;margin-top:2.472308pt;width:94.74515pt;height:.1pt;mso-position-horizontal-relative:page;mso-position-vertical-relative:paragraph;z-index:-15341" coordorigin="3852,49" coordsize="1895,2">
            <v:shape style="position:absolute;left:3852;top:49;width:1895;height:2" coordorigin="3852,49" coordsize="1895,0" path="m3852,49l5747,49e" filled="f" stroked="t" strokeweight=".715958pt" strokecolor="#5B5B5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7"/>
        </w:rPr>
        <w:t>X</w:t>
      </w:r>
      <w:r>
        <w:rPr>
          <w:rFonts w:ascii="Arial" w:hAnsi="Arial" w:cs="Arial" w:eastAsia="Arial"/>
          <w:sz w:val="19"/>
          <w:szCs w:val="19"/>
          <w:color w:val="444444"/>
          <w:spacing w:val="-45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7"/>
        </w:rPr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444444"/>
          <w:spacing w:val="-68"/>
          <w:w w:val="53"/>
          <w:position w:val="-3"/>
        </w:rPr>
        <w:t> </w:t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100"/>
          <w:position w:val="-3"/>
        </w:rPr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:10:55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0"/>
          <w:cols w:num="3" w:equalWidth="0">
            <w:col w:w="6721" w:space="71"/>
            <w:col w:w="565" w:space="0"/>
            <w:col w:w="4363"/>
          </w:cols>
        </w:sectPr>
      </w:pPr>
      <w:rPr/>
    </w:p>
    <w:p>
      <w:pPr>
        <w:spacing w:before="0" w:after="0" w:line="194" w:lineRule="exact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940" w:val="left"/>
          <w:tab w:pos="3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8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6"/>
        </w:rPr>
        <w:t>jKi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Hamza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ATALAY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0"/>
          <w:cols w:num="2" w:equalWidth="0">
            <w:col w:w="1208" w:space="893"/>
            <w:col w:w="9619"/>
          </w:cols>
        </w:sectPr>
      </w:pPr>
      <w:rPr/>
    </w:p>
    <w:p>
      <w:pPr>
        <w:spacing w:before="53" w:after="0" w:line="240" w:lineRule="auto"/>
        <w:ind w:left="2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İmra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ÜNLÜ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7" w:lineRule="auto"/>
        <w:ind w:left="115" w:right="2533" w:firstLine="1986"/>
        <w:jc w:val="left"/>
        <w:tabs>
          <w:tab w:pos="2100" w:val="left"/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10:51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10:55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499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144" w:right="-20"/>
        <w:jc w:val="left"/>
        <w:tabs>
          <w:tab w:pos="474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54" w:right="-20"/>
        <w:jc w:val="left"/>
        <w:tabs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7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Emnivet-Jandarma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59" w:lineRule="exact"/>
        <w:ind w:left="134" w:right="-20"/>
        <w:jc w:val="left"/>
        <w:tabs>
          <w:tab w:pos="2100" w:val="left"/>
          <w:tab w:pos="3580" w:val="left"/>
          <w:tab w:pos="474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6B6E72"/>
          <w:spacing w:val="0"/>
          <w:w w:val="552"/>
          <w:position w:val="-6"/>
        </w:rPr>
        <w:t>-</w:t>
      </w:r>
      <w:r>
        <w:rPr>
          <w:rFonts w:ascii="Arial" w:hAnsi="Arial" w:cs="Arial" w:eastAsia="Arial"/>
          <w:sz w:val="21"/>
          <w:szCs w:val="21"/>
          <w:color w:val="6B6E7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1"/>
          <w:szCs w:val="21"/>
          <w:color w:val="6B6E72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0"/>
        </w:sectPr>
      </w:pPr>
      <w:rPr/>
    </w:p>
    <w:p>
      <w:pPr>
        <w:spacing w:before="0" w:after="0" w:line="194" w:lineRule="exact"/>
        <w:ind w:left="139" w:right="-68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7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65" w:right="-69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!Dönüş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E7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0"/>
          <w:cols w:num="3" w:equalWidth="0">
            <w:col w:w="2062" w:space="38"/>
            <w:col w:w="3667" w:space="1884"/>
            <w:col w:w="4069"/>
          </w:cols>
        </w:sectPr>
      </w:pPr>
      <w:rPr/>
    </w:p>
    <w:p>
      <w:pPr>
        <w:spacing w:before="25" w:after="0" w:line="247" w:lineRule="auto"/>
        <w:ind w:left="144" w:right="3316" w:firstLine="-1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755" w:right="41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7" w:lineRule="exact"/>
        <w:ind w:left="134" w:right="-20"/>
        <w:jc w:val="left"/>
        <w:tabs>
          <w:tab w:pos="2220" w:val="left"/>
          <w:tab w:pos="472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İşlem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Yapılmadı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2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4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6659" w:right="-20"/>
        <w:jc w:val="left"/>
        <w:tabs>
          <w:tab w:pos="82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5B5B5B"/>
          <w:spacing w:val="0"/>
          <w:w w:val="55"/>
        </w:rPr>
        <w:t>ı</w:t>
      </w:r>
      <w:r>
        <w:rPr>
          <w:rFonts w:ascii="Arial" w:hAnsi="Arial" w:cs="Arial" w:eastAsia="Arial"/>
          <w:sz w:val="34"/>
          <w:szCs w:val="34"/>
          <w:color w:val="5B5B5B"/>
          <w:spacing w:val="-44"/>
          <w:w w:val="55"/>
        </w:rPr>
        <w:t> </w:t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5B5B5B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55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84" w:lineRule="exact"/>
        <w:ind w:left="2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bağlantı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hortum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mekanizması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  <w:position w:val="0"/>
        </w:rPr>
        <w:t>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8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[Toplam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zarar:5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zemin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9" w:lineRule="auto"/>
        <w:ind w:left="2101" w:right="196" w:firstLine="-1947"/>
        <w:jc w:val="left"/>
        <w:tabs>
          <w:tab w:pos="210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!katındaki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cem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evinin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girişine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sağında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onışturmada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istene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ocağa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bağlantı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hortumunu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yıpranmı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dolayısıyla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açığa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6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azı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alevlenmesi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1" w:lineRule="auto"/>
        <w:ind w:left="134" w:right="4234" w:firstLine="5"/>
        <w:jc w:val="left"/>
        <w:tabs>
          <w:tab w:pos="21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5"/>
          <w:position w:val="0"/>
        </w:rPr>
        <w:t>IBede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Kaybı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4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HAMZ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0" w:right="-20"/>
        <w:jc w:val="left"/>
        <w:tabs>
          <w:tab w:pos="1040" w:val="left"/>
          <w:tab w:pos="210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03"/>
          <w:position w:val="2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0"/>
          <w:w w:val="20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03"/>
          <w:position w:val="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20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03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9"/>
          <w:position w:val="0"/>
        </w:rPr>
        <w:t>27.05.2017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9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44" w:right="-20"/>
        <w:jc w:val="left"/>
        <w:tabs>
          <w:tab w:pos="980" w:val="left"/>
          <w:tab w:pos="156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5.985245pt;margin-top:9.306609pt;width:71.976509pt;height:56pt;mso-position-horizontal-relative:page;mso-position-vertical-relative:paragraph;z-index:-15331" type="#_x0000_t202" filled="f" stroked="f">
            <v:textbox inset="0,0,0,0">
              <w:txbxContent>
                <w:p>
                  <w:pPr>
                    <w:spacing w:before="0" w:after="0" w:line="1120" w:lineRule="exact"/>
                    <w:ind w:right="-208"/>
                    <w:jc w:val="left"/>
                    <w:rPr>
                      <w:rFonts w:ascii="Arial" w:hAnsi="Arial" w:cs="Arial" w:eastAsia="Arial"/>
                      <w:sz w:val="112"/>
                      <w:szCs w:val="112"/>
                    </w:rPr>
                  </w:pPr>
                  <w:rPr/>
                  <w:r>
                    <w:rPr>
                      <w:rFonts w:ascii="Arial" w:hAnsi="Arial" w:cs="Arial" w:eastAsia="Arial"/>
                      <w:sz w:val="112"/>
                      <w:szCs w:val="112"/>
                      <w:color w:val="444444"/>
                      <w:w w:val="17"/>
                      <w:position w:val="-1"/>
                    </w:rPr>
                    <w:t>Git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444444"/>
                      <w:spacing w:val="-454"/>
                      <w:w w:val="18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3467C3"/>
                      <w:spacing w:val="-146"/>
                      <w:w w:val="169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3F64A0"/>
                      <w:spacing w:val="-161"/>
                      <w:w w:val="135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3467C3"/>
                      <w:spacing w:val="-306"/>
                      <w:w w:val="22"/>
                      <w:position w:val="-1"/>
                    </w:rPr>
                    <w:t>h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3F64A0"/>
                      <w:spacing w:val="0"/>
                      <w:w w:val="118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3F64A0"/>
                      <w:spacing w:val="-11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5277BC"/>
                      <w:spacing w:val="0"/>
                      <w:w w:val="17"/>
                      <w:position w:val="-1"/>
                    </w:rPr>
                    <w:t>Y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1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4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gurubu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623" w:right="55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39" w:lineRule="exact"/>
        <w:ind w:left="4959" w:right="57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96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5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6"/>
          <w:position w:val="-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  <w:position w:val="-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00" w:right="0"/>
        </w:sectPr>
      </w:pPr>
      <w:rPr/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438" w:lineRule="exact"/>
        <w:ind w:left="191" w:right="-118"/>
        <w:jc w:val="left"/>
        <w:tabs>
          <w:tab w:pos="524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8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8"/>
        </w:rPr>
      </w:r>
      <w:r>
        <w:rPr>
          <w:rFonts w:ascii="Arial" w:hAnsi="Arial" w:cs="Arial" w:eastAsia="Arial"/>
          <w:sz w:val="52"/>
          <w:szCs w:val="52"/>
          <w:color w:val="545B8E"/>
          <w:spacing w:val="0"/>
          <w:w w:val="63"/>
          <w:position w:val="-13"/>
        </w:rPr>
        <w:t>0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right="-82"/>
        <w:jc w:val="left"/>
        <w:tabs>
          <w:tab w:pos="3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43"/>
          <w:b/>
          <w:bCs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b/>
          <w:bCs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1"/>
        </w:rPr>
        <w:t>Ha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6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55"/>
          <w:b/>
          <w:bCs/>
        </w:rPr>
        <w:t>1Q17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0"/>
          <w:cols w:num="3" w:equalWidth="0">
            <w:col w:w="5438" w:space="3397"/>
            <w:col w:w="577" w:space="50"/>
            <w:col w:w="2258"/>
          </w:cols>
        </w:sectPr>
      </w:pPr>
      <w:rPr/>
    </w:p>
    <w:p>
      <w:pPr>
        <w:spacing w:before="0" w:after="0" w:line="191" w:lineRule="exact"/>
        <w:ind w:left="2692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357C4"/>
          <w:spacing w:val="0"/>
          <w:w w:val="100"/>
          <w:position w:val="-1"/>
        </w:rPr>
        <w:t>It</w:t>
      </w:r>
      <w:r>
        <w:rPr>
          <w:rFonts w:ascii="Arial" w:hAnsi="Arial" w:cs="Arial" w:eastAsia="Arial"/>
          <w:sz w:val="20"/>
          <w:szCs w:val="20"/>
          <w:color w:val="2357C4"/>
          <w:spacing w:val="-5"/>
          <w:w w:val="100"/>
          <w:position w:val="-1"/>
        </w:rPr>
        <w:t>f</w:t>
      </w:r>
      <w:r>
        <w:rPr>
          <w:rFonts w:ascii="Arial" w:hAnsi="Arial" w:cs="Arial" w:eastAsia="Arial"/>
          <w:sz w:val="20"/>
          <w:szCs w:val="20"/>
          <w:color w:val="5277BC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20"/>
          <w:szCs w:val="20"/>
          <w:color w:val="5277BC"/>
          <w:spacing w:val="-24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3467C3"/>
          <w:spacing w:val="6"/>
          <w:w w:val="100"/>
          <w:position w:val="-1"/>
        </w:rPr>
        <w:t>y</w:t>
      </w:r>
      <w:r>
        <w:rPr>
          <w:rFonts w:ascii="Arial" w:hAnsi="Arial" w:cs="Arial" w:eastAsia="Arial"/>
          <w:sz w:val="20"/>
          <w:szCs w:val="20"/>
          <w:color w:val="5277BC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5277BC"/>
          <w:spacing w:val="-19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84693"/>
          <w:spacing w:val="-20"/>
          <w:w w:val="130"/>
          <w:position w:val="-1"/>
        </w:rPr>
        <w:t>!</w:t>
      </w:r>
      <w:r>
        <w:rPr>
          <w:rFonts w:ascii="Arial" w:hAnsi="Arial" w:cs="Arial" w:eastAsia="Arial"/>
          <w:sz w:val="20"/>
          <w:szCs w:val="20"/>
          <w:color w:val="3F64A0"/>
          <w:spacing w:val="0"/>
          <w:w w:val="49"/>
          <w:position w:val="-1"/>
        </w:rPr>
        <w:t>&lt;</w:t>
      </w:r>
      <w:r>
        <w:rPr>
          <w:rFonts w:ascii="Arial" w:hAnsi="Arial" w:cs="Arial" w:eastAsia="Arial"/>
          <w:sz w:val="20"/>
          <w:szCs w:val="20"/>
          <w:color w:val="3F64A0"/>
          <w:spacing w:val="-2"/>
          <w:w w:val="49"/>
          <w:position w:val="-1"/>
        </w:rPr>
        <w:t>:</w:t>
      </w:r>
      <w:r>
        <w:rPr>
          <w:rFonts w:ascii="Arial" w:hAnsi="Arial" w:cs="Arial" w:eastAsia="Arial"/>
          <w:sz w:val="20"/>
          <w:szCs w:val="20"/>
          <w:color w:val="4D5EBC"/>
          <w:spacing w:val="0"/>
          <w:w w:val="98"/>
          <w:position w:val="-1"/>
        </w:rPr>
        <w:t>uzey</w:t>
      </w:r>
      <w:r>
        <w:rPr>
          <w:rFonts w:ascii="Arial" w:hAnsi="Arial" w:cs="Arial" w:eastAsia="Arial"/>
          <w:sz w:val="20"/>
          <w:szCs w:val="20"/>
          <w:color w:val="4D5EBC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5277BC"/>
          <w:spacing w:val="0"/>
          <w:w w:val="98"/>
          <w:position w:val="-1"/>
        </w:rPr>
        <w:t>B</w:t>
      </w:r>
      <w:r>
        <w:rPr>
          <w:rFonts w:ascii="Arial" w:hAnsi="Arial" w:cs="Arial" w:eastAsia="Arial"/>
          <w:sz w:val="20"/>
          <w:szCs w:val="20"/>
          <w:color w:val="5277BC"/>
          <w:spacing w:val="-11"/>
          <w:w w:val="99"/>
          <w:position w:val="-1"/>
        </w:rPr>
        <w:t>ö</w:t>
      </w:r>
      <w:r>
        <w:rPr>
          <w:rFonts w:ascii="Arial" w:hAnsi="Arial" w:cs="Arial" w:eastAsia="Arial"/>
          <w:sz w:val="20"/>
          <w:szCs w:val="20"/>
          <w:color w:val="3F64A0"/>
          <w:spacing w:val="-9"/>
          <w:w w:val="163"/>
          <w:position w:val="-1"/>
        </w:rPr>
        <w:t>l</w:t>
      </w:r>
      <w:r>
        <w:rPr>
          <w:rFonts w:ascii="Arial" w:hAnsi="Arial" w:cs="Arial" w:eastAsia="Arial"/>
          <w:sz w:val="20"/>
          <w:szCs w:val="20"/>
          <w:color w:val="5277BC"/>
          <w:spacing w:val="0"/>
          <w:w w:val="97"/>
          <w:position w:val="-1"/>
        </w:rPr>
        <w:t>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left="378" w:right="-75"/>
        <w:jc w:val="left"/>
        <w:tabs>
          <w:tab w:pos="25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</w:r>
      <w:r>
        <w:rPr>
          <w:rFonts w:ascii="Arial" w:hAnsi="Arial" w:cs="Arial" w:eastAsia="Arial"/>
          <w:sz w:val="19"/>
          <w:szCs w:val="19"/>
          <w:color w:val="3467C3"/>
          <w:spacing w:val="-10"/>
          <w:w w:val="116"/>
          <w:position w:val="-12"/>
        </w:rPr>
        <w:t>2</w:t>
      </w:r>
      <w:r>
        <w:rPr>
          <w:rFonts w:ascii="Arial" w:hAnsi="Arial" w:cs="Arial" w:eastAsia="Arial"/>
          <w:sz w:val="19"/>
          <w:szCs w:val="19"/>
          <w:color w:val="5277BC"/>
          <w:spacing w:val="-14"/>
          <w:w w:val="150"/>
          <w:position w:val="-12"/>
        </w:rPr>
        <w:t>.</w:t>
      </w:r>
      <w:r>
        <w:rPr>
          <w:rFonts w:ascii="Arial" w:hAnsi="Arial" w:cs="Arial" w:eastAsia="Arial"/>
          <w:sz w:val="19"/>
          <w:szCs w:val="19"/>
          <w:color w:val="3467C3"/>
          <w:spacing w:val="0"/>
          <w:w w:val="103"/>
          <w:position w:val="-12"/>
        </w:rPr>
        <w:t>P</w:t>
      </w:r>
      <w:r>
        <w:rPr>
          <w:rFonts w:ascii="Arial" w:hAnsi="Arial" w:cs="Arial" w:eastAsia="Arial"/>
          <w:sz w:val="19"/>
          <w:szCs w:val="19"/>
          <w:color w:val="3467C3"/>
          <w:spacing w:val="-3"/>
          <w:w w:val="104"/>
          <w:position w:val="-12"/>
        </w:rPr>
        <w:t>o</w:t>
      </w:r>
      <w:r>
        <w:rPr>
          <w:rFonts w:ascii="Arial" w:hAnsi="Arial" w:cs="Arial" w:eastAsia="Arial"/>
          <w:sz w:val="19"/>
          <w:szCs w:val="19"/>
          <w:color w:val="5277BC"/>
          <w:spacing w:val="0"/>
          <w:w w:val="69"/>
          <w:position w:val="-12"/>
        </w:rPr>
        <w:t>s</w:t>
      </w:r>
      <w:r>
        <w:rPr>
          <w:rFonts w:ascii="Arial" w:hAnsi="Arial" w:cs="Arial" w:eastAsia="Arial"/>
          <w:sz w:val="19"/>
          <w:szCs w:val="19"/>
          <w:color w:val="5277BC"/>
          <w:spacing w:val="1"/>
          <w:w w:val="68"/>
          <w:position w:val="-12"/>
        </w:rPr>
        <w:t>:</w:t>
      </w:r>
      <w:r>
        <w:rPr>
          <w:rFonts w:ascii="Arial" w:hAnsi="Arial" w:cs="Arial" w:eastAsia="Arial"/>
          <w:sz w:val="19"/>
          <w:szCs w:val="19"/>
          <w:color w:val="3467C3"/>
          <w:spacing w:val="0"/>
          <w:w w:val="88"/>
          <w:position w:val="-12"/>
        </w:rPr>
        <w:t>t</w:t>
      </w:r>
      <w:r>
        <w:rPr>
          <w:rFonts w:ascii="Arial" w:hAnsi="Arial" w:cs="Arial" w:eastAsia="Arial"/>
          <w:sz w:val="19"/>
          <w:szCs w:val="19"/>
          <w:color w:val="3467C3"/>
          <w:spacing w:val="0"/>
          <w:w w:val="100"/>
          <w:position w:val="-12"/>
        </w:rPr>
        <w:t>  </w:t>
      </w:r>
      <w:r>
        <w:rPr>
          <w:rFonts w:ascii="Arial" w:hAnsi="Arial" w:cs="Arial" w:eastAsia="Arial"/>
          <w:sz w:val="19"/>
          <w:szCs w:val="19"/>
          <w:color w:val="3467C3"/>
          <w:spacing w:val="7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5277BC"/>
          <w:spacing w:val="0"/>
          <w:w w:val="100"/>
          <w:position w:val="-12"/>
        </w:rPr>
        <w:t>G</w:t>
      </w:r>
      <w:r>
        <w:rPr>
          <w:rFonts w:ascii="Arial" w:hAnsi="Arial" w:cs="Arial" w:eastAsia="Arial"/>
          <w:sz w:val="19"/>
          <w:szCs w:val="19"/>
          <w:color w:val="5277BC"/>
          <w:spacing w:val="-6"/>
          <w:w w:val="101"/>
          <w:position w:val="-12"/>
        </w:rPr>
        <w:t>r</w:t>
      </w:r>
      <w:r>
        <w:rPr>
          <w:rFonts w:ascii="Arial" w:hAnsi="Arial" w:cs="Arial" w:eastAsia="Arial"/>
          <w:sz w:val="19"/>
          <w:szCs w:val="19"/>
          <w:color w:val="3467C3"/>
          <w:spacing w:val="-11"/>
          <w:w w:val="114"/>
          <w:position w:val="-12"/>
        </w:rPr>
        <w:t>u</w:t>
      </w:r>
      <w:r>
        <w:rPr>
          <w:rFonts w:ascii="Arial" w:hAnsi="Arial" w:cs="Arial" w:eastAsia="Arial"/>
          <w:sz w:val="19"/>
          <w:szCs w:val="19"/>
          <w:color w:val="5277BC"/>
          <w:spacing w:val="-8"/>
          <w:w w:val="112"/>
          <w:position w:val="-12"/>
        </w:rPr>
        <w:t>p</w:t>
      </w:r>
      <w:r>
        <w:rPr>
          <w:rFonts w:ascii="Arial" w:hAnsi="Arial" w:cs="Arial" w:eastAsia="Arial"/>
          <w:sz w:val="19"/>
          <w:szCs w:val="19"/>
          <w:color w:val="495BDA"/>
          <w:spacing w:val="0"/>
          <w:w w:val="143"/>
          <w:position w:val="-12"/>
        </w:rPr>
        <w:t>l</w:t>
      </w:r>
      <w:r>
        <w:rPr>
          <w:rFonts w:ascii="Arial" w:hAnsi="Arial" w:cs="Arial" w:eastAsia="Arial"/>
          <w:sz w:val="19"/>
          <w:szCs w:val="19"/>
          <w:color w:val="495BDA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495BDA"/>
          <w:spacing w:val="-18"/>
          <w:w w:val="100"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5277BC"/>
          <w:spacing w:val="0"/>
          <w:w w:val="123"/>
          <w:position w:val="-12"/>
        </w:rPr>
        <w:t>r</w:t>
      </w:r>
      <w:r>
        <w:rPr>
          <w:rFonts w:ascii="Arial" w:hAnsi="Arial" w:cs="Arial" w:eastAsia="Arial"/>
          <w:sz w:val="19"/>
          <w:szCs w:val="19"/>
          <w:color w:val="5277BC"/>
          <w:spacing w:val="8"/>
          <w:w w:val="122"/>
          <w:position w:val="-12"/>
        </w:rPr>
        <w:t>A</w:t>
      </w:r>
      <w:r>
        <w:rPr>
          <w:rFonts w:ascii="Arial" w:hAnsi="Arial" w:cs="Arial" w:eastAsia="Arial"/>
          <w:sz w:val="19"/>
          <w:szCs w:val="19"/>
          <w:color w:val="3F64A0"/>
          <w:spacing w:val="-12"/>
          <w:w w:val="107"/>
          <w:position w:val="-12"/>
        </w:rPr>
        <w:t>m</w:t>
      </w:r>
      <w:r>
        <w:rPr>
          <w:rFonts w:ascii="Arial" w:hAnsi="Arial" w:cs="Arial" w:eastAsia="Arial"/>
          <w:sz w:val="19"/>
          <w:szCs w:val="19"/>
          <w:color w:val="5277BC"/>
          <w:spacing w:val="0"/>
          <w:w w:val="200"/>
          <w:position w:val="-12"/>
        </w:rPr>
        <w:t>i</w:t>
      </w:r>
      <w:r>
        <w:rPr>
          <w:rFonts w:ascii="Arial" w:hAnsi="Arial" w:cs="Arial" w:eastAsia="Arial"/>
          <w:sz w:val="19"/>
          <w:szCs w:val="19"/>
          <w:color w:val="3467C3"/>
          <w:spacing w:val="0"/>
          <w:w w:val="101"/>
          <w:position w:val="-12"/>
        </w:rPr>
        <w:t>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30" w:lineRule="exact"/>
        <w:ind w:right="-75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44444"/>
          <w:spacing w:val="-14"/>
          <w:w w:val="71"/>
          <w:position w:val="-11"/>
        </w:rPr>
        <w:t>1</w:t>
      </w:r>
      <w:r>
        <w:rPr>
          <w:rFonts w:ascii="Arial" w:hAnsi="Arial" w:cs="Arial" w:eastAsia="Arial"/>
          <w:sz w:val="23"/>
          <w:szCs w:val="23"/>
          <w:color w:val="79759E"/>
          <w:spacing w:val="0"/>
          <w:w w:val="118"/>
          <w:position w:val="-11"/>
        </w:rPr>
        <w:t>"</w:t>
      </w:r>
      <w:r>
        <w:rPr>
          <w:rFonts w:ascii="Arial" w:hAnsi="Arial" w:cs="Arial" w:eastAsia="Arial"/>
          <w:sz w:val="23"/>
          <w:szCs w:val="23"/>
          <w:color w:val="79759E"/>
          <w:spacing w:val="-24"/>
          <w:w w:val="100"/>
          <w:position w:val="-11"/>
        </w:rPr>
        <w:t> </w:t>
      </w:r>
      <w:r>
        <w:rPr>
          <w:rFonts w:ascii="Arial" w:hAnsi="Arial" w:cs="Arial" w:eastAsia="Arial"/>
          <w:sz w:val="23"/>
          <w:szCs w:val="23"/>
          <w:color w:val="A5A7AC"/>
          <w:spacing w:val="0"/>
          <w:w w:val="83"/>
          <w:position w:val="-11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B6E72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6B6E7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6B6E7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96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96"/>
        </w:rPr>
        <w:t>""""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0"/>
          <w:cols w:num="3" w:equalWidth="0">
            <w:col w:w="4426" w:space="734"/>
            <w:col w:w="277" w:space="3241"/>
            <w:col w:w="3042"/>
          </w:cols>
        </w:sectPr>
      </w:pPr>
      <w:rPr/>
    </w:p>
    <w:p>
      <w:pPr>
        <w:spacing w:before="0" w:after="0" w:line="469" w:lineRule="exact"/>
        <w:ind w:left="5189" w:right="-20"/>
        <w:jc w:val="left"/>
        <w:tabs>
          <w:tab w:pos="8300" w:val="left"/>
          <w:tab w:pos="9760" w:val="left"/>
          <w:tab w:pos="1056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v:group style="position:absolute;margin-left:482.794556pt;margin-top:9.779967pt;width:58.708582pt;height:.1pt;mso-position-horizontal-relative:page;mso-position-vertical-relative:paragraph;z-index:-15340" coordorigin="9656,196" coordsize="1174,2">
            <v:shape style="position:absolute;left:9656;top:196;width:1174;height:2" coordorigin="9656,196" coordsize="1174,0" path="m9656,196l10830,196e" filled="f" stroked="t" strokeweight="1.431917pt" strokecolor="#646480">
              <v:path arrowok="t"/>
            </v:shape>
          </v:group>
          <w10:wrap type="none"/>
        </w:pict>
      </w:r>
      <w:r>
        <w:rPr/>
        <w:pict>
          <v:group style="position:absolute;margin-left:477.663513pt;margin-top:12.173822pt;width:.1pt;height:11.490503pt;mso-position-horizontal-relative:page;mso-position-vertical-relative:paragraph;z-index:-15339" coordorigin="9553,243" coordsize="2,230">
            <v:shape style="position:absolute;left:9553;top:243;width:2;height:230" coordorigin="9553,243" coordsize="0,230" path="m9553,473l9553,243e" filled="f" stroked="t" strokeweight="1.670569pt" strokecolor="#646783">
              <v:path arrowok="t"/>
            </v:shape>
          </v:group>
          <w10:wrap type="none"/>
        </w:pict>
      </w:r>
      <w:r>
        <w:rPr/>
        <w:pict>
          <v:group style="position:absolute;margin-left:567.63562pt;margin-top:21.988628pt;width:.1pt;height:18.432683pt;mso-position-horizontal-relative:page;mso-position-vertical-relative:paragraph;z-index:-15338" coordorigin="11353,440" coordsize="2,369">
            <v:shape style="position:absolute;left:11353;top:440;width:2;height:369" coordorigin="11353,440" coordsize="0,369" path="m11353,808l11353,440e" filled="f" stroked="t" strokeweight="2.386528pt" strokecolor="#3F3F3F">
              <v:path arrowok="t"/>
            </v:shape>
          </v:group>
          <w10:wrap type="none"/>
        </w:pict>
      </w:r>
      <w:r>
        <w:rPr/>
        <w:pict>
          <v:group style="position:absolute;margin-left:496.569336pt;margin-top:20.124662pt;width:.1pt;height:66.848636pt;mso-position-horizontal-relative:page;mso-position-vertical-relative:paragraph;z-index:-15334" coordorigin="9931,402" coordsize="2,1337">
            <v:shape style="position:absolute;left:9931;top:402;width:2;height:1337" coordorigin="9931,402" coordsize="0,1337" path="m9931,1739l9931,402e" filled="f" stroked="t" strokeweight="2.67887pt" strokecolor="#CFD1CF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210587pt;margin-top:2.767204pt;width:68.575172pt;height:10.5pt;mso-position-horizontal-relative:page;mso-position-vertical-relative:paragraph;z-index:-15330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100"/>
                    </w:rPr>
                    <w:t>Ali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3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100"/>
                    </w:rPr>
                    <w:t>ınra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444"/>
                      <w:spacing w:val="2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44444"/>
                      <w:spacing w:val="0"/>
                      <w:w w:val="100"/>
                    </w:rPr>
                    <w:t>UNLU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8"/>
          <w:szCs w:val="28"/>
          <w:color w:val="6B6E72"/>
          <w:spacing w:val="0"/>
          <w:w w:val="115"/>
          <w:b/>
          <w:bCs/>
          <w:position w:val="0"/>
        </w:rPr>
        <w:t>Bülen</w:t>
      </w:r>
      <w:r>
        <w:rPr>
          <w:rFonts w:ascii="Times New Roman" w:hAnsi="Times New Roman" w:cs="Times New Roman" w:eastAsia="Times New Roman"/>
          <w:sz w:val="28"/>
          <w:szCs w:val="28"/>
          <w:color w:val="6B6E72"/>
          <w:spacing w:val="0"/>
          <w:w w:val="115"/>
          <w:b/>
          <w:bCs/>
          <w:position w:val="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6B6E72"/>
          <w:spacing w:val="-39"/>
          <w:w w:val="115"/>
          <w:b/>
          <w:bCs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6B6E72"/>
          <w:spacing w:val="0"/>
          <w:w w:val="115"/>
          <w:position w:val="0"/>
        </w:rPr>
        <w:t>1</w:t>
      </w:r>
      <w:r>
        <w:rPr>
          <w:rFonts w:ascii="Arial" w:hAnsi="Arial" w:cs="Arial" w:eastAsia="Arial"/>
          <w:sz w:val="25"/>
          <w:szCs w:val="25"/>
          <w:color w:val="6B6E72"/>
          <w:spacing w:val="-49"/>
          <w:w w:val="115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6B6E7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6B6E7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7"/>
          <w:szCs w:val="27"/>
          <w:color w:val="444969"/>
          <w:spacing w:val="0"/>
          <w:w w:val="101"/>
          <w:position w:val="0"/>
        </w:rPr>
        <w:t>.JJ.</w:t>
      </w:r>
      <w:r>
        <w:rPr>
          <w:rFonts w:ascii="Times New Roman" w:hAnsi="Times New Roman" w:cs="Times New Roman" w:eastAsia="Times New Roman"/>
          <w:sz w:val="27"/>
          <w:szCs w:val="27"/>
          <w:color w:val="444969"/>
          <w:spacing w:val="-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64"/>
          <w:position w:val="0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46"/>
          <w:szCs w:val="46"/>
          <w:color w:val="444444"/>
          <w:spacing w:val="0"/>
          <w:w w:val="106"/>
          <w:position w:val="0"/>
        </w:rPr>
        <w:t>*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98"/>
        <w:jc w:val="right"/>
        <w:tabs>
          <w:tab w:pos="1380" w:val="left"/>
          <w:tab w:pos="28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9.832581pt;margin-top:5.671071pt;width:15.779081pt;height:17.5pt;mso-position-horizontal-relative:page;mso-position-vertical-relative:paragraph;z-index:-15329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5B5B5B"/>
                      <w:spacing w:val="-9"/>
                      <w:w w:val="82"/>
                      <w:b/>
                      <w:bCs/>
                    </w:rPr>
                    <w:t>)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43434"/>
                      <w:spacing w:val="0"/>
                      <w:w w:val="29"/>
                      <w:b/>
                      <w:bCs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43434"/>
                      <w:spacing w:val="-6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B5B5B"/>
                      <w:spacing w:val="0"/>
                      <w:w w:val="73"/>
                      <w:b/>
                      <w:bCs/>
                    </w:rPr>
                    <w:t>f!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444444"/>
          <w:w w:val="66"/>
          <w:b/>
          <w:bCs/>
          <w:position w:val="-4"/>
        </w:rPr>
        <w:t>fı</w:t>
      </w:r>
      <w:r>
        <w:rPr>
          <w:rFonts w:ascii="Arial" w:hAnsi="Arial" w:cs="Arial" w:eastAsia="Arial"/>
          <w:sz w:val="23"/>
          <w:szCs w:val="23"/>
          <w:color w:val="444444"/>
          <w:spacing w:val="-7"/>
          <w:w w:val="67"/>
          <w:b/>
          <w:bCs/>
          <w:position w:val="-4"/>
        </w:rPr>
        <w:t>f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24"/>
          <w:b/>
          <w:bCs/>
          <w:position w:val="-4"/>
        </w:rPr>
        <w:t>ı--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100"/>
          <w:position w:val="-4"/>
        </w:rPr>
        <w:t>"'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5B5B5B"/>
          <w:spacing w:val="32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93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600"/>
          <w:position w:val="-4"/>
        </w:rPr>
        <w:t>)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9" w:lineRule="atLeast"/>
        <w:ind w:right="652"/>
        <w:jc w:val="right"/>
        <w:tabs>
          <w:tab w:pos="264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475.634979pt;margin-top:13.025353pt;width:2.62518pt;height:18.906326pt;mso-position-horizontal-relative:page;mso-position-vertical-relative:paragraph;z-index:-15336" coordorigin="9513,261" coordsize="53,378">
            <v:group style="position:absolute;left:9532;top:280;width:2;height:187" coordorigin="9532,280" coordsize="2,187">
              <v:shape style="position:absolute;left:9532;top:280;width:2;height:187" coordorigin="9532,280" coordsize="0,187" path="m9532,466l9532,280e" filled="f" stroked="t" strokeweight="1.909222pt" strokecolor="#6B6B70">
                <v:path arrowok="t"/>
              </v:shape>
            </v:group>
            <v:group style="position:absolute;left:9551;top:361;width:2;height:263" coordorigin="9551,361" coordsize="2,263">
              <v:shape style="position:absolute;left:9551;top:361;width:2;height:263" coordorigin="9551,361" coordsize="0,263" path="m9551,624l9551,361e" filled="f" stroked="t" strokeweight="1.431917pt" strokecolor="#676B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67.158325pt;margin-top:12.667374pt;width:3.818444pt;height:21.775287pt;mso-position-horizontal-relative:page;mso-position-vertical-relative:paragraph;z-index:-15335" coordorigin="11343,253" coordsize="76,436">
            <v:group style="position:absolute;left:11393;top:280;width:2;height:187" coordorigin="11393,280" coordsize="2,187">
              <v:shape style="position:absolute;left:11393;top:280;width:2;height:187" coordorigin="11393,280" coordsize="0,187" path="m11393,466l11393,280e" filled="f" stroked="t" strokeweight="2.62518pt" strokecolor="#3B3B3B">
                <v:path arrowok="t"/>
              </v:shape>
            </v:group>
            <v:group style="position:absolute;left:11374;top:418;width:2;height:239" coordorigin="11374,418" coordsize="2,239">
              <v:shape style="position:absolute;left:11374;top:418;width:2;height:239" coordorigin="11374,418" coordsize="0,239" path="m11374,658l11374,418e" filled="f" stroked="t" strokeweight="3.102486pt" strokecolor="#48484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6B6E72"/>
          <w:spacing w:val="0"/>
          <w:w w:val="82"/>
        </w:rPr>
        <w:t>Müdaıh</w:t>
      </w:r>
      <w:r>
        <w:rPr>
          <w:rFonts w:ascii="Arial" w:hAnsi="Arial" w:cs="Arial" w:eastAsia="Arial"/>
          <w:sz w:val="18"/>
          <w:szCs w:val="18"/>
          <w:color w:val="6B6E72"/>
          <w:spacing w:val="0"/>
          <w:w w:val="82"/>
        </w:rPr>
        <w:t> </w:t>
      </w:r>
      <w:r>
        <w:rPr>
          <w:rFonts w:ascii="Arial" w:hAnsi="Arial" w:cs="Arial" w:eastAsia="Arial"/>
          <w:sz w:val="18"/>
          <w:szCs w:val="18"/>
          <w:color w:val="6B6E72"/>
          <w:spacing w:val="0"/>
          <w:w w:val="82"/>
        </w:rPr>
        <w:t>Jie</w:t>
      </w:r>
      <w:r>
        <w:rPr>
          <w:rFonts w:ascii="Arial" w:hAnsi="Arial" w:cs="Arial" w:eastAsia="Arial"/>
          <w:sz w:val="18"/>
          <w:szCs w:val="18"/>
          <w:color w:val="6B6E72"/>
          <w:spacing w:val="4"/>
          <w:w w:val="82"/>
        </w:rPr>
        <w:t> </w:t>
      </w:r>
      <w:r>
        <w:rPr>
          <w:rFonts w:ascii="Arial" w:hAnsi="Arial" w:cs="Arial" w:eastAsia="Arial"/>
          <w:sz w:val="28"/>
          <w:szCs w:val="28"/>
          <w:color w:val="5B5B5B"/>
          <w:spacing w:val="0"/>
          <w:w w:val="111"/>
        </w:rPr>
        <w:t>şUi</w:t>
      </w:r>
      <w:r>
        <w:rPr>
          <w:rFonts w:ascii="Arial" w:hAnsi="Arial" w:cs="Arial" w:eastAsia="Arial"/>
          <w:sz w:val="28"/>
          <w:szCs w:val="28"/>
          <w:color w:val="898A8E"/>
          <w:spacing w:val="0"/>
          <w:w w:val="68"/>
        </w:rPr>
        <w:t>·</w:t>
      </w:r>
      <w:r>
        <w:rPr>
          <w:rFonts w:ascii="Arial" w:hAnsi="Arial" w:cs="Arial" w:eastAsia="Arial"/>
          <w:sz w:val="28"/>
          <w:szCs w:val="28"/>
          <w:color w:val="898A8E"/>
          <w:spacing w:val="-53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444969"/>
          <w:spacing w:val="0"/>
          <w:w w:val="231"/>
        </w:rPr>
        <w:t>T</w:t>
      </w:r>
      <w:r>
        <w:rPr>
          <w:rFonts w:ascii="Arial" w:hAnsi="Arial" w:cs="Arial" w:eastAsia="Arial"/>
          <w:sz w:val="28"/>
          <w:szCs w:val="28"/>
          <w:color w:val="444969"/>
          <w:spacing w:val="0"/>
          <w:w w:val="232"/>
        </w:rPr>
        <w:t>-</w:t>
      </w:r>
      <w:r>
        <w:rPr>
          <w:rFonts w:ascii="Arial" w:hAnsi="Arial" w:cs="Arial" w:eastAsia="Arial"/>
          <w:sz w:val="28"/>
          <w:szCs w:val="28"/>
          <w:color w:val="444969"/>
          <w:spacing w:val="-55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444444"/>
          <w:spacing w:val="0"/>
          <w:w w:val="67"/>
        </w:rPr>
        <w:t>Ç</w:t>
      </w:r>
      <w:r>
        <w:rPr>
          <w:rFonts w:ascii="Arial" w:hAnsi="Arial" w:cs="Arial" w:eastAsia="Arial"/>
          <w:sz w:val="28"/>
          <w:szCs w:val="28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0"/>
          <w:w w:val="52"/>
          <w:b/>
          <w:bCs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00" w:right="0"/>
        </w:sectPr>
      </w:pPr>
      <w:rPr/>
    </w:p>
    <w:p>
      <w:pPr>
        <w:spacing w:before="0" w:after="0" w:line="525" w:lineRule="exact"/>
        <w:ind w:left="2473" w:right="-132"/>
        <w:jc w:val="left"/>
        <w:tabs>
          <w:tab w:pos="4760" w:val="left"/>
        </w:tabs>
        <w:rPr>
          <w:rFonts w:ascii="Times New Roman" w:hAnsi="Times New Roman" w:cs="Times New Roman" w:eastAsia="Times New Roman"/>
          <w:sz w:val="59"/>
          <w:szCs w:val="59"/>
        </w:rPr>
      </w:pPr>
      <w:rPr/>
      <w:r>
        <w:rPr>
          <w:rFonts w:ascii="Arial" w:hAnsi="Arial" w:cs="Arial" w:eastAsia="Arial"/>
          <w:sz w:val="51"/>
          <w:szCs w:val="51"/>
          <w:color w:val="384693"/>
          <w:spacing w:val="0"/>
          <w:w w:val="100"/>
          <w:i/>
          <w:position w:val="-8"/>
        </w:rPr>
        <w:t>r_-A_</w:t>
      </w:r>
      <w:r>
        <w:rPr>
          <w:rFonts w:ascii="Arial" w:hAnsi="Arial" w:cs="Arial" w:eastAsia="Arial"/>
          <w:sz w:val="51"/>
          <w:szCs w:val="51"/>
          <w:color w:val="384693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51"/>
          <w:szCs w:val="51"/>
          <w:color w:val="384693"/>
          <w:spacing w:val="0"/>
          <w:w w:val="100"/>
          <w:i/>
          <w:position w:val="-8"/>
        </w:rPr>
      </w:r>
      <w:r>
        <w:rPr>
          <w:rFonts w:ascii="Times New Roman" w:hAnsi="Times New Roman" w:cs="Times New Roman" w:eastAsia="Times New Roman"/>
          <w:sz w:val="59"/>
          <w:szCs w:val="59"/>
          <w:color w:val="545B8E"/>
          <w:spacing w:val="0"/>
          <w:w w:val="311"/>
          <w:i/>
          <w:position w:val="-4"/>
        </w:rPr>
        <w:t>L;</w:t>
      </w:r>
      <w:r>
        <w:rPr>
          <w:rFonts w:ascii="Times New Roman" w:hAnsi="Times New Roman" w:cs="Times New Roman" w:eastAsia="Times New Roman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525" w:lineRule="exact"/>
        <w:ind w:right="-153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149"/>
          <w:w w:val="343"/>
          <w:position w:val="3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A5A7AC"/>
          <w:spacing w:val="0"/>
          <w:w w:val="28"/>
          <w:position w:val="3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5A7AC"/>
          <w:spacing w:val="0"/>
          <w:w w:val="100"/>
          <w:position w:val="3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5A7AC"/>
          <w:spacing w:val="-5"/>
          <w:w w:val="100"/>
          <w:position w:val="31"/>
        </w:rPr>
        <w:t> </w:t>
      </w:r>
      <w:r>
        <w:rPr>
          <w:rFonts w:ascii="Times New Roman" w:hAnsi="Times New Roman" w:cs="Times New Roman" w:eastAsia="Times New Roman"/>
          <w:sz w:val="75"/>
          <w:szCs w:val="75"/>
          <w:color w:val="5B5B5B"/>
          <w:spacing w:val="-28"/>
          <w:w w:val="75"/>
          <w:position w:val="-4"/>
        </w:rPr>
        <w:t>.</w:t>
      </w:r>
      <w:r>
        <w:rPr>
          <w:rFonts w:ascii="Times New Roman" w:hAnsi="Times New Roman" w:cs="Times New Roman" w:eastAsia="Times New Roman"/>
          <w:sz w:val="75"/>
          <w:szCs w:val="75"/>
          <w:color w:val="5B5B5B"/>
          <w:spacing w:val="-180"/>
          <w:w w:val="75"/>
          <w:position w:val="-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27"/>
          <w:w w:val="341"/>
          <w:position w:val="31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525" w:lineRule="exact"/>
        <w:ind w:right="-204"/>
        <w:jc w:val="left"/>
        <w:rPr>
          <w:rFonts w:ascii="Arial" w:hAnsi="Arial" w:cs="Arial" w:eastAsia="Arial"/>
          <w:sz w:val="98"/>
          <w:szCs w:val="9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5"/>
          <w:szCs w:val="75"/>
          <w:color w:val="343434"/>
          <w:spacing w:val="-121"/>
          <w:w w:val="106"/>
          <w:i/>
          <w:position w:val="-4"/>
        </w:rPr>
        <w:t>'</w:t>
      </w:r>
      <w:r>
        <w:rPr>
          <w:rFonts w:ascii="Arial" w:hAnsi="Arial" w:cs="Arial" w:eastAsia="Arial"/>
          <w:sz w:val="98"/>
          <w:szCs w:val="98"/>
          <w:color w:val="898A8E"/>
          <w:spacing w:val="-121"/>
          <w:w w:val="18"/>
          <w:position w:val="-7"/>
        </w:rPr>
      </w:r>
      <w:r>
        <w:rPr>
          <w:rFonts w:ascii="Arial" w:hAnsi="Arial" w:cs="Arial" w:eastAsia="Arial"/>
          <w:sz w:val="98"/>
          <w:szCs w:val="98"/>
          <w:color w:val="898A8E"/>
          <w:spacing w:val="0"/>
          <w:w w:val="18"/>
          <w:shadow/>
          <w:position w:val="-7"/>
        </w:rPr>
        <w:t>.</w:t>
      </w:r>
      <w:r>
        <w:rPr>
          <w:rFonts w:ascii="Arial" w:hAnsi="Arial" w:cs="Arial" w:eastAsia="Arial"/>
          <w:sz w:val="98"/>
          <w:szCs w:val="98"/>
          <w:color w:val="898A8E"/>
          <w:spacing w:val="0"/>
          <w:w w:val="18"/>
          <w:shadow/>
          <w:position w:val="-7"/>
        </w:rPr>
      </w:r>
      <w:r>
        <w:rPr>
          <w:rFonts w:ascii="Arial" w:hAnsi="Arial" w:cs="Arial" w:eastAsia="Arial"/>
          <w:sz w:val="98"/>
          <w:szCs w:val="98"/>
          <w:color w:val="898A8E"/>
          <w:spacing w:val="0"/>
          <w:w w:val="18"/>
          <w:position w:val="-7"/>
        </w:rPr>
      </w:r>
      <w:r>
        <w:rPr>
          <w:rFonts w:ascii="Arial" w:hAnsi="Arial" w:cs="Arial" w:eastAsia="Arial"/>
          <w:sz w:val="98"/>
          <w:szCs w:val="98"/>
          <w:color w:val="898A8E"/>
          <w:spacing w:val="-19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75"/>
          <w:szCs w:val="75"/>
          <w:color w:val="343434"/>
          <w:spacing w:val="-249"/>
          <w:w w:val="107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75"/>
          <w:w w:val="343"/>
          <w:position w:val="31"/>
        </w:rPr>
        <w:t>'</w:t>
      </w:r>
      <w:r>
        <w:rPr>
          <w:rFonts w:ascii="Arial" w:hAnsi="Arial" w:cs="Arial" w:eastAsia="Arial"/>
          <w:sz w:val="98"/>
          <w:szCs w:val="98"/>
          <w:color w:val="343434"/>
          <w:spacing w:val="-273"/>
          <w:w w:val="106"/>
          <w:position w:val="-7"/>
        </w:rPr>
        <w:t>.</w:t>
      </w:r>
      <w:r>
        <w:rPr>
          <w:rFonts w:ascii="Arial" w:hAnsi="Arial" w:cs="Arial" w:eastAsia="Arial"/>
          <w:sz w:val="98"/>
          <w:szCs w:val="98"/>
          <w:color w:val="000000"/>
          <w:spacing w:val="0"/>
          <w:w w:val="100"/>
          <w:position w:val="0"/>
        </w:rPr>
      </w:r>
    </w:p>
    <w:p>
      <w:pPr>
        <w:spacing w:before="0" w:after="0" w:line="525" w:lineRule="exact"/>
        <w:ind w:right="-153"/>
        <w:jc w:val="left"/>
        <w:rPr>
          <w:rFonts w:ascii="Times New Roman" w:hAnsi="Times New Roman" w:cs="Times New Roman" w:eastAsia="Times New Roman"/>
          <w:sz w:val="53"/>
          <w:szCs w:val="5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5"/>
          <w:szCs w:val="75"/>
          <w:color w:val="343434"/>
          <w:spacing w:val="-179"/>
          <w:w w:val="107"/>
          <w:i/>
          <w:position w:val="-4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-36"/>
          <w:w w:val="79"/>
          <w:position w:val="-7"/>
        </w:rPr>
        <w:t>.</w:t>
      </w:r>
      <w:r>
        <w:rPr>
          <w:rFonts w:ascii="Times New Roman" w:hAnsi="Times New Roman" w:cs="Times New Roman" w:eastAsia="Times New Roman"/>
          <w:sz w:val="53"/>
          <w:szCs w:val="53"/>
          <w:color w:val="343434"/>
          <w:spacing w:val="0"/>
          <w:w w:val="84"/>
          <w:position w:val="-7"/>
        </w:rPr>
        <w:t>.</w:t>
      </w:r>
      <w:r>
        <w:rPr>
          <w:rFonts w:ascii="Times New Roman" w:hAnsi="Times New Roman" w:cs="Times New Roman" w:eastAsia="Times New Roman"/>
          <w:sz w:val="53"/>
          <w:szCs w:val="53"/>
          <w:color w:val="343434"/>
          <w:spacing w:val="-46"/>
          <w:w w:val="84"/>
          <w:position w:val="-7"/>
        </w:rPr>
        <w:t>,</w:t>
      </w:r>
      <w:r>
        <w:rPr>
          <w:rFonts w:ascii="Times New Roman" w:hAnsi="Times New Roman" w:cs="Times New Roman" w:eastAsia="Times New Roman"/>
          <w:sz w:val="75"/>
          <w:szCs w:val="75"/>
          <w:color w:val="343434"/>
          <w:spacing w:val="-262"/>
          <w:w w:val="106"/>
          <w:i/>
          <w:position w:val="-4"/>
        </w:rPr>
        <w:t>}</w:t>
      </w:r>
      <w:r>
        <w:rPr>
          <w:rFonts w:ascii="Times New Roman" w:hAnsi="Times New Roman" w:cs="Times New Roman" w:eastAsia="Times New Roman"/>
          <w:sz w:val="53"/>
          <w:szCs w:val="53"/>
          <w:color w:val="898A8E"/>
          <w:spacing w:val="0"/>
          <w:w w:val="14"/>
          <w:position w:val="-7"/>
        </w:rPr>
        <w:t>-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-32" w:right="483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341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0"/>
          <w:w w:val="341"/>
          <w:position w:val="-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B5B5B"/>
          <w:spacing w:val="-39"/>
          <w:w w:val="341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83"/>
          <w:position w:val="-1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left="116" w:right="545"/>
        <w:jc w:val="center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444444"/>
          <w:spacing w:val="0"/>
          <w:w w:val="299"/>
          <w:position w:val="-4"/>
        </w:rPr>
        <w:t>'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00" w:right="0"/>
          <w:cols w:num="5" w:equalWidth="0">
            <w:col w:w="6406" w:space="2687"/>
            <w:col w:w="551" w:space="130"/>
            <w:col w:w="251" w:space="188"/>
            <w:col w:w="332" w:space="107"/>
            <w:col w:w="1068"/>
          </w:cols>
        </w:sectPr>
      </w:pPr>
      <w:rPr/>
    </w:p>
    <w:p>
      <w:pPr>
        <w:spacing w:before="0" w:after="0" w:line="278" w:lineRule="exact"/>
        <w:ind w:left="4936" w:right="-20"/>
        <w:jc w:val="left"/>
        <w:tabs>
          <w:tab w:pos="97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14.796472pt;margin-top:36.388062pt;width:569.54484pt;height:759.806619pt;mso-position-horizontal-relative:page;mso-position-vertical-relative:page;z-index:-15343" coordorigin="296,728" coordsize="11391,15196">
            <v:group style="position:absolute;left:310;top:754;width:5188;height:2" coordorigin="310,754" coordsize="5188,2">
              <v:shape style="position:absolute;left:310;top:754;width:5188;height:2" coordorigin="310,754" coordsize="5188,0" path="m310,754l5499,754e" filled="f" stroked="t" strokeweight=".954611pt" strokecolor="#747474">
                <v:path arrowok="t"/>
              </v:shape>
            </v:group>
            <v:group style="position:absolute;left:320;top:737;width:2;height:1178" coordorigin="320,737" coordsize="2,1178">
              <v:shape style="position:absolute;left:320;top:737;width:2;height:1178" coordorigin="320,737" coordsize="0,1178" path="m320,1915l320,737e" filled="f" stroked="t" strokeweight=".954611pt" strokecolor="#9C9C9C">
                <v:path arrowok="t"/>
              </v:shape>
            </v:group>
            <v:group style="position:absolute;left:2291;top:747;width:2;height:728" coordorigin="2291,747" coordsize="2,728">
              <v:shape style="position:absolute;left:2291;top:747;width:2;height:728" coordorigin="2291,747" coordsize="0,728" path="m2291,1475l2291,747e" filled="f" stroked="t" strokeweight=".477306pt" strokecolor="#4B4B4B">
                <v:path arrowok="t"/>
              </v:shape>
            </v:group>
            <v:group style="position:absolute;left:3742;top:771;width:7899;height:2" coordorigin="3742,771" coordsize="7899,2">
              <v:shape style="position:absolute;left:3742;top:771;width:7899;height:2" coordorigin="3742,771" coordsize="7899,0" path="m3742,771l11641,771e" filled="f" stroked="t" strokeweight=".715958pt" strokecolor="#606060">
                <v:path arrowok="t"/>
              </v:shape>
            </v:group>
            <v:group style="position:absolute;left:9150;top:761;width:2;height:1532" coordorigin="9150,761" coordsize="2,1532">
              <v:shape style="position:absolute;left:9150;top:761;width:2;height:1532" coordorigin="9150,761" coordsize="0,1532" path="m9150,2293l9150,761e" filled="f" stroked="t" strokeweight=".715958pt" strokecolor="#5B5B5B">
                <v:path arrowok="t"/>
              </v:shape>
            </v:group>
            <v:group style="position:absolute;left:10334;top:776;width:1308;height:2" coordorigin="10334,776" coordsize="1308,2">
              <v:shape style="position:absolute;left:10334;top:776;width:1308;height:2" coordorigin="10334,776" coordsize="1308,0" path="m10334,776l11641,776e" filled="f" stroked="t" strokeweight=".477306pt" strokecolor="#484848">
                <v:path arrowok="t"/>
              </v:shape>
            </v:group>
            <v:group style="position:absolute;left:11644;top:771;width:2;height:2734" coordorigin="11644,771" coordsize="2,2734">
              <v:shape style="position:absolute;left:11644;top:771;width:2;height:2734" coordorigin="11644,771" coordsize="0,2734" path="m11644,3505l11644,771e" filled="f" stroked="t" strokeweight=".715958pt" strokecolor="#646464">
                <v:path arrowok="t"/>
              </v:shape>
            </v:group>
            <v:group style="position:absolute;left:2296;top:771;width:2;height:785" coordorigin="2296,771" coordsize="2,785">
              <v:shape style="position:absolute;left:2296;top:771;width:2;height:785" coordorigin="2296,771" coordsize="0,785" path="m2296,1556l2296,771e" filled="f" stroked="t" strokeweight=".715958pt" strokecolor="#575757">
                <v:path arrowok="t"/>
              </v:shape>
            </v:group>
            <v:group style="position:absolute;left:2296;top:1465;width:2;height:364" coordorigin="2296,1465" coordsize="2,364">
              <v:shape style="position:absolute;left:2296;top:1465;width:2;height:364" coordorigin="2296,1465" coordsize="0,364" path="m2296,1829l2296,1465e" filled="f" stroked="t" strokeweight=".954611pt" strokecolor="#8C8C8C">
                <v:path arrowok="t"/>
              </v:shape>
            </v:group>
            <v:group style="position:absolute;left:2291;top:1465;width:2;height:814" coordorigin="2291,1465" coordsize="2,814">
              <v:shape style="position:absolute;left:2291;top:1465;width:2;height:814" coordorigin="2291,1465" coordsize="0,814" path="m2291,2279l2291,1465e" filled="f" stroked="t" strokeweight=".954611pt" strokecolor="#747474">
                <v:path arrowok="t"/>
              </v:shape>
            </v:group>
            <v:group style="position:absolute;left:11641;top:2231;width:2;height:316" coordorigin="11641,2231" coordsize="2,316">
              <v:shape style="position:absolute;left:11641;top:2231;width:2;height:316" coordorigin="11641,2231" coordsize="0,316" path="m11641,2547l11641,2231e" filled="f" stroked="t" strokeweight=".477306pt" strokecolor="#3F3F3F">
                <v:path arrowok="t"/>
              </v:shape>
            </v:group>
            <v:group style="position:absolute;left:315;top:3002;width:10510;height:2" coordorigin="315,3002" coordsize="10510,2">
              <v:shape style="position:absolute;left:315;top:3002;width:10510;height:2" coordorigin="315,3002" coordsize="10510,0" path="m315,3002l10825,3002e" filled="f" stroked="t" strokeweight=".715958pt" strokecolor="#646464">
                <v:path arrowok="t"/>
              </v:shape>
            </v:group>
            <v:group style="position:absolute;left:6759;top:3002;width:1155;height:2" coordorigin="6759,3002" coordsize="1155,2">
              <v:shape style="position:absolute;left:6759;top:3002;width:1155;height:2" coordorigin="6759,3002" coordsize="1155,0" path="m6759,3002l7914,3002e" filled="f" stroked="t" strokeweight=".477306pt" strokecolor="#484848">
                <v:path arrowok="t"/>
              </v:shape>
            </v:group>
            <v:group style="position:absolute;left:8152;top:3002;width:2673;height:2" coordorigin="8152,3002" coordsize="2673,2">
              <v:shape style="position:absolute;left:8152;top:3002;width:2673;height:2" coordorigin="8152,3002" coordsize="2673,0" path="m8152,3002l10825,3002e" filled="f" stroked="t" strokeweight=".954611pt" strokecolor="#676767">
                <v:path arrowok="t"/>
              </v:shape>
            </v:group>
            <v:group style="position:absolute;left:10744;top:3009;width:912;height:2" coordorigin="10744,3009" coordsize="912,2">
              <v:shape style="position:absolute;left:10744;top:3009;width:912;height:2" coordorigin="10744,3009" coordsize="912,0" path="m10744,3009l11656,3009e" filled="f" stroked="t" strokeweight=".477306pt" strokecolor="#545454">
                <v:path arrowok="t"/>
              </v:shape>
            </v:group>
            <v:group style="position:absolute;left:310;top:3236;width:11317;height:2" coordorigin="310,3236" coordsize="11317,2">
              <v:shape style="position:absolute;left:310;top:3236;width:11317;height:2" coordorigin="310,3236" coordsize="11317,0" path="m310,3236l11627,3236e" filled="f" stroked="t" strokeweight=".715958pt" strokecolor="#646464">
                <v:path arrowok="t"/>
              </v:shape>
            </v:group>
            <v:group style="position:absolute;left:4153;top:3239;width:630;height:2" coordorigin="4153,3239" coordsize="630,2">
              <v:shape style="position:absolute;left:4153;top:3239;width:630;height:2" coordorigin="4153,3239" coordsize="630,0" path="m4153,3239l4783,3239e" filled="f" stroked="t" strokeweight=".715958pt" strokecolor="#5B5B5B">
                <v:path arrowok="t"/>
              </v:shape>
            </v:group>
            <v:group style="position:absolute;left:649;top:3248;width:11007;height:2" coordorigin="649,3248" coordsize="11007,2">
              <v:shape style="position:absolute;left:649;top:3248;width:11007;height:2" coordorigin="649,3248" coordsize="11007,0" path="m649,3248l11656,3248e" filled="f" stroked="t" strokeweight=".715958pt" strokecolor="#676767">
                <v:path arrowok="t"/>
              </v:shape>
            </v:group>
            <v:group style="position:absolute;left:6930;top:3244;width:2234;height:2" coordorigin="6930,3244" coordsize="2234,2">
              <v:shape style="position:absolute;left:6930;top:3244;width:2234;height:2" coordorigin="6930,3244" coordsize="2234,0" path="m6930,3244l9164,3244e" filled="f" stroked="t" strokeweight=".477306pt" strokecolor="#4F4F4F">
                <v:path arrowok="t"/>
              </v:shape>
            </v:group>
            <v:group style="position:absolute;left:11140;top:3246;width:253;height:2" coordorigin="11140,3246" coordsize="253,2">
              <v:shape style="position:absolute;left:11140;top:3246;width:253;height:2" coordorigin="11140,3246" coordsize="253,0" path="m11140,3246l11393,3246e" filled="f" stroked="t" strokeweight=".477306pt" strokecolor="#646464">
                <v:path arrowok="t"/>
              </v:shape>
            </v:group>
            <v:group style="position:absolute;left:310;top:3473;width:2945;height:2" coordorigin="310,3473" coordsize="2945,2">
              <v:shape style="position:absolute;left:310;top:3473;width:2945;height:2" coordorigin="310,3473" coordsize="2945,0" path="m310,3473l3255,3473e" filled="f" stroked="t" strokeweight=".954611pt" strokecolor="#6B6B6B">
                <v:path arrowok="t"/>
              </v:shape>
            </v:group>
            <v:group style="position:absolute;left:3198;top:3476;width:1012;height:2" coordorigin="3198,3476" coordsize="1012,2">
              <v:shape style="position:absolute;left:3198;top:3476;width:1012;height:2" coordorigin="3198,3476" coordsize="1012,0" path="m3198,3476l4210,3476e" filled="f" stroked="t" strokeweight=".477306pt" strokecolor="#4B4B4B">
                <v:path arrowok="t"/>
              </v:shape>
            </v:group>
            <v:group style="position:absolute;left:4153;top:3478;width:2802;height:2" coordorigin="4153,3478" coordsize="2802,2">
              <v:shape style="position:absolute;left:4153;top:3478;width:2802;height:2" coordorigin="4153,3478" coordsize="2802,0" path="m4153,3478l6954,3478e" filled="f" stroked="t" strokeweight=".715958pt" strokecolor="#676767">
                <v:path arrowok="t"/>
              </v:shape>
            </v:group>
            <v:group style="position:absolute;left:6759;top:3481;width:1017;height:2" coordorigin="6759,3481" coordsize="1017,2">
              <v:shape style="position:absolute;left:6759;top:3481;width:1017;height:2" coordorigin="6759,3481" coordsize="1017,0" path="m6759,3481l7775,3481e" filled="f" stroked="t" strokeweight=".477306pt" strokecolor="#3F3F3F">
                <v:path arrowok="t"/>
              </v:shape>
            </v:group>
            <v:group style="position:absolute;left:7718;top:3485;width:3675;height:2" coordorigin="7718,3485" coordsize="3675,2">
              <v:shape style="position:absolute;left:7718;top:3485;width:3675;height:2" coordorigin="7718,3485" coordsize="3675,0" path="m7718,3485l11393,3485e" filled="f" stroked="t" strokeweight=".477306pt" strokecolor="#606060">
                <v:path arrowok="t"/>
              </v:shape>
            </v:group>
            <v:group style="position:absolute;left:11336;top:3490;width:315;height:2" coordorigin="11336,3490" coordsize="315,2">
              <v:shape style="position:absolute;left:11336;top:3490;width:315;height:2" coordorigin="11336,3490" coordsize="315,0" path="m11336,3490l11651,3490e" filled="f" stroked="t" strokeweight=".715958pt" strokecolor="#777777">
                <v:path arrowok="t"/>
              </v:shape>
            </v:group>
            <v:group style="position:absolute;left:3771;top:3462;width:2;height:254" coordorigin="3771,3462" coordsize="2,254">
              <v:shape style="position:absolute;left:3771;top:3462;width:2;height:254" coordorigin="3771,3462" coordsize="0,254" path="m3771,3715l3771,3462e" filled="f" stroked="t" strokeweight=".238653pt" strokecolor="#444444">
                <v:path arrowok="t"/>
              </v:shape>
            </v:group>
            <v:group style="position:absolute;left:6973;top:3476;width:2;height:756" coordorigin="6973,3476" coordsize="2,756">
              <v:shape style="position:absolute;left:6973;top:3476;width:2;height:756" coordorigin="6973,3476" coordsize="0,756" path="m6973,4232l6973,3476e" filled="f" stroked="t" strokeweight=".954611pt" strokecolor="#707070">
                <v:path arrowok="t"/>
              </v:shape>
            </v:group>
            <v:group style="position:absolute;left:6954;top:3897;width:2181;height:2" coordorigin="6954,3897" coordsize="2181,2">
              <v:shape style="position:absolute;left:6954;top:3897;width:2181;height:2" coordorigin="6954,3897" coordsize="2181,0" path="m6954,3897l9136,3897e" filled="f" stroked="t" strokeweight=".238653pt" strokecolor="#707070">
                <v:path arrowok="t"/>
              </v:shape>
            </v:group>
            <v:group style="position:absolute;left:11646;top:3433;width:2;height:809" coordorigin="11646,3433" coordsize="2,809">
              <v:shape style="position:absolute;left:11646;top:3433;width:2;height:809" coordorigin="11646,3433" coordsize="0,809" path="m11646,4242l11646,3433e" filled="f" stroked="t" strokeweight=".477306pt" strokecolor="#444444">
                <v:path arrowok="t"/>
              </v:shape>
            </v:group>
            <v:group style="position:absolute;left:3771;top:3715;width:2;height:182" coordorigin="3771,3715" coordsize="2,182">
              <v:shape style="position:absolute;left:3771;top:3715;width:2;height:182" coordorigin="3771,3715" coordsize="0,182" path="m3771,3897l3771,3715e" filled="f" stroked="t" strokeweight=".238653pt" strokecolor="#000000">
                <v:path arrowok="t"/>
              </v:shape>
            </v:group>
            <v:group style="position:absolute;left:9183;top:3866;width:382;height:2" coordorigin="9183,3866" coordsize="382,2">
              <v:shape style="position:absolute;left:9183;top:3866;width:382;height:2" coordorigin="9183,3866" coordsize="382,0" path="m9183,3866l9565,3866e" filled="f" stroked="t" strokeweight=".238653pt" strokecolor="#A0A0A0">
                <v:path arrowok="t"/>
              </v:shape>
            </v:group>
            <v:group style="position:absolute;left:9537;top:3897;width:1828;height:2" coordorigin="9537,3897" coordsize="1828,2">
              <v:shape style="position:absolute;left:9537;top:3897;width:1828;height:2" coordorigin="9537,3897" coordsize="1828,0" path="m9537,3897l11365,3897e" filled="f" stroked="t" strokeweight=".238653pt" strokecolor="#000000">
                <v:path arrowok="t"/>
              </v:shape>
            </v:group>
            <v:group style="position:absolute;left:11365;top:3897;width:286;height:2" coordorigin="11365,3897" coordsize="286,2">
              <v:shape style="position:absolute;left:11365;top:3897;width:286;height:2" coordorigin="11365,3897" coordsize="286,0" path="m11365,3897l11651,3897e" filled="f" stroked="t" strokeweight=".238653pt" strokecolor="#3B3B3B">
                <v:path arrowok="t"/>
              </v:shape>
            </v:group>
            <v:group style="position:absolute;left:310;top:4211;width:3900;height:2" coordorigin="310,4211" coordsize="3900,2">
              <v:shape style="position:absolute;left:310;top:4211;width:3900;height:2" coordorigin="310,4211" coordsize="3900,0" path="m310,4211l4210,4211e" filled="f" stroked="t" strokeweight=".954611pt" strokecolor="#646464">
                <v:path arrowok="t"/>
              </v:shape>
            </v:group>
            <v:group style="position:absolute;left:3198;top:4218;width:606;height:2" coordorigin="3198,4218" coordsize="606,2">
              <v:shape style="position:absolute;left:3198;top:4218;width:606;height:2" coordorigin="3198,4218" coordsize="606,0" path="m3198,4218l3804,4218e" filled="f" stroked="t" strokeweight=".954611pt" strokecolor="#646464">
                <v:path arrowok="t"/>
              </v:shape>
            </v:group>
            <v:group style="position:absolute;left:3771;top:3897;width:2;height:316" coordorigin="3771,3897" coordsize="2,316">
              <v:shape style="position:absolute;left:3771;top:3897;width:2;height:316" coordorigin="3771,3897" coordsize="0,316" path="m3771,4213l3771,3897e" filled="f" stroked="t" strokeweight=".238653pt" strokecolor="#2B2B2B">
                <v:path arrowok="t"/>
              </v:shape>
            </v:group>
            <v:group style="position:absolute;left:3847;top:4213;width:1900;height:2" coordorigin="3847,4213" coordsize="1900,2">
              <v:shape style="position:absolute;left:3847;top:4213;width:1900;height:2" coordorigin="3847,4213" coordsize="1900,0" path="m3847,4213l5747,4213e" filled="f" stroked="t" strokeweight=".954611pt" strokecolor="#383838">
                <v:path arrowok="t"/>
              </v:shape>
            </v:group>
            <v:group style="position:absolute;left:3847;top:4220;width:7379;height:2" coordorigin="3847,4220" coordsize="7379,2">
              <v:shape style="position:absolute;left:3847;top:4220;width:7379;height:2" coordorigin="3847,4220" coordsize="7379,0" path="m3847,4220l11226,4220e" filled="f" stroked="t" strokeweight=".715958pt" strokecolor="#575757">
                <v:path arrowok="t"/>
              </v:shape>
            </v:group>
            <v:group style="position:absolute;left:9222;top:4228;width:2429;height:2" coordorigin="9222,4228" coordsize="2429,2">
              <v:shape style="position:absolute;left:9222;top:4228;width:2429;height:2" coordorigin="9222,4228" coordsize="2429,0" path="m9222,4228l11651,4228e" filled="f" stroked="t" strokeweight=".954611pt" strokecolor="#707070">
                <v:path arrowok="t"/>
              </v:shape>
            </v:group>
            <v:group style="position:absolute;left:305;top:4488;width:3265;height:2" coordorigin="305,4488" coordsize="3265,2">
              <v:shape style="position:absolute;left:305;top:4488;width:3265;height:2" coordorigin="305,4488" coordsize="3265,0" path="m305,4488l3570,4488e" filled="f" stroked="t" strokeweight=".954611pt" strokecolor="#6B6B6B">
                <v:path arrowok="t"/>
              </v:shape>
            </v:group>
            <v:group style="position:absolute;left:325;top:737;width:2;height:15177" coordorigin="325,737" coordsize="2,15177">
              <v:shape style="position:absolute;left:325;top:737;width:2;height:15177" coordorigin="325,737" coordsize="0,15177" path="m325,15914l325,737e" filled="f" stroked="t" strokeweight=".715958pt" strokecolor="#606060">
                <v:path arrowok="t"/>
              </v:shape>
            </v:group>
            <v:group style="position:absolute;left:2291;top:4204;width:2;height:1518" coordorigin="2291,4204" coordsize="2,1518">
              <v:shape style="position:absolute;left:2291;top:4204;width:2;height:1518" coordorigin="2291,4204" coordsize="0,1518" path="m2291,5721l2291,4204e" filled="f" stroked="t" strokeweight=".715958pt" strokecolor="#575757">
                <v:path arrowok="t"/>
              </v:shape>
            </v:group>
            <v:group style="position:absolute;left:3198;top:4496;width:1265;height:2" coordorigin="3198,4496" coordsize="1265,2">
              <v:shape style="position:absolute;left:3198;top:4496;width:1265;height:2" coordorigin="3198,4496" coordsize="1265,0" path="m3198,4496l4463,4496e" filled="f" stroked="t" strokeweight=".715958pt" strokecolor="#575757">
                <v:path arrowok="t"/>
              </v:shape>
            </v:group>
            <v:group style="position:absolute;left:4406;top:4496;width:969;height:2" coordorigin="4406,4496" coordsize="969,2">
              <v:shape style="position:absolute;left:4406;top:4496;width:969;height:2" coordorigin="4406,4496" coordsize="969,0" path="m4406,4496l5374,4496e" filled="f" stroked="t" strokeweight=".477306pt" strokecolor="#3B3B3B">
                <v:path arrowok="t"/>
              </v:shape>
            </v:group>
            <v:group style="position:absolute;left:5317;top:4498;width:430;height:2" coordorigin="5317,4498" coordsize="430,2">
              <v:shape style="position:absolute;left:5317;top:4498;width:430;height:2" coordorigin="5317,4498" coordsize="430,0" path="m5317,4498l5747,4498e" filled="f" stroked="t" strokeweight=".715958pt" strokecolor="#5B5B5B">
                <v:path arrowok="t"/>
              </v:shape>
            </v:group>
            <v:group style="position:absolute;left:5508;top:4498;width:2410;height:2" coordorigin="5508,4498" coordsize="2410,2">
              <v:shape style="position:absolute;left:5508;top:4498;width:2410;height:2" coordorigin="5508,4498" coordsize="2410,0" path="m5508,4498l7918,4498e" filled="f" stroked="t" strokeweight=".954611pt" strokecolor="#707070">
                <v:path arrowok="t"/>
              </v:shape>
            </v:group>
            <v:group style="position:absolute;left:7718;top:4498;width:1847;height:2" coordorigin="7718,4498" coordsize="1847,2">
              <v:shape style="position:absolute;left:7718;top:4498;width:1847;height:2" coordorigin="7718,4498" coordsize="1847,0" path="m7718,4498l9565,4498e" filled="f" stroked="t" strokeweight=".477306pt" strokecolor="#5B5B5B">
                <v:path arrowok="t"/>
              </v:shape>
            </v:group>
            <v:group style="position:absolute;left:8840;top:4503;width:2816;height:2" coordorigin="8840,4503" coordsize="2816,2">
              <v:shape style="position:absolute;left:8840;top:4503;width:2816;height:2" coordorigin="8840,4503" coordsize="2816,0" path="m8840,4503l11656,4503e" filled="f" stroked="t" strokeweight=".954611pt" strokecolor="#707070">
                <v:path arrowok="t"/>
              </v:shape>
            </v:group>
            <v:group style="position:absolute;left:11646;top:4170;width:2;height:1082" coordorigin="11646,4170" coordsize="2,1082">
              <v:shape style="position:absolute;left:11646;top:4170;width:2;height:1082" coordorigin="11646,4170" coordsize="0,1082" path="m11646,5252l11646,4170e" filled="f" stroked="t" strokeweight=".715958pt" strokecolor="#676767">
                <v:path arrowok="t"/>
              </v:shape>
            </v:group>
            <v:group style="position:absolute;left:2282;top:4735;width:2663;height:2" coordorigin="2282,4735" coordsize="2663,2">
              <v:shape style="position:absolute;left:2282;top:4735;width:2663;height:2" coordorigin="2282,4735" coordsize="2663,0" path="m2282,4735l4945,4735e" filled="f" stroked="t" strokeweight=".715958pt" strokecolor="#606060">
                <v:path arrowok="t"/>
              </v:shape>
            </v:group>
            <v:group style="position:absolute;left:4888;top:4735;width:487;height:2" coordorigin="4888,4735" coordsize="487,2">
              <v:shape style="position:absolute;left:4888;top:4735;width:487;height:2" coordorigin="4888,4735" coordsize="487,0" path="m4888,4735l5374,4735e" filled="f" stroked="t" strokeweight=".477306pt" strokecolor="#444444">
                <v:path arrowok="t"/>
              </v:shape>
            </v:group>
            <v:group style="position:absolute;left:5317;top:4737;width:2964;height:2" coordorigin="5317,4737" coordsize="2964,2">
              <v:shape style="position:absolute;left:5317;top:4737;width:2964;height:2" coordorigin="5317,4737" coordsize="2964,0" path="m5317,4737l8281,4737e" filled="f" stroked="t" strokeweight=".715958pt" strokecolor="#606060">
                <v:path arrowok="t"/>
              </v:shape>
            </v:group>
            <v:group style="position:absolute;left:6386;top:4740;width:601;height:2" coordorigin="6386,4740" coordsize="601,2">
              <v:shape style="position:absolute;left:6386;top:4740;width:601;height:2" coordorigin="6386,4740" coordsize="601,0" path="m6386,4740l6988,4740e" filled="f" stroked="t" strokeweight=".954611pt" strokecolor="#747474">
                <v:path arrowok="t"/>
              </v:shape>
            </v:group>
            <v:group style="position:absolute;left:8224;top:4740;width:940;height:2" coordorigin="8224,4740" coordsize="940,2">
              <v:shape style="position:absolute;left:8224;top:4740;width:940;height:2" coordorigin="8224,4740" coordsize="940,0" path="m8224,4740l9164,4740e" filled="f" stroked="t" strokeweight=".477306pt" strokecolor="#383838">
                <v:path arrowok="t"/>
              </v:shape>
            </v:group>
            <v:group style="position:absolute;left:9107;top:4742;width:458;height:2" coordorigin="9107,4742" coordsize="458,2">
              <v:shape style="position:absolute;left:9107;top:4742;width:458;height:2" coordorigin="9107,4742" coordsize="458,0" path="m9107,4742l9565,4742e" filled="f" stroked="t" strokeweight=".715958pt" strokecolor="#4F4F4F">
                <v:path arrowok="t"/>
              </v:shape>
            </v:group>
            <v:group style="position:absolute;left:9508;top:4745;width:883;height:2" coordorigin="9508,4745" coordsize="883,2">
              <v:shape style="position:absolute;left:9508;top:4745;width:883;height:2" coordorigin="9508,4745" coordsize="883,0" path="m9508,4745l10391,4745e" filled="f" stroked="t" strokeweight=".477306pt" strokecolor="#343434">
                <v:path arrowok="t"/>
              </v:shape>
            </v:group>
            <v:group style="position:absolute;left:10334;top:4745;width:1322;height:2" coordorigin="10334,4745" coordsize="1322,2">
              <v:shape style="position:absolute;left:10334;top:4745;width:1322;height:2" coordorigin="10334,4745" coordsize="1322,0" path="m10334,4745l11656,4745e" filled="f" stroked="t" strokeweight=".954611pt" strokecolor="#6B6B6B">
                <v:path arrowok="t"/>
              </v:shape>
            </v:group>
            <v:group style="position:absolute;left:320;top:4716;width:2;height:297" coordorigin="320,4716" coordsize="2,297">
              <v:shape style="position:absolute;left:320;top:4716;width:2;height:297" coordorigin="320,4716" coordsize="0,297" path="m320,5013l320,4716e" filled="f" stroked="t" strokeweight=".477306pt" strokecolor="#2B2B2B">
                <v:path arrowok="t"/>
              </v:shape>
            </v:group>
            <v:group style="position:absolute;left:4926;top:4730;width:2;height:804" coordorigin="4926,4730" coordsize="2,804">
              <v:shape style="position:absolute;left:4926;top:4730;width:2;height:804" coordorigin="4926,4730" coordsize="0,804" path="m4926,5535l4926,4730e" filled="f" stroked="t" strokeweight=".954611pt" strokecolor="#5B5B5B">
                <v:path arrowok="t"/>
              </v:shape>
            </v:group>
            <v:group style="position:absolute;left:4916;top:5221;width:2072;height:2" coordorigin="4916,5221" coordsize="2072,2">
              <v:shape style="position:absolute;left:4916;top:5221;width:2072;height:2" coordorigin="4916,5221" coordsize="2072,0" path="m4916,5221l6988,5221e" filled="f" stroked="t" strokeweight=".715958pt" strokecolor="#676767">
                <v:path arrowok="t"/>
              </v:shape>
            </v:group>
            <v:group style="position:absolute;left:7747;top:4740;width:2;height:484" coordorigin="7747,4740" coordsize="2,484">
              <v:shape style="position:absolute;left:7747;top:4740;width:2;height:484" coordorigin="7747,4740" coordsize="0,484" path="m7747,5223l7747,4740e" filled="f" stroked="t" strokeweight=".238653pt" strokecolor="#646464">
                <v:path arrowok="t"/>
              </v:shape>
            </v:group>
            <v:group style="position:absolute;left:6930;top:5223;width:496;height:2" coordorigin="6930,5223" coordsize="496,2">
              <v:shape style="position:absolute;left:6930;top:5223;width:496;height:2" coordorigin="6930,5223" coordsize="496,0" path="m6930,5223l7427,5223e" filled="f" stroked="t" strokeweight=".477306pt" strokecolor="#444444">
                <v:path arrowok="t"/>
              </v:shape>
            </v:group>
            <v:group style="position:absolute;left:7370;top:5219;width:410;height:2" coordorigin="7370,5219" coordsize="410,2">
              <v:shape style="position:absolute;left:7370;top:5219;width:410;height:2" coordorigin="7370,5219" coordsize="410,0" path="m7370,5219l7780,5219e" filled="f" stroked="t" strokeweight=".715958pt" strokecolor="#575757">
                <v:path arrowok="t"/>
              </v:shape>
            </v:group>
            <v:group style="position:absolute;left:7599;top:5223;width:2148;height:2" coordorigin="7599,5223" coordsize="2148,2">
              <v:shape style="position:absolute;left:7599;top:5223;width:2148;height:2" coordorigin="7599,5223" coordsize="2148,0" path="m7599,5223l9747,5223e" filled="f" stroked="t" strokeweight=".954611pt" strokecolor="#6B6B6B">
                <v:path arrowok="t"/>
              </v:shape>
            </v:group>
            <v:group style="position:absolute;left:9508;top:5226;width:1690;height:2" coordorigin="9508,5226" coordsize="1690,2">
              <v:shape style="position:absolute;left:9508;top:5226;width:1690;height:2" coordorigin="9508,5226" coordsize="1690,0" path="m9508,5226l11198,5226e" filled="f" stroked="t" strokeweight=".477306pt" strokecolor="#545454">
                <v:path arrowok="t"/>
              </v:shape>
            </v:group>
            <v:group style="position:absolute;left:11050;top:5226;width:606;height:2" coordorigin="11050,5226" coordsize="606,2">
              <v:shape style="position:absolute;left:11050;top:5226;width:606;height:2" coordorigin="11050,5226" coordsize="606,0" path="m11050,5226l11656,5226e" filled="f" stroked="t" strokeweight=".954611pt" strokecolor="#878787">
                <v:path arrowok="t"/>
              </v:shape>
            </v:group>
            <v:group style="position:absolute;left:4916;top:5465;width:6711;height:2" coordorigin="4916,5465" coordsize="6711,2">
              <v:shape style="position:absolute;left:4916;top:5465;width:6711;height:2" coordorigin="4916,5465" coordsize="6711,0" path="m4916,5465l11627,5465e" filled="f" stroked="t" strokeweight=".715958pt" strokecolor="#606060">
                <v:path arrowok="t"/>
              </v:shape>
            </v:group>
            <v:group style="position:absolute;left:7370;top:5465;width:912;height:2" coordorigin="7370,5465" coordsize="912,2">
              <v:shape style="position:absolute;left:7370;top:5465;width:912;height:2" coordorigin="7370,5465" coordsize="912,0" path="m7370,5465l8281,5465e" filled="f" stroked="t" strokeweight=".477306pt" strokecolor="#4B4B4B">
                <v:path arrowok="t"/>
              </v:shape>
            </v:group>
            <v:group style="position:absolute;left:10334;top:5468;width:1293;height:2" coordorigin="10334,5468" coordsize="1293,2">
              <v:shape style="position:absolute;left:10334;top:5468;width:1293;height:2" coordorigin="10334,5468" coordsize="1293,0" path="m10334,5468l11627,5468e" filled="f" stroked="t" strokeweight=".477306pt" strokecolor="#4B4B4B">
                <v:path arrowok="t"/>
              </v:shape>
            </v:group>
            <v:group style="position:absolute;left:11336;top:5468;width:320;height:2" coordorigin="11336,5468" coordsize="320,2">
              <v:shape style="position:absolute;left:11336;top:5468;width:320;height:2" coordorigin="11336,5468" coordsize="320,0" path="m11336,5468l11656,5468e" filled="f" stroked="t" strokeweight=".477306pt" strokecolor="#606060">
                <v:path arrowok="t"/>
              </v:shape>
            </v:group>
            <v:group style="position:absolute;left:11651;top:5180;width:2;height:551" coordorigin="11651,5180" coordsize="2,551">
              <v:shape style="position:absolute;left:11651;top:5180;width:2;height:551" coordorigin="11651,5180" coordsize="0,551" path="m11651,5731l11651,5180e" filled="f" stroked="t" strokeweight=".477306pt" strokecolor="#545454">
                <v:path arrowok="t"/>
              </v:shape>
            </v:group>
            <v:group style="position:absolute;left:4928;top:5420;width:2;height:302" coordorigin="4928,5420" coordsize="2,302">
              <v:shape style="position:absolute;left:4928;top:5420;width:2;height:302" coordorigin="4928,5420" coordsize="0,302" path="m4928,5721l4928,5420e" filled="f" stroked="t" strokeweight=".477306pt" strokecolor="#484848">
                <v:path arrowok="t"/>
              </v:shape>
            </v:group>
            <v:group style="position:absolute;left:4921;top:5707;width:6687;height:2" coordorigin="4921,5707" coordsize="6687,2">
              <v:shape style="position:absolute;left:4921;top:5707;width:6687;height:2" coordorigin="4921,5707" coordsize="6687,0" path="m4921,5707l11608,5707e" filled="f" stroked="t" strokeweight=".715958pt" strokecolor="#606060">
                <v:path arrowok="t"/>
              </v:shape>
            </v:group>
            <v:group style="position:absolute;left:7370;top:5705;width:912;height:2" coordorigin="7370,5705" coordsize="912,2">
              <v:shape style="position:absolute;left:7370;top:5705;width:912;height:2" coordorigin="7370,5705" coordsize="912,0" path="m7370,5705l8281,5705e" filled="f" stroked="t" strokeweight=".477306pt" strokecolor="#4B4B4B">
                <v:path arrowok="t"/>
              </v:shape>
            </v:group>
            <v:group style="position:absolute;left:10744;top:5707;width:912;height:2" coordorigin="10744,5707" coordsize="912,2">
              <v:shape style="position:absolute;left:10744;top:5707;width:912;height:2" coordorigin="10744,5707" coordsize="912,0" path="m10744,5707l11656,5707e" filled="f" stroked="t" strokeweight=".477306pt" strokecolor="#4B4B4B">
                <v:path arrowok="t"/>
              </v:shape>
            </v:group>
            <v:group style="position:absolute;left:2291;top:5664;width:2;height:292" coordorigin="2291,5664" coordsize="2,292">
              <v:shape style="position:absolute;left:2291;top:5664;width:2;height:292" coordorigin="2291,5664" coordsize="0,292" path="m2291,5956l2291,5664e" filled="f" stroked="t" strokeweight=".477306pt" strokecolor="#383838">
                <v:path arrowok="t"/>
              </v:shape>
            </v:group>
            <v:group style="position:absolute;left:2286;top:5942;width:506;height:2" coordorigin="2286,5942" coordsize="506,2">
              <v:shape style="position:absolute;left:2286;top:5942;width:506;height:2" coordorigin="2286,5942" coordsize="506,0" path="m2286,5942l2792,5942e" filled="f" stroked="t" strokeweight=".477306pt" strokecolor="#383838">
                <v:path arrowok="t"/>
              </v:shape>
            </v:group>
            <v:group style="position:absolute;left:2706;top:5939;width:1537;height:2" coordorigin="2706,5939" coordsize="1537,2">
              <v:shape style="position:absolute;left:2706;top:5939;width:1537;height:2" coordorigin="2706,5939" coordsize="1537,0" path="m2706,5939l4243,5939e" filled="f" stroked="t" strokeweight=".954611pt" strokecolor="#646464">
                <v:path arrowok="t"/>
              </v:shape>
            </v:group>
            <v:group style="position:absolute;left:4153;top:5939;width:630;height:2" coordorigin="4153,5939" coordsize="630,2">
              <v:shape style="position:absolute;left:4153;top:5939;width:630;height:2" coordorigin="4153,5939" coordsize="630,0" path="m4153,5939l4783,5939e" filled="f" stroked="t" strokeweight=".477306pt" strokecolor="#444444">
                <v:path arrowok="t"/>
              </v:shape>
            </v:group>
            <v:group style="position:absolute;left:4725;top:5942;width:229;height:2" coordorigin="4725,5942" coordsize="229,2">
              <v:shape style="position:absolute;left:4725;top:5942;width:229;height:2" coordorigin="4725,5942" coordsize="229,0" path="m4725,5942l4954,5942e" filled="f" stroked="t" strokeweight=".477306pt" strokecolor="#2F2F2F">
                <v:path arrowok="t"/>
              </v:shape>
            </v:group>
            <v:group style="position:absolute;left:4926;top:5664;width:2;height:546" coordorigin="4926,5664" coordsize="2,546">
              <v:shape style="position:absolute;left:4926;top:5664;width:2;height:546" coordorigin="4926,5664" coordsize="0,546" path="m4926,6210l4926,5664e" filled="f" stroked="t" strokeweight=".477306pt" strokecolor="#2F2F2F">
                <v:path arrowok="t"/>
              </v:shape>
            </v:group>
            <v:group style="position:absolute;left:4883;top:5942;width:3398;height:2" coordorigin="4883,5942" coordsize="3398,2">
              <v:shape style="position:absolute;left:4883;top:5942;width:3398;height:2" coordorigin="4883,5942" coordsize="3398,0" path="m4883,5942l8281,5942e" filled="f" stroked="t" strokeweight=".477306pt" strokecolor="#5B5B5B">
                <v:path arrowok="t"/>
              </v:shape>
            </v:group>
            <v:group style="position:absolute;left:7952;top:5944;width:2439;height:2" coordorigin="7952,5944" coordsize="2439,2">
              <v:shape style="position:absolute;left:7952;top:5944;width:2439;height:2" coordorigin="7952,5944" coordsize="2439,0" path="m7952,5944l10391,5944e" filled="f" stroked="t" strokeweight=".954611pt" strokecolor="#606060">
                <v:path arrowok="t"/>
              </v:shape>
            </v:group>
            <v:group style="position:absolute;left:10334;top:5946;width:1060;height:2" coordorigin="10334,5946" coordsize="1060,2">
              <v:shape style="position:absolute;left:10334;top:5946;width:1060;height:2" coordorigin="10334,5946" coordsize="1060,0" path="m10334,5946l11393,5946e" filled="f" stroked="t" strokeweight=".477306pt" strokecolor="#444444">
                <v:path arrowok="t"/>
              </v:shape>
            </v:group>
            <v:group style="position:absolute;left:11336;top:5946;width:325;height:2" coordorigin="11336,5946" coordsize="325,2">
              <v:shape style="position:absolute;left:11336;top:5946;width:325;height:2" coordorigin="11336,5946" coordsize="325,0" path="m11336,5946l11661,5946e" filled="f" stroked="t" strokeweight=".715958pt" strokecolor="#707070">
                <v:path arrowok="t"/>
              </v:shape>
            </v:group>
            <v:group style="position:absolute;left:11656;top:2753;width:2;height:6617" coordorigin="11656,2753" coordsize="2,6617">
              <v:shape style="position:absolute;left:11656;top:2753;width:2;height:6617" coordorigin="11656,2753" coordsize="0,6617" path="m11656,9370l11656,2753e" filled="f" stroked="t" strokeweight=".715958pt" strokecolor="#646464">
                <v:path arrowok="t"/>
              </v:shape>
            </v:group>
            <v:group style="position:absolute;left:726;top:6181;width:3074;height:2" coordorigin="726,6181" coordsize="3074,2">
              <v:shape style="position:absolute;left:726;top:6181;width:3074;height:2" coordorigin="726,6181" coordsize="3074,0" path="m726,6181l3799,6181e" filled="f" stroked="t" strokeweight=".477306pt" strokecolor="#4B4B4B">
                <v:path arrowok="t"/>
              </v:shape>
            </v:group>
            <v:group style="position:absolute;left:2296;top:5898;width:2;height:1068" coordorigin="2296,5898" coordsize="2,1068">
              <v:shape style="position:absolute;left:2296;top:5898;width:2;height:1068" coordorigin="2296,5898" coordsize="0,1068" path="m2296,6966l2296,5898e" filled="f" stroked="t" strokeweight=".715958pt" strokecolor="#545454">
                <v:path arrowok="t"/>
              </v:shape>
            </v:group>
            <v:group style="position:absolute;left:3475;top:6183;width:1308;height:2" coordorigin="3475,6183" coordsize="1308,2">
              <v:shape style="position:absolute;left:3475;top:6183;width:1308;height:2" coordorigin="3475,6183" coordsize="1308,0" path="m3475,6183l4783,6183e" filled="f" stroked="t" strokeweight=".954611pt" strokecolor="#676767">
                <v:path arrowok="t"/>
              </v:shape>
            </v:group>
            <v:group style="position:absolute;left:4725;top:6181;width:229;height:2" coordorigin="4725,6181" coordsize="229,2">
              <v:shape style="position:absolute;left:4725;top:6181;width:229;height:2" coordorigin="4725,6181" coordsize="229,0" path="m4725,6181l4954,6181e" filled="f" stroked="t" strokeweight=".477306pt" strokecolor="#343434">
                <v:path arrowok="t"/>
              </v:shape>
            </v:group>
            <v:group style="position:absolute;left:4883;top:6183;width:2544;height:2" coordorigin="4883,6183" coordsize="2544,2">
              <v:shape style="position:absolute;left:4883;top:6183;width:2544;height:2" coordorigin="4883,6183" coordsize="2544,0" path="m4883,6183l7427,6183e" filled="f" stroked="t" strokeweight=".715958pt" strokecolor="#5B5B5B">
                <v:path arrowok="t"/>
              </v:shape>
            </v:group>
            <v:group style="position:absolute;left:7370;top:6186;width:4253;height:2" coordorigin="7370,6186" coordsize="4253,2">
              <v:shape style="position:absolute;left:7370;top:6186;width:4253;height:2" coordorigin="7370,6186" coordsize="4253,0" path="m7370,6186l11622,6186e" filled="f" stroked="t" strokeweight=".715958pt" strokecolor="#606060">
                <v:path arrowok="t"/>
              </v:shape>
            </v:group>
            <v:group style="position:absolute;left:10744;top:6186;width:453;height:2" coordorigin="10744,6186" coordsize="453,2">
              <v:shape style="position:absolute;left:10744;top:6186;width:453;height:2" coordorigin="10744,6186" coordsize="453,0" path="m10744,6186l11198,6186e" filled="f" stroked="t" strokeweight=".477306pt" strokecolor="#4F4F4F">
                <v:path arrowok="t"/>
              </v:shape>
            </v:group>
            <v:group style="position:absolute;left:11140;top:6186;width:520;height:2" coordorigin="11140,6186" coordsize="520,2">
              <v:shape style="position:absolute;left:11140;top:6186;width:520;height:2" coordorigin="11140,6186" coordsize="520,0" path="m11140,6186l11661,6186e" filled="f" stroked="t" strokeweight=".477306pt" strokecolor="#676767">
                <v:path arrowok="t"/>
              </v:shape>
            </v:group>
            <v:group style="position:absolute;left:4931;top:6138;width:2;height:115" coordorigin="4931,6138" coordsize="2,115">
              <v:shape style="position:absolute;left:4931;top:6138;width:2;height:115" coordorigin="4931,6138" coordsize="0,115" path="m4931,6253l4931,6138e" filled="f" stroked="t" strokeweight=".715958pt" strokecolor="#3B3B3B">
                <v:path arrowok="t"/>
              </v:shape>
            </v:group>
            <v:group style="position:absolute;left:7747;top:6167;width:2;height:57" coordorigin="7747,6167" coordsize="2,57">
              <v:shape style="position:absolute;left:7747;top:6167;width:2;height:57" coordorigin="7747,6167" coordsize="0,57" path="m7747,6224l7747,6167e" filled="f" stroked="t" strokeweight=".715958pt" strokecolor="#3F3F3F">
                <v:path arrowok="t"/>
              </v:shape>
            </v:group>
            <v:group style="position:absolute;left:7747;top:6224;width:2;height:225" coordorigin="7747,6224" coordsize="2,225">
              <v:shape style="position:absolute;left:7747;top:6224;width:2;height:225" coordorigin="7747,6224" coordsize="0,225" path="m7747,6449l7747,6224e" filled="f" stroked="t" strokeweight=".238653pt" strokecolor="#000000">
                <v:path arrowok="t"/>
              </v:shape>
            </v:group>
            <v:group style="position:absolute;left:2286;top:6657;width:2177;height:2" coordorigin="2286,6657" coordsize="2177,2">
              <v:shape style="position:absolute;left:2286;top:6657;width:2177;height:2" coordorigin="2286,6657" coordsize="2177,0" path="m2286,6657l4463,6657e" filled="f" stroked="t" strokeweight=".954611pt" strokecolor="#646464">
                <v:path arrowok="t"/>
              </v:shape>
            </v:group>
            <v:group style="position:absolute;left:4406;top:6660;width:549;height:2" coordorigin="4406,6660" coordsize="549,2">
              <v:shape style="position:absolute;left:4406;top:6660;width:549;height:2" coordorigin="4406,6660" coordsize="549,0" path="m4406,6660l4954,6660e" filled="f" stroked="t" strokeweight=".477306pt" strokecolor="#343434">
                <v:path arrowok="t"/>
              </v:shape>
            </v:group>
            <v:group style="position:absolute;left:4883;top:6660;width:492;height:2" coordorigin="4883,6660" coordsize="492,2">
              <v:shape style="position:absolute;left:4883;top:6660;width:492;height:2" coordorigin="4883,6660" coordsize="492,0" path="m4883,6660l5374,6660e" filled="f" stroked="t" strokeweight=".477306pt" strokecolor="#4B4B4B">
                <v:path arrowok="t"/>
              </v:shape>
            </v:group>
            <v:group style="position:absolute;left:5236;top:6657;width:1580;height:2" coordorigin="5236,6657" coordsize="1580,2">
              <v:shape style="position:absolute;left:5236;top:6657;width:1580;height:2" coordorigin="5236,6657" coordsize="1580,0" path="m5236,6657l6816,6657e" filled="f" stroked="t" strokeweight=".954611pt" strokecolor="#676767">
                <v:path arrowok="t"/>
              </v:shape>
            </v:group>
            <v:group style="position:absolute;left:6759;top:6660;width:1021;height:2" coordorigin="6759,6660" coordsize="1021,2">
              <v:shape style="position:absolute;left:6759;top:6660;width:1021;height:2" coordorigin="6759,6660" coordsize="1021,0" path="m6759,6660l7780,6660e" filled="f" stroked="t" strokeweight=".477306pt" strokecolor="#343434">
                <v:path arrowok="t"/>
              </v:shape>
            </v:group>
            <v:group style="position:absolute;left:7747;top:6449;width:2;height:498" coordorigin="7747,6449" coordsize="2,498">
              <v:shape style="position:absolute;left:7747;top:6449;width:2;height:498" coordorigin="7747,6449" coordsize="0,498" path="m7747,6947l7747,6449e" filled="f" stroked="t" strokeweight=".238653pt" strokecolor="#383838">
                <v:path arrowok="t"/>
              </v:shape>
            </v:group>
            <v:group style="position:absolute;left:7718;top:6660;width:1499;height:2" coordorigin="7718,6660" coordsize="1499,2">
              <v:shape style="position:absolute;left:7718;top:6660;width:1499;height:2" coordorigin="7718,6660" coordsize="1499,0" path="m7718,6660l9217,6660e" filled="f" stroked="t" strokeweight=".954611pt" strokecolor="#646464">
                <v:path arrowok="t"/>
              </v:shape>
            </v:group>
            <v:group style="position:absolute;left:9107;top:6660;width:458;height:2" coordorigin="9107,6660" coordsize="458,2">
              <v:shape style="position:absolute;left:9107;top:6660;width:458;height:2" coordorigin="9107,6660" coordsize="458,0" path="m9107,6660l9565,6660e" filled="f" stroked="t" strokeweight=".477306pt" strokecolor="#545454">
                <v:path arrowok="t"/>
              </v:shape>
            </v:group>
            <v:group style="position:absolute;left:9508;top:6660;width:883;height:2" coordorigin="9508,6660" coordsize="883,2">
              <v:shape style="position:absolute;left:9508;top:6660;width:883;height:2" coordorigin="9508,6660" coordsize="883,0" path="m9508,6660l10391,6660e" filled="f" stroked="t" strokeweight=".477306pt" strokecolor="#343434">
                <v:path arrowok="t"/>
              </v:shape>
            </v:group>
            <v:group style="position:absolute;left:10334;top:6660;width:864;height:2" coordorigin="10334,6660" coordsize="864,2">
              <v:shape style="position:absolute;left:10334;top:6660;width:864;height:2" coordorigin="10334,6660" coordsize="864,0" path="m10334,6660l11198,6660e" filled="f" stroked="t" strokeweight=".715958pt" strokecolor="#5B5B5B">
                <v:path arrowok="t"/>
              </v:shape>
            </v:group>
            <v:group style="position:absolute;left:10959;top:6660;width:702;height:2" coordorigin="10959,6660" coordsize="702,2">
              <v:shape style="position:absolute;left:10959;top:6660;width:702;height:2" coordorigin="10959,6660" coordsize="702,0" path="m10959,6660l11661,6660e" filled="f" stroked="t" strokeweight=".954611pt" strokecolor="#777777">
                <v:path arrowok="t"/>
              </v:shape>
            </v:group>
            <v:group style="position:absolute;left:322;top:6621;width:2;height:345" coordorigin="322,6621" coordsize="2,345">
              <v:shape style="position:absolute;left:322;top:6621;width:2;height:345" coordorigin="322,6621" coordsize="0,345" path="m322,6966l322,6621e" filled="f" stroked="t" strokeweight=".477306pt" strokecolor="#4F4F4F">
                <v:path arrowok="t"/>
              </v:shape>
            </v:group>
            <v:group style="position:absolute;left:2291;top:6947;width:2172;height:2" coordorigin="2291,6947" coordsize="2172,2">
              <v:shape style="position:absolute;left:2291;top:6947;width:2172;height:2" coordorigin="2291,6947" coordsize="2172,0" path="m2291,6947l4463,6947e" filled="f" stroked="t" strokeweight=".715958pt" strokecolor="#5B5B5B">
                <v:path arrowok="t"/>
              </v:shape>
            </v:group>
            <v:group style="position:absolute;left:4406;top:6947;width:969;height:2" coordorigin="4406,6947" coordsize="969,2">
              <v:shape style="position:absolute;left:4406;top:6947;width:969;height:2" coordorigin="4406,6947" coordsize="969,0" path="m4406,6947l5374,6947e" filled="f" stroked="t" strokeweight=".477306pt" strokecolor="#383838">
                <v:path arrowok="t"/>
              </v:shape>
            </v:group>
            <v:group style="position:absolute;left:4928;top:6195;width:2;height:756" coordorigin="4928,6195" coordsize="2,756">
              <v:shape style="position:absolute;left:4928;top:6195;width:2;height:756" coordorigin="4928,6195" coordsize="0,756" path="m4928,6952l4928,6195e" filled="f" stroked="t" strokeweight=".954611pt" strokecolor="#646464">
                <v:path arrowok="t"/>
              </v:shape>
            </v:group>
            <v:group style="position:absolute;left:5317;top:6947;width:430;height:2" coordorigin="5317,6947" coordsize="430,2">
              <v:shape style="position:absolute;left:5317;top:6947;width:430;height:2" coordorigin="5317,6947" coordsize="430,0" path="m5317,6947l5747,6947e" filled="f" stroked="t" strokeweight=".715958pt" strokecolor="#5B5B5B">
                <v:path arrowok="t"/>
              </v:shape>
            </v:group>
            <v:group style="position:absolute;left:5537;top:6949;width:1451;height:2" coordorigin="5537,6949" coordsize="1451,2">
              <v:shape style="position:absolute;left:5537;top:6949;width:1451;height:2" coordorigin="5537,6949" coordsize="1451,0" path="m5537,6949l6988,6949e" filled="f" stroked="t" strokeweight=".954611pt" strokecolor="#707070">
                <v:path arrowok="t"/>
              </v:shape>
            </v:group>
            <v:group style="position:absolute;left:6930;top:6947;width:850;height:2" coordorigin="6930,6947" coordsize="850,2">
              <v:shape style="position:absolute;left:6930;top:6947;width:850;height:2" coordorigin="6930,6947" coordsize="850,0" path="m6930,6947l7780,6947e" filled="f" stroked="t" strokeweight=".477306pt" strokecolor="#3B3B3B">
                <v:path arrowok="t"/>
              </v:shape>
            </v:group>
            <v:group style="position:absolute;left:7718;top:6949;width:1876;height:2" coordorigin="7718,6949" coordsize="1876,2">
              <v:shape style="position:absolute;left:7718;top:6949;width:1876;height:2" coordorigin="7718,6949" coordsize="1876,0" path="m7718,6949l9594,6949e" filled="f" stroked="t" strokeweight=".954611pt" strokecolor="#676767">
                <v:path arrowok="t"/>
              </v:shape>
            </v:group>
            <v:group style="position:absolute;left:9508;top:6947;width:883;height:2" coordorigin="9508,6947" coordsize="883,2">
              <v:shape style="position:absolute;left:9508;top:6947;width:883;height:2" coordorigin="9508,6947" coordsize="883,0" path="m9508,6947l10391,6947e" filled="f" stroked="t" strokeweight=".477306pt" strokecolor="#484848">
                <v:path arrowok="t"/>
              </v:shape>
            </v:group>
            <v:group style="position:absolute;left:10334;top:6949;width:468;height:2" coordorigin="10334,6949" coordsize="468,2">
              <v:shape style="position:absolute;left:10334;top:6949;width:468;height:2" coordorigin="10334,6949" coordsize="468,0" path="m10334,6949l10801,6949e" filled="f" stroked="t" strokeweight=".477306pt" strokecolor="#5B5B5B">
                <v:path arrowok="t"/>
              </v:shape>
            </v:group>
            <v:group style="position:absolute;left:10735;top:6947;width:926;height:2" coordorigin="10735,6947" coordsize="926,2">
              <v:shape style="position:absolute;left:10735;top:6947;width:926;height:2" coordorigin="10735,6947" coordsize="926,0" path="m10735,6947l11661,6947e" filled="f" stroked="t" strokeweight=".954611pt" strokecolor="#777777">
                <v:path arrowok="t"/>
              </v:shape>
            </v:group>
            <v:group style="position:absolute;left:315;top:7184;width:4630;height:2" coordorigin="315,7184" coordsize="4630,2">
              <v:shape style="position:absolute;left:315;top:7184;width:4630;height:2" coordorigin="315,7184" coordsize="4630,0" path="m315,7184l4945,7184e" filled="f" stroked="t" strokeweight=".715958pt" strokecolor="#606460">
                <v:path arrowok="t"/>
              </v:shape>
            </v:group>
            <v:group style="position:absolute;left:2296;top:6909;width:2;height:1010" coordorigin="2296,6909" coordsize="2,1010">
              <v:shape style="position:absolute;left:2296;top:6909;width:2;height:1010" coordorigin="2296,6909" coordsize="0,1010" path="m2296,7919l2296,6909e" filled="f" stroked="t" strokeweight=".477306pt" strokecolor="#2F2F2F">
                <v:path arrowok="t"/>
              </v:shape>
            </v:group>
            <v:group style="position:absolute;left:4888;top:7189;width:859;height:2" coordorigin="4888,7189" coordsize="859,2">
              <v:shape style="position:absolute;left:4888;top:7189;width:859;height:2" coordorigin="4888,7189" coordsize="859,0" path="m4888,7189l5747,7189e" filled="f" stroked="t" strokeweight=".477306pt" strokecolor="#484848">
                <v:path arrowok="t"/>
              </v:shape>
            </v:group>
            <v:group style="position:absolute;left:5642;top:7189;width:1785;height:2" coordorigin="5642,7189" coordsize="1785,2">
              <v:shape style="position:absolute;left:5642;top:7189;width:1785;height:2" coordorigin="5642,7189" coordsize="1785,0" path="m5642,7189l7427,7189e" filled="f" stroked="t" strokeweight=".954611pt" strokecolor="#6B6B6B">
                <v:path arrowok="t"/>
              </v:shape>
            </v:group>
            <v:group style="position:absolute;left:7370;top:7186;width:406;height:2" coordorigin="7370,7186" coordsize="406,2">
              <v:shape style="position:absolute;left:7370;top:7186;width:406;height:2" coordorigin="7370,7186" coordsize="406,0" path="m7370,7186l7775,7186e" filled="f" stroked="t" strokeweight=".477306pt" strokecolor="#3F3F3F">
                <v:path arrowok="t"/>
              </v:shape>
            </v:group>
            <v:group style="position:absolute;left:7718;top:7186;width:1446;height:2" coordorigin="7718,7186" coordsize="1446,2">
              <v:shape style="position:absolute;left:7718;top:7186;width:1446;height:2" coordorigin="7718,7186" coordsize="1446,0" path="m7718,7186l9164,7186e" filled="f" stroked="t" strokeweight=".715958pt" strokecolor="#545454">
                <v:path arrowok="t"/>
              </v:shape>
            </v:group>
            <v:group style="position:absolute;left:8782;top:7191;width:1637;height:2" coordorigin="8782,7191" coordsize="1637,2">
              <v:shape style="position:absolute;left:8782;top:7191;width:1637;height:2" coordorigin="8782,7191" coordsize="1637,0" path="m8782,7191l10420,7191e" filled="f" stroked="t" strokeweight=".954611pt" strokecolor="#676767">
                <v:path arrowok="t"/>
              </v:shape>
            </v:group>
            <v:group style="position:absolute;left:10334;top:7191;width:1060;height:2" coordorigin="10334,7191" coordsize="1060,2">
              <v:shape style="position:absolute;left:10334;top:7191;width:1060;height:2" coordorigin="10334,7191" coordsize="1060,0" path="m10334,7191l11393,7191e" filled="f" stroked="t" strokeweight=".477306pt" strokecolor="#444444">
                <v:path arrowok="t"/>
              </v:shape>
            </v:group>
            <v:group style="position:absolute;left:11322;top:7189;width:344;height:2" coordorigin="11322,7189" coordsize="344,2">
              <v:shape style="position:absolute;left:11322;top:7189;width:344;height:2" coordorigin="11322,7189" coordsize="344,0" path="m11322,7189l11665,7189e" filled="f" stroked="t" strokeweight=".715958pt" strokecolor="#747474">
                <v:path arrowok="t"/>
              </v:shape>
            </v:group>
            <v:group style="position:absolute;left:315;top:7658;width:2940;height:2" coordorigin="315,7658" coordsize="2940,2">
              <v:shape style="position:absolute;left:315;top:7658;width:2940;height:2" coordorigin="315,7658" coordsize="2940,0" path="m315,7658l3255,7658e" filled="f" stroked="t" strokeweight=".954611pt" strokecolor="#6B6B6B">
                <v:path arrowok="t"/>
              </v:shape>
            </v:group>
            <v:group style="position:absolute;left:3198;top:7660;width:601;height:2" coordorigin="3198,7660" coordsize="601,2">
              <v:shape style="position:absolute;left:3198;top:7660;width:601;height:2" coordorigin="3198,7660" coordsize="601,0" path="m3198,7660l3799,7660e" filled="f" stroked="t" strokeweight=".477306pt" strokecolor="#484848">
                <v:path arrowok="t"/>
              </v:shape>
            </v:group>
            <v:group style="position:absolute;left:3742;top:7660;width:7866;height:2" coordorigin="3742,7660" coordsize="7866,2">
              <v:shape style="position:absolute;left:3742;top:7660;width:7866;height:2" coordorigin="3742,7660" coordsize="7866,0" path="m3742,7660l11608,7660e" filled="f" stroked="t" strokeweight=".715958pt" strokecolor="#606060">
                <v:path arrowok="t"/>
              </v:shape>
            </v:group>
            <v:group style="position:absolute;left:3923;top:7660;width:859;height:2" coordorigin="3923,7660" coordsize="859,2">
              <v:shape style="position:absolute;left:3923;top:7660;width:859;height:2" coordorigin="3923,7660" coordsize="859,0" path="m3923,7660l4783,7660e" filled="f" stroked="t" strokeweight=".954611pt" strokecolor="#747474">
                <v:path arrowok="t"/>
              </v:shape>
            </v:group>
            <v:group style="position:absolute;left:5689;top:7660;width:1126;height:2" coordorigin="5689,7660" coordsize="1126,2">
              <v:shape style="position:absolute;left:5689;top:7660;width:1126;height:2" coordorigin="5689,7660" coordsize="1126,0" path="m5689,7660l6816,7660e" filled="f" stroked="t" strokeweight=".477306pt" strokecolor="#4B4B4B">
                <v:path arrowok="t"/>
              </v:shape>
            </v:group>
            <v:group style="position:absolute;left:8224;top:7660;width:940;height:2" coordorigin="8224,7660" coordsize="940,2">
              <v:shape style="position:absolute;left:8224;top:7660;width:940;height:2" coordorigin="8224,7660" coordsize="940,0" path="m8224,7660l9164,7660e" filled="f" stroked="t" strokeweight=".477306pt" strokecolor="#3B3B3B">
                <v:path arrowok="t"/>
              </v:shape>
            </v:group>
            <v:group style="position:absolute;left:10744;top:7660;width:864;height:2" coordorigin="10744,7660" coordsize="864,2">
              <v:shape style="position:absolute;left:10744;top:7660;width:864;height:2" coordorigin="10744,7660" coordsize="864,0" path="m10744,7660l11608,7660e" filled="f" stroked="t" strokeweight=".477306pt" strokecolor="#484848">
                <v:path arrowok="t"/>
              </v:shape>
            </v:group>
            <v:group style="position:absolute;left:11336;top:7660;width:329;height:2" coordorigin="11336,7660" coordsize="329,2">
              <v:shape style="position:absolute;left:11336;top:7660;width:329;height:2" coordorigin="11336,7660" coordsize="329,0" path="m11336,7660l11665,7660e" filled="f" stroked="t" strokeweight=".477306pt" strokecolor="#5B5B5B">
                <v:path arrowok="t"/>
              </v:shape>
            </v:group>
            <v:group style="position:absolute;left:4926;top:7902;width:6711;height:2" coordorigin="4926,7902" coordsize="6711,2">
              <v:shape style="position:absolute;left:4926;top:7902;width:6711;height:2" coordorigin="4926,7902" coordsize="6711,0" path="m4926,7902l11637,7902e" filled="f" stroked="t" strokeweight=".715958pt" strokecolor="#646464">
                <v:path arrowok="t"/>
              </v:shape>
            </v:group>
            <v:group style="position:absolute;left:8224;top:7900;width:940;height:2" coordorigin="8224,7900" coordsize="940,2">
              <v:shape style="position:absolute;left:8224;top:7900;width:940;height:2" coordorigin="8224,7900" coordsize="940,0" path="m8224,7900l9164,7900e" filled="f" stroked="t" strokeweight=".477306pt" strokecolor="#3B3B3B">
                <v:path arrowok="t"/>
              </v:shape>
            </v:group>
            <v:group style="position:absolute;left:10744;top:7900;width:921;height:2" coordorigin="10744,7900" coordsize="921,2">
              <v:shape style="position:absolute;left:10744;top:7900;width:921;height:2" coordorigin="10744,7900" coordsize="921,0" path="m10744,7900l11665,7900e" filled="f" stroked="t" strokeweight=".477306pt" strokecolor="#4B4B4B">
                <v:path arrowok="t"/>
              </v:shape>
            </v:group>
            <v:group style="position:absolute;left:2296;top:7861;width:2;height:804" coordorigin="2296,7861" coordsize="2,804">
              <v:shape style="position:absolute;left:2296;top:7861;width:2;height:804" coordorigin="2296,7861" coordsize="0,804" path="m2296,8666l2296,7861e" filled="f" stroked="t" strokeweight=".954611pt" strokecolor="#5B5B5B">
                <v:path arrowok="t"/>
              </v:shape>
            </v:group>
            <v:group style="position:absolute;left:4921;top:8142;width:6744;height:2" coordorigin="4921,8142" coordsize="6744,2">
              <v:shape style="position:absolute;left:4921;top:8142;width:6744;height:2" coordorigin="4921,8142" coordsize="6744,0" path="m4921,8142l11665,8142e" filled="f" stroked="t" strokeweight=".715958pt" strokecolor="#646464">
                <v:path arrowok="t"/>
              </v:shape>
            </v:group>
            <v:group style="position:absolute;left:11658;top:7857;width:2;height:570" coordorigin="11658,7857" coordsize="2,570">
              <v:shape style="position:absolute;left:11658;top:7857;width:2;height:570" coordorigin="11658,7857" coordsize="0,570" path="m11658,8426l11658,7857e" filled="f" stroked="t" strokeweight=".715958pt" strokecolor="#575757">
                <v:path arrowok="t"/>
              </v:shape>
            </v:group>
            <v:group style="position:absolute;left:310;top:8378;width:473;height:2" coordorigin="310,8378" coordsize="473,2">
              <v:shape style="position:absolute;left:310;top:8378;width:473;height:2" coordorigin="310,8378" coordsize="473,0" path="m310,8378l783,8378e" filled="f" stroked="t" strokeweight=".715958pt" strokecolor="#707070">
                <v:path arrowok="t"/>
              </v:shape>
            </v:group>
            <v:group style="position:absolute;left:726;top:8381;width:1594;height:2" coordorigin="726,8381" coordsize="1594,2">
              <v:shape style="position:absolute;left:726;top:8381;width:1594;height:2" coordorigin="726,8381" coordsize="1594,0" path="m726,8381l2320,8381e" filled="f" stroked="t" strokeweight=".477306pt" strokecolor="#444444">
                <v:path arrowok="t"/>
              </v:shape>
            </v:group>
            <v:group style="position:absolute;left:2248;top:8381;width:2215;height:2" coordorigin="2248,8381" coordsize="2215,2">
              <v:shape style="position:absolute;left:2248;top:8381;width:2215;height:2" coordorigin="2248,8381" coordsize="2215,0" path="m2248,8381l4463,8381e" filled="f" stroked="t" strokeweight=".954611pt" strokecolor="#646464">
                <v:path arrowok="t"/>
              </v:shape>
            </v:group>
            <v:group style="position:absolute;left:4406;top:8383;width:549;height:2" coordorigin="4406,8383" coordsize="549,2">
              <v:shape style="position:absolute;left:4406;top:8383;width:549;height:2" coordorigin="4406,8383" coordsize="549,0" path="m4406,8383l4954,8383e" filled="f" stroked="t" strokeweight=".477306pt" strokecolor="#444444">
                <v:path arrowok="t"/>
              </v:shape>
            </v:group>
            <v:group style="position:absolute;left:4933;top:7651;width:2;height:737" coordorigin="4933,7651" coordsize="2,737">
              <v:shape style="position:absolute;left:4933;top:7651;width:2;height:737" coordorigin="4933,7651" coordsize="0,737" path="m4933,8388l4933,7651e" filled="f" stroked="t" strokeweight=".954611pt" strokecolor="#646464">
                <v:path arrowok="t"/>
              </v:shape>
            </v:group>
            <v:group style="position:absolute;left:4883;top:8381;width:1933;height:2" coordorigin="4883,8381" coordsize="1933,2">
              <v:shape style="position:absolute;left:4883;top:8381;width:1933;height:2" coordorigin="4883,8381" coordsize="1933,0" path="m4883,8381l6816,8381e" filled="f" stroked="t" strokeweight=".715958pt" strokecolor="#676767">
                <v:path arrowok="t"/>
              </v:shape>
            </v:group>
            <v:group style="position:absolute;left:6759;top:8383;width:668;height:2" coordorigin="6759,8383" coordsize="668,2">
              <v:shape style="position:absolute;left:6759;top:8383;width:668;height:2" coordorigin="6759,8383" coordsize="668,0" path="m6759,8383l7427,8383e" filled="f" stroked="t" strokeweight=".477306pt" strokecolor="#3B3B3B">
                <v:path arrowok="t"/>
              </v:shape>
            </v:group>
            <v:group style="position:absolute;left:7370;top:8381;width:1795;height:2" coordorigin="7370,8381" coordsize="1795,2">
              <v:shape style="position:absolute;left:7370;top:8381;width:1795;height:2" coordorigin="7370,8381" coordsize="1795,0" path="m7370,8381l9164,8381e" filled="f" stroked="t" strokeweight=".954611pt" strokecolor="#646464">
                <v:path arrowok="t"/>
              </v:shape>
            </v:group>
            <v:group style="position:absolute;left:9107;top:8383;width:1284;height:2" coordorigin="9107,8383" coordsize="1284,2">
              <v:shape style="position:absolute;left:9107;top:8383;width:1284;height:2" coordorigin="9107,8383" coordsize="1284,0" path="m9107,8383l10391,8383e" filled="f" stroked="t" strokeweight=".477306pt" strokecolor="#3B3B3B">
                <v:path arrowok="t"/>
              </v:shape>
            </v:group>
            <v:group style="position:absolute;left:10334;top:8383;width:1327;height:2" coordorigin="10334,8383" coordsize="1327,2">
              <v:shape style="position:absolute;left:10334;top:8383;width:1327;height:2" coordorigin="10334,8383" coordsize="1327,0" path="m10334,8383l11661,8383e" filled="f" stroked="t" strokeweight=".954611pt" strokecolor="#6B6B6B">
                <v:path arrowok="t"/>
              </v:shape>
            </v:group>
            <v:group style="position:absolute;left:325;top:8608;width:2;height:302" coordorigin="325,8608" coordsize="2,302">
              <v:shape style="position:absolute;left:325;top:8608;width:2;height:302" coordorigin="325,8608" coordsize="0,302" path="m325,8910l325,8608e" filled="f" stroked="t" strokeweight=".477306pt" strokecolor="#2B2B2B">
                <v:path arrowok="t"/>
              </v:shape>
            </v:group>
            <v:group style="position:absolute;left:2301;top:4204;width:2;height:10054" coordorigin="2301,4204" coordsize="2,10054">
              <v:shape style="position:absolute;left:2301;top:4204;width:2;height:10054" coordorigin="2301,4204" coordsize="0,10054" path="m2301,14258l2301,4204e" filled="f" stroked="t" strokeweight=".715958pt" strokecolor="#4F4F4F">
                <v:path arrowok="t"/>
              </v:shape>
            </v:group>
            <v:group style="position:absolute;left:320;top:9087;width:11245;height:2" coordorigin="320,9087" coordsize="11245,2">
              <v:shape style="position:absolute;left:320;top:9087;width:11245;height:2" coordorigin="320,9087" coordsize="11245,0" path="m320,9087l11565,9087e" filled="f" stroked="t" strokeweight=".715958pt" strokecolor="#606060">
                <v:path arrowok="t"/>
              </v:shape>
            </v:group>
            <v:group style="position:absolute;left:327;top:8852;width:2;height:5032" coordorigin="327,8852" coordsize="2,5032">
              <v:shape style="position:absolute;left:327;top:8852;width:2;height:5032" coordorigin="327,8852" coordsize="0,5032" path="m327,13884l327,8852e" filled="f" stroked="t" strokeweight=".715958pt" strokecolor="#5B5B5B">
                <v:path arrowok="t"/>
              </v:shape>
            </v:group>
            <v:group style="position:absolute;left:5689;top:9087;width:1126;height:2" coordorigin="5689,9087" coordsize="1126,2">
              <v:shape style="position:absolute;left:5689;top:9087;width:1126;height:2" coordorigin="5689,9087" coordsize="1126,0" path="m5689,9087l6816,9087e" filled="f" stroked="t" strokeweight=".477306pt" strokecolor="#444444">
                <v:path arrowok="t"/>
              </v:shape>
            </v:group>
            <v:group style="position:absolute;left:8224;top:9087;width:940;height:2" coordorigin="8224,9087" coordsize="940,2">
              <v:shape style="position:absolute;left:8224;top:9087;width:940;height:2" coordorigin="8224,9087" coordsize="940,0" path="m8224,9087l9164,9087e" filled="f" stroked="t" strokeweight=".477306pt" strokecolor="#444444">
                <v:path arrowok="t"/>
              </v:shape>
            </v:group>
            <v:group style="position:absolute;left:10744;top:9087;width:821;height:2" coordorigin="10744,9087" coordsize="821,2">
              <v:shape style="position:absolute;left:10744;top:9087;width:821;height:2" coordorigin="10744,9087" coordsize="821,0" path="m10744,9087l11565,9087e" filled="f" stroked="t" strokeweight=".477306pt" strokecolor="#4F4F4F">
                <v:path arrowok="t"/>
              </v:shape>
            </v:group>
            <v:group style="position:absolute;left:11336;top:9087;width:334;height:2" coordorigin="11336,9087" coordsize="334,2">
              <v:shape style="position:absolute;left:11336;top:9087;width:334;height:2" coordorigin="11336,9087" coordsize="334,0" path="m11336,9087l11670,9087e" filled="f" stroked="t" strokeweight=".477306pt" strokecolor="#646464">
                <v:path arrowok="t"/>
              </v:shape>
            </v:group>
            <v:group style="position:absolute;left:2305;top:4204;width:2;height:11711" coordorigin="2305,4204" coordsize="2,11711">
              <v:shape style="position:absolute;left:2305;top:4204;width:2;height:11711" coordorigin="2305,4204" coordsize="0,11711" path="m2305,15914l2305,4204e" filled="f" stroked="t" strokeweight=".715958pt" strokecolor="#545454">
                <v:path arrowok="t"/>
              </v:shape>
            </v:group>
            <v:group style="position:absolute;left:11665;top:5731;width:2;height:7574" coordorigin="11665,5731" coordsize="2,7574">
              <v:shape style="position:absolute;left:11665;top:5731;width:2;height:7574" coordorigin="11665,5731" coordsize="0,7574" path="m11665,13305l11665,5731e" filled="f" stroked="t" strokeweight=".715958pt" strokecolor="#676767">
                <v:path arrowok="t"/>
              </v:shape>
            </v:group>
            <v:group style="position:absolute;left:325;top:10013;width:458;height:2" coordorigin="325,10013" coordsize="458,2">
              <v:shape style="position:absolute;left:325;top:10013;width:458;height:2" coordorigin="325,10013" coordsize="458,0" path="m325,10013l783,10013e" filled="f" stroked="t" strokeweight=".477306pt" strokecolor="#5B5B5B">
                <v:path arrowok="t"/>
              </v:shape>
            </v:group>
            <v:group style="position:absolute;left:726;top:10013;width:1594;height:2" coordorigin="726,10013" coordsize="1594,2">
              <v:shape style="position:absolute;left:726;top:10013;width:1594;height:2" coordorigin="726,10013" coordsize="1594,0" path="m726,10013l2320,10013e" filled="f" stroked="t" strokeweight=".954611pt" strokecolor="#707070">
                <v:path arrowok="t"/>
              </v:shape>
            </v:group>
            <v:group style="position:absolute;left:2248;top:10016;width:5527;height:2" coordorigin="2248,10016" coordsize="5527,2">
              <v:shape style="position:absolute;left:2248;top:10016;width:5527;height:2" coordorigin="2248,10016" coordsize="5527,0" path="m2248,10016l7775,10016e" filled="f" stroked="t" strokeweight=".477306pt" strokecolor="#575757">
                <v:path arrowok="t"/>
              </v:shape>
            </v:group>
            <v:group style="position:absolute;left:7718;top:10018;width:3919;height:2" coordorigin="7718,10018" coordsize="3919,2">
              <v:shape style="position:absolute;left:7718;top:10018;width:3919;height:2" coordorigin="7718,10018" coordsize="3919,0" path="m7718,10018l11637,10018e" filled="f" stroked="t" strokeweight=".715958pt" strokecolor="#606060">
                <v:path arrowok="t"/>
              </v:shape>
            </v:group>
            <v:group style="position:absolute;left:8224;top:10016;width:940;height:2" coordorigin="8224,10016" coordsize="940,2">
              <v:shape style="position:absolute;left:8224;top:10016;width:940;height:2" coordorigin="8224,10016" coordsize="940,0" path="m8224,10016l9164,10016e" filled="f" stroked="t" strokeweight=".477306pt" strokecolor="#444444">
                <v:path arrowok="t"/>
              </v:shape>
            </v:group>
            <v:group style="position:absolute;left:10744;top:10016;width:931;height:2" coordorigin="10744,10016" coordsize="931,2">
              <v:shape style="position:absolute;left:10744;top:10016;width:931;height:2" coordorigin="10744,10016" coordsize="931,0" path="m10744,10016l11675,10016e" filled="f" stroked="t" strokeweight=".477306pt" strokecolor="#545454">
                <v:path arrowok="t"/>
              </v:shape>
            </v:group>
            <v:group style="position:absolute;left:325;top:10258;width:5441;height:2" coordorigin="325,10258" coordsize="5441,2">
              <v:shape style="position:absolute;left:325;top:10258;width:5441;height:2" coordorigin="325,10258" coordsize="5441,0" path="m325,10258l5766,10258e" filled="f" stroked="t" strokeweight=".715958pt" strokecolor="#606060">
                <v:path arrowok="t"/>
              </v:shape>
            </v:group>
            <v:group style="position:absolute;left:5689;top:10255;width:1126;height:2" coordorigin="5689,10255" coordsize="1126,2">
              <v:shape style="position:absolute;left:5689;top:10255;width:1126;height:2" coordorigin="5689,10255" coordsize="1126,0" path="m5689,10255l6816,10255e" filled="f" stroked="t" strokeweight=".477306pt" strokecolor="#3F3F3F">
                <v:path arrowok="t"/>
              </v:shape>
            </v:group>
            <v:group style="position:absolute;left:6759;top:10258;width:4888;height:2" coordorigin="6759,10258" coordsize="4888,2">
              <v:shape style="position:absolute;left:6759;top:10258;width:4888;height:2" coordorigin="6759,10258" coordsize="4888,0" path="m6759,10258l11646,10258e" filled="f" stroked="t" strokeweight=".715958pt" strokecolor="#606060">
                <v:path arrowok="t"/>
              </v:shape>
            </v:group>
            <v:group style="position:absolute;left:11336;top:10255;width:339;height:2" coordorigin="11336,10255" coordsize="339,2">
              <v:shape style="position:absolute;left:11336;top:10255;width:339;height:2" coordorigin="11336,10255" coordsize="339,0" path="m11336,10255l11675,10255e" filled="f" stroked="t" strokeweight=".477306pt" strokecolor="#606060">
                <v:path arrowok="t"/>
              </v:shape>
            </v:group>
            <v:group style="position:absolute;left:320;top:10499;width:2000;height:2" coordorigin="320,10499" coordsize="2000,2">
              <v:shape style="position:absolute;left:320;top:10499;width:2000;height:2" coordorigin="320,10499" coordsize="2000,0" path="m320,10499l2320,10499e" filled="f" stroked="t" strokeweight=".715958pt" strokecolor="#646464">
                <v:path arrowok="t"/>
              </v:shape>
            </v:group>
            <v:group style="position:absolute;left:2248;top:10499;width:544;height:2" coordorigin="2248,10499" coordsize="544,2">
              <v:shape style="position:absolute;left:2248;top:10499;width:544;height:2" coordorigin="2248,10499" coordsize="544,0" path="m2248,10499l2792,10499e" filled="f" stroked="t" strokeweight=".477306pt" strokecolor="#383838">
                <v:path arrowok="t"/>
              </v:shape>
            </v:group>
            <v:group style="position:absolute;left:2735;top:10497;width:5546;height:2" coordorigin="2735,10497" coordsize="5546,2">
              <v:shape style="position:absolute;left:2735;top:10497;width:5546;height:2" coordorigin="2735,10497" coordsize="5546,0" path="m2735,10497l8281,10497e" filled="f" stroked="t" strokeweight=".715958pt" strokecolor="#606060">
                <v:path arrowok="t"/>
              </v:shape>
            </v:group>
            <v:group style="position:absolute;left:8224;top:10495;width:940;height:2" coordorigin="8224,10495" coordsize="940,2">
              <v:shape style="position:absolute;left:8224;top:10495;width:940;height:2" coordorigin="8224,10495" coordsize="940,0" path="m8224,10495l9164,10495e" filled="f" stroked="t" strokeweight=".477306pt" strokecolor="#383838">
                <v:path arrowok="t"/>
              </v:shape>
            </v:group>
            <v:group style="position:absolute;left:9107;top:10497;width:1771;height:2" coordorigin="9107,10497" coordsize="1771,2">
              <v:shape style="position:absolute;left:9107;top:10497;width:1771;height:2" coordorigin="9107,10497" coordsize="1771,0" path="m9107,10497l10878,10497e" filled="f" stroked="t" strokeweight=".954611pt" strokecolor="#646464">
                <v:path arrowok="t"/>
              </v:shape>
            </v:group>
            <v:group style="position:absolute;left:10744;top:10495;width:931;height:2" coordorigin="10744,10495" coordsize="931,2">
              <v:shape style="position:absolute;left:10744;top:10495;width:931;height:2" coordorigin="10744,10495" coordsize="931,0" path="m10744,10495l11675,10495e" filled="f" stroked="t" strokeweight=".477306pt" strokecolor="#4F4F4F">
                <v:path arrowok="t"/>
              </v:shape>
            </v:group>
            <v:group style="position:absolute;left:329;top:11218;width:1441;height:2" coordorigin="329,11218" coordsize="1441,2">
              <v:shape style="position:absolute;left:329;top:11218;width:1441;height:2" coordorigin="329,11218" coordsize="1441,0" path="m329,11218l1771,11218e" filled="f" stroked="t" strokeweight=".715958pt" strokecolor="#707070">
                <v:path arrowok="t"/>
              </v:shape>
            </v:group>
            <v:group style="position:absolute;left:807;top:10976;width:10849;height:2" coordorigin="807,10976" coordsize="10849,2">
              <v:shape style="position:absolute;left:807;top:10976;width:10849;height:2" coordorigin="807,10976" coordsize="10849,0" path="m807,10976l11656,10976e" filled="f" stroked="t" strokeweight=".715958pt" strokecolor="#606060">
                <v:path arrowok="t"/>
              </v:shape>
            </v:group>
            <v:group style="position:absolute;left:3198;top:10973;width:1012;height:2" coordorigin="3198,10973" coordsize="1012,2">
              <v:shape style="position:absolute;left:3198;top:10973;width:1012;height:2" coordorigin="3198,10973" coordsize="1012,0" path="m3198,10973l4210,10973e" filled="f" stroked="t" strokeweight=".477306pt" strokecolor="#3F3F3F">
                <v:path arrowok="t"/>
              </v:shape>
            </v:group>
            <v:group style="position:absolute;left:5689;top:10973;width:1126;height:2" coordorigin="5689,10973" coordsize="1126,2">
              <v:shape style="position:absolute;left:5689;top:10973;width:1126;height:2" coordorigin="5689,10973" coordsize="1126,0" path="m5689,10973l6816,10973e" filled="f" stroked="t" strokeweight=".477306pt" strokecolor="#444444">
                <v:path arrowok="t"/>
              </v:shape>
            </v:group>
            <v:group style="position:absolute;left:8224;top:10973;width:940;height:2" coordorigin="8224,10973" coordsize="940,2">
              <v:shape style="position:absolute;left:8224;top:10973;width:940;height:2" coordorigin="8224,10973" coordsize="940,0" path="m8224,10973l9164,10973e" filled="f" stroked="t" strokeweight=".477306pt" strokecolor="#4F4F4F">
                <v:path arrowok="t"/>
              </v:shape>
            </v:group>
            <v:group style="position:absolute;left:10334;top:10973;width:864;height:2" coordorigin="10334,10973" coordsize="864,2">
              <v:shape style="position:absolute;left:10334;top:10973;width:864;height:2" coordorigin="10334,10973" coordsize="864,0" path="m10334,10973l11198,10973e" filled="f" stroked="t" strokeweight=".477306pt" strokecolor="#444444">
                <v:path arrowok="t"/>
              </v:shape>
            </v:group>
            <v:group style="position:absolute;left:11140;top:10973;width:253;height:2" coordorigin="11140,10973" coordsize="253,2">
              <v:shape style="position:absolute;left:11140;top:10973;width:253;height:2" coordorigin="11140,10973" coordsize="253,0" path="m11140,10973l11393,10973e" filled="f" stroked="t" strokeweight=".477306pt" strokecolor="#646464">
                <v:path arrowok="t"/>
              </v:shape>
            </v:group>
            <v:group style="position:absolute;left:11336;top:10971;width:339;height:2" coordorigin="11336,10971" coordsize="339,2">
              <v:shape style="position:absolute;left:11336;top:10971;width:339;height:2" coordorigin="11336,10971" coordsize="339,0" path="m11336,10971l11675,10971e" filled="f" stroked="t" strokeweight="1.193264pt" strokecolor="#939393">
                <v:path arrowok="t"/>
              </v:shape>
            </v:group>
            <v:group style="position:absolute;left:1680;top:11218;width:1112;height:2" coordorigin="1680,11218" coordsize="1112,2">
              <v:shape style="position:absolute;left:1680;top:11218;width:1112;height:2" coordorigin="1680,11218" coordsize="1112,0" path="m1680,11218l2792,11218e" filled="f" stroked="t" strokeweight=".477306pt" strokecolor="#484848">
                <v:path arrowok="t"/>
              </v:shape>
            </v:group>
            <v:group style="position:absolute;left:2673;top:11215;width:5608;height:2" coordorigin="2673,11215" coordsize="5608,2">
              <v:shape style="position:absolute;left:2673;top:11215;width:5608;height:2" coordorigin="2673,11215" coordsize="5608,0" path="m2673,11215l8281,11215e" filled="f" stroked="t" strokeweight=".954611pt" strokecolor="#646464">
                <v:path arrowok="t"/>
              </v:shape>
            </v:group>
            <v:group style="position:absolute;left:8224;top:11213;width:940;height:2" coordorigin="8224,11213" coordsize="940,2">
              <v:shape style="position:absolute;left:8224;top:11213;width:940;height:2" coordorigin="8224,11213" coordsize="940,0" path="m8224,11213l9164,11213e" filled="f" stroked="t" strokeweight=".477306pt" strokecolor="#444444">
                <v:path arrowok="t"/>
              </v:shape>
            </v:group>
            <v:group style="position:absolute;left:9107;top:11215;width:2091;height:2" coordorigin="9107,11215" coordsize="2091,2">
              <v:shape style="position:absolute;left:9107;top:11215;width:2091;height:2" coordorigin="9107,11215" coordsize="2091,0" path="m9107,11215l11198,11215e" filled="f" stroked="t" strokeweight=".954611pt" strokecolor="#676767">
                <v:path arrowok="t"/>
              </v:shape>
            </v:group>
            <v:group style="position:absolute;left:11140;top:11213;width:535;height:2" coordorigin="11140,11213" coordsize="535,2">
              <v:shape style="position:absolute;left:11140;top:11213;width:535;height:2" coordorigin="11140,11213" coordsize="535,0" path="m11140,11213l11675,11213e" filled="f" stroked="t" strokeweight=".477306pt" strokecolor="#676767">
                <v:path arrowok="t"/>
              </v:shape>
            </v:group>
            <v:group style="position:absolute;left:329;top:11455;width:1418;height:2" coordorigin="329,11455" coordsize="1418,2">
              <v:shape style="position:absolute;left:329;top:11455;width:1418;height:2" coordorigin="329,11455" coordsize="1418,0" path="m329,11455l1747,11455e" filled="f" stroked="t" strokeweight=".954611pt" strokecolor="#747474">
                <v:path arrowok="t"/>
              </v:shape>
            </v:group>
            <v:group style="position:absolute;left:341;top:11170;width:2;height:4745" coordorigin="341,11170" coordsize="2,4745">
              <v:shape style="position:absolute;left:341;top:11170;width:2;height:4745" coordorigin="341,11170" coordsize="0,4745" path="m341,15914l341,11170e" filled="f" stroked="t" strokeweight=".715958pt" strokecolor="#606060">
                <v:path arrowok="t"/>
              </v:shape>
            </v:group>
            <v:group style="position:absolute;left:1060;top:11208;width:2;height:273" coordorigin="1060,11208" coordsize="2,273">
              <v:shape style="position:absolute;left:1060;top:11208;width:2;height:273" coordorigin="1060,11208" coordsize="0,273" path="m1060,11481l1060,11208e" filled="f" stroked="t" strokeweight=".477306pt" strokecolor="#3B3B3B">
                <v:path arrowok="t"/>
              </v:shape>
            </v:group>
            <v:group style="position:absolute;left:1675;top:11457;width:644;height:2" coordorigin="1675,11457" coordsize="644,2">
              <v:shape style="position:absolute;left:1675;top:11457;width:644;height:2" coordorigin="1675,11457" coordsize="644,0" path="m1675,11457l2320,11457e" filled="f" stroked="t" strokeweight=".477306pt" strokecolor="#4F4F4F">
                <v:path arrowok="t"/>
              </v:shape>
            </v:group>
            <v:group style="position:absolute;left:2248;top:11457;width:4568;height:2" coordorigin="2248,11457" coordsize="4568,2">
              <v:shape style="position:absolute;left:2248;top:11457;width:4568;height:2" coordorigin="2248,11457" coordsize="4568,0" path="m2248,11457l6816,11457e" filled="f" stroked="t" strokeweight=".715958pt" strokecolor="#5B5B5B">
                <v:path arrowok="t"/>
              </v:shape>
            </v:group>
            <v:group style="position:absolute;left:6759;top:11457;width:678;height:2" coordorigin="6759,11457" coordsize="678,2">
              <v:shape style="position:absolute;left:6759;top:11457;width:678;height:2" coordorigin="6759,11457" coordsize="678,0" path="m6759,11457l7436,11457e" filled="f" stroked="t" strokeweight=".477306pt" strokecolor="#484848">
                <v:path arrowok="t"/>
              </v:shape>
            </v:group>
            <v:group style="position:absolute;left:7408;top:11203;width:2;height:2973" coordorigin="7408,11203" coordsize="2,2973">
              <v:shape style="position:absolute;left:7408;top:11203;width:2;height:2973" coordorigin="7408,11203" coordsize="0,2973" path="m7408,14176l7408,11203e" filled="f" stroked="t" strokeweight=".715958pt" strokecolor="#606060">
                <v:path arrowok="t"/>
              </v:shape>
            </v:group>
            <v:group style="position:absolute;left:7365;top:11455;width:4310;height:2" coordorigin="7365,11455" coordsize="4310,2">
              <v:shape style="position:absolute;left:7365;top:11455;width:4310;height:2" coordorigin="7365,11455" coordsize="4310,0" path="m7365,11455l11675,11455e" filled="f" stroked="t" strokeweight=".715958pt" strokecolor="#646464">
                <v:path arrowok="t"/>
              </v:shape>
            </v:group>
            <v:group style="position:absolute;left:1062;top:11409;width:2;height:2389" coordorigin="1062,11409" coordsize="2,2389">
              <v:shape style="position:absolute;left:1062;top:11409;width:2;height:2389" coordorigin="1062,11409" coordsize="0,2389" path="m1062,13798l1062,11409e" filled="f" stroked="t" strokeweight=".715958pt" strokecolor="#5B5B5B">
                <v:path arrowok="t"/>
              </v:shape>
            </v:group>
            <v:group style="position:absolute;left:1718;top:11208;width:2;height:1709" coordorigin="1718,11208" coordsize="2,1709">
              <v:shape style="position:absolute;left:1718;top:11208;width:2;height:1709" coordorigin="1718,11208" coordsize="0,1709" path="m1718,12917l1718,11208e" filled="f" stroked="t" strokeweight=".715958pt" strokecolor="#575757">
                <v:path arrowok="t"/>
              </v:shape>
            </v:group>
            <v:group style="position:absolute;left:11670;top:11409;width:2;height:1834" coordorigin="11670,11409" coordsize="2,1834">
              <v:shape style="position:absolute;left:11670;top:11409;width:2;height:1834" coordorigin="11670,11409" coordsize="0,1834" path="m11670,13243l11670,11409e" filled="f" stroked="t" strokeweight=".715958pt" strokecolor="#676767">
                <v:path arrowok="t"/>
              </v:shape>
            </v:group>
            <v:group style="position:absolute;left:1718;top:12860;width:2;height:522" coordorigin="1718,12860" coordsize="2,522">
              <v:shape style="position:absolute;left:1718;top:12860;width:2;height:522" coordorigin="1718,12860" coordsize="0,522" path="m1718,13382l1718,12860e" filled="f" stroked="t" strokeweight=".477306pt" strokecolor="#383838">
                <v:path arrowok="t"/>
              </v:shape>
            </v:group>
            <v:group style="position:absolute;left:11673;top:13248;width:2;height:551" coordorigin="11673,13248" coordsize="2,551">
              <v:shape style="position:absolute;left:11673;top:13248;width:2;height:551" coordorigin="11673,13248" coordsize="0,551" path="m11673,13798l11673,13248e" filled="f" stroked="t" strokeweight=".477306pt" strokecolor="#484848">
                <v:path arrowok="t"/>
              </v:shape>
            </v:group>
            <v:group style="position:absolute;left:329;top:13537;width:1986;height:2" coordorigin="329,13537" coordsize="1986,2">
              <v:shape style="position:absolute;left:329;top:13537;width:1986;height:2" coordorigin="329,13537" coordsize="1986,0" path="m329,13537l2315,13537e" filled="f" stroked="t" strokeweight=".954611pt" strokecolor="#747474">
                <v:path arrowok="t"/>
              </v:shape>
            </v:group>
            <v:group style="position:absolute;left:1723;top:13324;width:2;height:852" coordorigin="1723,13324" coordsize="2,852">
              <v:shape style="position:absolute;left:1723;top:13324;width:2;height:852" coordorigin="1723,13324" coordsize="0,852" path="m1723,14176l1723,13324e" filled="f" stroked="t" strokeweight=".954611pt" strokecolor="#606060">
                <v:path arrowok="t"/>
              </v:shape>
            </v:group>
            <v:group style="position:absolute;left:1069;top:13741;width:2;height:436" coordorigin="1069,13741" coordsize="2,436">
              <v:shape style="position:absolute;left:1069;top:13741;width:2;height:436" coordorigin="1069,13741" coordsize="0,436" path="m1069,14176l1069,13741e" filled="f" stroked="t" strokeweight=".477306pt" strokecolor="#484848">
                <v:path arrowok="t"/>
              </v:shape>
            </v:group>
            <v:group style="position:absolute;left:11673;top:13655;width:2;height:737" coordorigin="11673,13655" coordsize="2,737">
              <v:shape style="position:absolute;left:11673;top:13655;width:2;height:737" coordorigin="11673,13655" coordsize="0,737" path="m11673,14392l11673,13655e" filled="f" stroked="t" strokeweight=".715958pt" strokecolor="#707070">
                <v:path arrowok="t"/>
              </v:shape>
            </v:group>
            <v:group style="position:absolute;left:339;top:14119;width:2;height:350" coordorigin="339,14119" coordsize="2,350">
              <v:shape style="position:absolute;left:339;top:14119;width:2;height:350" coordorigin="339,14119" coordsize="0,350" path="m339,14468l339,14119e" filled="f" stroked="t" strokeweight=".477306pt" strokecolor="#484848">
                <v:path arrowok="t"/>
              </v:shape>
            </v:group>
            <v:group style="position:absolute;left:1069;top:14100;width:2;height:1810" coordorigin="1069,14100" coordsize="2,1810">
              <v:shape style="position:absolute;left:1069;top:14100;width:2;height:1810" coordorigin="1069,14100" coordsize="0,1810" path="m1069,15910l1069,14100e" filled="f" stroked="t" strokeweight=".715958pt" strokecolor="#5B5B5B">
                <v:path arrowok="t"/>
              </v:shape>
            </v:group>
            <v:group style="position:absolute;left:1723;top:14119;width:2;height:895" coordorigin="1723,14119" coordsize="2,895">
              <v:shape style="position:absolute;left:1723;top:14119;width:2;height:895" coordorigin="1723,14119" coordsize="0,895" path="m1723,15014l1723,14119e" filled="f" stroked="t" strokeweight=".477306pt" strokecolor="#343434">
                <v:path arrowok="t"/>
              </v:shape>
            </v:group>
            <v:group style="position:absolute;left:7413;top:14119;width:2;height:527" coordorigin="7413,14119" coordsize="2,527">
              <v:shape style="position:absolute;left:7413;top:14119;width:2;height:527" coordorigin="7413,14119" coordsize="0,527" path="m7413,14646l7413,14119e" filled="f" stroked="t" strokeweight=".477306pt" strokecolor="#484848">
                <v:path arrowok="t"/>
              </v:shape>
            </v:group>
            <v:group style="position:absolute;left:2313;top:14334;width:2;height:680" coordorigin="2313,14334" coordsize="2,680">
              <v:shape style="position:absolute;left:2313;top:14334;width:2;height:680" coordorigin="2313,14334" coordsize="0,680" path="m2313,15014l2313,14334e" filled="f" stroked="t" strokeweight=".477306pt" strokecolor="#282828">
                <v:path arrowok="t"/>
              </v:shape>
            </v:group>
            <v:group style="position:absolute;left:11641;top:14363;width:2;height:622" coordorigin="11641,14363" coordsize="2,622">
              <v:shape style="position:absolute;left:11641;top:14363;width:2;height:622" coordorigin="11641,14363" coordsize="0,622" path="m11641,14986l11641,14363e" filled="f" stroked="t" strokeweight=".238653pt" strokecolor="#000000">
                <v:path arrowok="t"/>
              </v:shape>
            </v:group>
            <v:group style="position:absolute;left:7417;top:14588;width:2;height:1326" coordorigin="7417,14588" coordsize="2,1326">
              <v:shape style="position:absolute;left:7417;top:14588;width:2;height:1326" coordorigin="7417,14588" coordsize="0,1326" path="m7417,15914l7417,14588e" filled="f" stroked="t" strokeweight=".715958pt" strokecolor="#606060">
                <v:path arrowok="t"/>
              </v:shape>
            </v:group>
            <v:group style="position:absolute;left:320;top:15886;width:1399;height:2" coordorigin="320,15886" coordsize="1399,2">
              <v:shape style="position:absolute;left:320;top:15886;width:1399;height:2" coordorigin="320,15886" coordsize="1399,0" path="m320,15886l1718,15886e" filled="f" stroked="t" strokeweight=".954611pt" strokecolor="#7C7C7C">
                <v:path arrowok="t"/>
              </v:shape>
            </v:group>
            <v:group style="position:absolute;left:1725;top:14957;width:2;height:958" coordorigin="1725,14957" coordsize="2,958">
              <v:shape style="position:absolute;left:1725;top:14957;width:2;height:958" coordorigin="1725,14957" coordsize="0,958" path="m1725,15914l1725,14957e" filled="f" stroked="t" strokeweight=".715958pt" strokecolor="#646464">
                <v:path arrowok="t"/>
              </v:shape>
            </v:group>
            <v:group style="position:absolute;left:1303;top:15895;width:1012;height:2" coordorigin="1303,15895" coordsize="1012,2">
              <v:shape style="position:absolute;left:1303;top:15895;width:1012;height:2" coordorigin="1303,15895" coordsize="1012,0" path="m1303,15895l2315,15895e" filled="f" stroked="t" strokeweight="1.670569pt" strokecolor="#777C7C">
                <v:path arrowok="t"/>
              </v:shape>
            </v:group>
            <v:group style="position:absolute;left:2310;top:14866;width:2;height:1049" coordorigin="2310,14866" coordsize="2,1049">
              <v:shape style="position:absolute;left:2310;top:14866;width:2;height:1049" coordorigin="2310,14866" coordsize="0,1049" path="m2310,15914l2310,14866e" filled="f" stroked="t" strokeweight=".954611pt" strokecolor="#646464">
                <v:path arrowok="t"/>
              </v:shape>
            </v:group>
            <v:group style="position:absolute;left:2253;top:15902;width:9140;height:2" coordorigin="2253,15902" coordsize="9140,2">
              <v:shape style="position:absolute;left:2253;top:15902;width:9140;height:2" coordorigin="2253,15902" coordsize="9140,0" path="m2253,15902l11393,15902e" filled="f" stroked="t" strokeweight=".715958pt" strokecolor="#777C7C">
                <v:path arrowok="t"/>
              </v:shape>
            </v:group>
            <v:group style="position:absolute;left:7365;top:15900;width:582;height:2" coordorigin="7365,15900" coordsize="582,2">
              <v:shape style="position:absolute;left:7365;top:15900;width:582;height:2" coordorigin="7365,15900" coordsize="582,0" path="m7365,15900l7947,15900e" filled="f" stroked="t" strokeweight=".477306pt" strokecolor="#676B6B">
                <v:path arrowok="t"/>
              </v:shape>
            </v:group>
            <v:group style="position:absolute;left:10334;top:15905;width:864;height:2" coordorigin="10334,15905" coordsize="864,2">
              <v:shape style="position:absolute;left:10334;top:15905;width:864;height:2" coordorigin="10334,15905" coordsize="864,0" path="m10334,15905l11198,15905e" filled="f" stroked="t" strokeweight=".477306pt" strokecolor="#606064">
                <v:path arrowok="t"/>
              </v:shape>
            </v:group>
            <v:group style="position:absolute;left:11159;top:15902;width:515;height:2" coordorigin="11159,15902" coordsize="515,2">
              <v:shape style="position:absolute;left:11159;top:15902;width:515;height:2" coordorigin="11159,15902" coordsize="515,0" path="m11159,15902l11675,15902e" filled="f" stroked="t" strokeweight=".954611pt" strokecolor="#939393">
                <v:path arrowok="t"/>
              </v:shape>
            </v:group>
            <v:group style="position:absolute;left:11673;top:14957;width:2;height:958" coordorigin="11673,14957" coordsize="2,958">
              <v:shape style="position:absolute;left:11673;top:14957;width:2;height:958" coordorigin="11673,14957" coordsize="0,958" path="m11673,15914l11673,14957e" filled="f" stroked="t" strokeweight=".477306pt" strokecolor="#70707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2.810272pt;margin-top:3.93686pt;width:77.204171pt;height:1.909222pt;mso-position-horizontal-relative:page;mso-position-vertical-relative:paragraph;z-index:-15337" coordorigin="2656,79" coordsize="1544,38">
            <v:group style="position:absolute;left:2663;top:91;width:1136;height:2" coordorigin="2663,91" coordsize="1136,2">
              <v:shape style="position:absolute;left:2663;top:91;width:1136;height:2" coordorigin="2663,91" coordsize="1136,0" path="m2663,91l3799,91e" filled="f" stroked="t" strokeweight=".715958pt" strokecolor="#484FA3">
                <v:path arrowok="t"/>
              </v:shape>
            </v:group>
            <v:group style="position:absolute;left:3742;top:98;width:439;height:2" coordorigin="3742,98" coordsize="439,2">
              <v:shape style="position:absolute;left:3742;top:98;width:439;height:2" coordorigin="3742,98" coordsize="439,0" path="m3742,98l4181,98e" filled="f" stroked="t" strokeweight="1.909222pt" strokecolor="#3F4FA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622139pt;margin-top:3.230404pt;width:413.274258pt;height:27.5pt;mso-position-horizontal-relative:page;mso-position-vertical-relative:paragraph;z-index:-15328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tabs>
                      <w:tab w:pos="7960" w:val="left"/>
                    </w:tabs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6B6E72"/>
                      <w:spacing w:val="-75"/>
                      <w:w w:val="64"/>
                      <w:b/>
                      <w:bCs/>
                      <w:position w:val="2"/>
                    </w:rPr>
                    <w:t>A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4693"/>
                      <w:spacing w:val="0"/>
                      <w:w w:val="100"/>
                      <w:b/>
                      <w:bCs/>
                      <w:position w:val="2"/>
                    </w:rPr>
                    <w:t>c</w:t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384693"/>
                      <w:spacing w:val="0"/>
                      <w:w w:val="100"/>
                      <w:b/>
                      <w:bCs/>
                      <w:position w:val="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6B6E72"/>
                      <w:spacing w:val="0"/>
                      <w:w w:val="83"/>
                      <w:position w:val="0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7"/>
        </w:rPr>
        <w:t>Önde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ŞIRIN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71"/>
          <w:position w:val="-4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-48"/>
          <w:w w:val="171"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  <w:position w:val="-4"/>
        </w:rPr>
        <w:t>a·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3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1"/>
          <w:b/>
          <w:bCs/>
          <w:position w:val="-4"/>
        </w:rPr>
        <w:t>t""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220" w:right="-20"/>
        <w:jc w:val="left"/>
        <w:tabs>
          <w:tab w:pos="2220" w:val="left"/>
          <w:tab w:pos="2500" w:val="left"/>
          <w:tab w:pos="388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0"/>
          <w:w w:val="100"/>
          <w:position w:val="11"/>
        </w:rPr>
        <w:t>Halk</w:t>
        <w:tab/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4"/>
          <w:w w:val="94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444969"/>
          <w:spacing w:val="0"/>
          <w:w w:val="122"/>
          <w:b/>
          <w:bCs/>
          <w:position w:val="-1"/>
        </w:rPr>
        <w:t>K</w:t>
      </w:r>
      <w:r>
        <w:rPr>
          <w:rFonts w:ascii="Times New Roman" w:hAnsi="Times New Roman" w:cs="Times New Roman" w:eastAsia="Times New Roman"/>
          <w:sz w:val="25"/>
          <w:szCs w:val="25"/>
          <w:color w:val="444969"/>
          <w:spacing w:val="-27"/>
          <w:w w:val="122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0"/>
          <w:w w:val="112"/>
          <w:b/>
          <w:bCs/>
          <w:position w:val="-1"/>
        </w:rPr>
        <w:t>rı</w:t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  <w:position w:val="-1"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6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7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17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22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Itfaiy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36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29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pgSz w:w="11920" w:h="16840"/>
          <w:pgMar w:top="440" w:bottom="280" w:left="300" w:right="50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5" w:lineRule="exact"/>
        <w:ind w:left="583" w:right="-6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w w:val="104"/>
          <w:b/>
          <w:bCs/>
          <w:position w:val="-1"/>
        </w:rPr>
        <w:t>BÜ</w:t>
      </w:r>
      <w:r>
        <w:rPr>
          <w:rFonts w:ascii="Arial" w:hAnsi="Arial" w:cs="Arial" w:eastAsia="Arial"/>
          <w:sz w:val="15"/>
          <w:szCs w:val="15"/>
          <w:color w:val="282828"/>
          <w:spacing w:val="2"/>
          <w:w w:val="103"/>
          <w:b/>
          <w:bCs/>
          <w:position w:val="-1"/>
        </w:rPr>
        <w:t>Y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3"/>
          <w:b/>
          <w:bCs/>
          <w:position w:val="-1"/>
        </w:rPr>
        <w:t>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63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3B3B3B"/>
          <w:spacing w:val="5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100"/>
        </w:rPr>
        <w:t>L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</w:rPr>
        <w:t>DI</w:t>
      </w:r>
      <w:r>
        <w:rPr>
          <w:rFonts w:ascii="Arial" w:hAnsi="Arial" w:cs="Arial" w:eastAsia="Arial"/>
          <w:sz w:val="16"/>
          <w:szCs w:val="16"/>
          <w:color w:val="3B3B3B"/>
          <w:spacing w:val="11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100"/>
        </w:rPr>
        <w:t>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3" w:after="0" w:line="240" w:lineRule="auto"/>
        <w:ind w:left="-36" w:right="4916"/>
        <w:jc w:val="center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</w:rPr>
        <w:t>BELEDI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78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25"/>
          <w:w w:val="178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78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99" w:lineRule="exact"/>
        <w:ind w:left="60" w:right="507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3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577" w:right="564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00" w:right="500"/>
          <w:cols w:num="2" w:equalWidth="0">
            <w:col w:w="1614" w:space="1753"/>
            <w:col w:w="7753"/>
          </w:cols>
        </w:sectPr>
      </w:pPr>
      <w:rPr/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</w:sectPr>
      </w:pPr>
      <w:rPr/>
    </w:p>
    <w:p>
      <w:pPr>
        <w:spacing w:before="36" w:after="0" w:line="240" w:lineRule="auto"/>
        <w:ind w:left="104" w:right="-20"/>
        <w:jc w:val="left"/>
        <w:tabs>
          <w:tab w:pos="1320" w:val="left"/>
          <w:tab w:pos="3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w w:val="8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1"/>
          <w:w w:val="8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27/05/2017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14" w:lineRule="exact"/>
        <w:ind w:left="127" w:right="20"/>
        <w:jc w:val="left"/>
        <w:tabs>
          <w:tab w:pos="1320" w:val="left"/>
          <w:tab w:pos="3060" w:val="left"/>
          <w:tab w:pos="4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8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7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:27/05/2017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jKayıı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356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1"/>
        </w:rPr>
        <w:t>Bildiri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9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ildere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Veziraa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Köpr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1"/>
        </w:rPr>
        <w:t>sil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27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4"/>
          <w:w w:val="92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Yeşildere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86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4"/>
        </w:rPr>
        <w:t>ezi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98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72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Köprllst'ı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14" w:lineRule="exact"/>
        <w:ind w:left="123" w:right="-56" w:firstLine="-19"/>
        <w:jc w:val="left"/>
        <w:tabs>
          <w:tab w:pos="1480" w:val="left"/>
          <w:tab w:pos="3580" w:val="left"/>
          <w:tab w:pos="3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7"/>
        </w:rPr>
        <w:t>!Yan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4"/>
        </w:rPr>
        <w:t>Yıını:ı.ını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9"/>
          <w:w w:val="8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Smıf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Yaı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45"/>
        </w:rPr>
        <w:t>i</w:t>
      </w:r>
      <w:r>
        <w:rPr>
          <w:rFonts w:ascii="Arial" w:hAnsi="Arial" w:cs="Arial" w:eastAsia="Arial"/>
          <w:sz w:val="21"/>
          <w:szCs w:val="21"/>
          <w:color w:val="3B3B3B"/>
          <w:spacing w:val="-32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45"/>
        </w:rPr>
        <w:t>e: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iYııpını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</w:rPr>
        <w:t>jBildirinı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10:34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!Tel: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6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03" w:lineRule="exact"/>
        <w:ind w:left="124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  <w:cols w:num="2" w:equalWidth="0">
            <w:col w:w="4825" w:space="595"/>
            <w:col w:w="5700"/>
          </w:cols>
        </w:sectPr>
      </w:pPr>
      <w:rPr/>
    </w:p>
    <w:p>
      <w:pPr>
        <w:spacing w:before="0" w:after="0" w:line="205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262497pt;margin-top:4.088144pt;width:39.063082pt;height:26pt;mso-position-horizontal-relative:page;mso-position-vertical-relative:paragraph;z-index:-1532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2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B4B4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17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9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"/>
          <w:w w:val="9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7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4"/>
        </w:rPr>
        <w:t>Alısap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D5D5D"/>
          <w:w w:val="96"/>
        </w:rPr>
        <w:t>eli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7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99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8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8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8"/>
          <w:w w:val="14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3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2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8"/>
          <w:w w:val="14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7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3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2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7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6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7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3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8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3"/>
          <w:w w:val="14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7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8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1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2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7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2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"/>
          <w:w w:val="8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6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-18"/>
          <w:w w:val="14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3"/>
          <w:w w:val="14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7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9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6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8"/>
          <w:w w:val="14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7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9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7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0"/>
          <w:w w:val="101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878787"/>
          <w:spacing w:val="-12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4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0" w:lineRule="exact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999999"/>
          <w:spacing w:val="0"/>
          <w:w w:val="132"/>
        </w:rPr>
        <w:t>r-</w:t>
      </w:r>
      <w:r>
        <w:rPr>
          <w:rFonts w:ascii="Arial" w:hAnsi="Arial" w:cs="Arial" w:eastAsia="Arial"/>
          <w:sz w:val="18"/>
          <w:szCs w:val="18"/>
          <w:color w:val="999999"/>
          <w:spacing w:val="0"/>
          <w:w w:val="132"/>
        </w:rPr>
        <w:t> </w:t>
      </w:r>
      <w:r>
        <w:rPr>
          <w:rFonts w:ascii="Arial" w:hAnsi="Arial" w:cs="Arial" w:eastAsia="Arial"/>
          <w:sz w:val="18"/>
          <w:szCs w:val="18"/>
          <w:color w:val="999999"/>
          <w:spacing w:val="5"/>
          <w:w w:val="132"/>
        </w:rPr>
        <w:t> </w:t>
      </w:r>
      <w:r>
        <w:rPr>
          <w:rFonts w:ascii="Arial" w:hAnsi="Arial" w:cs="Arial" w:eastAsia="Arial"/>
          <w:sz w:val="18"/>
          <w:szCs w:val="18"/>
          <w:color w:val="999999"/>
          <w:spacing w:val="10"/>
          <w:w w:val="125"/>
        </w:rPr>
        <w:t>-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259"/>
        </w:rPr>
        <w:t>-</w:t>
      </w:r>
      <w:r>
        <w:rPr>
          <w:rFonts w:ascii="Arial" w:hAnsi="Arial" w:cs="Arial" w:eastAsia="Arial"/>
          <w:sz w:val="18"/>
          <w:szCs w:val="18"/>
          <w:color w:val="777777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Yu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9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10:40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  <w:cols w:num="3" w:equalWidth="0">
            <w:col w:w="5392" w:space="249"/>
            <w:col w:w="272" w:space="179"/>
            <w:col w:w="5028"/>
          </w:cols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6"/>
        </w:rPr>
        <w:t>Yamuı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tLeast"/>
        <w:ind w:right="3718" w:firstLine="5"/>
        <w:jc w:val="left"/>
        <w:tabs>
          <w:tab w:pos="3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C4C4C4"/>
          <w:spacing w:val="-8"/>
          <w:w w:val="54"/>
          <w:position w:val="-4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0"/>
        </w:rPr>
        <w:t>Kirııcı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  <w:t>agı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0"/>
        </w:rPr>
        <w:t>MiR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  <w:cols w:num="2" w:equalWidth="0">
            <w:col w:w="1055" w:space="1077"/>
            <w:col w:w="8988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4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5" w:lineRule="exact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w w:val="8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w w:val="8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3" w:lineRule="exact"/>
        <w:ind w:left="14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4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48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48"/>
          <w:b/>
          <w:bCs/>
        </w:rPr>
        <w:t>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94" w:lineRule="exact"/>
        <w:ind w:left="1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96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</w:rPr>
        <w:t>35</w:t>
      </w:r>
      <w:r>
        <w:rPr>
          <w:rFonts w:ascii="Arial" w:hAnsi="Arial" w:cs="Arial" w:eastAsia="Arial"/>
          <w:sz w:val="16"/>
          <w:szCs w:val="16"/>
          <w:color w:val="3B3B3B"/>
          <w:spacing w:val="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3B3B3B"/>
          <w:spacing w:val="1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4"/>
        </w:rPr>
        <w:t>374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88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1"/>
        </w:rPr>
        <w:t>son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7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1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7"/>
        </w:rPr>
        <w:t>sı: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00" w:lineRule="exact"/>
        <w:ind w:right="94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FAFAF"/>
          <w:spacing w:val="-13"/>
          <w:w w:val="54"/>
          <w:position w:val="-4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8"/>
          <w:position w:val="0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8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1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3"/>
          <w:w w:val="2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4"/>
          <w:position w:val="0"/>
        </w:rPr>
        <w:t>Dön(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3"/>
          <w:position w:val="0"/>
        </w:rPr>
        <w:t>l_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4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2" w:lineRule="auto"/>
        <w:ind w:left="23" w:right="-51" w:firstLine="-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Yardı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7"/>
        </w:rPr>
        <w:t>r.k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6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6"/>
        </w:rPr>
        <w:t>Adı-Soya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59"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3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3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1"/>
          <w:w w:val="13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10:35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9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5"/>
          <w:w w:val="9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75" w:lineRule="auto"/>
        <w:ind w:left="14" w:right="4175" w:firstLine="1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1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7"/>
        </w:rPr>
        <w:t>Em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t-Jandarma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70"/>
        </w:rPr>
        <w:t>G_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"/>
          <w:w w:val="69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83"/>
        </w:rPr>
        <w:t>!D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8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4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6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  <w:cols w:num="3" w:equalWidth="0">
            <w:col w:w="1826" w:space="293"/>
            <w:col w:w="1932" w:space="580"/>
            <w:col w:w="6489"/>
          </w:cols>
        </w:sectPr>
      </w:pPr>
      <w:rPr/>
    </w:p>
    <w:p>
      <w:pPr>
        <w:spacing w:before="9" w:after="0" w:line="203" w:lineRule="exact"/>
        <w:ind w:left="104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pıayı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Durpın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85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54" w:lineRule="exact"/>
        <w:ind w:left="152" w:right="-68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4"/>
        </w:rPr>
        <w:t>öııdiirnıe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"/>
          <w:w w:val="112"/>
          <w:position w:val="-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  <w:position w:val="-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6"/>
          <w:w w:val="165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nd!lrn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ede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40" w:lineRule="exact"/>
        <w:ind w:right="-20"/>
        <w:jc w:val="left"/>
        <w:tabs>
          <w:tab w:pos="1880" w:val="left"/>
          <w:tab w:pos="3440" w:val="left"/>
          <w:tab w:pos="4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53"/>
          <w:position w:val="-7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0"/>
          <w:w w:val="153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  <w:position w:val="-7"/>
        </w:rPr>
        <w:t>LKöplı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  <w:position w:val="-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79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7"/>
        </w:rPr>
        <w:t>Kg.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5"/>
          <w:position w:val="-6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5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9"/>
          <w:w w:val="85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7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93"/>
          <w:position w:val="-6"/>
        </w:rPr>
        <w:t>IC0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93"/>
          <w:position w:val="-6"/>
        </w:rPr>
        <w:t>2</w:t>
      </w:r>
      <w:r>
        <w:rPr>
          <w:rFonts w:ascii="Arial" w:hAnsi="Arial" w:cs="Arial" w:eastAsia="Arial"/>
          <w:sz w:val="18"/>
          <w:szCs w:val="18"/>
          <w:color w:val="5D5D5D"/>
          <w:spacing w:val="4"/>
          <w:w w:val="93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  <w:cols w:num="2" w:equalWidth="0">
            <w:col w:w="2314" w:space="2317"/>
            <w:col w:w="648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52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öndUnn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yok.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48" w:lineRule="exact"/>
        <w:ind w:right="-20"/>
        <w:jc w:val="left"/>
        <w:tabs>
          <w:tab w:pos="1660" w:val="left"/>
          <w:tab w:pos="3200" w:val="left"/>
          <w:tab w:pos="474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2"/>
          <w:b/>
          <w:bCs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62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62"/>
          <w:b/>
          <w:bCs/>
          <w:position w:val="2"/>
        </w:rPr>
        <w:t>ı</w:t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7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7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  <w:cols w:num="3" w:equalWidth="0">
            <w:col w:w="2123" w:space="52"/>
            <w:col w:w="810" w:space="1880"/>
            <w:col w:w="6255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04" w:lineRule="exact"/>
        <w:ind w:right="35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6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6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9"/>
        </w:rPr>
        <w:t>soru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4"/>
          <w:w w:val="9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7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4"/>
        </w:rPr>
        <w:t>urınada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6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atılması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sehven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8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8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1"/>
        </w:rPr>
        <w:t>llşil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4"/>
          <w:w w:val="9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Oiın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7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  <w:cols w:num="2" w:equalWidth="0">
            <w:col w:w="1589" w:space="543"/>
            <w:col w:w="8988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</w:sectPr>
      </w:pPr>
      <w:rPr/>
    </w:p>
    <w:p>
      <w:pPr>
        <w:spacing w:before="36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rtalı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5" w:lineRule="auto"/>
        <w:ind w:left="104" w:right="25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Oereç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6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9"/>
        </w:rPr>
        <w:t>n-cslim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w w:val="67"/>
        </w:rPr>
        <w:t>[!?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w w:val="6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u w:val="single" w:color="000000"/>
        </w:rPr>
        <w:t>DönüşO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475" w:right="-67"/>
        <w:jc w:val="left"/>
        <w:tabs>
          <w:tab w:pos="1000" w:val="left"/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0"/>
        </w:rPr>
        <w:t>ÖlU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7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10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4"/>
        </w:rPr>
        <w:t>eli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27/05/2017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5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1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KiP: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76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w w:val="80"/>
        </w:rPr>
        <w:t>jBe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"/>
          <w:w w:val="8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7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7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w w:val="95"/>
        </w:rPr>
        <w:t>_fu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21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-6"/>
          <w:w w:val="18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0:50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  <w:cols w:num="4" w:equalWidth="0">
            <w:col w:w="1922" w:space="211"/>
            <w:col w:w="2211" w:space="1584"/>
            <w:col w:w="1285" w:space="1420"/>
            <w:col w:w="2487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41" w:after="0" w:line="240" w:lineRule="auto"/>
        <w:ind w:left="2264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9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4677" w:right="556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53.119995pt;margin-top:9.611946pt;width:57.599998pt;height:16.32pt;mso-position-horizontal-relative:page;mso-position-vertical-relative:paragraph;z-index:-15326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48.320007pt;margin-top:15.359991pt;width:116.160004pt;height:98.879997pt;mso-position-horizontal-relative:page;mso-position-vertical-relative:paragraph;z-index:-15325" type="#_x0000_t75">
            <v:imagedata r:id="rId33" o:title=""/>
          </v:shape>
        </w:pict>
      </w:r>
      <w:r>
        <w:rPr/>
        <w:pict>
          <v:shape style="width:11.52pt;height:30.72pt;mso-position-horizontal-relative:char;mso-position-vertical-relative:line" type="#_x0000_t75">
            <v:imagedata r:id="rId3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81" w:lineRule="auto"/>
        <w:ind w:left="4748" w:right="5362" w:firstLine="-1249"/>
        <w:jc w:val="left"/>
        <w:tabs>
          <w:tab w:pos="4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9.520477pt;margin-top:.823252pt;width:15.895936pt;height:16.5pt;mso-position-horizontal-relative:page;mso-position-vertical-relative:paragraph;z-index:-15322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89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706BAE"/>
                      <w:spacing w:val="0"/>
                      <w:w w:val="50"/>
                      <w:i/>
                    </w:rPr>
                    <w:t>11/J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706BAE"/>
          <w:spacing w:val="0"/>
          <w:w w:val="162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706BA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06BA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Ragı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DEMiREL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6"/>
        </w:rPr>
        <w:t>Tt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7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</w:sectPr>
      </w:pPr>
      <w:rPr/>
    </w:p>
    <w:p>
      <w:pPr>
        <w:spacing w:before="0" w:after="0" w:line="358" w:lineRule="exact"/>
        <w:ind w:right="-20"/>
        <w:jc w:val="righ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4B4B4B"/>
          <w:spacing w:val="0"/>
          <w:w w:val="112"/>
          <w:b/>
          <w:bCs/>
          <w:position w:val="-1"/>
        </w:rPr>
        <w:t>·Nç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665" w:lineRule="exact"/>
        <w:ind w:right="123"/>
        <w:jc w:val="right"/>
        <w:tabs>
          <w:tab w:pos="560" w:val="left"/>
        </w:tabs>
        <w:rPr>
          <w:rFonts w:ascii="Times New Roman" w:hAnsi="Times New Roman" w:cs="Times New Roman" w:eastAsia="Times New Roman"/>
          <w:sz w:val="67"/>
          <w:szCs w:val="67"/>
        </w:rPr>
      </w:pPr>
      <w:rPr/>
      <w:r>
        <w:rPr>
          <w:rFonts w:ascii="Times New Roman" w:hAnsi="Times New Roman" w:cs="Times New Roman" w:eastAsia="Times New Roman"/>
          <w:sz w:val="67"/>
          <w:szCs w:val="67"/>
          <w:color w:val="AFAFAF"/>
          <w:spacing w:val="2"/>
          <w:w w:val="38"/>
        </w:rPr>
        <w:t>,</w:t>
      </w:r>
      <w:r>
        <w:rPr>
          <w:rFonts w:ascii="Arial" w:hAnsi="Arial" w:cs="Arial" w:eastAsia="Arial"/>
          <w:sz w:val="19"/>
          <w:szCs w:val="19"/>
          <w:color w:val="3B3B3B"/>
          <w:spacing w:val="-56"/>
          <w:w w:val="94"/>
          <w:position w:val="29"/>
        </w:rPr>
        <w:t>2</w:t>
      </w:r>
      <w:r>
        <w:rPr>
          <w:rFonts w:ascii="Times New Roman" w:hAnsi="Times New Roman" w:cs="Times New Roman" w:eastAsia="Times New Roman"/>
          <w:sz w:val="67"/>
          <w:szCs w:val="67"/>
          <w:color w:val="AFAFAF"/>
          <w:spacing w:val="0"/>
          <w:w w:val="33"/>
          <w:position w:val="0"/>
        </w:rPr>
        <w:t>;.</w:t>
      </w:r>
      <w:r>
        <w:rPr>
          <w:rFonts w:ascii="Times New Roman" w:hAnsi="Times New Roman" w:cs="Times New Roman" w:eastAsia="Times New Roman"/>
          <w:sz w:val="67"/>
          <w:szCs w:val="67"/>
          <w:color w:val="AFAFAF"/>
          <w:spacing w:val="0"/>
          <w:w w:val="34"/>
          <w:position w:val="0"/>
        </w:rPr>
        <w:t>.</w:t>
      </w:r>
      <w:r>
        <w:rPr>
          <w:rFonts w:ascii="Times New Roman" w:hAnsi="Times New Roman" w:cs="Times New Roman" w:eastAsia="Times New Roman"/>
          <w:sz w:val="67"/>
          <w:szCs w:val="67"/>
          <w:color w:val="AFAFA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67"/>
          <w:szCs w:val="67"/>
          <w:color w:val="AFAFA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67"/>
          <w:szCs w:val="67"/>
          <w:color w:val="494689"/>
          <w:spacing w:val="0"/>
          <w:w w:val="46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15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224762pt;margin-top:4.527439pt;width:29.997206pt;height:26.5pt;mso-position-horizontal-relative:page;mso-position-vertical-relative:paragraph;z-index:-15321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Arial" w:hAnsi="Arial" w:cs="Arial" w:eastAsia="Arial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53"/>
                      <w:szCs w:val="53"/>
                      <w:color w:val="494689"/>
                      <w:spacing w:val="0"/>
                      <w:w w:val="156"/>
                      <w:position w:val="-1"/>
                    </w:rPr>
                    <w:t>il.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94689"/>
          <w:spacing w:val="0"/>
          <w:w w:val="75"/>
          <w:i/>
        </w:rPr>
        <w:t>',d</w:t>
      </w:r>
      <w:r>
        <w:rPr>
          <w:rFonts w:ascii="Times New Roman" w:hAnsi="Times New Roman" w:cs="Times New Roman" w:eastAsia="Times New Roman"/>
          <w:sz w:val="19"/>
          <w:szCs w:val="19"/>
          <w:color w:val="494689"/>
          <w:spacing w:val="0"/>
          <w:w w:val="75"/>
          <w:i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94689"/>
          <w:spacing w:val="16"/>
          <w:w w:val="75"/>
          <w:i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rup</w:t>
      </w:r>
      <w:r>
        <w:rPr>
          <w:rFonts w:ascii="Arial" w:hAnsi="Arial" w:cs="Arial" w:eastAsia="Arial"/>
          <w:sz w:val="18"/>
          <w:szCs w:val="18"/>
          <w:color w:val="4B4B4B"/>
          <w:spacing w:val="-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</w:rPr>
        <w:t>Anıir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94689"/>
          <w:spacing w:val="0"/>
          <w:w w:val="331"/>
          <w:i/>
        </w:rPr>
        <w:t>(</w:t>
      </w:r>
      <w:r>
        <w:rPr>
          <w:rFonts w:ascii="Arial" w:hAnsi="Arial" w:cs="Arial" w:eastAsia="Arial"/>
          <w:sz w:val="19"/>
          <w:szCs w:val="19"/>
          <w:color w:val="494689"/>
          <w:spacing w:val="-123"/>
          <w:w w:val="331"/>
          <w:i/>
        </w:rPr>
        <w:t> </w:t>
      </w:r>
      <w:r>
        <w:rPr>
          <w:rFonts w:ascii="Arial" w:hAnsi="Arial" w:cs="Arial" w:eastAsia="Arial"/>
          <w:sz w:val="19"/>
          <w:szCs w:val="19"/>
          <w:color w:val="494689"/>
          <w:spacing w:val="0"/>
          <w:w w:val="331"/>
          <w:i/>
        </w:rPr>
        <w:t>}</w:t>
      </w:r>
      <w:r>
        <w:rPr>
          <w:rFonts w:ascii="Arial" w:hAnsi="Arial" w:cs="Arial" w:eastAsia="Arial"/>
          <w:sz w:val="19"/>
          <w:szCs w:val="19"/>
          <w:color w:val="494689"/>
          <w:spacing w:val="-28"/>
          <w:w w:val="331"/>
          <w:i/>
        </w:rPr>
        <w:t> </w:t>
      </w:r>
      <w:r>
        <w:rPr>
          <w:rFonts w:ascii="Arial" w:hAnsi="Arial" w:cs="Arial" w:eastAsia="Arial"/>
          <w:sz w:val="14"/>
          <w:szCs w:val="14"/>
          <w:color w:val="5B579C"/>
          <w:spacing w:val="-32"/>
          <w:w w:val="154"/>
        </w:rPr>
        <w:t>/</w:t>
      </w:r>
      <w:r>
        <w:rPr>
          <w:rFonts w:ascii="Arial" w:hAnsi="Arial" w:cs="Arial" w:eastAsia="Arial"/>
          <w:sz w:val="14"/>
          <w:szCs w:val="14"/>
          <w:color w:val="5B579C"/>
          <w:spacing w:val="-107"/>
          <w:w w:val="155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381" w:lineRule="exact"/>
        <w:ind w:right="-20"/>
        <w:jc w:val="left"/>
        <w:tabs>
          <w:tab w:pos="82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94689"/>
          <w:spacing w:val="0"/>
          <w:w w:val="100"/>
          <w:i/>
        </w:rPr>
        <w:t>w</w:t>
        <w:tab/>
      </w:r>
      <w:r>
        <w:rPr>
          <w:rFonts w:ascii="Times New Roman" w:hAnsi="Times New Roman" w:cs="Times New Roman" w:eastAsia="Times New Roman"/>
          <w:sz w:val="28"/>
          <w:szCs w:val="28"/>
          <w:color w:val="494689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2"/>
          <w:szCs w:val="22"/>
          <w:color w:val="8580B8"/>
          <w:spacing w:val="0"/>
          <w:w w:val="100"/>
          <w:i/>
        </w:rPr>
        <w:t>c---</w:t>
      </w:r>
      <w:r>
        <w:rPr>
          <w:rFonts w:ascii="Times New Roman" w:hAnsi="Times New Roman" w:cs="Times New Roman" w:eastAsia="Times New Roman"/>
          <w:sz w:val="22"/>
          <w:szCs w:val="22"/>
          <w:color w:val="8580B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580B8"/>
          <w:spacing w:val="44"/>
          <w:w w:val="100"/>
          <w:i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42F6E"/>
          <w:spacing w:val="22"/>
          <w:w w:val="54"/>
        </w:rPr>
        <w:t>\</w:t>
      </w:r>
      <w:r>
        <w:rPr>
          <w:rFonts w:ascii="Times New Roman" w:hAnsi="Times New Roman" w:cs="Times New Roman" w:eastAsia="Times New Roman"/>
          <w:sz w:val="37"/>
          <w:szCs w:val="37"/>
          <w:color w:val="494689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  <w:cols w:num="2" w:equalWidth="0">
            <w:col w:w="3193" w:space="160"/>
            <w:col w:w="7767"/>
          </w:cols>
        </w:sectPr>
      </w:pPr>
      <w:rPr/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9.370415pt;margin-top:30.979286pt;width:558.337526pt;height:736.519332pt;mso-position-horizontal-relative:page;mso-position-vertical-relative:page;z-index:-15324" coordorigin="387,620" coordsize="11167,14730">
            <v:group style="position:absolute;left:399;top:646;width:11120;height:2" coordorigin="399,646" coordsize="11120,2">
              <v:shape style="position:absolute;left:399;top:646;width:11120;height:2" coordorigin="399,646" coordsize="11120,0" path="m399,646l11519,646e" filled="f" stroked="t" strokeweight=".704379pt" strokecolor="#606060">
                <v:path arrowok="t"/>
              </v:shape>
            </v:group>
            <v:group style="position:absolute;left:409;top:627;width:2;height:10088" coordorigin="409,627" coordsize="2,10088">
              <v:shape style="position:absolute;left:409;top:627;width:2;height:10088" coordorigin="409,627" coordsize="0,10088" path="m409,10714l409,627e" filled="f" stroked="t" strokeweight=".704379pt" strokecolor="#545454">
                <v:path arrowok="t"/>
              </v:shape>
            </v:group>
            <v:group style="position:absolute;left:2423;top:636;width:2;height:1491" coordorigin="2423,636" coordsize="2,1491">
              <v:shape style="position:absolute;left:2423;top:636;width:2;height:1491" coordorigin="2423,636" coordsize="0,1491" path="m2423,2127l2423,636e" filled="f" stroked="t" strokeweight=".704379pt" strokecolor="#545454">
                <v:path arrowok="t"/>
              </v:shape>
            </v:group>
            <v:group style="position:absolute;left:9082;top:636;width:2;height:1500" coordorigin="9082,636" coordsize="2,1500">
              <v:shape style="position:absolute;left:9082;top:636;width:2;height:1500" coordorigin="9082,636" coordsize="0,1500" path="m9082,2136l9082,636e" filled="f" stroked="t" strokeweight=".704379pt" strokecolor="#646464">
                <v:path arrowok="t"/>
              </v:shape>
            </v:group>
            <v:group style="position:absolute;left:394;top:2127;width:11124;height:2" coordorigin="394,2127" coordsize="11124,2">
              <v:shape style="position:absolute;left:394;top:2127;width:11124;height:2" coordorigin="394,2127" coordsize="11124,0" path="m394,2127l11519,2127e" filled="f" stroked="t" strokeweight=".704379pt" strokecolor="#606060">
                <v:path arrowok="t"/>
              </v:shape>
            </v:group>
            <v:group style="position:absolute;left:399;top:2340;width:11120;height:2" coordorigin="399,2340" coordsize="11120,2">
              <v:shape style="position:absolute;left:399;top:2340;width:11120;height:2" coordorigin="399,2340" coordsize="11120,0" path="m399,2340l11519,2340e" filled="f" stroked="t" strokeweight=".704379pt" strokecolor="#606060">
                <v:path arrowok="t"/>
              </v:shape>
            </v:group>
            <v:group style="position:absolute;left:399;top:2554;width:11120;height:2" coordorigin="399,2554" coordsize="11120,2">
              <v:shape style="position:absolute;left:399;top:2554;width:11120;height:2" coordorigin="399,2554" coordsize="11120,0" path="m399,2554l11519,2554e" filled="f" stroked="t" strokeweight=".704379pt" strokecolor="#5B5B5B">
                <v:path arrowok="t"/>
              </v:shape>
            </v:group>
            <v:group style="position:absolute;left:404;top:2768;width:11115;height:2" coordorigin="404,2768" coordsize="11115,2">
              <v:shape style="position:absolute;left:404;top:2768;width:11115;height:2" coordorigin="404,2768" coordsize="11115,0" path="m404,2768l11519,2768e" filled="f" stroked="t" strokeweight=".704379pt" strokecolor="#606060">
                <v:path arrowok="t"/>
              </v:shape>
            </v:group>
            <v:group style="position:absolute;left:399;top:2981;width:11120;height:2" coordorigin="399,2981" coordsize="11120,2">
              <v:shape style="position:absolute;left:399;top:2981;width:11120;height:2" coordorigin="399,2981" coordsize="11120,0" path="m399,2981l11519,2981e" filled="f" stroked="t" strokeweight=".704379pt" strokecolor="#606060">
                <v:path arrowok="t"/>
              </v:shape>
            </v:group>
            <v:group style="position:absolute;left:4386;top:3200;width:7138;height:2" coordorigin="4386,3200" coordsize="7138,2">
              <v:shape style="position:absolute;left:4386;top:3200;width:7138;height:2" coordorigin="4386,3200" coordsize="7138,0" path="m4386,3200l11524,3200e" filled="f" stroked="t" strokeweight=".704379pt" strokecolor="#606060">
                <v:path arrowok="t"/>
              </v:shape>
            </v:group>
            <v:group style="position:absolute;left:6952;top:3195;width:2;height:741" coordorigin="6952,3195" coordsize="2,741">
              <v:shape style="position:absolute;left:6952;top:3195;width:2;height:741" coordorigin="6952,3195" coordsize="0,741" path="m6952,3935l6952,3195e" filled="f" stroked="t" strokeweight=".939172pt" strokecolor="#5B5B5B">
                <v:path arrowok="t"/>
              </v:shape>
            </v:group>
            <v:group style="position:absolute;left:404;top:3926;width:11124;height:2" coordorigin="404,3926" coordsize="11124,2">
              <v:shape style="position:absolute;left:404;top:3926;width:11124;height:2" coordorigin="404,3926" coordsize="11124,0" path="m404,3926l11528,3926e" filled="f" stroked="t" strokeweight=".704379pt" strokecolor="#575757">
                <v:path arrowok="t"/>
              </v:shape>
            </v:group>
            <v:group style="position:absolute;left:2423;top:3912;width:2;height:2079" coordorigin="2423,3912" coordsize="2,2079">
              <v:shape style="position:absolute;left:2423;top:3912;width:2;height:2079" coordorigin="2423,3912" coordsize="0,2079" path="m2423,5991l2423,3912e" filled="f" stroked="t" strokeweight=".704379pt" strokecolor="#545454">
                <v:path arrowok="t"/>
              </v:shape>
            </v:group>
            <v:group style="position:absolute;left:399;top:4201;width:11124;height:2" coordorigin="399,4201" coordsize="11124,2">
              <v:shape style="position:absolute;left:399;top:4201;width:11124;height:2" coordorigin="399,4201" coordsize="11124,0" path="m399,4201l11524,4201e" filled="f" stroked="t" strokeweight=".704379pt" strokecolor="#5B5B5B">
                <v:path arrowok="t"/>
              </v:shape>
            </v:group>
            <v:group style="position:absolute;left:2418;top:4420;width:9105;height:2" coordorigin="2418,4420" coordsize="9105,2">
              <v:shape style="position:absolute;left:2418;top:4420;width:9105;height:2" coordorigin="2418,4420" coordsize="9105,0" path="m2418,4420l11524,4420e" filled="f" stroked="t" strokeweight=".704379pt" strokecolor="#5B5B5B">
                <v:path arrowok="t"/>
              </v:shape>
            </v:group>
            <v:group style="position:absolute;left:4931;top:4405;width:2;height:2051" coordorigin="4931,4405" coordsize="2,2051">
              <v:shape style="position:absolute;left:4931;top:4405;width:2;height:2051" coordorigin="4931,4405" coordsize="0,2051" path="m4931,6456l4931,4405e" filled="f" stroked="t" strokeweight=".704379pt" strokecolor="#545454">
                <v:path arrowok="t"/>
              </v:shape>
            </v:group>
            <v:group style="position:absolute;left:4917;top:4899;width:6612;height:2" coordorigin="4917,4899" coordsize="6612,2">
              <v:shape style="position:absolute;left:4917;top:4899;width:6612;height:2" coordorigin="4917,4899" coordsize="6612,0" path="m4917,4899l11528,4899e" filled="f" stroked="t" strokeweight=".704379pt" strokecolor="#747474">
                <v:path arrowok="t"/>
              </v:shape>
            </v:group>
            <v:group style="position:absolute;left:4921;top:5136;width:6607;height:2" coordorigin="4921,5136" coordsize="6607,2">
              <v:shape style="position:absolute;left:4921;top:5136;width:6607;height:2" coordorigin="4921,5136" coordsize="6607,0" path="m4921,5136l11528,5136e" filled="f" stroked="t" strokeweight=".704379pt" strokecolor="#676767">
                <v:path arrowok="t"/>
              </v:shape>
            </v:group>
            <v:group style="position:absolute;left:4921;top:5376;width:6602;height:2" coordorigin="4921,5376" coordsize="6602,2">
              <v:shape style="position:absolute;left:4921;top:5376;width:6602;height:2" coordorigin="4921,5376" coordsize="6602,0" path="m4921,5376l11524,5376e" filled="f" stroked="t" strokeweight=".704379pt" strokecolor="#5B5B5B">
                <v:path arrowok="t"/>
              </v:shape>
            </v:group>
            <v:group style="position:absolute;left:2418;top:5592;width:9101;height:2" coordorigin="2418,5592" coordsize="9101,2">
              <v:shape style="position:absolute;left:2418;top:5592;width:9101;height:2" coordorigin="2418,5592" coordsize="9101,0" path="m2418,5592l11519,5592e" filled="f" stroked="t" strokeweight=".704379pt" strokecolor="#606060">
                <v:path arrowok="t"/>
              </v:shape>
            </v:group>
            <v:group style="position:absolute;left:404;top:5815;width:11115;height:2" coordorigin="404,5815" coordsize="11115,2">
              <v:shape style="position:absolute;left:404;top:5815;width:11115;height:2" coordorigin="404,5815" coordsize="11115,0" path="m404,5815l11519,5815e" filled="f" stroked="t" strokeweight=".704379pt" strokecolor="#606060">
                <v:path arrowok="t"/>
              </v:shape>
            </v:group>
            <v:group style="position:absolute;left:7790;top:5811;width:2;height:646" coordorigin="7790,5811" coordsize="2,646">
              <v:shape style="position:absolute;left:7790;top:5811;width:2;height:646" coordorigin="7790,5811" coordsize="0,646" path="m7790,6456l7790,5811e" filled="f" stroked="t" strokeweight=".704379pt" strokecolor="#4F4F4F">
                <v:path arrowok="t"/>
              </v:shape>
            </v:group>
            <v:group style="position:absolute;left:2414;top:6238;width:9115;height:2" coordorigin="2414,6238" coordsize="9115,2">
              <v:shape style="position:absolute;left:2414;top:6238;width:9115;height:2" coordorigin="2414,6238" coordsize="9115,0" path="m2414,6238l11528,6238e" filled="f" stroked="t" strokeweight=".704379pt" strokecolor="#606060">
                <v:path arrowok="t"/>
              </v:shape>
            </v:group>
            <v:group style="position:absolute;left:2414;top:6451;width:9119;height:2" coordorigin="2414,6451" coordsize="9119,2">
              <v:shape style="position:absolute;left:2414;top:6451;width:9119;height:2" coordorigin="2414,6451" coordsize="9119,0" path="m2414,6451l11533,6451e" filled="f" stroked="t" strokeweight=".704379pt" strokecolor="#606060">
                <v:path arrowok="t"/>
              </v:shape>
            </v:group>
            <v:group style="position:absolute;left:2423;top:6228;width:2;height:9115" coordorigin="2423,6228" coordsize="2,9115">
              <v:shape style="position:absolute;left:2423;top:6228;width:2;height:9115" coordorigin="2423,6228" coordsize="0,9115" path="m2423,15343l2423,6228e" filled="f" stroked="t" strokeweight=".704379pt" strokecolor="#545454">
                <v:path arrowok="t"/>
              </v:shape>
            </v:group>
            <v:group style="position:absolute;left:399;top:6665;width:11134;height:2" coordorigin="399,6665" coordsize="11134,2">
              <v:shape style="position:absolute;left:399;top:6665;width:11134;height:2" coordorigin="399,6665" coordsize="11134,0" path="m399,6665l11533,6665e" filled="f" stroked="t" strokeweight=".704379pt" strokecolor="#606060">
                <v:path arrowok="t"/>
              </v:shape>
            </v:group>
            <v:group style="position:absolute;left:4931;top:7083;width:2;height:665" coordorigin="4931,7083" coordsize="2,665">
              <v:shape style="position:absolute;left:4931;top:7083;width:2;height:665" coordorigin="4931,7083" coordsize="0,665" path="m4931,7747l4931,7083e" filled="f" stroked="t" strokeweight=".704379pt" strokecolor="#575757">
                <v:path arrowok="t"/>
              </v:shape>
            </v:group>
            <v:group style="position:absolute;left:404;top:7088;width:11129;height:2" coordorigin="404,7088" coordsize="11129,2">
              <v:shape style="position:absolute;left:404;top:7088;width:11129;height:2" coordorigin="404,7088" coordsize="11129,0" path="m404,7088l11533,7088e" filled="f" stroked="t" strokeweight=".704379pt" strokecolor="#606060">
                <v:path arrowok="t"/>
              </v:shape>
            </v:group>
            <v:group style="position:absolute;left:399;top:7740;width:11124;height:2" coordorigin="399,7740" coordsize="11124,2">
              <v:shape style="position:absolute;left:399;top:7740;width:11124;height:2" coordorigin="399,7740" coordsize="11124,0" path="m399,7740l11524,7740e" filled="f" stroked="t" strokeweight=".704379pt" strokecolor="#606060">
                <v:path arrowok="t"/>
              </v:shape>
            </v:group>
            <v:group style="position:absolute;left:4926;top:7311;width:6621;height:2" coordorigin="4926,7311" coordsize="6621,2">
              <v:shape style="position:absolute;left:4926;top:7311;width:6621;height:2" coordorigin="4926,7311" coordsize="6621,0" path="m4926,7311l11547,7311e" filled="f" stroked="t" strokeweight=".704379pt" strokecolor="#606060">
                <v:path arrowok="t"/>
              </v:shape>
            </v:group>
            <v:group style="position:absolute;left:4921;top:7527;width:6612;height:2" coordorigin="4921,7527" coordsize="6612,2">
              <v:shape style="position:absolute;left:4921;top:7527;width:6612;height:2" coordorigin="4921,7527" coordsize="6612,0" path="m4921,7527l11533,7527e" filled="f" stroked="t" strokeweight=".704379pt" strokecolor="#646464">
                <v:path arrowok="t"/>
              </v:shape>
            </v:group>
            <v:group style="position:absolute;left:399;top:8545;width:11143;height:2" coordorigin="399,8545" coordsize="11143,2">
              <v:shape style="position:absolute;left:399;top:8545;width:11143;height:2" coordorigin="399,8545" coordsize="11143,0" path="m399,8545l11542,8545e" filled="f" stroked="t" strokeweight=".704379pt" strokecolor="#606060">
                <v:path arrowok="t"/>
              </v:shape>
            </v:group>
            <v:group style="position:absolute;left:404;top:9418;width:11129;height:2" coordorigin="404,9418" coordsize="11129,2">
              <v:shape style="position:absolute;left:404;top:9418;width:11129;height:2" coordorigin="404,9418" coordsize="11129,0" path="m404,9418l11533,9418e" filled="f" stroked="t" strokeweight=".704379pt" strokecolor="#646464">
                <v:path arrowok="t"/>
              </v:shape>
            </v:group>
            <v:group style="position:absolute;left:399;top:9751;width:11134;height:2" coordorigin="399,9751" coordsize="11134,2">
              <v:shape style="position:absolute;left:399;top:9751;width:11134;height:2" coordorigin="399,9751" coordsize="11134,0" path="m399,9751l11533,9751e" filled="f" stroked="t" strokeweight=".704379pt" strokecolor="#606060">
                <v:path arrowok="t"/>
              </v:shape>
            </v:group>
            <v:group style="position:absolute;left:404;top:9986;width:11124;height:2" coordorigin="404,9986" coordsize="11124,2">
              <v:shape style="position:absolute;left:404;top:9986;width:11124;height:2" coordorigin="404,9986" coordsize="11124,0" path="m404,9986l11528,9986e" filled="f" stroked="t" strokeweight=".469586pt" strokecolor="#606060">
                <v:path arrowok="t"/>
              </v:shape>
            </v:group>
            <v:group style="position:absolute;left:399;top:10463;width:11129;height:2" coordorigin="399,10463" coordsize="11129,2">
              <v:shape style="position:absolute;left:399;top:10463;width:11129;height:2" coordorigin="399,10463" coordsize="11129,0" path="m399,10463l11528,10463e" filled="f" stroked="t" strokeweight=".704379pt" strokecolor="#606060">
                <v:path arrowok="t"/>
              </v:shape>
            </v:group>
            <v:group style="position:absolute;left:1193;top:10833;width:2;height:4500" coordorigin="1193,10833" coordsize="2,4500">
              <v:shape style="position:absolute;left:1193;top:10833;width:2;height:4500" coordorigin="1193,10833" coordsize="0,4500" path="m1193,15333l1193,10833e" filled="f" stroked="t" strokeweight=".704379pt" strokecolor="#4F4F4F">
                <v:path arrowok="t"/>
              </v:shape>
            </v:group>
            <v:group style="position:absolute;left:1766;top:10662;width:2;height:4681" coordorigin="1766,10662" coordsize="2,4681">
              <v:shape style="position:absolute;left:1766;top:10662;width:2;height:4681" coordorigin="1766,10662" coordsize="0,4681" path="m1766,15343l1766,10662e" filled="f" stroked="t" strokeweight=".704379pt" strokecolor="#4F4F4F">
                <v:path arrowok="t"/>
              </v:shape>
            </v:group>
            <v:group style="position:absolute;left:7354;top:10662;width:2;height:4681" coordorigin="7354,10662" coordsize="2,4681">
              <v:shape style="position:absolute;left:7354;top:10662;width:2;height:4681" coordorigin="7354,10662" coordsize="0,4681" path="m7354,15343l7354,10662e" filled="f" stroked="t" strokeweight=".704379pt" strokecolor="#575757">
                <v:path arrowok="t"/>
              </v:shape>
            </v:group>
            <v:group style="position:absolute;left:690;top:10909;width:10843;height:2" coordorigin="690,10909" coordsize="10843,2">
              <v:shape style="position:absolute;left:690;top:10909;width:10843;height:2" coordorigin="690,10909" coordsize="10843,0" path="m690,10909l11533,10909e" filled="f" stroked="t" strokeweight=".704379pt" strokecolor="#606060">
                <v:path arrowok="t"/>
              </v:shape>
            </v:group>
            <v:group style="position:absolute;left:409;top:10866;width:2;height:4472" coordorigin="409,10866" coordsize="2,4472">
              <v:shape style="position:absolute;left:409;top:10866;width:2;height:4472" coordorigin="409,10866" coordsize="0,4472" path="m409,15338l409,10866e" filled="f" stroked="t" strokeweight=".704379pt" strokecolor="#545454">
                <v:path arrowok="t"/>
              </v:shape>
            </v:group>
            <v:group style="position:absolute;left:404;top:12969;width:2029;height:2" coordorigin="404,12969" coordsize="2029,2">
              <v:shape style="position:absolute;left:404;top:12969;width:2029;height:2" coordorigin="404,12969" coordsize="2029,0" path="m404,12969l2432,12969e" filled="f" stroked="t" strokeweight=".704379pt" strokecolor="#646464">
                <v:path arrowok="t"/>
              </v:shape>
            </v:group>
            <v:group style="position:absolute;left:404;top:15331;width:11129;height:2" coordorigin="404,15331" coordsize="11129,2">
              <v:shape style="position:absolute;left:404;top:15331;width:11129;height:2" coordorigin="404,15331" coordsize="11129,0" path="m404,15331l11533,15331e" filled="f" stroked="t" strokeweight=".704379pt" strokecolor="#777777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5" w:lineRule="exact"/>
        <w:ind w:left="2344" w:right="-20"/>
        <w:jc w:val="left"/>
        <w:tabs>
          <w:tab w:pos="3380" w:val="left"/>
          <w:tab w:pos="42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shape style="position:absolute;margin-left:144.960007pt;margin-top:-17.957735pt;width:48.959999pt;height:26.879999pt;mso-position-horizontal-relative:page;mso-position-vertical-relative:paragraph;z-index:-15327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0"/>
          <w:w w:val="79"/>
          <w:position w:val="-1"/>
        </w:rPr>
        <w:t>Ab</w:t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-37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87878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79"/>
          <w:position w:val="-1"/>
        </w:rPr>
        <w:t>tc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35"/>
          <w:position w:val="-1"/>
        </w:rPr>
        <w:t>t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2334" w:right="-76"/>
        <w:jc w:val="left"/>
        <w:tabs>
          <w:tab w:pos="42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2"/>
          <w:szCs w:val="22"/>
          <w:color w:val="5D5D5D"/>
          <w:spacing w:val="0"/>
          <w:w w:val="76"/>
        </w:rPr>
        <w:t>Itfaiy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76"/>
        </w:rPr>
        <w:t>e</w:t>
      </w:r>
      <w:r>
        <w:rPr>
          <w:rFonts w:ascii="Arial" w:hAnsi="Arial" w:cs="Arial" w:eastAsia="Arial"/>
          <w:sz w:val="22"/>
          <w:szCs w:val="22"/>
          <w:color w:val="5D5D5D"/>
          <w:spacing w:val="38"/>
          <w:w w:val="76"/>
        </w:rPr>
        <w:t> 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76"/>
          <w:b/>
          <w:bCs/>
        </w:rPr>
        <w:t>Mer'keL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100"/>
          <w:b/>
          <w:bCs/>
        </w:rPr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84"/>
        </w:rPr>
        <w:t>,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121" w:lineRule="auto"/>
        <w:ind w:left="216" w:right="5442" w:firstLine="-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20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2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62"/>
          <w:w w:val="2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4"/>
        </w:rPr>
        <w:t>-;;;:YAR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500"/>
          <w:cols w:num="2" w:equalWidth="0">
            <w:col w:w="4421" w:space="200"/>
            <w:col w:w="6499"/>
          </w:cols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48" w:right="48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3358" w:right="501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1"/>
        </w:rPr>
        <w:t>BAŞKANLICJI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26" w:after="0" w:line="181" w:lineRule="exact"/>
        <w:ind w:left="26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591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184853pt;margin-top:-43.556244pt;width:423.881911pt;height:51.5pt;mso-position-horizontal-relative:page;mso-position-vertical-relative:paragraph;z-index:-15316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5"/>
                    <w:jc w:val="left"/>
                    <w:tabs>
                      <w:tab w:pos="7660" w:val="left"/>
                    </w:tabs>
                    <w:rPr>
                      <w:rFonts w:ascii="Times New Roman" w:hAnsi="Times New Roman" w:cs="Times New Roman" w:eastAsia="Times New Roman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103"/>
                      <w:szCs w:val="103"/>
                      <w:color w:val="313131"/>
                      <w:spacing w:val="0"/>
                      <w:w w:val="40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31313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444444"/>
                      <w:spacing w:val="0"/>
                      <w:w w:val="103"/>
                      <w:b/>
                      <w:bCs/>
                      <w:position w:val="10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140518pt;margin-top:3.565128pt;width:34.368072pt;height:11pt;mso-position-horizontal-relative:page;mso-position-vertical-relative:paragraph;z-index:-15315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444444"/>
                      <w:spacing w:val="0"/>
                      <w:w w:val="100"/>
                    </w:rPr>
                    <w:t>ANGIN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13131"/>
          <w:w w:val="105"/>
          <w:b/>
          <w:bCs/>
          <w:position w:val="-3"/>
        </w:rPr>
        <w:t>B</w:t>
      </w:r>
      <w:r>
        <w:rPr>
          <w:rFonts w:ascii="Arial" w:hAnsi="Arial" w:cs="Arial" w:eastAsia="Arial"/>
          <w:sz w:val="16"/>
          <w:szCs w:val="16"/>
          <w:color w:val="313131"/>
          <w:spacing w:val="-11"/>
          <w:w w:val="105"/>
          <w:b/>
          <w:bCs/>
          <w:position w:val="-3"/>
        </w:rPr>
        <w:t>Ü</w:t>
      </w:r>
      <w:r>
        <w:rPr>
          <w:rFonts w:ascii="Arial" w:hAnsi="Arial" w:cs="Arial" w:eastAsia="Arial"/>
          <w:sz w:val="16"/>
          <w:szCs w:val="16"/>
          <w:color w:val="161616"/>
          <w:spacing w:val="-2"/>
          <w:w w:val="91"/>
          <w:b/>
          <w:bCs/>
          <w:position w:val="-3"/>
        </w:rPr>
        <w:t>Y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47"/>
          <w:b/>
          <w:bCs/>
          <w:position w:val="-3"/>
        </w:rPr>
        <w:t>Ü</w:t>
      </w:r>
      <w:r>
        <w:rPr>
          <w:rFonts w:ascii="Arial" w:hAnsi="Arial" w:cs="Arial" w:eastAsia="Arial"/>
          <w:sz w:val="16"/>
          <w:szCs w:val="16"/>
          <w:color w:val="313131"/>
          <w:spacing w:val="21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46"/>
          <w:b/>
          <w:bCs/>
          <w:position w:val="-3"/>
        </w:rPr>
        <w:t>E</w:t>
      </w:r>
      <w:r>
        <w:rPr>
          <w:rFonts w:ascii="Arial" w:hAnsi="Arial" w:cs="Arial" w:eastAsia="Arial"/>
          <w:sz w:val="16"/>
          <w:szCs w:val="16"/>
          <w:color w:val="313131"/>
          <w:spacing w:val="-12"/>
          <w:w w:val="147"/>
          <w:b/>
          <w:bCs/>
          <w:position w:val="-3"/>
        </w:rPr>
        <w:t>H</w:t>
      </w:r>
      <w:r>
        <w:rPr>
          <w:rFonts w:ascii="Arial" w:hAnsi="Arial" w:cs="Arial" w:eastAsia="Arial"/>
          <w:sz w:val="16"/>
          <w:szCs w:val="16"/>
          <w:color w:val="161616"/>
          <w:spacing w:val="-12"/>
          <w:w w:val="120"/>
          <w:b/>
          <w:bCs/>
          <w:position w:val="-3"/>
        </w:rPr>
        <w:t>I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96"/>
          <w:b/>
          <w:bCs/>
          <w:position w:val="-3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638" w:right="-20"/>
        <w:jc w:val="left"/>
        <w:tabs>
          <w:tab w:pos="4040" w:val="left"/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>BE</w:t>
      </w:r>
      <w:r>
        <w:rPr>
          <w:rFonts w:ascii="Arial" w:hAnsi="Arial" w:cs="Arial" w:eastAsia="Arial"/>
          <w:sz w:val="15"/>
          <w:szCs w:val="15"/>
          <w:color w:val="313131"/>
          <w:spacing w:val="5"/>
          <w:w w:val="100"/>
        </w:rPr>
        <w:t>L</w:t>
      </w:r>
      <w:r>
        <w:rPr>
          <w:rFonts w:ascii="Arial" w:hAnsi="Arial" w:cs="Arial" w:eastAsia="Arial"/>
          <w:sz w:val="15"/>
          <w:szCs w:val="15"/>
          <w:color w:val="595959"/>
          <w:spacing w:val="10"/>
          <w:w w:val="100"/>
        </w:rPr>
        <w:t>E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>D</w:t>
      </w:r>
      <w:r>
        <w:rPr>
          <w:rFonts w:ascii="Arial" w:hAnsi="Arial" w:cs="Arial" w:eastAsia="Arial"/>
          <w:sz w:val="15"/>
          <w:szCs w:val="15"/>
          <w:color w:val="313131"/>
          <w:spacing w:val="3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>YESI</w:t>
      </w:r>
      <w:r>
        <w:rPr>
          <w:rFonts w:ascii="Arial" w:hAnsi="Arial" w:cs="Arial" w:eastAsia="Arial"/>
          <w:sz w:val="15"/>
          <w:szCs w:val="15"/>
          <w:color w:val="313131"/>
          <w:spacing w:val="-35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39" w:lineRule="auto"/>
        <w:ind w:left="131" w:right="4626" w:firstLine="-19"/>
        <w:jc w:val="left"/>
        <w:tabs>
          <w:tab w:pos="3520" w:val="left"/>
          <w:tab w:pos="4520" w:val="left"/>
          <w:tab w:pos="466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PlayTarihi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27.05.2017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02:02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0"/>
          <w:w w:val="69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4"/>
          <w:w w:val="6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  <w:position w:val="1"/>
        </w:rPr>
        <w:t>KayıtTari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27.05.2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3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171Kay_ıt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3560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0"/>
        </w:rPr>
        <w:t>IBiidiJim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İM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İsmet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inön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1269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Sok.No:24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225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2"/>
          <w:w w:val="22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31" w:right="-20"/>
        <w:jc w:val="left"/>
        <w:tabs>
          <w:tab w:pos="1680" w:val="left"/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İsmet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1269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225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-42"/>
          <w:w w:val="22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06" w:lineRule="exact"/>
        <w:ind w:left="112" w:right="-20"/>
        <w:jc w:val="left"/>
        <w:tabs>
          <w:tab w:pos="1720" w:val="left"/>
          <w:tab w:pos="410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Yangıri:ı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12" w:right="-20"/>
        <w:jc w:val="left"/>
        <w:tabs>
          <w:tab w:pos="266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44444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13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160" w:right="180"/>
        </w:sectPr>
      </w:pPr>
      <w:rPr/>
    </w:p>
    <w:p>
      <w:pPr>
        <w:spacing w:before="0" w:after="0" w:line="52" w:lineRule="exact"/>
        <w:ind w:left="267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9"/>
        </w:rPr>
        <w:t>Beıonarınc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9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9"/>
        </w:rPr>
        <w:t>AhşııQ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9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9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3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80"/>
          <w:position w:val="-10"/>
        </w:rPr>
        <w:t>Q_i</w:t>
      </w:r>
      <w:r>
        <w:rPr>
          <w:rFonts w:ascii="Arial" w:hAnsi="Arial" w:cs="Arial" w:eastAsia="Arial"/>
          <w:sz w:val="18"/>
          <w:szCs w:val="18"/>
          <w:color w:val="595959"/>
          <w:spacing w:val="-3"/>
          <w:w w:val="80"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80"/>
          <w:position w:val="-10"/>
        </w:rPr>
        <w:t>er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2" w:equalWidth="0">
            <w:col w:w="4466" w:space="136"/>
            <w:col w:w="6978"/>
          </w:cols>
        </w:sectPr>
      </w:pPr>
      <w:rPr/>
    </w:p>
    <w:p>
      <w:pPr>
        <w:spacing w:before="0" w:after="0" w:line="497" w:lineRule="exact"/>
        <w:ind w:left="2996" w:right="-20"/>
        <w:jc w:val="left"/>
        <w:tabs>
          <w:tab w:pos="3460" w:val="left"/>
          <w:tab w:pos="404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8"/>
        </w:rPr>
        <w:t>X</w:t>
      </w:r>
      <w:r>
        <w:rPr>
          <w:rFonts w:ascii="Arial" w:hAnsi="Arial" w:cs="Arial" w:eastAsia="Arial"/>
          <w:sz w:val="19"/>
          <w:szCs w:val="19"/>
          <w:color w:val="444444"/>
          <w:spacing w:val="-43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8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83"/>
          <w:position w:val="-2"/>
        </w:rPr>
        <w:t>l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8"/>
        </w:rPr>
        <w:t>02:11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31" w:right="-20"/>
        <w:jc w:val="left"/>
        <w:tabs>
          <w:tab w:pos="182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Ağpartma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Sakinleri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0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17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MANAV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1765" w:right="-20"/>
        <w:jc w:val="left"/>
        <w:tabs>
          <w:tab w:pos="374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4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02:03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02:06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</w:sectPr>
      </w:pPr>
      <w:rPr/>
    </w:p>
    <w:p>
      <w:pPr>
        <w:spacing w:before="0" w:after="0" w:line="213" w:lineRule="exact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12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2"/>
          <w:w w:val="12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1"/>
        </w:rPr>
        <w:t>IAraçPiakası: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593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2" w:equalWidth="0">
            <w:col w:w="586" w:space="1179"/>
            <w:col w:w="9815"/>
          </w:cols>
        </w:sectPr>
      </w:pPr>
      <w:rPr/>
    </w:p>
    <w:p>
      <w:pPr>
        <w:spacing w:before="0" w:after="0" w:line="256" w:lineRule="exact"/>
        <w:ind w:left="131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3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37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30" w:lineRule="atLeast"/>
        <w:ind w:left="1784" w:right="5307" w:firstLine="1916"/>
        <w:jc w:val="left"/>
        <w:tabs>
          <w:tab w:pos="3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Sayı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</w:sectPr>
      </w:pPr>
      <w:rPr/>
    </w:p>
    <w:p>
      <w:pPr>
        <w:spacing w:before="0" w:after="0" w:line="252" w:lineRule="exact"/>
        <w:ind w:left="112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44444"/>
          <w:w w:val="51"/>
          <w:position w:val="1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10"/>
          <w:w w:val="51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ardımcıEkip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4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12" w:right="-20"/>
        <w:jc w:val="left"/>
        <w:tabs>
          <w:tab w:pos="780" w:val="left"/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pitr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858585"/>
          <w:spacing w:val="0"/>
          <w:w w:val="212"/>
          <w:position w:val="1"/>
        </w:rPr>
        <w:t>ı</w:t>
      </w:r>
      <w:r>
        <w:rPr>
          <w:rFonts w:ascii="Arial" w:hAnsi="Arial" w:cs="Arial" w:eastAsia="Arial"/>
          <w:sz w:val="15"/>
          <w:szCs w:val="15"/>
          <w:color w:val="85858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85858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14" w:lineRule="exact"/>
        <w:ind w:left="178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YardımaGelen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2" w:equalWidth="0">
            <w:col w:w="3681" w:space="0"/>
            <w:col w:w="7899"/>
          </w:cols>
        </w:sectPr>
      </w:pPr>
      <w:rPr/>
    </w:p>
    <w:p>
      <w:pPr>
        <w:spacing w:before="70" w:after="0" w:line="240" w:lineRule="auto"/>
        <w:ind w:left="17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28" w:lineRule="exact"/>
        <w:ind w:left="136" w:right="4509" w:firstLine="-23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PlayınGörllldüğü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6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ııdürme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7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</w:rPr>
        <w:t>§_öndürmede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189" w:lineRule="exact"/>
        <w:ind w:left="1775" w:right="-20"/>
        <w:jc w:val="left"/>
        <w:tabs>
          <w:tab w:pos="360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6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lKöpU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-2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3628" w:right="3537"/>
        <w:jc w:val="center"/>
        <w:tabs>
          <w:tab w:pos="514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313131"/>
          <w:spacing w:val="0"/>
          <w:w w:val="53"/>
        </w:rPr>
        <w:t>ı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53"/>
        </w:rPr>
        <w:t>ı</w:t>
      </w:r>
      <w:r>
        <w:rPr>
          <w:rFonts w:ascii="Arial" w:hAnsi="Arial" w:cs="Arial" w:eastAsia="Arial"/>
          <w:sz w:val="38"/>
          <w:szCs w:val="38"/>
          <w:color w:val="595959"/>
          <w:spacing w:val="-54"/>
          <w:w w:val="53"/>
        </w:rPr>
        <w:t> 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3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panosu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sayac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panosu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2" w:equalWidth="0">
            <w:col w:w="1302" w:space="604"/>
            <w:col w:w="9674"/>
          </w:cols>
        </w:sectPr>
      </w:pPr>
      <w:rPr/>
    </w:p>
    <w:p>
      <w:pPr>
        <w:spacing w:before="18" w:after="0" w:line="255" w:lineRule="auto"/>
        <w:ind w:left="112" w:right="65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öndi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koridor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görmüştür.Eşyada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TL'dir.Binada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</w:rPr>
        <w:t>eydana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TL'dir.Toplam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TL'di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04" w:lineRule="auto"/>
        <w:ind w:left="69" w:right="90" w:firstLine="172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apartma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rlllm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7"/>
        </w:rPr>
        <w:t> 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61"/>
        </w:rPr>
        <w:t>l</w:t>
      </w:r>
      <w:r>
        <w:rPr>
          <w:rFonts w:ascii="Arial" w:hAnsi="Arial" w:cs="Arial" w:eastAsia="Arial"/>
          <w:sz w:val="25"/>
          <w:szCs w:val="25"/>
          <w:color w:val="595959"/>
          <w:spacing w:val="8"/>
          <w:w w:val="6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angınÇıkı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plup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7"/>
        </w:rPr>
        <w:t>arda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6"/>
        </w:rPr>
        <w:t>FSkiıne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,yıpranma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voltaj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düşmesi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yükselmesi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7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88"/>
          <w:position w:val="-1"/>
        </w:rPr>
        <w:t>Iva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</w:sectPr>
      </w:pPr>
      <w:rPr/>
    </w:p>
    <w:p>
      <w:pPr>
        <w:spacing w:before="18" w:after="0" w:line="240" w:lineRule="auto"/>
        <w:ind w:left="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132"/>
        </w:rPr>
        <w:t>ig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3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ISirkcli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2" w:equalWidth="0">
            <w:col w:w="1533" w:space="232"/>
            <w:col w:w="9815"/>
          </w:cols>
        </w:sectPr>
      </w:pPr>
      <w:rPr/>
    </w:p>
    <w:p>
      <w:pPr>
        <w:spacing w:before="22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ngın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Apartma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sakinlerine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1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112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!re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"/>
          <w:w w:val="247"/>
          <w:position w:val="-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-3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left="112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100"/>
          <w:position w:val="-1"/>
        </w:rPr>
        <w:t>1=-:-:-</w:t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727272"/>
          <w:spacing w:val="0"/>
          <w:w w:val="124"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</w:sectPr>
      </w:pPr>
      <w:rPr/>
    </w:p>
    <w:p>
      <w:pPr>
        <w:spacing w:before="0" w:after="0" w:line="199" w:lineRule="exact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ibiıl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3"/>
        </w:rPr>
        <w:t>27.0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_§aati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03:07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4" w:equalWidth="0">
            <w:col w:w="1290" w:space="476"/>
            <w:col w:w="426" w:space="358"/>
            <w:col w:w="883" w:space="1545"/>
            <w:col w:w="6602"/>
          </w:cols>
        </w:sectPr>
      </w:pPr>
      <w:rPr/>
    </w:p>
    <w:p>
      <w:pPr>
        <w:spacing w:before="0" w:after="0" w:line="232" w:lineRule="exact"/>
        <w:ind w:left="216" w:right="-20"/>
        <w:jc w:val="left"/>
        <w:tabs>
          <w:tab w:pos="940" w:val="left"/>
          <w:tab w:pos="316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94"/>
          <w:position w:val="-1"/>
        </w:rPr>
        <w:t>Öl</w:t>
      </w:r>
      <w:r>
        <w:rPr>
          <w:rFonts w:ascii="Arial" w:hAnsi="Arial" w:cs="Arial" w:eastAsia="Arial"/>
          <w:sz w:val="19"/>
          <w:szCs w:val="19"/>
          <w:color w:val="444444"/>
          <w:spacing w:val="6"/>
          <w:w w:val="94"/>
          <w:position w:val="-1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4"/>
          <w:position w:val="-1"/>
        </w:rPr>
        <w:t>Yaralı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69" w:lineRule="exact"/>
        <w:ind w:right="-20"/>
        <w:jc w:val="left"/>
        <w:tabs>
          <w:tab w:pos="2460" w:val="left"/>
          <w:tab w:pos="64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5"/>
          <w:position w:val="-2"/>
        </w:rPr>
        <w:t>3</w:t>
      </w:r>
      <w:r>
        <w:rPr>
          <w:rFonts w:ascii="Arial" w:hAnsi="Arial" w:cs="Arial" w:eastAsia="Arial"/>
          <w:sz w:val="25"/>
          <w:szCs w:val="25"/>
          <w:color w:val="313131"/>
          <w:spacing w:val="34"/>
          <w:w w:val="55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5"/>
          <w:position w:val="-2"/>
        </w:rPr>
        <w:t>O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5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6"/>
          <w:w w:val="55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5"/>
          <w:position w:val="-2"/>
        </w:rPr>
        <w:t>Mavı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5"/>
          <w:position w:val="-2"/>
        </w:rPr>
        <w:t>s</w:t>
      </w:r>
      <w:r>
        <w:rPr>
          <w:rFonts w:ascii="Arial" w:hAnsi="Arial" w:cs="Arial" w:eastAsia="Arial"/>
          <w:sz w:val="25"/>
          <w:szCs w:val="25"/>
          <w:color w:val="313131"/>
          <w:spacing w:val="24"/>
          <w:w w:val="55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63"/>
          <w:position w:val="-2"/>
        </w:rPr>
        <w:t>2017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705" w:right="-20"/>
        <w:jc w:val="left"/>
        <w:tabs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49"/>
          <w:w w:val="100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444444"/>
          <w:spacing w:val="-1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88" w:lineRule="exact"/>
        <w:ind w:left="6208" w:right="-20"/>
        <w:jc w:val="left"/>
        <w:tabs>
          <w:tab w:pos="676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itfa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</w:r>
      <w:r>
        <w:rPr>
          <w:rFonts w:ascii="Arial" w:hAnsi="Arial" w:cs="Arial" w:eastAsia="Arial"/>
          <w:sz w:val="37"/>
          <w:szCs w:val="37"/>
          <w:color w:val="444444"/>
          <w:spacing w:val="0"/>
          <w:w w:val="54"/>
          <w:position w:val="-4"/>
        </w:rPr>
        <w:t>B;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429" w:lineRule="exact"/>
        <w:ind w:left="5870" w:right="-20"/>
        <w:jc w:val="left"/>
        <w:tabs>
          <w:tab w:pos="77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410.770172pt;margin-top:18.009058pt;width:98.143434pt;height:22.643463pt;mso-position-horizontal-relative:page;mso-position-vertical-relative:paragraph;z-index:-15319" coordorigin="8215,360" coordsize="1963,453">
            <v:group style="position:absolute;left:8241;top:386;width:1911;height:2" coordorigin="8241,386" coordsize="1911,2">
              <v:shape style="position:absolute;left:8241;top:386;width:1911;height:2" coordorigin="8241,386" coordsize="1911,0" path="m8241,386l10152,386e" filled="f" stroked="t" strokeweight="2.582722pt" strokecolor="#576077">
                <v:path arrowok="t"/>
              </v:shape>
            </v:group>
            <v:group style="position:absolute;left:9058;top:471;width:2;height:323" coordorigin="9058,471" coordsize="2,323">
              <v:shape style="position:absolute;left:9058;top:471;width:2;height:323" coordorigin="9058,471" coordsize="0,323" path="m9058,794l9058,471e" filled="f" stroked="t" strokeweight="1.878343pt" strokecolor="#6467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52"/>
          <w:szCs w:val="52"/>
          <w:color w:val="363B70"/>
          <w:spacing w:val="-10"/>
          <w:w w:val="125"/>
          <w:position w:val="-4"/>
        </w:rPr>
        <w:t>G</w:t>
      </w:r>
      <w:r>
        <w:rPr>
          <w:rFonts w:ascii="Times New Roman" w:hAnsi="Times New Roman" w:cs="Times New Roman" w:eastAsia="Times New Roman"/>
          <w:sz w:val="52"/>
          <w:szCs w:val="52"/>
          <w:color w:val="595959"/>
          <w:spacing w:val="0"/>
          <w:w w:val="70"/>
          <w:position w:val="-4"/>
        </w:rPr>
        <w:t>e</w:t>
      </w:r>
      <w:r>
        <w:rPr>
          <w:rFonts w:ascii="Times New Roman" w:hAnsi="Times New Roman" w:cs="Times New Roman" w:eastAsia="Times New Roman"/>
          <w:sz w:val="52"/>
          <w:szCs w:val="52"/>
          <w:color w:val="595959"/>
          <w:spacing w:val="-7"/>
          <w:w w:val="70"/>
          <w:position w:val="-4"/>
        </w:rPr>
        <w:t>i</w:t>
      </w:r>
      <w:r>
        <w:rPr>
          <w:rFonts w:ascii="Times New Roman" w:hAnsi="Times New Roman" w:cs="Times New Roman" w:eastAsia="Times New Roman"/>
          <w:sz w:val="52"/>
          <w:szCs w:val="52"/>
          <w:color w:val="363B70"/>
          <w:spacing w:val="-38"/>
          <w:w w:val="130"/>
          <w:position w:val="-4"/>
        </w:rPr>
        <w:t>J</w:t>
      </w:r>
      <w:r>
        <w:rPr>
          <w:rFonts w:ascii="Times New Roman" w:hAnsi="Times New Roman" w:cs="Times New Roman" w:eastAsia="Times New Roman"/>
          <w:sz w:val="52"/>
          <w:szCs w:val="52"/>
          <w:color w:val="727272"/>
          <w:spacing w:val="-55"/>
          <w:w w:val="59"/>
          <w:position w:val="-4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313131"/>
          <w:spacing w:val="0"/>
          <w:w w:val="84"/>
          <w:position w:val="-4"/>
        </w:rPr>
        <w:t>.</w:t>
      </w:r>
      <w:r>
        <w:rPr>
          <w:rFonts w:ascii="Times New Roman" w:hAnsi="Times New Roman" w:cs="Times New Roman" w:eastAsia="Times New Roman"/>
          <w:sz w:val="52"/>
          <w:szCs w:val="52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0"/>
          <w:w w:val="100"/>
          <w:position w:val="-4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2" w:equalWidth="0">
            <w:col w:w="799" w:space="1126"/>
            <w:col w:w="9655"/>
          </w:cols>
        </w:sectPr>
      </w:pPr>
      <w:rPr/>
    </w:p>
    <w:p>
      <w:pPr>
        <w:spacing w:before="63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-6"/>
          <w:w w:val="109"/>
        </w:rPr>
        <w:t>M</w:t>
      </w:r>
      <w:r>
        <w:rPr>
          <w:rFonts w:ascii="Arial" w:hAnsi="Arial" w:cs="Arial" w:eastAsia="Arial"/>
          <w:sz w:val="19"/>
          <w:szCs w:val="19"/>
          <w:color w:val="595959"/>
          <w:spacing w:val="-64"/>
          <w:w w:val="93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-91"/>
          <w:w w:val="105"/>
        </w:rPr>
        <w:t>V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80"/>
        </w:rPr>
        <w:t>!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5" w:lineRule="exact"/>
        <w:ind w:left="2803" w:right="1491"/>
        <w:jc w:val="center"/>
        <w:tabs>
          <w:tab w:pos="35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444B67"/>
          <w:spacing w:val="0"/>
          <w:w w:val="600"/>
          <w:position w:val="-5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444B67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44B67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580"/>
          <w:position w:val="-5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0"/>
          <w:w w:val="240"/>
          <w:position w:val="-5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-37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68"/>
          <w:position w:val="-2"/>
        </w:rPr>
        <w:t>gıı</w:t>
      </w:r>
      <w:r>
        <w:rPr>
          <w:rFonts w:ascii="Arial" w:hAnsi="Arial" w:cs="Arial" w:eastAsia="Arial"/>
          <w:sz w:val="19"/>
          <w:szCs w:val="19"/>
          <w:color w:val="595959"/>
          <w:spacing w:val="-3"/>
          <w:w w:val="168"/>
          <w:position w:val="-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95959"/>
          <w:spacing w:val="0"/>
          <w:w w:val="92"/>
          <w:i/>
          <w:position w:val="-2"/>
        </w:rPr>
        <w:t>;</w:t>
      </w:r>
      <w:r>
        <w:rPr>
          <w:rFonts w:ascii="Times New Roman" w:hAnsi="Times New Roman" w:cs="Times New Roman" w:eastAsia="Times New Roman"/>
          <w:sz w:val="33"/>
          <w:szCs w:val="33"/>
          <w:color w:val="595959"/>
          <w:spacing w:val="-37"/>
          <w:w w:val="92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727272"/>
          <w:spacing w:val="-2"/>
          <w:w w:val="56"/>
          <w:i/>
          <w:position w:val="-2"/>
        </w:rPr>
        <w:t>c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0"/>
          <w:w w:val="62"/>
          <w:i/>
          <w:position w:val="-2"/>
        </w:rPr>
        <w:t>ı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0"/>
          <w:w w:val="63"/>
          <w:i/>
          <w:position w:val="-2"/>
        </w:rPr>
        <w:t>g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-25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44444"/>
          <w:spacing w:val="-18"/>
          <w:w w:val="77"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72"/>
          <w:position w:val="-5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20"/>
        <w:jc w:val="left"/>
        <w:tabs>
          <w:tab w:pos="40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045624pt;margin-top:6.727832pt;width:30.027934pt;height:32pt;mso-position-horizontal-relative:page;mso-position-vertical-relative:paragraph;z-index:-15314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tabs>
                      <w:tab w:pos="460" w:val="left"/>
                    </w:tabs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313131"/>
                      <w:spacing w:val="0"/>
                      <w:w w:val="100"/>
                      <w:position w:val="15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313131"/>
                      <w:spacing w:val="-77"/>
                      <w:w w:val="100"/>
                      <w:position w:val="1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313131"/>
                      <w:spacing w:val="0"/>
                      <w:w w:val="100"/>
                      <w:position w:val="1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313131"/>
                      <w:spacing w:val="0"/>
                      <w:w w:val="100"/>
                      <w:position w:val="15"/>
                    </w:rPr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595959"/>
                      <w:spacing w:val="0"/>
                      <w:w w:val="7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3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37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vş.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457"/>
          <w:position w:val="-4"/>
        </w:rPr>
        <w:t>t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457"/>
          <w:position w:val="-4"/>
        </w:rPr>
        <w:t>)l</w:t>
      </w:r>
      <w:r>
        <w:rPr>
          <w:rFonts w:ascii="Arial" w:hAnsi="Arial" w:cs="Arial" w:eastAsia="Arial"/>
          <w:sz w:val="17"/>
          <w:szCs w:val="17"/>
          <w:color w:val="595959"/>
          <w:spacing w:val="-140"/>
          <w:w w:val="457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727272"/>
          <w:spacing w:val="0"/>
          <w:w w:val="100"/>
          <w:position w:val="-4"/>
        </w:rPr>
        <w:t>e</w:t>
      </w:r>
      <w:r>
        <w:rPr>
          <w:rFonts w:ascii="Arial" w:hAnsi="Arial" w:cs="Arial" w:eastAsia="Arial"/>
          <w:sz w:val="17"/>
          <w:szCs w:val="17"/>
          <w:color w:val="727272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727272"/>
          <w:spacing w:val="27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68"/>
          <w:position w:val="-4"/>
        </w:rPr>
        <w:t>cı</w:t>
      </w:r>
      <w:r>
        <w:rPr>
          <w:rFonts w:ascii="Arial" w:hAnsi="Arial" w:cs="Arial" w:eastAsia="Arial"/>
          <w:sz w:val="17"/>
          <w:szCs w:val="17"/>
          <w:color w:val="444444"/>
          <w:spacing w:val="-7"/>
          <w:w w:val="168"/>
          <w:position w:val="-4"/>
        </w:rPr>
        <w:t>"</w:t>
      </w:r>
      <w:r>
        <w:rPr>
          <w:rFonts w:ascii="Arial" w:hAnsi="Arial" w:cs="Arial" w:eastAsia="Arial"/>
          <w:sz w:val="17"/>
          <w:szCs w:val="17"/>
          <w:color w:val="727272"/>
          <w:spacing w:val="2"/>
          <w:w w:val="92"/>
          <w:position w:val="-4"/>
        </w:rPr>
        <w:t>ü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  <w:position w:val="-4"/>
        </w:rPr>
        <w:t>rü.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3822" w:right="-20"/>
        <w:jc w:val="left"/>
        <w:tabs>
          <w:tab w:pos="47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444444"/>
          <w:w w:val="162"/>
          <w:i/>
          <w:position w:val="3"/>
        </w:rPr>
        <w:t>1</w:t>
      </w:r>
      <w:r>
        <w:rPr>
          <w:rFonts w:ascii="Arial" w:hAnsi="Arial" w:cs="Arial" w:eastAsia="Arial"/>
          <w:sz w:val="14"/>
          <w:szCs w:val="14"/>
          <w:color w:val="444444"/>
          <w:spacing w:val="-29"/>
          <w:w w:val="100"/>
          <w:i/>
          <w:position w:val="3"/>
        </w:rPr>
        <w:t> </w:t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100"/>
          <w:i/>
          <w:position w:val="-3"/>
        </w:rPr>
        <w:t>,.</w:t>
      </w:r>
      <w:r>
        <w:rPr>
          <w:rFonts w:ascii="Arial" w:hAnsi="Arial" w:cs="Arial" w:eastAsia="Arial"/>
          <w:sz w:val="14"/>
          <w:szCs w:val="14"/>
          <w:color w:val="444444"/>
          <w:spacing w:val="10"/>
          <w:w w:val="100"/>
          <w:i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727272"/>
          <w:spacing w:val="0"/>
          <w:w w:val="104"/>
          <w:position w:val="-3"/>
        </w:rPr>
        <w:t>t</w:t>
      </w:r>
      <w:r>
        <w:rPr>
          <w:rFonts w:ascii="Arial" w:hAnsi="Arial" w:cs="Arial" w:eastAsia="Arial"/>
          <w:sz w:val="15"/>
          <w:szCs w:val="15"/>
          <w:color w:val="727272"/>
          <w:spacing w:val="2"/>
          <w:w w:val="104"/>
          <w:position w:val="-3"/>
        </w:rPr>
        <w:t>ı</w:t>
      </w:r>
      <w:r>
        <w:rPr>
          <w:rFonts w:ascii="Arial" w:hAnsi="Arial" w:cs="Arial" w:eastAsia="Arial"/>
          <w:sz w:val="15"/>
          <w:szCs w:val="15"/>
          <w:color w:val="595959"/>
          <w:spacing w:val="0"/>
          <w:w w:val="53"/>
          <w:position w:val="-3"/>
        </w:rPr>
        <w:t>....</w:t>
      </w:r>
      <w:r>
        <w:rPr>
          <w:rFonts w:ascii="Arial" w:hAnsi="Arial" w:cs="Arial" w:eastAsia="Arial"/>
          <w:sz w:val="15"/>
          <w:szCs w:val="15"/>
          <w:color w:val="595959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595959"/>
          <w:spacing w:val="-14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294"/>
          <w:b/>
          <w:bCs/>
          <w:position w:val="-3"/>
        </w:rPr>
        <w:t>ı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38"/>
          <w:position w:val="-3"/>
        </w:rPr>
        <w:t>....</w:t>
      </w:r>
      <w:r>
        <w:rPr>
          <w:rFonts w:ascii="Arial" w:hAnsi="Arial" w:cs="Arial" w:eastAsia="Arial"/>
          <w:sz w:val="22"/>
          <w:szCs w:val="22"/>
          <w:color w:val="444444"/>
          <w:spacing w:val="18"/>
          <w:w w:val="38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127"/>
          <w:position w:val="-3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3391" w:right="1947"/>
        <w:jc w:val="center"/>
        <w:tabs>
          <w:tab w:pos="42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462.961456pt;margin-top:15.568063pt;width:.1pt;height:6.821289pt;mso-position-horizontal-relative:page;mso-position-vertical-relative:paragraph;z-index:-15317" coordorigin="9259,311" coordsize="2,136">
            <v:shape style="position:absolute;left:9259;top:311;width:2;height:136" coordorigin="9259,311" coordsize="0,136" path="m9259,448l9259,311e" filled="f" stroked="t" strokeweight="1.24885pt" strokecolor="#D4D6D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color w:val="AFAFAF"/>
          <w:spacing w:val="-21"/>
          <w:w w:val="161"/>
          <w:position w:val="-5"/>
        </w:rPr>
        <w:t>.</w:t>
      </w:r>
      <w:r>
        <w:rPr>
          <w:rFonts w:ascii="Arial" w:hAnsi="Arial" w:cs="Arial" w:eastAsia="Arial"/>
          <w:sz w:val="18"/>
          <w:szCs w:val="18"/>
          <w:color w:val="AFAFAF"/>
          <w:spacing w:val="-23"/>
          <w:w w:val="161"/>
          <w:position w:val="-12"/>
        </w:rPr>
        <w:t>·</w:t>
      </w:r>
      <w:r>
        <w:rPr>
          <w:rFonts w:ascii="Arial" w:hAnsi="Arial" w:cs="Arial" w:eastAsia="Arial"/>
          <w:sz w:val="18"/>
          <w:szCs w:val="18"/>
          <w:color w:val="AFAFAF"/>
          <w:spacing w:val="18"/>
          <w:w w:val="161"/>
          <w:position w:val="-12"/>
        </w:rPr>
        <w:t>.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61"/>
          <w:position w:val="-12"/>
        </w:rPr>
        <w:t>.</w:t>
      </w:r>
      <w:r>
        <w:rPr>
          <w:rFonts w:ascii="Arial" w:hAnsi="Arial" w:cs="Arial" w:eastAsia="Arial"/>
          <w:sz w:val="18"/>
          <w:szCs w:val="18"/>
          <w:color w:val="AFAFAF"/>
          <w:spacing w:val="64"/>
          <w:w w:val="161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i/>
          <w:position w:val="-12"/>
        </w:rPr>
        <w:t>r</w:t>
      </w:r>
      <w:r>
        <w:rPr>
          <w:rFonts w:ascii="Arial" w:hAnsi="Arial" w:cs="Arial" w:eastAsia="Arial"/>
          <w:sz w:val="18"/>
          <w:szCs w:val="18"/>
          <w:color w:val="595959"/>
          <w:spacing w:val="49"/>
          <w:w w:val="100"/>
          <w:i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29"/>
          <w:position w:val="-12"/>
        </w:rPr>
        <w:t>.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-12"/>
        </w:rPr>
      </w:r>
      <w:r>
        <w:rPr>
          <w:rFonts w:ascii="Arial" w:hAnsi="Arial" w:cs="Arial" w:eastAsia="Arial"/>
          <w:sz w:val="33"/>
          <w:szCs w:val="33"/>
          <w:color w:val="595959"/>
          <w:spacing w:val="-30"/>
          <w:w w:val="57"/>
          <w:position w:val="-22"/>
        </w:rPr>
        <w:t>"</w:t>
      </w:r>
      <w:r>
        <w:rPr>
          <w:rFonts w:ascii="Arial" w:hAnsi="Arial" w:cs="Arial" w:eastAsia="Arial"/>
          <w:sz w:val="33"/>
          <w:szCs w:val="33"/>
          <w:color w:val="858585"/>
          <w:spacing w:val="-6"/>
          <w:w w:val="57"/>
          <w:position w:val="-2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0"/>
          <w:w w:val="57"/>
          <w:position w:val="-25"/>
        </w:rPr>
        <w:t>.-</w:t>
      </w:r>
      <w:r>
        <w:rPr>
          <w:rFonts w:ascii="Times New Roman" w:hAnsi="Times New Roman" w:cs="Times New Roman" w:eastAsia="Times New Roman"/>
          <w:sz w:val="27"/>
          <w:szCs w:val="27"/>
          <w:color w:val="727272"/>
          <w:spacing w:val="5"/>
          <w:w w:val="57"/>
          <w:position w:val="-25"/>
        </w:rPr>
        <w:t> 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211"/>
          <w:position w:val="-5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60" w:right="180"/>
          <w:cols w:num="2" w:equalWidth="0">
            <w:col w:w="4789" w:space="89"/>
            <w:col w:w="6702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2.796213pt;margin-top:35.251759pt;width:569.372793pt;height:782.567107pt;mso-position-horizontal-relative:page;mso-position-vertical-relative:page;z-index:-15320" coordorigin="256,705" coordsize="11387,15651">
            <v:group style="position:absolute;left:268;top:714;width:507;height:2" coordorigin="268,714" coordsize="507,2">
              <v:shape style="position:absolute;left:268;top:714;width:507;height:2" coordorigin="268,714" coordsize="507,0" path="m268,714l775,714e" filled="f" stroked="t" strokeweight=".469586pt" strokecolor="#707070">
                <v:path arrowok="t"/>
              </v:shape>
            </v:group>
            <v:group style="position:absolute;left:272;top:724;width:11331;height:2" coordorigin="272,724" coordsize="11331,2">
              <v:shape style="position:absolute;left:272;top:724;width:11331;height:2" coordorigin="272,724" coordsize="11331,0" path="m272,724l11603,724e" filled="f" stroked="t" strokeweight=".704379pt" strokecolor="#5B5B5B">
                <v:path arrowok="t"/>
              </v:shape>
            </v:group>
            <v:group style="position:absolute;left:1930;top:712;width:2;height:1291" coordorigin="1930,712" coordsize="2,1291">
              <v:shape style="position:absolute;left:1930;top:712;width:2;height:1291" coordorigin="1930,712" coordsize="0,1291" path="m1930,2003l1930,712e" filled="f" stroked="t" strokeweight=".704379pt" strokecolor="#777777">
                <v:path arrowok="t"/>
              </v:shape>
            </v:group>
            <v:group style="position:absolute;left:7161;top:731;width:4442;height:2" coordorigin="7161,731" coordsize="4442,2">
              <v:shape style="position:absolute;left:7161;top:731;width:4442;height:2" coordorigin="7161,731" coordsize="4442,0" path="m7161,731l11603,731e" filled="f" stroked="t" strokeweight=".704379pt" strokecolor="#5B575B">
                <v:path arrowok="t"/>
              </v:shape>
            </v:group>
            <v:group style="position:absolute;left:7999;top:722;width:2;height:1296" coordorigin="7999,722" coordsize="2,1296">
              <v:shape style="position:absolute;left:7999;top:722;width:2;height:1296" coordorigin="7999,722" coordsize="0,1296" path="m7999,2018l7999,722e" filled="f" stroked="t" strokeweight=".704379pt" strokecolor="#545454">
                <v:path arrowok="t"/>
              </v:shape>
            </v:group>
            <v:group style="position:absolute;left:11603;top:722;width:2;height:1305" coordorigin="11603,722" coordsize="2,1305">
              <v:shape style="position:absolute;left:11603;top:722;width:2;height:1305" coordorigin="11603,722" coordsize="0,1305" path="m11603,2027l11603,722e" filled="f" stroked="t" strokeweight=".234793pt" strokecolor="#646464">
                <v:path arrowok="t"/>
              </v:shape>
            </v:group>
            <v:group style="position:absolute;left:1930;top:1410;width:2;height:275" coordorigin="1930,1410" coordsize="2,275">
              <v:shape style="position:absolute;left:1930;top:1410;width:2;height:275" coordorigin="1930,1410" coordsize="0,275" path="m1930,1685l1930,1410e" filled="f" stroked="t" strokeweight=".469586pt" strokecolor="#646464">
                <v:path arrowok="t"/>
              </v:shape>
            </v:group>
            <v:group style="position:absolute;left:272;top:1999;width:7758;height:2" coordorigin="272,1999" coordsize="7758,2">
              <v:shape style="position:absolute;left:272;top:1999;width:7758;height:2" coordorigin="272,1999" coordsize="7758,0" path="m272,1999l8030,1999e" filled="f" stroked="t" strokeweight=".704379pt" strokecolor="#5B5B5B">
                <v:path arrowok="t"/>
              </v:shape>
            </v:group>
            <v:group style="position:absolute;left:7959;top:2003;width:333;height:2" coordorigin="7959,2003" coordsize="333,2">
              <v:shape style="position:absolute;left:7959;top:2003;width:333;height:2" coordorigin="7959,2003" coordsize="333,0" path="m7959,2003l8293,2003e" filled="f" stroked="t" strokeweight=".469586pt" strokecolor="#484848">
                <v:path arrowok="t"/>
              </v:shape>
            </v:group>
            <v:group style="position:absolute;left:8237;top:2006;width:3367;height:2" coordorigin="8237,2006" coordsize="3367,2">
              <v:shape style="position:absolute;left:8237;top:2006;width:3367;height:2" coordorigin="8237,2006" coordsize="3367,0" path="m8237,2006l11603,2006e" filled="f" stroked="t" strokeweight=".704379pt" strokecolor="#5B5B5B">
                <v:path arrowok="t"/>
              </v:shape>
            </v:group>
            <v:group style="position:absolute;left:272;top:2241;width:11336;height:2" coordorigin="272,2241" coordsize="11336,2">
              <v:shape style="position:absolute;left:272;top:2241;width:11336;height:2" coordorigin="272,2241" coordsize="11336,0" path="m272,2241l11608,2241e" filled="f" stroked="t" strokeweight=".704379pt" strokecolor="#5B5B5B">
                <v:path arrowok="t"/>
              </v:shape>
            </v:group>
            <v:group style="position:absolute;left:277;top:1875;width:2;height:2829" coordorigin="277,1875" coordsize="2,2829">
              <v:shape style="position:absolute;left:277;top:1875;width:2;height:2829" coordorigin="277,1875" coordsize="0,2829" path="m277,4704l277,1875e" filled="f" stroked="t" strokeweight=".704379pt" strokecolor="#747474">
                <v:path arrowok="t"/>
              </v:shape>
            </v:group>
            <v:group style="position:absolute;left:268;top:2473;width:7772;height:2" coordorigin="268,2473" coordsize="7772,2">
              <v:shape style="position:absolute;left:268;top:2473;width:7772;height:2" coordorigin="268,2473" coordsize="7772,0" path="m268,2473l8039,2473e" filled="f" stroked="t" strokeweight=".704379pt" strokecolor="#5B5B5B">
                <v:path arrowok="t"/>
              </v:shape>
            </v:group>
            <v:group style="position:absolute;left:7964;top:2478;width:329;height:2" coordorigin="7964,2478" coordsize="329,2">
              <v:shape style="position:absolute;left:7964;top:2478;width:329;height:2" coordorigin="7964,2478" coordsize="329,0" path="m7964,2478l8293,2478e" filled="f" stroked="t" strokeweight=".469586pt" strokecolor="#4B4B4B">
                <v:path arrowok="t"/>
              </v:shape>
            </v:group>
            <v:group style="position:absolute;left:8237;top:2480;width:3372;height:2" coordorigin="8237,2480" coordsize="3372,2">
              <v:shape style="position:absolute;left:8237;top:2480;width:3372;height:2" coordorigin="8237,2480" coordsize="3372,0" path="m8237,2480l11608,2480e" filled="f" stroked="t" strokeweight=".704379pt" strokecolor="#5B5B5B">
                <v:path arrowok="t"/>
              </v:shape>
            </v:group>
            <v:group style="position:absolute;left:11606;top:2193;width:2;height:783" coordorigin="11606,2193" coordsize="2,783">
              <v:shape style="position:absolute;left:11606;top:2193;width:2;height:783" coordorigin="11606,2193" coordsize="0,783" path="m11606,2976l11606,2193e" filled="f" stroked="t" strokeweight=".469586pt" strokecolor="#646464">
                <v:path arrowok="t"/>
              </v:shape>
            </v:group>
            <v:group style="position:absolute;left:272;top:2713;width:7748;height:2" coordorigin="272,2713" coordsize="7748,2">
              <v:shape style="position:absolute;left:272;top:2713;width:7748;height:2" coordorigin="272,2713" coordsize="7748,0" path="m272,2713l8021,2713e" filled="f" stroked="t" strokeweight=".704379pt" strokecolor="#5B5B5B">
                <v:path arrowok="t"/>
              </v:shape>
            </v:group>
            <v:group style="position:absolute;left:7964;top:2715;width:329;height:2" coordorigin="7964,2715" coordsize="329,2">
              <v:shape style="position:absolute;left:7964;top:2715;width:329;height:2" coordorigin="7964,2715" coordsize="329,0" path="m7964,2715l8293,2715e" filled="f" stroked="t" strokeweight=".469586pt" strokecolor="#444444">
                <v:path arrowok="t"/>
              </v:shape>
            </v:group>
            <v:group style="position:absolute;left:8237;top:2718;width:3376;height:2" coordorigin="8237,2718" coordsize="3376,2">
              <v:shape style="position:absolute;left:8237;top:2718;width:3376;height:2" coordorigin="8237,2718" coordsize="3376,0" path="m8237,2718l11613,2718e" filled="f" stroked="t" strokeweight=".704379pt" strokecolor="#5B5B5B">
                <v:path arrowok="t"/>
              </v:shape>
            </v:group>
            <v:group style="position:absolute;left:268;top:2953;width:11002;height:2" coordorigin="268,2953" coordsize="11002,2">
              <v:shape style="position:absolute;left:268;top:2953;width:11002;height:2" coordorigin="268,2953" coordsize="11002,0" path="m268,2953l11270,2953e" filled="f" stroked="t" strokeweight=".704379pt" strokecolor="#707070">
                <v:path arrowok="t"/>
              </v:shape>
            </v:group>
            <v:group style="position:absolute;left:6217;top:2955;width:437;height:2" coordorigin="6217,2955" coordsize="437,2">
              <v:shape style="position:absolute;left:6217;top:2955;width:437;height:2" coordorigin="6217,2955" coordsize="437,0" path="m6217,2955l6654,2955e" filled="f" stroked="t" strokeweight=".469586pt" strokecolor="#646464">
                <v:path arrowok="t"/>
              </v:shape>
            </v:group>
            <v:group style="position:absolute;left:7542;top:2955;width:254;height:2" coordorigin="7542,2955" coordsize="254,2">
              <v:shape style="position:absolute;left:7542;top:2955;width:254;height:2" coordorigin="7542,2955" coordsize="254,0" path="m7542,2955l7795,2955e" filled="f" stroked="t" strokeweight=".469586pt" strokecolor="#646464">
                <v:path arrowok="t"/>
              </v:shape>
            </v:group>
            <v:group style="position:absolute;left:8791;top:2955;width:301;height:2" coordorigin="8791,2955" coordsize="301,2">
              <v:shape style="position:absolute;left:8791;top:2955;width:301;height:2" coordorigin="8791,2955" coordsize="301,0" path="m8791,2955l9091,2955e" filled="f" stroked="t" strokeweight=".469586pt" strokecolor="#676767">
                <v:path arrowok="t"/>
              </v:shape>
            </v:group>
            <v:group style="position:absolute;left:10218;top:2955;width:1390;height:2" coordorigin="10218,2955" coordsize="1390,2">
              <v:shape style="position:absolute;left:10218;top:2955;width:1390;height:2" coordorigin="10218,2955" coordsize="1390,0" path="m10218,2955l11608,2955e" filled="f" stroked="t" strokeweight=".704379pt" strokecolor="#747474">
                <v:path arrowok="t"/>
              </v:shape>
            </v:group>
            <v:group style="position:absolute;left:268;top:3185;width:1681;height:2" coordorigin="268,3185" coordsize="1681,2">
              <v:shape style="position:absolute;left:268;top:3185;width:1681;height:2" coordorigin="268,3185" coordsize="1681,0" path="m268,3185l1949,3185e" filled="f" stroked="t" strokeweight=".704379pt" strokecolor="#6B6B6B">
                <v:path arrowok="t"/>
              </v:shape>
            </v:group>
            <v:group style="position:absolute;left:1892;top:3190;width:1446;height:2" coordorigin="1892,3190" coordsize="1446,2">
              <v:shape style="position:absolute;left:1892;top:3190;width:1446;height:2" coordorigin="1892,3190" coordsize="1446,0" path="m1892,3190l3339,3190e" filled="f" stroked="t" strokeweight=".469586pt" strokecolor="#646464">
                <v:path arrowok="t"/>
              </v:shape>
            </v:group>
            <v:group style="position:absolute;left:3282;top:3190;width:582;height:2" coordorigin="3282,3190" coordsize="582,2">
              <v:shape style="position:absolute;left:3282;top:3190;width:582;height:2" coordorigin="3282,3190" coordsize="582,0" path="m3282,3190l3865,3190e" filled="f" stroked="t" strokeweight=".704379pt" strokecolor="#707070">
                <v:path arrowok="t"/>
              </v:shape>
            </v:group>
            <v:group style="position:absolute;left:3808;top:3190;width:1686;height:2" coordorigin="3808,3190" coordsize="1686,2">
              <v:shape style="position:absolute;left:3808;top:3190;width:1686;height:2" coordorigin="3808,3190" coordsize="1686,0" path="m3808,3190l5494,3190e" filled="f" stroked="t" strokeweight=".469586pt" strokecolor="#676767">
                <v:path arrowok="t"/>
              </v:shape>
            </v:group>
            <v:group style="position:absolute;left:5438;top:3190;width:263;height:2" coordorigin="5438,3190" coordsize="263,2">
              <v:shape style="position:absolute;left:5438;top:3190;width:263;height:2" coordorigin="5438,3190" coordsize="263,0" path="m5438,3190l5701,3190e" filled="f" stroked="t" strokeweight=".704379pt" strokecolor="#777777">
                <v:path arrowok="t"/>
              </v:shape>
            </v:group>
            <v:group style="position:absolute;left:5644;top:3190;width:249;height:2" coordorigin="5644,3190" coordsize="249,2">
              <v:shape style="position:absolute;left:5644;top:3190;width:249;height:2" coordorigin="5644,3190" coordsize="249,0" path="m5644,3190l5893,3190e" filled="f" stroked="t" strokeweight=".469586pt" strokecolor="#575757">
                <v:path arrowok="t"/>
              </v:shape>
            </v:group>
            <v:group style="position:absolute;left:5837;top:3192;width:5776;height:2" coordorigin="5837,3192" coordsize="5776,2">
              <v:shape style="position:absolute;left:5837;top:3192;width:5776;height:2" coordorigin="5837,3192" coordsize="5776,0" path="m5837,3192l11613,3192e" filled="f" stroked="t" strokeweight=".704379pt" strokecolor="#707070">
                <v:path arrowok="t"/>
              </v:shape>
            </v:group>
            <v:group style="position:absolute;left:8237;top:3195;width:2038;height:2" coordorigin="8237,3195" coordsize="2038,2">
              <v:shape style="position:absolute;left:8237;top:3195;width:2038;height:2" coordorigin="8237,3195" coordsize="2038,0" path="m8237,3195l10275,3195e" filled="f" stroked="t" strokeweight=".469586pt" strokecolor="#6B6B6B">
                <v:path arrowok="t"/>
              </v:shape>
            </v:group>
            <v:group style="position:absolute;left:2808;top:3143;width:2;height:313" coordorigin="2808,3143" coordsize="2,313">
              <v:shape style="position:absolute;left:2808;top:3143;width:2;height:313" coordorigin="2808,3143" coordsize="0,313" path="m2808,3456l2808,3143e" filled="f" stroked="t" strokeweight=".704379pt" strokecolor="#4F4F4F">
                <v:path arrowok="t"/>
              </v:shape>
            </v:group>
            <v:group style="position:absolute;left:5875;top:3181;width:2;height:760" coordorigin="5875,3181" coordsize="2,760">
              <v:shape style="position:absolute;left:5875;top:3181;width:2;height:760" coordorigin="5875,3181" coordsize="0,760" path="m5875,3940l5875,3181e" filled="f" stroked="t" strokeweight=".939172pt" strokecolor="#545454">
                <v:path arrowok="t"/>
              </v:shape>
            </v:group>
            <v:group style="position:absolute;left:5860;top:3627;width:1329;height:2" coordorigin="5860,3627" coordsize="1329,2">
              <v:shape style="position:absolute;left:5860;top:3627;width:1329;height:2" coordorigin="5860,3627" coordsize="1329,0" path="m5860,3627l7189,3627e" filled="f" stroked="t" strokeweight=".234793pt" strokecolor="#484848">
                <v:path arrowok="t"/>
              </v:shape>
            </v:group>
            <v:group style="position:absolute;left:11606;top:3143;width:2;height:517" coordorigin="11606,3143" coordsize="2,517">
              <v:shape style="position:absolute;left:11606;top:3143;width:2;height:517" coordorigin="11606,3143" coordsize="0,517" path="m11606,3660l11606,3143e" filled="f" stroked="t" strokeweight=".704379pt" strokecolor="#6B6B6B">
                <v:path arrowok="t"/>
              </v:shape>
            </v:group>
            <v:group style="position:absolute;left:2813;top:3399;width:2;height:256" coordorigin="2813,3399" coordsize="2,256">
              <v:shape style="position:absolute;left:2813;top:3399;width:2;height:256" coordorigin="2813,3399" coordsize="0,256" path="m2813,3655l2813,3399e" filled="f" stroked="t" strokeweight=".469586pt" strokecolor="#3F3F3F">
                <v:path arrowok="t"/>
              </v:shape>
            </v:group>
            <v:group style="position:absolute;left:2803;top:3613;width:2104;height:2" coordorigin="2803,3613" coordsize="2104,2">
              <v:shape style="position:absolute;left:2803;top:3613;width:2104;height:2" coordorigin="2803,3613" coordsize="2104,0" path="m2803,3613l4907,3613e" filled="f" stroked="t" strokeweight=".704379pt" strokecolor="#5B5B5B">
                <v:path arrowok="t"/>
              </v:shape>
            </v:group>
            <v:group style="position:absolute;left:5875;top:3185;width:2;height:755" coordorigin="5875,3185" coordsize="2,755">
              <v:shape style="position:absolute;left:5875;top:3185;width:2;height:755" coordorigin="5875,3185" coordsize="0,755" path="m5875,3940l5875,3185e" filled="f" stroked="t" strokeweight=".469586pt" strokecolor="#4F4F4F">
                <v:path arrowok="t"/>
              </v:shape>
            </v:group>
            <v:group style="position:absolute;left:7189;top:3627;width:3057;height:2" coordorigin="7189,3627" coordsize="3057,2">
              <v:shape style="position:absolute;left:7189;top:3627;width:3057;height:2" coordorigin="7189,3627" coordsize="3057,0" path="m7189,3627l10246,3627e" filled="f" stroked="t" strokeweight=".234793pt" strokecolor="#000000">
                <v:path arrowok="t"/>
              </v:shape>
            </v:group>
            <v:group style="position:absolute;left:10246;top:3627;width:1395;height:2" coordorigin="10246,3627" coordsize="1395,2">
              <v:shape style="position:absolute;left:10246;top:3627;width:1395;height:2" coordorigin="10246,3627" coordsize="1395,0" path="m10246,3627l11641,3627e" filled="f" stroked="t" strokeweight=".234793pt" strokecolor="#707070">
                <v:path arrowok="t"/>
              </v:shape>
            </v:group>
            <v:group style="position:absolute;left:272;top:3916;width:502;height:2" coordorigin="272,3916" coordsize="502,2">
              <v:shape style="position:absolute;left:272;top:3916;width:502;height:2" coordorigin="272,3916" coordsize="502,0" path="m272,3916l775,3916e" filled="f" stroked="t" strokeweight=".704379pt" strokecolor="#606060">
                <v:path arrowok="t"/>
              </v:shape>
            </v:group>
            <v:group style="position:absolute;left:718;top:3921;width:301;height:2" coordorigin="718,3921" coordsize="301,2">
              <v:shape style="position:absolute;left:718;top:3921;width:301;height:2" coordorigin="718,3921" coordsize="301,0" path="m718,3921l1019,3921e" filled="f" stroked="t" strokeweight=".469586pt" strokecolor="#383838">
                <v:path arrowok="t"/>
              </v:shape>
            </v:group>
            <v:group style="position:absolute;left:2813;top:3598;width:2;height:332" coordorigin="2813,3598" coordsize="2,332">
              <v:shape style="position:absolute;left:2813;top:3598;width:2;height:332" coordorigin="2813,3598" coordsize="0,332" path="m2813,3931l2813,3598e" filled="f" stroked="t" strokeweight=".939172pt" strokecolor="#545454">
                <v:path arrowok="t"/>
              </v:shape>
            </v:group>
            <v:group style="position:absolute;left:963;top:3921;width:4372;height:2" coordorigin="963,3921" coordsize="4372,2">
              <v:shape style="position:absolute;left:963;top:3921;width:4372;height:2" coordorigin="963,3921" coordsize="4372,0" path="m963,3921l5334,3921e" filled="f" stroked="t" strokeweight=".939172pt" strokecolor="#4B4B4B">
                <v:path arrowok="t"/>
              </v:shape>
            </v:group>
            <v:group style="position:absolute;left:5278;top:3926;width:216;height:2" coordorigin="5278,3926" coordsize="216,2">
              <v:shape style="position:absolute;left:5278;top:3926;width:216;height:2" coordorigin="5278,3926" coordsize="216,0" path="m5278,3926l5494,3926e" filled="f" stroked="t" strokeweight=".469586pt" strokecolor="#3B3B3B">
                <v:path arrowok="t"/>
              </v:shape>
            </v:group>
            <v:group style="position:absolute;left:5438;top:3928;width:6175;height:2" coordorigin="5438,3928" coordsize="6175,2">
              <v:shape style="position:absolute;left:5438;top:3928;width:6175;height:2" coordorigin="5438,3928" coordsize="6175,0" path="m5438,3928l11613,3928e" filled="f" stroked="t" strokeweight=".704379pt" strokecolor="#575757">
                <v:path arrowok="t"/>
              </v:shape>
            </v:group>
            <v:group style="position:absolute;left:11611;top:722;width:2;height:13420" coordorigin="11611,722" coordsize="2,13420">
              <v:shape style="position:absolute;left:11611;top:722;width:2;height:13420" coordorigin="11611,722" coordsize="0,13420" path="m11611,14142l11611,722e" filled="f" stroked="t" strokeweight=".704379pt" strokecolor="#6B6B6B">
                <v:path arrowok="t"/>
              </v:shape>
            </v:group>
            <v:group style="position:absolute;left:268;top:4197;width:8598;height:2" coordorigin="268,4197" coordsize="8598,2">
              <v:shape style="position:absolute;left:268;top:4197;width:8598;height:2" coordorigin="268,4197" coordsize="8598,0" path="m268,4197l8866,4197e" filled="f" stroked="t" strokeweight=".704379pt" strokecolor="#575757">
                <v:path arrowok="t"/>
              </v:shape>
            </v:group>
            <v:group style="position:absolute;left:1930;top:3912;width:2;height:12438" coordorigin="1930,3912" coordsize="2,12438">
              <v:shape style="position:absolute;left:1930;top:3912;width:2;height:12438" coordorigin="1930,3912" coordsize="0,12438" path="m1930,16349l1930,3912e" filled="f" stroked="t" strokeweight=".704379pt" strokecolor="#4B4B4B">
                <v:path arrowok="t"/>
              </v:shape>
            </v:group>
            <v:group style="position:absolute;left:8791;top:4204;width:455;height:2" coordorigin="8791,4204" coordsize="455,2">
              <v:shape style="position:absolute;left:8791;top:4204;width:455;height:2" coordorigin="8791,4204" coordsize="455,0" path="m8791,4204l9246,4204e" filled="f" stroked="t" strokeweight=".469586pt" strokecolor="#444444">
                <v:path arrowok="t"/>
              </v:shape>
            </v:group>
            <v:group style="position:absolute;left:9190;top:4201;width:2428;height:2" coordorigin="9190,4201" coordsize="2428,2">
              <v:shape style="position:absolute;left:9190;top:4201;width:2428;height:2" coordorigin="9190,4201" coordsize="2428,0" path="m9190,4201l11618,4201e" filled="f" stroked="t" strokeweight=".704379pt" strokecolor="#5B5B5B">
                <v:path arrowok="t"/>
              </v:shape>
            </v:group>
            <v:group style="position:absolute;left:11606;top:3883;width:2;height:342" coordorigin="11606,3883" coordsize="2,342">
              <v:shape style="position:absolute;left:11606;top:3883;width:2;height:342" coordorigin="11606,3883" coordsize="0,342" path="m11606,4225l11606,3883e" filled="f" stroked="t" strokeweight=".704379pt" strokecolor="#646464">
                <v:path arrowok="t"/>
              </v:shape>
            </v:group>
            <v:group style="position:absolute;left:1916;top:4439;width:3419;height:2" coordorigin="1916,4439" coordsize="3419,2">
              <v:shape style="position:absolute;left:1916;top:4439;width:3419;height:2" coordorigin="1916,4439" coordsize="3419,0" path="m1916,4439l5334,4439e" filled="f" stroked="t" strokeweight=".704379pt" strokecolor="#575757">
                <v:path arrowok="t"/>
              </v:shape>
            </v:group>
            <v:group style="position:absolute;left:5278;top:4439;width:216;height:2" coordorigin="5278,4439" coordsize="216,2">
              <v:shape style="position:absolute;left:5278;top:4439;width:216;height:2" coordorigin="5278,4439" coordsize="216,0" path="m5278,4439l5494,4439e" filled="f" stroked="t" strokeweight=".469586pt" strokecolor="#3B3B3B">
                <v:path arrowok="t"/>
              </v:shape>
            </v:group>
            <v:group style="position:absolute;left:5438;top:4436;width:2357;height:2" coordorigin="5438,4436" coordsize="2357,2">
              <v:shape style="position:absolute;left:5438;top:4436;width:2357;height:2" coordorigin="5438,4436" coordsize="2357,0" path="m5438,4436l7795,4436e" filled="f" stroked="t" strokeweight=".704379pt" strokecolor="#5B5B5B">
                <v:path arrowok="t"/>
              </v:shape>
            </v:group>
            <v:group style="position:absolute;left:7739;top:4439;width:282;height:2" coordorigin="7739,4439" coordsize="282,2">
              <v:shape style="position:absolute;left:7739;top:4439;width:282;height:2" coordorigin="7739,4439" coordsize="282,0" path="m7739,4439l8021,4439e" filled="f" stroked="t" strokeweight=".469586pt" strokecolor="#4B4B4B">
                <v:path arrowok="t"/>
              </v:shape>
            </v:group>
            <v:group style="position:absolute;left:7927;top:4439;width:3686;height:2" coordorigin="7927,4439" coordsize="3686,2">
              <v:shape style="position:absolute;left:7927;top:4439;width:3686;height:2" coordorigin="7927,4439" coordsize="3686,0" path="m7927,4439l11613,4439e" filled="f" stroked="t" strokeweight=".704379pt" strokecolor="#575757">
                <v:path arrowok="t"/>
              </v:shape>
            </v:group>
            <v:group style="position:absolute;left:277;top:2018;width:2;height:14332" coordorigin="277,2018" coordsize="2,14332">
              <v:shape style="position:absolute;left:277;top:2018;width:2;height:14332" coordorigin="277,2018" coordsize="0,14332" path="m277,16349l277,2018e" filled="f" stroked="t" strokeweight=".704379pt" strokecolor="#7C7C7C">
                <v:path arrowok="t"/>
              </v:shape>
            </v:group>
            <v:group style="position:absolute;left:3846;top:4429;width:2;height:2212" coordorigin="3846,4429" coordsize="2,2212">
              <v:shape style="position:absolute;left:3846;top:4429;width:2;height:2212" coordorigin="3846,4429" coordsize="0,2212" path="m3846,6641l3846,4429e" filled="f" stroked="t" strokeweight=".939172pt" strokecolor="#4B4B4B">
                <v:path arrowok="t"/>
              </v:shape>
            </v:group>
            <v:group style="position:absolute;left:3837;top:4918;width:1864;height:2" coordorigin="3837,4918" coordsize="1864,2">
              <v:shape style="position:absolute;left:3837;top:4918;width:1864;height:2" coordorigin="3837,4918" coordsize="1864,0" path="m3837,4918l5701,4918e" filled="f" stroked="t" strokeweight=".704379pt" strokecolor="#545454">
                <v:path arrowok="t"/>
              </v:shape>
            </v:group>
            <v:group style="position:absolute;left:6626;top:4424;width:2;height:494" coordorigin="6626,4424" coordsize="2,494">
              <v:shape style="position:absolute;left:6626;top:4424;width:2;height:494" coordorigin="6626,4424" coordsize="0,494" path="m6626,4918l6626,4424e" filled="f" stroked="t" strokeweight=".234793pt" strokecolor="#2F2F2F">
                <v:path arrowok="t"/>
              </v:shape>
            </v:group>
            <v:group style="position:absolute;left:11606;top:4396;width:2;height:309" coordorigin="11606,4396" coordsize="2,309">
              <v:shape style="position:absolute;left:11606;top:4396;width:2;height:309" coordorigin="11606,4396" coordsize="0,309" path="m11606,4704l11606,4396e" filled="f" stroked="t" strokeweight=".469586pt" strokecolor="#646464">
                <v:path arrowok="t"/>
              </v:shape>
            </v:group>
            <v:group style="position:absolute;left:5644;top:4918;width:249;height:2" coordorigin="5644,4918" coordsize="249,2">
              <v:shape style="position:absolute;left:5644;top:4918;width:249;height:2" coordorigin="5644,4918" coordsize="249,0" path="m5644,4918l5893,4918e" filled="f" stroked="t" strokeweight=".469586pt" strokecolor="#383838">
                <v:path arrowok="t"/>
              </v:shape>
            </v:group>
            <v:group style="position:absolute;left:5837;top:4918;width:437;height:2" coordorigin="5837,4918" coordsize="437,2">
              <v:shape style="position:absolute;left:5837;top:4918;width:437;height:2" coordorigin="5837,4918" coordsize="437,0" path="m5837,4918l6274,4918e" filled="f" stroked="t" strokeweight=".704379pt" strokecolor="#5B5B5B">
                <v:path arrowok="t"/>
              </v:shape>
            </v:group>
            <v:group style="position:absolute;left:6217;top:4920;width:441;height:2" coordorigin="6217,4920" coordsize="441,2">
              <v:shape style="position:absolute;left:6217;top:4920;width:441;height:2" coordorigin="6217,4920" coordsize="441,0" path="m6217,4920l6659,4920e" filled="f" stroked="t" strokeweight=".469586pt" strokecolor="#444444">
                <v:path arrowok="t"/>
              </v:shape>
            </v:group>
            <v:group style="position:absolute;left:6598;top:4920;width:2249;height:2" coordorigin="6598,4920" coordsize="2249,2">
              <v:shape style="position:absolute;left:6598;top:4920;width:2249;height:2" coordorigin="6598,4920" coordsize="2249,0" path="m6598,4920l8847,4920e" filled="f" stroked="t" strokeweight=".704379pt" strokecolor="#5B5B5B">
                <v:path arrowok="t"/>
              </v:shape>
            </v:group>
            <v:group style="position:absolute;left:8791;top:4923;width:301;height:2" coordorigin="8791,4923" coordsize="301,2">
              <v:shape style="position:absolute;left:8791;top:4923;width:301;height:2" coordorigin="8791,4923" coordsize="301,0" path="m8791,4923l9091,4923e" filled="f" stroked="t" strokeweight=".469586pt" strokecolor="#444444">
                <v:path arrowok="t"/>
              </v:shape>
            </v:group>
            <v:group style="position:absolute;left:9035;top:4923;width:2583;height:2" coordorigin="9035,4923" coordsize="2583,2">
              <v:shape style="position:absolute;left:9035;top:4923;width:2583;height:2" coordorigin="9035,4923" coordsize="2583,0" path="m9035,4923l11618,4923e" filled="f" stroked="t" strokeweight=".704379pt" strokecolor="#575757">
                <v:path arrowok="t"/>
              </v:shape>
            </v:group>
            <v:group style="position:absolute;left:275;top:4842;width:2;height:361" coordorigin="275,4842" coordsize="2,361">
              <v:shape style="position:absolute;left:275;top:4842;width:2;height:361" coordorigin="275,4842" coordsize="0,361" path="m275,5203l275,4842e" filled="f" stroked="t" strokeweight=".939172pt" strokecolor="#8C8C8C">
                <v:path arrowok="t"/>
              </v:shape>
            </v:group>
            <v:group style="position:absolute;left:3832;top:5160;width:3963;height:2" coordorigin="3832,5160" coordsize="3963,2">
              <v:shape style="position:absolute;left:3832;top:5160;width:3963;height:2" coordorigin="3832,5160" coordsize="3963,0" path="m3832,5160l7795,5160e" filled="f" stroked="t" strokeweight=".704379pt" strokecolor="#5B5B5B">
                <v:path arrowok="t"/>
              </v:shape>
            </v:group>
            <v:group style="position:absolute;left:7739;top:5160;width:282;height:2" coordorigin="7739,5160" coordsize="282,2">
              <v:shape style="position:absolute;left:7739;top:5160;width:282;height:2" coordorigin="7739,5160" coordsize="282,0" path="m7739,5160l8021,5160e" filled="f" stroked="t" strokeweight=".469586pt" strokecolor="#545454">
                <v:path arrowok="t"/>
              </v:shape>
            </v:group>
            <v:group style="position:absolute;left:7927;top:5160;width:920;height:2" coordorigin="7927,5160" coordsize="920,2">
              <v:shape style="position:absolute;left:7927;top:5160;width:920;height:2" coordorigin="7927,5160" coordsize="920,0" path="m7927,5160l8847,5160e" filled="f" stroked="t" strokeweight=".704379pt" strokecolor="#6B6B6B">
                <v:path arrowok="t"/>
              </v:shape>
            </v:group>
            <v:group style="position:absolute;left:8791;top:5160;width:301;height:2" coordorigin="8791,5160" coordsize="301,2">
              <v:shape style="position:absolute;left:8791;top:5160;width:301;height:2" coordorigin="8791,5160" coordsize="301,0" path="m8791,5160l9091,5160e" filled="f" stroked="t" strokeweight=".469586pt" strokecolor="#575757">
                <v:path arrowok="t"/>
              </v:shape>
            </v:group>
            <v:group style="position:absolute;left:9035;top:5160;width:2578;height:2" coordorigin="9035,5160" coordsize="2578,2">
              <v:shape style="position:absolute;left:9035;top:5160;width:2578;height:2" coordorigin="9035,5160" coordsize="2578,0" path="m9035,5160l11613,5160e" filled="f" stroked="t" strokeweight=".704379pt" strokecolor="#676767">
                <v:path arrowok="t"/>
              </v:shape>
            </v:group>
            <v:group style="position:absolute;left:11608;top:4875;width:2;height:313" coordorigin="11608,4875" coordsize="2,313">
              <v:shape style="position:absolute;left:11608;top:4875;width:2;height:313" coordorigin="11608,4875" coordsize="0,313" path="m11608,5189l11608,4875e" filled="f" stroked="t" strokeweight=".469586pt" strokecolor="#5B5B5B">
                <v:path arrowok="t"/>
              </v:shape>
            </v:group>
            <v:group style="position:absolute;left:3837;top:5400;width:7781;height:2" coordorigin="3837,5400" coordsize="7781,2">
              <v:shape style="position:absolute;left:3837;top:5400;width:7781;height:2" coordorigin="3837,5400" coordsize="7781,0" path="m3837,5400l11618,5400e" filled="f" stroked="t" strokeweight=".704379pt" strokecolor="#5B5B5B">
                <v:path arrowok="t"/>
              </v:shape>
            </v:group>
            <v:group style="position:absolute;left:1916;top:5637;width:6105;height:2" coordorigin="1916,5637" coordsize="6105,2">
              <v:shape style="position:absolute;left:1916;top:5637;width:6105;height:2" coordorigin="1916,5637" coordsize="6105,0" path="m1916,5637l8021,5637e" filled="f" stroked="t" strokeweight=".704379pt" strokecolor="#5B5B5B">
                <v:path arrowok="t"/>
              </v:shape>
            </v:group>
            <v:group style="position:absolute;left:7964;top:5640;width:329;height:2" coordorigin="7964,5640" coordsize="329,2">
              <v:shape style="position:absolute;left:7964;top:5640;width:329;height:2" coordorigin="7964,5640" coordsize="329,0" path="m7964,5640l8293,5640e" filled="f" stroked="t" strokeweight=".469586pt" strokecolor="#3F3F3F">
                <v:path arrowok="t"/>
              </v:shape>
            </v:group>
            <v:group style="position:absolute;left:8237;top:5642;width:3376;height:2" coordorigin="8237,5642" coordsize="3376,2">
              <v:shape style="position:absolute;left:8237;top:5642;width:3376;height:2" coordorigin="8237,5642" coordsize="3376,0" path="m8237,5642l11613,5642e" filled="f" stroked="t" strokeweight=".704379pt" strokecolor="#5B5B5B">
                <v:path arrowok="t"/>
              </v:shape>
            </v:group>
            <v:group style="position:absolute;left:268;top:5877;width:8579;height:2" coordorigin="268,5877" coordsize="8579,2">
              <v:shape style="position:absolute;left:268;top:5877;width:8579;height:2" coordorigin="268,5877" coordsize="8579,0" path="m268,5877l8847,5877e" filled="f" stroked="t" strokeweight=".704379pt" strokecolor="#5B5B5B">
                <v:path arrowok="t"/>
              </v:shape>
            </v:group>
            <v:group style="position:absolute;left:3846;top:4429;width:2;height:2212" coordorigin="3846,4429" coordsize="2,2212">
              <v:shape style="position:absolute;left:3846;top:4429;width:2;height:2212" coordorigin="3846,4429" coordsize="0,2212" path="m3846,6641l3846,4429e" filled="f" stroked="t" strokeweight=".704379pt" strokecolor="#484848">
                <v:path arrowok="t"/>
              </v:shape>
            </v:group>
            <v:group style="position:absolute;left:8791;top:5879;width:301;height:2" coordorigin="8791,5879" coordsize="301,2">
              <v:shape style="position:absolute;left:8791;top:5879;width:301;height:2" coordorigin="8791,5879" coordsize="301,0" path="m8791,5879l9091,5879e" filled="f" stroked="t" strokeweight=".469586pt" strokecolor="#3F3F3F">
                <v:path arrowok="t"/>
              </v:shape>
            </v:group>
            <v:group style="position:absolute;left:9035;top:5882;width:2583;height:2" coordorigin="9035,5882" coordsize="2583,2">
              <v:shape style="position:absolute;left:9035;top:5882;width:2583;height:2" coordorigin="9035,5882" coordsize="2583,0" path="m9035,5882l11618,5882e" filled="f" stroked="t" strokeweight=".704379pt" strokecolor="#5B5B5B">
                <v:path arrowok="t"/>
              </v:shape>
            </v:group>
            <v:group style="position:absolute;left:11611;top:5592;width:2;height:313" coordorigin="11611,5592" coordsize="2,313">
              <v:shape style="position:absolute;left:11611;top:5592;width:2;height:313" coordorigin="11611,5592" coordsize="0,313" path="m11611,5906l11611,5592e" filled="f" stroked="t" strokeweight=".469586pt" strokecolor="#646464">
                <v:path arrowok="t"/>
              </v:shape>
            </v:group>
            <v:group style="position:absolute;left:6626;top:5863;width:2;height:256" coordorigin="6626,5863" coordsize="2,256">
              <v:shape style="position:absolute;left:6626;top:5863;width:2;height:256" coordorigin="6626,5863" coordsize="0,256" path="m6626,6119l6626,5863e" filled="f" stroked="t" strokeweight=".234793pt" strokecolor="#676767">
                <v:path arrowok="t"/>
              </v:shape>
            </v:group>
            <v:group style="position:absolute;left:1916;top:6345;width:3419;height:2" coordorigin="1916,6345" coordsize="3419,2">
              <v:shape style="position:absolute;left:1916;top:6345;width:3419;height:2" coordorigin="1916,6345" coordsize="3419,0" path="m1916,6345l5334,6345e" filled="f" stroked="t" strokeweight=".704379pt" strokecolor="#575757">
                <v:path arrowok="t"/>
              </v:shape>
            </v:group>
            <v:group style="position:absolute;left:5278;top:6347;width:216;height:2" coordorigin="5278,6347" coordsize="216,2">
              <v:shape style="position:absolute;left:5278;top:6347;width:216;height:2" coordorigin="5278,6347" coordsize="216,0" path="m5278,6347l5494,6347e" filled="f" stroked="t" strokeweight=".469586pt" strokecolor="#3B3B3B">
                <v:path arrowok="t"/>
              </v:shape>
            </v:group>
            <v:group style="position:absolute;left:5438;top:6347;width:3428;height:2" coordorigin="5438,6347" coordsize="3428,2">
              <v:shape style="position:absolute;left:5438;top:6347;width:3428;height:2" coordorigin="5438,6347" coordsize="3428,0" path="m5438,6347l8866,6347e" filled="f" stroked="t" strokeweight=".704379pt" strokecolor="#606060">
                <v:path arrowok="t"/>
              </v:shape>
            </v:group>
            <v:group style="position:absolute;left:6626;top:6119;width:2;height:256" coordorigin="6626,6119" coordsize="2,256">
              <v:shape style="position:absolute;left:6626;top:6119;width:2;height:256" coordorigin="6626,6119" coordsize="0,256" path="m6626,6375l6626,6119e" filled="f" stroked="t" strokeweight=".234793pt" strokecolor="#545454">
                <v:path arrowok="t"/>
              </v:shape>
            </v:group>
            <v:group style="position:absolute;left:8791;top:6347;width:301;height:2" coordorigin="8791,6347" coordsize="301,2">
              <v:shape style="position:absolute;left:8791;top:6347;width:301;height:2" coordorigin="8791,6347" coordsize="301,0" path="m8791,6347l9091,6347e" filled="f" stroked="t" strokeweight=".469586pt" strokecolor="#444444">
                <v:path arrowok="t"/>
              </v:shape>
            </v:group>
            <v:group style="position:absolute;left:9035;top:6347;width:2587;height:2" coordorigin="9035,6347" coordsize="2587,2">
              <v:shape style="position:absolute;left:9035;top:6347;width:2587;height:2" coordorigin="9035,6347" coordsize="2587,0" path="m9035,6347l11622,6347e" filled="f" stroked="t" strokeweight=".704379pt" strokecolor="#575757">
                <v:path arrowok="t"/>
              </v:shape>
            </v:group>
            <v:group style="position:absolute;left:11611;top:6091;width:2;height:313" coordorigin="11611,6091" coordsize="2,313">
              <v:shape style="position:absolute;left:11611;top:6091;width:2;height:313" coordorigin="11611,6091" coordsize="0,313" path="m11611,6404l11611,6091e" filled="f" stroked="t" strokeweight=".469586pt" strokecolor="#5B5B5B">
                <v:path arrowok="t"/>
              </v:shape>
            </v:group>
            <v:group style="position:absolute;left:1921;top:6632;width:3414;height:2" coordorigin="1921,6632" coordsize="3414,2">
              <v:shape style="position:absolute;left:1921;top:6632;width:3414;height:2" coordorigin="1921,6632" coordsize="3414,0" path="m1921,6632l5334,6632e" filled="f" stroked="t" strokeweight=".704379pt" strokecolor="#575757">
                <v:path arrowok="t"/>
              </v:shape>
            </v:group>
            <v:group style="position:absolute;left:5278;top:6632;width:216;height:2" coordorigin="5278,6632" coordsize="216,2">
              <v:shape style="position:absolute;left:5278;top:6632;width:216;height:2" coordorigin="5278,6632" coordsize="216,0" path="m5278,6632l5494,6632e" filled="f" stroked="t" strokeweight=".469586pt" strokecolor="#3B3B3B">
                <v:path arrowok="t"/>
              </v:shape>
            </v:group>
            <v:group style="position:absolute;left:5438;top:6632;width:6180;height:2" coordorigin="5438,6632" coordsize="6180,2">
              <v:shape style="position:absolute;left:5438;top:6632;width:6180;height:2" coordorigin="5438,6632" coordsize="6180,0" path="m5438,6632l11618,6632e" filled="f" stroked="t" strokeweight=".704379pt" strokecolor="#5B5B5B">
                <v:path arrowok="t"/>
              </v:shape>
            </v:group>
            <v:group style="position:absolute;left:6626;top:6361;width:2;height:266" coordorigin="6626,6361" coordsize="2,266">
              <v:shape style="position:absolute;left:6626;top:6361;width:2;height:266" coordorigin="6626,6361" coordsize="0,266" path="m6626,6627l6626,6361e" filled="f" stroked="t" strokeweight=".234793pt" strokecolor="#2F2F2F">
                <v:path arrowok="t"/>
              </v:shape>
            </v:group>
            <v:group style="position:absolute;left:263;top:6872;width:11359;height:2" coordorigin="263,6872" coordsize="11359,2">
              <v:shape style="position:absolute;left:263;top:6872;width:11359;height:2" coordorigin="263,6872" coordsize="11359,0" path="m263,6872l11622,6872e" filled="f" stroked="t" strokeweight=".704379pt" strokecolor="#5B5B5B">
                <v:path arrowok="t"/>
              </v:shape>
            </v:group>
            <v:group style="position:absolute;left:11611;top:6584;width:2;height:313" coordorigin="11611,6584" coordsize="2,313">
              <v:shape style="position:absolute;left:11611;top:6584;width:2;height:313" coordorigin="11611,6584" coordsize="0,313" path="m11611,6898l11611,6584e" filled="f" stroked="t" strokeweight=".469586pt" strokecolor="#606060">
                <v:path arrowok="t"/>
              </v:shape>
            </v:group>
            <v:group style="position:absolute;left:268;top:7342;width:5067;height:2" coordorigin="268,7342" coordsize="5067,2">
              <v:shape style="position:absolute;left:268;top:7342;width:5067;height:2" coordorigin="268,7342" coordsize="5067,0" path="m268,7342l5334,7342e" filled="f" stroked="t" strokeweight=".704379pt" strokecolor="#5B5B5B">
                <v:path arrowok="t"/>
              </v:shape>
            </v:group>
            <v:group style="position:absolute;left:5278;top:7344;width:216;height:2" coordorigin="5278,7344" coordsize="216,2">
              <v:shape style="position:absolute;left:5278;top:7344;width:216;height:2" coordorigin="5278,7344" coordsize="216,0" path="m5278,7344l5494,7344e" filled="f" stroked="t" strokeweight=".469586pt" strokecolor="#3F3F3F">
                <v:path arrowok="t"/>
              </v:shape>
            </v:group>
            <v:group style="position:absolute;left:5438;top:7342;width:2160;height:2" coordorigin="5438,7342" coordsize="2160,2">
              <v:shape style="position:absolute;left:5438;top:7342;width:2160;height:2" coordorigin="5438,7342" coordsize="2160,0" path="m5438,7342l7598,7342e" filled="f" stroked="t" strokeweight=".704379pt" strokecolor="#5B5B5B">
                <v:path arrowok="t"/>
              </v:shape>
            </v:group>
            <v:group style="position:absolute;left:7542;top:7342;width:254;height:2" coordorigin="7542,7342" coordsize="254,2">
              <v:shape style="position:absolute;left:7542;top:7342;width:254;height:2" coordorigin="7542,7342" coordsize="254,0" path="m7542,7342l7795,7342e" filled="f" stroked="t" strokeweight=".469586pt" strokecolor="#484848">
                <v:path arrowok="t"/>
              </v:shape>
            </v:group>
            <v:group style="position:absolute;left:7739;top:7342;width:3879;height:2" coordorigin="7739,7342" coordsize="3879,2">
              <v:shape style="position:absolute;left:7739;top:7342;width:3879;height:2" coordorigin="7739,7342" coordsize="3879,0" path="m7739,7342l11618,7342e" filled="f" stroked="t" strokeweight=".704379pt" strokecolor="#5B5B5B">
                <v:path arrowok="t"/>
              </v:shape>
            </v:group>
            <v:group style="position:absolute;left:11613;top:7102;width:2;height:1249" coordorigin="11613,7102" coordsize="2,1249">
              <v:shape style="position:absolute;left:11613;top:7102;width:2;height:1249" coordorigin="11613,7102" coordsize="0,1249" path="m11613,8350l11613,7102e" filled="f" stroked="t" strokeweight=".704379pt" strokecolor="#6B6B6B">
                <v:path arrowok="t"/>
              </v:shape>
            </v:group>
            <v:group style="position:absolute;left:3846;top:7334;width:2;height:256" coordorigin="3846,7334" coordsize="2,256">
              <v:shape style="position:absolute;left:3846;top:7334;width:2;height:256" coordorigin="3846,7334" coordsize="0,256" path="m3846,7591l3846,7334e" filled="f" stroked="t" strokeweight="1.173965pt" strokecolor="#575757">
                <v:path arrowok="t"/>
              </v:shape>
            </v:group>
            <v:group style="position:absolute;left:3841;top:7581;width:5025;height:2" coordorigin="3841,7581" coordsize="5025,2">
              <v:shape style="position:absolute;left:3841;top:7581;width:5025;height:2" coordorigin="3841,7581" coordsize="5025,0" path="m3841,7581l8866,7581e" filled="f" stroked="t" strokeweight=".704379pt" strokecolor="#606060">
                <v:path arrowok="t"/>
              </v:shape>
            </v:group>
            <v:group style="position:absolute;left:8791;top:7581;width:301;height:2" coordorigin="8791,7581" coordsize="301,2">
              <v:shape style="position:absolute;left:8791;top:7581;width:301;height:2" coordorigin="8791,7581" coordsize="301,0" path="m8791,7581l9091,7581e" filled="f" stroked="t" strokeweight=".469586pt" strokecolor="#4B4B4B">
                <v:path arrowok="t"/>
              </v:shape>
            </v:group>
            <v:group style="position:absolute;left:9035;top:7581;width:2587;height:2" coordorigin="9035,7581" coordsize="2587,2">
              <v:shape style="position:absolute;left:9035;top:7581;width:2587;height:2" coordorigin="9035,7581" coordsize="2587,0" path="m9035,7581l11622,7581e" filled="f" stroked="t" strokeweight=".704379pt" strokecolor="#5B5B5B">
                <v:path arrowok="t"/>
              </v:shape>
            </v:group>
            <v:group style="position:absolute;left:3846;top:7334;width:2;height:760" coordorigin="3846,7334" coordsize="2,760">
              <v:shape style="position:absolute;left:3846;top:7334;width:2;height:760" coordorigin="3846,7334" coordsize="0,760" path="m3846,8094l3846,7334e" filled="f" stroked="t" strokeweight=".704379pt" strokecolor="#4B4B4B">
                <v:path arrowok="t"/>
              </v:shape>
            </v:group>
            <v:group style="position:absolute;left:3837;top:7847;width:1498;height:2" coordorigin="3837,7847" coordsize="1498,2">
              <v:shape style="position:absolute;left:3837;top:7847;width:1498;height:2" coordorigin="3837,7847" coordsize="1498,0" path="m3837,7847l5334,7847e" filled="f" stroked="t" strokeweight=".704379pt" strokecolor="#5B5B5B">
                <v:path arrowok="t"/>
              </v:shape>
            </v:group>
            <v:group style="position:absolute;left:5278;top:7847;width:216;height:2" coordorigin="5278,7847" coordsize="216,2">
              <v:shape style="position:absolute;left:5278;top:7847;width:216;height:2" coordorigin="5278,7847" coordsize="216,0" path="m5278,7847l5494,7847e" filled="f" stroked="t" strokeweight=".469586pt" strokecolor="#545454">
                <v:path arrowok="t"/>
              </v:shape>
            </v:group>
            <v:group style="position:absolute;left:5438;top:7847;width:6180;height:2" coordorigin="5438,7847" coordsize="6180,2">
              <v:shape style="position:absolute;left:5438;top:7847;width:6180;height:2" coordorigin="5438,7847" coordsize="6180,0" path="m5438,7847l11618,7847e" filled="f" stroked="t" strokeweight=".704379pt" strokecolor="#606060">
                <v:path arrowok="t"/>
              </v:shape>
            </v:group>
            <v:group style="position:absolute;left:263;top:8084;width:5072;height:2" coordorigin="263,8084" coordsize="5072,2">
              <v:shape style="position:absolute;left:263;top:8084;width:5072;height:2" coordorigin="263,8084" coordsize="5072,0" path="m263,8084l5334,8084e" filled="f" stroked="t" strokeweight=".704379pt" strokecolor="#575757">
                <v:path arrowok="t"/>
              </v:shape>
            </v:group>
            <v:group style="position:absolute;left:3846;top:7804;width:2;height:290" coordorigin="3846,7804" coordsize="2,290">
              <v:shape style="position:absolute;left:3846;top:7804;width:2;height:290" coordorigin="3846,7804" coordsize="0,290" path="m3846,8094l3846,7804e" filled="f" stroked="t" strokeweight=".939172pt" strokecolor="#545454">
                <v:path arrowok="t"/>
              </v:shape>
            </v:group>
            <v:group style="position:absolute;left:5278;top:8084;width:216;height:2" coordorigin="5278,8084" coordsize="216,2">
              <v:shape style="position:absolute;left:5278;top:8084;width:216;height:2" coordorigin="5278,8084" coordsize="216,0" path="m5278,8084l5494,8084e" filled="f" stroked="t" strokeweight=".469586pt" strokecolor="#3F3F3F">
                <v:path arrowok="t"/>
              </v:shape>
            </v:group>
            <v:group style="position:absolute;left:5438;top:8084;width:6184;height:2" coordorigin="5438,8084" coordsize="6184,2">
              <v:shape style="position:absolute;left:5438;top:8084;width:6184;height:2" coordorigin="5438,8084" coordsize="6184,0" path="m5438,8084l11622,8084e" filled="f" stroked="t" strokeweight=".704379pt" strokecolor="#575757">
                <v:path arrowok="t"/>
              </v:shape>
            </v:group>
            <v:group style="position:absolute;left:11613;top:8293;width:2;height:313" coordorigin="11613,8293" coordsize="2,313">
              <v:shape style="position:absolute;left:11613;top:8293;width:2;height:313" coordorigin="11613,8293" coordsize="0,313" path="m11613,8607l11613,8293e" filled="f" stroked="t" strokeweight=".469586pt" strokecolor="#606060">
                <v:path arrowok="t"/>
              </v:shape>
            </v:group>
            <v:group style="position:absolute;left:11613;top:8550;width:2;height:2374" coordorigin="11613,8550" coordsize="2,2374">
              <v:shape style="position:absolute;left:11613;top:8550;width:2;height:2374" coordorigin="11613,8550" coordsize="0,2374" path="m11613,10923l11613,8550e" filled="f" stroked="t" strokeweight=".704379pt" strokecolor="#6B6B6B">
                <v:path arrowok="t"/>
              </v:shape>
            </v:group>
            <v:group style="position:absolute;left:268;top:9013;width:5433;height:2" coordorigin="268,9013" coordsize="5433,2">
              <v:shape style="position:absolute;left:268;top:9013;width:5433;height:2" coordorigin="268,9013" coordsize="5433,0" path="m268,9013l5701,9013e" filled="f" stroked="t" strokeweight=".704379pt" strokecolor="#5B5B5B">
                <v:path arrowok="t"/>
              </v:shape>
            </v:group>
            <v:group style="position:absolute;left:5644;top:9010;width:249;height:2" coordorigin="5644,9010" coordsize="249,2">
              <v:shape style="position:absolute;left:5644;top:9010;width:249;height:2" coordorigin="5644,9010" coordsize="249,0" path="m5644,9010l5893,9010e" filled="f" stroked="t" strokeweight=".469586pt" strokecolor="#3B3B3B">
                <v:path arrowok="t"/>
              </v:shape>
            </v:group>
            <v:group style="position:absolute;left:5837;top:9010;width:2184;height:2" coordorigin="5837,9010" coordsize="2184,2">
              <v:shape style="position:absolute;left:5837;top:9010;width:2184;height:2" coordorigin="5837,9010" coordsize="2184,0" path="m5837,9010l8021,9010e" filled="f" stroked="t" strokeweight=".704379pt" strokecolor="#5B5B5B">
                <v:path arrowok="t"/>
              </v:shape>
            </v:group>
            <v:group style="position:absolute;left:7964;top:9010;width:329;height:2" coordorigin="7964,9010" coordsize="329,2">
              <v:shape style="position:absolute;left:7964;top:9010;width:329;height:2" coordorigin="7964,9010" coordsize="329,0" path="m7964,9010l8293,9010e" filled="f" stroked="t" strokeweight=".469586pt" strokecolor="#484848">
                <v:path arrowok="t"/>
              </v:shape>
            </v:group>
            <v:group style="position:absolute;left:8237;top:9013;width:3381;height:2" coordorigin="8237,9013" coordsize="3381,2">
              <v:shape style="position:absolute;left:8237;top:9013;width:3381;height:2" coordorigin="8237,9013" coordsize="3381,0" path="m8237,9013l11618,9013e" filled="f" stroked="t" strokeweight=".704379pt" strokecolor="#5B5B5B">
                <v:path arrowok="t"/>
              </v:shape>
            </v:group>
            <v:group style="position:absolute;left:263;top:9938;width:11359;height:2" coordorigin="263,9938" coordsize="11359,2">
              <v:shape style="position:absolute;left:263;top:9938;width:11359;height:2" coordorigin="263,9938" coordsize="11359,0" path="m263,9938l11622,9938e" filled="f" stroked="t" strokeweight=".704379pt" strokecolor="#5B5B5B">
                <v:path arrowok="t"/>
              </v:shape>
            </v:group>
            <v:group style="position:absolute;left:272;top:10180;width:5062;height:2" coordorigin="272,10180" coordsize="5062,2">
              <v:shape style="position:absolute;left:272;top:10180;width:5062;height:2" coordorigin="272,10180" coordsize="5062,0" path="m272,10180l5334,10180e" filled="f" stroked="t" strokeweight=".704379pt" strokecolor="#5B5B5B">
                <v:path arrowok="t"/>
              </v:shape>
            </v:group>
            <v:group style="position:absolute;left:5278;top:10183;width:216;height:2" coordorigin="5278,10183" coordsize="216,2">
              <v:shape style="position:absolute;left:5278;top:10183;width:216;height:2" coordorigin="5278,10183" coordsize="216,0" path="m5278,10183l5494,10183e" filled="f" stroked="t" strokeweight=".469586pt" strokecolor="#484848">
                <v:path arrowok="t"/>
              </v:shape>
            </v:group>
            <v:group style="position:absolute;left:5433;top:10180;width:6184;height:2" coordorigin="5433,10180" coordsize="6184,2">
              <v:shape style="position:absolute;left:5433;top:10180;width:6184;height:2" coordorigin="5433,10180" coordsize="6184,0" path="m5433,10180l11618,10180e" filled="f" stroked="t" strokeweight=".704379pt" strokecolor="#606060">
                <v:path arrowok="t"/>
              </v:shape>
            </v:group>
            <v:group style="position:absolute;left:268;top:10420;width:5067;height:2" coordorigin="268,10420" coordsize="5067,2">
              <v:shape style="position:absolute;left:268;top:10420;width:5067;height:2" coordorigin="268,10420" coordsize="5067,0" path="m268,10420l5334,10420e" filled="f" stroked="t" strokeweight=".704379pt" strokecolor="#575757">
                <v:path arrowok="t"/>
              </v:shape>
            </v:group>
            <v:group style="position:absolute;left:5278;top:10420;width:216;height:2" coordorigin="5278,10420" coordsize="216,2">
              <v:shape style="position:absolute;left:5278;top:10420;width:216;height:2" coordorigin="5278,10420" coordsize="216,0" path="m5278,10420l5494,10420e" filled="f" stroked="t" strokeweight=".469586pt" strokecolor="#444444">
                <v:path arrowok="t"/>
              </v:shape>
            </v:group>
            <v:group style="position:absolute;left:5438;top:10418;width:2160;height:2" coordorigin="5438,10418" coordsize="2160,2">
              <v:shape style="position:absolute;left:5438;top:10418;width:2160;height:2" coordorigin="5438,10418" coordsize="2160,0" path="m5438,10418l7598,10418e" filled="f" stroked="t" strokeweight=".704379pt" strokecolor="#606060">
                <v:path arrowok="t"/>
              </v:shape>
            </v:group>
            <v:group style="position:absolute;left:7542;top:10418;width:254;height:2" coordorigin="7542,10418" coordsize="254,2">
              <v:shape style="position:absolute;left:7542;top:10418;width:254;height:2" coordorigin="7542,10418" coordsize="254,0" path="m7542,10418l7795,10418e" filled="f" stroked="t" strokeweight=".469586pt" strokecolor="#484848">
                <v:path arrowok="t"/>
              </v:shape>
            </v:group>
            <v:group style="position:absolute;left:7739;top:10418;width:3883;height:2" coordorigin="7739,10418" coordsize="3883,2">
              <v:shape style="position:absolute;left:7739;top:10418;width:3883;height:2" coordorigin="7739,10418" coordsize="3883,0" path="m7739,10418l11622,10418e" filled="f" stroked="t" strokeweight=".704379pt" strokecolor="#606060">
                <v:path arrowok="t"/>
              </v:shape>
            </v:group>
            <v:group style="position:absolute;left:850;top:10895;width:4499;height:2" coordorigin="850,10895" coordsize="4499,2">
              <v:shape style="position:absolute;left:850;top:10895;width:4499;height:2" coordorigin="850,10895" coordsize="4499,0" path="m850,10895l5349,10895e" filled="f" stroked="t" strokeweight=".704379pt" strokecolor="#5B5B5B">
                <v:path arrowok="t"/>
              </v:shape>
            </v:group>
            <v:group style="position:absolute;left:5278;top:10895;width:216;height:2" coordorigin="5278,10895" coordsize="216,2">
              <v:shape style="position:absolute;left:5278;top:10895;width:216;height:2" coordorigin="5278,10895" coordsize="216,0" path="m5278,10895l5494,10895e" filled="f" stroked="t" strokeweight=".469586pt" strokecolor="#444444">
                <v:path arrowok="t"/>
              </v:shape>
            </v:group>
            <v:group style="position:absolute;left:5438;top:10892;width:3428;height:2" coordorigin="5438,10892" coordsize="3428,2">
              <v:shape style="position:absolute;left:5438;top:10892;width:3428;height:2" coordorigin="5438,10892" coordsize="3428,0" path="m5438,10892l8866,10892e" filled="f" stroked="t" strokeweight=".704379pt" strokecolor="#5B5B5B">
                <v:path arrowok="t"/>
              </v:shape>
            </v:group>
            <v:group style="position:absolute;left:8791;top:10895;width:301;height:2" coordorigin="8791,10895" coordsize="301,2">
              <v:shape style="position:absolute;left:8791;top:10895;width:301;height:2" coordorigin="8791,10895" coordsize="301,0" path="m8791,10895l9091,10895e" filled="f" stroked="t" strokeweight=".469586pt" strokecolor="#3F3F3F">
                <v:path arrowok="t"/>
              </v:shape>
            </v:group>
            <v:group style="position:absolute;left:9035;top:10895;width:2592;height:2" coordorigin="9035,10895" coordsize="2592,2">
              <v:shape style="position:absolute;left:9035;top:10895;width:2592;height:2" coordorigin="9035,10895" coordsize="2592,0" path="m9035,10895l11627,10895e" filled="f" stroked="t" strokeweight=".704379pt" strokecolor="#676767">
                <v:path arrowok="t"/>
              </v:shape>
            </v:group>
            <v:group style="position:absolute;left:272;top:10187;width:2;height:954" coordorigin="272,10187" coordsize="2,954">
              <v:shape style="position:absolute;left:272;top:10187;width:2;height:954" coordorigin="272,10187" coordsize="0,954" path="m272,11142l272,10187e" filled="f" stroked="t" strokeweight=".939172pt" strokecolor="#747474">
                <v:path arrowok="t"/>
              </v:shape>
            </v:group>
            <v:group style="position:absolute;left:263;top:11135;width:8603;height:2" coordorigin="263,11135" coordsize="8603,2">
              <v:shape style="position:absolute;left:263;top:11135;width:8603;height:2" coordorigin="263,11135" coordsize="8603,0" path="m263,11135l8866,11135e" filled="f" stroked="t" strokeweight=".704379pt" strokecolor="#5B5B5B">
                <v:path arrowok="t"/>
              </v:shape>
            </v:group>
            <v:group style="position:absolute;left:8791;top:11132;width:301;height:2" coordorigin="8791,11132" coordsize="301,2">
              <v:shape style="position:absolute;left:8791;top:11132;width:301;height:2" coordorigin="8791,11132" coordsize="301,0" path="m8791,11132l9091,11132e" filled="f" stroked="t" strokeweight=".469586pt" strokecolor="#444444">
                <v:path arrowok="t"/>
              </v:shape>
            </v:group>
            <v:group style="position:absolute;left:9035;top:11132;width:2587;height:2" coordorigin="9035,11132" coordsize="2587,2">
              <v:shape style="position:absolute;left:9035;top:11132;width:2587;height:2" coordorigin="9035,11132" coordsize="2587,0" path="m9035,11132l11622,11132e" filled="f" stroked="t" strokeweight=".704379pt" strokecolor="#606060">
                <v:path arrowok="t"/>
              </v:shape>
            </v:group>
            <v:group style="position:absolute;left:991;top:11137;width:2;height:460" coordorigin="991,11137" coordsize="2,460">
              <v:shape style="position:absolute;left:991;top:11137;width:2;height:460" coordorigin="991,11137" coordsize="0,460" path="m991,11597l991,11137e" filled="f" stroked="t" strokeweight=".234793pt" strokecolor="#545454">
                <v:path arrowok="t"/>
              </v:shape>
            </v:group>
            <v:group style="position:absolute;left:1411;top:11127;width:2;height:3152" coordorigin="1411,11127" coordsize="2,3152">
              <v:shape style="position:absolute;left:1411;top:11127;width:2;height:3152" coordorigin="1411,11127" coordsize="0,3152" path="m1411,14280l1411,11127e" filled="f" stroked="t" strokeweight=".704379pt" strokecolor="#4F4F4F">
                <v:path arrowok="t"/>
              </v:shape>
            </v:group>
            <v:group style="position:absolute;left:6262;top:11123;width:2;height:5217" coordorigin="6262,11123" coordsize="2,5217">
              <v:shape style="position:absolute;left:6262;top:11123;width:2;height:5217" coordorigin="6262,11123" coordsize="0,5217" path="m6262,16340l6262,11123e" filled="f" stroked="t" strokeweight=".704379pt" strokecolor="#545454">
                <v:path arrowok="t"/>
              </v:shape>
            </v:group>
            <v:group style="position:absolute;left:268;top:11600;width:7527;height:2" coordorigin="268,11600" coordsize="7527,2">
              <v:shape style="position:absolute;left:268;top:11600;width:7527;height:2" coordorigin="268,11600" coordsize="7527,0" path="m268,11600l7795,11600e" filled="f" stroked="t" strokeweight=".704379pt" strokecolor="#575757">
                <v:path arrowok="t"/>
              </v:shape>
            </v:group>
            <v:group style="position:absolute;left:7739;top:11597;width:282;height:2" coordorigin="7739,11597" coordsize="282,2">
              <v:shape style="position:absolute;left:7739;top:11597;width:282;height:2" coordorigin="7739,11597" coordsize="282,0" path="m7739,11597l8021,11597e" filled="f" stroked="t" strokeweight=".469586pt" strokecolor="#4B4B4B">
                <v:path arrowok="t"/>
              </v:shape>
            </v:group>
            <v:group style="position:absolute;left:7964;top:11597;width:3663;height:2" coordorigin="7964,11597" coordsize="3663,2">
              <v:shape style="position:absolute;left:7964;top:11597;width:3663;height:2" coordorigin="7964,11597" coordsize="3663,0" path="m7964,11597l11627,11597e" filled="f" stroked="t" strokeweight=".704379pt" strokecolor="#5B5B5B">
                <v:path arrowok="t"/>
              </v:shape>
            </v:group>
            <v:group style="position:absolute;left:991;top:11583;width:2;height:755" coordorigin="991,11583" coordsize="2,755">
              <v:shape style="position:absolute;left:991;top:11583;width:2;height:755" coordorigin="991,11583" coordsize="0,755" path="m991,12338l991,11583e" filled="f" stroked="t" strokeweight=".234793pt" strokecolor="#3B3B3B">
                <v:path arrowok="t"/>
              </v:shape>
            </v:group>
            <v:group style="position:absolute;left:991;top:12338;width:2;height:1230" coordorigin="991,12338" coordsize="2,1230">
              <v:shape style="position:absolute;left:991;top:12338;width:2;height:1230" coordorigin="991,12338" coordsize="0,1230" path="m991,13567l991,12338e" filled="f" stroked="t" strokeweight=".234793pt" strokecolor="#000000">
                <v:path arrowok="t"/>
              </v:shape>
            </v:group>
            <v:group style="position:absolute;left:268;top:13563;width:479;height:2" coordorigin="268,13563" coordsize="479,2">
              <v:shape style="position:absolute;left:268;top:13563;width:479;height:2" coordorigin="268,13563" coordsize="479,0" path="m268,13563l747,13563e" filled="f" stroked="t" strokeweight=".234793pt" strokecolor="#676767">
                <v:path arrowok="t"/>
              </v:shape>
            </v:group>
            <v:group style="position:absolute;left:747;top:13563;width:249;height:2" coordorigin="747,13563" coordsize="249,2">
              <v:shape style="position:absolute;left:747;top:13563;width:249;height:2" coordorigin="747,13563" coordsize="249,0" path="m747,13563l996,13563e" filled="f" stroked="t" strokeweight=".234793pt" strokecolor="#000000">
                <v:path arrowok="t"/>
              </v:shape>
            </v:group>
            <v:group style="position:absolute;left:991;top:13563;width:418;height:2" coordorigin="991,13563" coordsize="418,2">
              <v:shape style="position:absolute;left:991;top:13563;width:418;height:2" coordorigin="991,13563" coordsize="418,0" path="m991,13563l1409,13563e" filled="f" stroked="t" strokeweight=".234793pt" strokecolor="#747474">
                <v:path arrowok="t"/>
              </v:shape>
            </v:group>
            <v:group style="position:absolute;left:1395;top:13563;width:535;height:2" coordorigin="1395,13563" coordsize="535,2">
              <v:shape style="position:absolute;left:1395;top:13563;width:535;height:2" coordorigin="1395,13563" coordsize="535,0" path="m1395,13563l1930,13563e" filled="f" stroked="t" strokeweight=".234793pt" strokecolor="#545454">
                <v:path arrowok="t"/>
              </v:shape>
            </v:group>
            <v:group style="position:absolute;left:991;top:13563;width:2;height:237" coordorigin="991,13563" coordsize="2,237">
              <v:shape style="position:absolute;left:991;top:13563;width:2;height:237" coordorigin="991,13563" coordsize="0,237" path="m991,13800l991,13563e" filled="f" stroked="t" strokeweight=".234793pt" strokecolor="#484848">
                <v:path arrowok="t"/>
              </v:shape>
            </v:group>
            <v:group style="position:absolute;left:991;top:13800;width:2;height:2530" coordorigin="991,13800" coordsize="2,2530">
              <v:shape style="position:absolute;left:991;top:13800;width:2;height:2530" coordorigin="991,13800" coordsize="0,2530" path="m991,16330l991,13800e" filled="f" stroked="t" strokeweight=".234793pt" strokecolor="#000000">
                <v:path arrowok="t"/>
              </v:shape>
            </v:group>
            <v:group style="position:absolute;left:277;top:14085;width:2;height:195" coordorigin="277,14085" coordsize="2,195">
              <v:shape style="position:absolute;left:277;top:14085;width:2;height:195" coordorigin="277,14085" coordsize="0,195" path="m277,14280l277,14085e" filled="f" stroked="t" strokeweight=".469586pt" strokecolor="#676767">
                <v:path arrowok="t"/>
              </v:shape>
            </v:group>
            <v:group style="position:absolute;left:11618;top:14085;width:2;height:195" coordorigin="11618,14085" coordsize="2,195">
              <v:shape style="position:absolute;left:11618;top:14085;width:2;height:195" coordorigin="11618,14085" coordsize="0,195" path="m11618,14280l11618,14085e" filled="f" stroked="t" strokeweight=".469586pt" strokecolor="#545454">
                <v:path arrowok="t"/>
              </v:shape>
            </v:group>
            <v:group style="position:absolute;left:1413;top:14223;width:2;height:161" coordorigin="1413,14223" coordsize="2,161">
              <v:shape style="position:absolute;left:1413;top:14223;width:2;height:161" coordorigin="1413,14223" coordsize="0,161" path="m1413,14384l1413,14223e" filled="f" stroked="t" strokeweight=".469586pt" strokecolor="#232323">
                <v:path arrowok="t"/>
              </v:shape>
            </v:group>
            <v:group style="position:absolute;left:11618;top:14223;width:2;height:161" coordorigin="11618,14223" coordsize="2,161">
              <v:shape style="position:absolute;left:11618;top:14223;width:2;height:161" coordorigin="11618,14223" coordsize="0,161" path="m11618,14384l11618,14223e" filled="f" stroked="t" strokeweight=".469586pt" strokecolor="#676767">
                <v:path arrowok="t"/>
              </v:shape>
            </v:group>
            <v:group style="position:absolute;left:1413;top:14327;width:2;height:166" coordorigin="1413,14327" coordsize="2,166">
              <v:shape style="position:absolute;left:1413;top:14327;width:2;height:166" coordorigin="1413,14327" coordsize="0,166" path="m1413,14493l1413,14327e" filled="f" stroked="t" strokeweight=".469586pt" strokecolor="#3B3B3B">
                <v:path arrowok="t"/>
              </v:shape>
            </v:group>
            <v:group style="position:absolute;left:11618;top:14327;width:2;height:446" coordorigin="11618,14327" coordsize="2,446">
              <v:shape style="position:absolute;left:11618;top:14327;width:2;height:446" coordorigin="11618,14327" coordsize="0,446" path="m11618,14773l11618,14327e" filled="f" stroked="t" strokeweight=".704379pt" strokecolor="#707070">
                <v:path arrowok="t"/>
              </v:shape>
            </v:group>
            <v:group style="position:absolute;left:1413;top:14436;width:2;height:337" coordorigin="1413,14436" coordsize="2,337">
              <v:shape style="position:absolute;left:1413;top:14436;width:2;height:337" coordorigin="1413,14436" coordsize="0,337" path="m1413,14773l1413,14436e" filled="f" stroked="t" strokeweight=".939172pt" strokecolor="#545454">
                <v:path arrowok="t"/>
              </v:shape>
            </v:group>
            <v:group style="position:absolute;left:1413;top:14716;width:2;height:432" coordorigin="1413,14716" coordsize="2,432">
              <v:shape style="position:absolute;left:1413;top:14716;width:2;height:432" coordorigin="1413,14716" coordsize="0,432" path="m1413,15148l1413,14716e" filled="f" stroked="t" strokeweight=".469586pt" strokecolor="#3F3F3F">
                <v:path arrowok="t"/>
              </v:shape>
            </v:group>
            <v:group style="position:absolute;left:11618;top:14716;width:2;height:218" coordorigin="11618,14716" coordsize="2,218">
              <v:shape style="position:absolute;left:11618;top:14716;width:2;height:218" coordorigin="11618,14716" coordsize="0,218" path="m11618,14935l11618,14716e" filled="f" stroked="t" strokeweight=".469586pt" strokecolor="#606060">
                <v:path arrowok="t"/>
              </v:shape>
            </v:group>
            <v:group style="position:absolute;left:11618;top:14878;width:2;height:1462" coordorigin="11618,14878" coordsize="2,1462">
              <v:shape style="position:absolute;left:11618;top:14878;width:2;height:1462" coordorigin="11618,14878" coordsize="0,1462" path="m11618,16340l11618,14878e" filled="f" stroked="t" strokeweight=".704379pt" strokecolor="#707070">
                <v:path arrowok="t"/>
              </v:shape>
            </v:group>
            <v:group style="position:absolute;left:1413;top:15058;width:2;height:1291" coordorigin="1413,15058" coordsize="2,1291">
              <v:shape style="position:absolute;left:1413;top:15058;width:2;height:1291" coordorigin="1413,15058" coordsize="0,1291" path="m1413,16349l1413,15058e" filled="f" stroked="t" strokeweight=".704379pt" strokecolor="#545454">
                <v:path arrowok="t"/>
              </v:shape>
            </v:group>
            <v:group style="position:absolute;left:1935;top:15091;width:2;height:261" coordorigin="1935,15091" coordsize="2,261">
              <v:shape style="position:absolute;left:1935;top:15091;width:2;height:261" coordorigin="1935,15091" coordsize="0,261" path="m1935,15352l1935,15091e" filled="f" stroked="t" strokeweight=".469586pt" strokecolor="#343434">
                <v:path arrowok="t"/>
              </v:shape>
            </v:group>
            <v:group style="position:absolute;left:6264;top:15295;width:2;height:356" coordorigin="6264,15295" coordsize="2,356">
              <v:shape style="position:absolute;left:6264;top:15295;width:2;height:356" coordorigin="6264,15295" coordsize="0,356" path="m6264,15651l6264,15295e" filled="f" stroked="t" strokeweight=".704379pt" strokecolor="#575757">
                <v:path arrowok="t"/>
              </v:shape>
            </v:group>
            <v:group style="position:absolute;left:268;top:16345;width:3071;height:2" coordorigin="268,16345" coordsize="3071,2">
              <v:shape style="position:absolute;left:268;top:16345;width:3071;height:2" coordorigin="268,16345" coordsize="3071,0" path="m268,16345l3339,16345e" filled="f" stroked="t" strokeweight=".704379pt" strokecolor="#606060">
                <v:path arrowok="t"/>
              </v:shape>
            </v:group>
            <v:group style="position:absolute;left:718;top:16345;width:305;height:2" coordorigin="718,16345" coordsize="305,2">
              <v:shape style="position:absolute;left:718;top:16345;width:305;height:2" coordorigin="718,16345" coordsize="305,0" path="m718,16345l1024,16345e" filled="f" stroked="t" strokeweight=".469586pt" strokecolor="#444444">
                <v:path arrowok="t"/>
              </v:shape>
            </v:group>
            <v:group style="position:absolute;left:1958;top:16335;width:9669;height:2" coordorigin="1958,16335" coordsize="9669,2">
              <v:shape style="position:absolute;left:1958;top:16335;width:9669;height:2" coordorigin="1958,16335" coordsize="9669,0" path="m1958,16335l11627,16335e" filled="f" stroked="t" strokeweight=".704379pt" strokecolor="#676767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29" w:right="-20"/>
        <w:jc w:val="left"/>
        <w:tabs>
          <w:tab w:pos="2640" w:val="left"/>
          <w:tab w:pos="338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144.397644pt;margin-top:8.819653pt;width:42.027929pt;height:1.878343pt;mso-position-horizontal-relative:page;mso-position-vertical-relative:paragraph;z-index:-15318" coordorigin="2888,176" coordsize="841,38">
            <v:group style="position:absolute;left:2907;top:195;width:418;height:2" coordorigin="2907,195" coordsize="418,2">
              <v:shape style="position:absolute;left:2907;top:195;width:418;height:2" coordorigin="2907,195" coordsize="418,0" path="m2907,195l3325,195e" filled="f" stroked="t" strokeweight="1.878343pt" strokecolor="#6764C3">
                <v:path arrowok="t"/>
              </v:shape>
            </v:group>
            <v:group style="position:absolute;left:3282;top:198;width:432;height:2" coordorigin="3282,198" coordsize="432,2">
              <v:shape style="position:absolute;left:3282;top:198;width:432;height:2" coordorigin="3282,198" coordsize="432,0" path="m3282,198l3714,198e" filled="f" stroked="t" strokeweight="1.408757pt" strokecolor="#605BC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color w:val="5B57A1"/>
          <w:w w:val="99"/>
        </w:rPr>
      </w:r>
      <w:r>
        <w:rPr>
          <w:rFonts w:ascii="Arial" w:hAnsi="Arial" w:cs="Arial" w:eastAsia="Arial"/>
          <w:sz w:val="16"/>
          <w:szCs w:val="16"/>
          <w:color w:val="5B57A1"/>
          <w:w w:val="99"/>
          <w:u w:val="single" w:color="67679C"/>
        </w:rPr>
        <w:t> </w:t>
      </w:r>
      <w:r>
        <w:rPr>
          <w:rFonts w:ascii="Arial" w:hAnsi="Arial" w:cs="Arial" w:eastAsia="Arial"/>
          <w:sz w:val="16"/>
          <w:szCs w:val="16"/>
          <w:color w:val="5B57A1"/>
          <w:w w:val="100"/>
          <w:u w:val="single" w:color="67679C"/>
        </w:rPr>
        <w:tab/>
      </w:r>
      <w:r>
        <w:rPr>
          <w:rFonts w:ascii="Arial" w:hAnsi="Arial" w:cs="Arial" w:eastAsia="Arial"/>
          <w:sz w:val="16"/>
          <w:szCs w:val="16"/>
          <w:color w:val="5B57A1"/>
          <w:w w:val="100"/>
          <w:u w:val="single" w:color="67679C"/>
        </w:rPr>
      </w:r>
      <w:r>
        <w:rPr>
          <w:rFonts w:ascii="Arial" w:hAnsi="Arial" w:cs="Arial" w:eastAsia="Arial"/>
          <w:sz w:val="16"/>
          <w:szCs w:val="16"/>
          <w:color w:val="5B57A1"/>
          <w:w w:val="100"/>
        </w:rPr>
      </w:r>
      <w:r>
        <w:rPr>
          <w:rFonts w:ascii="Arial" w:hAnsi="Arial" w:cs="Arial" w:eastAsia="Arial"/>
          <w:sz w:val="16"/>
          <w:szCs w:val="16"/>
          <w:color w:val="5B57A1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5B57A1"/>
          <w:spacing w:val="0"/>
          <w:w w:val="51"/>
        </w:rPr>
        <w:t>_/_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6" w:right="-55"/>
        <w:jc w:val="left"/>
        <w:tabs>
          <w:tab w:pos="23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8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41"/>
          <w:position w:val="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34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b/>
          <w:bCs/>
          <w:position w:val="0"/>
        </w:rPr>
        <w:t>eriı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00"/>
          <w:b/>
          <w:bCs/>
          <w:position w:val="0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56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C8C8CC"/>
          <w:spacing w:val="0"/>
          <w:w w:val="63"/>
          <w:b/>
          <w:bCs/>
          <w:position w:val="0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C8C8CC"/>
          <w:spacing w:val="34"/>
          <w:w w:val="63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2"/>
          <w:b/>
          <w:bCs/>
          <w:position w:val="0"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08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ı:rnrar.cihat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UNVER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ltf.Eri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1" w:lineRule="exact"/>
        <w:ind w:left="1305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727272"/>
          <w:w w:val="53"/>
          <w:position w:val="-2"/>
        </w:rPr>
        <w:t>.........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12"/>
          <w:w w:val="53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AFAFAF"/>
          <w:spacing w:val="0"/>
          <w:w w:val="69"/>
          <w:position w:val="-2"/>
        </w:rPr>
        <w:t>-</w:t>
      </w:r>
      <w:r>
        <w:rPr>
          <w:rFonts w:ascii="Arial" w:hAnsi="Arial" w:cs="Arial" w:eastAsia="Arial"/>
          <w:sz w:val="10"/>
          <w:szCs w:val="10"/>
          <w:color w:val="AFAFA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0"/>
          <w:szCs w:val="10"/>
          <w:color w:val="AFAFA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AFAFAF"/>
          <w:spacing w:val="0"/>
          <w:w w:val="101"/>
          <w:position w:val="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AFAFAF"/>
          <w:spacing w:val="0"/>
          <w:w w:val="8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80"/>
          <w:cols w:num="3" w:equalWidth="0">
            <w:col w:w="4093" w:space="264"/>
            <w:col w:w="1637" w:space="1551"/>
            <w:col w:w="4035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7" w:lineRule="auto"/>
        <w:ind w:left="596" w:right="-157" w:firstLine="27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1"/>
          <w:szCs w:val="91"/>
          <w:color w:val="343434"/>
          <w:spacing w:val="0"/>
          <w:w w:val="139"/>
          <w:b/>
          <w:bCs/>
        </w:rPr>
        <w:t>1</w:t>
      </w:r>
      <w:r>
        <w:rPr>
          <w:rFonts w:ascii="Times New Roman" w:hAnsi="Times New Roman" w:cs="Times New Roman" w:eastAsia="Times New Roman"/>
          <w:sz w:val="91"/>
          <w:szCs w:val="91"/>
          <w:color w:val="343434"/>
          <w:spacing w:val="0"/>
          <w:w w:val="139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</w:rPr>
        <w:t>eüfü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0"/>
          <w:szCs w:val="20"/>
          <w:color w:val="343434"/>
          <w:spacing w:val="48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8"/>
          <w:b/>
          <w:bCs/>
        </w:rPr>
        <w:t>HIR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8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8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665" w:right="492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38.720001pt;margin-top:-1.648651pt;width:45.119999pt;height:41.279999pt;mso-position-horizontal-relative:page;mso-position-vertical-relative:paragraph;z-index:-15313" type="#_x0000_t75">
            <v:imagedata r:id="rId36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1405" w:right="573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20" w:bottom="280" w:left="120" w:right="180"/>
          <w:cols w:num="2" w:equalWidth="0">
            <w:col w:w="1612" w:space="994"/>
            <w:col w:w="9014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50" w:lineRule="auto"/>
        <w:ind w:left="134" w:right="4660" w:firstLine="-19"/>
        <w:jc w:val="left"/>
        <w:tabs>
          <w:tab w:pos="3720" w:val="left"/>
          <w:tab w:pos="4280" w:val="left"/>
          <w:tab w:pos="448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4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ayTarihi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3"/>
          <w:w w:val="13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</w:rPr>
        <w:t>26.05.2017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36</w:t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_!Bildirim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22:54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4"/>
        </w:rPr>
        <w:t>tfel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Kayı!TariJ1i: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26.05.20171Kayıt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3559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ESi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Mah.Shell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0"/>
          <w:w w:val="2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99999"/>
          <w:spacing w:val="-32"/>
          <w:w w:val="2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0" w:right="-20"/>
        <w:jc w:val="left"/>
        <w:tabs>
          <w:tab w:pos="1700" w:val="left"/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Mah.Shell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08389"/>
          <w:spacing w:val="0"/>
          <w:w w:val="2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08389"/>
          <w:spacing w:val="-36"/>
          <w:w w:val="2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30" w:right="-20"/>
        <w:jc w:val="left"/>
        <w:tabs>
          <w:tab w:pos="1720" w:val="left"/>
          <w:tab w:pos="394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A_fı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Atej_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07" w:lineRule="exact"/>
        <w:ind w:left="134" w:right="-20"/>
        <w:jc w:val="left"/>
        <w:tabs>
          <w:tab w:pos="264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  <w:position w:val="-2"/>
        </w:rPr>
        <w:t>!Yapını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KuJianım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</w:sectPr>
      </w:pPr>
      <w:rPr/>
    </w:p>
    <w:p>
      <w:pPr>
        <w:spacing w:before="0" w:after="0" w:line="67" w:lineRule="exact"/>
        <w:ind w:left="2677" w:right="-69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  <w:position w:val="-12"/>
        </w:rPr>
        <w:t>13ctoııarıne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85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2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  <w:position w:val="-1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0"/>
          <w:w w:val="100"/>
          <w:position w:val="-1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43434"/>
          <w:w w:val="99"/>
          <w:position w:val="-12"/>
        </w:rPr>
        <w:t>1-</w:t>
      </w:r>
      <w:r>
        <w:rPr>
          <w:rFonts w:ascii="Arial" w:hAnsi="Arial" w:cs="Arial" w:eastAsia="Arial"/>
          <w:sz w:val="21"/>
          <w:szCs w:val="21"/>
          <w:color w:val="343434"/>
          <w:spacing w:val="-12"/>
          <w:w w:val="99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371"/>
          <w:position w:val="-12"/>
        </w:rPr>
        <w:t>--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-27"/>
          <w:w w:val="100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393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343434"/>
          <w:spacing w:val="-104"/>
          <w:w w:val="393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393"/>
          <w:position w:val="-12"/>
        </w:rPr>
        <w:t>--</w:t>
      </w:r>
      <w:r>
        <w:rPr>
          <w:rFonts w:ascii="Arial" w:hAnsi="Arial" w:cs="Arial" w:eastAsia="Arial"/>
          <w:sz w:val="21"/>
          <w:szCs w:val="21"/>
          <w:color w:val="696969"/>
          <w:spacing w:val="-170"/>
          <w:w w:val="393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393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343434"/>
          <w:spacing w:val="-104"/>
          <w:w w:val="393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393"/>
          <w:position w:val="-12"/>
        </w:rPr>
        <w:t>--</w:t>
      </w:r>
      <w:r>
        <w:rPr>
          <w:rFonts w:ascii="Arial" w:hAnsi="Arial" w:cs="Arial" w:eastAsia="Arial"/>
          <w:sz w:val="21"/>
          <w:szCs w:val="21"/>
          <w:color w:val="696969"/>
          <w:spacing w:val="-170"/>
          <w:w w:val="393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393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4B4B4B"/>
          <w:spacing w:val="-104"/>
          <w:w w:val="393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393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696969"/>
          <w:spacing w:val="-104"/>
          <w:w w:val="393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393"/>
          <w:position w:val="-12"/>
        </w:rPr>
        <w:t>--</w:t>
      </w:r>
      <w:r>
        <w:rPr>
          <w:rFonts w:ascii="Arial" w:hAnsi="Arial" w:cs="Arial" w:eastAsia="Arial"/>
          <w:sz w:val="21"/>
          <w:szCs w:val="21"/>
          <w:color w:val="4B4B4B"/>
          <w:spacing w:val="-170"/>
          <w:w w:val="393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393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696969"/>
          <w:spacing w:val="-104"/>
          <w:w w:val="393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393"/>
          <w:position w:val="-12"/>
        </w:rPr>
        <w:t>--</w:t>
      </w:r>
      <w:r>
        <w:rPr>
          <w:rFonts w:ascii="Arial" w:hAnsi="Arial" w:cs="Arial" w:eastAsia="Arial"/>
          <w:sz w:val="21"/>
          <w:szCs w:val="21"/>
          <w:color w:val="4B4B4B"/>
          <w:spacing w:val="-170"/>
          <w:w w:val="393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412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-5"/>
          <w:w w:val="100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412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-5"/>
          <w:w w:val="100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391"/>
          <w:position w:val="-12"/>
        </w:rPr>
        <w:t>--</w:t>
      </w:r>
      <w:r>
        <w:rPr>
          <w:rFonts w:ascii="Arial" w:hAnsi="Arial" w:cs="Arial" w:eastAsia="Arial"/>
          <w:sz w:val="21"/>
          <w:szCs w:val="21"/>
          <w:color w:val="696969"/>
          <w:spacing w:val="-166"/>
          <w:w w:val="391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391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4B4B4B"/>
          <w:spacing w:val="-102"/>
          <w:w w:val="391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391"/>
          <w:position w:val="-12"/>
        </w:rPr>
        <w:t>--</w:t>
      </w:r>
      <w:r>
        <w:rPr>
          <w:rFonts w:ascii="Arial" w:hAnsi="Arial" w:cs="Arial" w:eastAsia="Arial"/>
          <w:sz w:val="21"/>
          <w:szCs w:val="21"/>
          <w:color w:val="696969"/>
          <w:spacing w:val="-166"/>
          <w:w w:val="391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391"/>
          <w:position w:val="-12"/>
        </w:rPr>
        <w:t>-</w:t>
      </w:r>
      <w:r>
        <w:rPr>
          <w:rFonts w:ascii="Arial" w:hAnsi="Arial" w:cs="Arial" w:eastAsia="Arial"/>
          <w:sz w:val="21"/>
          <w:szCs w:val="21"/>
          <w:color w:val="4B4B4B"/>
          <w:spacing w:val="-102"/>
          <w:w w:val="391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696969"/>
          <w:spacing w:val="0"/>
          <w:w w:val="137"/>
          <w:position w:val="-12"/>
        </w:rPr>
        <w:t>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  <w:cols w:num="2" w:equalWidth="0">
            <w:col w:w="5559" w:space="128"/>
            <w:col w:w="5933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9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343434"/>
          <w:w w:val="50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16"/>
          <w:w w:val="5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09" w:lineRule="exact"/>
        <w:ind w:left="1637" w:right="-20"/>
        <w:jc w:val="left"/>
        <w:tabs>
          <w:tab w:pos="2220" w:val="left"/>
          <w:tab w:pos="2720" w:val="left"/>
          <w:tab w:pos="3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B6BCCF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B6BCCF"/>
          <w:spacing w:val="-42"/>
          <w:w w:val="50"/>
          <w:position w:val="-1"/>
        </w:rPr>
        <w:t> </w:t>
      </w:r>
      <w:r>
        <w:rPr>
          <w:rFonts w:ascii="Arial" w:hAnsi="Arial" w:cs="Arial" w:eastAsia="Arial"/>
          <w:sz w:val="31"/>
          <w:szCs w:val="31"/>
          <w:color w:val="B6BCC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B6BCC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5"/>
          <w:position w:val="8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25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8"/>
        </w:rPr>
        <w:t>23:05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2"/>
          <w:position w:val="1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5"/>
          <w:position w:val="-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2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5"/>
          <w:w w:val="12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5"/>
          <w:position w:val="-1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  <w:cols w:num="2" w:equalWidth="0">
            <w:col w:w="1189" w:space="647"/>
            <w:col w:w="9784"/>
          </w:cols>
        </w:sectPr>
      </w:pPr>
      <w:rPr/>
    </w:p>
    <w:p>
      <w:pPr>
        <w:spacing w:before="18" w:after="0" w:line="226" w:lineRule="exact"/>
        <w:ind w:left="1773" w:right="-70"/>
        <w:jc w:val="left"/>
        <w:tabs>
          <w:tab w:pos="3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4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3"/>
          <w:w w:val="14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22:55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23:00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  <w:cols w:num="2" w:equalWidth="0">
            <w:col w:w="5211" w:space="1360"/>
            <w:col w:w="5049"/>
          </w:cols>
        </w:sectPr>
      </w:pPr>
      <w:rPr/>
    </w:p>
    <w:p>
      <w:pPr>
        <w:spacing w:before="0" w:after="0" w:line="216" w:lineRule="exact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25" w:lineRule="exact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-1"/>
        </w:rPr>
        <w:t>IAraçPiakası: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22"/>
          <w:position w:val="-1"/>
        </w:rPr>
        <w:t>6181-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7"/>
          <w:w w:val="12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47"/>
          <w:w w:val="503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503"/>
          <w:emboss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503"/>
          <w:embos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503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14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200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8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37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14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434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503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89"/>
          <w:w w:val="50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1"/>
          <w:position w:val="-1"/>
        </w:rPr>
        <w:t>..l.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7"/>
          <w:w w:val="10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34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200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08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08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14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200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503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08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14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200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114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200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468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46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221"/>
          <w:position w:val="-1"/>
        </w:rPr>
        <w:t>----ı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9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9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2" w:lineRule="exact"/>
        <w:ind w:left="24" w:right="5369" w:firstLine="1917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  <w:cols w:num="2" w:equalWidth="0">
            <w:col w:w="636" w:space="1137"/>
            <w:col w:w="9847"/>
          </w:cols>
        </w:sectPr>
      </w:pPr>
      <w:rPr/>
    </w:p>
    <w:p>
      <w:pPr>
        <w:spacing w:before="0" w:after="0" w:line="253" w:lineRule="exact"/>
        <w:ind w:left="115" w:right="-9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343434"/>
          <w:w w:val="52"/>
          <w:position w:val="2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11"/>
          <w:w w:val="52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2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  <w:position w:val="2"/>
        </w:rPr>
        <w:t>:·-..,cıEkip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15"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Pitn.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08389"/>
          <w:spacing w:val="0"/>
          <w:w w:val="18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5" w:lineRule="auto"/>
        <w:ind w:left="14" w:right="-53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\Çıkı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Dönü§_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YardımaGelen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75"/>
        </w:rPr>
        <w:t>IA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7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08389"/>
          <w:spacing w:val="-19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1"/>
        </w:rPr>
        <w:t>one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  <w:cols w:num="3" w:equalWidth="0">
            <w:col w:w="1241" w:space="532"/>
            <w:col w:w="1907" w:space="15"/>
            <w:col w:w="7925"/>
          </w:cols>
        </w:sectPr>
      </w:pPr>
      <w:rPr/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playıııGörüldtıgtı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516" w:lineRule="auto"/>
        <w:ind w:left="167" w:right="83" w:firstLine="-2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öndUrme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8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öndnrmede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6" w:lineRule="exact"/>
        <w:ind w:left="301" w:right="-20"/>
        <w:jc w:val="left"/>
        <w:tabs>
          <w:tab w:pos="1900" w:val="left"/>
          <w:tab w:pos="3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3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1931" w:right="-20"/>
        <w:jc w:val="left"/>
        <w:tabs>
          <w:tab w:pos="3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0"/>
          <w:w w:val="234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-2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5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43434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  <w:cols w:num="3" w:equalWidth="0">
            <w:col w:w="1511" w:space="286"/>
            <w:col w:w="5231" w:space="104"/>
            <w:col w:w="4488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</w:sectPr>
      </w:pPr>
      <w:rPr/>
    </w:p>
    <w:p>
      <w:pPr>
        <w:spacing w:before="45" w:after="0" w:line="240" w:lineRule="auto"/>
        <w:ind w:left="1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!Sonundaki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  <w:cols w:num="2" w:equalWidth="0">
            <w:col w:w="1276" w:space="567"/>
            <w:col w:w="9777"/>
          </w:cols>
        </w:sectPr>
      </w:pPr>
      <w:rPr/>
    </w:p>
    <w:p>
      <w:pPr>
        <w:spacing w:before="13" w:after="0" w:line="250" w:lineRule="auto"/>
        <w:ind w:left="1792" w:right="81" w:firstLine="-16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kişile.rce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bırakılması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c.ıktığı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32" w:lineRule="exact"/>
        <w:ind w:left="134" w:right="-56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74"/>
        </w:rPr>
        <w:t>n:ıç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34" w:right="-20"/>
        <w:jc w:val="left"/>
        <w:tabs>
          <w:tab w:pos="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B4B4B"/>
          <w:w w:val="84"/>
          <w:position w:val="-3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40"/>
          <w:w w:val="84"/>
          <w:position w:val="-3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0"/>
          <w:w w:val="58"/>
          <w:position w:val="-3"/>
        </w:rPr>
        <w:t>e:-</w:t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9696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w w:val="11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1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edcli: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  <w:cols w:num="2" w:equalWidth="0">
            <w:col w:w="2815" w:space="2914"/>
            <w:col w:w="5891"/>
          </w:cols>
        </w:sectPr>
      </w:pPr>
      <w:rPr/>
    </w:p>
    <w:p>
      <w:pPr>
        <w:spacing w:before="0" w:after="0" w:line="280" w:lineRule="exact"/>
        <w:ind w:left="134" w:right="-20"/>
        <w:jc w:val="left"/>
        <w:tabs>
          <w:tab w:pos="1780" w:val="left"/>
          <w:tab w:pos="2560" w:val="left"/>
          <w:tab w:pos="5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67"/>
        </w:rPr>
        <w:t>Ekibin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25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Tarih</w:t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23:15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</w:sectPr>
      </w:pPr>
      <w:rPr/>
    </w:p>
    <w:p>
      <w:pPr>
        <w:spacing w:before="5" w:after="0" w:line="214" w:lineRule="exact"/>
        <w:ind w:left="23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14" w:lineRule="exact"/>
        <w:ind w:right="-69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ÖlüYaralıG1DE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1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  <w:cols w:num="3" w:equalWidth="0">
            <w:col w:w="690" w:space="278"/>
            <w:col w:w="4185" w:space="3048"/>
            <w:col w:w="341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0.241773pt;margin-top:38.035690pt;width:571.655708pt;height:779.274901pt;mso-position-horizontal-relative:page;mso-position-vertical-relative:page;z-index:-15311" coordorigin="205,761" coordsize="11433,15585">
            <v:group style="position:absolute;left:212;top:784;width:11381;height:2" coordorigin="212,784" coordsize="11381,2">
              <v:shape style="position:absolute;left:212;top:784;width:11381;height:2" coordorigin="212,784" coordsize="11381,0" path="m212,784l11593,784e" filled="f" stroked="t" strokeweight=".706329pt" strokecolor="#606060">
                <v:path arrowok="t"/>
              </v:shape>
            </v:group>
            <v:group style="position:absolute;left:247;top:770;width:2;height:15564" coordorigin="247,770" coordsize="2,15564">
              <v:shape style="position:absolute;left:247;top:770;width:2;height:15564" coordorigin="247,770" coordsize="0,15564" path="m247,16334l247,770e" filled="f" stroked="t" strokeweight=".941772pt" strokecolor="#575757">
                <v:path arrowok="t"/>
              </v:shape>
            </v:group>
            <v:group style="position:absolute;left:1898;top:775;width:2;height:1298" coordorigin="1898,775" coordsize="2,1298">
              <v:shape style="position:absolute;left:1898;top:775;width:2;height:1298" coordorigin="1898,775" coordsize="0,1298" path="m1898,2073l1898,775e" filled="f" stroked="t" strokeweight=".706329pt" strokecolor="#808080">
                <v:path arrowok="t"/>
              </v:shape>
            </v:group>
            <v:group style="position:absolute;left:7977;top:775;width:2;height:1298" coordorigin="7977,775" coordsize="2,1298">
              <v:shape style="position:absolute;left:7977;top:775;width:2;height:1298" coordorigin="7977,775" coordsize="0,1298" path="m7977,2073l7977,775e" filled="f" stroked="t" strokeweight=".706329pt" strokecolor="#575757">
                <v:path arrowok="t"/>
              </v:shape>
            </v:group>
            <v:group style="position:absolute;left:11610;top:894;width:2;height:15398" coordorigin="11610,894" coordsize="2,15398">
              <v:shape style="position:absolute;left:11610;top:894;width:2;height:15398" coordorigin="11610,894" coordsize="0,15398" path="m11610,16292l11610,894e" filled="f" stroked="t" strokeweight=".706329pt" strokecolor="#838383">
                <v:path arrowok="t"/>
              </v:shape>
            </v:group>
            <v:group style="position:absolute;left:226;top:2066;width:11381;height:2" coordorigin="226,2066" coordsize="11381,2">
              <v:shape style="position:absolute;left:226;top:2066;width:11381;height:2" coordorigin="226,2066" coordsize="11381,0" path="m226,2066l11607,2066e" filled="f" stroked="t" strokeweight=".706329pt" strokecolor="#5B5B5B">
                <v:path arrowok="t"/>
              </v:shape>
            </v:group>
            <v:group style="position:absolute;left:231;top:2306;width:11372;height:2" coordorigin="231,2306" coordsize="11372,2">
              <v:shape style="position:absolute;left:231;top:2306;width:11372;height:2" coordorigin="231,2306" coordsize="11372,0" path="m231,2306l11603,2306e" filled="f" stroked="t" strokeweight=".706329pt" strokecolor="#5B5B5B">
                <v:path arrowok="t"/>
              </v:shape>
            </v:group>
            <v:group style="position:absolute;left:231;top:2539;width:11377;height:2" coordorigin="231,2539" coordsize="11377,2">
              <v:shape style="position:absolute;left:231;top:2539;width:11377;height:2" coordorigin="231,2539" coordsize="11377,0" path="m231,2539l11607,2539e" filled="f" stroked="t" strokeweight=".706329pt" strokecolor="#5B5B5B">
                <v:path arrowok="t"/>
              </v:shape>
            </v:group>
            <v:group style="position:absolute;left:226;top:2781;width:11381;height:2" coordorigin="226,2781" coordsize="11381,2">
              <v:shape style="position:absolute;left:226;top:2781;width:11381;height:2" coordorigin="226,2781" coordsize="11381,0" path="m226,2781l11607,2781e" filled="f" stroked="t" strokeweight=".706329pt" strokecolor="#5B5B5B">
                <v:path arrowok="t"/>
              </v:shape>
            </v:group>
            <v:group style="position:absolute;left:231;top:3019;width:11377;height:2" coordorigin="231,3019" coordsize="11377,2">
              <v:shape style="position:absolute;left:231;top:3019;width:11377;height:2" coordorigin="231,3019" coordsize="11377,0" path="m231,3019l11607,3019e" filled="f" stroked="t" strokeweight=".706329pt" strokecolor="#5B5B5B">
                <v:path arrowok="t"/>
              </v:shape>
            </v:group>
            <v:group style="position:absolute;left:231;top:3259;width:11377;height:2" coordorigin="231,3259" coordsize="11377,2">
              <v:shape style="position:absolute;left:231;top:3259;width:11377;height:2" coordorigin="231,3259" coordsize="11377,0" path="m231,3259l11607,3259e" filled="f" stroked="t" strokeweight=".706329pt" strokecolor="#5B5B5B">
                <v:path arrowok="t"/>
              </v:shape>
            </v:group>
            <v:group style="position:absolute;left:2778;top:3252;width:2;height:751" coordorigin="2778,3252" coordsize="2,751">
              <v:shape style="position:absolute;left:2778;top:3252;width:2;height:751" coordorigin="2778,3252" coordsize="0,751" path="m2778,4003l2778,3252e" filled="f" stroked="t" strokeweight=".706329pt" strokecolor="#484848">
                <v:path arrowok="t"/>
              </v:shape>
            </v:group>
            <v:group style="position:absolute;left:5839;top:3256;width:2;height:742" coordorigin="5839,3256" coordsize="2,742">
              <v:shape style="position:absolute;left:5839;top:3256;width:2;height:742" coordorigin="5839,3256" coordsize="0,742" path="m5839,3998l5839,3256e" filled="f" stroked="t" strokeweight=".706329pt" strokecolor="#545454">
                <v:path arrowok="t"/>
              </v:shape>
            </v:group>
            <v:group style="position:absolute;left:1905;top:3984;width:2;height:12355" coordorigin="1905,3984" coordsize="2,12355">
              <v:shape style="position:absolute;left:1905;top:3984;width:2;height:12355" coordorigin="1905,3984" coordsize="0,12355" path="m1905,16339l1905,3984e" filled="f" stroked="t" strokeweight=".706329pt" strokecolor="#4F4F4F">
                <v:path arrowok="t"/>
              </v:shape>
            </v:group>
            <v:group style="position:absolute;left:226;top:3989;width:11381;height:2" coordorigin="226,3989" coordsize="11381,2">
              <v:shape style="position:absolute;left:226;top:3989;width:11381;height:2" coordorigin="226,3989" coordsize="11381,0" path="m226,3989l11607,3989e" filled="f" stroked="t" strokeweight=".706329pt" strokecolor="#545454">
                <v:path arrowok="t"/>
              </v:shape>
            </v:group>
            <v:group style="position:absolute;left:226;top:4264;width:11386;height:2" coordorigin="226,4264" coordsize="11386,2">
              <v:shape style="position:absolute;left:226;top:4264;width:11386;height:2" coordorigin="226,4264" coordsize="11386,0" path="m226,4264l11612,4264e" filled="f" stroked="t" strokeweight=".706329pt" strokecolor="#575757">
                <v:path arrowok="t"/>
              </v:shape>
            </v:group>
            <v:group style="position:absolute;left:1888;top:4507;width:9724;height:2" coordorigin="1888,4507" coordsize="9724,2">
              <v:shape style="position:absolute;left:1888;top:4507;width:9724;height:2" coordorigin="1888,4507" coordsize="9724,0" path="m1888,4507l11612,4507e" filled="f" stroked="t" strokeweight=".706329pt" strokecolor="#5B5B5B">
                <v:path arrowok="t"/>
              </v:shape>
            </v:group>
            <v:group style="position:absolute;left:3819;top:4502;width:2;height:2206" coordorigin="3819,4502" coordsize="2,2206">
              <v:shape style="position:absolute;left:3819;top:4502;width:2;height:2206" coordorigin="3819,4502" coordsize="0,2206" path="m3819,6708l3819,4502e" filled="f" stroked="t" strokeweight=".706329pt" strokecolor="#5B5B5B">
                <v:path arrowok="t"/>
              </v:shape>
            </v:group>
            <v:group style="position:absolute;left:3809;top:5225;width:7803;height:2" coordorigin="3809,5225" coordsize="7803,2">
              <v:shape style="position:absolute;left:3809;top:5225;width:7803;height:2" coordorigin="3809,5225" coordsize="7803,0" path="m3809,5225l11612,5225e" filled="f" stroked="t" strokeweight=".706329pt" strokecolor="#5B5B5B">
                <v:path arrowok="t"/>
              </v:shape>
            </v:group>
            <v:group style="position:absolute;left:3805;top:5467;width:7812;height:2" coordorigin="3805,5467" coordsize="7812,2">
              <v:shape style="position:absolute;left:3805;top:5467;width:7812;height:2" coordorigin="3805,5467" coordsize="7812,0" path="m3805,5467l11617,5467e" filled="f" stroked="t" strokeweight=".706329pt" strokecolor="#5B5B5B">
                <v:path arrowok="t"/>
              </v:shape>
            </v:group>
            <v:group style="position:absolute;left:1888;top:5705;width:9724;height:2" coordorigin="1888,5705" coordsize="9724,2">
              <v:shape style="position:absolute;left:1888;top:5705;width:9724;height:2" coordorigin="1888,5705" coordsize="9724,0" path="m1888,5705l11612,5705e" filled="f" stroked="t" strokeweight=".706329pt" strokecolor="#5B5B5B">
                <v:path arrowok="t"/>
              </v:shape>
            </v:group>
            <v:group style="position:absolute;left:231;top:5945;width:11386;height:2" coordorigin="231,5945" coordsize="11386,2">
              <v:shape style="position:absolute;left:231;top:5945;width:11386;height:2" coordorigin="231,5945" coordsize="11386,0" path="m231,5945l11617,5945e" filled="f" stroked="t" strokeweight=".706329pt" strokecolor="#575757">
                <v:path arrowok="t"/>
              </v:shape>
            </v:group>
            <v:group style="position:absolute;left:6682;top:5938;width:2;height:770" coordorigin="6682,5938" coordsize="2,770">
              <v:shape style="position:absolute;left:6682;top:5938;width:2;height:770" coordorigin="6682,5938" coordsize="0,770" path="m6682,6708l6682,5938e" filled="f" stroked="t" strokeweight=".941772pt" strokecolor="#575757">
                <v:path arrowok="t"/>
              </v:shape>
            </v:group>
            <v:group style="position:absolute;left:1888;top:6413;width:9724;height:2" coordorigin="1888,6413" coordsize="9724,2">
              <v:shape style="position:absolute;left:1888;top:6413;width:9724;height:2" coordorigin="1888,6413" coordsize="9724,0" path="m1888,6413l11612,6413e" filled="f" stroked="t" strokeweight=".706329pt" strokecolor="#5B5B5B">
                <v:path arrowok="t"/>
              </v:shape>
            </v:group>
            <v:group style="position:absolute;left:1888;top:6698;width:9729;height:2" coordorigin="1888,6698" coordsize="9729,2">
              <v:shape style="position:absolute;left:1888;top:6698;width:9729;height:2" coordorigin="1888,6698" coordsize="9729,0" path="m1888,6698l11617,6698e" filled="f" stroked="t" strokeweight=".706329pt" strokecolor="#5B5B5B">
                <v:path arrowok="t"/>
              </v:shape>
            </v:group>
            <v:group style="position:absolute;left:226;top:6936;width:11391;height:2" coordorigin="226,6936" coordsize="11391,2">
              <v:shape style="position:absolute;left:226;top:6936;width:11391;height:2" coordorigin="226,6936" coordsize="11391,0" path="m226,6936l11617,6936e" filled="f" stroked="t" strokeweight=".706329pt" strokecolor="#5B5B5B">
                <v:path arrowok="t"/>
              </v:shape>
            </v:group>
            <v:group style="position:absolute;left:3824;top:7402;width:2;height:761" coordorigin="3824,7402" coordsize="2,761">
              <v:shape style="position:absolute;left:3824;top:7402;width:2;height:761" coordorigin="3824,7402" coordsize="0,761" path="m3824,8162l3824,7402e" filled="f" stroked="t" strokeweight=".706329pt" strokecolor="#4F4F4F">
                <v:path arrowok="t"/>
              </v:shape>
            </v:group>
            <v:group style="position:absolute;left:3814;top:7647;width:7807;height:2" coordorigin="3814,7647" coordsize="7807,2">
              <v:shape style="position:absolute;left:3814;top:7647;width:7807;height:2" coordorigin="3814,7647" coordsize="7807,0" path="m3814,7647l11621,7647e" filled="f" stroked="t" strokeweight=".706329pt" strokecolor="#5B5B5B">
                <v:path arrowok="t"/>
              </v:shape>
            </v:group>
            <v:group style="position:absolute;left:3809;top:7913;width:7812;height:2" coordorigin="3809,7913" coordsize="7812,2">
              <v:shape style="position:absolute;left:3809;top:7913;width:7812;height:2" coordorigin="3809,7913" coordsize="7812,0" path="m3809,7913l11621,7913e" filled="f" stroked="t" strokeweight=".706329pt" strokecolor="#5B5B5B">
                <v:path arrowok="t"/>
              </v:shape>
            </v:group>
            <v:group style="position:absolute;left:231;top:7409;width:11386;height:2" coordorigin="231,7409" coordsize="11386,2">
              <v:shape style="position:absolute;left:231;top:7409;width:11386;height:2" coordorigin="231,7409" coordsize="11386,0" path="m231,7409l11617,7409e" filled="f" stroked="t" strokeweight=".706329pt" strokecolor="#575757">
                <v:path arrowok="t"/>
              </v:shape>
            </v:group>
            <v:group style="position:absolute;left:231;top:8153;width:11386;height:2" coordorigin="231,8153" coordsize="11386,2">
              <v:shape style="position:absolute;left:231;top:8153;width:11386;height:2" coordorigin="231,8153" coordsize="11386,0" path="m231,8153l11617,8153e" filled="f" stroked="t" strokeweight=".706329pt" strokecolor="#606060">
                <v:path arrowok="t"/>
              </v:shape>
            </v:group>
            <v:group style="position:absolute;left:235;top:9085;width:11391;height:2" coordorigin="235,9085" coordsize="11391,2">
              <v:shape style="position:absolute;left:235;top:9085;width:11391;height:2" coordorigin="235,9085" coordsize="11391,0" path="m235,9085l11626,9085e" filled="f" stroked="t" strokeweight=".706329pt" strokecolor="#5B5B5B">
                <v:path arrowok="t"/>
              </v:shape>
            </v:group>
            <v:group style="position:absolute;left:231;top:9921;width:11391;height:2" coordorigin="231,9921" coordsize="11391,2">
              <v:shape style="position:absolute;left:231;top:9921;width:11391;height:2" coordorigin="231,9921" coordsize="11391,0" path="m231,9921l11621,9921e" filled="f" stroked="t" strokeweight=".706329pt" strokecolor="#5B5B5B">
                <v:path arrowok="t"/>
              </v:shape>
            </v:group>
            <v:group style="position:absolute;left:240;top:10159;width:11381;height:2" coordorigin="240,10159" coordsize="11381,2">
              <v:shape style="position:absolute;left:240;top:10159;width:11381;height:2" coordorigin="240,10159" coordsize="11381,0" path="m240,10159l11621,10159e" filled="f" stroked="t" strokeweight=".706329pt" strokecolor="#606060">
                <v:path arrowok="t"/>
              </v:shape>
            </v:group>
            <v:group style="position:absolute;left:235;top:10397;width:11391;height:2" coordorigin="235,10397" coordsize="11391,2">
              <v:shape style="position:absolute;left:235;top:10397;width:11391;height:2" coordorigin="235,10397" coordsize="11391,0" path="m235,10397l11626,10397e" filled="f" stroked="t" strokeweight=".706329pt" strokecolor="#5B5B5B">
                <v:path arrowok="t"/>
              </v:shape>
            </v:group>
            <v:group style="position:absolute;left:235;top:11115;width:11391;height:2" coordorigin="235,11115" coordsize="11391,2">
              <v:shape style="position:absolute;left:235;top:11115;width:11391;height:2" coordorigin="235,11115" coordsize="11391,0" path="m235,11115l11626,11115e" filled="f" stroked="t" strokeweight=".706329pt" strokecolor="#606060">
                <v:path arrowok="t"/>
              </v:shape>
            </v:group>
            <v:group style="position:absolute;left:240;top:11583;width:11386;height:2" coordorigin="240,11583" coordsize="11386,2">
              <v:shape style="position:absolute;left:240;top:11583;width:11386;height:2" coordorigin="240,11583" coordsize="11386,0" path="m240,11583l11626,11583e" filled="f" stroked="t" strokeweight=".706329pt" strokecolor="#5B5B5B">
                <v:path arrowok="t"/>
              </v:shape>
            </v:group>
            <v:group style="position:absolute;left:250;top:16325;width:11381;height:2" coordorigin="250,16325" coordsize="11381,2">
              <v:shape style="position:absolute;left:250;top:16325;width:11381;height:2" coordorigin="250,16325" coordsize="11381,0" path="m250,16325l11631,16325e" filled="f" stroked="t" strokeweight=".706329pt" strokecolor="#6B6B6B">
                <v:path arrowok="t"/>
              </v:shape>
            </v:group>
            <v:group style="position:absolute;left:1067;top:11110;width:2;height:5225" coordorigin="1067,11110" coordsize="2,5225">
              <v:shape style="position:absolute;left:1067;top:11110;width:2;height:5225" coordorigin="1067,11110" coordsize="0,5225" path="m1067,16334l1067,11110e" filled="f" stroked="t" strokeweight=".706329pt" strokecolor="#545454">
                <v:path arrowok="t"/>
              </v:shape>
            </v:group>
            <v:group style="position:absolute;left:250;top:13653;width:1667;height:2" coordorigin="250,13653" coordsize="1667,2">
              <v:shape style="position:absolute;left:250;top:13653;width:1667;height:2" coordorigin="250,13653" coordsize="1667,0" path="m250,13653l1917,13653e" filled="f" stroked="t" strokeweight=".706329pt" strokecolor="#5B5B5B">
                <v:path arrowok="t"/>
              </v:shape>
            </v:group>
            <v:group style="position:absolute;left:1394;top:11105;width:2;height:5225" coordorigin="1394,11105" coordsize="2,5225">
              <v:shape style="position:absolute;left:1394;top:11105;width:2;height:5225" coordorigin="1394,11105" coordsize="0,5225" path="m1394,16330l1394,11105e" filled="f" stroked="t" strokeweight=".706329pt" strokecolor="#4F4F4F">
                <v:path arrowok="t"/>
              </v:shape>
            </v:group>
            <v:group style="position:absolute;left:6246;top:11105;width:2;height:5225" coordorigin="6246,11105" coordsize="2,5225">
              <v:shape style="position:absolute;left:6246;top:11105;width:2;height:5225" coordorigin="6246,11105" coordsize="0,5225" path="m6246,16330l6246,11105e" filled="f" stroked="t" strokeweight=".706329pt" strokecolor="#54545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40" w:lineRule="auto"/>
        <w:ind w:right="-73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33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56" w:lineRule="exact"/>
        <w:ind w:left="2208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58"/>
          <w:szCs w:val="58"/>
          <w:color w:val="B6BCCF"/>
          <w:spacing w:val="0"/>
          <w:w w:val="52"/>
          <w:position w:val="-2"/>
        </w:rPr>
        <w:t>·</w:t>
      </w:r>
      <w:r>
        <w:rPr>
          <w:rFonts w:ascii="Times New Roman" w:hAnsi="Times New Roman" w:cs="Times New Roman" w:eastAsia="Times New Roman"/>
          <w:sz w:val="58"/>
          <w:szCs w:val="58"/>
          <w:color w:val="B6BCCF"/>
          <w:spacing w:val="17"/>
          <w:w w:val="52"/>
          <w:position w:val="-2"/>
        </w:rPr>
        <w:t>-</w:t>
      </w:r>
      <w:r>
        <w:rPr>
          <w:rFonts w:ascii="Times New Roman" w:hAnsi="Times New Roman" w:cs="Times New Roman" w:eastAsia="Times New Roman"/>
          <w:sz w:val="58"/>
          <w:szCs w:val="58"/>
          <w:color w:val="B6BCCF"/>
          <w:spacing w:val="0"/>
          <w:w w:val="52"/>
          <w:position w:val="-2"/>
        </w:rPr>
        <w:t>=-</w:t>
      </w:r>
      <w:r>
        <w:rPr>
          <w:rFonts w:ascii="Times New Roman" w:hAnsi="Times New Roman" w:cs="Times New Roman" w:eastAsia="Times New Roman"/>
          <w:sz w:val="58"/>
          <w:szCs w:val="58"/>
          <w:color w:val="B6BCCF"/>
          <w:spacing w:val="-69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58"/>
          <w:szCs w:val="58"/>
          <w:color w:val="B6BCC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58"/>
          <w:szCs w:val="58"/>
          <w:color w:val="B6BCC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47"/>
          <w:szCs w:val="47"/>
          <w:color w:val="9CA1C3"/>
          <w:spacing w:val="0"/>
          <w:w w:val="58"/>
          <w:position w:val="-2"/>
        </w:rPr>
        <w:t>-=</w:t>
      </w:r>
      <w:r>
        <w:rPr>
          <w:rFonts w:ascii="Times New Roman" w:hAnsi="Times New Roman" w:cs="Times New Roman" w:eastAsia="Times New Roman"/>
          <w:sz w:val="47"/>
          <w:szCs w:val="47"/>
          <w:color w:val="9CA1C3"/>
          <w:spacing w:val="-88"/>
          <w:w w:val="58"/>
          <w:position w:val="-2"/>
        </w:rPr>
        <w:t>=</w:t>
      </w:r>
      <w:r>
        <w:rPr>
          <w:rFonts w:ascii="Arial" w:hAnsi="Arial" w:cs="Arial" w:eastAsia="Arial"/>
          <w:sz w:val="5"/>
          <w:szCs w:val="5"/>
          <w:color w:val="808389"/>
          <w:spacing w:val="-21"/>
          <w:w w:val="281"/>
          <w:position w:val="21"/>
        </w:rPr>
        <w:t>.</w:t>
      </w:r>
      <w:r>
        <w:rPr>
          <w:rFonts w:ascii="Times New Roman" w:hAnsi="Times New Roman" w:cs="Times New Roman" w:eastAsia="Times New Roman"/>
          <w:sz w:val="47"/>
          <w:szCs w:val="47"/>
          <w:color w:val="9CA1C3"/>
          <w:spacing w:val="0"/>
          <w:w w:val="59"/>
          <w:position w:val="-2"/>
        </w:rPr>
        <w:t>--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532" w:right="1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54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1" w:lineRule="exact"/>
        <w:ind w:left="2499" w:right="5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4.562027pt;margin-top:-13.711879pt;width:61.215191pt;height:.1pt;mso-position-horizontal-relative:page;mso-position-vertical-relative:paragraph;z-index:-15310" coordorigin="2891,-274" coordsize="1224,2">
            <v:shape style="position:absolute;left:2891;top:-274;width:1224;height:2" coordorigin="2891,-274" coordsize="1224,0" path="m2891,-274l4116,-274e" filled="f" stroked="t" strokeweight="1.177215pt" strokecolor="#7070C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0.075951pt;margin-top:-21.922817pt;width:79.787844pt;height:38pt;mso-position-horizontal-relative:page;mso-position-vertical-relative:paragraph;z-index:-15309" type="#_x0000_t202" filled="f" stroked="f">
            <v:textbox inset="0,0,0,0">
              <w:txbxContent>
                <w:p>
                  <w:pPr>
                    <w:spacing w:before="0" w:after="0" w:line="760" w:lineRule="exact"/>
                    <w:ind w:right="-154"/>
                    <w:jc w:val="left"/>
                    <w:rPr>
                      <w:rFonts w:ascii="Arial" w:hAnsi="Arial" w:cs="Arial" w:eastAsia="Arial"/>
                      <w:sz w:val="76"/>
                      <w:szCs w:val="76"/>
                    </w:rPr>
                  </w:pPr>
                  <w:rPr/>
                  <w:r>
                    <w:rPr>
                      <w:rFonts w:ascii="Arial" w:hAnsi="Arial" w:cs="Arial" w:eastAsia="Arial"/>
                      <w:sz w:val="76"/>
                      <w:szCs w:val="76"/>
                      <w:color w:val="4D4B8A"/>
                      <w:spacing w:val="0"/>
                      <w:w w:val="87"/>
                      <w:i/>
                      <w:position w:val="-1"/>
                    </w:rPr>
                    <w:t>R2!::!</w:t>
                  </w:r>
                  <w:r>
                    <w:rPr>
                      <w:rFonts w:ascii="Arial" w:hAnsi="Arial" w:cs="Arial" w:eastAsia="Arial"/>
                      <w:sz w:val="76"/>
                      <w:szCs w:val="7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57"/>
          <w:position w:val="-2"/>
        </w:rPr>
        <w:t>Dt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5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357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297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B4B4B"/>
          <w:w w:val="51"/>
          <w:b/>
          <w:bCs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8"/>
          <w:w w:val="51"/>
          <w:b/>
          <w:bCs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8"/>
          <w:w w:val="49"/>
          <w:b/>
          <w:bCs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49"/>
          <w:shadow/>
          <w:b/>
          <w:bCs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49"/>
          <w:shadow/>
          <w:b/>
          <w:bCs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8"/>
          <w:w w:val="49"/>
          <w:shadow/>
          <w:b/>
          <w:bCs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8"/>
          <w:w w:val="49"/>
          <w:shadow/>
          <w:b/>
          <w:bCs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8"/>
          <w:w w:val="49"/>
          <w:b/>
          <w:bCs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8"/>
          <w:w w:val="49"/>
          <w:b/>
          <w:bCs/>
        </w:rPr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4"/>
          <w:w w:val="51"/>
          <w:b/>
          <w:bCs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03"/>
          <w:b/>
          <w:bCs/>
        </w:rPr>
        <w:t>ımKOSE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52" w:lineRule="exact"/>
        <w:ind w:left="26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-8"/>
          <w:w w:val="50"/>
          <w:position w:val="7"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3"/>
          <w:position w:val="-1"/>
        </w:rPr>
        <w:t>tfafy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4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21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4"/>
          <w:i/>
          <w:position w:val="-1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4"/>
          <w:i/>
          <w:position w:val="-1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2"/>
          <w:w w:val="84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Bölg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9"/>
          <w:position w:val="-1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3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D1D4E2"/>
          <w:w w:val="102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D1D4E2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6BCCF"/>
          <w:spacing w:val="-37"/>
          <w:w w:val="145"/>
        </w:rPr>
        <w:t>·</w:t>
      </w:r>
      <w:r>
        <w:rPr>
          <w:rFonts w:ascii="Arial" w:hAnsi="Arial" w:cs="Arial" w:eastAsia="Arial"/>
          <w:sz w:val="18"/>
          <w:szCs w:val="18"/>
          <w:color w:val="B6BCCF"/>
          <w:spacing w:val="0"/>
          <w:w w:val="124"/>
        </w:rPr>
        <w:t>.</w:t>
      </w:r>
      <w:r>
        <w:rPr>
          <w:rFonts w:ascii="Arial" w:hAnsi="Arial" w:cs="Arial" w:eastAsia="Arial"/>
          <w:sz w:val="18"/>
          <w:szCs w:val="18"/>
          <w:color w:val="B6BCCF"/>
          <w:spacing w:val="-21"/>
          <w:w w:val="124"/>
        </w:rPr>
        <w:t>.</w:t>
      </w:r>
      <w:r>
        <w:rPr>
          <w:rFonts w:ascii="Arial" w:hAnsi="Arial" w:cs="Arial" w:eastAsia="Arial"/>
          <w:sz w:val="18"/>
          <w:szCs w:val="18"/>
          <w:color w:val="8790B6"/>
          <w:spacing w:val="0"/>
          <w:w w:val="67"/>
        </w:rPr>
        <w:t>'""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83" w:lineRule="exact"/>
        <w:ind w:left="-40" w:right="211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70"/>
          <w:position w:val="-2"/>
        </w:rPr>
        <w:t>3</w:t>
      </w:r>
      <w:r>
        <w:rPr>
          <w:rFonts w:ascii="Arial" w:hAnsi="Arial" w:cs="Arial" w:eastAsia="Arial"/>
          <w:sz w:val="26"/>
          <w:szCs w:val="26"/>
          <w:color w:val="343434"/>
          <w:spacing w:val="-4"/>
          <w:w w:val="7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48"/>
          <w:position w:val="-2"/>
        </w:rPr>
        <w:t>G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48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24"/>
          <w:w w:val="48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48"/>
          <w:position w:val="-2"/>
        </w:rPr>
        <w:t>Mavı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48"/>
          <w:position w:val="-2"/>
        </w:rPr>
        <w:t>s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48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21"/>
          <w:w w:val="48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71"/>
          <w:position w:val="-2"/>
        </w:rPr>
        <w:t>7n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39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-24"/>
          <w:w w:val="115"/>
          <w:position w:val="8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6"/>
          <w:position w:val="-2"/>
        </w:rPr>
        <w:t>7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186" w:right="224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21.440002pt;margin-top:19.830809pt;width:127.68pt;height:98.879997pt;mso-position-horizontal-relative:page;mso-position-vertical-relative:paragraph;z-index:-15312" type="#_x0000_t75">
            <v:imagedata r:id="rId37" o:title=""/>
          </v:shape>
        </w:pic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27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5"/>
          <w:position w:val="1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20" w:right="180"/>
          <w:cols w:num="4" w:equalWidth="0">
            <w:col w:w="811" w:space="1136"/>
            <w:col w:w="3943" w:space="304"/>
            <w:col w:w="339" w:space="1770"/>
            <w:col w:w="3317"/>
          </w:cols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auto"/>
        <w:ind w:left="3401" w:right="4872" w:firstLine="-113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1"/>
        </w:rPr>
        <w:t>S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215"/>
        </w:rPr>
        <w:t>İ</w:t>
      </w:r>
      <w:r>
        <w:rPr>
          <w:rFonts w:ascii="Arial" w:hAnsi="Arial" w:cs="Arial" w:eastAsia="Arial"/>
          <w:sz w:val="20"/>
          <w:szCs w:val="20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12"/>
        </w:rPr>
        <w:t>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295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89" w:lineRule="exact"/>
        <w:ind w:left="833" w:right="4534"/>
        <w:jc w:val="center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  <w:t>IZ</w:t>
      </w:r>
      <w:r>
        <w:rPr>
          <w:rFonts w:ascii="Arial" w:hAnsi="Arial" w:cs="Arial" w:eastAsia="Arial"/>
          <w:sz w:val="15"/>
          <w:szCs w:val="15"/>
          <w:color w:val="333333"/>
          <w:spacing w:val="-11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  <w:t>MIR</w:t>
      </w:r>
      <w:r>
        <w:rPr>
          <w:rFonts w:ascii="Arial" w:hAnsi="Arial" w:cs="Arial" w:eastAsia="Arial"/>
          <w:sz w:val="15"/>
          <w:szCs w:val="15"/>
          <w:color w:val="333333"/>
          <w:spacing w:val="-17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left="595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384811pt;margin-top:-46.099583pt;width:424.726663pt;height:48.120245pt;mso-position-horizontal-relative:page;mso-position-vertical-relative:paragraph;z-index:-15293" type="#_x0000_t202" filled="f" stroked="f">
            <v:textbox inset="0,0,0,0">
              <w:txbxContent>
                <w:p>
                  <w:pPr>
                    <w:spacing w:before="0" w:after="0" w:line="962" w:lineRule="exact"/>
                    <w:ind w:right="-184"/>
                    <w:jc w:val="left"/>
                    <w:tabs>
                      <w:tab w:pos="7660" w:val="left"/>
                    </w:tabs>
                    <w:rPr>
                      <w:rFonts w:ascii="Times New Roman" w:hAnsi="Times New Roman" w:cs="Times New Roman" w:eastAsia="Times New Roman"/>
                      <w:sz w:val="86"/>
                      <w:szCs w:val="8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33333"/>
                      <w:spacing w:val="0"/>
                      <w:w w:val="134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33333"/>
                      <w:spacing w:val="0"/>
                      <w:w w:val="100"/>
                      <w:b/>
                      <w:bCs/>
                      <w:position w:val="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33333"/>
                      <w:spacing w:val="0"/>
                      <w:w w:val="100"/>
                      <w:b/>
                      <w:bCs/>
                      <w:position w:val="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464646"/>
                      <w:spacing w:val="0"/>
                      <w:w w:val="100"/>
                      <w:b/>
                      <w:bCs/>
                      <w:position w:val="-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642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0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1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30" w:lineRule="auto"/>
        <w:ind w:left="138" w:right="4628" w:firstLine="-24"/>
        <w:jc w:val="left"/>
        <w:tabs>
          <w:tab w:pos="3720" w:val="left"/>
          <w:tab w:pos="448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QtayTarihi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22:07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464646"/>
          <w:spacing w:val="0"/>
          <w:w w:val="62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464646"/>
          <w:spacing w:val="-10"/>
          <w:w w:val="6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KayıtTari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1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3558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6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!Bildirile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6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Esatpaşa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-3"/>
          <w:w w:val="192"/>
          <w:position w:val="0"/>
        </w:rPr>
        <w:t>ı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96"/>
          <w:position w:val="0"/>
        </w:rPr>
        <w:t>ll</w:t>
      </w:r>
      <w:r>
        <w:rPr>
          <w:rFonts w:ascii="Arial" w:hAnsi="Arial" w:cs="Arial" w:eastAsia="Arial"/>
          <w:sz w:val="19"/>
          <w:szCs w:val="19"/>
          <w:color w:val="464646"/>
          <w:spacing w:val="-18"/>
          <w:w w:val="19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6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0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5A3"/>
          <w:spacing w:val="0"/>
          <w:w w:val="255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3A5A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38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0"/>
          <w:position w:val="0"/>
        </w:rPr>
        <w:t>Esa!I&gt;_a§_a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1211/1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172" w:lineRule="auto"/>
        <w:ind w:left="133" w:right="2266" w:firstLine="-5"/>
        <w:jc w:val="left"/>
        <w:tabs>
          <w:tab w:pos="1720" w:val="left"/>
          <w:tab w:pos="2640" w:val="left"/>
          <w:tab w:pos="3920" w:val="left"/>
          <w:tab w:pos="574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Yangını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5"/>
          <w:position w:val="0"/>
        </w:rPr>
        <w:t>AçıkA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464646"/>
          <w:spacing w:val="0"/>
          <w:w w:val="59"/>
          <w:position w:val="1"/>
        </w:rPr>
        <w:t>l</w:t>
      </w:r>
      <w:r>
        <w:rPr>
          <w:rFonts w:ascii="Arial" w:hAnsi="Arial" w:cs="Arial" w:eastAsia="Arial"/>
          <w:sz w:val="25"/>
          <w:szCs w:val="25"/>
          <w:color w:val="464646"/>
          <w:spacing w:val="3"/>
          <w:w w:val="59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2"/>
          <w:position w:val="1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left="26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0.250641pt;margin-top:2.704875pt;width:3.72288pt;height:24pt;mso-position-horizontal-relative:page;mso-position-vertical-relative:paragraph;z-index:-1529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u w:val="single" w:color="60606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u w:val="single" w:color="60606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u w:val="single" w:color="606060"/>
          <w:position w:val="-3"/>
        </w:rPr>
        <w:t>Betoııarm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u w:val="single" w:color="60606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u w:val="single" w:color="60606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u w:val="single" w:color="60606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89"/>
          <w:u w:val="single" w:color="60606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u w:val="single" w:color="606060"/>
          <w:position w:val="-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u w:val="single" w:color="60606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u w:val="single" w:color="60606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u w:val="single" w:color="60606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606060"/>
          <w:position w:val="-3"/>
        </w:rPr>
        <w:t>Alışııp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u w:val="single" w:color="60606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u w:val="single" w:color="606060"/>
          <w:position w:val="-3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u w:val="single" w:color="60606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2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3" w:lineRule="exact"/>
        <w:ind w:left="3472" w:right="-20"/>
        <w:jc w:val="left"/>
        <w:tabs>
          <w:tab w:pos="456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464646"/>
          <w:spacing w:val="0"/>
          <w:w w:val="54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100"/>
          <w:b/>
          <w:bCs/>
        </w:rPr>
      </w:r>
      <w:r>
        <w:rPr>
          <w:rFonts w:ascii="Arial" w:hAnsi="Arial" w:cs="Arial" w:eastAsia="Arial"/>
          <w:sz w:val="46"/>
          <w:szCs w:val="46"/>
          <w:color w:val="B8B8B8"/>
          <w:spacing w:val="0"/>
          <w:w w:val="54"/>
        </w:rPr>
        <w:t>ı</w:t>
      </w:r>
      <w:r>
        <w:rPr>
          <w:rFonts w:ascii="Arial" w:hAnsi="Arial" w:cs="Arial" w:eastAsia="Arial"/>
          <w:sz w:val="46"/>
          <w:szCs w:val="46"/>
          <w:color w:val="B8B8B8"/>
          <w:spacing w:val="-65"/>
          <w:w w:val="54"/>
        </w:rPr>
        <w:t> </w:t>
      </w:r>
      <w:r>
        <w:rPr>
          <w:rFonts w:ascii="Arial" w:hAnsi="Arial" w:cs="Arial" w:eastAsia="Arial"/>
          <w:sz w:val="46"/>
          <w:szCs w:val="46"/>
          <w:color w:val="B8B8B8"/>
          <w:spacing w:val="0"/>
          <w:w w:val="100"/>
        </w:rPr>
        <w:tab/>
      </w:r>
      <w:r>
        <w:rPr>
          <w:rFonts w:ascii="Arial" w:hAnsi="Arial" w:cs="Arial" w:eastAsia="Arial"/>
          <w:sz w:val="46"/>
          <w:szCs w:val="46"/>
          <w:color w:val="B8B8B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  <w:position w:val="8"/>
        </w:rPr>
        <w:t>22:15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14" w:right="-20"/>
        <w:jc w:val="left"/>
        <w:tabs>
          <w:tab w:pos="182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1"/>
        </w:rPr>
        <w:t>!Yana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2"/>
          <w:position w:val="0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17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[Amiri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18" w:lineRule="exact"/>
        <w:ind w:left="114" w:right="3430" w:firstLine="1658"/>
        <w:jc w:val="left"/>
        <w:tabs>
          <w:tab w:pos="1780" w:val="left"/>
          <w:tab w:pos="374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22:08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22:12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AraçPlakası: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33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3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37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auto"/>
        <w:ind w:left="1795" w:right="5317" w:firstLine="1917"/>
        <w:jc w:val="left"/>
        <w:tabs>
          <w:tab w:pos="3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Sa}'ısı: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0"/>
        </w:rPr>
        <w:t>Doğalg_az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33" w:right="-20"/>
        <w:jc w:val="left"/>
        <w:tabs>
          <w:tab w:pos="1760" w:val="left"/>
          <w:tab w:pos="368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Yarr.l·'""&lt;::ıEkip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55" w:lineRule="auto"/>
        <w:ind w:left="1791" w:right="7829" w:firstLine="-1676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pitı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5"/>
        </w:rPr>
        <w:t>..: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YardımaGelerr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1761" w:right="75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0" w:lineRule="auto"/>
        <w:ind w:left="138" w:right="4495" w:firstLine="-24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ptayınGörilldüğü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36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ISöndi.irmede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16" w:lineRule="exact"/>
        <w:ind w:left="128" w:right="-20"/>
        <w:jc w:val="left"/>
        <w:tabs>
          <w:tab w:pos="2080" w:val="left"/>
          <w:tab w:pos="3700" w:val="left"/>
          <w:tab w:pos="558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Sö.ndilnne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-3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3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left="3735" w:right="-20"/>
        <w:jc w:val="left"/>
        <w:tabs>
          <w:tab w:pos="5580" w:val="left"/>
          <w:tab w:pos="712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-71"/>
          <w:w w:val="100"/>
          <w:position w:val="4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-56"/>
          <w:w w:val="54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10"/>
          <w:szCs w:val="10"/>
          <w:color w:val="333333"/>
          <w:spacing w:val="0"/>
          <w:w w:val="54"/>
          <w:position w:val="1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5" w:lineRule="auto"/>
        <w:ind w:left="114" w:right="5570" w:firstLine="54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öııdilrme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[Sonundaki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18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0" w:lineRule="auto"/>
        <w:ind w:left="1819" w:right="82" w:firstLine="-169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5"/>
        </w:rPr>
        <w:t>jve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ıılıışturma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69" w:right="-20"/>
        <w:jc w:val="left"/>
        <w:tabs>
          <w:tab w:pos="17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0"/>
        </w:rPr>
        <w:t>ISirk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0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4"/>
          <w:w w:val="2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Yanl!ın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89"/>
        </w:rPr>
        <w:t>i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5"/>
        </w:rPr>
        <w:t>n</w:t>
      </w:r>
      <w:r>
        <w:rPr>
          <w:rFonts w:ascii="Arial" w:hAnsi="Arial" w:cs="Arial" w:eastAsia="Arial"/>
          <w:sz w:val="18"/>
          <w:szCs w:val="18"/>
          <w:color w:val="333333"/>
          <w:spacing w:val="-7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678" w:right="101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08" w:lineRule="exact"/>
        <w:ind w:left="138" w:right="-20"/>
        <w:jc w:val="left"/>
        <w:tabs>
          <w:tab w:pos="1820" w:val="left"/>
          <w:tab w:pos="2540" w:val="left"/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4.816452pt;margin-top:2.332888pt;width:117.956964pt;height:.235443pt;mso-position-horizontal-relative:page;mso-position-vertical-relative:paragraph;z-index:-15307" coordorigin="3496,47" coordsize="2359,5">
            <v:group style="position:absolute;left:3499;top:49;width:1041;height:2" coordorigin="3499,49" coordsize="1041,2">
              <v:shape style="position:absolute;left:3499;top:49;width:1041;height:2" coordorigin="3499,49" coordsize="1041,0" path="m3499,49l4539,49e" filled="f" stroked="t" strokeweight=".235443pt" strokecolor="#000000">
                <v:path arrowok="t"/>
              </v:shape>
            </v:group>
            <v:group style="position:absolute;left:4539;top:49;width:758;height:2" coordorigin="4539,49" coordsize="758,2">
              <v:shape style="position:absolute;left:4539;top:49;width:758;height:2" coordorigin="4539,49" coordsize="758,0" path="m4539,49l5297,49e" filled="f" stroked="t" strokeweight=".235443pt" strokecolor="#747474">
                <v:path arrowok="t"/>
              </v:shape>
            </v:group>
            <v:group style="position:absolute;left:5297;top:49;width:372;height:2" coordorigin="5297,49" coordsize="372,2">
              <v:shape style="position:absolute;left:5297;top:49;width:372;height:2" coordorigin="5297,49" coordsize="372,0" path="m5297,49l5669,49e" filled="f" stroked="t" strokeweight=".235443pt" strokecolor="#ACACAC">
                <v:path arrowok="t"/>
              </v:shape>
            </v:group>
            <v:group style="position:absolute;left:5669;top:49;width:184;height:2" coordorigin="5669,49" coordsize="184,2">
              <v:shape style="position:absolute;left:5669;top:49;width:184;height:2" coordorigin="5669,49" coordsize="184,0" path="m5669,49l5853,49e" filled="f" stroked="t" strokeweight=".23544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3.015198pt;margin-top:3.639085pt;width:8.475950pt;height:.1pt;mso-position-horizontal-relative:page;mso-position-vertical-relative:paragraph;z-index:-15306" coordorigin="6060,73" coordsize="170,2">
            <v:shape style="position:absolute;left:6060;top:73;width:170;height:2" coordorigin="6060,73" coordsize="170,0" path="m6060,73l6230,73e" filled="f" stroked="t" strokeweight=".470886pt" strokecolor="#3B3B3B">
              <v:path arrowok="t"/>
            </v:shape>
          </v:group>
          <w10:wrap type="none"/>
        </w:pict>
      </w:r>
      <w:r>
        <w:rPr/>
        <w:pict>
          <v:group style="position:absolute;margin-left:312.197479pt;margin-top:2.450610pt;width:157.746838pt;height:.1pt;mso-position-horizontal-relative:page;mso-position-vertical-relative:paragraph;z-index:-15305" coordorigin="6244,49" coordsize="3155,2">
            <v:shape style="position:absolute;left:6244;top:49;width:3155;height:2" coordorigin="6244,49" coordsize="3155,0" path="m6244,49l9399,49e" filled="f" stroked="t" strokeweight=".235443pt" strokecolor="#000000">
              <v:path arrowok="t"/>
            </v:shape>
          </v:group>
          <w10:wrap type="none"/>
        </w:pict>
      </w:r>
      <w:r>
        <w:rPr/>
        <w:pict>
          <v:group style="position:absolute;margin-left:542.460754pt;margin-top:.905593pt;width:19.306329pt;height:.1pt;mso-position-horizontal-relative:page;mso-position-vertical-relative:paragraph;z-index:-15304" coordorigin="10849,18" coordsize="386,2">
            <v:shape style="position:absolute;left:10849;top:18;width:386;height:2" coordorigin="10849,18" coordsize="386,0" path="m10849,18l11235,18e" filled="f" stroked="t" strokeweight=".235443pt" strokecolor="#7474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595959"/>
          <w:w w:val="93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0"/>
          <w:position w:val="-1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_liaati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39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  <w:position w:val="-1"/>
        </w:rPr>
        <w:t>22:20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223" w:right="-20"/>
        <w:jc w:val="left"/>
        <w:tabs>
          <w:tab w:pos="960" w:val="left"/>
          <w:tab w:pos="3180" w:val="left"/>
          <w:tab w:pos="722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0"/>
        </w:rPr>
        <w:t>ÖI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86"/>
          <w:position w:val="0"/>
        </w:rPr>
        <w:t>O</w:t>
      </w:r>
      <w:r>
        <w:rPr>
          <w:rFonts w:ascii="Arial" w:hAnsi="Arial" w:cs="Arial" w:eastAsia="Arial"/>
          <w:sz w:val="28"/>
          <w:szCs w:val="28"/>
          <w:color w:val="464646"/>
          <w:spacing w:val="0"/>
          <w:w w:val="51"/>
          <w:position w:val="0"/>
        </w:rPr>
        <w:t>I</w:t>
      </w:r>
      <w:r>
        <w:rPr>
          <w:rFonts w:ascii="Arial" w:hAnsi="Arial" w:cs="Arial" w:eastAsia="Arial"/>
          <w:sz w:val="28"/>
          <w:szCs w:val="28"/>
          <w:color w:val="464646"/>
          <w:spacing w:val="9"/>
          <w:w w:val="51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0"/>
        </w:rPr>
        <w:t>aralı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0"/>
          <w:w w:val="100"/>
          <w:position w:val="10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-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8B8B8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00" w:bottom="280" w:left="140" w:right="20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937" w:right="-73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32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307" w:lineRule="exact"/>
        <w:ind w:left="73" w:right="2042"/>
        <w:jc w:val="center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76"/>
          <w:position w:val="-6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9"/>
          <w:w w:val="76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-55"/>
          <w:w w:val="43"/>
          <w:position w:val="2"/>
        </w:rPr>
        <w:t>G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69"/>
          <w:position w:val="-6"/>
        </w:rPr>
        <w:t>ı</w:t>
      </w:r>
      <w:r>
        <w:rPr>
          <w:rFonts w:ascii="Arial" w:hAnsi="Arial" w:cs="Arial" w:eastAsia="Arial"/>
          <w:sz w:val="22"/>
          <w:szCs w:val="22"/>
          <w:color w:val="333333"/>
          <w:spacing w:val="-24"/>
          <w:w w:val="100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-21"/>
          <w:w w:val="62"/>
          <w:position w:val="2"/>
        </w:rPr>
        <w:t>M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-67"/>
          <w:w w:val="125"/>
          <w:position w:val="-6"/>
        </w:rPr>
        <w:t>c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62"/>
          <w:position w:val="2"/>
        </w:rPr>
        <w:t>-</w:t>
      </w:r>
      <w:r>
        <w:rPr>
          <w:rFonts w:ascii="Arial" w:hAnsi="Arial" w:cs="Arial" w:eastAsia="Arial"/>
          <w:sz w:val="24"/>
          <w:szCs w:val="24"/>
          <w:color w:val="333333"/>
          <w:spacing w:val="-37"/>
          <w:w w:val="62"/>
          <w:position w:val="2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3"/>
          <w:w w:val="125"/>
          <w:position w:val="-6"/>
        </w:rPr>
        <w:t>l</w:t>
      </w:r>
      <w:r>
        <w:rPr>
          <w:rFonts w:ascii="Arial" w:hAnsi="Arial" w:cs="Arial" w:eastAsia="Arial"/>
          <w:sz w:val="24"/>
          <w:szCs w:val="24"/>
          <w:color w:val="8C8C8A"/>
          <w:spacing w:val="-59"/>
          <w:w w:val="59"/>
          <w:position w:val="2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1"/>
          <w:w w:val="125"/>
          <w:position w:val="-6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25"/>
          <w:position w:val="-6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-14"/>
          <w:w w:val="100"/>
          <w:position w:val="-6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2"/>
        </w:rPr>
        <w:t>'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2"/>
        </w:rPr>
        <w:t>)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2"/>
        </w:rPr>
        <w:t>rı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2"/>
        </w:rPr>
        <w:t>-</w:t>
      </w:r>
      <w:r>
        <w:rPr>
          <w:rFonts w:ascii="Arial" w:hAnsi="Arial" w:cs="Arial" w:eastAsia="Arial"/>
          <w:sz w:val="15"/>
          <w:szCs w:val="15"/>
          <w:color w:val="464646"/>
          <w:spacing w:val="-10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707070"/>
          <w:spacing w:val="0"/>
          <w:w w:val="61"/>
          <w:position w:val="2"/>
        </w:rPr>
        <w:t>·•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-63" w:right="2101"/>
        <w:jc w:val="center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v:group style="position:absolute;margin-left:437.234985pt;margin-top:2.007699pt;width:.1pt;height:15.206055pt;mso-position-horizontal-relative:page;mso-position-vertical-relative:paragraph;z-index:-15302" coordorigin="8745,40" coordsize="2,304">
            <v:shape style="position:absolute;left:8745;top:40;width:2;height:304" coordorigin="8745,40" coordsize="0,304" path="m8745,344l8745,40e" filled="f" stroked="t" strokeweight="2.665765pt" strokecolor="#EBEDED">
              <v:path arrowok="t"/>
            </v:shape>
          </v:group>
          <w10:wrap type="none"/>
        </w:pict>
      </w:r>
      <w:r>
        <w:rPr/>
        <w:pict>
          <v:group style="position:absolute;margin-left:486.226044pt;margin-top:11.774289pt;width:.1pt;height:11.442627pt;mso-position-horizontal-relative:page;mso-position-vertical-relative:paragraph;z-index:-15301" coordorigin="9725,235" coordsize="2,229">
            <v:shape style="position:absolute;left:9725;top:235;width:2;height:229" coordorigin="9725,235" coordsize="0,229" path="m9725,464l9725,235e" filled="f" stroked="t" strokeweight="3.46175pt" strokecolor="#EBEDED">
              <v:path arrowok="t"/>
            </v:shape>
          </v:group>
          <w10:wrap type="none"/>
        </w:pict>
      </w:r>
      <w:r>
        <w:rPr/>
        <w:pict>
          <v:group style="position:absolute;margin-left:491.46698pt;margin-top:19.824381pt;width:.1pt;height:4.774903pt;mso-position-horizontal-relative:page;mso-position-vertical-relative:paragraph;z-index:-15300" coordorigin="9829,396" coordsize="2,95">
            <v:shape style="position:absolute;left:9829;top:396;width:2;height:95" coordorigin="9829,396" coordsize="0,95" path="m9829,492l9829,396e" filled="f" stroked="t" strokeweight="4.1719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50"/>
          <w:szCs w:val="50"/>
          <w:color w:val="595959"/>
          <w:spacing w:val="24"/>
          <w:w w:val="50"/>
          <w:position w:val="-19"/>
        </w:rPr>
        <w:t>/</w:t>
      </w:r>
      <w:r>
        <w:rPr>
          <w:rFonts w:ascii="Arial" w:hAnsi="Arial" w:cs="Arial" w:eastAsia="Arial"/>
          <w:sz w:val="23"/>
          <w:szCs w:val="23"/>
          <w:color w:val="B8B8B8"/>
          <w:spacing w:val="0"/>
          <w:w w:val="122"/>
          <w:position w:val="-12"/>
        </w:rPr>
        <w:t>.</w:t>
      </w:r>
      <w:r>
        <w:rPr>
          <w:rFonts w:ascii="Arial" w:hAnsi="Arial" w:cs="Arial" w:eastAsia="Arial"/>
          <w:sz w:val="23"/>
          <w:szCs w:val="23"/>
          <w:color w:val="B8B8B8"/>
          <w:spacing w:val="-3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8C8C8A"/>
          <w:spacing w:val="-116"/>
          <w:w w:val="88"/>
          <w:position w:val="-19"/>
        </w:rPr>
        <w:t>·</w:t>
      </w:r>
      <w:r>
        <w:rPr>
          <w:rFonts w:ascii="Arial" w:hAnsi="Arial" w:cs="Arial" w:eastAsia="Arial"/>
          <w:sz w:val="24"/>
          <w:szCs w:val="24"/>
          <w:color w:val="8C8C8A"/>
          <w:spacing w:val="-63"/>
          <w:w w:val="111"/>
          <w:position w:val="-12"/>
        </w:rPr>
        <w:t>"</w:t>
      </w:r>
      <w:r>
        <w:rPr>
          <w:rFonts w:ascii="Arial" w:hAnsi="Arial" w:cs="Arial" w:eastAsia="Arial"/>
          <w:sz w:val="23"/>
          <w:szCs w:val="23"/>
          <w:color w:val="707070"/>
          <w:spacing w:val="-5"/>
          <w:w w:val="55"/>
          <w:i/>
          <w:position w:val="-5"/>
        </w:rPr>
        <w:t>L</w:t>
      </w:r>
      <w:r>
        <w:rPr>
          <w:rFonts w:ascii="Arial" w:hAnsi="Arial" w:cs="Arial" w:eastAsia="Arial"/>
          <w:sz w:val="24"/>
          <w:szCs w:val="24"/>
          <w:color w:val="707070"/>
          <w:spacing w:val="-48"/>
          <w:w w:val="117"/>
          <w:position w:val="-12"/>
        </w:rPr>
        <w:t>'</w:t>
      </w:r>
      <w:r>
        <w:rPr>
          <w:rFonts w:ascii="Arial" w:hAnsi="Arial" w:cs="Arial" w:eastAsia="Arial"/>
          <w:sz w:val="23"/>
          <w:szCs w:val="23"/>
          <w:color w:val="A3A5A3"/>
          <w:spacing w:val="-60"/>
          <w:w w:val="67"/>
          <w:i/>
          <w:position w:val="-5"/>
        </w:rPr>
        <w:t>·</w:t>
      </w:r>
      <w:r>
        <w:rPr>
          <w:rFonts w:ascii="Times New Roman" w:hAnsi="Times New Roman" w:cs="Times New Roman" w:eastAsia="Times New Roman"/>
          <w:sz w:val="50"/>
          <w:szCs w:val="50"/>
          <w:color w:val="8C8C8A"/>
          <w:spacing w:val="-9"/>
          <w:w w:val="87"/>
          <w:position w:val="-19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B8B8B8"/>
          <w:spacing w:val="17"/>
          <w:w w:val="62"/>
          <w:i/>
          <w:position w:val="-5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707070"/>
          <w:spacing w:val="0"/>
          <w:w w:val="100"/>
          <w:i/>
          <w:position w:val="-5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707070"/>
          <w:spacing w:val="-64"/>
          <w:w w:val="99"/>
          <w:i/>
          <w:position w:val="-5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0"/>
          <w:w w:val="74"/>
          <w:i/>
          <w:position w:val="-5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-39"/>
          <w:w w:val="74"/>
          <w:i/>
          <w:position w:val="-5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707070"/>
          <w:spacing w:val="0"/>
          <w:w w:val="45"/>
          <w:i/>
          <w:position w:val="-5"/>
        </w:rPr>
        <w:t>..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40" w:right="200"/>
          <w:cols w:num="2" w:equalWidth="0">
            <w:col w:w="5875" w:space="2376"/>
            <w:col w:w="3329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58" w:lineRule="atLeast"/>
        <w:ind w:right="-20"/>
        <w:jc w:val="right"/>
        <w:rPr>
          <w:rFonts w:ascii="Arial" w:hAnsi="Arial" w:cs="Arial" w:eastAsia="Arial"/>
          <w:sz w:val="9"/>
          <w:szCs w:val="9"/>
        </w:rPr>
      </w:pPr>
      <w:rPr/>
      <w:r>
        <w:rPr/>
        <w:pict>
          <v:group style="position:absolute;margin-left:433.683868pt;margin-top:5.170899pt;width:.1pt;height:6.13916pt;mso-position-horizontal-relative:page;mso-position-vertical-relative:paragraph;z-index:-15298" coordorigin="8674,103" coordsize="2,123">
            <v:shape style="position:absolute;left:8674;top:103;width:2;height:123" coordorigin="8674,103" coordsize="0,123" path="m8674,226l8674,103e" filled="f" stroked="t" strokeweight="1.44235pt" strokecolor="#EBEDED">
              <v:path arrowok="t"/>
            </v:shape>
          </v:group>
          <w10:wrap type="none"/>
        </w:pict>
      </w:r>
      <w:r>
        <w:rPr/>
        <w:pict>
          <v:group style="position:absolute;margin-left:442.171509pt;margin-top:5.170899pt;width:.1pt;height:6.13916pt;mso-position-horizontal-relative:page;mso-position-vertical-relative:paragraph;z-index:-15297" coordorigin="8843,103" coordsize="2,123">
            <v:shape style="position:absolute;left:8843;top:103;width:2;height:123" coordorigin="8843,103" coordsize="0,123" path="m8843,226l8843,103e" filled="f" stroked="t" strokeweight="1.408825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5.903809pt;margin-top:4.231423pt;width:29.618219pt;height:25pt;mso-position-horizontal-relative:page;mso-position-vertical-relative:paragraph;z-index:-15291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707070"/>
                      <w:spacing w:val="0"/>
                      <w:w w:val="3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707070"/>
                      <w:spacing w:val="42"/>
                      <w:w w:val="3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595959"/>
                      <w:spacing w:val="-20"/>
                      <w:w w:val="8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595959"/>
                      <w:spacing w:val="-10"/>
                      <w:w w:val="8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595959"/>
                      <w:spacing w:val="-17"/>
                      <w:w w:val="8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595959"/>
                      <w:spacing w:val="-62"/>
                      <w:w w:val="80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707070"/>
          <w:w w:val="178"/>
        </w:rPr>
        <w:t>i</w:t>
      </w:r>
      <w:r>
        <w:rPr>
          <w:rFonts w:ascii="Arial" w:hAnsi="Arial" w:cs="Arial" w:eastAsia="Arial"/>
          <w:sz w:val="21"/>
          <w:szCs w:val="21"/>
          <w:color w:val="707070"/>
          <w:spacing w:val="-28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707070"/>
          <w:spacing w:val="0"/>
          <w:w w:val="112"/>
        </w:rPr>
        <w:t>t</w:t>
      </w:r>
      <w:r>
        <w:rPr>
          <w:rFonts w:ascii="Arial" w:hAnsi="Arial" w:cs="Arial" w:eastAsia="Arial"/>
          <w:sz w:val="9"/>
          <w:szCs w:val="9"/>
          <w:color w:val="707070"/>
          <w:spacing w:val="-13"/>
          <w:w w:val="112"/>
        </w:rPr>
        <w:t>&lt;</w:t>
      </w:r>
      <w:r>
        <w:rPr>
          <w:rFonts w:ascii="Arial" w:hAnsi="Arial" w:cs="Arial" w:eastAsia="Arial"/>
          <w:sz w:val="9"/>
          <w:szCs w:val="9"/>
          <w:color w:val="464646"/>
          <w:spacing w:val="0"/>
          <w:w w:val="200"/>
        </w:rPr>
        <w:t>)</w:t>
      </w:r>
      <w:r>
        <w:rPr>
          <w:rFonts w:ascii="Arial" w:hAnsi="Arial" w:cs="Arial" w:eastAsia="Arial"/>
          <w:sz w:val="9"/>
          <w:szCs w:val="9"/>
          <w:color w:val="464646"/>
          <w:spacing w:val="0"/>
          <w:w w:val="100"/>
        </w:rPr>
        <w:t>   </w:t>
      </w:r>
      <w:r>
        <w:rPr>
          <w:rFonts w:ascii="Arial" w:hAnsi="Arial" w:cs="Arial" w:eastAsia="Arial"/>
          <w:sz w:val="9"/>
          <w:szCs w:val="9"/>
          <w:color w:val="464646"/>
          <w:spacing w:val="4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333333"/>
          <w:spacing w:val="0"/>
          <w:w w:val="242"/>
        </w:rPr>
        <w:t>-</w:t>
      </w:r>
      <w:r>
        <w:rPr>
          <w:rFonts w:ascii="Arial" w:hAnsi="Arial" w:cs="Arial" w:eastAsia="Arial"/>
          <w:sz w:val="9"/>
          <w:szCs w:val="9"/>
          <w:color w:val="333333"/>
          <w:spacing w:val="-30"/>
          <w:w w:val="242"/>
        </w:rPr>
        <w:t> </w:t>
      </w:r>
      <w:r>
        <w:rPr>
          <w:rFonts w:ascii="Arial" w:hAnsi="Arial" w:cs="Arial" w:eastAsia="Arial"/>
          <w:sz w:val="9"/>
          <w:szCs w:val="9"/>
          <w:color w:val="333333"/>
          <w:spacing w:val="0"/>
          <w:w w:val="242"/>
        </w:rPr>
        <w:t>·</w:t>
      </w:r>
      <w:r>
        <w:rPr>
          <w:rFonts w:ascii="Arial" w:hAnsi="Arial" w:cs="Arial" w:eastAsia="Arial"/>
          <w:sz w:val="9"/>
          <w:szCs w:val="9"/>
          <w:color w:val="333333"/>
          <w:spacing w:val="-19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B8B8B8"/>
          <w:spacing w:val="0"/>
          <w:w w:val="156"/>
        </w:rPr>
        <w:t>'</w:t>
      </w:r>
      <w:r>
        <w:rPr>
          <w:rFonts w:ascii="Arial" w:hAnsi="Arial" w:cs="Arial" w:eastAsia="Arial"/>
          <w:sz w:val="9"/>
          <w:szCs w:val="9"/>
          <w:color w:val="B8B8B8"/>
          <w:spacing w:val="0"/>
          <w:w w:val="156"/>
        </w:rPr>
        <w:t>   </w:t>
      </w:r>
      <w:r>
        <w:rPr>
          <w:rFonts w:ascii="Arial" w:hAnsi="Arial" w:cs="Arial" w:eastAsia="Arial"/>
          <w:sz w:val="9"/>
          <w:szCs w:val="9"/>
          <w:color w:val="B8B8B8"/>
          <w:spacing w:val="19"/>
          <w:w w:val="156"/>
        </w:rPr>
        <w:t> </w:t>
      </w:r>
      <w:r>
        <w:rPr>
          <w:rFonts w:ascii="Arial" w:hAnsi="Arial" w:cs="Arial" w:eastAsia="Arial"/>
          <w:sz w:val="9"/>
          <w:szCs w:val="9"/>
          <w:color w:val="C8C8C8"/>
          <w:spacing w:val="0"/>
          <w:w w:val="104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174" w:lineRule="exact"/>
        <w:ind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A3A5A3"/>
          <w:spacing w:val="0"/>
          <w:w w:val="5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A3A5A3"/>
          <w:spacing w:val="0"/>
          <w:w w:val="5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A3A5A3"/>
          <w:spacing w:val="0"/>
          <w:w w:val="5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A3A5A3"/>
          <w:spacing w:val="8"/>
          <w:w w:val="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74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"/>
          <w:w w:val="7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74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A3A5A3"/>
          <w:spacing w:val="0"/>
          <w:w w:val="113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1" w:lineRule="exact"/>
        <w:ind w:left="5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501.040771pt;margin-top:7.42627pt;width:.1pt;height:13.642579pt;mso-position-horizontal-relative:page;mso-position-vertical-relative:paragraph;z-index:-15296" coordorigin="10021,149" coordsize="2,273">
            <v:shape style="position:absolute;left:10021;top:149;width:2;height:273" coordorigin="10021,149" coordsize="0,273" path="m10021,421l10021,149e" filled="f" stroked="t" strokeweight="3.3686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726593pt;margin-top:6.958242pt;width:.517208pt;height:22.5pt;mso-position-horizontal-relative:page;mso-position-vertical-relative:paragraph;z-index:-15290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707070"/>
                      <w:spacing w:val="-76"/>
                      <w:w w:val="104"/>
                    </w:rPr>
                    <w:t>'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-17"/>
          <w:w w:val="67"/>
          <w:position w:val="-8"/>
        </w:rPr>
        <w:t>ç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0"/>
          <w:w w:val="68"/>
          <w:position w:val="-8"/>
        </w:rPr>
        <w:t>,.</w:t>
      </w:r>
      <w:r>
        <w:rPr>
          <w:rFonts w:ascii="Times New Roman" w:hAnsi="Times New Roman" w:cs="Times New Roman" w:eastAsia="Times New Roman"/>
          <w:sz w:val="23"/>
          <w:szCs w:val="23"/>
          <w:color w:val="595959"/>
          <w:spacing w:val="-39"/>
          <w:w w:val="100"/>
          <w:position w:val="-8"/>
        </w:rPr>
        <w:t> </w:t>
      </w:r>
      <w:r>
        <w:rPr>
          <w:rFonts w:ascii="Arial" w:hAnsi="Arial" w:cs="Arial" w:eastAsia="Arial"/>
          <w:sz w:val="38"/>
          <w:szCs w:val="38"/>
          <w:color w:val="595959"/>
          <w:spacing w:val="4"/>
          <w:w w:val="102"/>
          <w:position w:val="-8"/>
        </w:rPr>
        <w:t>t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68"/>
          <w:position w:val="-8"/>
        </w:rPr>
        <w:t>..</w:t>
      </w:r>
      <w:r>
        <w:rPr>
          <w:rFonts w:ascii="Arial" w:hAnsi="Arial" w:cs="Arial" w:eastAsia="Arial"/>
          <w:sz w:val="38"/>
          <w:szCs w:val="38"/>
          <w:color w:val="595959"/>
          <w:spacing w:val="20"/>
          <w:w w:val="100"/>
          <w:position w:val="-8"/>
        </w:rPr>
        <w:t> </w:t>
      </w:r>
      <w:r>
        <w:rPr>
          <w:rFonts w:ascii="Arial" w:hAnsi="Arial" w:cs="Arial" w:eastAsia="Arial"/>
          <w:sz w:val="38"/>
          <w:szCs w:val="38"/>
          <w:color w:val="8C8C8A"/>
          <w:spacing w:val="0"/>
          <w:w w:val="73"/>
          <w:position w:val="-8"/>
        </w:rPr>
        <w:t>.</w:t>
      </w:r>
      <w:r>
        <w:rPr>
          <w:rFonts w:ascii="Arial" w:hAnsi="Arial" w:cs="Arial" w:eastAsia="Arial"/>
          <w:sz w:val="38"/>
          <w:szCs w:val="38"/>
          <w:color w:val="8C8C8A"/>
          <w:spacing w:val="10"/>
          <w:w w:val="73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-26"/>
          <w:w w:val="186"/>
          <w:position w:val="-8"/>
        </w:rPr>
        <w:t>ı</w:t>
      </w:r>
      <w:r>
        <w:rPr>
          <w:rFonts w:ascii="Arial" w:hAnsi="Arial" w:cs="Arial" w:eastAsia="Arial"/>
          <w:sz w:val="20"/>
          <w:szCs w:val="20"/>
          <w:color w:val="B8B8B8"/>
          <w:spacing w:val="0"/>
          <w:w w:val="117"/>
          <w:position w:val="-8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39" w:lineRule="atLeast"/>
        <w:ind w:left="14" w:right="-20"/>
        <w:jc w:val="left"/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pict>
          <v:group style="position:absolute;margin-left:493.392883pt;margin-top:23.89407pt;width:6.16325pt;height:17.053223pt;mso-position-horizontal-relative:page;mso-position-vertical-relative:paragraph;z-index:-15295" coordorigin="9868,478" coordsize="123,341">
            <v:shape style="position:absolute;left:9868;top:478;width:123;height:341" coordorigin="9868,478" coordsize="123,341" path="m9868,478l9991,478,9991,819,9868,819,9868,478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50"/>
          <w:szCs w:val="50"/>
          <w:color w:val="707070"/>
          <w:w w:val="35"/>
        </w:rPr>
      </w:r>
      <w:r>
        <w:rPr>
          <w:rFonts w:ascii="Times New Roman" w:hAnsi="Times New Roman" w:cs="Times New Roman" w:eastAsia="Times New Roman"/>
          <w:sz w:val="50"/>
          <w:szCs w:val="50"/>
          <w:color w:val="707070"/>
          <w:spacing w:val="0"/>
          <w:w w:val="35"/>
          <w:emboss/>
        </w:rPr>
        <w:t>.</w:t>
      </w:r>
      <w:r>
        <w:rPr>
          <w:rFonts w:ascii="Times New Roman" w:hAnsi="Times New Roman" w:cs="Times New Roman" w:eastAsia="Times New Roman"/>
          <w:sz w:val="50"/>
          <w:szCs w:val="50"/>
          <w:color w:val="707070"/>
          <w:spacing w:val="0"/>
          <w:w w:val="35"/>
        </w:rPr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00"/>
          <w:cols w:num="2" w:equalWidth="0">
            <w:col w:w="8725" w:space="317"/>
            <w:col w:w="2538"/>
          </w:cols>
        </w:sectPr>
      </w:pPr>
      <w:rPr/>
    </w:p>
    <w:p>
      <w:pPr>
        <w:spacing w:before="0" w:after="0" w:line="771" w:lineRule="atLeast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61.363922pt;margin-top:18.202312pt;width:.1pt;height:13.642579pt;mso-position-horizontal-relative:page;mso-position-vertical-relative:paragraph;z-index:-15299" coordorigin="5227,364" coordsize="2,273">
            <v:shape style="position:absolute;left:5227;top:364;width:2;height:273" coordorigin="5227,364" coordsize="0,273" path="m5227,637l5227,364e" filled="f" stroked="t" strokeweight="3.406072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48" w:lineRule="atLeast"/>
        <w:ind w:right="-115"/>
        <w:jc w:val="left"/>
        <w:tabs>
          <w:tab w:pos="2140" w:val="left"/>
          <w:tab w:pos="2680" w:val="left"/>
        </w:tabs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AAFCD"/>
          <w:w w:val="38"/>
        </w:rPr>
        <w:t>·</w:t>
      </w:r>
      <w:r>
        <w:rPr>
          <w:rFonts w:ascii="Arial" w:hAnsi="Arial" w:cs="Arial" w:eastAsia="Arial"/>
          <w:sz w:val="20"/>
          <w:szCs w:val="20"/>
          <w:color w:val="AAAFCD"/>
          <w:spacing w:val="-38"/>
          <w:w w:val="38"/>
        </w:rPr>
        <w:t>·</w:t>
      </w:r>
      <w:r>
        <w:rPr>
          <w:rFonts w:ascii="Arial" w:hAnsi="Arial" w:cs="Arial" w:eastAsia="Arial"/>
          <w:sz w:val="20"/>
          <w:szCs w:val="20"/>
          <w:color w:val="747EAF"/>
          <w:spacing w:val="0"/>
          <w:w w:val="145"/>
        </w:rPr>
        <w:t>?</w:t>
      </w:r>
      <w:r>
        <w:rPr>
          <w:rFonts w:ascii="Arial" w:hAnsi="Arial" w:cs="Arial" w:eastAsia="Arial"/>
          <w:sz w:val="20"/>
          <w:szCs w:val="20"/>
          <w:color w:val="747EAF"/>
          <w:spacing w:val="-24"/>
          <w:w w:val="144"/>
        </w:rPr>
        <w:t>E</w:t>
      </w:r>
      <w:r>
        <w:rPr>
          <w:rFonts w:ascii="Arial" w:hAnsi="Arial" w:cs="Arial" w:eastAsia="Arial"/>
          <w:sz w:val="20"/>
          <w:szCs w:val="20"/>
          <w:color w:val="AAAFCD"/>
          <w:spacing w:val="0"/>
          <w:w w:val="187"/>
        </w:rPr>
        <w:t>'</w:t>
      </w:r>
      <w:r>
        <w:rPr>
          <w:rFonts w:ascii="Arial" w:hAnsi="Arial" w:cs="Arial" w:eastAsia="Arial"/>
          <w:sz w:val="20"/>
          <w:szCs w:val="20"/>
          <w:color w:val="AAAFCD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AAAFCD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AAAFCD"/>
          <w:spacing w:val="0"/>
          <w:w w:val="171"/>
          <w:position w:val="10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AAAFCD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AAFC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50"/>
          <w:szCs w:val="50"/>
          <w:color w:val="AAAFCD"/>
          <w:spacing w:val="0"/>
          <w:w w:val="257"/>
          <w:position w:val="0"/>
        </w:rPr>
        <w:t>-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910" w:lineRule="atLeast"/>
        <w:ind w:left="144" w:right="1777"/>
        <w:jc w:val="center"/>
        <w:tabs>
          <w:tab w:pos="158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595959"/>
          <w:w w:val="102"/>
          <w:b/>
          <w:bCs/>
          <w:i/>
        </w:rPr>
        <w:t>•</w:t>
      </w:r>
      <w:r>
        <w:rPr>
          <w:rFonts w:ascii="Arial" w:hAnsi="Arial" w:cs="Arial" w:eastAsia="Arial"/>
          <w:sz w:val="8"/>
          <w:szCs w:val="8"/>
          <w:color w:val="595959"/>
          <w:spacing w:val="-14"/>
          <w:w w:val="100"/>
          <w:b/>
          <w:bCs/>
          <w:i/>
        </w:rPr>
        <w:t> </w:t>
      </w:r>
      <w:r>
        <w:rPr>
          <w:rFonts w:ascii="Arial" w:hAnsi="Arial" w:cs="Arial" w:eastAsia="Arial"/>
          <w:sz w:val="8"/>
          <w:szCs w:val="8"/>
          <w:color w:val="A3A5A3"/>
          <w:spacing w:val="0"/>
          <w:w w:val="202"/>
          <w:b/>
          <w:bCs/>
          <w:i/>
        </w:rPr>
        <w:t>l</w:t>
      </w:r>
      <w:r>
        <w:rPr>
          <w:rFonts w:ascii="Arial" w:hAnsi="Arial" w:cs="Arial" w:eastAsia="Arial"/>
          <w:sz w:val="8"/>
          <w:szCs w:val="8"/>
          <w:color w:val="A3A5A3"/>
          <w:spacing w:val="0"/>
          <w:w w:val="202"/>
          <w:b/>
          <w:bCs/>
          <w:i/>
        </w:rPr>
        <w:t>  </w:t>
      </w:r>
      <w:r>
        <w:rPr>
          <w:rFonts w:ascii="Arial" w:hAnsi="Arial" w:cs="Arial" w:eastAsia="Arial"/>
          <w:sz w:val="8"/>
          <w:szCs w:val="8"/>
          <w:color w:val="A3A5A3"/>
          <w:spacing w:val="24"/>
          <w:w w:val="202"/>
          <w:b/>
          <w:bCs/>
          <w:i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32"/>
          <w:i/>
        </w:rPr>
        <w:t>li</w:t>
      </w:r>
      <w:r>
        <w:rPr>
          <w:rFonts w:ascii="Arial" w:hAnsi="Arial" w:cs="Arial" w:eastAsia="Arial"/>
          <w:sz w:val="14"/>
          <w:szCs w:val="14"/>
          <w:color w:val="333333"/>
          <w:spacing w:val="7"/>
          <w:w w:val="132"/>
          <w:i/>
        </w:rPr>
        <w:t> </w:t>
      </w:r>
      <w:r>
        <w:rPr>
          <w:rFonts w:ascii="Arial" w:hAnsi="Arial" w:cs="Arial" w:eastAsia="Arial"/>
          <w:sz w:val="14"/>
          <w:szCs w:val="14"/>
          <w:color w:val="707070"/>
          <w:spacing w:val="0"/>
          <w:w w:val="70"/>
        </w:rPr>
        <w:t>..</w:t>
      </w:r>
      <w:r>
        <w:rPr>
          <w:rFonts w:ascii="Arial" w:hAnsi="Arial" w:cs="Arial" w:eastAsia="Arial"/>
          <w:sz w:val="14"/>
          <w:szCs w:val="14"/>
          <w:color w:val="707070"/>
          <w:spacing w:val="26"/>
          <w:w w:val="70"/>
        </w:rPr>
        <w:t> </w:t>
      </w:r>
      <w:r>
        <w:rPr>
          <w:rFonts w:ascii="Arial" w:hAnsi="Arial" w:cs="Arial" w:eastAsia="Arial"/>
          <w:sz w:val="14"/>
          <w:szCs w:val="14"/>
          <w:color w:val="8C8C8A"/>
          <w:spacing w:val="0"/>
          <w:w w:val="100"/>
        </w:rPr>
        <w:t>.</w:t>
      </w:r>
      <w:r>
        <w:rPr>
          <w:rFonts w:ascii="Arial" w:hAnsi="Arial" w:cs="Arial" w:eastAsia="Arial"/>
          <w:sz w:val="14"/>
          <w:szCs w:val="14"/>
          <w:color w:val="8C8C8A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C8C8A"/>
          <w:spacing w:val="12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707070"/>
          <w:spacing w:val="0"/>
          <w:w w:val="129"/>
          <w:b/>
          <w:bCs/>
        </w:rPr>
        <w:t>7</w:t>
      </w:r>
      <w:r>
        <w:rPr>
          <w:rFonts w:ascii="Arial" w:hAnsi="Arial" w:cs="Arial" w:eastAsia="Arial"/>
          <w:sz w:val="7"/>
          <w:szCs w:val="7"/>
          <w:color w:val="707070"/>
          <w:spacing w:val="0"/>
          <w:w w:val="129"/>
          <w:b/>
          <w:bCs/>
        </w:rPr>
        <w:t>      </w:t>
      </w:r>
      <w:r>
        <w:rPr>
          <w:rFonts w:ascii="Arial" w:hAnsi="Arial" w:cs="Arial" w:eastAsia="Arial"/>
          <w:sz w:val="7"/>
          <w:szCs w:val="7"/>
          <w:color w:val="707070"/>
          <w:spacing w:val="10"/>
          <w:w w:val="129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707070"/>
          <w:spacing w:val="0"/>
          <w:w w:val="100"/>
        </w:rPr>
        <w:t>.,.</w:t>
      </w:r>
      <w:r>
        <w:rPr>
          <w:rFonts w:ascii="Arial" w:hAnsi="Arial" w:cs="Arial" w:eastAsia="Arial"/>
          <w:sz w:val="7"/>
          <w:szCs w:val="7"/>
          <w:color w:val="707070"/>
          <w:spacing w:val="9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595959"/>
          <w:spacing w:val="0"/>
          <w:w w:val="163"/>
        </w:rPr>
        <w:t>•</w:t>
      </w:r>
      <w:r>
        <w:rPr>
          <w:rFonts w:ascii="Arial" w:hAnsi="Arial" w:cs="Arial" w:eastAsia="Arial"/>
          <w:sz w:val="7"/>
          <w:szCs w:val="7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595959"/>
          <w:spacing w:val="0"/>
          <w:w w:val="100"/>
        </w:rPr>
      </w:r>
      <w:r>
        <w:rPr>
          <w:rFonts w:ascii="Arial" w:hAnsi="Arial" w:cs="Arial" w:eastAsia="Arial"/>
          <w:sz w:val="7"/>
          <w:szCs w:val="7"/>
          <w:color w:val="8C8C8A"/>
          <w:spacing w:val="-10"/>
          <w:w w:val="142"/>
        </w:rPr>
        <w:t>.</w:t>
      </w:r>
      <w:r>
        <w:rPr>
          <w:rFonts w:ascii="Arial" w:hAnsi="Arial" w:cs="Arial" w:eastAsia="Arial"/>
          <w:sz w:val="7"/>
          <w:szCs w:val="7"/>
          <w:color w:val="8C8C8A"/>
          <w:spacing w:val="-26"/>
          <w:w w:val="142"/>
        </w:rPr>
        <w:t>.</w:t>
      </w:r>
      <w:r>
        <w:rPr>
          <w:rFonts w:ascii="Arial" w:hAnsi="Arial" w:cs="Arial" w:eastAsia="Arial"/>
          <w:sz w:val="7"/>
          <w:szCs w:val="7"/>
          <w:color w:val="A3A5A3"/>
          <w:spacing w:val="0"/>
          <w:w w:val="209"/>
        </w:rPr>
        <w:t>,.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45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C8C8A"/>
          <w:spacing w:val="-19"/>
          <w:w w:val="257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9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faiy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it:,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lJ,._Amir:i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31"/>
          <w:w w:val="12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31"/>
          <w:w w:val="12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C8C8A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46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A3A5A3"/>
          <w:spacing w:val="0"/>
          <w:w w:val="215"/>
          <w:position w:val="-21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00"/>
          <w:cols w:num="3" w:equalWidth="0">
            <w:col w:w="799" w:space="3210"/>
            <w:col w:w="3112" w:space="876"/>
            <w:col w:w="358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81" w:lineRule="exact"/>
        <w:ind w:right="212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8.46582pt;margin-top:-17.613255pt;width:8.321670pt;height:24.5pt;mso-position-horizontal-relative:page;mso-position-vertical-relative:paragraph;z-index:-15287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5D5BC3"/>
                      <w:spacing w:val="0"/>
                      <w:w w:val="10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3F3FA7"/>
          <w:spacing w:val="0"/>
          <w:w w:val="79"/>
          <w:b/>
          <w:bCs/>
        </w:rPr>
        <w:t>'lll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78" w:lineRule="atLeast"/>
        <w:ind w:right="1268"/>
        <w:jc w:val="right"/>
        <w:rPr>
          <w:rFonts w:ascii="Arial" w:hAnsi="Arial" w:cs="Arial" w:eastAsia="Arial"/>
          <w:sz w:val="42"/>
          <w:szCs w:val="42"/>
        </w:rPr>
      </w:pPr>
      <w:rPr/>
      <w:r>
        <w:rPr/>
        <w:br w:type="column"/>
      </w:r>
      <w:r>
        <w:rPr>
          <w:rFonts w:ascii="Arial" w:hAnsi="Arial" w:cs="Arial" w:eastAsia="Arial"/>
          <w:sz w:val="42"/>
          <w:szCs w:val="42"/>
          <w:color w:val="595959"/>
          <w:spacing w:val="0"/>
          <w:w w:val="164"/>
        </w:rPr>
        <w:t>liN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0" w:after="0" w:line="172" w:lineRule="exact"/>
        <w:ind w:right="-20"/>
        <w:jc w:val="left"/>
        <w:tabs>
          <w:tab w:pos="3420" w:val="left"/>
          <w:tab w:pos="502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782288pt;margin-top:6.225358pt;width:7.381032pt;height:14.5pt;mso-position-horizontal-relative:page;mso-position-vertical-relative:paragraph;z-index:-15289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333333"/>
                      <w:spacing w:val="-8"/>
                      <w:w w:val="65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B8B8B8"/>
                      <w:spacing w:val="0"/>
                      <w:w w:val="98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10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00"/>
          <w:position w:val="-4"/>
        </w:rPr>
        <w:t>\</w:t>
      </w:r>
      <w:r>
        <w:rPr>
          <w:rFonts w:ascii="Arial" w:hAnsi="Arial" w:cs="Arial" w:eastAsia="Arial"/>
          <w:sz w:val="25"/>
          <w:szCs w:val="25"/>
          <w:color w:val="595959"/>
          <w:spacing w:val="34"/>
          <w:w w:val="100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24"/>
          <w:position w:val="-4"/>
        </w:rPr>
        <w:t>tYW'ij'l"l'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00"/>
          <w:position w:val="-4"/>
        </w:rPr>
      </w:r>
      <w:r>
        <w:rPr>
          <w:rFonts w:ascii="Arial" w:hAnsi="Arial" w:cs="Arial" w:eastAsia="Arial"/>
          <w:sz w:val="25"/>
          <w:szCs w:val="25"/>
          <w:color w:val="333333"/>
          <w:spacing w:val="-5"/>
          <w:w w:val="112"/>
          <w:position w:val="-4"/>
        </w:rPr>
        <w:t>'</w:t>
      </w:r>
      <w:r>
        <w:rPr>
          <w:rFonts w:ascii="Arial" w:hAnsi="Arial" w:cs="Arial" w:eastAsia="Arial"/>
          <w:sz w:val="25"/>
          <w:szCs w:val="25"/>
          <w:color w:val="8C8C8A"/>
          <w:spacing w:val="-41"/>
          <w:w w:val="248"/>
          <w:position w:val="-4"/>
        </w:rPr>
        <w:t>,</w:t>
      </w:r>
      <w:r>
        <w:rPr>
          <w:rFonts w:ascii="Arial" w:hAnsi="Arial" w:cs="Arial" w:eastAsia="Arial"/>
          <w:sz w:val="25"/>
          <w:szCs w:val="25"/>
          <w:color w:val="A3A5A3"/>
          <w:spacing w:val="0"/>
          <w:w w:val="177"/>
          <w:position w:val="-4"/>
        </w:rPr>
        <w:t>,</w:t>
      </w:r>
      <w:r>
        <w:rPr>
          <w:rFonts w:ascii="Arial" w:hAnsi="Arial" w:cs="Arial" w:eastAsia="Arial"/>
          <w:sz w:val="25"/>
          <w:szCs w:val="25"/>
          <w:color w:val="A3A5A3"/>
          <w:spacing w:val="33"/>
          <w:w w:val="100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1C28A3"/>
          <w:spacing w:val="0"/>
          <w:w w:val="442"/>
          <w:position w:val="-4"/>
        </w:rPr>
        <w:t>'</w:t>
      </w:r>
      <w:r>
        <w:rPr>
          <w:rFonts w:ascii="Arial" w:hAnsi="Arial" w:cs="Arial" w:eastAsia="Arial"/>
          <w:sz w:val="25"/>
          <w:szCs w:val="25"/>
          <w:color w:val="1C28A3"/>
          <w:spacing w:val="0"/>
          <w:w w:val="443"/>
          <w:position w:val="-4"/>
        </w:rPr>
        <w:t>\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353" w:right="-20"/>
        <w:jc w:val="left"/>
        <w:tabs>
          <w:tab w:pos="3400" w:val="left"/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İtf.Eri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74"/>
          <w:position w:val="-4"/>
        </w:rPr>
        <w:t>Mu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74"/>
          <w:position w:val="-4"/>
        </w:rPr>
        <w:t>  </w:t>
      </w:r>
      <w:r>
        <w:rPr>
          <w:rFonts w:ascii="Arial" w:hAnsi="Arial" w:cs="Arial" w:eastAsia="Arial"/>
          <w:sz w:val="22"/>
          <w:szCs w:val="22"/>
          <w:color w:val="595959"/>
          <w:spacing w:val="34"/>
          <w:w w:val="74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74"/>
          <w:position w:val="-4"/>
        </w:rPr>
        <w:t>ŞMf</w:t>
      </w:r>
      <w:r>
        <w:rPr>
          <w:rFonts w:ascii="Arial" w:hAnsi="Arial" w:cs="Arial" w:eastAsia="Arial"/>
          <w:sz w:val="19"/>
          <w:szCs w:val="19"/>
          <w:color w:val="464646"/>
          <w:spacing w:val="-4"/>
          <w:w w:val="74"/>
          <w:position w:val="-4"/>
        </w:rPr>
        <w:t>i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74"/>
          <w:position w:val="-4"/>
        </w:rPr>
        <w:t>e</w:t>
      </w:r>
      <w:r>
        <w:rPr>
          <w:rFonts w:ascii="Arial" w:hAnsi="Arial" w:cs="Arial" w:eastAsia="Arial"/>
          <w:sz w:val="19"/>
          <w:szCs w:val="19"/>
          <w:color w:val="707070"/>
          <w:spacing w:val="-19"/>
          <w:w w:val="74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74"/>
          <w:position w:val="-4"/>
        </w:rPr>
        <w:t>·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74"/>
          <w:position w:val="-4"/>
        </w:rPr>
        <w:t>  </w:t>
      </w:r>
      <w:r>
        <w:rPr>
          <w:rFonts w:ascii="Arial" w:hAnsi="Arial" w:cs="Arial" w:eastAsia="Arial"/>
          <w:sz w:val="19"/>
          <w:szCs w:val="19"/>
          <w:color w:val="707070"/>
          <w:spacing w:val="5"/>
          <w:w w:val="7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4"/>
          <w:position w:val="-4"/>
        </w:rPr>
        <w:t>ur.ü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left="3865" w:right="2148"/>
        <w:jc w:val="center"/>
        <w:tabs>
          <w:tab w:pos="4260" w:val="left"/>
          <w:tab w:pos="47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449.582977pt;margin-top:4.100218pt;width:.1pt;height:7.608154pt;mso-position-horizontal-relative:page;mso-position-vertical-relative:paragraph;z-index:-15294" coordorigin="8992,82" coordsize="2,152">
            <v:shape style="position:absolute;left:8992;top:82;width:2;height:152" coordorigin="8992,82" coordsize="0,152" path="m8992,82l8992,234,8992,82x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52"/>
        </w:rPr>
        <w:t>x.-..,.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C8C8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C8C8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0"/>
          <w:w w:val="100"/>
        </w:rPr>
        <w:t>/t</w:t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8C8C8A"/>
          <w:spacing w:val="0"/>
          <w:w w:val="140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93" w:lineRule="exact"/>
        <w:ind w:left="4083" w:right="2354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138.087341pt;margin-top:9.390368pt;width:53.916457pt;height:47.599964pt;mso-position-horizontal-relative:page;mso-position-vertical-relative:paragraph;z-index:-15303" coordorigin="2762,188" coordsize="1078,952">
            <v:group style="position:absolute;left:2783;top:390;width:485;height:2" coordorigin="2783,390" coordsize="485,2">
              <v:shape style="position:absolute;left:2783;top:390;width:485;height:2" coordorigin="2783,390" coordsize="485,0" path="m2783,390l3268,390e" filled="f" stroked="t" strokeweight="2.118987pt" strokecolor="#6B6BC8">
                <v:path arrowok="t"/>
              </v:shape>
            </v:group>
            <v:group style="position:absolute;left:3240;top:387;width:268;height:2" coordorigin="3240,387" coordsize="268,2">
              <v:shape style="position:absolute;left:3240;top:387;width:268;height:2" coordorigin="3240,387" coordsize="268,0" path="m3240,387l3508,387e" filled="f" stroked="t" strokeweight="2.825317pt" strokecolor="#6B67C8">
                <v:path arrowok="t"/>
              </v:shape>
            </v:group>
            <v:group style="position:absolute;left:3527;top:197;width:2;height:428" coordorigin="3527,197" coordsize="2,428">
              <v:shape style="position:absolute;left:3527;top:197;width:2;height:428" coordorigin="3527,197" coordsize="0,428" path="m3527,625l3527,197e" filled="f" stroked="t" strokeweight=".941772pt" strokecolor="#3F3BB3">
                <v:path arrowok="t"/>
              </v:shape>
            </v:group>
            <v:group style="position:absolute;left:3494;top:387;width:334;height:2" coordorigin="3494,387" coordsize="334,2">
              <v:shape style="position:absolute;left:3494;top:387;width:334;height:2" coordorigin="3494,387" coordsize="334,0" path="m3494,387l3828,387e" filled="f" stroked="t" strokeweight="1.177215pt" strokecolor="#3B3B97">
                <v:path arrowok="t"/>
              </v:shape>
            </v:group>
            <v:group style="position:absolute;left:3513;top:335;width:2;height:532" coordorigin="3513,335" coordsize="2,532">
              <v:shape style="position:absolute;left:3513;top:335;width:2;height:532" coordorigin="3513,335" coordsize="0,532" path="m3513,868l3513,335e" filled="f" stroked="t" strokeweight=".706329pt" strokecolor="#3B3B9C">
                <v:path arrowok="t"/>
              </v:shape>
            </v:group>
            <v:group style="position:absolute;left:3493;top:714;width:2;height:401" coordorigin="3493,714" coordsize="2,401">
              <v:shape style="position:absolute;left:3493;top:714;width:2;height:401" coordorigin="3493,714" coordsize="0,401" path="m3493,1115l3493,714e" filled="f" stroked="t" strokeweight="2.51425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1"/>
          <w:szCs w:val="11"/>
          <w:color w:val="707070"/>
          <w:w w:val="248"/>
          <w:b/>
          <w:bCs/>
          <w:position w:val="1"/>
        </w:rPr>
        <w:t>t-</w:t>
      </w:r>
      <w:r>
        <w:rPr>
          <w:rFonts w:ascii="Times New Roman" w:hAnsi="Times New Roman" w:cs="Times New Roman" w:eastAsia="Times New Roman"/>
          <w:sz w:val="11"/>
          <w:szCs w:val="11"/>
          <w:color w:val="8C8C8A"/>
          <w:w w:val="103"/>
          <w:b/>
          <w:bCs/>
          <w:position w:val="1"/>
        </w:rPr>
        <w:t>v</w:t>
      </w:r>
      <w:r>
        <w:rPr>
          <w:rFonts w:ascii="Times New Roman" w:hAnsi="Times New Roman" w:cs="Times New Roman" w:eastAsia="Times New Roman"/>
          <w:sz w:val="11"/>
          <w:szCs w:val="11"/>
          <w:color w:val="8C8C8A"/>
          <w:w w:val="102"/>
          <w:b/>
          <w:bCs/>
          <w:position w:val="1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8C8C8A"/>
          <w:spacing w:val="-18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95959"/>
          <w:spacing w:val="0"/>
          <w:w w:val="80"/>
          <w:b/>
          <w:bCs/>
          <w:position w:val="1"/>
        </w:rPr>
        <w:t>t6fo.ıı-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40" w:right="200"/>
          <w:cols w:num="2" w:equalWidth="0">
            <w:col w:w="3596" w:space="907"/>
            <w:col w:w="7077"/>
          </w:cols>
        </w:sectPr>
      </w:pPr>
      <w:rPr/>
    </w:p>
    <w:p>
      <w:pPr>
        <w:spacing w:before="47" w:after="0" w:line="240" w:lineRule="auto"/>
        <w:ind w:left="143" w:right="-104"/>
        <w:jc w:val="left"/>
        <w:tabs>
          <w:tab w:pos="23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HaJk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position w:val="6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tabs>
          <w:tab w:pos="1840" w:val="left"/>
          <w:tab w:pos="26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0.511398pt;margin-top:11.095402pt;width:20.646117pt;height:8pt;mso-position-horizontal-relative:page;mso-position-vertical-relative:paragraph;z-index:-1528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320" w:val="left"/>
                    </w:tabs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33333"/>
                      <w:spacing w:val="0"/>
                      <w:w w:val="100"/>
                    </w:rPr>
                    <w:t>t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3333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3333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595959"/>
                      <w:spacing w:val="0"/>
                      <w:w w:val="100"/>
                    </w:rPr>
                    <w:t>.·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333333"/>
          <w:w w:val="114"/>
          <w:b/>
          <w:bCs/>
        </w:rPr>
        <w:t>erim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61"/>
          <w:w w:val="115"/>
          <w:b/>
          <w:bCs/>
        </w:rPr>
        <w:t>]</w:t>
      </w:r>
      <w:r>
        <w:rPr>
          <w:rFonts w:ascii="Times New Roman" w:hAnsi="Times New Roman" w:cs="Times New Roman" w:eastAsia="Times New Roman"/>
          <w:sz w:val="29"/>
          <w:szCs w:val="29"/>
          <w:color w:val="A3A5A3"/>
          <w:spacing w:val="-42"/>
          <w:w w:val="50"/>
          <w:b/>
          <w:bCs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4"/>
          <w:b/>
          <w:bCs/>
        </w:rPr>
        <w:t>{ÖSE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0"/>
          <w:b/>
          <w:bCs/>
        </w:rPr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416"/>
          <w:position w:val="1"/>
        </w:rPr>
        <w:t>D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416"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00"/>
          <w:cols w:num="2" w:equalWidth="0">
            <w:col w:w="2465" w:space="159"/>
            <w:col w:w="8956"/>
          </w:cols>
        </w:sectPr>
      </w:pPr>
      <w:rPr/>
    </w:p>
    <w:p>
      <w:pPr>
        <w:spacing w:before="0" w:after="0" w:line="210" w:lineRule="exact"/>
        <w:ind w:left="2101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1.889874pt;margin-top:37.915718pt;width:570.713936pt;height:779.870264pt;mso-position-horizontal-relative:page;mso-position-vertical-relative:page;z-index:-15308" coordorigin="238,758" coordsize="11414,15597">
            <v:group style="position:absolute;left:250;top:768;width:1695;height:2" coordorigin="250,768" coordsize="1695,2">
              <v:shape style="position:absolute;left:250;top:768;width:1695;height:2" coordorigin="250,768" coordsize="1695,0" path="m250,768l1945,768e" filled="f" stroked="t" strokeweight=".706329pt" strokecolor="#777777">
                <v:path arrowok="t"/>
              </v:shape>
            </v:group>
            <v:group style="position:absolute;left:254;top:765;width:2;height:979" coordorigin="254,765" coordsize="2,979">
              <v:shape style="position:absolute;left:254;top:765;width:2;height:979" coordorigin="254,765" coordsize="0,979" path="m254,1745l254,765e" filled="f" stroked="t" strokeweight=".470886pt" strokecolor="#707070">
                <v:path arrowok="t"/>
              </v:shape>
            </v:group>
            <v:group style="position:absolute;left:1917;top:765;width:2;height:727" coordorigin="1917,765" coordsize="2,727">
              <v:shape style="position:absolute;left:1917;top:765;width:2;height:727" coordorigin="1917,765" coordsize="0,727" path="m1917,1493l1917,765e" filled="f" stroked="t" strokeweight=".706329pt" strokecolor="#838383">
                <v:path arrowok="t"/>
              </v:shape>
            </v:group>
            <v:group style="position:absolute;left:1874;top:780;width:9747;height:2" coordorigin="1874,780" coordsize="9747,2">
              <v:shape style="position:absolute;left:1874;top:780;width:9747;height:2" coordorigin="1874,780" coordsize="9747,0" path="m1874,780l11621,780e" filled="f" stroked="t" strokeweight=".706329pt" strokecolor="#5B5B5B">
                <v:path arrowok="t"/>
              </v:shape>
            </v:group>
            <v:group style="position:absolute;left:8000;top:775;width:2;height:718" coordorigin="8000,775" coordsize="2,718">
              <v:shape style="position:absolute;left:8000;top:775;width:2;height:718" coordorigin="8000,775" coordsize="0,718" path="m8000,1493l8000,775e" filled="f" stroked="t" strokeweight=".706329pt" strokecolor="#4F4F4F">
                <v:path arrowok="t"/>
              </v:shape>
            </v:group>
            <v:group style="position:absolute;left:254;top:765;width:2;height:1317" coordorigin="254,765" coordsize="2,1317">
              <v:shape style="position:absolute;left:254;top:765;width:2;height:1317" coordorigin="254,765" coordsize="0,1317" path="m254,2082l254,765e" filled="f" stroked="t" strokeweight=".706329pt" strokecolor="#6B6B6B">
                <v:path arrowok="t"/>
              </v:shape>
            </v:group>
            <v:group style="position:absolute;left:1917;top:1436;width:2;height:181" coordorigin="1917,1436" coordsize="2,181">
              <v:shape style="position:absolute;left:1917;top:1436;width:2;height:181" coordorigin="1917,1436" coordsize="0,181" path="m1917,1616l1917,1436e" filled="f" stroked="t" strokeweight=".470886pt" strokecolor="#747474">
                <v:path arrowok="t"/>
              </v:shape>
            </v:group>
            <v:group style="position:absolute;left:8000;top:1436;width:2;height:181" coordorigin="8000,1436" coordsize="2,181">
              <v:shape style="position:absolute;left:8000;top:1436;width:2;height:181" coordorigin="8000,1436" coordsize="0,181" path="m8000,1616l8000,1436e" filled="f" stroked="t" strokeweight=".470886pt" strokecolor="#383838">
                <v:path arrowok="t"/>
              </v:shape>
            </v:group>
            <v:group style="position:absolute;left:11614;top:780;width:2;height:1303" coordorigin="11614,780" coordsize="2,1303">
              <v:shape style="position:absolute;left:11614;top:780;width:2;height:1303" coordorigin="11614,780" coordsize="0,1303" path="m11614,2082l11614,780e" filled="f" stroked="t" strokeweight=".706329pt" strokecolor="#808080">
                <v:path arrowok="t"/>
              </v:shape>
            </v:group>
            <v:group style="position:absolute;left:8000;top:1559;width:2;height:509" coordorigin="8000,1559" coordsize="2,509">
              <v:shape style="position:absolute;left:8000;top:1559;width:2;height:509" coordorigin="8000,1559" coordsize="0,509" path="m8000,2068l8000,1559e" filled="f" stroked="t" strokeweight=".706329pt" strokecolor="#545454">
                <v:path arrowok="t"/>
              </v:shape>
            </v:group>
            <v:group style="position:absolute;left:11617;top:1559;width:2;height:185" coordorigin="11617,1559" coordsize="2,185">
              <v:shape style="position:absolute;left:11617;top:1559;width:2;height:185" coordorigin="11617,1559" coordsize="0,185" path="m11617,1745l11617,1559e" filled="f" stroked="t" strokeweight=".470886pt" strokecolor="#6B6B6B">
                <v:path arrowok="t"/>
              </v:shape>
            </v:group>
            <v:group style="position:absolute;left:245;top:2054;width:3612;height:2" coordorigin="245,2054" coordsize="3612,2">
              <v:shape style="position:absolute;left:245;top:2054;width:3612;height:2" coordorigin="245,2054" coordsize="3612,0" path="m245,2054l3857,2054e" filled="f" stroked="t" strokeweight=".706329pt" strokecolor="#545454">
                <v:path arrowok="t"/>
              </v:shape>
            </v:group>
            <v:group style="position:absolute;left:1914;top:1559;width:2;height:504" coordorigin="1914,1559" coordsize="2,504">
              <v:shape style="position:absolute;left:1914;top:1559;width:2;height:504" coordorigin="1914,1559" coordsize="0,504" path="m1914,2063l1914,1559e" filled="f" stroked="t" strokeweight=".941772pt" strokecolor="#7C7C7C">
                <v:path arrowok="t"/>
              </v:shape>
            </v:group>
            <v:group style="position:absolute;left:3800;top:2056;width:292;height:2" coordorigin="3800,2056" coordsize="292,2">
              <v:shape style="position:absolute;left:3800;top:2056;width:292;height:2" coordorigin="3800,2056" coordsize="292,0" path="m3800,2056l4092,2056e" filled="f" stroked="t" strokeweight=".470886pt" strokecolor="#444444">
                <v:path arrowok="t"/>
              </v:shape>
            </v:group>
            <v:group style="position:absolute;left:4035;top:2061;width:7591;height:2" coordorigin="4035,2061" coordsize="7591,2">
              <v:shape style="position:absolute;left:4035;top:2061;width:7591;height:2" coordorigin="4035,2061" coordsize="7591,0" path="m4035,2061l11626,2061e" filled="f" stroked="t" strokeweight=".706329pt" strokecolor="#5B5B5B">
                <v:path arrowok="t"/>
              </v:shape>
            </v:group>
            <v:group style="position:absolute;left:250;top:2296;width:11372;height:2" coordorigin="250,2296" coordsize="11372,2">
              <v:shape style="position:absolute;left:250;top:2296;width:11372;height:2" coordorigin="250,2296" coordsize="11372,0" path="m250,2296l11621,2296e" filled="f" stroked="t" strokeweight=".706329pt" strokecolor="#5B5B5B">
                <v:path arrowok="t"/>
              </v:shape>
            </v:group>
            <v:group style="position:absolute;left:257;top:2011;width:2;height:314" coordorigin="257,2011" coordsize="2,314">
              <v:shape style="position:absolute;left:257;top:2011;width:2;height:314" coordorigin="257,2011" coordsize="0,314" path="m257,2325l257,2011e" filled="f" stroked="t" strokeweight=".706329pt" strokecolor="#545454">
                <v:path arrowok="t"/>
              </v:shape>
            </v:group>
            <v:group style="position:absolute;left:11617;top:2011;width:2;height:314" coordorigin="11617,2011" coordsize="2,314">
              <v:shape style="position:absolute;left:11617;top:2011;width:2;height:314" coordorigin="11617,2011" coordsize="0,314" path="m11617,2325l11617,2011e" filled="f" stroked="t" strokeweight=".470886pt" strokecolor="#676767">
                <v:path arrowok="t"/>
              </v:shape>
            </v:group>
            <v:group style="position:absolute;left:250;top:2534;width:11377;height:2" coordorigin="250,2534" coordsize="11377,2">
              <v:shape style="position:absolute;left:250;top:2534;width:11377;height:2" coordorigin="250,2534" coordsize="11377,0" path="m250,2534l11626,2534e" filled="f" stroked="t" strokeweight=".706329pt" strokecolor="#5B5B5B">
                <v:path arrowok="t"/>
              </v:shape>
            </v:group>
            <v:group style="position:absolute;left:254;top:2154;width:2;height:428" coordorigin="254,2154" coordsize="2,428">
              <v:shape style="position:absolute;left:254;top:2154;width:2;height:428" coordorigin="254,2154" coordsize="0,428" path="m254,2581l254,2154e" filled="f" stroked="t" strokeweight=".470886pt" strokecolor="#3F3F3F">
                <v:path arrowok="t"/>
              </v:shape>
            </v:group>
            <v:group style="position:absolute;left:3211;top:2534;width:315;height:2" coordorigin="3211,2534" coordsize="315,2">
              <v:shape style="position:absolute;left:3211;top:2534;width:315;height:2" coordorigin="3211,2534" coordsize="315,0" path="m3211,2534l3527,2534e" filled="f" stroked="t" strokeweight=".470886pt" strokecolor="#444444">
                <v:path arrowok="t"/>
              </v:shape>
            </v:group>
            <v:group style="position:absolute;left:11619;top:2092;width:2;height:2192" coordorigin="11619,2092" coordsize="2,2192">
              <v:shape style="position:absolute;left:11619;top:2092;width:2;height:2192" coordorigin="11619,2092" coordsize="0,2192" path="m11619,4283l11619,2092e" filled="f" stroked="t" strokeweight=".706329pt" strokecolor="#7C7C7C">
                <v:path arrowok="t"/>
              </v:shape>
            </v:group>
            <v:group style="position:absolute;left:245;top:2774;width:11381;height:2" coordorigin="245,2774" coordsize="11381,2">
              <v:shape style="position:absolute;left:245;top:2774;width:11381;height:2" coordorigin="245,2774" coordsize="11381,0" path="m245,2774l11626,2774e" filled="f" stroked="t" strokeweight=".706329pt" strokecolor="#5B5B5B">
                <v:path arrowok="t"/>
              </v:shape>
            </v:group>
            <v:group style="position:absolute;left:254;top:2482;width:2;height:585" coordorigin="254,2482" coordsize="2,585">
              <v:shape style="position:absolute;left:254;top:2482;width:2;height:585" coordorigin="254,2482" coordsize="0,585" path="m254,3066l254,2482e" filled="f" stroked="t" strokeweight=".706329pt" strokecolor="#545454">
                <v:path arrowok="t"/>
              </v:shape>
            </v:group>
            <v:group style="position:absolute;left:250;top:3014;width:11377;height:2" coordorigin="250,3014" coordsize="11377,2">
              <v:shape style="position:absolute;left:250;top:3014;width:11377;height:2" coordorigin="250,3014" coordsize="11377,0" path="m250,3014l11626,3014e" filled="f" stroked="t" strokeweight=".706329pt" strokecolor="#5B5B5B">
                <v:path arrowok="t"/>
              </v:shape>
            </v:group>
            <v:group style="position:absolute;left:250;top:3252;width:11377;height:2" coordorigin="250,3252" coordsize="11377,2">
              <v:shape style="position:absolute;left:250;top:3252;width:11377;height:2" coordorigin="250,3252" coordsize="11377,0" path="m250,3252l11626,3252e" filled="f" stroked="t" strokeweight=".706329pt" strokecolor="#575757">
                <v:path arrowok="t"/>
              </v:shape>
            </v:group>
            <v:group style="position:absolute;left:257;top:2995;width:2;height:280" coordorigin="257,2995" coordsize="2,280">
              <v:shape style="position:absolute;left:257;top:2995;width:2;height:280" coordorigin="257,2995" coordsize="0,280" path="m257,3275l257,2995e" filled="f" stroked="t" strokeweight=".470886pt" strokecolor="#3B3B3B">
                <v:path arrowok="t"/>
              </v:shape>
            </v:group>
            <v:group style="position:absolute;left:254;top:3204;width:2;height:509" coordorigin="254,3204" coordsize="2,509">
              <v:shape style="position:absolute;left:254;top:3204;width:2;height:509" coordorigin="254,3204" coordsize="0,509" path="m254,3713l254,3204e" filled="f" stroked="t" strokeweight=".706329pt" strokecolor="#575757">
                <v:path arrowok="t"/>
              </v:shape>
            </v:group>
            <v:group style="position:absolute;left:2741;top:3233;width:2;height:257" coordorigin="2741,3233" coordsize="2,257">
              <v:shape style="position:absolute;left:2741;top:3233;width:2;height:257" coordorigin="2741,3233" coordsize="0,257" path="m2741,3489l2741,3233e" filled="f" stroked="t" strokeweight=".235443pt" strokecolor="#4F4F4F">
                <v:path arrowok="t"/>
              </v:shape>
            </v:group>
            <v:group style="position:absolute;left:5863;top:3247;width:2;height:271" coordorigin="5863,3247" coordsize="2,271">
              <v:shape style="position:absolute;left:5863;top:3247;width:2;height:271" coordorigin="5863,3247" coordsize="0,271" path="m5863,3518l5863,3247e" filled="f" stroked="t" strokeweight=".706329pt" strokecolor="#444444">
                <v:path arrowok="t"/>
              </v:shape>
            </v:group>
            <v:group style="position:absolute;left:11621;top:3204;width:2;height:314" coordorigin="11621,3204" coordsize="2,314">
              <v:shape style="position:absolute;left:11621;top:3204;width:2;height:314" coordorigin="11621,3204" coordsize="0,314" path="m11621,3518l11621,3204e" filled="f" stroked="t" strokeweight=".470886pt" strokecolor="#707070">
                <v:path arrowok="t"/>
              </v:shape>
            </v:group>
            <v:group style="position:absolute;left:2741;top:3489;width:2;height:195" coordorigin="2741,3489" coordsize="2,195">
              <v:shape style="position:absolute;left:2741;top:3489;width:2;height:195" coordorigin="2741,3489" coordsize="0,195" path="m2741,3684l2741,3489e" filled="f" stroked="t" strokeweight=".235443pt" strokecolor="#000000">
                <v:path arrowok="t"/>
              </v:shape>
            </v:group>
            <v:group style="position:absolute;left:5848;top:3684;width:1333;height:2" coordorigin="5848,3684" coordsize="1333,2">
              <v:shape style="position:absolute;left:5848;top:3684;width:1333;height:2" coordorigin="5848,3684" coordsize="1333,0" path="m5848,3684l7181,3684e" filled="f" stroked="t" strokeweight=".235443pt" strokecolor="#646464">
                <v:path arrowok="t"/>
              </v:shape>
            </v:group>
            <v:group style="position:absolute;left:7181;top:3684;width:2218;height:2" coordorigin="7181,3684" coordsize="2218,2">
              <v:shape style="position:absolute;left:7181;top:3684;width:2218;height:2" coordorigin="7181,3684" coordsize="2218,0" path="m7181,3684l9399,3684e" filled="f" stroked="t" strokeweight=".235443pt" strokecolor="#000000">
                <v:path arrowok="t"/>
              </v:shape>
            </v:group>
            <v:group style="position:absolute;left:9399;top:3684;width:2223;height:2" coordorigin="9399,3684" coordsize="2223,2">
              <v:shape style="position:absolute;left:9399;top:3684;width:2223;height:2" coordorigin="9399,3684" coordsize="2223,0" path="m9399,3684l11621,3684e" filled="f" stroked="t" strokeweight=".235443pt" strokecolor="#808080">
                <v:path arrowok="t"/>
              </v:shape>
            </v:group>
            <v:group style="position:absolute;left:250;top:3981;width:2524;height:2" coordorigin="250,3981" coordsize="2524,2">
              <v:shape style="position:absolute;left:250;top:3981;width:2524;height:2" coordorigin="250,3981" coordsize="2524,0" path="m250,3981l2774,3981e" filled="f" stroked="t" strokeweight=".706329pt" strokecolor="#575757">
                <v:path arrowok="t"/>
              </v:shape>
            </v:group>
            <v:group style="position:absolute;left:254;top:3656;width:2;height:352" coordorigin="254,3656" coordsize="2,352">
              <v:shape style="position:absolute;left:254;top:3656;width:2;height:352" coordorigin="254,3656" coordsize="0,352" path="m254,4008l254,3656e" filled="f" stroked="t" strokeweight=".470886pt" strokecolor="#383838">
                <v:path arrowok="t"/>
              </v:shape>
            </v:group>
            <v:group style="position:absolute;left:2741;top:3684;width:2;height:295" coordorigin="2741,3684" coordsize="2,295">
              <v:shape style="position:absolute;left:2741;top:3684;width:2;height:295" coordorigin="2741,3684" coordsize="0,295" path="m2741,3979l2741,3684e" filled="f" stroked="t" strokeweight=".235443pt" strokecolor="#2B2B2B">
                <v:path arrowok="t"/>
              </v:shape>
            </v:group>
            <v:group style="position:absolute;left:2241;top:3979;width:2830;height:2" coordorigin="2241,3979" coordsize="2830,2">
              <v:shape style="position:absolute;left:2241;top:3979;width:2830;height:2" coordorigin="2241,3979" coordsize="2830,0" path="m2241,3979l5071,3979e" filled="f" stroked="t" strokeweight=".941772pt" strokecolor="#444444">
                <v:path arrowok="t"/>
              </v:shape>
            </v:group>
            <v:group style="position:absolute;left:4511;top:3986;width:7115;height:2" coordorigin="4511,3986" coordsize="7115,2">
              <v:shape style="position:absolute;left:4511;top:3986;width:7115;height:2" coordorigin="4511,3986" coordsize="7115,0" path="m4511,3986l11626,3986e" filled="f" stroked="t" strokeweight=".706329pt" strokecolor="#5B5B5B">
                <v:path arrowok="t"/>
              </v:shape>
            </v:group>
            <v:group style="position:absolute;left:5863;top:3461;width:2;height:537" coordorigin="5863,3461" coordsize="2,537">
              <v:shape style="position:absolute;left:5863;top:3461;width:2;height:537" coordorigin="5863,3461" coordsize="0,537" path="m5863,3998l5863,3461e" filled="f" stroked="t" strokeweight=".706329pt" strokecolor="#4F4F4F">
                <v:path arrowok="t"/>
              </v:shape>
            </v:group>
            <v:group style="position:absolute;left:245;top:4259;width:11386;height:2" coordorigin="245,4259" coordsize="11386,2">
              <v:shape style="position:absolute;left:245;top:4259;width:11386;height:2" coordorigin="245,4259" coordsize="11386,0" path="m245,4259l11631,4259e" filled="f" stroked="t" strokeweight=".706329pt" strokecolor="#575757">
                <v:path arrowok="t"/>
              </v:shape>
            </v:group>
            <v:group style="position:absolute;left:254;top:3936;width:2;height:1165" coordorigin="254,3936" coordsize="2,1165">
              <v:shape style="position:absolute;left:254;top:3936;width:2;height:1165" coordorigin="254,3936" coordsize="0,1165" path="m254,5101l254,3936e" filled="f" stroked="t" strokeweight=".706329pt" strokecolor="#575757">
                <v:path arrowok="t"/>
              </v:shape>
            </v:group>
            <v:group style="position:absolute;left:1914;top:3970;width:2;height:1802" coordorigin="1914,3970" coordsize="2,1802">
              <v:shape style="position:absolute;left:1914;top:3970;width:2;height:1802" coordorigin="1914,3970" coordsize="0,1802" path="m1914,5771l1914,3970e" filled="f" stroked="t" strokeweight=".941772pt" strokecolor="#545454">
                <v:path arrowok="t"/>
              </v:shape>
            </v:group>
            <v:group style="position:absolute;left:1907;top:4500;width:9724;height:2" coordorigin="1907,4500" coordsize="9724,2">
              <v:shape style="position:absolute;left:1907;top:4500;width:9724;height:2" coordorigin="1907,4500" coordsize="9724,0" path="m1907,4500l11631,4500e" filled="f" stroked="t" strokeweight=".706329pt" strokecolor="#575757">
                <v:path arrowok="t"/>
              </v:shape>
            </v:group>
            <v:group style="position:absolute;left:11629;top:4212;width:2;height:12137" coordorigin="11629,4212" coordsize="2,12137">
              <v:shape style="position:absolute;left:11629;top:4212;width:2;height:12137" coordorigin="11629,4212" coordsize="0,12137" path="m11629,16349l11629,4212e" filled="f" stroked="t" strokeweight=".706329pt" strokecolor="#838383">
                <v:path arrowok="t"/>
              </v:shape>
            </v:group>
            <v:group style="position:absolute;left:3833;top:4492;width:2;height:309" coordorigin="3833,4492" coordsize="2,309">
              <v:shape style="position:absolute;left:3833;top:4492;width:2;height:309" coordorigin="3833,4492" coordsize="0,309" path="m3833,4801l3833,4492e" filled="f" stroked="t" strokeweight=".706329pt" strokecolor="#4F4F4F">
                <v:path arrowok="t"/>
              </v:shape>
            </v:group>
            <v:group style="position:absolute;left:6621;top:4488;width:2;height:285" coordorigin="6621,4488" coordsize="2,285">
              <v:shape style="position:absolute;left:6621;top:4488;width:2;height:285" coordorigin="6621,4488" coordsize="0,285" path="m6621,4773l6621,4488e" filled="f" stroked="t" strokeweight=".235443pt" strokecolor="#646464">
                <v:path arrowok="t"/>
              </v:shape>
            </v:group>
            <v:group style="position:absolute;left:3833;top:4683;width:2;height:1112" coordorigin="3833,4683" coordsize="2,1112">
              <v:shape style="position:absolute;left:3833;top:4683;width:2;height:1112" coordorigin="3833,4683" coordsize="0,1112" path="m3833,5795l3833,4683e" filled="f" stroked="t" strokeweight=".706329pt" strokecolor="#606060">
                <v:path arrowok="t"/>
              </v:shape>
            </v:group>
            <v:group style="position:absolute;left:3824;top:4980;width:7807;height:2" coordorigin="3824,4980" coordsize="7807,2">
              <v:shape style="position:absolute;left:3824;top:4980;width:7807;height:2" coordorigin="3824,4980" coordsize="7807,0" path="m3824,4980l11631,4980e" filled="f" stroked="t" strokeweight=".706329pt" strokecolor="#707070">
                <v:path arrowok="t"/>
              </v:shape>
            </v:group>
            <v:group style="position:absolute;left:5641;top:4982;width:240;height:2" coordorigin="5641,4982" coordsize="240,2">
              <v:shape style="position:absolute;left:5641;top:4982;width:240;height:2" coordorigin="5641,4982" coordsize="240,0" path="m5641,4982l5881,4982e" filled="f" stroked="t" strokeweight=".470886pt" strokecolor="#575757">
                <v:path arrowok="t"/>
              </v:shape>
            </v:group>
            <v:group style="position:absolute;left:6621;top:4773;width:2;height:204" coordorigin="6621,4773" coordsize="2,204">
              <v:shape style="position:absolute;left:6621;top:4773;width:2;height:204" coordorigin="6621,4773" coordsize="0,204" path="m6621,4977l6621,4773e" filled="f" stroked="t" strokeweight=".235443pt" strokecolor="#939393">
                <v:path arrowok="t"/>
              </v:shape>
            </v:group>
            <v:group style="position:absolute;left:7685;top:4982;width:334;height:2" coordorigin="7685,4982" coordsize="334,2">
              <v:shape style="position:absolute;left:7685;top:4982;width:334;height:2" coordorigin="7685,4982" coordsize="334,0" path="m7685,4982l8019,4982e" filled="f" stroked="t" strokeweight=".470886pt" strokecolor="#575757">
                <v:path arrowok="t"/>
              </v:shape>
            </v:group>
            <v:group style="position:absolute;left:11621;top:4744;width:2;height:504" coordorigin="11621,4744" coordsize="2,504">
              <v:shape style="position:absolute;left:11621;top:4744;width:2;height:504" coordorigin="11621,4744" coordsize="0,504" path="m11621,5248l11621,4744e" filled="f" stroked="t" strokeweight=".706329pt" strokecolor="#838383">
                <v:path arrowok="t"/>
              </v:shape>
            </v:group>
            <v:group style="position:absolute;left:254;top:4939;width:2;height:537" coordorigin="254,4939" coordsize="2,537">
              <v:shape style="position:absolute;left:254;top:4939;width:2;height:537" coordorigin="254,4939" coordsize="0,537" path="m254,5476l254,4939e" filled="f" stroked="t" strokeweight=".470886pt" strokecolor="#484848">
                <v:path arrowok="t"/>
              </v:shape>
            </v:group>
            <v:group style="position:absolute;left:3828;top:5222;width:7803;height:2" coordorigin="3828,5222" coordsize="7803,2">
              <v:shape style="position:absolute;left:3828;top:5222;width:7803;height:2" coordorigin="3828,5222" coordsize="7803,0" path="m3828,5222l11631,5222e" filled="f" stroked="t" strokeweight=".706329pt" strokecolor="#5B5B5B">
                <v:path arrowok="t"/>
              </v:shape>
            </v:group>
            <v:group style="position:absolute;left:3824;top:5460;width:7807;height:2" coordorigin="3824,5460" coordsize="7807,2">
              <v:shape style="position:absolute;left:3824;top:5460;width:7807;height:2" coordorigin="3824,5460" coordsize="7807,0" path="m3824,5460l11631,5460e" filled="f" stroked="t" strokeweight=".706329pt" strokecolor="#5B5B5B">
                <v:path arrowok="t"/>
              </v:shape>
            </v:group>
            <v:group style="position:absolute;left:254;top:5405;width:2;height:1079" coordorigin="254,5405" coordsize="2,1079">
              <v:shape style="position:absolute;left:254;top:5405;width:2;height:1079" coordorigin="254,5405" coordsize="0,1079" path="m254,6484l254,5405e" filled="f" stroked="t" strokeweight=".706329pt" strokecolor="#575757">
                <v:path arrowok="t"/>
              </v:shape>
            </v:group>
            <v:group style="position:absolute;left:1902;top:5695;width:574;height:2" coordorigin="1902,5695" coordsize="574,2">
              <v:shape style="position:absolute;left:1902;top:5695;width:574;height:2" coordorigin="1902,5695" coordsize="574,0" path="m1902,5695l2477,5695e" filled="f" stroked="t" strokeweight=".706329pt" strokecolor="#575757">
                <v:path arrowok="t"/>
              </v:shape>
            </v:group>
            <v:group style="position:absolute;left:2420;top:5698;width:348;height:2" coordorigin="2420,5698" coordsize="348,2">
              <v:shape style="position:absolute;left:2420;top:5698;width:348;height:2" coordorigin="2420,5698" coordsize="348,0" path="m2420,5698l2769,5698e" filled="f" stroked="t" strokeweight=".470886pt" strokecolor="#3F3F3F">
                <v:path arrowok="t"/>
              </v:shape>
            </v:group>
            <v:group style="position:absolute;left:2712;top:5700;width:8919;height:2" coordorigin="2712,5700" coordsize="8919,2">
              <v:shape style="position:absolute;left:2712;top:5700;width:8919;height:2" coordorigin="2712,5700" coordsize="8919,0" path="m2712,5700l11631,5700e" filled="f" stroked="t" strokeweight=".706329pt" strokecolor="#5B5B5B">
                <v:path arrowok="t"/>
              </v:shape>
            </v:group>
            <v:group style="position:absolute;left:11621;top:5415;width:2;height:314" coordorigin="11621,5415" coordsize="2,314">
              <v:shape style="position:absolute;left:11621;top:5415;width:2;height:314" coordorigin="11621,5415" coordsize="0,314" path="m11621,5728l11621,5415e" filled="f" stroked="t" strokeweight=".941772pt" strokecolor="#808080">
                <v:path arrowok="t"/>
              </v:shape>
            </v:group>
            <v:group style="position:absolute;left:250;top:5935;width:3018;height:2" coordorigin="250,5935" coordsize="3018,2">
              <v:shape style="position:absolute;left:250;top:5935;width:3018;height:2" coordorigin="250,5935" coordsize="3018,0" path="m250,5935l3268,5935e" filled="f" stroked="t" strokeweight=".706329pt" strokecolor="#575757">
                <v:path arrowok="t"/>
              </v:shape>
            </v:group>
            <v:group style="position:absolute;left:1912;top:5662;width:2;height:323" coordorigin="1912,5662" coordsize="2,323">
              <v:shape style="position:absolute;left:1912;top:5662;width:2;height:323" coordorigin="1912,5662" coordsize="0,323" path="m1912,5985l1912,5662e" filled="f" stroked="t" strokeweight=".470886pt" strokecolor="#3B3B3B">
                <v:path arrowok="t"/>
              </v:shape>
            </v:group>
            <v:group style="position:absolute;left:3211;top:5938;width:315;height:2" coordorigin="3211,5938" coordsize="315,2">
              <v:shape style="position:absolute;left:3211;top:5938;width:315;height:2" coordorigin="3211,5938" coordsize="315,0" path="m3211,5938l3527,5938e" filled="f" stroked="t" strokeweight=".470886pt" strokecolor="#3F3F3F">
                <v:path arrowok="t"/>
              </v:shape>
            </v:group>
            <v:group style="position:absolute;left:3470;top:5940;width:8160;height:2" coordorigin="3470,5940" coordsize="8160,2">
              <v:shape style="position:absolute;left:3470;top:5940;width:8160;height:2" coordorigin="3470,5940" coordsize="8160,0" path="m3470,5940l11631,5940e" filled="f" stroked="t" strokeweight=".706329pt" strokecolor="#5B5B5B">
                <v:path arrowok="t"/>
              </v:shape>
            </v:group>
            <v:group style="position:absolute;left:3833;top:5657;width:2;height:328" coordorigin="3833,5657" coordsize="2,328">
              <v:shape style="position:absolute;left:3833;top:5657;width:2;height:328" coordorigin="3833,5657" coordsize="0,328" path="m3833,5985l3833,5657e" filled="f" stroked="t" strokeweight=".706329pt" strokecolor="#4B4B4B">
                <v:path arrowok="t"/>
              </v:shape>
            </v:group>
            <v:group style="position:absolute;left:11624;top:5657;width:2;height:328" coordorigin="11624,5657" coordsize="2,328">
              <v:shape style="position:absolute;left:11624;top:5657;width:2;height:328" coordorigin="11624,5657" coordsize="0,328" path="m11624,5985l11624,5657e" filled="f" stroked="t" strokeweight=".470886pt" strokecolor="#6B6B6B">
                <v:path arrowok="t"/>
              </v:shape>
            </v:group>
            <v:group style="position:absolute;left:3833;top:5914;width:2;height:556" coordorigin="3833,5914" coordsize="2,556">
              <v:shape style="position:absolute;left:3833;top:5914;width:2;height:556" coordorigin="3833,5914" coordsize="0,556" path="m3833,6470l3833,5914e" filled="f" stroked="t" strokeweight=".706329pt" strokecolor="#5B5B5B">
                <v:path arrowok="t"/>
              </v:shape>
            </v:group>
            <v:group style="position:absolute;left:6621;top:5942;width:2;height:751" coordorigin="6621,5942" coordsize="2,751">
              <v:shape style="position:absolute;left:6621;top:5942;width:2;height:751" coordorigin="6621,5942" coordsize="0,751" path="m6621,6693l6621,5942e" filled="f" stroked="t" strokeweight=".235443pt" strokecolor="#3B3B3B">
                <v:path arrowok="t"/>
              </v:shape>
            </v:group>
            <v:group style="position:absolute;left:1912;top:5914;width:2;height:561" coordorigin="1912,5914" coordsize="2,561">
              <v:shape style="position:absolute;left:1912;top:5914;width:2;height:561" coordorigin="1912,5914" coordsize="0,561" path="m1912,6475l1912,5914e" filled="f" stroked="t" strokeweight=".706329pt" strokecolor="#484848">
                <v:path arrowok="t"/>
              </v:shape>
            </v:group>
            <v:group style="position:absolute;left:1907;top:6411;width:9724;height:2" coordorigin="1907,6411" coordsize="9724,2">
              <v:shape style="position:absolute;left:1907;top:6411;width:9724;height:2" coordorigin="1907,6411" coordsize="9724,0" path="m1907,6411l11631,6411e" filled="f" stroked="t" strokeweight=".706329pt" strokecolor="#5B5B5B">
                <v:path arrowok="t"/>
              </v:shape>
            </v:group>
            <v:group style="position:absolute;left:254;top:6404;width:2;height:309" coordorigin="254,6404" coordsize="2,309">
              <v:shape style="position:absolute;left:254;top:6404;width:2;height:309" coordorigin="254,6404" coordsize="0,309" path="m254,6713l254,6404e" filled="f" stroked="t" strokeweight=".470886pt" strokecolor="#444444">
                <v:path arrowok="t"/>
              </v:shape>
            </v:group>
            <v:group style="position:absolute;left:1914;top:6404;width:2;height:309" coordorigin="1914,6404" coordsize="2,309">
              <v:shape style="position:absolute;left:1914;top:6404;width:2;height:309" coordorigin="1914,6404" coordsize="0,309" path="m1914,6713l1914,6404e" filled="f" stroked="t" strokeweight=".470886pt" strokecolor="#343434">
                <v:path arrowok="t"/>
              </v:shape>
            </v:group>
            <v:group style="position:absolute;left:1907;top:6696;width:9729;height:2" coordorigin="1907,6696" coordsize="9729,2">
              <v:shape style="position:absolute;left:1907;top:6696;width:9729;height:2" coordorigin="1907,6696" coordsize="9729,0" path="m1907,6696l11636,6696e" filled="f" stroked="t" strokeweight=".706329pt" strokecolor="#5B5B5B">
                <v:path arrowok="t"/>
              </v:shape>
            </v:group>
            <v:group style="position:absolute;left:3833;top:6399;width:2;height:299" coordorigin="3833,6399" coordsize="2,299">
              <v:shape style="position:absolute;left:3833;top:6399;width:2;height:299" coordorigin="3833,6399" coordsize="0,299" path="m3833,6698l3833,6399e" filled="f" stroked="t" strokeweight=".470886pt" strokecolor="#484848">
                <v:path arrowok="t"/>
              </v:shape>
            </v:group>
            <v:group style="position:absolute;left:11626;top:6399;width:2;height:323" coordorigin="11626,6399" coordsize="2,323">
              <v:shape style="position:absolute;left:11626;top:6399;width:2;height:323" coordorigin="11626,6399" coordsize="0,323" path="m11626,6722l11626,6399e" filled="f" stroked="t" strokeweight=".470886pt" strokecolor="#707070">
                <v:path arrowok="t"/>
              </v:shape>
            </v:group>
            <v:group style="position:absolute;left:245;top:6934;width:11391;height:2" coordorigin="245,6934" coordsize="11391,2">
              <v:shape style="position:absolute;left:245;top:6934;width:11391;height:2" coordorigin="245,6934" coordsize="11391,0" path="m245,6934l11636,6934e" filled="f" stroked="t" strokeweight=".706329pt" strokecolor="#5B5B5B">
                <v:path arrowok="t"/>
              </v:shape>
            </v:group>
            <v:group style="position:absolute;left:254;top:6655;width:2;height:566" coordorigin="254,6655" coordsize="2,566">
              <v:shape style="position:absolute;left:254;top:6655;width:2;height:566" coordorigin="254,6655" coordsize="0,566" path="m254,7221l254,6655e" filled="f" stroked="t" strokeweight=".706329pt" strokecolor="#545454">
                <v:path arrowok="t"/>
              </v:shape>
            </v:group>
            <v:group style="position:absolute;left:1914;top:6655;width:2;height:2444" coordorigin="1914,6655" coordsize="2,2444">
              <v:shape style="position:absolute;left:1914;top:6655;width:2;height:2444" coordorigin="1914,6655" coordsize="0,2444" path="m1914,9099l1914,6655e" filled="f" stroked="t" strokeweight=".706329pt" strokecolor="#4F4F4F">
                <v:path arrowok="t"/>
              </v:shape>
            </v:group>
            <v:group style="position:absolute;left:250;top:7404;width:5448;height:2" coordorigin="250,7404" coordsize="5448,2">
              <v:shape style="position:absolute;left:250;top:7404;width:5448;height:2" coordorigin="250,7404" coordsize="5448,0" path="m250,7404l5698,7404e" filled="f" stroked="t" strokeweight=".706329pt" strokecolor="#5B5B5B">
                <v:path arrowok="t"/>
              </v:shape>
            </v:group>
            <v:group style="position:absolute;left:254;top:7164;width:2;height:266" coordorigin="254,7164" coordsize="2,266">
              <v:shape style="position:absolute;left:254;top:7164;width:2;height:266" coordorigin="254,7164" coordsize="0,266" path="m254,7430l254,7164e" filled="f" stroked="t" strokeweight=".470886pt" strokecolor="#2F2F2F">
                <v:path arrowok="t"/>
              </v:shape>
            </v:group>
            <v:group style="position:absolute;left:5641;top:7407;width:240;height:2" coordorigin="5641,7407" coordsize="240,2">
              <v:shape style="position:absolute;left:5641;top:7407;width:240;height:2" coordorigin="5641,7407" coordsize="240,0" path="m5641,7407l5881,7407e" filled="f" stroked="t" strokeweight=".470886pt" strokecolor="#3F3F3F">
                <v:path arrowok="t"/>
              </v:shape>
            </v:group>
            <v:group style="position:absolute;left:5825;top:7407;width:1917;height:2" coordorigin="5825,7407" coordsize="1917,2">
              <v:shape style="position:absolute;left:5825;top:7407;width:1917;height:2" coordorigin="5825,7407" coordsize="1917,0" path="m5825,7407l7741,7407e" filled="f" stroked="t" strokeweight=".706329pt" strokecolor="#5B5B5B">
                <v:path arrowok="t"/>
              </v:shape>
            </v:group>
            <v:group style="position:absolute;left:7685;top:7407;width:334;height:2" coordorigin="7685,7407" coordsize="334,2">
              <v:shape style="position:absolute;left:7685;top:7407;width:334;height:2" coordorigin="7685,7407" coordsize="334,0" path="m7685,7407l8019,7407e" filled="f" stroked="t" strokeweight=".470886pt" strokecolor="#484848">
                <v:path arrowok="t"/>
              </v:shape>
            </v:group>
            <v:group style="position:absolute;left:7963;top:7407;width:3673;height:2" coordorigin="7963,7407" coordsize="3673,2">
              <v:shape style="position:absolute;left:7963;top:7407;width:3673;height:2" coordorigin="7963,7407" coordsize="3673,0" path="m7963,7407l11636,7407e" filled="f" stroked="t" strokeweight=".706329pt" strokecolor="#5B5B5B">
                <v:path arrowok="t"/>
              </v:shape>
            </v:group>
            <v:group style="position:absolute;left:254;top:7359;width:2;height:570" coordorigin="254,7359" coordsize="2,570">
              <v:shape style="position:absolute;left:254;top:7359;width:2;height:570" coordorigin="254,7359" coordsize="0,570" path="m254,7930l254,7359e" filled="f" stroked="t" strokeweight=".941772pt" strokecolor="#606060">
                <v:path arrowok="t"/>
              </v:shape>
            </v:group>
            <v:group style="position:absolute;left:3835;top:7392;width:2;height:271" coordorigin="3835,7392" coordsize="2,271">
              <v:shape style="position:absolute;left:3835;top:7392;width:2;height:271" coordorigin="3835,7392" coordsize="0,271" path="m3835,7663l3835,7392e" filled="f" stroked="t" strokeweight=".706329pt" strokecolor="#646464">
                <v:path arrowok="t"/>
              </v:shape>
            </v:group>
            <v:group style="position:absolute;left:3833;top:7647;width:7803;height:2" coordorigin="3833,7647" coordsize="7803,2">
              <v:shape style="position:absolute;left:3833;top:7647;width:7803;height:2" coordorigin="3833,7647" coordsize="7803,0" path="m3833,7647l11636,7647e" filled="f" stroked="t" strokeweight=".706329pt" strokecolor="#5B5B5B">
                <v:path arrowok="t"/>
              </v:shape>
            </v:group>
            <v:group style="position:absolute;left:3838;top:7606;width:2;height:323" coordorigin="3838,7606" coordsize="2,323">
              <v:shape style="position:absolute;left:3838;top:7606;width:2;height:323" coordorigin="3838,7606" coordsize="0,323" path="m3838,7930l3838,7606e" filled="f" stroked="t" strokeweight=".470886pt" strokecolor="#444444">
                <v:path arrowok="t"/>
              </v:shape>
            </v:group>
            <v:group style="position:absolute;left:3828;top:7913;width:7807;height:2" coordorigin="3828,7913" coordsize="7807,2">
              <v:shape style="position:absolute;left:3828;top:7913;width:7807;height:2" coordorigin="3828,7913" coordsize="7807,0" path="m3828,7913l11636,7913e" filled="f" stroked="t" strokeweight=".706329pt" strokecolor="#606060">
                <v:path arrowok="t"/>
              </v:shape>
            </v:group>
            <v:group style="position:absolute;left:245;top:8146;width:5453;height:2" coordorigin="245,8146" coordsize="5453,2">
              <v:shape style="position:absolute;left:245;top:8146;width:5453;height:2" coordorigin="245,8146" coordsize="5453,0" path="m245,8146l5698,8146e" filled="f" stroked="t" strokeweight=".706329pt" strokecolor="#5B5B5B">
                <v:path arrowok="t"/>
              </v:shape>
            </v:group>
            <v:group style="position:absolute;left:254;top:7872;width:2;height:304" coordorigin="254,7872" coordsize="2,304">
              <v:shape style="position:absolute;left:254;top:7872;width:2;height:304" coordorigin="254,7872" coordsize="0,304" path="m254,8177l254,7872e" filled="f" stroked="t" strokeweight=".470886pt" strokecolor="#343434">
                <v:path arrowok="t"/>
              </v:shape>
            </v:group>
            <v:group style="position:absolute;left:3838;top:7872;width:2;height:280" coordorigin="3838,7872" coordsize="2,280">
              <v:shape style="position:absolute;left:3838;top:7872;width:2;height:280" coordorigin="3838,7872" coordsize="0,280" path="m3838,8153l3838,7872e" filled="f" stroked="t" strokeweight=".941772pt" strokecolor="#606060">
                <v:path arrowok="t"/>
              </v:shape>
            </v:group>
            <v:group style="position:absolute;left:5641;top:8148;width:240;height:2" coordorigin="5641,8148" coordsize="240,2">
              <v:shape style="position:absolute;left:5641;top:8148;width:240;height:2" coordorigin="5641,8148" coordsize="240,0" path="m5641,8148l5881,8148e" filled="f" stroked="t" strokeweight=".470886pt" strokecolor="#4F4F4F">
                <v:path arrowok="t"/>
              </v:shape>
            </v:group>
            <v:group style="position:absolute;left:5825;top:8151;width:5811;height:2" coordorigin="5825,8151" coordsize="5811,2">
              <v:shape style="position:absolute;left:5825;top:8151;width:5811;height:2" coordorigin="5825,8151" coordsize="5811,0" path="m5825,8151l11636,8151e" filled="f" stroked="t" strokeweight=".706329pt" strokecolor="#5B5B5B">
                <v:path arrowok="t"/>
              </v:shape>
            </v:group>
            <v:group style="position:absolute;left:254;top:8105;width:2;height:532" coordorigin="254,8105" coordsize="2,532">
              <v:shape style="position:absolute;left:254;top:8105;width:2;height:532" coordorigin="254,8105" coordsize="0,532" path="m254,8638l254,8105e" filled="f" stroked="t" strokeweight=".706329pt" strokecolor="#5B5B5B">
                <v:path arrowok="t"/>
              </v:shape>
            </v:group>
            <v:group style="position:absolute;left:254;top:8581;width:2;height:309" coordorigin="254,8581" coordsize="2,309">
              <v:shape style="position:absolute;left:254;top:8581;width:2;height:309" coordorigin="254,8581" coordsize="0,309" path="m254,8890l254,8581e" filled="f" stroked="t" strokeweight=".470886pt" strokecolor="#444444">
                <v:path arrowok="t"/>
              </v:shape>
            </v:group>
            <v:group style="position:absolute;left:245;top:9075;width:3023;height:2" coordorigin="245,9075" coordsize="3023,2">
              <v:shape style="position:absolute;left:245;top:9075;width:3023;height:2" coordorigin="245,9075" coordsize="3023,0" path="m245,9075l3268,9075e" filled="f" stroked="t" strokeweight=".706329pt" strokecolor="#5B5B5B">
                <v:path arrowok="t"/>
              </v:shape>
            </v:group>
            <v:group style="position:absolute;left:257;top:8804;width:2;height:3665" coordorigin="257,8804" coordsize="2,3665">
              <v:shape style="position:absolute;left:257;top:8804;width:2;height:3665" coordorigin="257,8804" coordsize="0,3665" path="m257,12469l257,8804e" filled="f" stroked="t" strokeweight=".706329pt" strokecolor="#575757">
                <v:path arrowok="t"/>
              </v:shape>
            </v:group>
            <v:group style="position:absolute;left:3211;top:9075;width:315;height:2" coordorigin="3211,9075" coordsize="315,2">
              <v:shape style="position:absolute;left:3211;top:9075;width:315;height:2" coordorigin="3211,9075" coordsize="315,0" path="m3211,9075l3527,9075e" filled="f" stroked="t" strokeweight=".470886pt" strokecolor="#444444">
                <v:path arrowok="t"/>
              </v:shape>
            </v:group>
            <v:group style="position:absolute;left:3470;top:9078;width:8165;height:2" coordorigin="3470,9078" coordsize="8165,2">
              <v:shape style="position:absolute;left:3470;top:9078;width:8165;height:2" coordorigin="3470,9078" coordsize="8165,0" path="m3470,9078l11636,9078e" filled="f" stroked="t" strokeweight=".706329pt" strokecolor="#5B5B5B">
                <v:path arrowok="t"/>
              </v:shape>
            </v:group>
            <v:group style="position:absolute;left:11631;top:8833;width:2;height:266" coordorigin="11631,8833" coordsize="2,266">
              <v:shape style="position:absolute;left:11631;top:8833;width:2;height:266" coordorigin="11631,8833" coordsize="0,266" path="m11631,9099l11631,8833e" filled="f" stroked="t" strokeweight=".470886pt" strokecolor="#707070">
                <v:path arrowok="t"/>
              </v:shape>
            </v:group>
            <v:group style="position:absolute;left:1914;top:9028;width:2;height:333" coordorigin="1914,9028" coordsize="2,333">
              <v:shape style="position:absolute;left:1914;top:9028;width:2;height:333" coordorigin="1914,9028" coordsize="0,333" path="m1914,9360l1914,9028e" filled="f" stroked="t" strokeweight=".470886pt" strokecolor="#3B3B3B">
                <v:path arrowok="t"/>
              </v:shape>
            </v:group>
            <v:group style="position:absolute;left:254;top:9303;width:2;height:875" coordorigin="254,9303" coordsize="2,875">
              <v:shape style="position:absolute;left:254;top:9303;width:2;height:875" coordorigin="254,9303" coordsize="0,875" path="m254,10178l254,9303e" filled="f" stroked="t" strokeweight=".470886pt" strokecolor="#545454">
                <v:path arrowok="t"/>
              </v:shape>
            </v:group>
            <v:group style="position:absolute;left:250;top:9917;width:11391;height:2" coordorigin="250,9917" coordsize="11391,2">
              <v:shape style="position:absolute;left:250;top:9917;width:11391;height:2" coordorigin="250,9917" coordsize="11391,0" path="m250,9917l11640,9917e" filled="f" stroked="t" strokeweight=".706329pt" strokecolor="#606060">
                <v:path arrowok="t"/>
              </v:shape>
            </v:group>
            <v:group style="position:absolute;left:250;top:10152;width:1695;height:2" coordorigin="250,10152" coordsize="1695,2">
              <v:shape style="position:absolute;left:250;top:10152;width:1695;height:2" coordorigin="250,10152" coordsize="1695,0" path="m250,10152l1945,10152e" filled="f" stroked="t" strokeweight=".706329pt" strokecolor="#5B5B5B">
                <v:path arrowok="t"/>
              </v:shape>
            </v:group>
            <v:group style="position:absolute;left:1874;top:10154;width:1394;height:2" coordorigin="1874,10154" coordsize="1394,2">
              <v:shape style="position:absolute;left:1874;top:10154;width:1394;height:2" coordorigin="1874,10154" coordsize="1394,0" path="m1874,10154l3268,10154e" filled="f" stroked="t" strokeweight=".470886pt" strokecolor="#575757">
                <v:path arrowok="t"/>
              </v:shape>
            </v:group>
            <v:group style="position:absolute;left:3211;top:10157;width:8429;height:2" coordorigin="3211,10157" coordsize="8429,2">
              <v:shape style="position:absolute;left:3211;top:10157;width:8429;height:2" coordorigin="3211,10157" coordsize="8429,0" path="m3211,10157l11640,10157e" filled="f" stroked="t" strokeweight=".706329pt" strokecolor="#606060">
                <v:path arrowok="t"/>
              </v:shape>
            </v:group>
            <v:group style="position:absolute;left:245;top:10392;width:3612;height:2" coordorigin="245,10392" coordsize="3612,2">
              <v:shape style="position:absolute;left:245;top:10392;width:3612;height:2" coordorigin="245,10392" coordsize="3612,0" path="m245,10392l3857,10392e" filled="f" stroked="t" strokeweight=".706329pt" strokecolor="#5B5B5B">
                <v:path arrowok="t"/>
              </v:shape>
            </v:group>
            <v:group style="position:absolute;left:1914;top:9232;width:2;height:1193" coordorigin="1914,9232" coordsize="2,1193">
              <v:shape style="position:absolute;left:1914;top:9232;width:2;height:1193" coordorigin="1914,9232" coordsize="0,1193" path="m1914,10425l1914,9232e" filled="f" stroked="t" strokeweight=".941772pt" strokecolor="#545454">
                <v:path arrowok="t"/>
              </v:shape>
            </v:group>
            <v:group style="position:absolute;left:3800;top:10394;width:292;height:2" coordorigin="3800,10394" coordsize="292,2">
              <v:shape style="position:absolute;left:3800;top:10394;width:292;height:2" coordorigin="3800,10394" coordsize="292,0" path="m3800,10394l4092,10394e" filled="f" stroked="t" strokeweight=".470886pt" strokecolor="#484848">
                <v:path arrowok="t"/>
              </v:shape>
            </v:group>
            <v:group style="position:absolute;left:4035;top:10394;width:1879;height:2" coordorigin="4035,10394" coordsize="1879,2">
              <v:shape style="position:absolute;left:4035;top:10394;width:1879;height:2" coordorigin="4035,10394" coordsize="1879,0" path="m4035,10394l5914,10394e" filled="f" stroked="t" strokeweight=".706329pt" strokecolor="#606060">
                <v:path arrowok="t"/>
              </v:shape>
            </v:group>
            <v:group style="position:absolute;left:5825;top:10394;width:447;height:2" coordorigin="5825,10394" coordsize="447,2">
              <v:shape style="position:absolute;left:5825;top:10394;width:447;height:2" coordorigin="5825,10394" coordsize="447,0" path="m5825,10394l6272,10394e" filled="f" stroked="t" strokeweight=".470886pt" strokecolor="#4B4B4B">
                <v:path arrowok="t"/>
              </v:shape>
            </v:group>
            <v:group style="position:absolute;left:6216;top:10399;width:5425;height:2" coordorigin="6216,10399" coordsize="5425,2">
              <v:shape style="position:absolute;left:6216;top:10399;width:5425;height:2" coordorigin="6216,10399" coordsize="5425,0" path="m6216,10399l11640,10399e" filled="f" stroked="t" strokeweight=".706329pt" strokecolor="#606060">
                <v:path arrowok="t"/>
              </v:shape>
            </v:group>
            <v:group style="position:absolute;left:1914;top:10354;width:2;height:309" coordorigin="1914,10354" coordsize="2,309">
              <v:shape style="position:absolute;left:1914;top:10354;width:2;height:309" coordorigin="1914,10354" coordsize="0,309" path="m1914,10663l1914,10354e" filled="f" stroked="t" strokeweight=".470886pt" strokecolor="#3B3B3B">
                <v:path arrowok="t"/>
              </v:shape>
            </v:group>
            <v:group style="position:absolute;left:250;top:10915;width:1667;height:2" coordorigin="250,10915" coordsize="1667,2">
              <v:shape style="position:absolute;left:250;top:10915;width:1667;height:2" coordorigin="250,10915" coordsize="1667,0" path="m250,10915l1917,10915e" filled="f" stroked="t" strokeweight=".235443pt" strokecolor="#838383">
                <v:path arrowok="t"/>
              </v:shape>
            </v:group>
            <v:group style="position:absolute;left:1919;top:10606;width:2;height:2405" coordorigin="1919,10606" coordsize="2,2405">
              <v:shape style="position:absolute;left:1919;top:10606;width:2;height:2405" coordorigin="1919,10606" coordsize="0,2405" path="m1919,13011l1919,10606e" filled="f" stroked="t" strokeweight=".706329pt" strokecolor="#4F4F4F">
                <v:path arrowok="t"/>
              </v:shape>
            </v:group>
            <v:group style="position:absolute;left:1902;top:10915;width:546;height:2" coordorigin="1902,10915" coordsize="546,2">
              <v:shape style="position:absolute;left:1902;top:10915;width:546;height:2" coordorigin="1902,10915" coordsize="546,0" path="m1902,10915l2449,10915e" filled="f" stroked="t" strokeweight=".235443pt" strokecolor="#646464">
                <v:path arrowok="t"/>
              </v:shape>
            </v:group>
            <v:group style="position:absolute;left:2449;top:10915;width:791;height:2" coordorigin="2449,10915" coordsize="791,2">
              <v:shape style="position:absolute;left:2449;top:10915;width:791;height:2" coordorigin="2449,10915" coordsize="791,0" path="m2449,10915l3240,10915e" filled="f" stroked="t" strokeweight=".235443pt" strokecolor="#000000">
                <v:path arrowok="t"/>
              </v:shape>
            </v:group>
            <v:group style="position:absolute;left:3193;top:10936;width:174;height:2" coordorigin="3193,10936" coordsize="174,2">
              <v:shape style="position:absolute;left:3193;top:10936;width:174;height:2" coordorigin="3193,10936" coordsize="174,0" path="m3193,10936l3367,10936e" filled="f" stroked="t" strokeweight=".470886pt" strokecolor="#484848">
                <v:path arrowok="t"/>
              </v:shape>
            </v:group>
            <v:group style="position:absolute;left:245;top:11105;width:3612;height:2" coordorigin="245,11105" coordsize="3612,2">
              <v:shape style="position:absolute;left:245;top:11105;width:3612;height:2" coordorigin="245,11105" coordsize="3612,0" path="m245,11105l3857,11105e" filled="f" stroked="t" strokeweight=".706329pt" strokecolor="#5B5B5B">
                <v:path arrowok="t"/>
              </v:shape>
            </v:group>
            <v:group style="position:absolute;left:3800;top:11107;width:292;height:2" coordorigin="3800,11107" coordsize="292,2">
              <v:shape style="position:absolute;left:3800;top:11107;width:292;height:2" coordorigin="3800,11107" coordsize="292,0" path="m3800,11107l4092,11107e" filled="f" stroked="t" strokeweight=".470886pt" strokecolor="#484848">
                <v:path arrowok="t"/>
              </v:shape>
            </v:group>
            <v:group style="position:absolute;left:4035;top:11112;width:7610;height:2" coordorigin="4035,11112" coordsize="7610,2">
              <v:shape style="position:absolute;left:4035;top:11112;width:7610;height:2" coordorigin="4035,11112" coordsize="7610,0" path="m4035,11112l11645,11112e" filled="f" stroked="t" strokeweight=".706329pt" strokecolor="#606060">
                <v:path arrowok="t"/>
              </v:shape>
            </v:group>
            <v:group style="position:absolute;left:250;top:11578;width:5448;height:2" coordorigin="250,11578" coordsize="5448,2">
              <v:shape style="position:absolute;left:250;top:11578;width:5448;height:2" coordorigin="250,11578" coordsize="5448,0" path="m250,11578l5698,11578e" filled="f" stroked="t" strokeweight=".706329pt" strokecolor="#5B5B5B">
                <v:path arrowok="t"/>
              </v:shape>
            </v:group>
            <v:group style="position:absolute;left:970;top:11110;width:2;height:994" coordorigin="970,11110" coordsize="2,994">
              <v:shape style="position:absolute;left:970;top:11110;width:2;height:994" coordorigin="970,11110" coordsize="0,994" path="m970,12103l970,11110e" filled="f" stroked="t" strokeweight=".235443pt" strokecolor="#606060">
                <v:path arrowok="t"/>
              </v:shape>
            </v:group>
            <v:group style="position:absolute;left:1401;top:11096;width:2;height:1036" coordorigin="1401,11096" coordsize="2,1036">
              <v:shape style="position:absolute;left:1401;top:11096;width:2;height:1036" coordorigin="1401,11096" coordsize="0,1036" path="m1401,12132l1401,11096e" filled="f" stroked="t" strokeweight=".941772pt" strokecolor="#575757">
                <v:path arrowok="t"/>
              </v:shape>
            </v:group>
            <v:group style="position:absolute;left:5641;top:11580;width:240;height:2" coordorigin="5641,11580" coordsize="240,2">
              <v:shape style="position:absolute;left:5641;top:11580;width:240;height:2" coordorigin="5641,11580" coordsize="240,0" path="m5641,11580l5881,11580e" filled="f" stroked="t" strokeweight=".470886pt" strokecolor="#484848">
                <v:path arrowok="t"/>
              </v:shape>
            </v:group>
            <v:group style="position:absolute;left:5825;top:11580;width:5815;height:2" coordorigin="5825,11580" coordsize="5815,2">
              <v:shape style="position:absolute;left:5825;top:11580;width:5815;height:2" coordorigin="5825,11580" coordsize="5815,0" path="m5825,11580l11640,11580e" filled="f" stroked="t" strokeweight=".706329pt" strokecolor="#5B5B5B">
                <v:path arrowok="t"/>
              </v:shape>
            </v:group>
            <v:group style="position:absolute;left:6256;top:11105;width:2;height:2163" coordorigin="6256,11105" coordsize="2,2163">
              <v:shape style="position:absolute;left:6256;top:11105;width:2;height:2163" coordorigin="6256,11105" coordsize="0,2163" path="m6256,13268l6256,11105e" filled="f" stroked="t" strokeweight=".706329pt" strokecolor="#545457">
                <v:path arrowok="t"/>
              </v:shape>
            </v:group>
            <v:group style="position:absolute;left:970;top:12103;width:2;height:1317" coordorigin="970,12103" coordsize="2,1317">
              <v:shape style="position:absolute;left:970;top:12103;width:2;height:1317" coordorigin="970,12103" coordsize="0,1317" path="m970,13420l970,12103e" filled="f" stroked="t" strokeweight=".235443pt" strokecolor="#000000">
                <v:path arrowok="t"/>
              </v:shape>
            </v:group>
            <v:group style="position:absolute;left:1403;top:12075;width:2;height:238" coordorigin="1403,12075" coordsize="2,238">
              <v:shape style="position:absolute;left:1403;top:12075;width:2;height:238" coordorigin="1403,12075" coordsize="0,238" path="m1403,12313l1403,12075e" filled="f" stroked="t" strokeweight=".470886pt" strokecolor="#2F2F2F">
                <v:path arrowok="t"/>
              </v:shape>
            </v:group>
            <v:group style="position:absolute;left:1406;top:12256;width:2;height:4065" coordorigin="1406,12256" coordsize="2,4065">
              <v:shape style="position:absolute;left:1406;top:12256;width:2;height:4065" coordorigin="1406,12256" coordsize="0,4065" path="m1406,16320l1406,12256e" filled="f" stroked="t" strokeweight=".706329pt" strokecolor="#4F4F4F">
                <v:path arrowok="t"/>
              </v:shape>
            </v:group>
            <v:group style="position:absolute;left:259;top:12412;width:2;height:223" coordorigin="259,12412" coordsize="2,223">
              <v:shape style="position:absolute;left:259;top:12412;width:2;height:223" coordorigin="259,12412" coordsize="0,223" path="m259,12636l259,12412e" filled="f" stroked="t" strokeweight=".470886pt" strokecolor="#282828">
                <v:path arrowok="t"/>
              </v:shape>
            </v:group>
            <v:group style="position:absolute;left:259;top:12579;width:2;height:556" coordorigin="259,12579" coordsize="2,556">
              <v:shape style="position:absolute;left:259;top:12579;width:2;height:556" coordorigin="259,12579" coordsize="0,556" path="m259,13135l259,12579e" filled="f" stroked="t" strokeweight=".706329pt" strokecolor="#575757">
                <v:path arrowok="t"/>
              </v:shape>
            </v:group>
            <v:group style="position:absolute;left:11636;top:12579;width:2;height:200" coordorigin="11636,12579" coordsize="2,200">
              <v:shape style="position:absolute;left:11636;top:12579;width:2;height:200" coordorigin="11636,12579" coordsize="0,200" path="m11636,12778l11636,12579e" filled="f" stroked="t" strokeweight=".470886pt" strokecolor="#747474">
                <v:path arrowok="t"/>
              </v:shape>
            </v:group>
            <v:group style="position:absolute;left:1919;top:12954;width:2;height:181" coordorigin="1919,12954" coordsize="2,181">
              <v:shape style="position:absolute;left:1919;top:12954;width:2;height:181" coordorigin="1919,12954" coordsize="0,181" path="m1919,13135l1919,12954e" filled="f" stroked="t" strokeweight=".470886pt" strokecolor="#3B3B3B">
                <v:path arrowok="t"/>
              </v:shape>
            </v:group>
            <v:group style="position:absolute;left:5641;top:13123;width:240;height:2" coordorigin="5641,13123" coordsize="240,2">
              <v:shape style="position:absolute;left:5641;top:13123;width:240;height:2" coordorigin="5641,13123" coordsize="240,0" path="m5641,13123l5881,13123e" filled="f" stroked="t" strokeweight="1.177215pt" strokecolor="#838CC8">
                <v:path arrowok="t"/>
              </v:shape>
            </v:group>
            <v:group style="position:absolute;left:5825;top:13111;width:457;height:2" coordorigin="5825,13111" coordsize="457,2">
              <v:shape style="position:absolute;left:5825;top:13111;width:457;height:2" coordorigin="5825,13111" coordsize="457,0" path="m5825,13111l6282,13111e" filled="f" stroked="t" strokeweight=".941772pt" strokecolor="#6B74A8">
                <v:path arrowok="t"/>
              </v:shape>
            </v:group>
            <v:group style="position:absolute;left:6037;top:13090;width:612;height:2" coordorigin="6037,13090" coordsize="612,2">
              <v:shape style="position:absolute;left:6037;top:13090;width:612;height:2" coordorigin="6037,13090" coordsize="612,0" path="m6037,13090l6649,13090e" filled="f" stroked="t" strokeweight="1.412658pt" strokecolor="#8087AF">
                <v:path arrowok="t"/>
              </v:shape>
            </v:group>
            <v:group style="position:absolute;left:259;top:13078;width:2;height:190" coordorigin="259,13078" coordsize="2,190">
              <v:shape style="position:absolute;left:259;top:13078;width:2;height:190" coordorigin="259,13078" coordsize="0,190" path="m259,13268l259,13078e" filled="f" stroked="t" strokeweight=".470886pt" strokecolor="#1F1F1F">
                <v:path arrowok="t"/>
              </v:shape>
            </v:group>
            <v:group style="position:absolute;left:1921;top:13064;width:2;height:385" coordorigin="1921,13064" coordsize="2,385">
              <v:shape style="position:absolute;left:1921;top:13064;width:2;height:385" coordorigin="1921,13064" coordsize="0,385" path="m1921,13449l1921,13064e" filled="f" stroked="t" strokeweight=".941772pt" strokecolor="#545454">
                <v:path arrowok="t"/>
              </v:shape>
            </v:group>
            <v:group style="position:absolute;left:261;top:13211;width:2;height:1864" coordorigin="261,13211" coordsize="2,1864">
              <v:shape style="position:absolute;left:261;top:13211;width:2;height:1864" coordorigin="261,13211" coordsize="0,1864" path="m261,15075l261,13211e" filled="f" stroked="t" strokeweight=".706329pt" strokecolor="#545454">
                <v:path arrowok="t"/>
              </v:shape>
            </v:group>
            <v:group style="position:absolute;left:6258;top:13211;width:2;height:238" coordorigin="6258,13211" coordsize="2,238">
              <v:shape style="position:absolute;left:6258;top:13211;width:2;height:238" coordorigin="6258,13211" coordsize="0,238" path="m6258,13449l6258,13211e" filled="f" stroked="t" strokeweight=".470886pt" strokecolor="#2F2F2F">
                <v:path arrowok="t"/>
              </v:shape>
            </v:group>
            <v:group style="position:absolute;left:11636;top:13211;width:2;height:238" coordorigin="11636,13211" coordsize="2,238">
              <v:shape style="position:absolute;left:11636;top:13211;width:2;height:238" coordorigin="11636,13211" coordsize="0,238" path="m11636,13449l11636,13211e" filled="f" stroked="t" strokeweight=".470886pt" strokecolor="#747474">
                <v:path arrowok="t"/>
              </v:shape>
            </v:group>
            <v:group style="position:absolute;left:250;top:13796;width:725;height:2" coordorigin="250,13796" coordsize="725,2">
              <v:shape style="position:absolute;left:250;top:13796;width:725;height:2" coordorigin="250,13796" coordsize="725,0" path="m250,13796l975,13796e" filled="f" stroked="t" strokeweight=".235443pt" strokecolor="#3F3F3F">
                <v:path arrowok="t"/>
              </v:shape>
            </v:group>
            <v:group style="position:absolute;left:970;top:13420;width:2;height:380" coordorigin="970,13420" coordsize="2,380">
              <v:shape style="position:absolute;left:970;top:13420;width:2;height:380" coordorigin="970,13420" coordsize="0,380" path="m970,13801l970,13420e" filled="f" stroked="t" strokeweight=".235443pt" strokecolor="#3F3F3F">
                <v:path arrowok="t"/>
              </v:shape>
            </v:group>
            <v:group style="position:absolute;left:970;top:13796;width:946;height:2" coordorigin="970,13796" coordsize="946,2">
              <v:shape style="position:absolute;left:970;top:13796;width:946;height:2" coordorigin="970,13796" coordsize="946,0" path="m970,13796l1917,13796e" filled="f" stroked="t" strokeweight=".235443pt" strokecolor="#646464">
                <v:path arrowok="t"/>
              </v:shape>
            </v:group>
            <v:group style="position:absolute;left:1921;top:13392;width:2;height:437" coordorigin="1921,13392" coordsize="2,437">
              <v:shape style="position:absolute;left:1921;top:13392;width:2;height:437" coordorigin="1921,13392" coordsize="0,437" path="m1921,13829l1921,13392e" filled="f" stroked="t" strokeweight=".470886pt" strokecolor="#3F3F3F">
                <v:path arrowok="t"/>
              </v:shape>
            </v:group>
            <v:group style="position:absolute;left:6258;top:13392;width:2;height:433" coordorigin="6258,13392" coordsize="2,433">
              <v:shape style="position:absolute;left:6258;top:13392;width:2;height:433" coordorigin="6258,13392" coordsize="0,433" path="m6258,13824l6258,13392e" filled="f" stroked="t" strokeweight=".706329pt" strokecolor="#545454">
                <v:path arrowok="t"/>
              </v:shape>
            </v:group>
            <v:group style="position:absolute;left:970;top:13796;width:2;height:1407" coordorigin="970,13796" coordsize="2,1407">
              <v:shape style="position:absolute;left:970;top:13796;width:2;height:1407" coordorigin="970,13796" coordsize="0,1407" path="m970,15203l970,13796e" filled="f" stroked="t" strokeweight=".235443pt" strokecolor="#000000">
                <v:path arrowok="t"/>
              </v:shape>
            </v:group>
            <v:group style="position:absolute;left:1921;top:13725;width:2;height:404" coordorigin="1921,13725" coordsize="2,404">
              <v:shape style="position:absolute;left:1921;top:13725;width:2;height:404" coordorigin="1921,13725" coordsize="0,404" path="m1921,14129l1921,13725e" filled="f" stroked="t" strokeweight=".941772pt" strokecolor="#575757">
                <v:path arrowok="t"/>
              </v:shape>
            </v:group>
            <v:group style="position:absolute;left:6258;top:13767;width:2;height:238" coordorigin="6258,13767" coordsize="2,238">
              <v:shape style="position:absolute;left:6258;top:13767;width:2;height:238" coordorigin="6258,13767" coordsize="0,238" path="m6258,14005l6258,13767e" filled="f" stroked="t" strokeweight=".470886pt" strokecolor="#444444">
                <v:path arrowok="t"/>
              </v:shape>
            </v:group>
            <v:group style="position:absolute;left:6258;top:13948;width:2;height:181" coordorigin="6258,13948" coordsize="2,181">
              <v:shape style="position:absolute;left:6258;top:13948;width:2;height:181" coordorigin="6258,13948" coordsize="0,181" path="m6258,14129l6258,13948e" filled="f" stroked="t" strokeweight=".470886pt" strokecolor="#2F2F2F">
                <v:path arrowok="t"/>
              </v:shape>
            </v:group>
            <v:group style="position:absolute;left:11636;top:13948;width:2;height:181" coordorigin="11636,13948" coordsize="2,181">
              <v:shape style="position:absolute;left:11636;top:13948;width:2;height:181" coordorigin="11636,13948" coordsize="0,181" path="m11636,14129l11636,13948e" filled="f" stroked="t" strokeweight=".470886pt" strokecolor="#6B6B6B">
                <v:path arrowok="t"/>
              </v:shape>
            </v:group>
            <v:group style="position:absolute;left:1921;top:14072;width:2;height:238" coordorigin="1921,14072" coordsize="2,238">
              <v:shape style="position:absolute;left:1921;top:14072;width:2;height:238" coordorigin="1921,14072" coordsize="0,238" path="m1921,14309l1921,14072e" filled="f" stroked="t" strokeweight=".470886pt" strokecolor="#383838">
                <v:path arrowok="t"/>
              </v:shape>
            </v:group>
            <v:group style="position:absolute;left:6260;top:14072;width:2;height:2258" coordorigin="6260,14072" coordsize="2,2258">
              <v:shape style="position:absolute;left:6260;top:14072;width:2;height:2258" coordorigin="6260,14072" coordsize="0,2258" path="m6260,16330l6260,14072e" filled="f" stroked="t" strokeweight=".706329pt" strokecolor="#5B5B5B">
                <v:path arrowok="t"/>
              </v:shape>
            </v:group>
            <v:group style="position:absolute;left:1924;top:14252;width:2;height:2077" coordorigin="1924,14252" coordsize="2,2077">
              <v:shape style="position:absolute;left:1924;top:14252;width:2;height:2077" coordorigin="1924,14252" coordsize="0,2077" path="m1924,16330l1924,14252e" filled="f" stroked="t" strokeweight=".706329pt" strokecolor="#4F4F4F">
                <v:path arrowok="t"/>
              </v:shape>
            </v:group>
            <v:group style="position:absolute;left:264;top:15018;width:2;height:214" coordorigin="264,15018" coordsize="2,214">
              <v:shape style="position:absolute;left:264;top:15018;width:2;height:214" coordorigin="264,15018" coordsize="0,214" path="m264,15231l264,15018e" filled="f" stroked="t" strokeweight=".470886pt" strokecolor="#4B4B4B">
                <v:path arrowok="t"/>
              </v:shape>
            </v:group>
            <v:group style="position:absolute;left:250;top:16323;width:11391;height:2" coordorigin="250,16323" coordsize="11391,2">
              <v:shape style="position:absolute;left:250;top:16323;width:11391;height:2" coordorigin="250,16323" coordsize="11391,0" path="m250,16323l11640,16323e" filled="f" stroked="t" strokeweight=".706329pt" strokecolor="#6B6B6B">
                <v:path arrowok="t"/>
              </v:shape>
            </v:group>
            <v:group style="position:absolute;left:264;top:15094;width:2;height:1231" coordorigin="264,15094" coordsize="2,1231">
              <v:shape style="position:absolute;left:264;top:15094;width:2;height:1231" coordorigin="264,15094" coordsize="0,1231" path="m264,16325l264,15094e" filled="f" stroked="t" strokeweight=".706329pt" strokecolor="#606060">
                <v:path arrowok="t"/>
              </v:shape>
            </v:group>
            <v:group style="position:absolute;left:970;top:15203;width:2;height:1117" coordorigin="970,15203" coordsize="2,1117">
              <v:shape style="position:absolute;left:970;top:15203;width:2;height:1117" coordorigin="970,15203" coordsize="0,1117" path="m970,16320l970,15203e" filled="f" stroked="t" strokeweight=".235443pt" strokecolor="#808080">
                <v:path arrowok="t"/>
              </v:shape>
            </v:group>
            <v:group style="position:absolute;left:5825;top:16323;width:457;height:2" coordorigin="5825,16323" coordsize="457,2">
              <v:shape style="position:absolute;left:5825;top:16323;width:457;height:2" coordorigin="5825,16323" coordsize="457,0" path="m5825,16323l6282,16323e" filled="f" stroked="t" strokeweight=".470886pt" strokecolor="#575757">
                <v:path arrowok="t"/>
              </v:shape>
            </v:group>
            <v:group style="position:absolute;left:7385;top:11106;width:2;height:135" coordorigin="7385,11106" coordsize="2,135">
              <v:shape style="position:absolute;left:7385;top:11106;width:2;height:135" coordorigin="7385,11106" coordsize="0,135" path="m7385,11240l7385,11106e" filled="f" stroked="t" strokeweight="2.8pt" strokecolor="#EBEDED">
                <v:path arrowok="t"/>
              </v:shape>
            </v:group>
            <v:group style="position:absolute;left:5583;top:13008;width:2;height:273" coordorigin="5583,13008" coordsize="2,273">
              <v:shape style="position:absolute;left:5583;top:13008;width:2;height:273" coordorigin="5583,13008" coordsize="0,273" path="m5583,13281l5583,13008e" filled="f" stroked="t" strokeweight="3.672pt" strokecolor="#EBEDED">
                <v:path arrowok="t"/>
              </v:shape>
            </v:group>
            <v:group style="position:absolute;left:6330;top:12987;width:2;height:162" coordorigin="6330,12987" coordsize="2,162">
              <v:shape style="position:absolute;left:6330;top:12987;width:2;height:162" coordorigin="6330,12987" coordsize="0,162" path="m6330,13148l6330,12987e" filled="f" stroked="t" strokeweight="3.51658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00"/>
        </w:sectPr>
      </w:pPr>
      <w:rPr/>
    </w:p>
    <w:p>
      <w:pPr>
        <w:spacing w:before="0" w:after="0" w:line="770" w:lineRule="exact"/>
        <w:ind w:left="1139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5.040001pt;margin-top:19.359999pt;width:.1pt;height:39.36pt;mso-position-horizontal-relative:page;mso-position-vertical-relative:paragraph;z-index:-15285" coordorigin="2501,387" coordsize="2,787">
            <v:shape style="position:absolute;left:2501;top:387;width:2;height:787" coordorigin="2501,387" coordsize="0,787" path="m2501,1174l2501,387e" filled="f" stroked="t" strokeweight=".48pt" strokecolor="#CCCCC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040009pt;margin-top:6.062953pt;width:56.925003pt;height:55pt;mso-position-horizontal-relative:page;mso-position-vertical-relative:paragraph;z-index:-15279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808080"/>
                      <w:spacing w:val="0"/>
                      <w:w w:val="207"/>
                      <w:b/>
                      <w:bCs/>
                      <w:position w:val="-1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2"/>
          <w:szCs w:val="82"/>
          <w:color w:val="313131"/>
          <w:spacing w:val="0"/>
          <w:w w:val="181"/>
          <w:b/>
          <w:bCs/>
          <w:i/>
          <w:position w:val="-15"/>
        </w:rPr>
        <w:t>l</w:t>
      </w:r>
      <w:r>
        <w:rPr>
          <w:rFonts w:ascii="Arial" w:hAnsi="Arial" w:cs="Arial" w:eastAsia="Arial"/>
          <w:sz w:val="82"/>
          <w:szCs w:val="82"/>
          <w:color w:val="313131"/>
          <w:spacing w:val="0"/>
          <w:w w:val="100"/>
          <w:b/>
          <w:bCs/>
          <w:i/>
          <w:position w:val="-15"/>
        </w:rPr>
        <w:tab/>
      </w:r>
      <w:r>
        <w:rPr>
          <w:rFonts w:ascii="Arial" w:hAnsi="Arial" w:cs="Arial" w:eastAsia="Arial"/>
          <w:sz w:val="82"/>
          <w:szCs w:val="82"/>
          <w:color w:val="313131"/>
          <w:spacing w:val="0"/>
          <w:w w:val="100"/>
          <w:b/>
          <w:bCs/>
          <w:i/>
          <w:position w:val="-1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9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12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9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2" w:lineRule="atLeast"/>
        <w:ind w:right="706"/>
        <w:jc w:val="right"/>
        <w:rPr>
          <w:rFonts w:ascii="Arial" w:hAnsi="Arial" w:cs="Arial" w:eastAsia="Arial"/>
          <w:sz w:val="91"/>
          <w:szCs w:val="91"/>
        </w:rPr>
      </w:pPr>
      <w:rPr/>
      <w:r>
        <w:rPr>
          <w:rFonts w:ascii="Arial" w:hAnsi="Arial" w:cs="Arial" w:eastAsia="Arial"/>
          <w:sz w:val="91"/>
          <w:szCs w:val="91"/>
          <w:color w:val="808080"/>
          <w:spacing w:val="0"/>
          <w:w w:val="104"/>
        </w:rPr>
        <w:t>--</w:t>
      </w:r>
      <w:r>
        <w:rPr>
          <w:rFonts w:ascii="Arial" w:hAnsi="Arial" w:cs="Arial" w:eastAsia="Arial"/>
          <w:sz w:val="91"/>
          <w:szCs w:val="91"/>
          <w:color w:val="000000"/>
          <w:spacing w:val="0"/>
          <w:w w:val="100"/>
        </w:rPr>
      </w:r>
    </w:p>
    <w:p>
      <w:pPr>
        <w:jc w:val="right"/>
        <w:spacing w:after="0"/>
        <w:sectPr>
          <w:pgSz w:w="11920" w:h="16840"/>
          <w:pgMar w:top="660" w:bottom="280" w:left="320" w:right="280"/>
        </w:sectPr>
      </w:pPr>
      <w:rPr/>
    </w:p>
    <w:p>
      <w:pPr>
        <w:spacing w:before="0" w:after="0" w:line="653" w:lineRule="atLeas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51.637062pt;margin-top:3.66252pt;width:.1pt;height:16.827393pt;mso-position-horizontal-relative:page;mso-position-vertical-relative:paragraph;z-index:-15281" coordorigin="1033,73" coordsize="2,337">
            <v:shape style="position:absolute;left:1033;top:73;width:2;height:337" coordorigin="1033,73" coordsize="0,337" path="m1033,410l1033,73e" filled="f" stroked="t" strokeweight="2.639125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32"/>
        </w:rPr>
        <w:t>IZMIR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709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  <w:cols w:num="2" w:equalWidth="0">
            <w:col w:w="1600" w:space="2261"/>
            <w:col w:w="7459"/>
          </w:cols>
        </w:sectPr>
      </w:pPr>
      <w:rPr/>
    </w:p>
    <w:p>
      <w:pPr>
        <w:spacing w:before="0" w:after="0" w:line="419" w:lineRule="atLeast"/>
        <w:ind w:left="658" w:right="3450"/>
        <w:jc w:val="center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B1B3AF"/>
          <w:spacing w:val="0"/>
          <w:w w:val="61"/>
          <w:position w:val="-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B1B3AF"/>
          <w:spacing w:val="0"/>
          <w:w w:val="61"/>
          <w:position w:val="-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1B3AF"/>
          <w:spacing w:val="27"/>
          <w:w w:val="61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2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Müdalıale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861" w:right="4942"/>
        <w:jc w:val="center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11"/>
        </w:rPr>
        <w:t>B</w:t>
      </w:r>
      <w:r>
        <w:rPr>
          <w:rFonts w:ascii="Arial" w:hAnsi="Arial" w:cs="Arial" w:eastAsia="Arial"/>
          <w:sz w:val="13"/>
          <w:szCs w:val="13"/>
          <w:color w:val="313131"/>
          <w:spacing w:val="-9"/>
          <w:w w:val="100"/>
          <w:position w:val="11"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93"/>
          <w:position w:val="11"/>
        </w:rPr>
        <w:t>El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93"/>
          <w:position w:val="11"/>
        </w:rPr>
        <w:t>_</w:t>
      </w:r>
      <w:r>
        <w:rPr>
          <w:rFonts w:ascii="Arial" w:hAnsi="Arial" w:cs="Arial" w:eastAsia="Arial"/>
          <w:sz w:val="13"/>
          <w:szCs w:val="13"/>
          <w:color w:val="313131"/>
          <w:spacing w:val="-5"/>
          <w:w w:val="93"/>
          <w:position w:val="11"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26"/>
          <w:position w:val="11"/>
        </w:rPr>
        <w:t>EDiYESI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2166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676767"/>
          <w:spacing w:val="0"/>
          <w:w w:val="51"/>
          <w:b/>
          <w:bCs/>
          <w:position w:val="-1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438" w:right="-20"/>
        <w:jc w:val="left"/>
        <w:tabs>
          <w:tab w:pos="1760" w:val="left"/>
          <w:tab w:pos="3180" w:val="left"/>
          <w:tab w:pos="5580" w:val="left"/>
          <w:tab w:pos="76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26/05/2017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3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3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ldiriı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:20:33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808080"/>
          <w:spacing w:val="-26"/>
          <w:w w:val="96"/>
          <w:position w:val="1"/>
        </w:rPr>
        <w:t>·</w:t>
      </w:r>
      <w:r>
        <w:rPr>
          <w:rFonts w:ascii="Arial" w:hAnsi="Arial" w:cs="Arial" w:eastAsia="Arial"/>
          <w:sz w:val="20"/>
          <w:szCs w:val="20"/>
          <w:color w:val="676767"/>
          <w:spacing w:val="-1"/>
          <w:w w:val="90"/>
          <w:position w:val="1"/>
        </w:rPr>
        <w:t>c</w:t>
      </w:r>
      <w:r>
        <w:rPr>
          <w:rFonts w:ascii="Arial" w:hAnsi="Arial" w:cs="Arial" w:eastAsia="Arial"/>
          <w:sz w:val="20"/>
          <w:szCs w:val="20"/>
          <w:color w:val="1F1F1F"/>
          <w:spacing w:val="-16"/>
          <w:w w:val="135"/>
          <w:position w:val="1"/>
        </w:rPr>
        <w:t>ı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19"/>
          <w:position w:val="1"/>
        </w:rPr>
        <w:t>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81" w:right="-20"/>
        <w:jc w:val="left"/>
        <w:tabs>
          <w:tab w:pos="1780" w:val="left"/>
          <w:tab w:pos="318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w w:val="97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26/05/2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96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2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3557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8"/>
        </w:rPr>
        <w:t>l1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9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ldiriı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3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76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30"/>
          <w:w w:val="7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81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639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ilc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ı6ı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kesişimi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-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Bayrak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exact"/>
        <w:ind w:left="381" w:right="1686" w:firstLine="-19"/>
        <w:jc w:val="left"/>
        <w:tabs>
          <w:tab w:pos="1760" w:val="left"/>
          <w:tab w:pos="3680" w:val="left"/>
          <w:tab w:pos="4520" w:val="left"/>
          <w:tab w:pos="680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w w:val="73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E.K.D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7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3649" w:right="4610"/>
        <w:jc w:val="center"/>
        <w:tabs>
          <w:tab w:pos="5620" w:val="left"/>
          <w:tab w:pos="6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4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6"/>
          <w:position w:val="1"/>
        </w:rPr>
        <w:t>3c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1"/>
          <w:w w:val="8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oııarıııe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7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77"/>
          <w:position w:val="1"/>
        </w:rPr>
        <w:t>ıııti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1"/>
        </w:rPr>
        <w:t>i\l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9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left="4509" w:right="-20"/>
        <w:jc w:val="left"/>
        <w:tabs>
          <w:tab w:pos="5100" w:val="left"/>
          <w:tab w:pos="60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20"/>
          <w:szCs w:val="20"/>
          <w:color w:val="313131"/>
          <w:spacing w:val="-29"/>
          <w:w w:val="53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3"/>
        </w:rPr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53"/>
          <w:b/>
          <w:bCs/>
          <w:position w:val="-3"/>
        </w:rPr>
        <w:t>ı</w:t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676767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33"/>
          <w:szCs w:val="33"/>
          <w:color w:val="313131"/>
          <w:spacing w:val="0"/>
          <w:w w:val="53"/>
          <w:b/>
          <w:bCs/>
          <w:position w:val="-1"/>
        </w:rPr>
        <w:t>ı</w:t>
      </w:r>
      <w:r>
        <w:rPr>
          <w:rFonts w:ascii="Arial" w:hAnsi="Arial" w:cs="Arial" w:eastAsia="Arial"/>
          <w:sz w:val="33"/>
          <w:szCs w:val="33"/>
          <w:color w:val="313131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33"/>
          <w:szCs w:val="33"/>
          <w:color w:val="313131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3"/>
          <w:position w:val="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6"/>
        </w:rPr>
        <w:t>:20:42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381" w:right="-20"/>
        <w:jc w:val="left"/>
        <w:tabs>
          <w:tab w:pos="218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Apdulla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GÖL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676767"/>
          <w:spacing w:val="-10"/>
          <w:w w:val="55"/>
          <w:b/>
          <w:bCs/>
          <w:position w:val="1"/>
        </w:rPr>
        <w:t>l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6"/>
          <w:b/>
          <w:bCs/>
          <w:position w:val="1"/>
        </w:rPr>
        <w:t>ı&lt;</w:t>
      </w:r>
      <w:r>
        <w:rPr>
          <w:rFonts w:ascii="Arial" w:hAnsi="Arial" w:cs="Arial" w:eastAsia="Arial"/>
          <w:sz w:val="25"/>
          <w:szCs w:val="25"/>
          <w:color w:val="313131"/>
          <w:spacing w:val="-48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1"/>
        </w:rPr>
        <w:t>ira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1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21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55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6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Abdülkadi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1" w:lineRule="exact"/>
        <w:ind w:left="2195" w:right="-20"/>
        <w:jc w:val="left"/>
        <w:tabs>
          <w:tab w:pos="472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7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6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54"/>
          <w:position w:val="0"/>
        </w:rPr>
        <w:t>:ı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:20:34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1"/>
        </w:rPr>
        <w:t>:20:38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362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7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0"/>
        </w:rPr>
        <w:t>646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381" w:right="-20"/>
        <w:jc w:val="left"/>
        <w:tabs>
          <w:tab w:pos="472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6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68" w:right="-20"/>
        <w:jc w:val="left"/>
        <w:tabs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36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0"/>
          <w:w w:val="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7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767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7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95" w:right="-20"/>
        <w:jc w:val="left"/>
        <w:tabs>
          <w:tab w:pos="474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ind w:left="112" w:right="-20"/>
        <w:jc w:val="left"/>
        <w:tabs>
          <w:tab w:pos="420" w:val="left"/>
          <w:tab w:pos="2180" w:val="left"/>
          <w:tab w:pos="472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0"/>
          <w:w w:val="151"/>
          <w:i/>
          <w:position w:val="6"/>
        </w:rPr>
        <w:t>i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i/>
          <w:position w:val="6"/>
        </w:rPr>
        <w:tab/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i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'ardımcı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20:33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362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767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itııı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Saati:2ı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2195" w:right="451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3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-Soy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"/>
          <w:w w:val="10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AVDAR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8" w:lineRule="auto"/>
        <w:ind w:left="376" w:right="2308" w:firstLine="-14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767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Dıırum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7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öndürmedc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6" w:lineRule="exact"/>
        <w:ind w:left="371" w:right="-20"/>
        <w:jc w:val="left"/>
        <w:tabs>
          <w:tab w:pos="2860" w:val="left"/>
          <w:tab w:pos="4720" w:val="left"/>
          <w:tab w:pos="6660" w:val="left"/>
          <w:tab w:pos="8240" w:val="left"/>
          <w:tab w:pos="9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Söndürınc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Söndürmc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  <w:position w:val="-4"/>
        </w:rPr>
        <w:t>:-ı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8"/>
          <w:w w:val="36"/>
          <w:position w:val="-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8"/>
          <w:w w:val="36"/>
          <w:position w:val="-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jC0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88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7"/>
          <w:w w:val="106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5584" w:right="-20"/>
        <w:jc w:val="left"/>
        <w:tabs>
          <w:tab w:pos="6660" w:val="left"/>
          <w:tab w:pos="8240" w:val="left"/>
          <w:tab w:pos="97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0,7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525254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525254"/>
          <w:spacing w:val="-59"/>
          <w:w w:val="59"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5252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525254"/>
          <w:spacing w:val="0"/>
          <w:w w:val="100"/>
          <w:position w:val="-1"/>
        </w:rPr>
      </w:r>
      <w:r>
        <w:rPr>
          <w:rFonts w:ascii="Arial" w:hAnsi="Arial" w:cs="Arial" w:eastAsia="Arial"/>
          <w:sz w:val="33"/>
          <w:szCs w:val="33"/>
          <w:color w:val="676767"/>
          <w:spacing w:val="0"/>
          <w:w w:val="59"/>
          <w:b/>
          <w:bCs/>
          <w:position w:val="-1"/>
        </w:rPr>
        <w:t>ı</w:t>
      </w:r>
      <w:r>
        <w:rPr>
          <w:rFonts w:ascii="Arial" w:hAnsi="Arial" w:cs="Arial" w:eastAsia="Arial"/>
          <w:sz w:val="33"/>
          <w:szCs w:val="33"/>
          <w:color w:val="676767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33"/>
          <w:szCs w:val="33"/>
          <w:color w:val="676767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41"/>
          <w:szCs w:val="41"/>
          <w:color w:val="313131"/>
          <w:spacing w:val="0"/>
          <w:w w:val="66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13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DPP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plakalı,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4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992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Volswoge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1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kaput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mot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2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53" w:lineRule="auto"/>
        <w:ind w:left="376" w:right="1479" w:firstLine="-5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bölümündeki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aksanıları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5.000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18" w:lineRule="auto"/>
        <w:ind w:left="333" w:right="94" w:firstLine="215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tctkikte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DPP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motor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·evresinde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göıii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-12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aracın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motor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kablo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ksamlarını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yıpranma,cskimc,vb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sebepte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yaparak: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izolelerini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2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utuşturınası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8" w:lineRule="auto"/>
        <w:ind w:left="371" w:right="3782"/>
        <w:jc w:val="left"/>
        <w:tabs>
          <w:tab w:pos="2180" w:val="left"/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9"/>
        </w:rPr>
        <w:t>pfi-c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Gcn.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Poi.No:4IOı70090536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79"/>
        </w:rPr>
        <w:t>jl3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"/>
          <w:w w:val="7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dcli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371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76767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Apdulla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GÖL'c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4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313131"/>
          <w:spacing w:val="6"/>
          <w:w w:val="20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Edil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2"/>
        </w:rPr>
        <w:t>diı:t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1" w:lineRule="exact"/>
        <w:ind w:left="371" w:right="-20"/>
        <w:jc w:val="left"/>
        <w:tabs>
          <w:tab w:pos="222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9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4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26/05/20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2"/>
        </w:rPr>
        <w:t>]Saaı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-4"/>
          <w:w w:val="13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419" w:right="-20"/>
        <w:jc w:val="left"/>
        <w:tabs>
          <w:tab w:pos="152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Çi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Bayra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2339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itmişsc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172" w:lineRule="exact"/>
        <w:ind w:left="5099" w:right="52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491" w:right="-20"/>
        <w:jc w:val="left"/>
        <w:tabs>
          <w:tab w:pos="3640" w:val="left"/>
          <w:tab w:pos="8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808080"/>
          <w:spacing w:val="-15"/>
          <w:w w:val="126"/>
          <w:position w:val="-6"/>
        </w:rPr>
        <w:t>·</w:t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186"/>
          <w:position w:val="-6"/>
        </w:rPr>
        <w:t>-</w:t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33"/>
          <w:szCs w:val="33"/>
          <w:color w:val="445285"/>
          <w:spacing w:val="0"/>
          <w:w w:val="52"/>
          <w:b/>
          <w:bCs/>
          <w:i/>
          <w:position w:val="-32"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445285"/>
          <w:spacing w:val="0"/>
          <w:w w:val="100"/>
          <w:b/>
          <w:bCs/>
          <w:i/>
          <w:position w:val="-32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445285"/>
          <w:spacing w:val="0"/>
          <w:w w:val="100"/>
          <w:b/>
          <w:bCs/>
          <w:i/>
          <w:position w:val="-32"/>
        </w:rPr>
      </w:r>
      <w:r>
        <w:rPr>
          <w:rFonts w:ascii="Times New Roman" w:hAnsi="Times New Roman" w:cs="Times New Roman" w:eastAsia="Times New Roman"/>
          <w:sz w:val="38"/>
          <w:szCs w:val="38"/>
          <w:color w:val="313131"/>
          <w:spacing w:val="0"/>
          <w:w w:val="52"/>
          <w:b/>
          <w:bCs/>
          <w:position w:val="-11"/>
        </w:rPr>
        <w:t>o</w:t>
      </w:r>
      <w:r>
        <w:rPr>
          <w:rFonts w:ascii="Times New Roman" w:hAnsi="Times New Roman" w:cs="Times New Roman" w:eastAsia="Times New Roman"/>
          <w:sz w:val="38"/>
          <w:szCs w:val="38"/>
          <w:color w:val="313131"/>
          <w:spacing w:val="0"/>
          <w:w w:val="52"/>
          <w:b/>
          <w:bCs/>
          <w:position w:val="-11"/>
        </w:rPr>
        <w:t>  </w:t>
      </w:r>
      <w:r>
        <w:rPr>
          <w:rFonts w:ascii="Times New Roman" w:hAnsi="Times New Roman" w:cs="Times New Roman" w:eastAsia="Times New Roman"/>
          <w:sz w:val="38"/>
          <w:szCs w:val="38"/>
          <w:color w:val="313131"/>
          <w:spacing w:val="27"/>
          <w:w w:val="52"/>
          <w:b/>
          <w:bCs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  <w:position w:val="-11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-19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-11"/>
        </w:rPr>
        <w:t>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</w:sectPr>
      </w:pPr>
      <w:rPr/>
    </w:p>
    <w:p>
      <w:pPr>
        <w:spacing w:before="31" w:after="0" w:line="136" w:lineRule="exact"/>
        <w:ind w:left="539" w:right="-75"/>
        <w:jc w:val="left"/>
        <w:tabs>
          <w:tab w:pos="91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97.040009pt;margin-top:.291953pt;width:.1pt;height:14.16pt;mso-position-horizontal-relative:page;mso-position-vertical-relative:paragraph;z-index:-15284" coordorigin="3941,6" coordsize="2,283">
            <v:shape style="position:absolute;left:3941;top:6;width:2;height:283" coordorigin="3941,6" coordsize="0,283" path="m3941,289l3941,6e" filled="f" stroked="t" strokeweight=".48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040009pt;margin-top:-.018153pt;width:5.325pt;height:15pt;mso-position-horizontal-relative:page;mso-position-vertical-relative:paragraph;z-index:-15278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13131"/>
                      <w:spacing w:val="0"/>
                      <w:w w:val="71"/>
                      <w:b/>
                      <w:bCs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959999pt;margin-top:7.894591pt;width:7.34655pt;height:7.5pt;mso-position-horizontal-relative:page;mso-position-vertical-relative:paragraph;z-index:-1527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0"/>
                    </w:rPr>
                    <w:t>&gt;o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41"/>
          <w:i/>
          <w:position w:val="-3"/>
        </w:rPr>
        <w:t>u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52"/>
          <w:position w:val="-10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7"/>
          <w:b/>
          <w:bCs/>
          <w:i/>
          <w:position w:val="-11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  <w:cols w:num="2" w:equalWidth="0">
            <w:col w:w="9551" w:space="80"/>
            <w:col w:w="1689"/>
          </w:cols>
        </w:sectPr>
      </w:pPr>
      <w:rPr/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6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16.480011pt;margin-top:4.60189pt;width:.1pt;height:18.48pt;mso-position-horizontal-relative:page;mso-position-vertical-relative:paragraph;z-index:-15283" coordorigin="4330,92" coordsize="2,370">
            <v:shape style="position:absolute;left:4330;top:92;width:2;height:370" coordorigin="4330,92" coordsize="0,370" path="m4330,462l4330,92e" filled="f" stroked="t" strokeweight="1.68pt" strokecolor="#343B7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40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51" w:lineRule="exact"/>
        <w:ind w:left="2522" w:right="-116"/>
        <w:jc w:val="left"/>
        <w:tabs>
          <w:tab w:pos="3600" w:val="left"/>
          <w:tab w:pos="496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808080"/>
          <w:spacing w:val="0"/>
          <w:w w:val="100"/>
          <w:position w:val="-34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808080"/>
          <w:spacing w:val="-55"/>
          <w:w w:val="100"/>
          <w:position w:val="-3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08080"/>
          <w:spacing w:val="0"/>
          <w:w w:val="100"/>
          <w:position w:val="-3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808080"/>
          <w:spacing w:val="0"/>
          <w:w w:val="100"/>
          <w:position w:val="-34"/>
        </w:rPr>
        <w:t>Yrl</w:t>
      </w:r>
      <w:r>
        <w:rPr>
          <w:rFonts w:ascii="Times New Roman" w:hAnsi="Times New Roman" w:cs="Times New Roman" w:eastAsia="Times New Roman"/>
          <w:sz w:val="25"/>
          <w:szCs w:val="25"/>
          <w:color w:val="808080"/>
          <w:spacing w:val="-15"/>
          <w:w w:val="100"/>
          <w:position w:val="-3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13670"/>
          <w:spacing w:val="2"/>
          <w:w w:val="52"/>
          <w:position w:val="-25"/>
        </w:rPr>
        <w:t>1</w:t>
      </w:r>
      <w:r>
        <w:rPr>
          <w:rFonts w:ascii="Arial" w:hAnsi="Arial" w:cs="Arial" w:eastAsia="Arial"/>
          <w:sz w:val="29"/>
          <w:szCs w:val="29"/>
          <w:color w:val="313670"/>
          <w:spacing w:val="-51"/>
          <w:w w:val="113"/>
          <w:position w:val="-34"/>
        </w:rPr>
        <w:t>l</w:t>
      </w:r>
      <w:r>
        <w:rPr>
          <w:rFonts w:ascii="Arial" w:hAnsi="Arial" w:cs="Arial" w:eastAsia="Arial"/>
          <w:sz w:val="29"/>
          <w:szCs w:val="29"/>
          <w:color w:val="808080"/>
          <w:spacing w:val="-52"/>
          <w:w w:val="99"/>
          <w:position w:val="-34"/>
        </w:rPr>
        <w:t>·</w:t>
      </w:r>
      <w:r>
        <w:rPr>
          <w:rFonts w:ascii="Arial" w:hAnsi="Arial" w:cs="Arial" w:eastAsia="Arial"/>
          <w:sz w:val="29"/>
          <w:szCs w:val="29"/>
          <w:color w:val="676767"/>
          <w:spacing w:val="0"/>
          <w:w w:val="118"/>
          <w:position w:val="-34"/>
        </w:rPr>
        <w:t>U</w:t>
      </w:r>
      <w:r>
        <w:rPr>
          <w:rFonts w:ascii="Arial" w:hAnsi="Arial" w:cs="Arial" w:eastAsia="Arial"/>
          <w:sz w:val="29"/>
          <w:szCs w:val="29"/>
          <w:color w:val="676767"/>
          <w:spacing w:val="0"/>
          <w:w w:val="100"/>
          <w:position w:val="-34"/>
        </w:rPr>
        <w:tab/>
      </w:r>
      <w:r>
        <w:rPr>
          <w:rFonts w:ascii="Arial" w:hAnsi="Arial" w:cs="Arial" w:eastAsia="Arial"/>
          <w:sz w:val="29"/>
          <w:szCs w:val="29"/>
          <w:color w:val="676767"/>
          <w:spacing w:val="0"/>
          <w:w w:val="100"/>
          <w:position w:val="-34"/>
        </w:rPr>
      </w:r>
      <w:r>
        <w:rPr>
          <w:rFonts w:ascii="Arial" w:hAnsi="Arial" w:cs="Arial" w:eastAsia="Arial"/>
          <w:sz w:val="47"/>
          <w:szCs w:val="47"/>
          <w:color w:val="313670"/>
          <w:spacing w:val="0"/>
          <w:w w:val="382"/>
          <w:i/>
          <w:position w:val="-27"/>
        </w:rPr>
        <w:t>/?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614" w:lineRule="exac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60"/>
          <w:szCs w:val="60"/>
          <w:color w:val="445285"/>
          <w:spacing w:val="0"/>
          <w:w w:val="100"/>
          <w:position w:val="-19"/>
        </w:rPr>
        <w:t>G</w:t>
      </w:r>
      <w:r>
        <w:rPr>
          <w:rFonts w:ascii="Arial" w:hAnsi="Arial" w:cs="Arial" w:eastAsia="Arial"/>
          <w:sz w:val="60"/>
          <w:szCs w:val="60"/>
          <w:color w:val="445285"/>
          <w:spacing w:val="-134"/>
          <w:w w:val="100"/>
          <w:position w:val="-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0"/>
        </w:rPr>
        <w:t>f</w:t>
      </w:r>
      <w:r>
        <w:rPr>
          <w:rFonts w:ascii="Arial" w:hAnsi="Arial" w:cs="Arial" w:eastAsia="Arial"/>
          <w:sz w:val="60"/>
          <w:szCs w:val="60"/>
          <w:color w:val="445285"/>
          <w:spacing w:val="-300"/>
          <w:w w:val="100"/>
          <w:position w:val="-1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0"/>
        </w:rPr>
        <w:t>oiye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85"/>
          <w:szCs w:val="85"/>
          <w:color w:val="445285"/>
          <w:spacing w:val="-379"/>
          <w:w w:val="107"/>
          <w:i/>
          <w:position w:val="-1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10"/>
        </w:rPr>
        <w:t>Bi.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1"/>
          <w:w w:val="89"/>
          <w:position w:val="10"/>
        </w:rPr>
        <w:t>-</w:t>
      </w:r>
      <w:r>
        <w:rPr>
          <w:rFonts w:ascii="Times New Roman" w:hAnsi="Times New Roman" w:cs="Times New Roman" w:eastAsia="Times New Roman"/>
          <w:sz w:val="85"/>
          <w:szCs w:val="85"/>
          <w:color w:val="B1B3AF"/>
          <w:spacing w:val="-38"/>
          <w:w w:val="27"/>
          <w:position w:val="-1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88"/>
          <w:position w:val="10"/>
        </w:rPr>
        <w:t>i</w:t>
      </w:r>
      <w:r>
        <w:rPr>
          <w:rFonts w:ascii="Times New Roman" w:hAnsi="Times New Roman" w:cs="Times New Roman" w:eastAsia="Times New Roman"/>
          <w:sz w:val="85"/>
          <w:szCs w:val="85"/>
          <w:color w:val="808080"/>
          <w:spacing w:val="-104"/>
          <w:w w:val="39"/>
          <w:position w:val="-19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1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25254"/>
          <w:spacing w:val="0"/>
          <w:w w:val="74"/>
          <w:position w:val="1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25254"/>
          <w:spacing w:val="-4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2"/>
          <w:w w:val="81"/>
          <w:position w:val="1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676767"/>
          <w:spacing w:val="0"/>
          <w:w w:val="86"/>
          <w:position w:val="10"/>
        </w:rPr>
        <w:t>)</w:t>
      </w:r>
      <w:r>
        <w:rPr>
          <w:rFonts w:ascii="Times New Roman" w:hAnsi="Times New Roman" w:cs="Times New Roman" w:eastAsia="Times New Roman"/>
          <w:sz w:val="24"/>
          <w:szCs w:val="24"/>
          <w:color w:val="676767"/>
          <w:spacing w:val="0"/>
          <w:w w:val="85"/>
          <w:position w:val="10"/>
        </w:rPr>
        <w:t>lhi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  <w:cols w:num="2" w:equalWidth="0">
            <w:col w:w="6465" w:space="1558"/>
            <w:col w:w="3297"/>
          </w:cols>
        </w:sectPr>
      </w:pPr>
      <w:rPr/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50" w:lineRule="exact"/>
        <w:ind w:left="2464" w:right="-74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8"/>
        </w:rPr>
        <w:t>Itfa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8"/>
        </w:rPr>
        <w:t>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08080"/>
          <w:spacing w:val="0"/>
          <w:w w:val="70"/>
          <w:position w:val="-18"/>
        </w:rPr>
        <w:t>Be</w:t>
      </w:r>
      <w:r>
        <w:rPr>
          <w:rFonts w:ascii="Times New Roman" w:hAnsi="Times New Roman" w:cs="Times New Roman" w:eastAsia="Times New Roman"/>
          <w:sz w:val="23"/>
          <w:szCs w:val="23"/>
          <w:color w:val="808080"/>
          <w:spacing w:val="38"/>
          <w:w w:val="7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8"/>
        </w:rPr>
        <w:t>lgt}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>A.Kadi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0"/>
        </w:rPr>
        <w:t>YİGİT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7" w:lineRule="exact"/>
        <w:ind w:right="-153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25254"/>
          <w:spacing w:val="1"/>
          <w:w w:val="100"/>
          <w:b/>
          <w:bCs/>
          <w:position w:val="-31"/>
        </w:rPr>
        <w:t>a</w:t>
      </w:r>
      <w:r>
        <w:rPr>
          <w:rFonts w:ascii="Arial" w:hAnsi="Arial" w:cs="Arial" w:eastAsia="Arial"/>
          <w:sz w:val="18"/>
          <w:szCs w:val="18"/>
          <w:color w:val="313131"/>
          <w:spacing w:val="12"/>
          <w:w w:val="100"/>
          <w:b/>
          <w:bCs/>
          <w:position w:val="-31"/>
        </w:rPr>
        <w:t>l</w:t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100"/>
          <w:b/>
          <w:bCs/>
          <w:position w:val="-31"/>
        </w:rPr>
        <w:t>ye</w:t>
      </w:r>
      <w:r>
        <w:rPr>
          <w:rFonts w:ascii="Arial" w:hAnsi="Arial" w:cs="Arial" w:eastAsia="Arial"/>
          <w:sz w:val="18"/>
          <w:szCs w:val="18"/>
          <w:color w:val="525254"/>
          <w:spacing w:val="-9"/>
          <w:w w:val="100"/>
          <w:b/>
          <w:bCs/>
          <w:position w:val="-3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-72"/>
          <w:w w:val="76"/>
          <w:position w:val="-31"/>
        </w:rPr>
        <w:t>Y</w:t>
      </w:r>
      <w:r>
        <w:rPr>
          <w:rFonts w:ascii="Arial" w:hAnsi="Arial" w:cs="Arial" w:eastAsia="Arial"/>
          <w:sz w:val="75"/>
          <w:szCs w:val="75"/>
          <w:color w:val="525254"/>
          <w:spacing w:val="-25"/>
          <w:w w:val="139"/>
          <w:position w:val="-33"/>
        </w:rPr>
        <w:t>r</w:t>
      </w:r>
      <w:r>
        <w:rPr>
          <w:rFonts w:ascii="Arial" w:hAnsi="Arial" w:cs="Arial" w:eastAsia="Arial"/>
          <w:sz w:val="25"/>
          <w:szCs w:val="25"/>
          <w:color w:val="525254"/>
          <w:spacing w:val="0"/>
          <w:w w:val="214"/>
          <w:position w:val="-31"/>
        </w:rPr>
        <w:t>r</w:t>
      </w:r>
      <w:r>
        <w:rPr>
          <w:rFonts w:ascii="Arial" w:hAnsi="Arial" w:cs="Arial" w:eastAsia="Arial"/>
          <w:sz w:val="25"/>
          <w:szCs w:val="25"/>
          <w:color w:val="525254"/>
          <w:spacing w:val="-116"/>
          <w:w w:val="214"/>
          <w:position w:val="-31"/>
        </w:rPr>
        <w:t>v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47" w:lineRule="exact"/>
        <w:ind w:right="-153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75"/>
          <w:szCs w:val="75"/>
          <w:color w:val="525254"/>
          <w:spacing w:val="-230"/>
          <w:w w:val="138"/>
          <w:position w:val="-33"/>
        </w:rPr>
        <w:t>"</w:t>
      </w:r>
      <w:r>
        <w:rPr>
          <w:rFonts w:ascii="Arial" w:hAnsi="Arial" w:cs="Arial" w:eastAsia="Arial"/>
          <w:sz w:val="29"/>
          <w:szCs w:val="29"/>
          <w:color w:val="525254"/>
          <w:spacing w:val="-114"/>
          <w:w w:val="161"/>
          <w:position w:val="-31"/>
        </w:rPr>
        <w:t>:</w:t>
      </w:r>
      <w:r>
        <w:rPr>
          <w:rFonts w:ascii="Arial" w:hAnsi="Arial" w:cs="Arial" w:eastAsia="Arial"/>
          <w:sz w:val="25"/>
          <w:szCs w:val="25"/>
          <w:color w:val="525254"/>
          <w:spacing w:val="4"/>
          <w:w w:val="213"/>
          <w:position w:val="-31"/>
        </w:rPr>
        <w:t>ı</w:t>
      </w:r>
      <w:r>
        <w:rPr>
          <w:rFonts w:ascii="Arial" w:hAnsi="Arial" w:cs="Arial" w:eastAsia="Arial"/>
          <w:sz w:val="29"/>
          <w:szCs w:val="29"/>
          <w:color w:val="525254"/>
          <w:spacing w:val="-8"/>
          <w:w w:val="162"/>
          <w:position w:val="-31"/>
        </w:rPr>
        <w:t>i</w:t>
      </w:r>
      <w:r>
        <w:rPr>
          <w:rFonts w:ascii="Arial" w:hAnsi="Arial" w:cs="Arial" w:eastAsia="Arial"/>
          <w:sz w:val="29"/>
          <w:szCs w:val="29"/>
          <w:color w:val="525254"/>
          <w:spacing w:val="-51"/>
          <w:w w:val="162"/>
          <w:position w:val="-31"/>
        </w:rPr>
        <w:t>i</w:t>
      </w:r>
      <w:r>
        <w:rPr>
          <w:rFonts w:ascii="Arial" w:hAnsi="Arial" w:cs="Arial" w:eastAsia="Arial"/>
          <w:sz w:val="75"/>
          <w:szCs w:val="75"/>
          <w:color w:val="808080"/>
          <w:spacing w:val="7"/>
          <w:w w:val="84"/>
          <w:position w:val="-33"/>
        </w:rPr>
        <w:t>,</w:t>
      </w:r>
      <w:r>
        <w:rPr>
          <w:rFonts w:ascii="Arial" w:hAnsi="Arial" w:cs="Arial" w:eastAsia="Arial"/>
          <w:sz w:val="29"/>
          <w:szCs w:val="29"/>
          <w:color w:val="525254"/>
          <w:spacing w:val="0"/>
          <w:w w:val="83"/>
          <w:position w:val="-31"/>
        </w:rPr>
        <w:t>·</w:t>
      </w:r>
      <w:r>
        <w:rPr>
          <w:rFonts w:ascii="Arial" w:hAnsi="Arial" w:cs="Arial" w:eastAsia="Arial"/>
          <w:sz w:val="29"/>
          <w:szCs w:val="29"/>
          <w:color w:val="525254"/>
          <w:spacing w:val="-58"/>
          <w:w w:val="100"/>
          <w:position w:val="-31"/>
        </w:rPr>
        <w:t> </w:t>
      </w:r>
      <w:r>
        <w:rPr>
          <w:rFonts w:ascii="Arial" w:hAnsi="Arial" w:cs="Arial" w:eastAsia="Arial"/>
          <w:sz w:val="29"/>
          <w:szCs w:val="29"/>
          <w:color w:val="525254"/>
          <w:spacing w:val="0"/>
          <w:w w:val="100"/>
          <w:position w:val="-31"/>
        </w:rPr>
        <w:t>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61" w:after="0" w:line="286" w:lineRule="exact"/>
        <w:ind w:right="-20"/>
        <w:jc w:val="left"/>
        <w:rPr>
          <w:rFonts w:ascii="Times New Roman" w:hAnsi="Times New Roman" w:cs="Times New Roman" w:eastAsia="Times New Roman"/>
          <w:sz w:val="56"/>
          <w:szCs w:val="5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6"/>
          <w:szCs w:val="56"/>
          <w:color w:val="313131"/>
          <w:spacing w:val="29"/>
          <w:w w:val="137"/>
          <w:b/>
          <w:bCs/>
          <w:i/>
          <w:position w:val="-29"/>
        </w:rPr>
        <w:t>ı</w:t>
      </w:r>
      <w:r>
        <w:rPr>
          <w:rFonts w:ascii="Times New Roman" w:hAnsi="Times New Roman" w:cs="Times New Roman" w:eastAsia="Times New Roman"/>
          <w:sz w:val="56"/>
          <w:szCs w:val="56"/>
          <w:color w:val="808080"/>
          <w:spacing w:val="0"/>
          <w:w w:val="20"/>
          <w:b/>
          <w:bCs/>
          <w:i/>
          <w:position w:val="-29"/>
        </w:rPr>
        <w:t>;..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  <w:cols w:num="5" w:equalWidth="0">
            <w:col w:w="4394" w:space="475"/>
            <w:col w:w="1241" w:space="2536"/>
            <w:col w:w="897" w:space="132"/>
            <w:col w:w="736" w:space="318"/>
            <w:col w:w="591"/>
          </w:cols>
        </w:sectPr>
      </w:pPr>
      <w:rPr/>
    </w:p>
    <w:p>
      <w:pPr>
        <w:spacing w:before="0" w:after="0" w:line="605" w:lineRule="exact"/>
        <w:ind w:left="2430" w:right="-20"/>
        <w:jc w:val="left"/>
        <w:tabs>
          <w:tab w:pos="5260" w:val="left"/>
          <w:tab w:pos="820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pict>
          <v:group style="position:absolute;margin-left:550.692993pt;margin-top:2.004872pt;width:.1pt;height:73.367435pt;mso-position-horizontal-relative:page;mso-position-vertical-relative:paragraph;z-index:-15280" coordorigin="11014,40" coordsize="2,1467">
            <v:shape style="position:absolute;left:11014;top:40;width:2;height:1467" coordorigin="11014,40" coordsize="0,1467" path="m11014,1507l11014,40e" filled="f" stroked="t" strokeweight="2.825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400024pt;margin-top:14.805673pt;width:17.224214pt;height:54.5pt;mso-position-horizontal-relative:page;mso-position-vertical-relative:paragraph;z-index:-15277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4"/>
                    <w:jc w:val="left"/>
                    <w:rPr>
                      <w:rFonts w:ascii="Times New Roman" w:hAnsi="Times New Roman" w:cs="Times New Roman" w:eastAsia="Times New Roman"/>
                      <w:sz w:val="109"/>
                      <w:szCs w:val="10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676767"/>
                      <w:spacing w:val="-160"/>
                      <w:w w:val="27"/>
                      <w:position w:val="-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676767"/>
                      <w:spacing w:val="0"/>
                      <w:w w:val="16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676767"/>
                      <w:spacing w:val="37"/>
                      <w:w w:val="16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313131"/>
                      <w:spacing w:val="-163"/>
                      <w:w w:val="126"/>
                      <w:i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676767"/>
                      <w:spacing w:val="-182"/>
                      <w:w w:val="22"/>
                      <w:i/>
                      <w:position w:val="-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2.982910pt;margin-top:14.805673pt;width:2.725pt;height:54.5pt;mso-position-horizontal-relative:page;mso-position-vertical-relative:paragraph;z-index:-15274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3"/>
                    <w:jc w:val="left"/>
                    <w:rPr>
                      <w:rFonts w:ascii="Times New Roman" w:hAnsi="Times New Roman" w:cs="Times New Roman" w:eastAsia="Times New Roman"/>
                      <w:sz w:val="109"/>
                      <w:szCs w:val="10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B1B3AF"/>
                      <w:spacing w:val="0"/>
                      <w:w w:val="20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9"/>
        </w:rPr>
        <w:t>1.Posta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3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9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8"/>
          <w:position w:val="9"/>
        </w:rPr>
        <w:t> </w:t>
      </w:r>
      <w:r>
        <w:rPr>
          <w:rFonts w:ascii="Arial" w:hAnsi="Arial" w:cs="Arial" w:eastAsia="Arial"/>
          <w:sz w:val="21"/>
          <w:szCs w:val="21"/>
          <w:color w:val="676767"/>
          <w:spacing w:val="0"/>
          <w:w w:val="76"/>
          <w:b/>
          <w:bCs/>
          <w:position w:val="9"/>
        </w:rPr>
        <w:t>A</w:t>
      </w:r>
      <w:r>
        <w:rPr>
          <w:rFonts w:ascii="Arial" w:hAnsi="Arial" w:cs="Arial" w:eastAsia="Arial"/>
          <w:sz w:val="21"/>
          <w:szCs w:val="21"/>
          <w:color w:val="676767"/>
          <w:spacing w:val="-42"/>
          <w:w w:val="100"/>
          <w:b/>
          <w:bCs/>
          <w:position w:val="9"/>
        </w:rPr>
        <w:t> </w:t>
      </w:r>
      <w:r>
        <w:rPr>
          <w:rFonts w:ascii="Arial" w:hAnsi="Arial" w:cs="Arial" w:eastAsia="Arial"/>
          <w:sz w:val="21"/>
          <w:szCs w:val="21"/>
          <w:color w:val="5E6282"/>
          <w:spacing w:val="0"/>
          <w:w w:val="80"/>
          <w:b/>
          <w:bCs/>
          <w:position w:val="9"/>
        </w:rPr>
        <w:t>tT</w:t>
      </w:r>
      <w:r>
        <w:rPr>
          <w:rFonts w:ascii="Arial" w:hAnsi="Arial" w:cs="Arial" w:eastAsia="Arial"/>
          <w:sz w:val="21"/>
          <w:szCs w:val="21"/>
          <w:color w:val="5E6282"/>
          <w:spacing w:val="4"/>
          <w:w w:val="80"/>
          <w:b/>
          <w:bCs/>
          <w:position w:val="9"/>
        </w:rPr>
        <w:t>ı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80"/>
          <w:b/>
          <w:bCs/>
          <w:position w:val="9"/>
        </w:rPr>
        <w:t>iri</w:t>
      </w:r>
      <w:r>
        <w:rPr>
          <w:rFonts w:ascii="Arial" w:hAnsi="Arial" w:cs="Arial" w:eastAsia="Arial"/>
          <w:sz w:val="21"/>
          <w:szCs w:val="21"/>
          <w:color w:val="313131"/>
          <w:spacing w:val="-43"/>
          <w:w w:val="80"/>
          <w:b/>
          <w:bCs/>
          <w:position w:val="9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b/>
          <w:bCs/>
          <w:position w:val="9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b/>
          <w:bCs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8"/>
        </w:rPr>
        <w:t>itf.Çvş.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8"/>
        </w:rPr>
      </w:r>
      <w:r>
        <w:rPr>
          <w:rFonts w:ascii="Arial" w:hAnsi="Arial" w:cs="Arial" w:eastAsia="Arial"/>
          <w:sz w:val="63"/>
          <w:szCs w:val="63"/>
          <w:color w:val="3D4659"/>
          <w:spacing w:val="0"/>
          <w:w w:val="68"/>
          <w:position w:val="-5"/>
        </w:rPr>
        <w:t>;1.</w:t>
      </w:r>
      <w:r>
        <w:rPr>
          <w:rFonts w:ascii="Arial" w:hAnsi="Arial" w:cs="Arial" w:eastAsia="Arial"/>
          <w:sz w:val="63"/>
          <w:szCs w:val="63"/>
          <w:color w:val="3D4659"/>
          <w:spacing w:val="-119"/>
          <w:w w:val="68"/>
          <w:position w:val="-5"/>
        </w:rPr>
        <w:t>:</w:t>
      </w:r>
      <w:r>
        <w:rPr>
          <w:rFonts w:ascii="Arial" w:hAnsi="Arial" w:cs="Arial" w:eastAsia="Arial"/>
          <w:sz w:val="63"/>
          <w:szCs w:val="63"/>
          <w:color w:val="313131"/>
          <w:spacing w:val="-54"/>
          <w:w w:val="49"/>
          <w:position w:val="-5"/>
        </w:rPr>
        <w:t>•</w:t>
      </w:r>
      <w:r>
        <w:rPr>
          <w:rFonts w:ascii="Arial" w:hAnsi="Arial" w:cs="Arial" w:eastAsia="Arial"/>
          <w:sz w:val="63"/>
          <w:szCs w:val="63"/>
          <w:color w:val="525254"/>
          <w:spacing w:val="-87"/>
          <w:w w:val="121"/>
          <w:position w:val="-5"/>
        </w:rPr>
        <w:t>.</w:t>
      </w:r>
      <w:r>
        <w:rPr>
          <w:rFonts w:ascii="Arial" w:hAnsi="Arial" w:cs="Arial" w:eastAsia="Arial"/>
          <w:sz w:val="63"/>
          <w:szCs w:val="63"/>
          <w:color w:val="525254"/>
          <w:spacing w:val="0"/>
          <w:w w:val="50"/>
          <w:position w:val="-5"/>
        </w:rPr>
        <w:t>,</w:t>
      </w:r>
      <w:r>
        <w:rPr>
          <w:rFonts w:ascii="Arial" w:hAnsi="Arial" w:cs="Arial" w:eastAsia="Arial"/>
          <w:sz w:val="63"/>
          <w:szCs w:val="63"/>
          <w:color w:val="525254"/>
          <w:spacing w:val="4"/>
          <w:w w:val="50"/>
          <w:position w:val="-5"/>
        </w:rPr>
        <w:t>.</w:t>
      </w:r>
      <w:r>
        <w:rPr>
          <w:rFonts w:ascii="Arial" w:hAnsi="Arial" w:cs="Arial" w:eastAsia="Arial"/>
          <w:sz w:val="45"/>
          <w:szCs w:val="45"/>
          <w:color w:val="676767"/>
          <w:spacing w:val="0"/>
          <w:w w:val="130"/>
          <w:position w:val="-5"/>
        </w:rPr>
        <w:t>\"</w:t>
      </w:r>
      <w:r>
        <w:rPr>
          <w:rFonts w:ascii="Arial" w:hAnsi="Arial" w:cs="Arial" w:eastAsia="Arial"/>
          <w:sz w:val="45"/>
          <w:szCs w:val="45"/>
          <w:color w:val="676767"/>
          <w:spacing w:val="20"/>
          <w:w w:val="100"/>
          <w:position w:val="-5"/>
        </w:rPr>
        <w:t> </w:t>
      </w:r>
      <w:r>
        <w:rPr>
          <w:rFonts w:ascii="Arial" w:hAnsi="Arial" w:cs="Arial" w:eastAsia="Arial"/>
          <w:sz w:val="45"/>
          <w:szCs w:val="45"/>
          <w:color w:val="676767"/>
          <w:spacing w:val="24"/>
          <w:w w:val="130"/>
          <w:position w:val="-5"/>
        </w:rPr>
        <w:t>I</w:t>
      </w:r>
      <w:r>
        <w:rPr>
          <w:rFonts w:ascii="Arial" w:hAnsi="Arial" w:cs="Arial" w:eastAsia="Arial"/>
          <w:sz w:val="45"/>
          <w:szCs w:val="45"/>
          <w:color w:val="676767"/>
          <w:spacing w:val="0"/>
          <w:w w:val="130"/>
          <w:position w:val="-5"/>
        </w:rPr>
        <w:t>f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605" w:lineRule="exact"/>
        <w:ind w:right="-20"/>
        <w:jc w:val="left"/>
        <w:rPr>
          <w:rFonts w:ascii="Arial" w:hAnsi="Arial" w:cs="Arial" w:eastAsia="Arial"/>
          <w:sz w:val="66"/>
          <w:szCs w:val="6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76"/>
          <w:b/>
          <w:bCs/>
          <w:position w:val="25"/>
        </w:rPr>
        <w:t>&lt;tS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76"/>
          <w:b/>
          <w:bCs/>
          <w:position w:val="25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10"/>
          <w:w w:val="76"/>
          <w:b/>
          <w:bCs/>
          <w:position w:val="25"/>
        </w:rPr>
        <w:t> </w:t>
      </w:r>
      <w:r>
        <w:rPr>
          <w:rFonts w:ascii="Arial" w:hAnsi="Arial" w:cs="Arial" w:eastAsia="Arial"/>
          <w:sz w:val="66"/>
          <w:szCs w:val="66"/>
          <w:color w:val="676767"/>
          <w:spacing w:val="-130"/>
          <w:w w:val="48"/>
          <w:i/>
          <w:position w:val="-5"/>
        </w:rPr>
        <w:t>1</w:t>
      </w:r>
      <w:r>
        <w:rPr>
          <w:rFonts w:ascii="Arial" w:hAnsi="Arial" w:cs="Arial" w:eastAsia="Arial"/>
          <w:sz w:val="66"/>
          <w:szCs w:val="66"/>
          <w:color w:val="B1B3AF"/>
          <w:spacing w:val="0"/>
          <w:w w:val="24"/>
          <w:i/>
          <w:position w:val="-5"/>
        </w:rPr>
        <w:t>·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280"/>
          <w:cols w:num="2" w:equalWidth="0">
            <w:col w:w="10195" w:space="362"/>
            <w:col w:w="76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32.160000pt;margin-top:35.639999pt;width:544.320011pt;height:782.040002pt;mso-position-horizontal-relative:page;mso-position-vertical-relative:page;z-index:-15286" coordorigin="643,713" coordsize="10886,15641">
            <v:group style="position:absolute;left:672;top:739;width:4186;height:2" coordorigin="672,739" coordsize="4186,2">
              <v:shape style="position:absolute;left:672;top:739;width:4186;height:2" coordorigin="672,739" coordsize="4186,0" path="m672,739l4858,739e" filled="f" stroked="t" strokeweight=".96pt" strokecolor="#909090">
                <v:path arrowok="t"/>
              </v:shape>
            </v:group>
            <v:group style="position:absolute;left:3941;top:725;width:3586;height:2" coordorigin="3941,725" coordsize="3586,2">
              <v:shape style="position:absolute;left:3941;top:725;width:3586;height:2" coordorigin="3941,725" coordsize="3586,0" path="m3941,725l7526,725e" filled="f" stroked="t" strokeweight=".48pt" strokecolor="#606060">
                <v:path arrowok="t"/>
              </v:shape>
            </v:group>
            <v:group style="position:absolute;left:7498;top:734;width:2501;height:2" coordorigin="7498,734" coordsize="2501,2">
              <v:shape style="position:absolute;left:7498;top:734;width:2501;height:2" coordorigin="7498,734" coordsize="2501,0" path="m7498,734l9998,734e" filled="f" stroked="t" strokeweight=".48pt" strokecolor="#444444">
                <v:path arrowok="t"/>
              </v:shape>
            </v:group>
            <v:group style="position:absolute;left:9432;top:720;width:2;height:528" coordorigin="9432,720" coordsize="2,528">
              <v:shape style="position:absolute;left:9432;top:720;width:2;height:528" coordorigin="9432,720" coordsize="0,528" path="m9432,1248l9432,720e" filled="f" stroked="t" strokeweight=".48pt" strokecolor="#4F4F4F">
                <v:path arrowok="t"/>
              </v:shape>
            </v:group>
            <v:group style="position:absolute;left:672;top:730;width:10829;height:2" coordorigin="672,730" coordsize="10829,2">
              <v:shape style="position:absolute;left:672;top:730;width:10829;height:2" coordorigin="672,730" coordsize="10829,0" path="m672,730l11501,730e" filled="f" stroked="t" strokeweight=".72pt" strokecolor="#747474">
                <v:path arrowok="t"/>
              </v:shape>
            </v:group>
            <v:group style="position:absolute;left:11491;top:720;width:2;height:1565" coordorigin="11491,720" coordsize="2,1565">
              <v:shape style="position:absolute;left:11491;top:720;width:2;height:1565" coordorigin="11491,720" coordsize="0,1565" path="m11491,2285l11491,720e" filled="f" stroked="t" strokeweight=".72pt" strokecolor="#6B6B6B">
                <v:path arrowok="t"/>
              </v:shape>
            </v:group>
            <v:group style="position:absolute;left:9432;top:1248;width:2;height:600" coordorigin="9432,1248" coordsize="2,600">
              <v:shape style="position:absolute;left:9432;top:1248;width:2;height:600" coordorigin="9432,1248" coordsize="0,600" path="m9432,1848l9432,1248e" filled="f" stroked="t" strokeweight=".48pt" strokecolor="#000000">
                <v:path arrowok="t"/>
              </v:shape>
            </v:group>
            <v:group style="position:absolute;left:672;top:2261;width:9552;height:2" coordorigin="672,2261" coordsize="9552,2">
              <v:shape style="position:absolute;left:672;top:2261;width:9552;height:2" coordorigin="672,2261" coordsize="9552,0" path="m672,2261l10224,2261e" filled="f" stroked="t" strokeweight=".48pt" strokecolor="#545454">
                <v:path arrowok="t"/>
              </v:shape>
            </v:group>
            <v:group style="position:absolute;left:682;top:1910;width:2;height:2328" coordorigin="682,1910" coordsize="2,2328">
              <v:shape style="position:absolute;left:682;top:1910;width:2;height:2328" coordorigin="682,1910" coordsize="0,2328" path="m682,4238l682,1910e" filled="f" stroked="t" strokeweight=".96pt" strokecolor="#6B6B6B">
                <v:path arrowok="t"/>
              </v:shape>
            </v:group>
            <v:group style="position:absolute;left:9432;top:1848;width:2;height:408" coordorigin="9432,1848" coordsize="2,408">
              <v:shape style="position:absolute;left:9432;top:1848;width:2;height:408" coordorigin="9432,1848" coordsize="0,408" path="m9432,2256l9432,1848e" filled="f" stroked="t" strokeweight=".48pt" strokecolor="#575757">
                <v:path arrowok="t"/>
              </v:shape>
            </v:group>
            <v:group style="position:absolute;left:10166;top:2256;width:1334;height:2" coordorigin="10166,2256" coordsize="1334,2">
              <v:shape style="position:absolute;left:10166;top:2256;width:1334;height:2" coordorigin="10166,2256" coordsize="1334,0" path="m10166,2256l11501,2256e" filled="f" stroked="t" strokeweight=".96pt" strokecolor="#7C7C7C">
                <v:path arrowok="t"/>
              </v:shape>
            </v:group>
            <v:group style="position:absolute;left:672;top:2508;width:7224;height:2" coordorigin="672,2508" coordsize="7224,2">
              <v:shape style="position:absolute;left:672;top:2508;width:7224;height:2" coordorigin="672,2508" coordsize="7224,0" path="m672,2508l7896,2508e" filled="f" stroked="t" strokeweight=".96pt" strokecolor="#7C7C7C">
                <v:path arrowok="t"/>
              </v:shape>
            </v:group>
            <v:group style="position:absolute;left:7896;top:2510;width:1536;height:2" coordorigin="7896,2510" coordsize="1536,2">
              <v:shape style="position:absolute;left:7896;top:2510;width:1536;height:2" coordorigin="7896,2510" coordsize="1536,0" path="m7896,2510l9432,2510e" filled="f" stroked="t" strokeweight=".48pt" strokecolor="#838383">
                <v:path arrowok="t"/>
              </v:shape>
            </v:group>
            <v:group style="position:absolute;left:9403;top:2501;width:2098;height:2" coordorigin="9403,2501" coordsize="2098,2">
              <v:shape style="position:absolute;left:9403;top:2501;width:2098;height:2" coordorigin="9403,2501" coordsize="2098,0" path="m9403,2501l11501,2501e" filled="f" stroked="t" strokeweight=".48pt" strokecolor="#4F4F4F">
                <v:path arrowok="t"/>
              </v:shape>
            </v:group>
            <v:group style="position:absolute;left:11496;top:2208;width:2;height:336" coordorigin="11496,2208" coordsize="2,336">
              <v:shape style="position:absolute;left:11496;top:2208;width:2;height:336" coordorigin="11496,2208" coordsize="0,336" path="m11496,2544l11496,2208e" filled="f" stroked="t" strokeweight=".48pt" strokecolor="#383838">
                <v:path arrowok="t"/>
              </v:shape>
            </v:group>
            <v:group style="position:absolute;left:672;top:2746;width:9470;height:2" coordorigin="672,2746" coordsize="9470,2">
              <v:shape style="position:absolute;left:672;top:2746;width:9470;height:2" coordorigin="672,2746" coordsize="9470,0" path="m672,2746l10142,2746e" filled="f" stroked="t" strokeweight=".96pt" strokecolor="#808080">
                <v:path arrowok="t"/>
              </v:shape>
            </v:group>
            <v:group style="position:absolute;left:9970;top:2731;width:226;height:2" coordorigin="9970,2731" coordsize="226,2">
              <v:shape style="position:absolute;left:9970;top:2731;width:226;height:2" coordorigin="9970,2731" coordsize="226,0" path="m9970,2731l10195,2731e" filled="f" stroked="t" strokeweight=".96pt" strokecolor="#575757">
                <v:path arrowok="t"/>
              </v:shape>
            </v:group>
            <v:group style="position:absolute;left:10166;top:2741;width:1339;height:2" coordorigin="10166,2741" coordsize="1339,2">
              <v:shape style="position:absolute;left:10166;top:2741;width:1339;height:2" coordorigin="10166,2741" coordsize="1339,0" path="m10166,2741l11506,2741e" filled="f" stroked="t" strokeweight=".48pt" strokecolor="#545454">
                <v:path arrowok="t"/>
              </v:shape>
            </v:group>
            <v:group style="position:absolute;left:11496;top:720;width:2;height:2558" coordorigin="11496,720" coordsize="2,2558">
              <v:shape style="position:absolute;left:11496;top:720;width:2;height:2558" coordorigin="11496,720" coordsize="0,2558" path="m11496,3278l11496,720e" filled="f" stroked="t" strokeweight=".48pt" strokecolor="#575757">
                <v:path arrowok="t"/>
              </v:shape>
            </v:group>
            <v:group style="position:absolute;left:653;top:2976;width:1382;height:2" coordorigin="653,2976" coordsize="1382,2">
              <v:shape style="position:absolute;left:653;top:2976;width:1382;height:2" coordorigin="653,2976" coordsize="1382,0" path="m653,2976l2035,2976e" filled="f" stroked="t" strokeweight=".48pt" strokecolor="#646464">
                <v:path arrowok="t"/>
              </v:shape>
            </v:group>
            <v:group style="position:absolute;left:2006;top:2990;width:5918;height:2" coordorigin="2006,2990" coordsize="5918,2">
              <v:shape style="position:absolute;left:2006;top:2990;width:5918;height:2" coordorigin="2006,2990" coordsize="5918,0" path="m2006,2990l7925,2990e" filled="f" stroked="t" strokeweight=".48pt" strokecolor="#545454">
                <v:path arrowok="t"/>
              </v:shape>
            </v:group>
            <v:group style="position:absolute;left:7867;top:2986;width:3638;height:2" coordorigin="7867,2986" coordsize="3638,2">
              <v:shape style="position:absolute;left:7867;top:2986;width:3638;height:2" coordorigin="7867,2986" coordsize="3638,0" path="m7867,2986l11506,2986e" filled="f" stroked="t" strokeweight=".96pt" strokecolor="#7C7C7C">
                <v:path arrowok="t"/>
              </v:shape>
            </v:group>
            <v:group style="position:absolute;left:653;top:3240;width:1118;height:2" coordorigin="653,3240" coordsize="1118,2">
              <v:shape style="position:absolute;left:653;top:3240;width:1118;height:2" coordorigin="653,3240" coordsize="1118,0" path="m653,3240l1771,3240e" filled="f" stroked="t" strokeweight=".96pt" strokecolor="#878787">
                <v:path arrowok="t"/>
              </v:shape>
            </v:group>
            <v:group style="position:absolute;left:1742;top:3230;width:8256;height:2" coordorigin="1742,3230" coordsize="8256,2">
              <v:shape style="position:absolute;left:1742;top:3230;width:8256;height:2" coordorigin="1742,3230" coordsize="8256,0" path="m1742,3230l9998,3230e" filled="f" stroked="t" strokeweight=".48pt" strokecolor="#5B5B5B">
                <v:path arrowok="t"/>
              </v:shape>
            </v:group>
            <v:group style="position:absolute;left:9941;top:3226;width:1560;height:2" coordorigin="9941,3226" coordsize="1560,2">
              <v:shape style="position:absolute;left:9941;top:3226;width:1560;height:2" coordorigin="9941,3226" coordsize="1560,0" path="m9941,3226l11501,3226e" filled="f" stroked="t" strokeweight=".96pt" strokecolor="#808080">
                <v:path arrowok="t"/>
              </v:shape>
            </v:group>
            <v:group style="position:absolute;left:672;top:3475;width:5928;height:2" coordorigin="672,3475" coordsize="5928,2">
              <v:shape style="position:absolute;left:672;top:3475;width:5928;height:2" coordorigin="672,3475" coordsize="5928,0" path="m672,3475l6600,3475e" filled="f" stroked="t" strokeweight=".96pt" strokecolor="#808080">
                <v:path arrowok="t"/>
              </v:shape>
            </v:group>
            <v:group style="position:absolute;left:6518;top:3461;width:293;height:2" coordorigin="6518,3461" coordsize="293,2">
              <v:shape style="position:absolute;left:6518;top:3461;width:293;height:2" coordorigin="6518,3461" coordsize="293,0" path="m6518,3461l6811,3461e" filled="f" stroked="t" strokeweight=".48pt" strokecolor="#606060">
                <v:path arrowok="t"/>
              </v:shape>
            </v:group>
            <v:group style="position:absolute;left:6811;top:3461;width:1085;height:2" coordorigin="6811,3461" coordsize="1085,2">
              <v:shape style="position:absolute;left:6811;top:3461;width:1085;height:2" coordorigin="6811,3461" coordsize="1085,0" path="m6811,3461l7896,3461e" filled="f" stroked="t" strokeweight=".96pt" strokecolor="#5B5B5B">
                <v:path arrowok="t"/>
              </v:shape>
            </v:group>
            <v:group style="position:absolute;left:7896;top:3461;width:2299;height:2" coordorigin="7896,3461" coordsize="2299,2">
              <v:shape style="position:absolute;left:7896;top:3461;width:2299;height:2" coordorigin="7896,3461" coordsize="2299,0" path="m7896,3461l10195,3461e" filled="f" stroked="t" strokeweight=".48pt" strokecolor="#575757">
                <v:path arrowok="t"/>
              </v:shape>
            </v:group>
            <v:group style="position:absolute;left:10166;top:3470;width:1339;height:2" coordorigin="10166,3470" coordsize="1339,2">
              <v:shape style="position:absolute;left:10166;top:3470;width:1339;height:2" coordorigin="10166,3470" coordsize="1339,0" path="m10166,3470l11506,3470e" filled="f" stroked="t" strokeweight=".48pt" strokecolor="#575757">
                <v:path arrowok="t"/>
              </v:shape>
            </v:group>
            <v:group style="position:absolute;left:11501;top:720;width:2;height:2774" coordorigin="11501,720" coordsize="2,2774">
              <v:shape style="position:absolute;left:11501;top:720;width:2;height:2774" coordorigin="11501,720" coordsize="0,2774" path="m11501,3494l11501,720e" filled="f" stroked="t" strokeweight=".72pt" strokecolor="#575757">
                <v:path arrowok="t"/>
              </v:shape>
            </v:group>
            <v:group style="position:absolute;left:3941;top:3451;width:2;height:269" coordorigin="3941,3451" coordsize="2,269">
              <v:shape style="position:absolute;left:3941;top:3451;width:2;height:269" coordorigin="3941,3451" coordsize="0,269" path="m3941,3720l3941,3451e" filled="f" stroked="t" strokeweight=".48pt" strokecolor="#838383">
                <v:path arrowok="t"/>
              </v:shape>
            </v:group>
            <v:group style="position:absolute;left:7114;top:3466;width:2;height:758" coordorigin="7114,3466" coordsize="2,758">
              <v:shape style="position:absolute;left:7114;top:3466;width:2;height:758" coordorigin="7114,3466" coordsize="0,758" path="m7114,4224l7114,3466e" filled="f" stroked="t" strokeweight=".96pt" strokecolor="#606060">
                <v:path arrowok="t"/>
              </v:shape>
            </v:group>
            <v:group style="position:absolute;left:7094;top:3912;width:1358;height:2" coordorigin="7094,3912" coordsize="1358,2">
              <v:shape style="position:absolute;left:7094;top:3912;width:1358;height:2" coordorigin="7094,3912" coordsize="1358,0" path="m7094,3912l8453,3912e" filled="f" stroked="t" strokeweight=".48pt" strokecolor="#5B5B5B">
                <v:path arrowok="t"/>
              </v:shape>
            </v:group>
            <v:group style="position:absolute;left:11501;top:3302;width:2;height:2462" coordorigin="11501,3302" coordsize="2,2462">
              <v:shape style="position:absolute;left:11501;top:3302;width:2;height:2462" coordorigin="11501,3302" coordsize="0,2462" path="m11501,5765l11501,3302e" filled="f" stroked="t" strokeweight=".96pt" strokecolor="#6B6B6B">
                <v:path arrowok="t"/>
              </v:shape>
            </v:group>
            <v:group style="position:absolute;left:3941;top:3720;width:2;height:192" coordorigin="3941,3720" coordsize="2,192">
              <v:shape style="position:absolute;left:3941;top:3720;width:2;height:192" coordorigin="3941,3720" coordsize="0,192" path="m3941,3912l3941,3720e" filled="f" stroked="t" strokeweight=".48pt" strokecolor="#000000">
                <v:path arrowok="t"/>
              </v:shape>
            </v:group>
            <v:group style="position:absolute;left:3974;top:3898;width:1978;height:2" coordorigin="3974,3898" coordsize="1978,2">
              <v:shape style="position:absolute;left:3974;top:3898;width:1978;height:2" coordorigin="3974,3898" coordsize="1978,0" path="m3974,3898l5952,3898e" filled="f" stroked="t" strokeweight=".72pt" strokecolor="#6B6B6B">
                <v:path arrowok="t"/>
              </v:shape>
            </v:group>
            <v:group style="position:absolute;left:8453;top:3912;width:2578;height:2" coordorigin="8453,3912" coordsize="2578,2">
              <v:shape style="position:absolute;left:8453;top:3912;width:2578;height:2" coordorigin="8453,3912" coordsize="2578,0" path="m8453,3912l11030,3912e" filled="f" stroked="t" strokeweight=".48pt" strokecolor="#000000">
                <v:path arrowok="t"/>
              </v:shape>
            </v:group>
            <v:group style="position:absolute;left:11030;top:3912;width:466;height:2" coordorigin="11030,3912" coordsize="466,2">
              <v:shape style="position:absolute;left:11030;top:3912;width:466;height:2" coordorigin="11030,3912" coordsize="466,0" path="m11030,3912l11496,3912e" filled="f" stroked="t" strokeweight=".48pt" strokecolor="#606060">
                <v:path arrowok="t"/>
              </v:shape>
            </v:group>
            <v:group style="position:absolute;left:672;top:4219;width:1843;height:2" coordorigin="672,4219" coordsize="1843,2">
              <v:shape style="position:absolute;left:672;top:4219;width:1843;height:2" coordorigin="672,4219" coordsize="1843,0" path="m672,4219l2515,4219e" filled="f" stroked="t" strokeweight=".48pt" strokecolor="#707070">
                <v:path arrowok="t"/>
              </v:shape>
            </v:group>
            <v:group style="position:absolute;left:2458;top:4214;width:566;height:2" coordorigin="2458,4214" coordsize="566,2">
              <v:shape style="position:absolute;left:2458;top:4214;width:566;height:2" coordorigin="2458,4214" coordsize="566,0" path="m2458,4214l3024,4214e" filled="f" stroked="t" strokeweight=".72pt" strokecolor="#747474">
                <v:path arrowok="t"/>
              </v:shape>
            </v:group>
            <v:group style="position:absolute;left:2966;top:4219;width:1008;height:2" coordorigin="2966,4219" coordsize="1008,2">
              <v:shape style="position:absolute;left:2966;top:4219;width:1008;height:2" coordorigin="2966,4219" coordsize="1008,0" path="m2966,4219l3974,4219e" filled="f" stroked="t" strokeweight=".48pt" strokecolor="#707070">
                <v:path arrowok="t"/>
              </v:shape>
            </v:group>
            <v:group style="position:absolute;left:3941;top:3912;width:2;height:298" coordorigin="3941,3912" coordsize="2,298">
              <v:shape style="position:absolute;left:3941;top:3912;width:2;height:298" coordorigin="3941,3912" coordsize="0,298" path="m3941,4210l3941,3912e" filled="f" stroked="t" strokeweight=".48pt" strokecolor="#A3A3A3">
                <v:path arrowok="t"/>
              </v:shape>
            </v:group>
            <v:group style="position:absolute;left:3907;top:4214;width:2088;height:2" coordorigin="3907,4214" coordsize="2088,2">
              <v:shape style="position:absolute;left:3907;top:4214;width:2088;height:2" coordorigin="3907,4214" coordsize="2088,0" path="m3907,4214l5995,4214e" filled="f" stroked="t" strokeweight=".96pt" strokecolor="#4B4B4B">
                <v:path arrowok="t"/>
              </v:shape>
            </v:group>
            <v:group style="position:absolute;left:5938;top:4214;width:5573;height:2" coordorigin="5938,4214" coordsize="5573,2">
              <v:shape style="position:absolute;left:5938;top:4214;width:5573;height:2" coordorigin="5938,4214" coordsize="5573,0" path="m5938,4214l11510,4214e" filled="f" stroked="t" strokeweight=".96pt" strokecolor="#7C7C7C">
                <v:path arrowok="t"/>
              </v:shape>
            </v:group>
            <v:group style="position:absolute;left:672;top:4498;width:4920;height:2" coordorigin="672,4498" coordsize="4920,2">
              <v:shape style="position:absolute;left:672;top:4498;width:4920;height:2" coordorigin="672,4498" coordsize="4920,0" path="m672,4498l5592,4498e" filled="f" stroked="t" strokeweight=".48pt" strokecolor="#545454">
                <v:path arrowok="t"/>
              </v:shape>
            </v:group>
            <v:group style="position:absolute;left:677;top:1910;width:2;height:4282" coordorigin="677,1910" coordsize="2,4282">
              <v:shape style="position:absolute;left:677;top:1910;width:2;height:4282" coordorigin="677,1910" coordsize="0,4282" path="m677,6192l677,1910e" filled="f" stroked="t" strokeweight=".48pt" strokecolor="#545454">
                <v:path arrowok="t"/>
              </v:shape>
            </v:group>
            <v:group style="position:absolute;left:2496;top:4205;width:2;height:12139" coordorigin="2496,4205" coordsize="2,12139">
              <v:shape style="position:absolute;left:2496;top:4205;width:2;height:12139" coordorigin="2496,4205" coordsize="0,12139" path="m2496,16344l2496,4205e" filled="f" stroked="t" strokeweight=".96pt" strokecolor="#676767">
                <v:path arrowok="t"/>
              </v:shape>
            </v:group>
            <v:group style="position:absolute;left:5534;top:4493;width:2390;height:2" coordorigin="5534,4493" coordsize="2390,2">
              <v:shape style="position:absolute;left:5534;top:4493;width:2390;height:2" coordorigin="5534,4493" coordsize="2390,0" path="m5534,4493l7925,4493e" filled="f" stroked="t" strokeweight=".72pt" strokecolor="#6B6B6B">
                <v:path arrowok="t"/>
              </v:shape>
            </v:group>
            <v:group style="position:absolute;left:7450;top:4493;width:4061;height:2" coordorigin="7450,4493" coordsize="4061,2">
              <v:shape style="position:absolute;left:7450;top:4493;width:4061;height:2" coordorigin="7450,4493" coordsize="4061,0" path="m7450,4493l11510,4493e" filled="f" stroked="t" strokeweight=".96pt" strokecolor="#808080">
                <v:path arrowok="t"/>
              </v:shape>
            </v:group>
            <v:group style="position:absolute;left:2486;top:4738;width:8021;height:2" coordorigin="2486,4738" coordsize="8021,2">
              <v:shape style="position:absolute;left:2486;top:4738;width:8021;height:2" coordorigin="2486,4738" coordsize="8021,0" path="m2486,4738l10507,4738e" filled="f" stroked="t" strokeweight=".48pt" strokecolor="#4F4F4F">
                <v:path arrowok="t"/>
              </v:shape>
            </v:group>
            <v:group style="position:absolute;left:10450;top:4738;width:610;height:2" coordorigin="10450,4738" coordsize="610,2">
              <v:shape style="position:absolute;left:10450;top:4738;width:610;height:2" coordorigin="10450,4738" coordsize="610,0" path="m10450,4738l11059,4738e" filled="f" stroked="t" strokeweight=".48pt" strokecolor="#676767">
                <v:path arrowok="t"/>
              </v:shape>
            </v:group>
            <v:group style="position:absolute;left:11002;top:4733;width:509;height:2" coordorigin="11002,4733" coordsize="509,2">
              <v:shape style="position:absolute;left:11002;top:4733;width:509;height:2" coordorigin="11002,4733" coordsize="509,0" path="m11002,4733l11510,4733e" filled="f" stroked="t" strokeweight=".72pt" strokecolor="#747474">
                <v:path arrowok="t"/>
              </v:shape>
            </v:group>
            <v:group style="position:absolute;left:5047;top:4733;width:2;height:2189" coordorigin="5047,4733" coordsize="2,2189">
              <v:shape style="position:absolute;left:5047;top:4733;width:2;height:2189" coordorigin="5047,4733" coordsize="0,2189" path="m5047,6922l5047,4733e" filled="f" stroked="t" strokeweight=".48pt" strokecolor="#3F3F3F">
                <v:path arrowok="t"/>
              </v:shape>
            </v:group>
            <v:group style="position:absolute;left:7896;top:4718;width:2;height:259" coordorigin="7896,4718" coordsize="2,259">
              <v:shape style="position:absolute;left:7896;top:4718;width:2;height:259" coordorigin="7896,4718" coordsize="0,259" path="m7896,4978l7896,4718e" filled="f" stroked="t" strokeweight=".48pt" strokecolor="#484848">
                <v:path arrowok="t"/>
              </v:shape>
            </v:group>
            <v:group style="position:absolute;left:5040;top:5227;width:2093;height:2" coordorigin="5040,5227" coordsize="2093,2">
              <v:shape style="position:absolute;left:5040;top:5227;width:2093;height:2" coordorigin="5040,5227" coordsize="2093,0" path="m5040,5227l7133,5227e" filled="f" stroked="t" strokeweight=".48pt" strokecolor="#5B5B5B">
                <v:path arrowok="t"/>
              </v:shape>
            </v:group>
            <v:group style="position:absolute;left:7075;top:5222;width:4435;height:2" coordorigin="7075,5222" coordsize="4435,2">
              <v:shape style="position:absolute;left:7075;top:5222;width:4435;height:2" coordorigin="7075,5222" coordsize="4435,0" path="m7075,5222l11510,5222e" filled="f" stroked="t" strokeweight=".96pt" strokecolor="#838383">
                <v:path arrowok="t"/>
              </v:shape>
            </v:group>
            <v:group style="position:absolute;left:7896;top:4978;width:2;height:245" coordorigin="7896,4978" coordsize="2,245">
              <v:shape style="position:absolute;left:7896;top:4978;width:2;height:245" coordorigin="7896,4978" coordsize="0,245" path="m7896,5222l7896,4978e" filled="f" stroked="t" strokeweight=".48pt" strokecolor="#8C8C8C">
                <v:path arrowok="t"/>
              </v:shape>
            </v:group>
            <v:group style="position:absolute;left:5035;top:5458;width:5160;height:2" coordorigin="5035,5458" coordsize="5160,2">
              <v:shape style="position:absolute;left:5035;top:5458;width:5160;height:2" coordorigin="5035,5458" coordsize="5160,0" path="m5035,5458l10195,5458e" filled="f" stroked="t" strokeweight=".96pt" strokecolor="#5B5B5B">
                <v:path arrowok="t"/>
              </v:shape>
            </v:group>
            <v:group style="position:absolute;left:10166;top:5467;width:1344;height:2" coordorigin="10166,5467" coordsize="1344,2">
              <v:shape style="position:absolute;left:10166;top:5467;width:1344;height:2" coordorigin="10166,5467" coordsize="1344,0" path="m10166,5467l11510,5467e" filled="f" stroked="t" strokeweight=".48pt" strokecolor="#646464">
                <v:path arrowok="t"/>
              </v:shape>
            </v:group>
            <v:group style="position:absolute;left:5040;top:5712;width:2093;height:2" coordorigin="5040,5712" coordsize="2093,2">
              <v:shape style="position:absolute;left:5040;top:5712;width:2093;height:2" coordorigin="5040,5712" coordsize="2093,0" path="m5040,5712l7133,5712e" filled="f" stroked="t" strokeweight=".72pt" strokecolor="#808080">
                <v:path arrowok="t"/>
              </v:shape>
            </v:group>
            <v:group style="position:absolute;left:7075;top:5707;width:4435;height:2" coordorigin="7075,5707" coordsize="4435,2">
              <v:shape style="position:absolute;left:7075;top:5707;width:4435;height:2" coordorigin="7075,5707" coordsize="4435,0" path="m7075,5707l11510,5707e" filled="f" stroked="t" strokeweight=".48pt" strokecolor="#4F4F4F">
                <v:path arrowok="t"/>
              </v:shape>
            </v:group>
            <v:group style="position:absolute;left:2486;top:5952;width:6034;height:2" coordorigin="2486,5952" coordsize="6034,2">
              <v:shape style="position:absolute;left:2486;top:5952;width:6034;height:2" coordorigin="2486,5952" coordsize="6034,0" path="m2486,5952l8520,5952e" filled="f" stroked="t" strokeweight=".96pt" strokecolor="#7C7C7C">
                <v:path arrowok="t"/>
              </v:shape>
            </v:group>
            <v:group style="position:absolute;left:8424;top:5947;width:336;height:2" coordorigin="8424,5947" coordsize="336,2">
              <v:shape style="position:absolute;left:8424;top:5947;width:336;height:2" coordorigin="8424,5947" coordsize="336,0" path="m8424,5947l8760,5947e" filled="f" stroked="t" strokeweight=".48pt" strokecolor="#606060">
                <v:path arrowok="t"/>
              </v:shape>
            </v:group>
            <v:group style="position:absolute;left:8731;top:5938;width:701;height:2" coordorigin="8731,5938" coordsize="701,2">
              <v:shape style="position:absolute;left:8731;top:5938;width:701;height:2" coordorigin="8731,5938" coordsize="701,0" path="m8731,5938l9432,5938e" filled="f" stroked="t" strokeweight=".96pt" strokecolor="#5B5B5B">
                <v:path arrowok="t"/>
              </v:shape>
            </v:group>
            <v:group style="position:absolute;left:9293;top:5952;width:1080;height:2" coordorigin="9293,5952" coordsize="1080,2">
              <v:shape style="position:absolute;left:9293;top:5952;width:1080;height:2" coordorigin="9293,5952" coordsize="1080,0" path="m9293,5952l10373,5952e" filled="f" stroked="t" strokeweight=".96pt" strokecolor="#808080">
                <v:path arrowok="t"/>
              </v:shape>
            </v:group>
            <v:group style="position:absolute;left:10166;top:5947;width:1344;height:2" coordorigin="10166,5947" coordsize="1344,2">
              <v:shape style="position:absolute;left:10166;top:5947;width:1344;height:2" coordorigin="10166,5947" coordsize="1344,0" path="m10166,5947l11510,5947e" filled="f" stroked="t" strokeweight=".48pt" strokecolor="#5B5B5B">
                <v:path arrowok="t"/>
              </v:shape>
            </v:group>
            <v:group style="position:absolute;left:11506;top:5698;width:2;height:274" coordorigin="11506,5698" coordsize="2,274">
              <v:shape style="position:absolute;left:11506;top:5698;width:2;height:274" coordorigin="11506,5698" coordsize="0,274" path="m11506,5971l11506,5698e" filled="f" stroked="t" strokeweight=".48pt" strokecolor="#444444">
                <v:path arrowok="t"/>
              </v:shape>
            </v:group>
            <v:group style="position:absolute;left:672;top:6192;width:10838;height:2" coordorigin="672,6192" coordsize="10838,2">
              <v:shape style="position:absolute;left:672;top:6192;width:10838;height:2" coordorigin="672,6192" coordsize="10838,0" path="m672,6192l11510,6192e" filled="f" stroked="t" strokeweight=".96pt" strokecolor="#838383">
                <v:path arrowok="t"/>
              </v:shape>
            </v:group>
            <v:group style="position:absolute;left:7896;top:6187;width:2;height:250" coordorigin="7896,6187" coordsize="2,250">
              <v:shape style="position:absolute;left:7896;top:6187;width:2;height:250" coordorigin="7896,6187" coordsize="0,250" path="m7896,6437l7896,6187e" filled="f" stroked="t" strokeweight=".48pt" strokecolor="#7C7C7C">
                <v:path arrowok="t"/>
              </v:shape>
            </v:group>
            <v:group style="position:absolute;left:11506;top:6158;width:2;height:307" coordorigin="11506,6158" coordsize="2,307">
              <v:shape style="position:absolute;left:11506;top:6158;width:2;height:307" coordorigin="11506,6158" coordsize="0,307" path="m11506,6466l11506,6158e" filled="f" stroked="t" strokeweight=".48pt" strokecolor="#3B3B3B">
                <v:path arrowok="t"/>
              </v:shape>
            </v:group>
            <v:group style="position:absolute;left:2486;top:6667;width:3106;height:2" coordorigin="2486,6667" coordsize="3106,2">
              <v:shape style="position:absolute;left:2486;top:6667;width:3106;height:2" coordorigin="2486,6667" coordsize="3106,0" path="m2486,6667l5592,6667e" filled="f" stroked="t" strokeweight=".48pt" strokecolor="#606060">
                <v:path arrowok="t"/>
              </v:shape>
            </v:group>
            <v:group style="position:absolute;left:5534;top:6662;width:830;height:2" coordorigin="5534,6662" coordsize="830,2">
              <v:shape style="position:absolute;left:5534;top:6662;width:830;height:2" coordorigin="5534,6662" coordsize="830,0" path="m5534,6662l6365,6662e" filled="f" stroked="t" strokeweight=".72pt" strokecolor="#747474">
                <v:path arrowok="t"/>
              </v:shape>
            </v:group>
            <v:group style="position:absolute;left:6307;top:6667;width:5208;height:2" coordorigin="6307,6667" coordsize="5208,2">
              <v:shape style="position:absolute;left:6307;top:6667;width:5208;height:2" coordorigin="6307,6667" coordsize="5208,0" path="m6307,6667l11515,6667e" filled="f" stroked="t" strokeweight=".48pt" strokecolor="#606060">
                <v:path arrowok="t"/>
              </v:shape>
            </v:group>
            <v:group style="position:absolute;left:7896;top:6437;width:2;height:470" coordorigin="7896,6437" coordsize="2,470">
              <v:shape style="position:absolute;left:7896;top:6437;width:2;height:470" coordorigin="7896,6437" coordsize="0,470" path="m7896,6907l7896,6437e" filled="f" stroked="t" strokeweight=".48pt" strokecolor="#5B5B5B">
                <v:path arrowok="t"/>
              </v:shape>
            </v:group>
            <v:group style="position:absolute;left:11506;top:1070;width:2;height:5866" coordorigin="11506,1070" coordsize="2,5866">
              <v:shape style="position:absolute;left:11506;top:1070;width:2;height:5866" coordorigin="11506,1070" coordsize="0,5866" path="m11506,6936l11506,1070e" filled="f" stroked="t" strokeweight=".48pt" strokecolor="#575757">
                <v:path arrowok="t"/>
              </v:shape>
            </v:group>
            <v:group style="position:absolute;left:2486;top:6912;width:9024;height:2" coordorigin="2486,6912" coordsize="9024,2">
              <v:shape style="position:absolute;left:2486;top:6912;width:9024;height:2" coordorigin="2486,6912" coordsize="9024,0" path="m2486,6912l11510,6912e" filled="f" stroked="t" strokeweight=".96pt" strokecolor="#808080">
                <v:path arrowok="t"/>
              </v:shape>
            </v:group>
            <v:group style="position:absolute;left:5050;top:6643;width:2;height:278" coordorigin="5050,6643" coordsize="2,278">
              <v:shape style="position:absolute;left:5050;top:6643;width:2;height:278" coordorigin="5050,6643" coordsize="0,278" path="m5050,6922l5050,6643e" filled="f" stroked="t" strokeweight=".72pt" strokecolor="#575757">
                <v:path arrowok="t"/>
              </v:shape>
            </v:group>
            <v:group style="position:absolute;left:672;top:6470;width:2;height:4272" coordorigin="672,6470" coordsize="2,4272">
              <v:shape style="position:absolute;left:672;top:6470;width:2;height:4272" coordorigin="672,6470" coordsize="0,4272" path="m672,10742l672,6470e" filled="f" stroked="t" strokeweight=".96pt" strokecolor="#777777">
                <v:path arrowok="t"/>
              </v:shape>
            </v:group>
            <v:group style="position:absolute;left:672;top:7152;width:10843;height:2" coordorigin="672,7152" coordsize="10843,2">
              <v:shape style="position:absolute;left:672;top:7152;width:10843;height:2" coordorigin="672,7152" coordsize="10843,0" path="m672,7152l11515,7152e" filled="f" stroked="t" strokeweight=".96pt" strokecolor="#808080">
                <v:path arrowok="t"/>
              </v:shape>
            </v:group>
            <v:group style="position:absolute;left:11506;top:6859;width:2;height:3552" coordorigin="11506,6859" coordsize="2,3552">
              <v:shape style="position:absolute;left:11506;top:6859;width:2;height:3552" coordorigin="11506,6859" coordsize="0,3552" path="m11506,10411l11506,6859e" filled="f" stroked="t" strokeweight=".48pt" strokecolor="#444444">
                <v:path arrowok="t"/>
              </v:shape>
            </v:group>
            <v:group style="position:absolute;left:662;top:7632;width:2794;height:2" coordorigin="662,7632" coordsize="2794,2">
              <v:shape style="position:absolute;left:662;top:7632;width:2794;height:2" coordorigin="662,7632" coordsize="2794,0" path="m662,7632l3456,7632e" filled="f" stroked="t" strokeweight=".96pt" strokecolor="#909090">
                <v:path arrowok="t"/>
              </v:shape>
            </v:group>
            <v:group style="position:absolute;left:3398;top:7627;width:571;height:2" coordorigin="3398,7627" coordsize="571,2">
              <v:shape style="position:absolute;left:3398;top:7627;width:571;height:2" coordorigin="3398,7627" coordsize="571,0" path="m3398,7627l3970,7627e" filled="f" stroked="t" strokeweight=".48pt" strokecolor="#606060">
                <v:path arrowok="t"/>
              </v:shape>
            </v:group>
            <v:group style="position:absolute;left:3912;top:7627;width:4570;height:2" coordorigin="3912,7627" coordsize="4570,2">
              <v:shape style="position:absolute;left:3912;top:7627;width:4570;height:2" coordorigin="3912,7627" coordsize="4570,0" path="m3912,7627l8482,7627e" filled="f" stroked="t" strokeweight=".48pt" strokecolor="#4B4B4B">
                <v:path arrowok="t"/>
              </v:shape>
            </v:group>
            <v:group style="position:absolute;left:8424;top:7627;width:336;height:2" coordorigin="8424,7627" coordsize="336,2">
              <v:shape style="position:absolute;left:8424;top:7627;width:336;height:2" coordorigin="8424,7627" coordsize="336,0" path="m8424,7627l8760,7627e" filled="f" stroked="t" strokeweight=".48pt" strokecolor="#606060">
                <v:path arrowok="t"/>
              </v:shape>
            </v:group>
            <v:group style="position:absolute;left:8678;top:7632;width:2837;height:2" coordorigin="8678,7632" coordsize="2837,2">
              <v:shape style="position:absolute;left:8678;top:7632;width:2837;height:2" coordorigin="8678,7632" coordsize="2837,0" path="m8678,7632l11515,7632e" filled="f" stroked="t" strokeweight=".96pt" strokecolor="#838383">
                <v:path arrowok="t"/>
              </v:shape>
            </v:group>
            <v:group style="position:absolute;left:5050;top:7603;width:2;height:758" coordorigin="5050,7603" coordsize="2,758">
              <v:shape style="position:absolute;left:5050;top:7603;width:2;height:758" coordorigin="5050,7603" coordsize="0,758" path="m5050,8362l5050,7603e" filled="f" stroked="t" strokeweight=".96pt" strokecolor="#5B5B5B">
                <v:path arrowok="t"/>
              </v:shape>
            </v:group>
            <v:group style="position:absolute;left:5040;top:7872;width:6470;height:2" coordorigin="5040,7872" coordsize="6470,2">
              <v:shape style="position:absolute;left:5040;top:7872;width:6470;height:2" coordorigin="5040,7872" coordsize="6470,0" path="m5040,7872l11510,7872e" filled="f" stroked="t" strokeweight=".96pt" strokecolor="#808080">
                <v:path arrowok="t"/>
              </v:shape>
            </v:group>
            <v:group style="position:absolute;left:5040;top:8112;width:4987;height:2" coordorigin="5040,8112" coordsize="4987,2">
              <v:shape style="position:absolute;left:5040;top:8112;width:4987;height:2" coordorigin="5040,8112" coordsize="4987,0" path="m5040,8112l10027,8112e" filled="f" stroked="t" strokeweight=".96pt" strokecolor="#838383">
                <v:path arrowok="t"/>
              </v:shape>
            </v:group>
            <v:group style="position:absolute;left:9941;top:8117;width:1574;height:2" coordorigin="9941,8117" coordsize="1574,2">
              <v:shape style="position:absolute;left:9941;top:8117;width:1574;height:2" coordorigin="9941,8117" coordsize="1574,0" path="m9941,8117l11515,8117e" filled="f" stroked="t" strokeweight=".48pt" strokecolor="#646464">
                <v:path arrowok="t"/>
              </v:shape>
            </v:group>
            <v:group style="position:absolute;left:662;top:8362;width:1862;height:2" coordorigin="662,8362" coordsize="1862,2">
              <v:shape style="position:absolute;left:662;top:8362;width:1862;height:2" coordorigin="662,8362" coordsize="1862,0" path="m662,8362l2525,8362e" filled="f" stroked="t" strokeweight=".96pt" strokecolor="#979797">
                <v:path arrowok="t"/>
              </v:shape>
            </v:group>
            <v:group style="position:absolute;left:2477;top:8381;width:518;height:2" coordorigin="2477,8381" coordsize="518,2">
              <v:shape style="position:absolute;left:2477;top:8381;width:518;height:2" coordorigin="2477,8381" coordsize="518,0" path="m2477,8381l2995,8381e" filled="f" stroked="t" strokeweight=".48pt" strokecolor="#676767">
                <v:path arrowok="t"/>
              </v:shape>
            </v:group>
            <v:group style="position:absolute;left:2995;top:8381;width:432;height:2" coordorigin="2995,8381" coordsize="432,2">
              <v:shape style="position:absolute;left:2995;top:8381;width:432;height:2" coordorigin="2995,8381" coordsize="432,0" path="m2995,8381l3427,8381e" filled="f" stroked="t" strokeweight=".48pt" strokecolor="#000000">
                <v:path arrowok="t"/>
              </v:shape>
            </v:group>
            <v:group style="position:absolute;left:3398;top:8357;width:6826;height:2" coordorigin="3398,8357" coordsize="6826,2">
              <v:shape style="position:absolute;left:3398;top:8357;width:6826;height:2" coordorigin="3398,8357" coordsize="6826,0" path="m3398,8357l10224,8357e" filled="f" stroked="t" strokeweight=".48pt" strokecolor="#545454">
                <v:path arrowok="t"/>
              </v:shape>
            </v:group>
            <v:group style="position:absolute;left:10195;top:8381;width:461;height:2" coordorigin="10195,8381" coordsize="461,2">
              <v:shape style="position:absolute;left:10195;top:8381;width:461;height:2" coordorigin="10195,8381" coordsize="461,0" path="m10195,8381l10656,8381e" filled="f" stroked="t" strokeweight=".96pt" strokecolor="#B8B8B8">
                <v:path arrowok="t"/>
              </v:shape>
            </v:group>
            <v:group style="position:absolute;left:10373;top:8362;width:1142;height:2" coordorigin="10373,8362" coordsize="1142,2">
              <v:shape style="position:absolute;left:10373;top:8362;width:1142;height:2" coordorigin="10373,8362" coordsize="1142,0" path="m10373,8362l11515,8362e" filled="f" stroked="t" strokeweight=".96pt" strokecolor="#838383">
                <v:path arrowok="t"/>
              </v:shape>
            </v:group>
            <v:group style="position:absolute;left:672;top:9173;width:1853;height:2" coordorigin="672,9173" coordsize="1853,2">
              <v:shape style="position:absolute;left:672;top:9173;width:1853;height:2" coordorigin="672,9173" coordsize="1853,0" path="m672,9173l2525,9173e" filled="f" stroked="t" strokeweight=".48pt" strokecolor="#606060">
                <v:path arrowok="t"/>
              </v:shape>
            </v:group>
            <v:group style="position:absolute;left:2448;top:9168;width:6389;height:2" coordorigin="2448,9168" coordsize="6389,2">
              <v:shape style="position:absolute;left:2448;top:9168;width:6389;height:2" coordorigin="2448,9168" coordsize="6389,0" path="m2448,9168l8837,9168e" filled="f" stroked="t" strokeweight=".96pt" strokecolor="#7C7C7C">
                <v:path arrowok="t"/>
              </v:shape>
            </v:group>
            <v:group style="position:absolute;left:8702;top:9173;width:2813;height:2" coordorigin="8702,9173" coordsize="2813,2">
              <v:shape style="position:absolute;left:8702;top:9173;width:2813;height:2" coordorigin="8702,9173" coordsize="2813,0" path="m8702,9173l11515,9173e" filled="f" stroked="t" strokeweight=".48pt" strokecolor="#5B5B5B">
                <v:path arrowok="t"/>
              </v:shape>
            </v:group>
            <v:group style="position:absolute;left:662;top:10109;width:8798;height:2" coordorigin="662,10109" coordsize="8798,2">
              <v:shape style="position:absolute;left:662;top:10109;width:8798;height:2" coordorigin="662,10109" coordsize="8798,0" path="m662,10109l9461,10109e" filled="f" stroked="t" strokeweight=".96pt" strokecolor="#8C8C8C">
                <v:path arrowok="t"/>
              </v:shape>
            </v:group>
            <v:group style="position:absolute;left:9403;top:10114;width:2112;height:2" coordorigin="9403,10114" coordsize="2112,2">
              <v:shape style="position:absolute;left:9403;top:10114;width:2112;height:2" coordorigin="9403,10114" coordsize="2112,0" path="m9403,10114l11515,10114e" filled="f" stroked="t" strokeweight=".48pt" strokecolor="#5B5B5B">
                <v:path arrowok="t"/>
              </v:shape>
            </v:group>
            <v:group style="position:absolute;left:662;top:10354;width:10397;height:2" coordorigin="662,10354" coordsize="10397,2">
              <v:shape style="position:absolute;left:662;top:10354;width:10397;height:2" coordorigin="662,10354" coordsize="10397,0" path="m662,10354l11059,10354e" filled="f" stroked="t" strokeweight=".48pt" strokecolor="#676767">
                <v:path arrowok="t"/>
              </v:shape>
            </v:group>
            <v:group style="position:absolute;left:11030;top:10378;width:466;height:2" coordorigin="11030,10378" coordsize="466,2">
              <v:shape style="position:absolute;left:11030;top:10378;width:466;height:2" coordorigin="11030,10378" coordsize="466,0" path="m11030,10378l11496,10378e" filled="f" stroked="t" strokeweight=".48pt" strokecolor="#000000">
                <v:path arrowok="t"/>
              </v:shape>
            </v:group>
            <v:group style="position:absolute;left:662;top:10598;width:10858;height:2" coordorigin="662,10598" coordsize="10858,2">
              <v:shape style="position:absolute;left:662;top:10598;width:10858;height:2" coordorigin="662,10598" coordsize="10858,0" path="m662,10598l11520,10598e" filled="f" stroked="t" strokeweight=".96pt" strokecolor="#838383">
                <v:path arrowok="t"/>
              </v:shape>
            </v:group>
            <v:group style="position:absolute;left:11510;top:9206;width:2;height:1416" coordorigin="11510,9206" coordsize="2,1416">
              <v:shape style="position:absolute;left:11510;top:9206;width:2;height:1416" coordorigin="11510,9206" coordsize="0,1416" path="m11510,10622l11510,9206e" filled="f" stroked="t" strokeweight=".72pt" strokecolor="#545454">
                <v:path arrowok="t"/>
              </v:shape>
            </v:group>
            <v:group style="position:absolute;left:11510;top:10349;width:2;height:3754" coordorigin="11510,10349" coordsize="2,3754">
              <v:shape style="position:absolute;left:11510;top:10349;width:2;height:3754" coordorigin="11510,10349" coordsize="0,3754" path="m11510,14102l11510,10349e" filled="f" stroked="t" strokeweight=".96pt" strokecolor="#707074">
                <v:path arrowok="t"/>
              </v:shape>
            </v:group>
            <v:group style="position:absolute;left:662;top:11078;width:4944;height:2" coordorigin="662,11078" coordsize="4944,2">
              <v:shape style="position:absolute;left:662;top:11078;width:4944;height:2" coordorigin="662,11078" coordsize="4944,0" path="m662,11078l5606,11078e" filled="f" stroked="t" strokeweight=".96pt" strokecolor="#8C8C8C">
                <v:path arrowok="t"/>
              </v:shape>
            </v:group>
            <v:group style="position:absolute;left:5563;top:11064;width:1963;height:2" coordorigin="5563,11064" coordsize="1963,2">
              <v:shape style="position:absolute;left:5563;top:11064;width:1963;height:2" coordorigin="5563,11064" coordsize="1963,0" path="m5563,11064l7526,11064e" filled="f" stroked="t" strokeweight=".96pt" strokecolor="#606060">
                <v:path arrowok="t"/>
              </v:shape>
            </v:group>
            <v:group style="position:absolute;left:7296;top:11078;width:763;height:2" coordorigin="7296,11078" coordsize="763,2">
              <v:shape style="position:absolute;left:7296;top:11078;width:763;height:2" coordorigin="7296,11078" coordsize="763,0" path="m7296,11078l8059,11078e" filled="f" stroked="t" strokeweight=".96pt" strokecolor="#808080">
                <v:path arrowok="t"/>
              </v:shape>
            </v:group>
            <v:group style="position:absolute;left:7896;top:11064;width:2074;height:2" coordorigin="7896,11064" coordsize="2074,2">
              <v:shape style="position:absolute;left:7896;top:11064;width:2074;height:2" coordorigin="7896,11064" coordsize="2074,0" path="m7896,11064l9970,11064e" filled="f" stroked="t" strokeweight=".96pt" strokecolor="#606060">
                <v:path arrowok="t"/>
              </v:shape>
            </v:group>
            <v:group style="position:absolute;left:9970;top:11064;width:509;height:2" coordorigin="9970,11064" coordsize="509,2">
              <v:shape style="position:absolute;left:9970;top:11064;width:509;height:2" coordorigin="9970,11064" coordsize="509,0" path="m9970,11064l10478,11064e" filled="f" stroked="t" strokeweight=".96pt" strokecolor="#646464">
                <v:path arrowok="t"/>
              </v:shape>
            </v:group>
            <v:group style="position:absolute;left:10450;top:11074;width:610;height:2" coordorigin="10450,11074" coordsize="610,2">
              <v:shape style="position:absolute;left:10450;top:11074;width:610;height:2" coordorigin="10450,11074" coordsize="610,0" path="m10450,11074l11059,11074e" filled="f" stroked="t" strokeweight=".48pt" strokecolor="#676767">
                <v:path arrowok="t"/>
              </v:shape>
            </v:group>
            <v:group style="position:absolute;left:11030;top:11064;width:466;height:2" coordorigin="11030,11064" coordsize="466,2">
              <v:shape style="position:absolute;left:11030;top:11064;width:466;height:2" coordorigin="11030,11064" coordsize="466,0" path="m11030,11064l11496,11064e" filled="f" stroked="t" strokeweight=".48pt" strokecolor="#707070">
                <v:path arrowok="t"/>
              </v:shape>
            </v:group>
            <v:group style="position:absolute;left:662;top:11323;width:2362;height:2" coordorigin="662,11323" coordsize="2362,2">
              <v:shape style="position:absolute;left:662;top:11323;width:2362;height:2" coordorigin="662,11323" coordsize="2362,0" path="m662,11323l3024,11323e" filled="f" stroked="t" strokeweight=".48pt" strokecolor="#606060">
                <v:path arrowok="t"/>
              </v:shape>
            </v:group>
            <v:group style="position:absolute;left:672;top:11011;width:2;height:5333" coordorigin="672,11011" coordsize="2,5333">
              <v:shape style="position:absolute;left:672;top:11011;width:2;height:5333" coordorigin="672,11011" coordsize="0,5333" path="m672,16344l672,11011e" filled="f" stroked="t" strokeweight=".96pt" strokecolor="#747474">
                <v:path arrowok="t"/>
              </v:shape>
            </v:group>
            <v:group style="position:absolute;left:2966;top:11318;width:8554;height:2" coordorigin="2966,11318" coordsize="8554,2">
              <v:shape style="position:absolute;left:2966;top:11318;width:8554;height:2" coordorigin="2966,11318" coordsize="8554,0" path="m2966,11318l11520,11318e" filled="f" stroked="t" strokeweight=".96pt" strokecolor="#7C7C7C">
                <v:path arrowok="t"/>
              </v:shape>
            </v:group>
            <v:group style="position:absolute;left:662;top:11563;width:1862;height:2" coordorigin="662,11563" coordsize="1862,2">
              <v:shape style="position:absolute;left:662;top:11563;width:1862;height:2" coordorigin="662,11563" coordsize="1862,0" path="m662,11563l2525,11563e" filled="f" stroked="t" strokeweight=".48pt" strokecolor="#646464">
                <v:path arrowok="t"/>
              </v:shape>
            </v:group>
            <v:group style="position:absolute;left:1193;top:11309;width:2;height:120" coordorigin="1193,11309" coordsize="2,120">
              <v:shape style="position:absolute;left:1193;top:11309;width:2;height:120" coordorigin="1193,11309" coordsize="0,120" path="m1193,11429l1193,11309e" filled="f" stroked="t" strokeweight=".24pt" strokecolor="#8C8C8C">
                <v:path arrowok="t"/>
              </v:shape>
            </v:group>
            <v:group style="position:absolute;left:1786;top:11318;width:2;height:5026" coordorigin="1786,11318" coordsize="2,5026">
              <v:shape style="position:absolute;left:1786;top:11318;width:2;height:5026" coordorigin="1786,11318" coordsize="0,5026" path="m1786,16344l1786,11318e" filled="f" stroked="t" strokeweight=".96pt" strokecolor="#6B6B6B">
                <v:path arrowok="t"/>
              </v:shape>
            </v:group>
            <v:group style="position:absolute;left:2448;top:11558;width:9072;height:2" coordorigin="2448,11558" coordsize="9072,2">
              <v:shape style="position:absolute;left:2448;top:11558;width:9072;height:2" coordorigin="2448,11558" coordsize="9072,0" path="m2448,11558l11520,11558e" filled="f" stroked="t" strokeweight=".96pt" strokecolor="#7C7C7C">
                <v:path arrowok="t"/>
              </v:shape>
            </v:group>
            <v:group style="position:absolute;left:7531;top:11309;width:2;height:2141" coordorigin="7531,11309" coordsize="2,2141">
              <v:shape style="position:absolute;left:7531;top:11309;width:2;height:2141" coordorigin="7531,11309" coordsize="0,2141" path="m7531,13450l7531,11309e" filled="f" stroked="t" strokeweight=".48pt" strokecolor="#383838">
                <v:path arrowok="t"/>
              </v:shape>
            </v:group>
            <v:group style="position:absolute;left:1193;top:11515;width:2;height:2155" coordorigin="1193,11515" coordsize="2,2155">
              <v:shape style="position:absolute;left:1193;top:11515;width:2;height:2155" coordorigin="1193,11515" coordsize="0,2155" path="m1193,13670l1193,11515e" filled="f" stroked="t" strokeweight=".24pt" strokecolor="#909090">
                <v:path arrowok="t"/>
              </v:shape>
            </v:group>
            <v:group style="position:absolute;left:7896;top:13421;width:3595;height:2" coordorigin="7896,13421" coordsize="3595,2">
              <v:shape style="position:absolute;left:7896;top:13421;width:3595;height:2" coordorigin="7896,13421" coordsize="3595,0" path="m7896,13421l11491,13421e" filled="f" stroked="t" strokeweight="2.64pt" strokecolor="#485B77">
                <v:path arrowok="t"/>
              </v:shape>
            </v:group>
            <v:group style="position:absolute;left:7536;top:13392;width:2;height:2952" coordorigin="7536,13392" coordsize="2,2952">
              <v:shape style="position:absolute;left:7536;top:13392;width:2;height:2952" coordorigin="7536,13392" coordsize="0,2952" path="m7536,16344l7536,13392e" filled="f" stroked="t" strokeweight=".96pt" strokecolor="#6B6B6B">
                <v:path arrowok="t"/>
              </v:shape>
            </v:group>
            <v:group style="position:absolute;left:662;top:13642;width:1843;height:2" coordorigin="662,13642" coordsize="1843,2">
              <v:shape style="position:absolute;left:662;top:13642;width:1843;height:2" coordorigin="662,13642" coordsize="1843,0" path="m662,13642l2506,13642e" filled="f" stroked="t" strokeweight=".96pt" strokecolor="#878787">
                <v:path arrowok="t"/>
              </v:shape>
            </v:group>
            <v:group style="position:absolute;left:1162;top:13646;width:2;height:427" coordorigin="1162,13646" coordsize="2,427">
              <v:shape style="position:absolute;left:1162;top:13646;width:2;height:427" coordorigin="1162,13646" coordsize="0,427" path="m1162,14074l1162,13646e" filled="f" stroked="t" strokeweight=".48pt" strokecolor="#808080">
                <v:path arrowok="t"/>
              </v:shape>
            </v:group>
            <v:group style="position:absolute;left:1162;top:14074;width:2;height:1622" coordorigin="1162,14074" coordsize="2,1622">
              <v:shape style="position:absolute;left:1162;top:14074;width:2;height:1622" coordorigin="1162,14074" coordsize="0,1622" path="m1162,15696l1162,14074e" filled="f" stroked="t" strokeweight=".48pt" strokecolor="#000000">
                <v:path arrowok="t"/>
              </v:shape>
            </v:group>
            <v:group style="position:absolute;left:11515;top:14045;width:2;height:1267" coordorigin="11515,14045" coordsize="2,1267">
              <v:shape style="position:absolute;left:11515;top:14045;width:2;height:1267" coordorigin="11515,14045" coordsize="0,1267" path="m11515,15312l11515,14045e" filled="f" stroked="t" strokeweight=".48pt" strokecolor="#575757">
                <v:path arrowok="t"/>
              </v:shape>
            </v:group>
            <v:group style="position:absolute;left:662;top:16334;width:7819;height:2" coordorigin="662,16334" coordsize="7819,2">
              <v:shape style="position:absolute;left:662;top:16334;width:7819;height:2" coordorigin="662,16334" coordsize="7819,0" path="m662,16334l8482,16334e" filled="f" stroked="t" strokeweight=".96pt" strokecolor="#878787">
                <v:path arrowok="t"/>
              </v:shape>
            </v:group>
            <v:group style="position:absolute;left:1162;top:15696;width:2;height:638" coordorigin="1162,15696" coordsize="2,638">
              <v:shape style="position:absolute;left:1162;top:15696;width:2;height:638" coordorigin="1162,15696" coordsize="0,638" path="m1162,16334l1162,15696e" filled="f" stroked="t" strokeweight=".48pt" strokecolor="#A8A8A8">
                <v:path arrowok="t"/>
              </v:shape>
            </v:group>
            <v:group style="position:absolute;left:8453;top:16327;width:2606;height:2" coordorigin="8453,16327" coordsize="2606,2">
              <v:shape style="position:absolute;left:8453;top:16327;width:2606;height:2" coordorigin="8453,16327" coordsize="2606,0" path="m8453,16327l11059,16327e" filled="f" stroked="t" strokeweight=".48pt" strokecolor="#5B5B5B">
                <v:path arrowok="t"/>
              </v:shape>
            </v:group>
            <v:group style="position:absolute;left:11002;top:16334;width:518;height:2" coordorigin="11002,16334" coordsize="518,2">
              <v:shape style="position:absolute;left:11002;top:16334;width:518;height:2" coordorigin="11002,16334" coordsize="518,0" path="m11002,16334l11520,16334e" filled="f" stroked="t" strokeweight=".72pt" strokecolor="#8C8C8C">
                <v:path arrowok="t"/>
              </v:shape>
            </v:group>
            <v:group style="position:absolute;left:11510;top:15254;width:2;height:1090" coordorigin="11510,15254" coordsize="2,1090">
              <v:shape style="position:absolute;left:11510;top:15254;width:2;height:1090" coordorigin="11510,15254" coordsize="0,1090" path="m11510,16344l11510,15254e" filled="f" stroked="t" strokeweight=".72pt" strokecolor="#747474">
                <v:path arrowok="t"/>
              </v:shape>
            </v:group>
            <v:group style="position:absolute;left:11000;top:12355;width:2;height:1144" coordorigin="11000,12355" coordsize="2,1144">
              <v:shape style="position:absolute;left:11000;top:12355;width:2;height:1144" coordorigin="11000,12355" coordsize="0,1144" path="m11000,13499l11000,12355e" filled="f" stroked="t" strokeweight="3.921175pt" strokecolor="#EBEDED">
                <v:path arrowok="t"/>
              </v:shape>
            </v:group>
            <v:group style="position:absolute;left:11312;top:13391;width:2;height:873" coordorigin="11312,13391" coordsize="2,873">
              <v:shape style="position:absolute;left:11312;top:13391;width:2;height:873" coordorigin="11312,13391" coordsize="0,873" path="m11312,14264l11312,13391e" filled="f" stroked="t" strokeweight="2.73736pt" strokecolor="#EBEDED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1" w:lineRule="exact"/>
        <w:ind w:right="8"/>
        <w:jc w:val="right"/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-176"/>
          <w:w w:val="212"/>
          <w:position w:val="-4"/>
        </w:rPr>
        <w:t>-</w:t>
      </w:r>
      <w:r>
        <w:rPr>
          <w:rFonts w:ascii="Arial" w:hAnsi="Arial" w:cs="Arial" w:eastAsia="Arial"/>
          <w:sz w:val="10"/>
          <w:szCs w:val="10"/>
          <w:color w:val="313131"/>
          <w:spacing w:val="0"/>
          <w:w w:val="106"/>
          <w:i/>
          <w:position w:val="5"/>
        </w:rPr>
        <w:t>.::L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2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24"/>
          <w:w w:val="89"/>
          <w:position w:val="1"/>
        </w:rPr>
        <w:t>:</w:t>
      </w:r>
      <w:r>
        <w:rPr>
          <w:rFonts w:ascii="Arial" w:hAnsi="Arial" w:cs="Arial" w:eastAsia="Arial"/>
          <w:sz w:val="28"/>
          <w:szCs w:val="28"/>
          <w:color w:val="313131"/>
          <w:spacing w:val="-49"/>
          <w:w w:val="55"/>
          <w:position w:val="2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68"/>
          <w:w w:val="89"/>
          <w:position w:val="1"/>
        </w:rPr>
        <w:t>c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5"/>
          <w:position w:val="2"/>
        </w:rPr>
        <w:t>"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532" w:lineRule="exact"/>
        <w:ind w:right="380"/>
        <w:jc w:val="righ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v:group style="position:absolute;margin-left:239.040009pt;margin-top:4.332781pt;width:90.360002pt;height:28.56pt;mso-position-horizontal-relative:page;mso-position-vertical-relative:paragraph;z-index:-15282" coordorigin="4781,87" coordsize="1807,571">
            <v:group style="position:absolute;left:5546;top:99;width:2;height:250" coordorigin="5546,99" coordsize="2,250">
              <v:shape style="position:absolute;left:5546;top:99;width:2;height:250" coordorigin="5546,99" coordsize="0,250" path="m5546,348l5546,99e" filled="f" stroked="t" strokeweight="1.2pt" strokecolor="#4B4F93">
                <v:path arrowok="t"/>
              </v:shape>
            </v:group>
            <v:group style="position:absolute;left:5568;top:531;width:1008;height:2" coordorigin="5568,531" coordsize="1008,2">
              <v:shape style="position:absolute;left:5568;top:531;width:1008;height:2" coordorigin="5568,531" coordsize="1008,0" path="m5568,531l6576,531e" filled="f" stroked="t" strokeweight="1.2pt" strokecolor="#8387B8">
                <v:path arrowok="t"/>
              </v:shape>
            </v:group>
            <v:group style="position:absolute;left:5563;top:142;width:2;height:504" coordorigin="5563,142" coordsize="2,504">
              <v:shape style="position:absolute;left:5563;top:142;width:2;height:504" coordorigin="5563,142" coordsize="0,504" path="m5563,646l5563,142e" filled="f" stroked="t" strokeweight="1.2pt" strokecolor="#4B4F90">
                <v:path arrowok="t"/>
              </v:shape>
            </v:group>
            <v:group style="position:absolute;left:4790;top:569;width:298;height:2" coordorigin="4790,569" coordsize="298,2">
              <v:shape style="position:absolute;left:4790;top:569;width:298;height:2" coordorigin="4790,569" coordsize="298,0" path="m4790,569l5088,569e" filled="f" stroked="t" strokeweight=".96pt" strokecolor="#9797DB">
                <v:path arrowok="t"/>
              </v:shape>
            </v:group>
            <v:group style="position:absolute;left:5011;top:581;width:538;height:2" coordorigin="5011,581" coordsize="538,2">
              <v:shape style="position:absolute;left:5011;top:581;width:538;height:2" coordorigin="5011,581" coordsize="538,0" path="m5011,581l5549,581e" filled="f" stroked="t" strokeweight=".72pt" strokecolor="#8C93DB">
                <v:path arrowok="t"/>
              </v:shape>
            </v:group>
            <v:group style="position:absolute;left:5362;top:550;width:211;height:2" coordorigin="5362,550" coordsize="211,2">
              <v:shape style="position:absolute;left:5362;top:550;width:211;height:2" coordorigin="5362,550" coordsize="211,0" path="m5362,550l5573,550e" filled="f" stroked="t" strokeweight=".96pt" strokecolor="#838CAF">
                <v:path arrowok="t"/>
              </v:shape>
            </v:group>
            <v:group style="position:absolute;left:5578;top:415;width:2;height:173" coordorigin="5578,415" coordsize="2,173">
              <v:shape style="position:absolute;left:5578;top:415;width:2;height:173" coordorigin="5578,415" coordsize="0,173" path="m5578,588l5578,415e" filled="f" stroked="t" strokeweight=".96pt" strokecolor="#4B4F8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7"/>
          <w:szCs w:val="37"/>
          <w:color w:val="445285"/>
          <w:spacing w:val="0"/>
          <w:w w:val="100"/>
          <w:position w:val="8"/>
        </w:rPr>
        <w:t>'</w:t>
      </w:r>
      <w:r>
        <w:rPr>
          <w:rFonts w:ascii="Arial" w:hAnsi="Arial" w:cs="Arial" w:eastAsia="Arial"/>
          <w:sz w:val="37"/>
          <w:szCs w:val="37"/>
          <w:color w:val="445285"/>
          <w:spacing w:val="4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445285"/>
          <w:spacing w:val="0"/>
          <w:w w:val="157"/>
          <w:b/>
          <w:bCs/>
          <w:position w:val="-7"/>
        </w:rPr>
        <w:t>Jt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442" w:lineRule="exact"/>
        <w:ind w:left="773" w:right="-120"/>
        <w:jc w:val="left"/>
        <w:tabs>
          <w:tab w:pos="21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4.960007pt;margin-top:12.747273pt;width:28.641801pt;height:44pt;mso-position-horizontal-relative:page;mso-position-vertical-relative:paragraph;z-index:-15276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13670"/>
                      <w:w w:val="23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13670"/>
                      <w:spacing w:val="0"/>
                      <w:w w:val="234"/>
                      <w:strike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13670"/>
                      <w:spacing w:val="0"/>
                      <w:w w:val="23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3"/>
          <w:szCs w:val="53"/>
          <w:color w:val="3D4659"/>
          <w:w w:val="50"/>
          <w:position w:val="-2"/>
        </w:rPr>
        <w:t>.J..</w:t>
      </w:r>
      <w:r>
        <w:rPr>
          <w:rFonts w:ascii="Times New Roman" w:hAnsi="Times New Roman" w:cs="Times New Roman" w:eastAsia="Times New Roman"/>
          <w:sz w:val="53"/>
          <w:szCs w:val="53"/>
          <w:color w:val="445285"/>
          <w:w w:val="92"/>
          <w:position w:val="-2"/>
        </w:rPr>
        <w:t>Q.,</w:t>
      </w:r>
      <w:r>
        <w:rPr>
          <w:rFonts w:ascii="Times New Roman" w:hAnsi="Times New Roman" w:cs="Times New Roman" w:eastAsia="Times New Roman"/>
          <w:sz w:val="53"/>
          <w:szCs w:val="53"/>
          <w:color w:val="445285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53"/>
          <w:szCs w:val="53"/>
          <w:color w:val="445285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6"/>
          <w:position w:val="-2"/>
        </w:rPr>
        <w:t>M.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72"/>
          <w:position w:val="-2"/>
        </w:rPr>
        <w:t>Rl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72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1"/>
          <w:w w:val="7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9"/>
          <w:w w:val="72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  <w:position w:val="-2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7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2"/>
          <w:position w:val="-2"/>
        </w:rPr>
        <w:t>KESi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11"/>
          <w:position w:val="-2"/>
        </w:rPr>
        <w:t>Li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-20"/>
        <w:jc w:val="left"/>
        <w:tabs>
          <w:tab w:pos="1160" w:val="left"/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525254"/>
          <w:w w:val="82"/>
          <w:b/>
          <w:bCs/>
          <w:position w:val="-2"/>
        </w:rPr>
        <w:t>Ahclwr"</w:t>
      </w:r>
      <w:r>
        <w:rPr>
          <w:rFonts w:ascii="Arial" w:hAnsi="Arial" w:cs="Arial" w:eastAsia="Arial"/>
          <w:sz w:val="26"/>
          <w:szCs w:val="26"/>
          <w:color w:val="525254"/>
          <w:spacing w:val="-53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525254"/>
          <w:spacing w:val="0"/>
          <w:w w:val="51"/>
          <w:b/>
          <w:bCs/>
          <w:position w:val="10"/>
        </w:rPr>
        <w:t>1</w:t>
      </w:r>
      <w:r>
        <w:rPr>
          <w:rFonts w:ascii="Arial" w:hAnsi="Arial" w:cs="Arial" w:eastAsia="Arial"/>
          <w:sz w:val="6"/>
          <w:szCs w:val="6"/>
          <w:color w:val="525254"/>
          <w:spacing w:val="0"/>
          <w:w w:val="100"/>
          <w:b/>
          <w:bCs/>
          <w:position w:val="10"/>
        </w:rPr>
        <w:tab/>
      </w:r>
      <w:r>
        <w:rPr>
          <w:rFonts w:ascii="Arial" w:hAnsi="Arial" w:cs="Arial" w:eastAsia="Arial"/>
          <w:sz w:val="6"/>
          <w:szCs w:val="6"/>
          <w:color w:val="525254"/>
          <w:spacing w:val="0"/>
          <w:w w:val="100"/>
          <w:b/>
          <w:bCs/>
          <w:position w:val="10"/>
        </w:rPr>
      </w:r>
      <w:r>
        <w:rPr>
          <w:rFonts w:ascii="Arial" w:hAnsi="Arial" w:cs="Arial" w:eastAsia="Arial"/>
          <w:sz w:val="26"/>
          <w:szCs w:val="26"/>
          <w:color w:val="525254"/>
          <w:spacing w:val="0"/>
          <w:w w:val="100"/>
          <w:b/>
          <w:bCs/>
          <w:position w:val="-2"/>
        </w:rPr>
        <w:t>OPÇt:</w:t>
      </w:r>
      <w:r>
        <w:rPr>
          <w:rFonts w:ascii="Arial" w:hAnsi="Arial" w:cs="Arial" w:eastAsia="Arial"/>
          <w:sz w:val="26"/>
          <w:szCs w:val="26"/>
          <w:color w:val="525254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6"/>
          <w:szCs w:val="26"/>
          <w:color w:val="525254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69" w:lineRule="exact"/>
        <w:ind w:left="10" w:right="-20"/>
        <w:jc w:val="left"/>
        <w:tabs>
          <w:tab w:pos="17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25254"/>
          <w:spacing w:val="-85"/>
          <w:w w:val="45"/>
          <w:b/>
          <w:bCs/>
          <w:position w:val="22"/>
        </w:rPr>
        <w:t>1</w:t>
      </w:r>
      <w:r>
        <w:rPr>
          <w:rFonts w:ascii="Arial" w:hAnsi="Arial" w:cs="Arial" w:eastAsia="Arial"/>
          <w:sz w:val="37"/>
          <w:szCs w:val="37"/>
          <w:color w:val="525254"/>
          <w:spacing w:val="-85"/>
          <w:w w:val="54"/>
          <w:position w:val="3"/>
        </w:rPr>
      </w:r>
      <w:r>
        <w:rPr>
          <w:rFonts w:ascii="Arial" w:hAnsi="Arial" w:cs="Arial" w:eastAsia="Arial"/>
          <w:sz w:val="37"/>
          <w:szCs w:val="37"/>
          <w:color w:val="525254"/>
          <w:spacing w:val="-23"/>
          <w:w w:val="54"/>
          <w:strike/>
          <w:position w:val="3"/>
        </w:rPr>
        <w:t>.</w:t>
      </w:r>
      <w:r>
        <w:rPr>
          <w:rFonts w:ascii="Arial" w:hAnsi="Arial" w:cs="Arial" w:eastAsia="Arial"/>
          <w:sz w:val="37"/>
          <w:szCs w:val="37"/>
          <w:color w:val="525254"/>
          <w:spacing w:val="-23"/>
          <w:w w:val="54"/>
          <w:strike/>
          <w:position w:val="3"/>
        </w:rPr>
      </w:r>
      <w:r>
        <w:rPr>
          <w:rFonts w:ascii="Arial" w:hAnsi="Arial" w:cs="Arial" w:eastAsia="Arial"/>
          <w:sz w:val="37"/>
          <w:szCs w:val="37"/>
          <w:color w:val="525254"/>
          <w:spacing w:val="-23"/>
          <w:w w:val="54"/>
          <w:position w:val="3"/>
        </w:rPr>
      </w:r>
      <w:r>
        <w:rPr>
          <w:rFonts w:ascii="Arial" w:hAnsi="Arial" w:cs="Arial" w:eastAsia="Arial"/>
          <w:sz w:val="37"/>
          <w:szCs w:val="37"/>
          <w:color w:val="525254"/>
          <w:spacing w:val="-23"/>
          <w:w w:val="54"/>
          <w:position w:val="3"/>
        </w:rPr>
      </w:r>
      <w:r>
        <w:rPr>
          <w:rFonts w:ascii="Arial" w:hAnsi="Arial" w:cs="Arial" w:eastAsia="Arial"/>
          <w:sz w:val="24"/>
          <w:szCs w:val="24"/>
          <w:color w:val="313131"/>
          <w:spacing w:val="-23"/>
          <w:w w:val="53"/>
          <w:b/>
          <w:bCs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-29"/>
          <w:w w:val="53"/>
          <w:b/>
          <w:bCs/>
          <w:u w:val="thick" w:color="444B67"/>
          <w:position w:val="22"/>
        </w:rPr>
        <w:t>.</w:t>
      </w:r>
      <w:r>
        <w:rPr>
          <w:rFonts w:ascii="Arial" w:hAnsi="Arial" w:cs="Arial" w:eastAsia="Arial"/>
          <w:sz w:val="24"/>
          <w:szCs w:val="24"/>
          <w:color w:val="313131"/>
          <w:spacing w:val="-29"/>
          <w:w w:val="53"/>
          <w:b/>
          <w:bCs/>
          <w:u w:val="thick" w:color="444B67"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-29"/>
          <w:w w:val="53"/>
          <w:b/>
          <w:bCs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-29"/>
          <w:w w:val="53"/>
          <w:b/>
          <w:bCs/>
          <w:position w:val="22"/>
        </w:rPr>
      </w:r>
      <w:r>
        <w:rPr>
          <w:rFonts w:ascii="Arial" w:hAnsi="Arial" w:cs="Arial" w:eastAsia="Arial"/>
          <w:sz w:val="37"/>
          <w:szCs w:val="37"/>
          <w:color w:val="525254"/>
          <w:spacing w:val="-29"/>
          <w:w w:val="54"/>
          <w:position w:val="3"/>
        </w:rPr>
      </w:r>
      <w:r>
        <w:rPr>
          <w:rFonts w:ascii="Arial" w:hAnsi="Arial" w:cs="Arial" w:eastAsia="Arial"/>
          <w:sz w:val="37"/>
          <w:szCs w:val="37"/>
          <w:color w:val="525254"/>
          <w:spacing w:val="-53"/>
          <w:w w:val="54"/>
          <w:strike/>
          <w:position w:val="3"/>
        </w:rPr>
        <w:t>.</w:t>
      </w:r>
      <w:r>
        <w:rPr>
          <w:rFonts w:ascii="Arial" w:hAnsi="Arial" w:cs="Arial" w:eastAsia="Arial"/>
          <w:sz w:val="37"/>
          <w:szCs w:val="37"/>
          <w:color w:val="525254"/>
          <w:spacing w:val="-53"/>
          <w:w w:val="54"/>
          <w:strike/>
          <w:position w:val="3"/>
        </w:rPr>
      </w:r>
      <w:r>
        <w:rPr>
          <w:rFonts w:ascii="Arial" w:hAnsi="Arial" w:cs="Arial" w:eastAsia="Arial"/>
          <w:sz w:val="37"/>
          <w:szCs w:val="37"/>
          <w:color w:val="525254"/>
          <w:spacing w:val="-53"/>
          <w:w w:val="54"/>
          <w:position w:val="3"/>
        </w:rPr>
      </w:r>
      <w:r>
        <w:rPr>
          <w:rFonts w:ascii="Arial" w:hAnsi="Arial" w:cs="Arial" w:eastAsia="Arial"/>
          <w:sz w:val="37"/>
          <w:szCs w:val="37"/>
          <w:color w:val="525254"/>
          <w:spacing w:val="-53"/>
          <w:w w:val="54"/>
          <w:position w:val="3"/>
        </w:rPr>
      </w:r>
      <w:r>
        <w:rPr>
          <w:rFonts w:ascii="Arial" w:hAnsi="Arial" w:cs="Arial" w:eastAsia="Arial"/>
          <w:sz w:val="24"/>
          <w:szCs w:val="24"/>
          <w:color w:val="313131"/>
          <w:spacing w:val="-53"/>
          <w:w w:val="53"/>
          <w:b/>
          <w:bCs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-24"/>
          <w:w w:val="53"/>
          <w:b/>
          <w:bCs/>
          <w:u w:val="thick" w:color="444B67"/>
          <w:position w:val="22"/>
        </w:rPr>
        <w:t>,</w:t>
      </w:r>
      <w:r>
        <w:rPr>
          <w:rFonts w:ascii="Arial" w:hAnsi="Arial" w:cs="Arial" w:eastAsia="Arial"/>
          <w:sz w:val="24"/>
          <w:szCs w:val="24"/>
          <w:color w:val="313131"/>
          <w:spacing w:val="-24"/>
          <w:w w:val="53"/>
          <w:b/>
          <w:bCs/>
          <w:u w:val="thick" w:color="444B67"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-24"/>
          <w:w w:val="53"/>
          <w:b/>
          <w:bCs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-24"/>
          <w:w w:val="53"/>
          <w:b/>
          <w:bCs/>
          <w:position w:val="22"/>
        </w:rPr>
      </w:r>
      <w:r>
        <w:rPr>
          <w:rFonts w:ascii="Courier New" w:hAnsi="Courier New" w:cs="Courier New" w:eastAsia="Courier New"/>
          <w:sz w:val="41"/>
          <w:szCs w:val="41"/>
          <w:color w:val="445285"/>
          <w:spacing w:val="-24"/>
          <w:w w:val="55"/>
          <w:position w:val="3"/>
        </w:rPr>
      </w:r>
      <w:r>
        <w:rPr>
          <w:rFonts w:ascii="Courier New" w:hAnsi="Courier New" w:cs="Courier New" w:eastAsia="Courier New"/>
          <w:sz w:val="41"/>
          <w:szCs w:val="41"/>
          <w:color w:val="445285"/>
          <w:spacing w:val="-208"/>
          <w:w w:val="55"/>
          <w:strike/>
          <w:position w:val="3"/>
        </w:rPr>
        <w:t>_</w:t>
      </w:r>
      <w:r>
        <w:rPr>
          <w:rFonts w:ascii="Courier New" w:hAnsi="Courier New" w:cs="Courier New" w:eastAsia="Courier New"/>
          <w:sz w:val="41"/>
          <w:szCs w:val="41"/>
          <w:color w:val="445285"/>
          <w:spacing w:val="-208"/>
          <w:w w:val="55"/>
          <w:strike/>
          <w:position w:val="3"/>
        </w:rPr>
      </w:r>
      <w:r>
        <w:rPr>
          <w:rFonts w:ascii="Courier New" w:hAnsi="Courier New" w:cs="Courier New" w:eastAsia="Courier New"/>
          <w:sz w:val="41"/>
          <w:szCs w:val="41"/>
          <w:color w:val="445285"/>
          <w:spacing w:val="-208"/>
          <w:w w:val="55"/>
          <w:position w:val="3"/>
        </w:rPr>
      </w:r>
      <w:r>
        <w:rPr>
          <w:rFonts w:ascii="Courier New" w:hAnsi="Courier New" w:cs="Courier New" w:eastAsia="Courier New"/>
          <w:sz w:val="41"/>
          <w:szCs w:val="41"/>
          <w:color w:val="445285"/>
          <w:spacing w:val="-208"/>
          <w:w w:val="55"/>
          <w:position w:val="3"/>
        </w:rPr>
      </w:r>
      <w:r>
        <w:rPr>
          <w:rFonts w:ascii="Arial" w:hAnsi="Arial" w:cs="Arial" w:eastAsia="Arial"/>
          <w:sz w:val="24"/>
          <w:szCs w:val="24"/>
          <w:color w:val="313131"/>
          <w:spacing w:val="-208"/>
          <w:w w:val="53"/>
          <w:b/>
          <w:bCs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3"/>
          <w:b/>
          <w:bCs/>
          <w:u w:val="thick" w:color="444B67"/>
          <w:position w:val="22"/>
        </w:rPr>
        <w:t>..,.,.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3"/>
          <w:b/>
          <w:bCs/>
          <w:u w:val="thick" w:color="444B67"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3"/>
          <w:b/>
          <w:bCs/>
          <w:u w:val="thick" w:color="444B67"/>
          <w:position w:val="22"/>
        </w:rPr>
        <w:t>,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3"/>
          <w:b/>
          <w:bCs/>
          <w:u w:val="thick" w:color="444B67"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99"/>
          <w:b/>
          <w:bCs/>
          <w:u w:val="thick" w:color="444B67"/>
          <w:position w:val="22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-11"/>
          <w:w w:val="100"/>
          <w:b/>
          <w:bCs/>
          <w:u w:val="thick" w:color="444B67"/>
          <w:position w:val="22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-11"/>
          <w:w w:val="100"/>
          <w:b/>
          <w:bCs/>
          <w:u w:val="thick" w:color="444B67"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-11"/>
          <w:w w:val="100"/>
          <w:b/>
          <w:bCs/>
          <w:u w:val="thick" w:color="444B67"/>
          <w:position w:val="22"/>
        </w:rPr>
      </w:r>
      <w:r>
        <w:rPr>
          <w:rFonts w:ascii="Times New Roman" w:hAnsi="Times New Roman" w:cs="Times New Roman" w:eastAsia="Times New Roman"/>
          <w:sz w:val="24"/>
          <w:szCs w:val="24"/>
          <w:color w:val="445285"/>
          <w:spacing w:val="0"/>
          <w:w w:val="73"/>
          <w:b/>
          <w:bCs/>
          <w:u w:val="thick" w:color="444B67"/>
          <w:position w:val="22"/>
        </w:rPr>
        <w:t>kc.:;:</w:t>
      </w:r>
      <w:r>
        <w:rPr>
          <w:rFonts w:ascii="Times New Roman" w:hAnsi="Times New Roman" w:cs="Times New Roman" w:eastAsia="Times New Roman"/>
          <w:sz w:val="24"/>
          <w:szCs w:val="24"/>
          <w:color w:val="445285"/>
          <w:spacing w:val="0"/>
          <w:w w:val="73"/>
          <w:b/>
          <w:bCs/>
          <w:u w:val="thick" w:color="444B67"/>
          <w:position w:val="22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color w:val="445285"/>
          <w:spacing w:val="32"/>
          <w:w w:val="73"/>
          <w:b/>
          <w:bCs/>
          <w:u w:val="thick" w:color="444B67"/>
          <w:position w:val="2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45285"/>
          <w:spacing w:val="32"/>
          <w:w w:val="73"/>
          <w:b/>
          <w:bCs/>
          <w:position w:val="22"/>
        </w:rPr>
      </w:r>
      <w:r>
        <w:rPr>
          <w:rFonts w:ascii="Times New Roman" w:hAnsi="Times New Roman" w:cs="Times New Roman" w:eastAsia="Times New Roman"/>
          <w:sz w:val="24"/>
          <w:szCs w:val="24"/>
          <w:color w:val="445285"/>
          <w:spacing w:val="0"/>
          <w:w w:val="73"/>
          <w:b/>
          <w:bCs/>
          <w:position w:val="2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45285"/>
          <w:spacing w:val="0"/>
          <w:w w:val="73"/>
          <w:b/>
          <w:bCs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69"/>
          <w:b/>
          <w:bCs/>
          <w:position w:val="22"/>
        </w:rPr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3"/>
          <w:b/>
          <w:bCs/>
          <w:u w:val="thick" w:color="444B67"/>
          <w:position w:val="22"/>
        </w:rPr>
        <w:t>Amiı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3"/>
          <w:b/>
          <w:bCs/>
          <w:position w:val="22"/>
        </w:rPr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-33" w:right="199"/>
        <w:jc w:val="center"/>
        <w:tabs>
          <w:tab w:pos="820" w:val="left"/>
          <w:tab w:pos="182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676767"/>
          <w:spacing w:val="0"/>
          <w:w w:val="100"/>
          <w:b/>
          <w:bCs/>
          <w:position w:val="2"/>
        </w:rPr>
        <w:t>Gl</w:t>
      </w:r>
      <w:r>
        <w:rPr>
          <w:rFonts w:ascii="Arial" w:hAnsi="Arial" w:cs="Arial" w:eastAsia="Arial"/>
          <w:sz w:val="15"/>
          <w:szCs w:val="15"/>
          <w:color w:val="676767"/>
          <w:spacing w:val="34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676767"/>
          <w:spacing w:val="-4"/>
          <w:w w:val="190"/>
          <w:position w:val="2"/>
        </w:rPr>
        <w:t>"</w:t>
      </w:r>
      <w:r>
        <w:rPr>
          <w:rFonts w:ascii="Arial" w:hAnsi="Arial" w:cs="Arial" w:eastAsia="Arial"/>
          <w:sz w:val="13"/>
          <w:szCs w:val="13"/>
          <w:color w:val="808080"/>
          <w:spacing w:val="-28"/>
          <w:w w:val="125"/>
          <w:position w:val="-1"/>
        </w:rPr>
        <w:t>"</w:t>
      </w:r>
      <w:r>
        <w:rPr>
          <w:rFonts w:ascii="Arial" w:hAnsi="Arial" w:cs="Arial" w:eastAsia="Arial"/>
          <w:sz w:val="15"/>
          <w:szCs w:val="15"/>
          <w:color w:val="676767"/>
          <w:spacing w:val="-17"/>
          <w:w w:val="190"/>
          <w:position w:val="2"/>
        </w:rPr>
        <w:t>'</w:t>
      </w:r>
      <w:r>
        <w:rPr>
          <w:rFonts w:ascii="Arial" w:hAnsi="Arial" w:cs="Arial" w:eastAsia="Arial"/>
          <w:sz w:val="13"/>
          <w:szCs w:val="13"/>
          <w:color w:val="808080"/>
          <w:spacing w:val="0"/>
          <w:w w:val="125"/>
          <w:position w:val="-1"/>
        </w:rPr>
        <w:t>!</w:t>
      </w:r>
      <w:r>
        <w:rPr>
          <w:rFonts w:ascii="Arial" w:hAnsi="Arial" w:cs="Arial" w:eastAsia="Arial"/>
          <w:sz w:val="13"/>
          <w:szCs w:val="13"/>
          <w:color w:val="808080"/>
          <w:spacing w:val="0"/>
          <w:w w:val="126"/>
          <w:position w:val="-1"/>
        </w:rPr>
        <w:t>)</w:t>
      </w:r>
      <w:r>
        <w:rPr>
          <w:rFonts w:ascii="Arial" w:hAnsi="Arial" w:cs="Arial" w:eastAsia="Arial"/>
          <w:sz w:val="13"/>
          <w:szCs w:val="13"/>
          <w:color w:val="80808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808080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999999"/>
          <w:spacing w:val="-37"/>
          <w:w w:val="147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-60"/>
          <w:w w:val="125"/>
          <w:position w:val="2"/>
        </w:rPr>
        <w:t>P</w:t>
      </w:r>
      <w:r>
        <w:rPr>
          <w:rFonts w:ascii="Arial" w:hAnsi="Arial" w:cs="Arial" w:eastAsia="Arial"/>
          <w:sz w:val="13"/>
          <w:szCs w:val="13"/>
          <w:color w:val="676767"/>
          <w:spacing w:val="0"/>
          <w:w w:val="134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676767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0"/>
          <w:w w:val="100"/>
          <w:position w:val="2"/>
        </w:rPr>
        <w:t>:l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31"/>
          <w:w w:val="100"/>
          <w:position w:val="2"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28"/>
          <w:position w:val="-1"/>
        </w:rPr>
        <w:t>...</w:t>
      </w:r>
      <w:r>
        <w:rPr>
          <w:rFonts w:ascii="Arial" w:hAnsi="Arial" w:cs="Arial" w:eastAsia="Arial"/>
          <w:sz w:val="13"/>
          <w:szCs w:val="13"/>
          <w:color w:val="313131"/>
          <w:spacing w:val="-5"/>
          <w:w w:val="128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313131"/>
          <w:spacing w:val="-34"/>
          <w:w w:val="128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-15"/>
          <w:w w:val="206"/>
          <w:position w:val="2"/>
        </w:rPr>
        <w:t>'</w:t>
      </w:r>
      <w:r>
        <w:rPr>
          <w:rFonts w:ascii="Arial" w:hAnsi="Arial" w:cs="Arial" w:eastAsia="Arial"/>
          <w:sz w:val="13"/>
          <w:szCs w:val="13"/>
          <w:color w:val="313131"/>
          <w:spacing w:val="-22"/>
          <w:w w:val="128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-19"/>
          <w:w w:val="206"/>
          <w:position w:val="2"/>
        </w:rPr>
        <w:t>-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64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808080"/>
          <w:spacing w:val="0"/>
          <w:w w:val="147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78" w:right="363"/>
        <w:jc w:val="center"/>
        <w:tabs>
          <w:tab w:pos="15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7"/>
          <w:szCs w:val="17"/>
          <w:color w:val="808080"/>
          <w:spacing w:val="0"/>
          <w:w w:val="73"/>
          <w:position w:val="-1"/>
        </w:rPr>
        <w:t>-</w:t>
      </w:r>
      <w:r>
        <w:rPr>
          <w:rFonts w:ascii="Arial" w:hAnsi="Arial" w:cs="Arial" w:eastAsia="Arial"/>
          <w:sz w:val="17"/>
          <w:szCs w:val="17"/>
          <w:color w:val="808080"/>
          <w:spacing w:val="0"/>
          <w:w w:val="73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808080"/>
          <w:spacing w:val="23"/>
          <w:w w:val="73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70"/>
          <w:i/>
          <w:position w:val="-1"/>
        </w:rPr>
        <w:t>'</w:t>
      </w:r>
      <w:r>
        <w:rPr>
          <w:rFonts w:ascii="Arial" w:hAnsi="Arial" w:cs="Arial" w:eastAsia="Arial"/>
          <w:sz w:val="17"/>
          <w:szCs w:val="17"/>
          <w:color w:val="313131"/>
          <w:spacing w:val="-47"/>
          <w:w w:val="170"/>
          <w:i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676767"/>
          <w:spacing w:val="0"/>
          <w:w w:val="67"/>
          <w:i/>
          <w:position w:val="-1"/>
        </w:rPr>
        <w:t>..;</w:t>
      </w:r>
      <w:r>
        <w:rPr>
          <w:rFonts w:ascii="Arial" w:hAnsi="Arial" w:cs="Arial" w:eastAsia="Arial"/>
          <w:sz w:val="17"/>
          <w:szCs w:val="17"/>
          <w:color w:val="676767"/>
          <w:spacing w:val="-21"/>
          <w:w w:val="67"/>
          <w:i/>
          <w:position w:val="-1"/>
        </w:rPr>
        <w:t>.</w:t>
      </w:r>
      <w:r>
        <w:rPr>
          <w:rFonts w:ascii="Arial" w:hAnsi="Arial" w:cs="Arial" w:eastAsia="Arial"/>
          <w:sz w:val="17"/>
          <w:szCs w:val="17"/>
          <w:color w:val="808080"/>
          <w:spacing w:val="0"/>
          <w:w w:val="67"/>
          <w:i/>
          <w:position w:val="-1"/>
        </w:rPr>
        <w:t>h&gt;</w:t>
      </w:r>
      <w:r>
        <w:rPr>
          <w:rFonts w:ascii="Arial" w:hAnsi="Arial" w:cs="Arial" w:eastAsia="Arial"/>
          <w:sz w:val="17"/>
          <w:szCs w:val="17"/>
          <w:color w:val="808080"/>
          <w:spacing w:val="0"/>
          <w:w w:val="67"/>
          <w:i/>
          <w:position w:val="-1"/>
        </w:rPr>
        <w:t>  </w:t>
      </w:r>
      <w:r>
        <w:rPr>
          <w:rFonts w:ascii="Arial" w:hAnsi="Arial" w:cs="Arial" w:eastAsia="Arial"/>
          <w:sz w:val="17"/>
          <w:szCs w:val="17"/>
          <w:color w:val="808080"/>
          <w:spacing w:val="29"/>
          <w:w w:val="6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08080"/>
          <w:spacing w:val="0"/>
          <w:w w:val="67"/>
          <w:b/>
          <w:bCs/>
          <w:i/>
          <w:position w:val="-1"/>
        </w:rPr>
        <w:t>P</w:t>
      </w:r>
      <w:r>
        <w:rPr>
          <w:rFonts w:ascii="Times New Roman" w:hAnsi="Times New Roman" w:cs="Times New Roman" w:eastAsia="Times New Roman"/>
          <w:sz w:val="15"/>
          <w:szCs w:val="15"/>
          <w:color w:val="808080"/>
          <w:spacing w:val="0"/>
          <w:w w:val="67"/>
          <w:b/>
          <w:bCs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08080"/>
          <w:spacing w:val="0"/>
          <w:w w:val="67"/>
          <w:b/>
          <w:bCs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808080"/>
          <w:spacing w:val="17"/>
          <w:w w:val="67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76767"/>
          <w:spacing w:val="1"/>
          <w:w w:val="205"/>
          <w:position w:val="-1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499"/>
          <w:position w:val="-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574"/>
          <w:position w:val="-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173" w:right="484"/>
        <w:jc w:val="center"/>
        <w:tabs>
          <w:tab w:pos="12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525254"/>
          <w:spacing w:val="0"/>
          <w:w w:val="72"/>
          <w:b/>
          <w:bCs/>
        </w:rPr>
        <w:t>ı.:</w:t>
      </w:r>
      <w:r>
        <w:rPr>
          <w:rFonts w:ascii="Arial" w:hAnsi="Arial" w:cs="Arial" w:eastAsia="Arial"/>
          <w:sz w:val="11"/>
          <w:szCs w:val="11"/>
          <w:color w:val="525254"/>
          <w:spacing w:val="0"/>
          <w:w w:val="72"/>
          <w:b/>
          <w:bCs/>
        </w:rPr>
        <w:t>      </w:t>
      </w:r>
      <w:r>
        <w:rPr>
          <w:rFonts w:ascii="Arial" w:hAnsi="Arial" w:cs="Arial" w:eastAsia="Arial"/>
          <w:sz w:val="11"/>
          <w:szCs w:val="11"/>
          <w:color w:val="525254"/>
          <w:spacing w:val="19"/>
          <w:w w:val="72"/>
          <w:b/>
          <w:bCs/>
        </w:rPr>
        <w:t> </w:t>
      </w:r>
      <w:r>
        <w:rPr>
          <w:rFonts w:ascii="Arial" w:hAnsi="Arial" w:cs="Arial" w:eastAsia="Arial"/>
          <w:sz w:val="11"/>
          <w:szCs w:val="11"/>
          <w:color w:val="808080"/>
          <w:spacing w:val="0"/>
          <w:w w:val="100"/>
        </w:rPr>
        <w:t>...</w:t>
      </w:r>
      <w:r>
        <w:rPr>
          <w:rFonts w:ascii="Arial" w:hAnsi="Arial" w:cs="Arial" w:eastAsia="Arial"/>
          <w:sz w:val="11"/>
          <w:szCs w:val="11"/>
          <w:color w:val="808080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808080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313131"/>
          <w:spacing w:val="0"/>
          <w:w w:val="475"/>
        </w:rPr>
        <w:t>•</w:t>
      </w:r>
      <w:r>
        <w:rPr>
          <w:rFonts w:ascii="Arial" w:hAnsi="Arial" w:cs="Arial" w:eastAsia="Arial"/>
          <w:sz w:val="11"/>
          <w:szCs w:val="11"/>
          <w:color w:val="313131"/>
          <w:spacing w:val="-64"/>
          <w:w w:val="475"/>
        </w:rPr>
        <w:t> </w:t>
      </w:r>
      <w:r>
        <w:rPr>
          <w:rFonts w:ascii="Arial" w:hAnsi="Arial" w:cs="Arial" w:eastAsia="Arial"/>
          <w:sz w:val="11"/>
          <w:szCs w:val="11"/>
          <w:color w:val="676767"/>
          <w:spacing w:val="0"/>
          <w:w w:val="327"/>
        </w:rPr>
        <w:t>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20" w:right="280"/>
          <w:cols w:num="3" w:equalWidth="0">
            <w:col w:w="587" w:space="2093"/>
            <w:col w:w="3642" w:space="2814"/>
            <w:col w:w="2184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42" w:right="43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71072pt;margin-top:-14.430634pt;width:38.697602pt;height:43.5pt;mso-position-horizontal-relative:page;mso-position-vertical-relative:paragraph;z-index:-15264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13131"/>
                      <w:spacing w:val="0"/>
                      <w:w w:val="16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3" w:lineRule="exact"/>
        <w:ind w:left="3658" w:right="44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10"/>
          <w:position w:val="-4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"/>
          <w:w w:val="110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15"/>
          <w:position w:val="-4"/>
        </w:rPr>
        <w:t>S</w:t>
      </w:r>
      <w:r>
        <w:rPr>
          <w:rFonts w:ascii="Arial" w:hAnsi="Arial" w:cs="Arial" w:eastAsia="Arial"/>
          <w:sz w:val="21"/>
          <w:szCs w:val="21"/>
          <w:color w:val="313131"/>
          <w:spacing w:val="-7"/>
          <w:w w:val="249"/>
          <w:position w:val="-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89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1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623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666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3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-28"/>
          <w:w w:val="113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16642" w:type="dxa"/>
      </w:tblPr>
      <w:tblGrid/>
      <w:tr>
        <w:trPr>
          <w:trHeight w:val="234" w:hRule="exact"/>
        </w:trPr>
        <w:tc>
          <w:tcPr>
            <w:tcW w:w="1234" w:type="dxa"/>
            <w:tcBorders>
              <w:top w:val="single" w:sz="7.61856" w:space="0" w:color="545454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9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23"/>
              </w:rPr>
              <w:t>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2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1"/>
                <w:w w:val="12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2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42" w:type="dxa"/>
            <w:tcBorders>
              <w:top w:val="nil" w:sz="6" w:space="0" w:color="auto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8" w:lineRule="exact"/>
              <w:ind w:left="17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26.05.2017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92" w:type="dxa"/>
            <w:tcBorders>
              <w:top w:val="single" w:sz="5.71392" w:space="0" w:color="4F4F4F"/>
              <w:bottom w:val="single" w:sz="5.7139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2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6"/>
              </w:rPr>
              <w:t>33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11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5" w:after="0" w:line="216" w:lineRule="exact"/>
              <w:ind w:left="25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19:49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34"/>
              </w:rPr>
              <w:t>lfel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34" w:type="dxa"/>
            <w:tcBorders>
              <w:top w:val="single" w:sz="5.71392" w:space="0" w:color="545454"/>
              <w:bottom w:val="single" w:sz="5.7139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8"/>
              </w:rPr>
              <w:t>KayıL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42" w:type="dxa"/>
            <w:tcBorders>
              <w:top w:val="single" w:sz="5.71392" w:space="0" w:color="545454"/>
              <w:bottom w:val="single" w:sz="5.7139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8" w:lineRule="exact"/>
              <w:ind w:left="17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26.05.2017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92" w:type="dxa"/>
            <w:tcBorders>
              <w:top w:val="single" w:sz="5.71392" w:space="0" w:color="545454"/>
              <w:bottom w:val="single" w:sz="5.7139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3" w:lineRule="exact"/>
              <w:ind w:left="268" w:right="-20"/>
              <w:jc w:val="left"/>
              <w:tabs>
                <w:tab w:pos="16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IKavıtNo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  <w:position w:val="-1"/>
              </w:rPr>
              <w:t>3556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11" w:type="dxa"/>
            <w:gridSpan w:val="2"/>
            <w:tcBorders>
              <w:top w:val="nil" w:sz="6" w:space="0" w:color="auto"/>
              <w:bottom w:val="single" w:sz="5.7139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25" w:after="0" w:line="213" w:lineRule="exact"/>
              <w:ind w:left="2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0"/>
                <w:w w:val="13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16"/>
                <w:w w:val="13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ltf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Haka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  <w:position w:val="-1"/>
              </w:rPr>
              <w:t>AKKUS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2" w:hRule="exact"/>
        </w:trPr>
        <w:tc>
          <w:tcPr>
            <w:tcW w:w="11079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11"/>
              </w:rPr>
              <w:t>:Çelebi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6"/>
                <w:w w:val="11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Mh.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üzeyye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Cd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Güzelbalıçe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545656"/>
                <w:spacing w:val="0"/>
                <w:w w:val="83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545656"/>
                <w:spacing w:val="6"/>
                <w:w w:val="83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İZMIR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1234" w:type="dxa"/>
            <w:tcBorders>
              <w:top w:val="nil" w:sz="6" w:space="0" w:color="auto"/>
              <w:bottom w:val="single" w:sz="5.7139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2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Dogru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05" w:type="dxa"/>
            <w:gridSpan w:val="3"/>
            <w:tcBorders>
              <w:top w:val="nil" w:sz="6" w:space="0" w:color="auto"/>
              <w:bottom w:val="single" w:sz="5.7139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186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0"/>
                <w:w w:val="113"/>
              </w:rPr>
              <w:t>:Ç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-4"/>
                <w:w w:val="113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3"/>
              </w:rPr>
              <w:t>lebi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1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Mh.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6"/>
              </w:rPr>
              <w:t>M.üzeyyeıı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SENAR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Cd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0"/>
                <w:w w:val="100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lbahçe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7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464646"/>
                <w:spacing w:val="0"/>
                <w:w w:val="83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464646"/>
                <w:spacing w:val="0"/>
                <w:w w:val="83"/>
                <w:i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464646"/>
                <w:spacing w:val="5"/>
                <w:w w:val="83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464646"/>
                <w:spacing w:val="0"/>
                <w:w w:val="100"/>
              </w:rPr>
              <w:t>İZMIR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</w:tc>
        <w:tc>
          <w:tcPr>
            <w:tcW w:w="433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1392" w:space="0" w:color="646464"/>
            </w:tcBorders>
          </w:tcPr>
          <w:p>
            <w:pPr/>
            <w:rPr/>
          </w:p>
        </w:tc>
      </w:tr>
      <w:tr>
        <w:trPr>
          <w:trHeight w:val="244" w:hRule="exact"/>
        </w:trPr>
        <w:tc>
          <w:tcPr>
            <w:tcW w:w="1234" w:type="dxa"/>
            <w:tcBorders>
              <w:top w:val="single" w:sz="5.71392" w:space="0" w:color="4F4F4F"/>
              <w:bottom w:val="single" w:sz="7.6185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27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100"/>
                <w:i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-16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8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505" w:type="dxa"/>
            <w:gridSpan w:val="3"/>
            <w:tcBorders>
              <w:top w:val="single" w:sz="5.71392" w:space="0" w:color="4F4F4F"/>
              <w:bottom w:val="single" w:sz="7.6185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3" w:lineRule="exact"/>
              <w:ind w:left="177" w:right="-20"/>
              <w:jc w:val="left"/>
              <w:tabs>
                <w:tab w:pos="30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Yangmı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8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  <w:position w:val="0"/>
              </w:rPr>
              <w:t>SlNIFI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339" w:type="dxa"/>
            <w:tcBorders>
              <w:top w:val="nil" w:sz="6" w:space="0" w:color="auto"/>
              <w:bottom w:val="single" w:sz="5.71392" w:space="0" w:color="4F4F4F"/>
              <w:left w:val="nil" w:sz="6" w:space="0" w:color="auto"/>
              <w:right w:val="single" w:sz="5.71392" w:space="0" w:color="646464"/>
            </w:tcBorders>
          </w:tcPr>
          <w:p>
            <w:pPr>
              <w:spacing w:before="25" w:after="0" w:line="216" w:lineRule="exact"/>
              <w:ind w:left="171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1"/>
              </w:rPr>
              <w:t>Yanıı.ı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1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1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0"/>
                <w:w w:val="100"/>
              </w:rPr>
              <w:t>iga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45656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73" w:lineRule="exact"/>
        <w:ind w:left="161" w:right="-20"/>
        <w:jc w:val="left"/>
        <w:tabs>
          <w:tab w:pos="354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2.360321pt;margin-top:6.015744pt;width:3.5964pt;height:20pt;mso-position-horizontal-relative:page;mso-position-vertical-relative:paragraph;z-index:-15263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313131"/>
                      <w:spacing w:val="0"/>
                      <w:w w:val="81"/>
                    </w:rPr>
                    <w:t>l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-4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7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2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35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iBetonaıınj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3"/>
          <w:position w:val="-2"/>
        </w:rPr>
        <w:t>Kag"i</w:t>
      </w:r>
      <w:r>
        <w:rPr>
          <w:rFonts w:ascii="Arial" w:hAnsi="Arial" w:cs="Arial" w:eastAsia="Arial"/>
          <w:sz w:val="20"/>
          <w:szCs w:val="20"/>
          <w:color w:val="313131"/>
          <w:spacing w:val="-8"/>
          <w:w w:val="84"/>
          <w:position w:val="-2"/>
        </w:rPr>
        <w:t>r</w:t>
      </w:r>
      <w:r>
        <w:rPr>
          <w:rFonts w:ascii="Arial" w:hAnsi="Arial" w:cs="Arial" w:eastAsia="Arial"/>
          <w:sz w:val="20"/>
          <w:szCs w:val="20"/>
          <w:color w:val="545656"/>
          <w:spacing w:val="0"/>
          <w:w w:val="108"/>
          <w:position w:val="-2"/>
        </w:rPr>
        <w:t>l</w:t>
      </w:r>
      <w:r>
        <w:rPr>
          <w:rFonts w:ascii="Arial" w:hAnsi="Arial" w:cs="Arial" w:eastAsia="Arial"/>
          <w:sz w:val="20"/>
          <w:szCs w:val="20"/>
          <w:color w:val="545656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2"/>
        </w:rPr>
        <w:t>Ahş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1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22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6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8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[Yangını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53" w:lineRule="exact"/>
        <w:ind w:left="142" w:right="-20"/>
        <w:jc w:val="left"/>
        <w:tabs>
          <w:tab w:pos="216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313131"/>
          <w:w w:val="51"/>
          <w:position w:val="1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313131"/>
          <w:spacing w:val="13"/>
          <w:w w:val="51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4"/>
          <w:position w:val="0"/>
        </w:rPr>
        <w:t>IK.i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  <w:position w:val="0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0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'it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KKUS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30" w:lineRule="exact"/>
        <w:ind w:left="147" w:right="2304" w:firstLine="1900"/>
        <w:jc w:val="left"/>
        <w:tabs>
          <w:tab w:pos="2040" w:val="left"/>
          <w:tab w:pos="466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87"/>
        </w:rPr>
        <w:t>!Ar</w:t>
      </w:r>
      <w:r>
        <w:rPr>
          <w:rFonts w:ascii="Arial" w:hAnsi="Arial" w:cs="Arial" w:eastAsia="Arial"/>
          <w:sz w:val="20"/>
          <w:szCs w:val="20"/>
          <w:color w:val="313131"/>
          <w:spacing w:val="-3"/>
          <w:w w:val="87"/>
        </w:rPr>
        <w:t>a</w:t>
      </w:r>
      <w:r>
        <w:rPr>
          <w:rFonts w:ascii="Arial" w:hAnsi="Arial" w:cs="Arial" w:eastAsia="Arial"/>
          <w:sz w:val="20"/>
          <w:szCs w:val="20"/>
          <w:color w:val="545656"/>
          <w:spacing w:val="0"/>
          <w:w w:val="87"/>
        </w:rPr>
        <w:t>ç</w:t>
      </w:r>
      <w:r>
        <w:rPr>
          <w:rFonts w:ascii="Arial" w:hAnsi="Arial" w:cs="Arial" w:eastAsia="Arial"/>
          <w:sz w:val="20"/>
          <w:szCs w:val="20"/>
          <w:color w:val="545656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85"/>
          <w:position w:val="0"/>
        </w:rPr>
        <w:t>!Ara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85"/>
          <w:position w:val="0"/>
        </w:rPr>
        <w:t>ç</w:t>
      </w:r>
      <w:r>
        <w:rPr>
          <w:rFonts w:ascii="Arial" w:hAnsi="Arial" w:cs="Arial" w:eastAsia="Arial"/>
          <w:sz w:val="20"/>
          <w:szCs w:val="20"/>
          <w:color w:val="464646"/>
          <w:spacing w:val="6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6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170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5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4593" w:right="45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-5"/>
          <w:w w:val="1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7" w:lineRule="auto"/>
        <w:ind w:left="2080" w:right="4158" w:firstLine="2543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66" w:right="-20"/>
        <w:jc w:val="left"/>
        <w:tabs>
          <w:tab w:pos="2120" w:val="left"/>
          <w:tab w:pos="46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Yı&gt;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5"/>
          <w:position w:val="-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5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3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47" w:right="-20"/>
        <w:jc w:val="left"/>
        <w:tabs>
          <w:tab w:pos="2080" w:val="left"/>
          <w:tab w:pos="51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1"/>
          <w:position w:val="-2"/>
        </w:rPr>
        <w:t>k:J.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1"/>
          <w:position w:val="-2"/>
        </w:rPr>
        <w:t>  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10"/>
          <w:w w:val="5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.ışse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62"/>
          <w:position w:val="12"/>
        </w:rPr>
        <w:t>.,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20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13131"/>
          <w:w w:val="56"/>
          <w:position w:val="1"/>
        </w:rPr>
        <w:t>I</w:t>
      </w:r>
      <w:r>
        <w:rPr>
          <w:rFonts w:ascii="Arial" w:hAnsi="Arial" w:cs="Arial" w:eastAsia="Arial"/>
          <w:sz w:val="27"/>
          <w:szCs w:val="27"/>
          <w:color w:val="313131"/>
          <w:spacing w:val="-2"/>
          <w:w w:val="56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20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6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9E9C"/>
          <w:spacing w:val="0"/>
          <w:w w:val="4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E9E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E9E9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85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598" w:right="39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3" w:lineRule="exact"/>
        <w:ind w:left="175" w:right="-20"/>
        <w:jc w:val="left"/>
        <w:tabs>
          <w:tab w:pos="2120" w:val="left"/>
          <w:tab w:pos="4620" w:val="left"/>
          <w:tab w:pos="652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  <w:position w:val="-4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3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IKöpükKg,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6696B"/>
          <w:spacing w:val="2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9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left="4699" w:right="-20"/>
        <w:jc w:val="left"/>
        <w:tabs>
          <w:tab w:pos="6520" w:val="left"/>
          <w:tab w:pos="80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66696B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0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89" w:right="7134" w:firstLine="3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6" w:after="0" w:line="251" w:lineRule="auto"/>
        <w:ind w:left="194" w:right="55" w:firstLine="190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olup,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2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atılan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0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0" w:lineRule="auto"/>
        <w:ind w:left="194" w:right="3654" w:firstLine="29"/>
        <w:jc w:val="left"/>
        <w:tabs>
          <w:tab w:pos="208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2.1408pt;margin-top:-1.340772pt;width:22.37952pt;height:.1pt;mso-position-horizontal-relative:page;mso-position-vertical-relative:paragraph;z-index:-15272" coordorigin="643,-27" coordsize="448,2">
            <v:shape style="position:absolute;left:643;top:-27;width:448;height:2" coordorigin="643,-27" coordsize="448,0" path="m643,-27l1090,-27e" filled="f" stroked="t" strokeweight=".2380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lsirketi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1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20" w:lineRule="atLeast"/>
        <w:ind w:left="175" w:right="961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20" w:bottom="280" w:left="220" w:right="340"/>
        </w:sectPr>
      </w:pPr>
      <w:rPr/>
    </w:p>
    <w:p>
      <w:pPr>
        <w:spacing w:before="0" w:after="0" w:line="92" w:lineRule="exact"/>
        <w:ind w:left="17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0"/>
          <w:w w:val="106"/>
          <w:position w:val="-1"/>
        </w:rPr>
        <w:t>c-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0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9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13131"/>
          <w:w w:val="59"/>
        </w:rPr>
        <w:t>tr</w:t>
      </w:r>
      <w:r>
        <w:rPr>
          <w:rFonts w:ascii="Arial" w:hAnsi="Arial" w:cs="Arial" w:eastAsia="Arial"/>
          <w:sz w:val="27"/>
          <w:szCs w:val="27"/>
          <w:color w:val="313131"/>
          <w:spacing w:val="-1"/>
          <w:w w:val="5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26.05.20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7"/>
          <w:w w:val="18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3"/>
        </w:rPr>
        <w:t>ISaatİ: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3"/>
        </w:rPr>
        <w:t>20:15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  <w:cols w:num="2" w:equalWidth="0">
            <w:col w:w="1390" w:space="709"/>
            <w:col w:w="9261"/>
          </w:cols>
        </w:sectPr>
      </w:pPr>
      <w:rPr/>
    </w:p>
    <w:p>
      <w:pPr>
        <w:spacing w:before="0" w:after="0" w:line="225" w:lineRule="exact"/>
        <w:ind w:left="294" w:right="-20"/>
        <w:jc w:val="left"/>
        <w:tabs>
          <w:tab w:pos="112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EKİP:Güzelbahce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3447" w:right="-20"/>
        <w:jc w:val="left"/>
        <w:tabs>
          <w:tab w:pos="64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43"/>
          <w:position w:val="-3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43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13"/>
          <w:w w:val="43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9"/>
          <w:position w:val="-3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9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10"/>
          <w:w w:val="5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9"/>
          <w:position w:val="-3"/>
        </w:rPr>
        <w:t>Haziran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59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7"/>
          <w:position w:val="-3"/>
        </w:rPr>
        <w:t>?017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right="179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4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  <w:position w:val="1"/>
        </w:rPr>
        <w:t>1201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675" w:lineRule="exact"/>
        <w:ind w:left="3424" w:right="-20"/>
        <w:jc w:val="left"/>
        <w:tabs>
          <w:tab w:pos="6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2.371201pt;margin-top:34.670578pt;width:55.931703pt;height:66.0pt;mso-position-horizontal-relative:page;mso-position-vertical-relative:paragraph;z-index:-15262" type="#_x0000_t202" filled="f" stroked="f">
            <v:textbox inset="0,0,0,0">
              <w:txbxContent>
                <w:p>
                  <w:pPr>
                    <w:spacing w:before="0" w:after="0" w:line="1320" w:lineRule="exact"/>
                    <w:ind w:right="-238"/>
                    <w:jc w:val="left"/>
                    <w:rPr>
                      <w:rFonts w:ascii="Times New Roman" w:hAnsi="Times New Roman" w:cs="Times New Roman" w:eastAsia="Times New Roman"/>
                      <w:sz w:val="132"/>
                      <w:szCs w:val="13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2"/>
                      <w:szCs w:val="132"/>
                      <w:color w:val="2F345B"/>
                      <w:spacing w:val="0"/>
                      <w:w w:val="100"/>
                      <w:position w:val="-1"/>
                    </w:rPr>
                    <w:t>ç::</w:t>
                  </w:r>
                  <w:r>
                    <w:rPr>
                      <w:rFonts w:ascii="Times New Roman" w:hAnsi="Times New Roman" w:cs="Times New Roman" w:eastAsia="Times New Roman"/>
                      <w:sz w:val="132"/>
                      <w:szCs w:val="1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4"/>
          <w:szCs w:val="114"/>
          <w:color w:val="66629E"/>
          <w:spacing w:val="0"/>
          <w:w w:val="137"/>
          <w:i/>
          <w:position w:val="-53"/>
        </w:rPr>
        <w:t>f/</w:t>
      </w:r>
      <w:r>
        <w:rPr>
          <w:rFonts w:ascii="Arial" w:hAnsi="Arial" w:cs="Arial" w:eastAsia="Arial"/>
          <w:sz w:val="114"/>
          <w:szCs w:val="114"/>
          <w:color w:val="66629E"/>
          <w:spacing w:val="0"/>
          <w:w w:val="100"/>
          <w:i/>
          <w:position w:val="-53"/>
        </w:rPr>
        <w:tab/>
      </w:r>
      <w:r>
        <w:rPr>
          <w:rFonts w:ascii="Arial" w:hAnsi="Arial" w:cs="Arial" w:eastAsia="Arial"/>
          <w:sz w:val="114"/>
          <w:szCs w:val="114"/>
          <w:color w:val="66629E"/>
          <w:spacing w:val="0"/>
          <w:w w:val="100"/>
          <w:i/>
          <w:position w:val="-5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  <w:cols w:num="2" w:equalWidth="0">
            <w:col w:w="884" w:space="1377"/>
            <w:col w:w="909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342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439.495697pt;margin-top:1.666346pt;width:115.944962pt;height:.1pt;mso-position-horizontal-relative:page;mso-position-vertical-relative:paragraph;z-index:-15271" coordorigin="8790,33" coordsize="2319,2">
            <v:shape style="position:absolute;left:8790;top:33;width:2319;height:2" coordorigin="8790,33" coordsize="2319,0" path="m8790,33l11109,33e" filled="f" stroked="t" strokeweight="2.85696pt" strokecolor="#5464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w w:val="107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7"/>
          <w:w w:val="106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45656"/>
          <w:spacing w:val="0"/>
          <w:w w:val="87"/>
        </w:rPr>
        <w:t>FAİY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51" w:lineRule="atLeast"/>
        <w:ind w:right="1104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w w:val="123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2"/>
          <w:w w:val="12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9.970581pt;margin-top:2.125414pt;width:31.452248pt;height:34.5pt;mso-position-horizontal-relative:page;mso-position-vertical-relative:paragraph;z-index:-15261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4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234879"/>
                      <w:spacing w:val="-98"/>
                      <w:w w:val="6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66696B"/>
                      <w:spacing w:val="-16"/>
                      <w:w w:val="80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66696B"/>
                      <w:spacing w:val="-112"/>
                      <w:w w:val="8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464646"/>
                      <w:spacing w:val="-7"/>
                      <w:w w:val="77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464646"/>
                      <w:spacing w:val="-214"/>
                      <w:w w:val="7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66696B"/>
                      <w:spacing w:val="-36"/>
                      <w:w w:val="26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66696B"/>
                      <w:spacing w:val="-99"/>
                      <w:w w:val="26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682"/>
          <w:w w:val="7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68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5"/>
          <w:w w:val="112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120"/>
          <w:w w:val="96"/>
          <w:position w:val="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2"/>
          <w:position w:val="0"/>
        </w:rPr>
        <w:t>,.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4"/>
          <w:w w:val="112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-55"/>
          <w:w w:val="95"/>
          <w:position w:val="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2"/>
          <w:position w:val="0"/>
        </w:rPr>
        <w:t>.,._u,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60" w:lineRule="atLeast"/>
        <w:ind w:left="142"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891205pt;margin-top:1.35366pt;width:18.039841pt;height:10.5pt;mso-position-horizontal-relative:page;mso-position-vertical-relative:paragraph;z-index:-15260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13131"/>
                      <w:spacing w:val="0"/>
                      <w:w w:val="100"/>
                    </w:rPr>
                    <w:t>PLA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AMİRİ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HakanAKKUŞ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" w:lineRule="atLeast"/>
        <w:ind w:left="166" w:right="1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1500" w:val="left"/>
          <w:tab w:pos="24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2"/>
          <w:szCs w:val="22"/>
          <w:color w:val="828387"/>
          <w:spacing w:val="0"/>
          <w:w w:val="148"/>
        </w:rPr>
        <w:t>"</w:t>
      </w:r>
      <w:r>
        <w:rPr>
          <w:rFonts w:ascii="Arial" w:hAnsi="Arial" w:cs="Arial" w:eastAsia="Arial"/>
          <w:sz w:val="22"/>
          <w:szCs w:val="22"/>
          <w:color w:val="828387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828387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9E9E9C"/>
          <w:spacing w:val="0"/>
          <w:w w:val="100"/>
        </w:rPr>
        <w:t>"</w:t>
      </w:r>
      <w:r>
        <w:rPr>
          <w:rFonts w:ascii="Arial" w:hAnsi="Arial" w:cs="Arial" w:eastAsia="Arial"/>
          <w:sz w:val="16"/>
          <w:szCs w:val="16"/>
          <w:color w:val="9E9E9C"/>
          <w:spacing w:val="18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8547E"/>
          <w:spacing w:val="0"/>
          <w:w w:val="73"/>
        </w:rPr>
        <w:t>ıı:</w:t>
      </w:r>
      <w:r>
        <w:rPr>
          <w:rFonts w:ascii="Arial" w:hAnsi="Arial" w:cs="Arial" w:eastAsia="Arial"/>
          <w:sz w:val="16"/>
          <w:szCs w:val="16"/>
          <w:color w:val="48547E"/>
          <w:spacing w:val="-27"/>
          <w:w w:val="73"/>
        </w:rPr>
        <w:t> </w:t>
      </w:r>
      <w:r>
        <w:rPr>
          <w:rFonts w:ascii="Arial" w:hAnsi="Arial" w:cs="Arial" w:eastAsia="Arial"/>
          <w:sz w:val="16"/>
          <w:szCs w:val="16"/>
          <w:color w:val="48547E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48547E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73"/>
        </w:rPr>
        <w:t>..</w:t>
      </w:r>
      <w:r>
        <w:rPr>
          <w:rFonts w:ascii="Arial" w:hAnsi="Arial" w:cs="Arial" w:eastAsia="Arial"/>
          <w:sz w:val="16"/>
          <w:szCs w:val="16"/>
          <w:color w:val="464646"/>
          <w:spacing w:val="15"/>
          <w:w w:val="73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256"/>
        </w:rPr>
        <w:t>.,.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2" w:lineRule="atLeast"/>
        <w:ind w:left="419" w:right="-20"/>
        <w:jc w:val="left"/>
        <w:tabs>
          <w:tab w:pos="2200" w:val="left"/>
          <w:tab w:pos="28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16.878082pt;margin-top:1.613115pt;width:31.18848pt;height:.1pt;mso-position-horizontal-relative:page;mso-position-vertical-relative:paragraph;z-index:-15270" coordorigin="8338,32" coordsize="624,2">
            <v:shape style="position:absolute;left:8338;top:32;width:624;height:2" coordorigin="8338,32" coordsize="624,0" path="m8338,32l8961,32e" filled="f" stroked="t" strokeweight=".95232pt" strokecolor="#2F64BC">
              <v:path arrowok="t"/>
            </v:shape>
          </v:group>
          <w10:wrap type="none"/>
        </w:pict>
      </w:r>
      <w:r>
        <w:rPr/>
        <w:pict>
          <v:group style="position:absolute;margin-left:561.035522pt;margin-top:-4.239143pt;width:2.976pt;height:21.024641pt;mso-position-horizontal-relative:page;mso-position-vertical-relative:paragraph;z-index:-15269" coordorigin="11221,-85" coordsize="60,420">
            <v:group style="position:absolute;left:11235;top:-70;width:2;height:153" coordorigin="11235,-70" coordsize="2,153">
              <v:shape style="position:absolute;left:11235;top:-70;width:2;height:153" coordorigin="11235,-70" coordsize="0,153" path="m11235,82l11235,-70e" filled="f" stroked="t" strokeweight="1.42848pt" strokecolor="#606060">
                <v:path arrowok="t"/>
              </v:shape>
            </v:group>
            <v:group style="position:absolute;left:11266;top:16;width:2;height:306" coordorigin="11266,16" coordsize="2,306">
              <v:shape style="position:absolute;left:11266;top:16;width:2;height:306" coordorigin="11266,16" coordsize="0,306" path="m11266,321l11266,16e" filled="f" stroked="t" strokeweight="1.42848pt" strokecolor="#57575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6.627136pt;margin-top:-1.015622pt;width:.1pt;height:13.642579pt;mso-position-horizontal-relative:page;mso-position-vertical-relative:paragraph;z-index:-15265" coordorigin="10133,-20" coordsize="2,273">
            <v:shape style="position:absolute;left:10133;top:-20;width:2;height:273" coordorigin="10133,-20" coordsize="0,273" path="m10133,253l10133,-20e" filled="f" stroked="t" strokeweight="1.4296pt" strokecolor="#C1C3C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28529A"/>
          <w:spacing w:val="0"/>
          <w:w w:val="365"/>
        </w:rPr>
        <w:t>7</w:t>
      </w:r>
      <w:r>
        <w:rPr>
          <w:rFonts w:ascii="Arial" w:hAnsi="Arial" w:cs="Arial" w:eastAsia="Arial"/>
          <w:sz w:val="20"/>
          <w:szCs w:val="20"/>
          <w:color w:val="28529A"/>
          <w:spacing w:val="-85"/>
          <w:w w:val="365"/>
        </w:rPr>
        <w:t> </w:t>
      </w:r>
      <w:r>
        <w:rPr>
          <w:rFonts w:ascii="Arial" w:hAnsi="Arial" w:cs="Arial" w:eastAsia="Arial"/>
          <w:sz w:val="20"/>
          <w:szCs w:val="20"/>
          <w:color w:val="66696B"/>
          <w:spacing w:val="0"/>
          <w:w w:val="81"/>
        </w:rPr>
        <w:t>iida</w:t>
      </w:r>
      <w:r>
        <w:rPr>
          <w:rFonts w:ascii="Arial" w:hAnsi="Arial" w:cs="Arial" w:eastAsia="Arial"/>
          <w:sz w:val="20"/>
          <w:szCs w:val="20"/>
          <w:color w:val="66696B"/>
          <w:spacing w:val="-8"/>
          <w:w w:val="81"/>
        </w:rPr>
        <w:t>h</w:t>
      </w:r>
      <w:r>
        <w:rPr>
          <w:rFonts w:ascii="Arial" w:hAnsi="Arial" w:cs="Arial" w:eastAsia="Arial"/>
          <w:sz w:val="20"/>
          <w:szCs w:val="20"/>
          <w:color w:val="66696B"/>
          <w:spacing w:val="-10"/>
          <w:w w:val="81"/>
        </w:rPr>
        <w:t>A</w:t>
      </w:r>
      <w:r>
        <w:rPr>
          <w:rFonts w:ascii="Arial" w:hAnsi="Arial" w:cs="Arial" w:eastAsia="Arial"/>
          <w:sz w:val="20"/>
          <w:szCs w:val="20"/>
          <w:color w:val="66696B"/>
          <w:spacing w:val="0"/>
          <w:w w:val="81"/>
        </w:rPr>
        <w:t>t'</w:t>
      </w:r>
      <w:r>
        <w:rPr>
          <w:rFonts w:ascii="Arial" w:hAnsi="Arial" w:cs="Arial" w:eastAsia="Arial"/>
          <w:sz w:val="20"/>
          <w:szCs w:val="20"/>
          <w:color w:val="66696B"/>
          <w:spacing w:val="0"/>
          <w:w w:val="81"/>
        </w:rPr>
        <w:t>-</w:t>
      </w:r>
      <w:r>
        <w:rPr>
          <w:rFonts w:ascii="Arial" w:hAnsi="Arial" w:cs="Arial" w:eastAsia="Arial"/>
          <w:sz w:val="20"/>
          <w:szCs w:val="20"/>
          <w:color w:val="66696B"/>
          <w:spacing w:val="0"/>
          <w:w w:val="81"/>
        </w:rPr>
        <w:t>  </w:t>
      </w:r>
      <w:r>
        <w:rPr>
          <w:rFonts w:ascii="Arial" w:hAnsi="Arial" w:cs="Arial" w:eastAsia="Arial"/>
          <w:sz w:val="20"/>
          <w:szCs w:val="20"/>
          <w:color w:val="66696B"/>
          <w:spacing w:val="27"/>
          <w:w w:val="81"/>
        </w:rPr>
        <w:t> </w:t>
      </w:r>
      <w:r>
        <w:rPr>
          <w:rFonts w:ascii="Arial" w:hAnsi="Arial" w:cs="Arial" w:eastAsia="Arial"/>
          <w:sz w:val="20"/>
          <w:szCs w:val="20"/>
          <w:color w:val="545656"/>
          <w:spacing w:val="1"/>
          <w:w w:val="81"/>
        </w:rPr>
        <w:t>u</w:t>
      </w:r>
      <w:r>
        <w:rPr>
          <w:rFonts w:ascii="Arial" w:hAnsi="Arial" w:cs="Arial" w:eastAsia="Arial"/>
          <w:sz w:val="20"/>
          <w:szCs w:val="20"/>
          <w:color w:val="313131"/>
          <w:spacing w:val="-2"/>
          <w:w w:val="81"/>
        </w:rPr>
        <w:t>t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1"/>
        </w:rPr>
        <w:t>ıtı</w:t>
      </w:r>
      <w:r>
        <w:rPr>
          <w:rFonts w:ascii="Arial" w:hAnsi="Arial" w:cs="Arial" w:eastAsia="Arial"/>
          <w:sz w:val="20"/>
          <w:szCs w:val="20"/>
          <w:color w:val="313131"/>
          <w:spacing w:val="38"/>
          <w:w w:val="81"/>
        </w:rPr>
        <w:t> </w:t>
      </w:r>
      <w:r>
        <w:rPr>
          <w:rFonts w:ascii="Arial" w:hAnsi="Arial" w:cs="Arial" w:eastAsia="Arial"/>
          <w:sz w:val="20"/>
          <w:szCs w:val="20"/>
          <w:color w:val="828387"/>
          <w:spacing w:val="0"/>
          <w:w w:val="24"/>
        </w:rPr>
        <w:t>·</w:t>
      </w:r>
      <w:r>
        <w:rPr>
          <w:rFonts w:ascii="Arial" w:hAnsi="Arial" w:cs="Arial" w:eastAsia="Arial"/>
          <w:sz w:val="20"/>
          <w:szCs w:val="20"/>
          <w:color w:val="828387"/>
          <w:spacing w:val="0"/>
          <w:w w:val="24"/>
        </w:rPr>
        <w:t>     </w:t>
      </w:r>
      <w:r>
        <w:rPr>
          <w:rFonts w:ascii="Arial" w:hAnsi="Arial" w:cs="Arial" w:eastAsia="Arial"/>
          <w:sz w:val="20"/>
          <w:szCs w:val="20"/>
          <w:color w:val="828387"/>
          <w:spacing w:val="9"/>
          <w:w w:val="24"/>
        </w:rPr>
        <w:t> </w:t>
      </w:r>
      <w:r>
        <w:rPr>
          <w:rFonts w:ascii="Arial" w:hAnsi="Arial" w:cs="Arial" w:eastAsia="Arial"/>
          <w:sz w:val="20"/>
          <w:szCs w:val="20"/>
          <w:color w:val="BABCBC"/>
          <w:spacing w:val="0"/>
          <w:w w:val="49"/>
        </w:rPr>
        <w:t>.</w:t>
      </w:r>
      <w:r>
        <w:rPr>
          <w:rFonts w:ascii="Arial" w:hAnsi="Arial" w:cs="Arial" w:eastAsia="Arial"/>
          <w:sz w:val="20"/>
          <w:szCs w:val="20"/>
          <w:color w:val="BABCBC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BABCBC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49"/>
        </w:rPr>
        <w:t>T-'ti</w:t>
      </w:r>
      <w:r>
        <w:rPr>
          <w:rFonts w:ascii="Arial" w:hAnsi="Arial" w:cs="Arial" w:eastAsia="Arial"/>
          <w:sz w:val="19"/>
          <w:szCs w:val="19"/>
          <w:color w:val="464646"/>
          <w:spacing w:val="-20"/>
          <w:w w:val="49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278"/>
        </w:rPr>
        <w:t>\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  <w:cols w:num="4" w:equalWidth="0">
            <w:col w:w="3947" w:space="290"/>
            <w:col w:w="962" w:space="376"/>
            <w:col w:w="1254" w:space="1103"/>
            <w:col w:w="3428"/>
          </w:cols>
        </w:sectPr>
      </w:pPr>
      <w:rPr/>
    </w:p>
    <w:p>
      <w:pPr>
        <w:spacing w:before="0" w:after="0" w:line="71" w:lineRule="exact"/>
        <w:ind w:left="3227" w:right="-137"/>
        <w:jc w:val="left"/>
        <w:tabs>
          <w:tab w:pos="914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559.845154pt;margin-top:7.782094pt;width:3.214081pt;height:15.884379pt;mso-position-horizontal-relative:page;mso-position-vertical-relative:paragraph;z-index:-15267" coordorigin="11197,156" coordsize="64,318">
            <v:group style="position:absolute;left:11235;top:182;width:2;height:229" coordorigin="11235,182" coordsize="2,229">
              <v:shape style="position:absolute;left:11235;top:182;width:2;height:229" coordorigin="11235,182" coordsize="0,229" path="m11235,411l11235,182e" filled="f" stroked="t" strokeweight="2.61888pt" strokecolor="#4F4F4F">
                <v:path arrowok="t"/>
              </v:shape>
            </v:group>
            <v:group style="position:absolute;left:11211;top:330;width:2;height:129" coordorigin="11211,330" coordsize="2,129">
              <v:shape style="position:absolute;left:11211;top:330;width:2;height:129" coordorigin="11211,330" coordsize="0,129" path="m11211,459l11211,330e" filled="f" stroked="t" strokeweight="1.42848pt" strokecolor="#54545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2"/>
        </w:rPr>
        <w:t>Ayha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81"/>
          <w:position w:val="-2"/>
        </w:rPr>
        <w:t>BAYAM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  <w:position w:val="-2"/>
        </w:rPr>
      </w:r>
      <w:r>
        <w:rPr>
          <w:rFonts w:ascii="Arial" w:hAnsi="Arial" w:cs="Arial" w:eastAsia="Arial"/>
          <w:sz w:val="64"/>
          <w:szCs w:val="64"/>
          <w:color w:val="828387"/>
          <w:spacing w:val="40"/>
          <w:w w:val="59"/>
          <w:position w:val="-6"/>
        </w:rPr>
        <w:t>'</w:t>
      </w:r>
      <w:r>
        <w:rPr>
          <w:rFonts w:ascii="Arial" w:hAnsi="Arial" w:cs="Arial" w:eastAsia="Arial"/>
          <w:sz w:val="64"/>
          <w:szCs w:val="64"/>
          <w:color w:val="313131"/>
          <w:spacing w:val="-100"/>
          <w:w w:val="56"/>
          <w:position w:val="-6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0"/>
          <w:w w:val="46"/>
          <w:b/>
          <w:bCs/>
          <w:position w:val="-12"/>
        </w:rPr>
        <w:t>f</w:t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-43"/>
          <w:w w:val="45"/>
          <w:b/>
          <w:bCs/>
          <w:position w:val="-12"/>
        </w:rPr>
        <w:t>l</w:t>
      </w:r>
      <w:r>
        <w:rPr>
          <w:rFonts w:ascii="Arial" w:hAnsi="Arial" w:cs="Arial" w:eastAsia="Arial"/>
          <w:sz w:val="64"/>
          <w:szCs w:val="64"/>
          <w:color w:val="313131"/>
          <w:spacing w:val="-118"/>
          <w:w w:val="56"/>
          <w:position w:val="-6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0"/>
          <w:w w:val="45"/>
          <w:b/>
          <w:bCs/>
          <w:position w:val="-12"/>
        </w:rPr>
        <w:t>l</w:t>
      </w:r>
      <w:r>
        <w:rPr>
          <w:rFonts w:ascii="Times New Roman" w:hAnsi="Times New Roman" w:cs="Times New Roman" w:eastAsia="Times New Roman"/>
          <w:sz w:val="32"/>
          <w:szCs w:val="32"/>
          <w:color w:val="313131"/>
          <w:spacing w:val="-47"/>
          <w:w w:val="100"/>
          <w:b/>
          <w:bCs/>
          <w:position w:val="-12"/>
        </w:rPr>
        <w:t> </w:t>
      </w:r>
      <w:r>
        <w:rPr>
          <w:rFonts w:ascii="Arial" w:hAnsi="Arial" w:cs="Arial" w:eastAsia="Arial"/>
          <w:sz w:val="64"/>
          <w:szCs w:val="64"/>
          <w:color w:val="313131"/>
          <w:spacing w:val="-56"/>
          <w:w w:val="56"/>
          <w:position w:val="-6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545656"/>
          <w:spacing w:val="-8"/>
          <w:w w:val="56"/>
          <w:b/>
          <w:bCs/>
          <w:position w:val="-12"/>
        </w:rPr>
        <w:t>.</w:t>
      </w:r>
      <w:r>
        <w:rPr>
          <w:rFonts w:ascii="Arial" w:hAnsi="Arial" w:cs="Arial" w:eastAsia="Arial"/>
          <w:sz w:val="64"/>
          <w:szCs w:val="64"/>
          <w:color w:val="313131"/>
          <w:spacing w:val="-155"/>
          <w:w w:val="56"/>
          <w:position w:val="-6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545656"/>
          <w:spacing w:val="0"/>
          <w:w w:val="56"/>
          <w:b/>
          <w:bCs/>
          <w:position w:val="-12"/>
        </w:rPr>
        <w:t>,.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4" w:after="0" w:line="6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91"/>
          <w:b/>
          <w:bCs/>
          <w:position w:val="-12"/>
        </w:rPr>
        <w:t>tt•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  <w:cols w:num="2" w:equalWidth="0">
            <w:col w:w="9668" w:space="926"/>
            <w:col w:w="766"/>
          </w:cols>
        </w:sectPr>
      </w:pPr>
      <w:rPr/>
    </w:p>
    <w:p>
      <w:pPr>
        <w:spacing w:before="0" w:after="0" w:line="159" w:lineRule="exact"/>
        <w:ind w:right="-20"/>
        <w:jc w:val="righ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464646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29"/>
          <w:szCs w:val="29"/>
          <w:color w:val="464646"/>
          <w:spacing w:val="-49"/>
          <w:w w:val="100"/>
          <w:position w:val="-11"/>
        </w:rPr>
        <w:t>,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00"/>
          <w:i/>
          <w:position w:val="-11"/>
        </w:rPr>
        <w:t>Y</w:t>
      </w:r>
      <w:r>
        <w:rPr>
          <w:rFonts w:ascii="Arial" w:hAnsi="Arial" w:cs="Arial" w:eastAsia="Arial"/>
          <w:sz w:val="29"/>
          <w:szCs w:val="29"/>
          <w:color w:val="313131"/>
          <w:spacing w:val="24"/>
          <w:w w:val="100"/>
          <w:i/>
          <w:position w:val="-11"/>
        </w:rPr>
        <w:t> </w:t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32"/>
          <w:position w:val="-11"/>
        </w:rPr>
        <w:t>.._.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7"/>
          <w:szCs w:val="37"/>
          <w:color w:val="313131"/>
          <w:w w:val="325"/>
          <w:position w:val="-30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313131"/>
          <w:spacing w:val="-42"/>
          <w:w w:val="100"/>
          <w:position w:val="-30"/>
        </w:rPr>
        <w:t> </w:t>
      </w:r>
      <w:r>
        <w:rPr>
          <w:rFonts w:ascii="Arial" w:hAnsi="Arial" w:cs="Arial" w:eastAsia="Arial"/>
          <w:sz w:val="46"/>
          <w:szCs w:val="46"/>
          <w:color w:val="313131"/>
          <w:spacing w:val="-117"/>
          <w:w w:val="86"/>
          <w:position w:val="-30"/>
        </w:rPr>
        <w:t>"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22"/>
          <w:b/>
          <w:bCs/>
          <w:position w:val="-11"/>
        </w:rPr>
        <w:t>Q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  <w:cols w:num="2" w:equalWidth="0">
            <w:col w:w="9888" w:space="577"/>
            <w:col w:w="895"/>
          </w:cols>
        </w:sectPr>
      </w:pPr>
      <w:rPr/>
    </w:p>
    <w:p>
      <w:pPr>
        <w:spacing w:before="0" w:after="0" w:line="343" w:lineRule="exact"/>
        <w:ind w:left="3913" w:right="-20"/>
        <w:jc w:val="left"/>
        <w:tabs>
          <w:tab w:pos="9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13682"/>
          <w:spacing w:val="0"/>
          <w:w w:val="130"/>
          <w:position w:val="-8"/>
        </w:rPr>
        <w:t>"A</w:t>
      </w:r>
      <w:r>
        <w:rPr>
          <w:rFonts w:ascii="Times New Roman" w:hAnsi="Times New Roman" w:cs="Times New Roman" w:eastAsia="Times New Roman"/>
          <w:sz w:val="25"/>
          <w:szCs w:val="25"/>
          <w:color w:val="313682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13682"/>
          <w:spacing w:val="0"/>
          <w:w w:val="100"/>
          <w:position w:val="-8"/>
        </w:rPr>
      </w:r>
      <w:r>
        <w:rPr>
          <w:rFonts w:ascii="Arial" w:hAnsi="Arial" w:cs="Arial" w:eastAsia="Arial"/>
          <w:sz w:val="17"/>
          <w:szCs w:val="17"/>
          <w:color w:val="9E9E9C"/>
          <w:spacing w:val="0"/>
          <w:w w:val="100"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9E9E9C"/>
          <w:spacing w:val="5"/>
          <w:w w:val="100"/>
          <w:position w:val="-6"/>
        </w:rPr>
        <w:t> </w:t>
      </w:r>
      <w:r>
        <w:rPr>
          <w:rFonts w:ascii="Arial" w:hAnsi="Arial" w:cs="Arial" w:eastAsia="Arial"/>
          <w:sz w:val="33"/>
          <w:szCs w:val="33"/>
          <w:color w:val="313131"/>
          <w:spacing w:val="-4"/>
          <w:w w:val="103"/>
          <w:position w:val="1"/>
        </w:rPr>
        <w:t>.</w:t>
      </w:r>
      <w:r>
        <w:rPr>
          <w:rFonts w:ascii="Arial" w:hAnsi="Arial" w:cs="Arial" w:eastAsia="Arial"/>
          <w:sz w:val="17"/>
          <w:szCs w:val="17"/>
          <w:color w:val="545656"/>
          <w:spacing w:val="-35"/>
          <w:w w:val="64"/>
          <w:i/>
          <w:position w:val="-6"/>
        </w:rPr>
        <w:t>.</w:t>
      </w:r>
      <w:r>
        <w:rPr>
          <w:rFonts w:ascii="Arial" w:hAnsi="Arial" w:cs="Arial" w:eastAsia="Arial"/>
          <w:sz w:val="33"/>
          <w:szCs w:val="33"/>
          <w:color w:val="313131"/>
          <w:spacing w:val="-66"/>
          <w:w w:val="103"/>
          <w:position w:val="1"/>
        </w:rPr>
        <w:t>,</w:t>
      </w:r>
      <w:r>
        <w:rPr>
          <w:rFonts w:ascii="Arial" w:hAnsi="Arial" w:cs="Arial" w:eastAsia="Arial"/>
          <w:sz w:val="17"/>
          <w:szCs w:val="17"/>
          <w:color w:val="545656"/>
          <w:spacing w:val="0"/>
          <w:w w:val="64"/>
          <w:i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545656"/>
          <w:spacing w:val="-31"/>
          <w:w w:val="64"/>
          <w:i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464646"/>
          <w:spacing w:val="-40"/>
          <w:w w:val="53"/>
          <w:i/>
          <w:position w:val="-6"/>
        </w:rPr>
        <w:t>1</w:t>
      </w:r>
      <w:r>
        <w:rPr>
          <w:rFonts w:ascii="Arial" w:hAnsi="Arial" w:cs="Arial" w:eastAsia="Arial"/>
          <w:sz w:val="17"/>
          <w:szCs w:val="17"/>
          <w:color w:val="545656"/>
          <w:spacing w:val="-5"/>
          <w:w w:val="64"/>
          <w:i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52"/>
          <w:i/>
          <w:position w:val="-6"/>
        </w:rPr>
        <w:t>1'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i/>
          <w:position w:val="-6"/>
        </w:rPr>
        <w:t>  </w:t>
      </w:r>
      <w:r>
        <w:rPr>
          <w:rFonts w:ascii="Arial" w:hAnsi="Arial" w:cs="Arial" w:eastAsia="Arial"/>
          <w:sz w:val="17"/>
          <w:szCs w:val="17"/>
          <w:color w:val="464646"/>
          <w:spacing w:val="20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61"/>
          <w:position w:val="-6"/>
        </w:rPr>
        <w:t>6(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2"/>
          <w:w w:val="161"/>
          <w:position w:val="-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9"/>
          <w:w w:val="161"/>
          <w:position w:val="-6"/>
        </w:rPr>
        <w:t>f</w:t>
      </w:r>
      <w:r>
        <w:rPr>
          <w:rFonts w:ascii="Arial" w:hAnsi="Arial" w:cs="Arial" w:eastAsia="Arial"/>
          <w:sz w:val="18"/>
          <w:szCs w:val="18"/>
          <w:color w:val="BABCBC"/>
          <w:spacing w:val="0"/>
          <w:w w:val="78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BABCBC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60"/>
          <w:position w:val="-6"/>
        </w:rPr>
        <w:t>\\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  <w:position w:val="-6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4"/>
          <w:w w:val="114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ABCBC"/>
          <w:spacing w:val="0"/>
          <w:w w:val="156"/>
          <w:position w:val="-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" w:lineRule="exact"/>
        <w:ind w:right="931"/>
        <w:jc w:val="right"/>
        <w:rPr>
          <w:rFonts w:ascii="Times New Roman" w:hAnsi="Times New Roman" w:cs="Times New Roman" w:eastAsia="Times New Roman"/>
          <w:sz w:val="68"/>
          <w:szCs w:val="68"/>
        </w:rPr>
      </w:pPr>
      <w:rPr/>
      <w:r>
        <w:rPr/>
        <w:pict>
          <v:group style="position:absolute;margin-left:151.061768pt;margin-top:3.72568pt;width:111.183362pt;height:2.028616pt;mso-position-horizontal-relative:page;mso-position-vertical-relative:paragraph;z-index:-15268" coordorigin="3021,75" coordsize="2224,41">
            <v:group style="position:absolute;left:3738;top:82;width:1071;height:2" coordorigin="3738,82" coordsize="1071,2">
              <v:shape style="position:absolute;left:3738;top:82;width:1071;height:2" coordorigin="3738,82" coordsize="1071,0" path="m3738,82l4809,82e" filled="f" stroked="t" strokeweight=".71424pt" strokecolor="#3B3B44">
                <v:path arrowok="t"/>
              </v:shape>
            </v:group>
            <v:group style="position:absolute;left:3028;top:108;width:357;height:2" coordorigin="3028,108" coordsize="357,2">
              <v:shape style="position:absolute;left:3028;top:108;width:357;height:2" coordorigin="3028,108" coordsize="357,0" path="m3028,108l3385,108e" filled="f" stroked="t" strokeweight=".71424pt" strokecolor="#4F5454">
                <v:path arrowok="t"/>
              </v:shape>
            </v:group>
            <v:group style="position:absolute;left:3328;top:108;width:414;height:2" coordorigin="3328,108" coordsize="414,2">
              <v:shape style="position:absolute;left:3328;top:108;width:414;height:2" coordorigin="3328,108" coordsize="414,0" path="m3328,108l3743,108e" filled="f" stroked="t" strokeweight=".71424pt" strokecolor="#707070">
                <v:path arrowok="t"/>
              </v:shape>
            </v:group>
            <v:group style="position:absolute;left:4809;top:82;width:433;height:2" coordorigin="4809,82" coordsize="433,2">
              <v:shape style="position:absolute;left:4809;top:82;width:433;height:2" coordorigin="4809,82" coordsize="433,0" path="m4809,82l5243,82e" filled="f" stroked="t" strokeweight=".2380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16.659203pt;margin-top:4.0828pt;width:26.664961pt;height:.1pt;mso-position-horizontal-relative:page;mso-position-vertical-relative:paragraph;z-index:-15266" coordorigin="2333,82" coordsize="533,2">
            <v:shape style="position:absolute;left:2333;top:82;width:533;height:2" coordorigin="2333,82" coordsize="533,0" path="m2333,82l2866,82e" filled="f" stroked="t" strokeweight=".71424pt" strokecolor="#6467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68"/>
          <w:szCs w:val="68"/>
          <w:color w:val="464646"/>
          <w:spacing w:val="0"/>
          <w:w w:val="120"/>
          <w:position w:val="-46"/>
        </w:rPr>
        <w:t>-</w:t>
      </w:r>
      <w:r>
        <w:rPr>
          <w:rFonts w:ascii="Times New Roman" w:hAnsi="Times New Roman" w:cs="Times New Roman" w:eastAsia="Times New Roman"/>
          <w:sz w:val="68"/>
          <w:szCs w:val="6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20" w:right="340"/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7.02272pt;margin-top:30.829004pt;width:559.011852pt;height:772.133817pt;mso-position-horizontal-relative:page;mso-position-vertical-relative:page;z-index:-15273" coordorigin="340,617" coordsize="11180,15443">
            <v:group style="position:absolute;left:348;top:633;width:324;height:2" coordorigin="348,633" coordsize="324,2">
              <v:shape style="position:absolute;left:348;top:633;width:324;height:2" coordorigin="348,633" coordsize="324,0" path="m348,633l671,633e" filled="f" stroked="t" strokeweight=".47616pt" strokecolor="#646464">
                <v:path arrowok="t"/>
              </v:shape>
            </v:group>
            <v:group style="position:absolute;left:352;top:621;width:2;height:5410" coordorigin="352,621" coordsize="2,5410">
              <v:shape style="position:absolute;left:352;top:621;width:2;height:5410" coordorigin="352,621" coordsize="0,5410" path="m352,6032l352,621e" filled="f" stroked="t" strokeweight=".47616pt" strokecolor="#5B5B5B">
                <v:path arrowok="t"/>
              </v:shape>
            </v:group>
            <v:group style="position:absolute;left:614;top:636;width:505;height:2" coordorigin="614,636" coordsize="505,2">
              <v:shape style="position:absolute;left:614;top:636;width:505;height:2" coordorigin="614,636" coordsize="505,0" path="m614,636l1119,636e" filled="f" stroked="t" strokeweight=".47616pt" strokecolor="#444444">
                <v:path arrowok="t"/>
              </v:shape>
            </v:group>
            <v:group style="position:absolute;left:1062;top:640;width:10333;height:2" coordorigin="1062,640" coordsize="10333,2">
              <v:shape style="position:absolute;left:1062;top:640;width:10333;height:2" coordorigin="1062,640" coordsize="10333,0" path="m1062,640l11395,640e" filled="f" stroked="t" strokeweight=".71424pt" strokecolor="#545454">
                <v:path arrowok="t"/>
              </v:shape>
            </v:group>
            <v:group style="position:absolute;left:2264;top:631;width:2;height:1501" coordorigin="2264,631" coordsize="2,1501">
              <v:shape style="position:absolute;left:2264;top:631;width:2;height:1501" coordorigin="2264,631" coordsize="0,1501" path="m2264,2132l2264,631e" filled="f" stroked="t" strokeweight=".95232pt" strokecolor="#676767">
                <v:path arrowok="t"/>
              </v:shape>
            </v:group>
            <v:group style="position:absolute;left:7228;top:645;width:429;height:2" coordorigin="7228,645" coordsize="429,2">
              <v:shape style="position:absolute;left:7228;top:645;width:429;height:2" coordorigin="7228,645" coordsize="429,0" path="m7228,645l7657,645e" filled="f" stroked="t" strokeweight=".47616pt" strokecolor="#3B3B3B">
                <v:path arrowok="t"/>
              </v:shape>
            </v:group>
            <v:group style="position:absolute;left:8023;top:650;width:395;height:2" coordorigin="8023,650" coordsize="395,2">
              <v:shape style="position:absolute;left:8023;top:650;width:395;height:2" coordorigin="8023,650" coordsize="395,0" path="m8023,650l8419,650e" filled="f" stroked="t" strokeweight=".47616pt" strokecolor="#383838">
                <v:path arrowok="t"/>
              </v:shape>
            </v:group>
            <v:group style="position:absolute;left:8361;top:650;width:3033;height:2" coordorigin="8361,650" coordsize="3033,2">
              <v:shape style="position:absolute;left:8361;top:650;width:3033;height:2" coordorigin="8361,650" coordsize="3033,0" path="m8361,650l11395,650e" filled="f" stroked="t" strokeweight=".71424pt" strokecolor="#575757">
                <v:path arrowok="t"/>
              </v:shape>
            </v:group>
            <v:group style="position:absolute;left:9009;top:640;width:2;height:521" coordorigin="9009,640" coordsize="2,521">
              <v:shape style="position:absolute;left:9009;top:640;width:2;height:521" coordorigin="9009,640" coordsize="0,521" path="m9009,1161l9009,640e" filled="f" stroked="t" strokeweight=".47616pt" strokecolor="#383838">
                <v:path arrowok="t"/>
              </v:shape>
            </v:group>
            <v:group style="position:absolute;left:11214;top:650;width:181;height:2" coordorigin="11214,650" coordsize="181,2">
              <v:shape style="position:absolute;left:11214;top:650;width:181;height:2" coordorigin="11214,650" coordsize="181,0" path="m11214,650l11395,650e" filled="f" stroked="t" strokeweight=".47616pt" strokecolor="#383838">
                <v:path arrowok="t"/>
              </v:shape>
            </v:group>
            <v:group style="position:absolute;left:11392;top:645;width:2;height:693" coordorigin="11392,645" coordsize="2,693">
              <v:shape style="position:absolute;left:11392;top:645;width:2;height:693" coordorigin="11392,645" coordsize="0,693" path="m11392,1338l11392,645e" filled="f" stroked="t" strokeweight=".47616pt" strokecolor="#6B6B6B">
                <v:path arrowok="t"/>
              </v:shape>
            </v:group>
            <v:group style="position:absolute;left:352;top:626;width:2;height:5406" coordorigin="352,626" coordsize="2,5406">
              <v:shape style="position:absolute;left:352;top:626;width:2;height:5406" coordorigin="352,626" coordsize="0,5406" path="m352,6032l352,626e" filled="f" stroked="t" strokeweight=".71424pt" strokecolor="#545454">
                <v:path arrowok="t"/>
              </v:shape>
            </v:group>
            <v:group style="position:absolute;left:352;top:1214;width:2;height:617" coordorigin="352,1214" coordsize="2,617">
              <v:shape style="position:absolute;left:352;top:1214;width:2;height:617" coordorigin="352,1214" coordsize="0,617" path="m352,1831l352,1214e" filled="f" stroked="t" strokeweight=".95232pt" strokecolor="#6B6B6B">
                <v:path arrowok="t"/>
              </v:shape>
            </v:group>
            <v:group style="position:absolute;left:9009;top:1104;width:2;height:387" coordorigin="9009,1104" coordsize="2,387">
              <v:shape style="position:absolute;left:9009;top:1104;width:2;height:387" coordorigin="9009,1104" coordsize="0,387" path="m9009,1491l9009,1104e" filled="f" stroked="t" strokeweight=".71424pt" strokecolor="#575757">
                <v:path arrowok="t"/>
              </v:shape>
            </v:group>
            <v:group style="position:absolute;left:11387;top:1281;width:2;height:186" coordorigin="11387,1281" coordsize="2,186">
              <v:shape style="position:absolute;left:11387;top:1281;width:2;height:186" coordorigin="11387,1281" coordsize="0,186" path="m11387,1467l11387,1281e" filled="f" stroked="t" strokeweight=".23808pt" strokecolor="#4F4F4F">
                <v:path arrowok="t"/>
              </v:shape>
            </v:group>
            <v:group style="position:absolute;left:9014;top:1410;width:2;height:731" coordorigin="9014,1410" coordsize="2,731">
              <v:shape style="position:absolute;left:9014;top:1410;width:2;height:731" coordorigin="9014,1410" coordsize="0,731" path="m9014,2141l9014,1410e" filled="f" stroked="t" strokeweight=".47616pt" strokecolor="#3F3F3F">
                <v:path arrowok="t"/>
              </v:shape>
            </v:group>
            <v:group style="position:absolute;left:11387;top:1410;width:2;height:277" coordorigin="11387,1410" coordsize="2,277">
              <v:shape style="position:absolute;left:11387;top:1410;width:2;height:277" coordorigin="11387,1410" coordsize="0,277" path="m11387,1687l11387,1410e" filled="f" stroked="t" strokeweight=".23808pt" strokecolor="#3B3B3B">
                <v:path arrowok="t"/>
              </v:shape>
            </v:group>
            <v:group style="position:absolute;left:11390;top:1630;width:2;height:511" coordorigin="11390,1630" coordsize="2,511">
              <v:shape style="position:absolute;left:11390;top:1630;width:2;height:511" coordorigin="11390,1630" coordsize="0,511" path="m11390,2141l11390,1630e" filled="f" stroked="t" strokeweight=".47616pt" strokecolor="#575757">
                <v:path arrowok="t"/>
              </v:shape>
            </v:group>
            <v:group style="position:absolute;left:11395;top:2007;width:2;height:602" coordorigin="11395,2007" coordsize="2,602">
              <v:shape style="position:absolute;left:11395;top:2007;width:2;height:602" coordorigin="11395,2007" coordsize="0,602" path="m11395,2610l11395,2007e" filled="f" stroked="t" strokeweight=".95232pt" strokecolor="#646464">
                <v:path arrowok="t"/>
              </v:shape>
            </v:group>
            <v:group style="position:absolute;left:11214;top:2607;width:190;height:2" coordorigin="11214,2607" coordsize="190,2">
              <v:shape style="position:absolute;left:11214;top:2607;width:190;height:2" coordorigin="11214,2607" coordsize="190,0" path="m11214,2607l11404,2607e" filled="f" stroked="t" strokeweight=".23808pt" strokecolor="#2B2B2B">
                <v:path arrowok="t"/>
              </v:shape>
            </v:group>
            <v:group style="position:absolute;left:348;top:2841;width:6747;height:2" coordorigin="348,2841" coordsize="6747,2">
              <v:shape style="position:absolute;left:348;top:2841;width:6747;height:2" coordorigin="348,2841" coordsize="6747,0" path="m348,2841l7095,2841e" filled="f" stroked="t" strokeweight=".71424pt" strokecolor="#5B5B5B">
                <v:path arrowok="t"/>
              </v:shape>
            </v:group>
            <v:group style="position:absolute;left:7038;top:2844;width:619;height:2" coordorigin="7038,2844" coordsize="619,2">
              <v:shape style="position:absolute;left:7038;top:2844;width:619;height:2" coordorigin="7038,2844" coordsize="619,0" path="m7038,2844l7657,2844e" filled="f" stroked="t" strokeweight=".47616pt" strokecolor="#3F3F3F">
                <v:path arrowok="t"/>
              </v:shape>
            </v:group>
            <v:group style="position:absolute;left:7523;top:2846;width:3747;height:2" coordorigin="7523,2846" coordsize="3747,2">
              <v:shape style="position:absolute;left:7523;top:2846;width:3747;height:2" coordorigin="7523,2846" coordsize="3747,0" path="m7523,2846l11271,2846e" filled="f" stroked="t" strokeweight=".71424pt" strokecolor="#676767">
                <v:path arrowok="t"/>
              </v:shape>
            </v:group>
            <v:group style="position:absolute;left:11214;top:2849;width:195;height:2" coordorigin="11214,2849" coordsize="195,2">
              <v:shape style="position:absolute;left:11214;top:2849;width:195;height:2" coordorigin="11214,2849" coordsize="195,0" path="m11214,2849l11409,2849e" filled="f" stroked="t" strokeweight=".47616pt" strokecolor="#3F3F3F">
                <v:path arrowok="t"/>
              </v:shape>
            </v:group>
            <v:group style="position:absolute;left:367;top:1902;width:2;height:6916" coordorigin="367,1902" coordsize="2,6916">
              <v:shape style="position:absolute;left:367;top:1902;width:2;height:6916" coordorigin="367,1902" coordsize="0,6916" path="m367,8818l367,1902e" filled="f" stroked="t" strokeweight=".95232pt" strokecolor="#4F4F4F">
                <v:path arrowok="t"/>
              </v:shape>
            </v:group>
            <v:group style="position:absolute;left:11406;top:1687;width:2;height:3656" coordorigin="11406,1687" coordsize="2,3656">
              <v:shape style="position:absolute;left:11406;top:1687;width:2;height:3656" coordorigin="11406,1687" coordsize="0,3656" path="m11406,5344l11406,1687e" filled="f" stroked="t" strokeweight=".71424pt" strokecolor="#646464">
                <v:path arrowok="t"/>
              </v:shape>
            </v:group>
            <v:group style="position:absolute;left:7076;top:3322;width:2;height:779" coordorigin="7076,3322" coordsize="2,779">
              <v:shape style="position:absolute;left:7076;top:3322;width:2;height:779" coordorigin="7076,3322" coordsize="0,779" path="m7076,4101l7076,3322e" filled="f" stroked="t" strokeweight=".71424pt" strokecolor="#444444">
                <v:path arrowok="t"/>
              </v:shape>
            </v:group>
            <v:group style="position:absolute;left:7066;top:3699;width:4204;height:2" coordorigin="7066,3699" coordsize="4204,2">
              <v:shape style="position:absolute;left:7066;top:3699;width:4204;height:2" coordorigin="7066,3699" coordsize="4204,0" path="m7066,3699l11271,3699e" filled="f" stroked="t" strokeweight=".71424pt" strokecolor="#575757">
                <v:path arrowok="t"/>
              </v:shape>
            </v:group>
            <v:group style="position:absolute;left:11214;top:3699;width:200;height:2" coordorigin="11214,3699" coordsize="200,2">
              <v:shape style="position:absolute;left:11214;top:3699;width:200;height:2" coordorigin="11214,3699" coordsize="200,0" path="m11214,3699l11414,3699e" filled="f" stroked="t" strokeweight=".47616pt" strokecolor="#343434">
                <v:path arrowok="t"/>
              </v:shape>
            </v:group>
            <v:group style="position:absolute;left:3750;top:3317;width:2;height:784" coordorigin="3750,3317" coordsize="2,784">
              <v:shape style="position:absolute;left:3750;top:3317;width:2;height:784" coordorigin="3750,3317" coordsize="0,784" path="m3750,4101l3750,3317e" filled="f" stroked="t" strokeweight=".71424pt" strokecolor="#3B3B3B">
                <v:path arrowok="t"/>
              </v:shape>
            </v:group>
            <v:group style="position:absolute;left:357;top:4089;width:10914;height:2" coordorigin="357,4089" coordsize="10914,2">
              <v:shape style="position:absolute;left:357;top:4089;width:10914;height:2" coordorigin="357,4089" coordsize="10914,0" path="m357,4089l11271,4089e" filled="f" stroked="t" strokeweight=".71424pt" strokecolor="#4B4B4B">
                <v:path arrowok="t"/>
              </v:shape>
            </v:group>
            <v:group style="position:absolute;left:11214;top:4091;width:200;height:2" coordorigin="11214,4091" coordsize="200,2">
              <v:shape style="position:absolute;left:11214;top:4091;width:200;height:2" coordorigin="11214,4091" coordsize="200,0" path="m11214,4091l11414,4091e" filled="f" stroked="t" strokeweight=".47616pt" strokecolor="#383838">
                <v:path arrowok="t"/>
              </v:shape>
            </v:group>
            <v:group style="position:absolute;left:357;top:4369;width:2214;height:2" coordorigin="357,4369" coordsize="2214,2">
              <v:shape style="position:absolute;left:357;top:4369;width:2214;height:2" coordorigin="357,4369" coordsize="2214,0" path="m357,4369l2571,4369e" filled="f" stroked="t" strokeweight=".95232pt" strokecolor="#575757">
                <v:path arrowok="t"/>
              </v:shape>
            </v:group>
            <v:group style="position:absolute;left:2274;top:4082;width:2;height:531" coordorigin="2274,4082" coordsize="2,531">
              <v:shape style="position:absolute;left:2274;top:4082;width:2;height:531" coordorigin="2274,4082" coordsize="0,531" path="m2274,4612l2274,4082e" filled="f" stroked="t" strokeweight=".47616pt" strokecolor="#2B2B2B">
                <v:path arrowok="t"/>
              </v:shape>
            </v:group>
            <v:group style="position:absolute;left:2333;top:4082;width:2;height:296" coordorigin="2333,4082" coordsize="2,296">
              <v:shape style="position:absolute;left:2333;top:4082;width:2;height:296" coordorigin="2333,4082" coordsize="0,296" path="m2333,4378l2333,4082e" filled="f" stroked="t" strokeweight="1.42848pt" strokecolor="#575757">
                <v:path arrowok="t"/>
              </v:shape>
            </v:group>
            <v:group style="position:absolute;left:2300;top:4369;width:2257;height:2" coordorigin="2300,4369" coordsize="2257,2">
              <v:shape style="position:absolute;left:2300;top:4369;width:2257;height:2" coordorigin="2300,4369" coordsize="2257,0" path="m2300,4369l4557,4369e" filled="f" stroked="t" strokeweight=".71424pt" strokecolor="#444444">
                <v:path arrowok="t"/>
              </v:shape>
            </v:group>
            <v:group style="position:absolute;left:4500;top:4369;width:771;height:2" coordorigin="4500,4369" coordsize="771,2">
              <v:shape style="position:absolute;left:4500;top:4369;width:771;height:2" coordorigin="4500,4369" coordsize="771,0" path="m4500,4369l5271,4369e" filled="f" stroked="t" strokeweight=".47616pt" strokecolor="#232323">
                <v:path arrowok="t"/>
              </v:shape>
            </v:group>
            <v:group style="position:absolute;left:5214;top:4369;width:2519;height:2" coordorigin="5214,4369" coordsize="2519,2">
              <v:shape style="position:absolute;left:5214;top:4369;width:2519;height:2" coordorigin="5214,4369" coordsize="2519,0" path="m5214,4369l7733,4369e" filled="f" stroked="t" strokeweight=".95232pt" strokecolor="#545454">
                <v:path arrowok="t"/>
              </v:shape>
            </v:group>
            <v:group style="position:absolute;left:7600;top:4369;width:481;height:2" coordorigin="7600,4369" coordsize="481,2">
              <v:shape style="position:absolute;left:7600;top:4369;width:481;height:2" coordorigin="7600,4369" coordsize="481,0" path="m7600,4369l8080,4369e" filled="f" stroked="t" strokeweight=".47616pt" strokecolor="#444444">
                <v:path arrowok="t"/>
              </v:shape>
            </v:group>
            <v:group style="position:absolute;left:8023;top:4371;width:3390;height:2" coordorigin="8023,4371" coordsize="3390,2">
              <v:shape style="position:absolute;left:8023;top:4371;width:3390;height:2" coordorigin="8023,4371" coordsize="3390,0" path="m8023,4371l11414,4371e" filled="f" stroked="t" strokeweight=".71424pt" strokecolor="#545454">
                <v:path arrowok="t"/>
              </v:shape>
            </v:group>
            <v:group style="position:absolute;left:2271;top:4607;width:3281;height:2" coordorigin="2271,4607" coordsize="3281,2">
              <v:shape style="position:absolute;left:2271;top:4607;width:3281;height:2" coordorigin="2271,4607" coordsize="3281,0" path="m2271,4607l5552,4607e" filled="f" stroked="t" strokeweight=".47616pt" strokecolor="#484848">
                <v:path arrowok="t"/>
              </v:shape>
            </v:group>
            <v:group style="position:absolute;left:5495;top:4605;width:2586;height:2" coordorigin="5495,4605" coordsize="2586,2">
              <v:shape style="position:absolute;left:5495;top:4605;width:2586;height:2" coordorigin="5495,4605" coordsize="2586,0" path="m5495,4605l8080,4605e" filled="f" stroked="t" strokeweight=".95232pt" strokecolor="#575757">
                <v:path arrowok="t"/>
              </v:shape>
            </v:group>
            <v:group style="position:absolute;left:8023;top:4607;width:395;height:2" coordorigin="8023,4607" coordsize="395,2">
              <v:shape style="position:absolute;left:8023;top:4607;width:395;height:2" coordorigin="8023,4607" coordsize="395,0" path="m8023,4607l8419,4607e" filled="f" stroked="t" strokeweight=".47616pt" strokecolor="#282828">
                <v:path arrowok="t"/>
              </v:shape>
            </v:group>
            <v:group style="position:absolute;left:8361;top:4607;width:2909;height:2" coordorigin="8361,4607" coordsize="2909,2">
              <v:shape style="position:absolute;left:8361;top:4607;width:2909;height:2" coordorigin="8361,4607" coordsize="2909,0" path="m8361,4607l11271,4607e" filled="f" stroked="t" strokeweight=".71424pt" strokecolor="#575757">
                <v:path arrowok="t"/>
              </v:shape>
            </v:group>
            <v:group style="position:absolute;left:11214;top:4607;width:205;height:2" coordorigin="11214,4607" coordsize="205,2">
              <v:shape style="position:absolute;left:11214;top:4607;width:205;height:2" coordorigin="11214,4607" coordsize="205,0" path="m11214,4607l11418,4607e" filled="f" stroked="t" strokeweight=".47616pt" strokecolor="#383838">
                <v:path arrowok="t"/>
              </v:shape>
            </v:group>
            <v:group style="position:absolute;left:367;top:4555;width:2;height:306" coordorigin="367,4555" coordsize="2,306">
              <v:shape style="position:absolute;left:367;top:4555;width:2;height:306" coordorigin="367,4555" coordsize="0,306" path="m367,4861l367,4555e" filled="f" stroked="t" strokeweight=".47616pt" strokecolor="#383838">
                <v:path arrowok="t"/>
              </v:shape>
            </v:group>
            <v:group style="position:absolute;left:2274;top:4541;width:2;height:1071" coordorigin="2274,4541" coordsize="2,1071">
              <v:shape style="position:absolute;left:2274;top:4541;width:2;height:1071" coordorigin="2274,4541" coordsize="0,1071" path="m2274,5611l2274,4541e" filled="f" stroked="t" strokeweight=".95232pt" strokecolor="#545454">
                <v:path arrowok="t"/>
              </v:shape>
            </v:group>
            <v:group style="position:absolute;left:4824;top:4603;width:2;height:2160" coordorigin="4824,4603" coordsize="2,2160">
              <v:shape style="position:absolute;left:4824;top:4603;width:2;height:2160" coordorigin="4824,4603" coordsize="0,2160" path="m4824,6763l4824,4603e" filled="f" stroked="t" strokeweight=".95232pt" strokecolor="#5B5B5B">
                <v:path arrowok="t"/>
              </v:shape>
            </v:group>
            <v:group style="position:absolute;left:7628;top:4579;width:2;height:253" coordorigin="7628,4579" coordsize="2,253">
              <v:shape style="position:absolute;left:7628;top:4579;width:2;height:253" coordorigin="7628,4579" coordsize="0,253" path="m7628,4832l7628,4579e" filled="f" stroked="t" strokeweight=".23808pt" strokecolor="#606060">
                <v:path arrowok="t"/>
              </v:shape>
            </v:group>
            <v:group style="position:absolute;left:7628;top:4832;width:2;height:244" coordorigin="7628,4832" coordsize="2,244">
              <v:shape style="position:absolute;left:7628;top:4832;width:2;height:244" coordorigin="7628,4832" coordsize="0,244" path="m7628,5076l7628,4832e" filled="f" stroked="t" strokeweight=".23808pt" strokecolor="#8C8C8C">
                <v:path arrowok="t"/>
              </v:shape>
            </v:group>
            <v:group style="position:absolute;left:4809;top:5083;width:3271;height:2" coordorigin="4809,5083" coordsize="3271,2">
              <v:shape style="position:absolute;left:4809;top:5083;width:3271;height:2" coordorigin="4809,5083" coordsize="3271,0" path="m4809,5083l8080,5083e" filled="f" stroked="t" strokeweight=".71424pt" strokecolor="#6B6B6B">
                <v:path arrowok="t"/>
              </v:shape>
            </v:group>
            <v:group style="position:absolute;left:8023;top:5085;width:395;height:2" coordorigin="8023,5085" coordsize="395,2">
              <v:shape style="position:absolute;left:8023;top:5085;width:395;height:2" coordorigin="8023,5085" coordsize="395,0" path="m8023,5085l8419,5085e" filled="f" stroked="t" strokeweight=".47616pt" strokecolor="#575757">
                <v:path arrowok="t"/>
              </v:shape>
            </v:group>
            <v:group style="position:absolute;left:8361;top:5085;width:2909;height:2" coordorigin="8361,5085" coordsize="2909,2">
              <v:shape style="position:absolute;left:8361;top:5085;width:2909;height:2" coordorigin="8361,5085" coordsize="2909,0" path="m8361,5085l11271,5085e" filled="f" stroked="t" strokeweight=".71424pt" strokecolor="#707070">
                <v:path arrowok="t"/>
              </v:shape>
            </v:group>
            <v:group style="position:absolute;left:11214;top:5085;width:205;height:2" coordorigin="11214,5085" coordsize="205,2">
              <v:shape style="position:absolute;left:11214;top:5085;width:205;height:2" coordorigin="11214,5085" coordsize="205,0" path="m11214,5085l11418,5085e" filled="f" stroked="t" strokeweight=".47616pt" strokecolor="#4B4B4B">
                <v:path arrowok="t"/>
              </v:shape>
            </v:group>
            <v:group style="position:absolute;left:11414;top:4803;width:2;height:301" coordorigin="11414,4803" coordsize="2,301">
              <v:shape style="position:absolute;left:11414;top:4803;width:2;height:301" coordorigin="11414,4803" coordsize="0,301" path="m11414,5105l11414,4803e" filled="f" stroked="t" strokeweight=".47616pt" strokecolor="#3F3F3F">
                <v:path arrowok="t"/>
              </v:shape>
            </v:group>
            <v:group style="position:absolute;left:4809;top:5327;width:6461;height:2" coordorigin="4809,5327" coordsize="6461,2">
              <v:shape style="position:absolute;left:4809;top:5327;width:6461;height:2" coordorigin="4809,5327" coordsize="6461,0" path="m4809,5327l11271,5327e" filled="f" stroked="t" strokeweight=".71424pt" strokecolor="#545454">
                <v:path arrowok="t"/>
              </v:shape>
            </v:group>
            <v:group style="position:absolute;left:11214;top:5324;width:210;height:2" coordorigin="11214,5324" coordsize="210,2">
              <v:shape style="position:absolute;left:11214;top:5324;width:210;height:2" coordorigin="11214,5324" coordsize="210,0" path="m11214,5324l11423,5324e" filled="f" stroked="t" strokeweight=".47616pt" strokecolor="#3B3B3B">
                <v:path arrowok="t"/>
              </v:shape>
            </v:group>
            <v:group style="position:absolute;left:4814;top:5573;width:2281;height:2" coordorigin="4814,5573" coordsize="2281,2">
              <v:shape style="position:absolute;left:4814;top:5573;width:2281;height:2" coordorigin="4814,5573" coordsize="2281,0" path="m4814,5573l7095,5573e" filled="f" stroked="t" strokeweight=".71424pt" strokecolor="#545454">
                <v:path arrowok="t"/>
              </v:shape>
            </v:group>
            <v:group style="position:absolute;left:7038;top:5568;width:248;height:2" coordorigin="7038,5568" coordsize="248,2">
              <v:shape style="position:absolute;left:7038;top:5568;width:248;height:2" coordorigin="7038,5568" coordsize="248,0" path="m7038,5568l7285,5568e" filled="f" stroked="t" strokeweight=".47616pt" strokecolor="#2F2F2F">
                <v:path arrowok="t"/>
              </v:shape>
            </v:group>
            <v:group style="position:absolute;left:7228;top:5573;width:429;height:2" coordorigin="7228,5573" coordsize="429,2">
              <v:shape style="position:absolute;left:7228;top:5573;width:429;height:2" coordorigin="7228,5573" coordsize="429,0" path="m7228,5573l7657,5573e" filled="f" stroked="t" strokeweight=".71424pt" strokecolor="#4B4B4B">
                <v:path arrowok="t"/>
              </v:shape>
            </v:group>
            <v:group style="position:absolute;left:7466;top:5568;width:1067;height:2" coordorigin="7466,5568" coordsize="1067,2">
              <v:shape style="position:absolute;left:7466;top:5568;width:1067;height:2" coordorigin="7466,5568" coordsize="1067,0" path="m7466,5568l8533,5568e" filled="f" stroked="t" strokeweight=".95232pt" strokecolor="#606060">
                <v:path arrowok="t"/>
              </v:shape>
            </v:group>
            <v:group style="position:absolute;left:8361;top:5568;width:957;height:2" coordorigin="8361,5568" coordsize="957,2">
              <v:shape style="position:absolute;left:8361;top:5568;width:957;height:2" coordorigin="8361,5568" coordsize="957,0" path="m8361,5568l9318,5568e" filled="f" stroked="t" strokeweight=".47616pt" strokecolor="#3B3B3B">
                <v:path arrowok="t"/>
              </v:shape>
            </v:group>
            <v:group style="position:absolute;left:9261;top:5568;width:2162;height:2" coordorigin="9261,5568" coordsize="2162,2">
              <v:shape style="position:absolute;left:9261;top:5568;width:2162;height:2" coordorigin="9261,5568" coordsize="2162,0" path="m9261,5568l11423,5568e" filled="f" stroked="t" strokeweight=".71424pt" strokecolor="#5B5B5B">
                <v:path arrowok="t"/>
              </v:shape>
            </v:group>
            <v:group style="position:absolute;left:11416;top:5124;width:2;height:1458" coordorigin="11416,5124" coordsize="2,1458">
              <v:shape style="position:absolute;left:11416;top:5124;width:2;height:1458" coordorigin="11416,5124" coordsize="0,1458" path="m11416,6581l11416,5124e" filled="f" stroked="t" strokeweight=".95232pt" strokecolor="#707070">
                <v:path arrowok="t"/>
              </v:shape>
            </v:group>
            <v:group style="position:absolute;left:2274;top:5554;width:2;height:1391" coordorigin="2274,5554" coordsize="2,1391">
              <v:shape style="position:absolute;left:2274;top:5554;width:2;height:1391" coordorigin="2274,5554" coordsize="0,1391" path="m2274,6945l2274,5554e" filled="f" stroked="t" strokeweight=".71424pt" strokecolor="#646464">
                <v:path arrowok="t"/>
              </v:shape>
            </v:group>
            <v:group style="position:absolute;left:2271;top:5812;width:624;height:2" coordorigin="2271,5812" coordsize="624,2">
              <v:shape style="position:absolute;left:2271;top:5812;width:624;height:2" coordorigin="2271,5812" coordsize="624,0" path="m2271,5812l2895,5812e" filled="f" stroked="t" strokeweight=".71424pt" strokecolor="#545454">
                <v:path arrowok="t"/>
              </v:shape>
            </v:group>
            <v:group style="position:absolute;left:2838;top:5812;width:548;height:2" coordorigin="2838,5812" coordsize="548,2">
              <v:shape style="position:absolute;left:2838;top:5812;width:548;height:2" coordorigin="2838,5812" coordsize="548,0" path="m2838,5812l3385,5812e" filled="f" stroked="t" strokeweight=".47616pt" strokecolor="#343434">
                <v:path arrowok="t"/>
              </v:shape>
            </v:group>
            <v:group style="position:absolute;left:3328;top:5814;width:1228;height:2" coordorigin="3328,5814" coordsize="1228,2">
              <v:shape style="position:absolute;left:3328;top:5814;width:1228;height:2" coordorigin="3328,5814" coordsize="1228,0" path="m3328,5814l4557,5814e" filled="f" stroked="t" strokeweight=".95232pt" strokecolor="#5B5B5B">
                <v:path arrowok="t"/>
              </v:shape>
            </v:group>
            <v:group style="position:absolute;left:4500;top:5812;width:348;height:2" coordorigin="4500,5812" coordsize="348,2">
              <v:shape style="position:absolute;left:4500;top:5812;width:348;height:2" coordorigin="4500,5812" coordsize="348,0" path="m4500,5812l4847,5812e" filled="f" stroked="t" strokeweight=".47616pt" strokecolor="#383838">
                <v:path arrowok="t"/>
              </v:shape>
            </v:group>
            <v:group style="position:absolute;left:4776;top:5810;width:6647;height:2" coordorigin="4776,5810" coordsize="6647,2">
              <v:shape style="position:absolute;left:4776;top:5810;width:6647;height:2" coordorigin="4776,5810" coordsize="6647,0" path="m4776,5810l11423,5810e" filled="f" stroked="t" strokeweight=".71424pt" strokecolor="#545454">
                <v:path arrowok="t"/>
              </v:shape>
            </v:group>
            <v:group style="position:absolute;left:8361;top:5807;width:671;height:2" coordorigin="8361,5807" coordsize="671,2">
              <v:shape style="position:absolute;left:8361;top:5807;width:671;height:2" coordorigin="8361,5807" coordsize="671,0" path="m8361,5807l9033,5807e" filled="f" stroked="t" strokeweight=".47616pt" strokecolor="#444444">
                <v:path arrowok="t"/>
              </v:shape>
            </v:group>
            <v:group style="position:absolute;left:362;top:6053;width:4195;height:2" coordorigin="362,6053" coordsize="4195,2">
              <v:shape style="position:absolute;left:362;top:6053;width:4195;height:2" coordorigin="362,6053" coordsize="4195,0" path="m362,6053l4557,6053e" filled="f" stroked="t" strokeweight=".71424pt" strokecolor="#545454">
                <v:path arrowok="t"/>
              </v:shape>
            </v:group>
            <v:group style="position:absolute;left:4500;top:6051;width:348;height:2" coordorigin="4500,6051" coordsize="348,2">
              <v:shape style="position:absolute;left:4500;top:6051;width:348;height:2" coordorigin="4500,6051" coordsize="348,0" path="m4500,6051l4847,6051e" filled="f" stroked="t" strokeweight=".47616pt" strokecolor="#383838">
                <v:path arrowok="t"/>
              </v:shape>
            </v:group>
            <v:group style="position:absolute;left:4776;top:6051;width:2319;height:2" coordorigin="4776,6051" coordsize="2319,2">
              <v:shape style="position:absolute;left:4776;top:6051;width:2319;height:2" coordorigin="4776,6051" coordsize="2319,0" path="m4776,6051l7095,6051e" filled="f" stroked="t" strokeweight=".47616pt" strokecolor="#4B4B4B">
                <v:path arrowok="t"/>
              </v:shape>
            </v:group>
            <v:group style="position:absolute;left:6890;top:6049;width:4533;height:2" coordorigin="6890,6049" coordsize="4533,2">
              <v:shape style="position:absolute;left:6890;top:6049;width:4533;height:2" coordorigin="6890,6049" coordsize="4533,0" path="m6890,6049l11423,6049e" filled="f" stroked="t" strokeweight=".95232pt" strokecolor="#5B5B5B">
                <v:path arrowok="t"/>
              </v:shape>
            </v:group>
            <v:group style="position:absolute;left:7628;top:6022;width:2;height:258" coordorigin="7628,6022" coordsize="2,258">
              <v:shape style="position:absolute;left:7628;top:6022;width:2;height:258" coordorigin="7628,6022" coordsize="0,258" path="m7628,6280l7628,6022e" filled="f" stroked="t" strokeweight=".23808pt" strokecolor="#676767">
                <v:path arrowok="t"/>
              </v:shape>
            </v:group>
            <v:group style="position:absolute;left:2243;top:6280;width:2;height:454" coordorigin="2243,6280" coordsize="2,454">
              <v:shape style="position:absolute;left:2243;top:6280;width:2;height:454" coordorigin="2243,6280" coordsize="0,454" path="m2243,6734l2243,6280e" filled="f" stroked="t" strokeweight=".23808pt" strokecolor="#000000">
                <v:path arrowok="t"/>
              </v:shape>
            </v:group>
            <v:group style="position:absolute;left:2276;top:6519;width:2281;height:2" coordorigin="2276,6519" coordsize="2281,2">
              <v:shape style="position:absolute;left:2276;top:6519;width:2281;height:2" coordorigin="2276,6519" coordsize="2281,0" path="m2276,6519l4557,6519e" filled="f" stroked="t" strokeweight=".71424pt" strokecolor="#4F4F4F">
                <v:path arrowok="t"/>
              </v:shape>
            </v:group>
            <v:group style="position:absolute;left:4500;top:6519;width:348;height:2" coordorigin="4500,6519" coordsize="348,2">
              <v:shape style="position:absolute;left:4500;top:6519;width:348;height:2" coordorigin="4500,6519" coordsize="348,0" path="m4500,6519l4847,6519e" filled="f" stroked="t" strokeweight=".47616pt" strokecolor="#3B3B3B">
                <v:path arrowok="t"/>
              </v:shape>
            </v:group>
            <v:group style="position:absolute;left:7628;top:6280;width:2;height:225" coordorigin="7628,6280" coordsize="2,225">
              <v:shape style="position:absolute;left:7628;top:6280;width:2;height:225" coordorigin="7628,6280" coordsize="0,225" path="m7628,6505l7628,6280e" filled="f" stroked="t" strokeweight=".23808pt" strokecolor="#000000">
                <v:path arrowok="t"/>
              </v:shape>
            </v:group>
            <v:group style="position:absolute;left:4776;top:6519;width:3305;height:2" coordorigin="4776,6519" coordsize="3305,2">
              <v:shape style="position:absolute;left:4776;top:6519;width:3305;height:2" coordorigin="4776,6519" coordsize="3305,0" path="m4776,6519l8080,6519e" filled="f" stroked="t" strokeweight=".95232pt" strokecolor="#575757">
                <v:path arrowok="t"/>
              </v:shape>
            </v:group>
            <v:group style="position:absolute;left:8023;top:6519;width:395;height:2" coordorigin="8023,6519" coordsize="395,2">
              <v:shape style="position:absolute;left:8023;top:6519;width:395;height:2" coordorigin="8023,6519" coordsize="395,0" path="m8023,6519l8419,6519e" filled="f" stroked="t" strokeweight=".47616pt" strokecolor="#2F2F2F">
                <v:path arrowok="t"/>
              </v:shape>
            </v:group>
            <v:group style="position:absolute;left:8361;top:6517;width:3066;height:2" coordorigin="8361,6517" coordsize="3066,2">
              <v:shape style="position:absolute;left:8361;top:6517;width:3066;height:2" coordorigin="8361,6517" coordsize="3066,0" path="m8361,6517l11428,6517e" filled="f" stroked="t" strokeweight=".71424pt" strokecolor="#575757">
                <v:path arrowok="t"/>
              </v:shape>
            </v:group>
            <v:group style="position:absolute;left:7628;top:6491;width:2;height:253" coordorigin="7628,6491" coordsize="2,253">
              <v:shape style="position:absolute;left:7628;top:6491;width:2;height:253" coordorigin="7628,6491" coordsize="0,253" path="m7628,6744l7628,6491e" filled="f" stroked="t" strokeweight=".23808pt" strokecolor="#646464">
                <v:path arrowok="t"/>
              </v:shape>
            </v:group>
            <v:group style="position:absolute;left:2276;top:6758;width:5857;height:2" coordorigin="2276,6758" coordsize="5857,2">
              <v:shape style="position:absolute;left:2276;top:6758;width:5857;height:2" coordorigin="2276,6758" coordsize="5857,0" path="m2276,6758l8133,6758e" filled="f" stroked="t" strokeweight=".95232pt" strokecolor="#545454">
                <v:path arrowok="t"/>
              </v:shape>
            </v:group>
            <v:group style="position:absolute;left:8023;top:6758;width:395;height:2" coordorigin="8023,6758" coordsize="395,2">
              <v:shape style="position:absolute;left:8023;top:6758;width:395;height:2" coordorigin="8023,6758" coordsize="395,0" path="m8023,6758l8419,6758e" filled="f" stroked="t" strokeweight=".47616pt" strokecolor="#383838">
                <v:path arrowok="t"/>
              </v:shape>
            </v:group>
            <v:group style="position:absolute;left:8361;top:6756;width:3066;height:2" coordorigin="8361,6756" coordsize="3066,2">
              <v:shape style="position:absolute;left:8361;top:6756;width:3066;height:2" coordorigin="8361,6756" coordsize="3066,0" path="m8361,6756l11428,6756e" filled="f" stroked="t" strokeweight=".95232pt" strokecolor="#575757">
                <v:path arrowok="t"/>
              </v:shape>
            </v:group>
            <v:group style="position:absolute;left:11418;top:6462;width:2;height:330" coordorigin="11418,6462" coordsize="2,330">
              <v:shape style="position:absolute;left:11418;top:6462;width:2;height:330" coordorigin="11418,6462" coordsize="0,330" path="m11418,6792l11418,6462e" filled="f" stroked="t" strokeweight=".71424pt" strokecolor="#5B5B5B">
                <v:path arrowok="t"/>
              </v:shape>
            </v:group>
            <v:group style="position:absolute;left:371;top:7002;width:300;height:2" coordorigin="371,7002" coordsize="300,2">
              <v:shape style="position:absolute;left:371;top:7002;width:300;height:2" coordorigin="371,7002" coordsize="300,0" path="m371,7002l671,7002e" filled="f" stroked="t" strokeweight=".47616pt" strokecolor="#383838">
                <v:path arrowok="t"/>
              </v:shape>
            </v:group>
            <v:group style="position:absolute;left:2243;top:6734;width:2;height:521" coordorigin="2243,6734" coordsize="2,521">
              <v:shape style="position:absolute;left:2243;top:6734;width:2;height:521" coordorigin="2243,6734" coordsize="0,521" path="m2243,7255l2243,6734e" filled="f" stroked="t" strokeweight=".23808pt" strokecolor="#4B4B4B">
                <v:path arrowok="t"/>
              </v:shape>
            </v:group>
            <v:group style="position:absolute;left:614;top:7000;width:8419;height:2" coordorigin="614,7000" coordsize="8419,2">
              <v:shape style="position:absolute;left:614;top:7000;width:8419;height:2" coordorigin="614,7000" coordsize="8419,0" path="m614,7000l9033,7000e" filled="f" stroked="t" strokeweight=".71424pt" strokecolor="#545454">
                <v:path arrowok="t"/>
              </v:shape>
            </v:group>
            <v:group style="position:absolute;left:8976;top:6992;width:343;height:2" coordorigin="8976,6992" coordsize="343,2">
              <v:shape style="position:absolute;left:8976;top:6992;width:343;height:2" coordorigin="8976,6992" coordsize="343,0" path="m8976,6992l9318,6992e" filled="f" stroked="t" strokeweight=".47616pt" strokecolor="#3F3F3F">
                <v:path arrowok="t"/>
              </v:shape>
            </v:group>
            <v:group style="position:absolute;left:9261;top:6992;width:2009;height:2" coordorigin="9261,6992" coordsize="2009,2">
              <v:shape style="position:absolute;left:9261;top:6992;width:2009;height:2" coordorigin="9261,6992" coordsize="2009,0" path="m9261,6992l11271,6992e" filled="f" stroked="t" strokeweight=".71424pt" strokecolor="#575757">
                <v:path arrowok="t"/>
              </v:shape>
            </v:group>
            <v:group style="position:absolute;left:11214;top:6988;width:219;height:2" coordorigin="11214,6988" coordsize="219,2">
              <v:shape style="position:absolute;left:11214;top:6988;width:219;height:2" coordorigin="11214,6988" coordsize="219,0" path="m11214,6988l11433,6988e" filled="f" stroked="t" strokeweight=".47616pt" strokecolor="#282828">
                <v:path arrowok="t"/>
              </v:shape>
            </v:group>
            <v:group style="position:absolute;left:11425;top:4603;width:2;height:3126" coordorigin="11425,4603" coordsize="2,3126">
              <v:shape style="position:absolute;left:11425;top:4603;width:2;height:3126" coordorigin="11425,4603" coordsize="0,3126" path="m11425,7729l11425,4603e" filled="f" stroked="t" strokeweight=".47616pt" strokecolor="#606060">
                <v:path arrowok="t"/>
              </v:shape>
            </v:group>
            <v:group style="position:absolute;left:379;top:6964;width:2;height:320" coordorigin="379,6964" coordsize="2,320">
              <v:shape style="position:absolute;left:379;top:6964;width:2;height:320" coordorigin="379,6964" coordsize="0,320" path="m379,7284l379,6964e" filled="f" stroked="t" strokeweight=".71424pt" strokecolor="#444444">
                <v:path arrowok="t"/>
              </v:shape>
            </v:group>
            <v:group style="position:absolute;left:376;top:7480;width:743;height:2" coordorigin="376,7480" coordsize="743,2">
              <v:shape style="position:absolute;left:376;top:7480;width:743;height:2" coordorigin="376,7480" coordsize="743,0" path="m376,7480l1119,7480e" filled="f" stroked="t" strokeweight=".47616pt" strokecolor="#3F3F3F">
                <v:path arrowok="t"/>
              </v:shape>
            </v:group>
            <v:group style="position:absolute;left:381;top:7227;width:2;height:492" coordorigin="381,7227" coordsize="2,492">
              <v:shape style="position:absolute;left:381;top:7227;width:2;height:492" coordorigin="381,7227" coordsize="0,492" path="m381,7719l381,7227e" filled="f" stroked="t" strokeweight=".47616pt" strokecolor="#2B2B2B">
                <v:path arrowok="t"/>
              </v:shape>
            </v:group>
            <v:group style="position:absolute;left:2243;top:7255;width:2;height:201" coordorigin="2243,7255" coordsize="2,201">
              <v:shape style="position:absolute;left:2243;top:7255;width:2;height:201" coordorigin="2243,7255" coordsize="0,201" path="m2243,7456l2243,7255e" filled="f" stroked="t" strokeweight=".23808pt" strokecolor="#000000">
                <v:path arrowok="t"/>
              </v:shape>
            </v:group>
            <v:group style="position:absolute;left:1062;top:7473;width:3776;height:2" coordorigin="1062,7473" coordsize="3776,2">
              <v:shape style="position:absolute;left:1062;top:7473;width:3776;height:2" coordorigin="1062,7473" coordsize="3776,0" path="m1062,7473l4838,7473e" filled="f" stroked="t" strokeweight=".71424pt" strokecolor="#545454">
                <v:path arrowok="t"/>
              </v:shape>
            </v:group>
            <v:group style="position:absolute;left:4781;top:7475;width:490;height:2" coordorigin="4781,7475" coordsize="490,2">
              <v:shape style="position:absolute;left:4781;top:7475;width:490;height:2" coordorigin="4781,7475" coordsize="490,0" path="m4781,7475l5271,7475e" filled="f" stroked="t" strokeweight=".47616pt" strokecolor="#3F3F3F">
                <v:path arrowok="t"/>
              </v:shape>
            </v:group>
            <v:group style="position:absolute;left:5195;top:7473;width:357;height:2" coordorigin="5195,7473" coordsize="357,2">
              <v:shape style="position:absolute;left:5195;top:7473;width:357;height:2" coordorigin="5195,7473" coordsize="357,0" path="m5195,7473l5552,7473e" filled="f" stroked="t" strokeweight=".71424pt" strokecolor="#545454">
                <v:path arrowok="t"/>
              </v:shape>
            </v:group>
            <v:group style="position:absolute;left:5195;top:7470;width:2524;height:2" coordorigin="5195,7470" coordsize="2524,2">
              <v:shape style="position:absolute;left:5195;top:7470;width:2524;height:2" coordorigin="5195,7470" coordsize="2524,0" path="m5195,7470l7719,7470e" filled="f" stroked="t" strokeweight=".95232pt" strokecolor="#575757">
                <v:path arrowok="t"/>
              </v:shape>
            </v:group>
            <v:group style="position:absolute;left:7600;top:7468;width:481;height:2" coordorigin="7600,7468" coordsize="481,2">
              <v:shape style="position:absolute;left:7600;top:7468;width:481;height:2" coordorigin="7600,7468" coordsize="481,0" path="m7600,7468l8080,7468e" filled="f" stroked="t" strokeweight=".47616pt" strokecolor="#3B3B3B">
                <v:path arrowok="t"/>
              </v:shape>
            </v:group>
            <v:group style="position:absolute;left:8023;top:7466;width:3409;height:2" coordorigin="8023,7466" coordsize="3409,2">
              <v:shape style="position:absolute;left:8023;top:7466;width:3409;height:2" coordorigin="8023,7466" coordsize="3409,0" path="m8023,7466l11433,7466e" filled="f" stroked="t" strokeweight=".71424pt" strokecolor="#4F4F4F">
                <v:path arrowok="t"/>
              </v:shape>
            </v:group>
            <v:group style="position:absolute;left:2243;top:7442;width:2;height:249" coordorigin="2243,7442" coordsize="2,249">
              <v:shape style="position:absolute;left:2243;top:7442;width:2;height:249" coordorigin="2243,7442" coordsize="0,249" path="m2243,7690l2243,7442e" filled="f" stroked="t" strokeweight=".23808pt" strokecolor="#343434">
                <v:path arrowok="t"/>
              </v:shape>
            </v:group>
            <v:group style="position:absolute;left:4838;top:7470;width:2;height:249" coordorigin="4838,7470" coordsize="2,249">
              <v:shape style="position:absolute;left:4838;top:7470;width:2;height:249" coordorigin="4838,7470" coordsize="0,249" path="m4838,7719l4838,7470e" filled="f" stroked="t" strokeweight=".47616pt" strokecolor="#383838">
                <v:path arrowok="t"/>
              </v:shape>
            </v:group>
            <v:group style="position:absolute;left:4833;top:7714;width:2824;height:2" coordorigin="4833,7714" coordsize="2824,2">
              <v:shape style="position:absolute;left:4833;top:7714;width:2824;height:2" coordorigin="4833,7714" coordsize="2824,0" path="m4833,7714l7657,7714e" filled="f" stroked="t" strokeweight=".47616pt" strokecolor="#484848">
                <v:path arrowok="t"/>
              </v:shape>
            </v:group>
            <v:group style="position:absolute;left:6890;top:7709;width:1643;height:2" coordorigin="6890,7709" coordsize="1643,2">
              <v:shape style="position:absolute;left:6890;top:7709;width:1643;height:2" coordorigin="6890,7709" coordsize="1643,0" path="m6890,7709l8533,7709e" filled="f" stroked="t" strokeweight=".95232pt" strokecolor="#575757">
                <v:path arrowok="t"/>
              </v:shape>
            </v:group>
            <v:group style="position:absolute;left:8361;top:7709;width:957;height:2" coordorigin="8361,7709" coordsize="957,2">
              <v:shape style="position:absolute;left:8361;top:7709;width:957;height:2" coordorigin="8361,7709" coordsize="957,0" path="m8361,7709l9318,7709e" filled="f" stroked="t" strokeweight=".47616pt" strokecolor="#343434">
                <v:path arrowok="t"/>
              </v:shape>
            </v:group>
            <v:group style="position:absolute;left:9261;top:7705;width:2009;height:2" coordorigin="9261,7705" coordsize="2009,2">
              <v:shape style="position:absolute;left:9261;top:7705;width:2009;height:2" coordorigin="9261,7705" coordsize="2009,0" path="m9261,7705l11271,7705e" filled="f" stroked="t" strokeweight=".71424pt" strokecolor="#5B5B5B">
                <v:path arrowok="t"/>
              </v:shape>
            </v:group>
            <v:group style="position:absolute;left:11214;top:7705;width:224;height:2" coordorigin="11214,7705" coordsize="224,2">
              <v:shape style="position:absolute;left:11214;top:7705;width:224;height:2" coordorigin="11214,7705" coordsize="224,0" path="m11214,7705l11437,7705e" filled="f" stroked="t" strokeweight=".47616pt" strokecolor="#3F3F3F">
                <v:path arrowok="t"/>
              </v:shape>
            </v:group>
            <v:group style="position:absolute;left:383;top:7662;width:2;height:320" coordorigin="383,7662" coordsize="2,320">
              <v:shape style="position:absolute;left:383;top:7662;width:2;height:320" coordorigin="383,7662" coordsize="0,320" path="m383,7982l383,7662e" filled="f" stroked="t" strokeweight=".47616pt" strokecolor="#4B4B4B">
                <v:path arrowok="t"/>
              </v:shape>
            </v:group>
            <v:group style="position:absolute;left:2243;top:7690;width:2;height:263" coordorigin="2243,7690" coordsize="2,263">
              <v:shape style="position:absolute;left:2243;top:7690;width:2;height:263" coordorigin="2243,7690" coordsize="0,263" path="m2243,7953l2243,7690e" filled="f" stroked="t" strokeweight=".23808pt" strokecolor="#000000">
                <v:path arrowok="t"/>
              </v:shape>
            </v:group>
            <v:group style="position:absolute;left:4838;top:7662;width:2;height:320" coordorigin="4838,7662" coordsize="2,320">
              <v:shape style="position:absolute;left:4838;top:7662;width:2;height:320" coordorigin="4838,7662" coordsize="0,320" path="m4838,7982l4838,7662e" filled="f" stroked="t" strokeweight=".23808pt" strokecolor="#4B4B4B">
                <v:path arrowok="t"/>
              </v:shape>
            </v:group>
            <v:group style="position:absolute;left:4838;top:7960;width:714;height:2" coordorigin="4838,7960" coordsize="714,2">
              <v:shape style="position:absolute;left:4838;top:7960;width:714;height:2" coordorigin="4838,7960" coordsize="714,0" path="m4838,7960l5552,7960e" filled="f" stroked="t" strokeweight=".47616pt" strokecolor="#3F3F3F">
                <v:path arrowok="t"/>
              </v:shape>
            </v:group>
            <v:group style="position:absolute;left:5495;top:7958;width:2162;height:2" coordorigin="5495,7958" coordsize="2162,2">
              <v:shape style="position:absolute;left:5495;top:7958;width:2162;height:2" coordorigin="5495,7958" coordsize="2162,0" path="m5495,7958l7657,7958e" filled="f" stroked="t" strokeweight=".71424pt" strokecolor="#545454">
                <v:path arrowok="t"/>
              </v:shape>
            </v:group>
            <v:group style="position:absolute;left:7600;top:7953;width:481;height:2" coordorigin="7600,7953" coordsize="481,2">
              <v:shape style="position:absolute;left:7600;top:7953;width:481;height:2" coordorigin="7600,7953" coordsize="481,0" path="m7600,7953l8080,7953e" filled="f" stroked="t" strokeweight=".47616pt" strokecolor="#3F3F3F">
                <v:path arrowok="t"/>
              </v:shape>
            </v:group>
            <v:group style="position:absolute;left:8023;top:7951;width:3414;height:2" coordorigin="8023,7951" coordsize="3414,2">
              <v:shape style="position:absolute;left:8023;top:7951;width:3414;height:2" coordorigin="8023,7951" coordsize="3414,0" path="m8023,7951l11437,7951e" filled="f" stroked="t" strokeweight=".71424pt" strokecolor="#575757">
                <v:path arrowok="t"/>
              </v:shape>
            </v:group>
            <v:group style="position:absolute;left:11433;top:7633;width:2;height:1085" coordorigin="11433,7633" coordsize="2,1085">
              <v:shape style="position:absolute;left:11433;top:7633;width:2;height:1085" coordorigin="11433,7633" coordsize="0,1085" path="m11433,8718l11433,7633e" filled="f" stroked="t" strokeweight=".71424pt" strokecolor="#606060">
                <v:path arrowok="t"/>
              </v:shape>
            </v:group>
            <v:group style="position:absolute;left:381;top:8206;width:290;height:2" coordorigin="381,8206" coordsize="290,2">
              <v:shape style="position:absolute;left:381;top:8206;width:290;height:2" coordorigin="381,8206" coordsize="290,0" path="m381,8206l671,8206e" filled="f" stroked="t" strokeweight=".47616pt" strokecolor="#3F3F3F">
                <v:path arrowok="t"/>
              </v:shape>
            </v:group>
            <v:group style="position:absolute;left:390;top:6988;width:2;height:4096" coordorigin="390,6988" coordsize="2,4096">
              <v:shape style="position:absolute;left:390;top:6988;width:2;height:4096" coordorigin="390,6988" coordsize="0,4096" path="m390,11084l390,6988e" filled="f" stroked="t" strokeweight=".47616pt" strokecolor="#3B3B3B">
                <v:path arrowok="t"/>
              </v:shape>
            </v:group>
            <v:group style="position:absolute;left:614;top:8209;width:1662;height:2" coordorigin="614,8209" coordsize="1662,2">
              <v:shape style="position:absolute;left:614;top:8209;width:1662;height:2" coordorigin="614,8209" coordsize="1662,0" path="m614,8209l2276,8209e" filled="f" stroked="t" strokeweight=".71424pt" strokecolor="#4F4F4F">
                <v:path arrowok="t"/>
              </v:shape>
            </v:group>
            <v:group style="position:absolute;left:2243;top:7953;width:2;height:488" coordorigin="2243,7953" coordsize="2,488">
              <v:shape style="position:absolute;left:2243;top:7953;width:2;height:488" coordorigin="2243,7953" coordsize="0,488" path="m2243,8441l2243,7953e" filled="f" stroked="t" strokeweight=".23808pt" strokecolor="#2B2B2B">
                <v:path arrowok="t"/>
              </v:shape>
            </v:group>
            <v:group style="position:absolute;left:2214;top:8206;width:681;height:2" coordorigin="2214,8206" coordsize="681,2">
              <v:shape style="position:absolute;left:2214;top:8206;width:681;height:2" coordorigin="2214,8206" coordsize="681,0" path="m2214,8206l2895,8206e" filled="f" stroked="t" strokeweight=".47616pt" strokecolor="#2F2F2F">
                <v:path arrowok="t"/>
              </v:shape>
            </v:group>
            <v:group style="position:absolute;left:2838;top:8204;width:548;height:2" coordorigin="2838,8204" coordsize="548,2">
              <v:shape style="position:absolute;left:2838;top:8204;width:548;height:2" coordorigin="2838,8204" coordsize="548,0" path="m2838,8204l3385,8204e" filled="f" stroked="t" strokeweight=".71424pt" strokecolor="#484848">
                <v:path arrowok="t"/>
              </v:shape>
            </v:group>
            <v:group style="position:absolute;left:4840;top:7924;width:2;height:282" coordorigin="4840,7924" coordsize="2,282">
              <v:shape style="position:absolute;left:4840;top:7924;width:2;height:282" coordorigin="4840,7924" coordsize="0,282" path="m4840,8206l4840,7924e" filled="f" stroked="t" strokeweight=".23808pt" strokecolor="#343434">
                <v:path arrowok="t"/>
              </v:shape>
            </v:group>
            <v:group style="position:absolute;left:4500;top:8199;width:1052;height:2" coordorigin="4500,8199" coordsize="1052,2">
              <v:shape style="position:absolute;left:4500;top:8199;width:1052;height:2" coordorigin="4500,8199" coordsize="1052,0" path="m4500,8199l5552,8199e" filled="f" stroked="t" strokeweight=".47616pt" strokecolor="#484848">
                <v:path arrowok="t"/>
              </v:shape>
            </v:group>
            <v:group style="position:absolute;left:3328;top:8199;width:6828;height:2" coordorigin="3328,8199" coordsize="6828,2">
              <v:shape style="position:absolute;left:3328;top:8199;width:6828;height:2" coordorigin="3328,8199" coordsize="6828,0" path="m3328,8199l10156,8199e" filled="f" stroked="t" strokeweight=".71424pt" strokecolor="#5B5B5B">
                <v:path arrowok="t"/>
              </v:shape>
            </v:group>
            <v:group style="position:absolute;left:7228;top:8195;width:852;height:2" coordorigin="7228,8195" coordsize="852,2">
              <v:shape style="position:absolute;left:7228;top:8195;width:852;height:2" coordorigin="7228,8195" coordsize="852,0" path="m7228,8195l8080,8195e" filled="f" stroked="t" strokeweight=".47616pt" strokecolor="#3F3F3F">
                <v:path arrowok="t"/>
              </v:shape>
            </v:group>
            <v:group style="position:absolute;left:8023;top:8190;width:3414;height:2" coordorigin="8023,8190" coordsize="3414,2">
              <v:shape style="position:absolute;left:8023;top:8190;width:3414;height:2" coordorigin="8023,8190" coordsize="3414,0" path="m8023,8190l11437,8190e" filled="f" stroked="t" strokeweight=".71424pt" strokecolor="#5B5B5B">
                <v:path arrowok="t"/>
              </v:shape>
            </v:group>
            <v:group style="position:absolute;left:2243;top:8441;width:2;height:550" coordorigin="2243,8441" coordsize="2,550">
              <v:shape style="position:absolute;left:2243;top:8441;width:2;height:550" coordorigin="2243,8441" coordsize="0,550" path="m2243,8990l2243,8441e" filled="f" stroked="t" strokeweight=".23808pt" strokecolor="#000000">
                <v:path arrowok="t"/>
              </v:shape>
            </v:group>
            <v:group style="position:absolute;left:386;top:9012;width:1267;height:2" coordorigin="386,9012" coordsize="1267,2">
              <v:shape style="position:absolute;left:386;top:9012;width:1267;height:2" coordorigin="386,9012" coordsize="1267,0" path="m386,9012l1652,9012e" filled="f" stroked="t" strokeweight=".71424pt" strokecolor="#545454">
                <v:path arrowok="t"/>
              </v:shape>
            </v:group>
            <v:group style="position:absolute;left:1595;top:9012;width:681;height:2" coordorigin="1595,9012" coordsize="681,2">
              <v:shape style="position:absolute;left:1595;top:9012;width:681;height:2" coordorigin="1595,9012" coordsize="681,0" path="m1595,9012l2276,9012e" filled="f" stroked="t" strokeweight=".47616pt" strokecolor="#3F3F3F">
                <v:path arrowok="t"/>
              </v:shape>
            </v:group>
            <v:group style="position:absolute;left:1981;top:9007;width:2605;height:2" coordorigin="1981,9007" coordsize="2605,2">
              <v:shape style="position:absolute;left:1981;top:9007;width:2605;height:2" coordorigin="1981,9007" coordsize="2605,0" path="m1981,9007l4585,9007e" filled="f" stroked="t" strokeweight=".71424pt" strokecolor="#575757">
                <v:path arrowok="t"/>
              </v:shape>
            </v:group>
            <v:group style="position:absolute;left:4500;top:9005;width:338;height:2" coordorigin="4500,9005" coordsize="338,2">
              <v:shape style="position:absolute;left:4500;top:9005;width:338;height:2" coordorigin="4500,9005" coordsize="338,0" path="m4500,9005l4838,9005e" filled="f" stroked="t" strokeweight=".47616pt" strokecolor="#484848">
                <v:path arrowok="t"/>
              </v:shape>
            </v:group>
            <v:group style="position:absolute;left:4781;top:9009;width:5376;height:2" coordorigin="4781,9009" coordsize="5376,2">
              <v:shape style="position:absolute;left:4781;top:9009;width:5376;height:2" coordorigin="4781,9009" coordsize="5376,0" path="m4781,9009l10156,9009e" filled="f" stroked="t" strokeweight=".95232pt" strokecolor="#575757">
                <v:path arrowok="t"/>
              </v:shape>
            </v:group>
            <v:group style="position:absolute;left:4876;top:9000;width:2262;height:2" coordorigin="4876,9000" coordsize="2262,2">
              <v:shape style="position:absolute;left:4876;top:9000;width:2262;height:2" coordorigin="4876,9000" coordsize="2262,0" path="m4876,9000l7138,9000e" filled="f" stroked="t" strokeweight=".95232pt" strokecolor="#646464">
                <v:path arrowok="t"/>
              </v:shape>
            </v:group>
            <v:group style="position:absolute;left:7038;top:8995;width:248;height:2" coordorigin="7038,8995" coordsize="248,2">
              <v:shape style="position:absolute;left:7038;top:8995;width:248;height:2" coordorigin="7038,8995" coordsize="248,0" path="m7038,8995l7285,8995e" filled="f" stroked="t" strokeweight=".71424pt" strokecolor="#4B4B4B">
                <v:path arrowok="t"/>
              </v:shape>
            </v:group>
            <v:group style="position:absolute;left:7228;top:8998;width:1190;height:2" coordorigin="7228,8998" coordsize="1190,2">
              <v:shape style="position:absolute;left:7228;top:8998;width:1190;height:2" coordorigin="7228,8998" coordsize="1190,0" path="m7228,8998l8419,8998e" filled="f" stroked="t" strokeweight=".47616pt" strokecolor="#383838">
                <v:path arrowok="t"/>
              </v:shape>
            </v:group>
            <v:group style="position:absolute;left:8357;top:8993;width:3086;height:2" coordorigin="8357,8993" coordsize="3086,2">
              <v:shape style="position:absolute;left:8357;top:8993;width:3086;height:2" coordorigin="8357,8993" coordsize="3086,0" path="m8357,8993l11442,8993e" filled="f" stroked="t" strokeweight=".71424pt" strokecolor="#545454">
                <v:path arrowok="t"/>
              </v:shape>
            </v:group>
            <v:group style="position:absolute;left:11442;top:6801;width:2;height:3341" coordorigin="11442,6801" coordsize="2,3341">
              <v:shape style="position:absolute;left:11442;top:6801;width:2;height:3341" coordorigin="11442,6801" coordsize="0,3341" path="m11442,10142l11442,6801e" filled="f" stroked="t" strokeweight=".47616pt" strokecolor="#5B5B5B">
                <v:path arrowok="t"/>
              </v:shape>
            </v:group>
            <v:group style="position:absolute;left:2243;top:8976;width:2;height:282" coordorigin="2243,8976" coordsize="2,282">
              <v:shape style="position:absolute;left:2243;top:8976;width:2;height:282" coordorigin="2243,8976" coordsize="0,282" path="m2243,9258l2243,8976e" filled="f" stroked="t" strokeweight=".23808pt" strokecolor="#484848">
                <v:path arrowok="t"/>
              </v:shape>
            </v:group>
            <v:group style="position:absolute;left:2243;top:9258;width:2;height:574" coordorigin="2243,9258" coordsize="2,574">
              <v:shape style="position:absolute;left:2243;top:9258;width:2;height:574" coordorigin="2243,9258" coordsize="0,574" path="m2243,9832l2243,9258e" filled="f" stroked="t" strokeweight=".23808pt" strokecolor="#000000">
                <v:path arrowok="t"/>
              </v:shape>
            </v:group>
            <v:group style="position:absolute;left:381;top:9851;width:205;height:2" coordorigin="381,9851" coordsize="205,2">
              <v:shape style="position:absolute;left:381;top:9851;width:205;height:2" coordorigin="381,9851" coordsize="205,0" path="m381,9851l586,9851e" filled="f" stroked="t" strokeweight=".47616pt" strokecolor="#7C7C7C">
                <v:path arrowok="t"/>
              </v:shape>
            </v:group>
            <v:group style="position:absolute;left:1219;top:9853;width:433;height:2" coordorigin="1219,9853" coordsize="433,2">
              <v:shape style="position:absolute;left:1219;top:9853;width:433;height:2" coordorigin="1219,9853" coordsize="433,0" path="m1219,9853l1652,9853e" filled="f" stroked="t" strokeweight=".23808pt" strokecolor="#383838">
                <v:path arrowok="t"/>
              </v:shape>
            </v:group>
            <v:group style="position:absolute;left:1595;top:9853;width:681;height:2" coordorigin="1595,9853" coordsize="681,2">
              <v:shape style="position:absolute;left:1595;top:9853;width:681;height:2" coordorigin="1595,9853" coordsize="681,0" path="m1595,9853l2276,9853e" filled="f" stroked="t" strokeweight=".47616pt" strokecolor="#545454">
                <v:path arrowok="t"/>
              </v:shape>
            </v:group>
            <v:group style="position:absolute;left:2214;top:9843;width:7223;height:2" coordorigin="2214,9843" coordsize="7223,2">
              <v:shape style="position:absolute;left:2214;top:9843;width:7223;height:2" coordorigin="2214,9843" coordsize="7223,0" path="m2214,9843l9437,9843e" filled="f" stroked="t" strokeweight=".71424pt" strokecolor="#575757">
                <v:path arrowok="t"/>
              </v:shape>
            </v:group>
            <v:group style="position:absolute;left:8976;top:9824;width:2471;height:2" coordorigin="8976,9824" coordsize="2471,2">
              <v:shape style="position:absolute;left:8976;top:9824;width:2471;height:2" coordorigin="8976,9824" coordsize="2471,0" path="m8976,9824l11447,9824e" filled="f" stroked="t" strokeweight=".71424pt" strokecolor="#545454">
                <v:path arrowok="t"/>
              </v:shape>
            </v:group>
            <v:group style="position:absolute;left:390;top:10099;width:1262;height:2" coordorigin="390,10099" coordsize="1262,2">
              <v:shape style="position:absolute;left:390;top:10099;width:1262;height:2" coordorigin="390,10099" coordsize="1262,0" path="m390,10099l1652,10099e" filled="f" stroked="t" strokeweight=".71424pt" strokecolor="#484848">
                <v:path arrowok="t"/>
              </v:shape>
            </v:group>
            <v:group style="position:absolute;left:398;top:7776;width:2;height:4302" coordorigin="398,7776" coordsize="2,4302">
              <v:shape style="position:absolute;left:398;top:7776;width:2;height:4302" coordorigin="398,7776" coordsize="0,4302" path="m398,12078l398,7776e" filled="f" stroked="t" strokeweight=".47616pt" strokecolor="#444444">
                <v:path arrowok="t"/>
              </v:shape>
            </v:group>
            <v:group style="position:absolute;left:1276;top:10097;width:1000;height:2" coordorigin="1276,10097" coordsize="1000,2">
              <v:shape style="position:absolute;left:1276;top:10097;width:1000;height:2" coordorigin="1276,10097" coordsize="1000,0" path="m1276,10097l2276,10097e" filled="f" stroked="t" strokeweight=".95232pt" strokecolor="#606060">
                <v:path arrowok="t"/>
              </v:shape>
            </v:group>
            <v:group style="position:absolute;left:2243;top:9817;width:2;height:750" coordorigin="2243,9817" coordsize="2,750">
              <v:shape style="position:absolute;left:2243;top:9817;width:2;height:750" coordorigin="2243,9817" coordsize="0,750" path="m2243,10568l2243,9817e" filled="f" stroked="t" strokeweight=".23808pt" strokecolor="#606060">
                <v:path arrowok="t"/>
              </v:shape>
            </v:group>
            <v:group style="position:absolute;left:3709;top:10090;width:848;height:2" coordorigin="3709,10090" coordsize="848,2">
              <v:shape style="position:absolute;left:3709;top:10090;width:848;height:2" coordorigin="3709,10090" coordsize="848,0" path="m3709,10090l4557,10090e" filled="f" stroked="t" strokeweight=".47616pt" strokecolor="#383838">
                <v:path arrowok="t"/>
              </v:shape>
            </v:group>
            <v:group style="position:absolute;left:4452;top:10090;width:2728;height:2" coordorigin="4452,10090" coordsize="2728,2">
              <v:shape style="position:absolute;left:4452;top:10090;width:2728;height:2" coordorigin="4452,10090" coordsize="2728,0" path="m4452,10090l7180,10090e" filled="f" stroked="t" strokeweight=".71424pt" strokecolor="#5B5B5B">
                <v:path arrowok="t"/>
              </v:shape>
            </v:group>
            <v:group style="position:absolute;left:2214;top:10087;width:6376;height:2" coordorigin="2214,10087" coordsize="6376,2">
              <v:shape style="position:absolute;left:2214;top:10087;width:6376;height:2" coordorigin="2214,10087" coordsize="6376,0" path="m2214,10087l8590,10087e" filled="f" stroked="t" strokeweight=".95232pt" strokecolor="#545454">
                <v:path arrowok="t"/>
              </v:shape>
            </v:group>
            <v:group style="position:absolute;left:6600;top:10082;width:3152;height:2" coordorigin="6600,10082" coordsize="3152,2">
              <v:shape style="position:absolute;left:6600;top:10082;width:3152;height:2" coordorigin="6600,10082" coordsize="3152,0" path="m6600,10082l9752,10082e" filled="f" stroked="t" strokeweight=".71424pt" strokecolor="#484848">
                <v:path arrowok="t"/>
              </v:shape>
            </v:group>
            <v:group style="position:absolute;left:8023;top:10078;width:395;height:2" coordorigin="8023,10078" coordsize="395,2">
              <v:shape style="position:absolute;left:8023;top:10078;width:395;height:2" coordorigin="8023,10078" coordsize="395,0" path="m8023,10078l8419,10078e" filled="f" stroked="t" strokeweight=".23808pt" strokecolor="#282828">
                <v:path arrowok="t"/>
              </v:shape>
            </v:group>
            <v:group style="position:absolute;left:8390;top:10109;width:3038;height:2" coordorigin="8390,10109" coordsize="3038,2">
              <v:shape style="position:absolute;left:8390;top:10109;width:3038;height:2" coordorigin="8390,10109" coordsize="3038,0" path="m8390,10109l11428,10109e" filled="f" stroked="t" strokeweight=".23808pt" strokecolor="#000000">
                <v:path arrowok="t"/>
              </v:shape>
            </v:group>
            <v:group style="position:absolute;left:390;top:10336;width:7328;height:2" coordorigin="390,10336" coordsize="7328,2">
              <v:shape style="position:absolute;left:390;top:10336;width:7328;height:2" coordorigin="390,10336" coordsize="7328,0" path="m390,10336l7719,10336e" filled="f" stroked="t" strokeweight=".95232pt" strokecolor="#4F4F4F">
                <v:path arrowok="t"/>
              </v:shape>
            </v:group>
            <v:group style="position:absolute;left:2838;top:10333;width:548;height:2" coordorigin="2838,10333" coordsize="548,2">
              <v:shape style="position:absolute;left:2838;top:10333;width:548;height:2" coordorigin="2838,10333" coordsize="548,0" path="m2838,10333l3385,10333e" filled="f" stroked="t" strokeweight=".47616pt" strokecolor="#383838">
                <v:path arrowok="t"/>
              </v:shape>
            </v:group>
            <v:group style="position:absolute;left:3709;top:10326;width:1562;height:2" coordorigin="3709,10326" coordsize="1562,2">
              <v:shape style="position:absolute;left:3709;top:10326;width:1562;height:2" coordorigin="3709,10326" coordsize="1562,0" path="m3709,10326l5271,10326e" filled="f" stroked="t" strokeweight=".47616pt" strokecolor="#3F3F3F">
                <v:path arrowok="t"/>
              </v:shape>
            </v:group>
            <v:group style="position:absolute;left:5214;top:10319;width:4271;height:2" coordorigin="5214,10319" coordsize="4271,2">
              <v:shape style="position:absolute;left:5214;top:10319;width:4271;height:2" coordorigin="5214,10319" coordsize="4271,0" path="m5214,10319l9485,10319e" filled="f" stroked="t" strokeweight=".95232pt" strokecolor="#545454">
                <v:path arrowok="t"/>
              </v:shape>
            </v:group>
            <v:group style="position:absolute;left:7600;top:10312;width:1719;height:2" coordorigin="7600,10312" coordsize="1719,2">
              <v:shape style="position:absolute;left:7600;top:10312;width:1719;height:2" coordorigin="7600,10312" coordsize="1719,0" path="m7600,10312l9318,10312e" filled="f" stroked="t" strokeweight=".47616pt" strokecolor="#383838">
                <v:path arrowok="t"/>
              </v:shape>
            </v:group>
            <v:group style="position:absolute;left:5257;top:10302;width:6195;height:2" coordorigin="5257,10302" coordsize="6195,2">
              <v:shape style="position:absolute;left:5257;top:10302;width:6195;height:2" coordorigin="5257,10302" coordsize="6195,0" path="m5257,10302l11452,10302e" filled="f" stroked="t" strokeweight=".95232pt" strokecolor="#545454">
                <v:path arrowok="t"/>
              </v:shape>
            </v:group>
            <v:group style="position:absolute;left:11449;top:10080;width:2;height:1013" coordorigin="11449,10080" coordsize="2,1013">
              <v:shape style="position:absolute;left:11449;top:10080;width:2;height:1013" coordorigin="11449,10080" coordsize="0,1013" path="m11449,11093l11449,10080e" filled="f" stroked="t" strokeweight=".71424pt" strokecolor="#676767">
                <v:path arrowok="t"/>
              </v:shape>
            </v:group>
            <v:group style="position:absolute;left:11447;top:10295;width:2;height:301" coordorigin="11447,10295" coordsize="2,301">
              <v:shape style="position:absolute;left:11447;top:10295;width:2;height:301" coordorigin="11447,10295" coordsize="0,301" path="m11447,10596l11447,10295e" filled="f" stroked="t" strokeweight=".47616pt" strokecolor="#4F4F4F">
                <v:path arrowok="t"/>
              </v:shape>
            </v:group>
            <v:group style="position:absolute;left:362;top:10778;width:1262;height:2" coordorigin="362,10778" coordsize="1262,2">
              <v:shape style="position:absolute;left:362;top:10778;width:1262;height:2" coordorigin="362,10778" coordsize="1262,0" path="m362,10778l1624,10778e" filled="f" stroked="t" strokeweight=".71424pt" strokecolor="#343434">
                <v:path arrowok="t"/>
              </v:shape>
            </v:group>
            <v:group style="position:absolute;left:1595;top:10809;width:767;height:2" coordorigin="1595,10809" coordsize="767,2">
              <v:shape style="position:absolute;left:1595;top:10809;width:767;height:2" coordorigin="1595,10809" coordsize="767,0" path="m1595,10809l2362,10809e" filled="f" stroked="t" strokeweight=".47616pt" strokecolor="#3F3F3F">
                <v:path arrowok="t"/>
              </v:shape>
            </v:group>
            <v:group style="position:absolute;left:2243;top:10568;width:2;height:220" coordorigin="2243,10568" coordsize="2,220">
              <v:shape style="position:absolute;left:2243;top:10568;width:2;height:220" coordorigin="2243,10568" coordsize="0,220" path="m2243,10787l2243,10568e" filled="f" stroked="t" strokeweight=".23808pt" strokecolor="#000000">
                <v:path arrowok="t"/>
              </v:shape>
            </v:group>
            <v:group style="position:absolute;left:2305;top:10809;width:4019;height:2" coordorigin="2305,10809" coordsize="4019,2">
              <v:shape style="position:absolute;left:2305;top:10809;width:4019;height:2" coordorigin="2305,10809" coordsize="4019,0" path="m2305,10809l6323,10809e" filled="f" stroked="t" strokeweight=".71424pt" strokecolor="#575757">
                <v:path arrowok="t"/>
              </v:shape>
            </v:group>
            <v:group style="position:absolute;left:2347;top:10802;width:2490;height:2" coordorigin="2347,10802" coordsize="2490,2">
              <v:shape style="position:absolute;left:2347;top:10802;width:2490;height:2" coordorigin="2347,10802" coordsize="2490,0" path="m2347,10802l4838,10802e" filled="f" stroked="t" strokeweight=".95232pt" strokecolor="#646464">
                <v:path arrowok="t"/>
              </v:shape>
            </v:group>
            <v:group style="position:absolute;left:4781;top:10802;width:490;height:2" coordorigin="4781,10802" coordsize="490,2">
              <v:shape style="position:absolute;left:4781;top:10802;width:490;height:2" coordorigin="4781,10802" coordsize="490,0" path="m4781,10802l5271,10802e" filled="f" stroked="t" strokeweight=".47616pt" strokecolor="#3F3F3F">
                <v:path arrowok="t"/>
              </v:shape>
            </v:group>
            <v:group style="position:absolute;left:5214;top:10797;width:1443;height:2" coordorigin="5214,10797" coordsize="1443,2">
              <v:shape style="position:absolute;left:5214;top:10797;width:1443;height:2" coordorigin="5214,10797" coordsize="1443,0" path="m5214,10797l6657,10797e" filled="f" stroked="t" strokeweight=".47616pt" strokecolor="#4F4F4F">
                <v:path arrowok="t"/>
              </v:shape>
            </v:group>
            <v:group style="position:absolute;left:6385;top:10792;width:2824;height:2" coordorigin="6385,10792" coordsize="2824,2">
              <v:shape style="position:absolute;left:6385;top:10792;width:2824;height:2" coordorigin="6385,10792" coordsize="2824,0" path="m6385,10792l9209,10792e" filled="f" stroked="t" strokeweight=".95232pt" strokecolor="#646464">
                <v:path arrowok="t"/>
              </v:shape>
            </v:group>
            <v:group style="position:absolute;left:6381;top:10790;width:2981;height:2" coordorigin="6381,10790" coordsize="2981,2">
              <v:shape style="position:absolute;left:6381;top:10790;width:2981;height:2" coordorigin="6381,10790" coordsize="2981,0" path="m6381,10790l9361,10790e" filled="f" stroked="t" strokeweight=".95232pt" strokecolor="#676767">
                <v:path arrowok="t"/>
              </v:shape>
            </v:group>
            <v:group style="position:absolute;left:9261;top:10778;width:2195;height:2" coordorigin="9261,10778" coordsize="2195,2">
              <v:shape style="position:absolute;left:9261;top:10778;width:2195;height:2" coordorigin="9261,10778" coordsize="2195,0" path="m9261,10778l11456,10778e" filled="f" stroked="t" strokeweight=".71424pt" strokecolor="#5B5B5B">
                <v:path arrowok="t"/>
              </v:shape>
            </v:group>
            <v:group style="position:absolute;left:400;top:10749;width:2;height:1329" coordorigin="400,10749" coordsize="2,1329">
              <v:shape style="position:absolute;left:400;top:10749;width:2;height:1329" coordorigin="400,10749" coordsize="0,1329" path="m400,12078l400,10749e" filled="f" stroked="t" strokeweight=".95232pt" strokecolor="#5B5B5B">
                <v:path arrowok="t"/>
              </v:shape>
            </v:group>
            <v:group style="position:absolute;left:2243;top:10773;width:2;height:91" coordorigin="2243,10773" coordsize="2,91">
              <v:shape style="position:absolute;left:2243;top:10773;width:2;height:91" coordorigin="2243,10773" coordsize="0,91" path="m2243,10864l2243,10773e" filled="f" stroked="t" strokeweight=".71424pt" strokecolor="#4F4F4F">
                <v:path arrowok="t"/>
              </v:shape>
            </v:group>
            <v:group style="position:absolute;left:7285;top:10783;width:2;height:526" coordorigin="7285,10783" coordsize="2,526">
              <v:shape style="position:absolute;left:7285;top:10783;width:2;height:526" coordorigin="7285,10783" coordsize="0,526" path="m7285,11308l7285,10783e" filled="f" stroked="t" strokeweight=".95232pt" strokecolor="#676767">
                <v:path arrowok="t"/>
              </v:shape>
            </v:group>
            <v:group style="position:absolute;left:1595;top:11050;width:3243;height:2" coordorigin="1595,11050" coordsize="3243,2">
              <v:shape style="position:absolute;left:1595;top:11050;width:3243;height:2" coordorigin="1595,11050" coordsize="3243,0" path="m1595,11050l4838,11050e" filled="f" stroked="t" strokeweight=".95232pt" strokecolor="#5B5B5B">
                <v:path arrowok="t"/>
              </v:shape>
            </v:group>
            <v:group style="position:absolute;left:395;top:11053;width:1257;height:2" coordorigin="395,11053" coordsize="1257,2">
              <v:shape style="position:absolute;left:395;top:11053;width:1257;height:2" coordorigin="395,11053" coordsize="1257,0" path="m395,11053l1652,11053e" filled="f" stroked="t" strokeweight=".47616pt" strokecolor="#484848">
                <v:path arrowok="t"/>
              </v:shape>
            </v:group>
            <v:group style="position:absolute;left:2243;top:10864;width:2;height:903" coordorigin="2243,10864" coordsize="2,903">
              <v:shape style="position:absolute;left:2243;top:10864;width:2;height:903" coordorigin="2243,10864" coordsize="0,903" path="m2243,11767l2243,10864e" filled="f" stroked="t" strokeweight=".23808pt" strokecolor="#5B5B5B">
                <v:path arrowok="t"/>
              </v:shape>
            </v:group>
            <v:group style="position:absolute;left:4781;top:11041;width:490;height:2" coordorigin="4781,11041" coordsize="490,2">
              <v:shape style="position:absolute;left:4781;top:11041;width:490;height:2" coordorigin="4781,11041" coordsize="490,0" path="m4781,11041l5271,11041e" filled="f" stroked="t" strokeweight=".47616pt" strokecolor="#343434">
                <v:path arrowok="t"/>
              </v:shape>
            </v:group>
            <v:group style="position:absolute;left:5214;top:11029;width:4124;height:2" coordorigin="5214,11029" coordsize="4124,2">
              <v:shape style="position:absolute;left:5214;top:11029;width:4124;height:2" coordorigin="5214,11029" coordsize="4124,0" path="m5214,11029l9337,11029e" filled="f" stroked="t" strokeweight=".95232pt" strokecolor="#5B5B5B">
                <v:path arrowok="t"/>
              </v:shape>
            </v:group>
            <v:group style="position:absolute;left:9261;top:11019;width:2009;height:2" coordorigin="9261,11019" coordsize="2009,2">
              <v:shape style="position:absolute;left:9261;top:11019;width:2009;height:2" coordorigin="9261,11019" coordsize="2009,0" path="m9261,11019l11271,11019e" filled="f" stroked="t" strokeweight=".47616pt" strokecolor="#484848">
                <v:path arrowok="t"/>
              </v:shape>
            </v:group>
            <v:group style="position:absolute;left:11180;top:11017;width:276;height:2" coordorigin="11180,11017" coordsize="276,2">
              <v:shape style="position:absolute;left:11180;top:11017;width:276;height:2" coordorigin="11180,11017" coordsize="276,0" path="m11180,11017l11456,11017e" filled="f" stroked="t" strokeweight=".95232pt" strokecolor="#646464">
                <v:path arrowok="t"/>
              </v:shape>
            </v:group>
            <v:group style="position:absolute;left:362;top:11256;width:733;height:2" coordorigin="362,11256" coordsize="733,2">
              <v:shape style="position:absolute;left:362;top:11256;width:733;height:2" coordorigin="362,11256" coordsize="733,0" path="m362,11256l1095,11256e" filled="f" stroked="t" strokeweight=".23808pt" strokecolor="#575757">
                <v:path arrowok="t"/>
              </v:shape>
            </v:group>
            <v:group style="position:absolute;left:1090;top:11036;width:2;height:225" coordorigin="1090,11036" coordsize="2,225">
              <v:shape style="position:absolute;left:1090;top:11036;width:2;height:225" coordorigin="1090,11036" coordsize="0,225" path="m1090,11261l1090,11036e" filled="f" stroked="t" strokeweight=".23808pt" strokecolor="#383838">
                <v:path arrowok="t"/>
              </v:shape>
            </v:group>
            <v:group style="position:absolute;left:1205;top:11289;width:1071;height:2" coordorigin="1205,11289" coordsize="1071,2">
              <v:shape style="position:absolute;left:1205;top:11289;width:1071;height:2" coordorigin="1205,11289" coordsize="1071,0" path="m1205,11289l2276,11289e" filled="f" stroked="t" strokeweight=".47616pt" strokecolor="#5B5B5B">
                <v:path arrowok="t"/>
              </v:shape>
            </v:group>
            <v:group style="position:absolute;left:1648;top:11046;width:2;height:750" coordorigin="1648,11046" coordsize="2,750">
              <v:shape style="position:absolute;left:1648;top:11046;width:2;height:750" coordorigin="1648,11046" coordsize="0,750" path="m1648,11796l1648,11046e" filled="f" stroked="t" strokeweight=".71424pt" strokecolor="#484848">
                <v:path arrowok="t"/>
              </v:shape>
            </v:group>
            <v:group style="position:absolute;left:2576;top:11285;width:2928;height:2" coordorigin="2576,11285" coordsize="2928,2">
              <v:shape style="position:absolute;left:2576;top:11285;width:2928;height:2" coordorigin="2576,11285" coordsize="2928,0" path="m2576,11285l5504,11285e" filled="f" stroked="t" strokeweight=".23808pt" strokecolor="#3F3F3F">
                <v:path arrowok="t"/>
              </v:shape>
            </v:group>
            <v:group style="position:absolute;left:5281;top:11275;width:3243;height:2" coordorigin="5281,11275" coordsize="3243,2">
              <v:shape style="position:absolute;left:5281;top:11275;width:3243;height:2" coordorigin="5281,11275" coordsize="3243,0" path="m5281,11275l8523,11275e" filled="f" stroked="t" strokeweight=".95232pt" strokecolor="#606060">
                <v:path arrowok="t"/>
              </v:shape>
            </v:group>
            <v:group style="position:absolute;left:7600;top:11261;width:3671;height:2" coordorigin="7600,11261" coordsize="3671,2">
              <v:shape style="position:absolute;left:7600;top:11261;width:3671;height:2" coordorigin="7600,11261" coordsize="3671,0" path="m7600,11261l11271,11261e" filled="f" stroked="t" strokeweight=".95232pt" strokecolor="#606060">
                <v:path arrowok="t"/>
              </v:shape>
            </v:group>
            <v:group style="position:absolute;left:11214;top:11251;width:243;height:2" coordorigin="11214,11251" coordsize="243,2">
              <v:shape style="position:absolute;left:11214;top:11251;width:243;height:2" coordorigin="11214,11251" coordsize="243,0" path="m11214,11251l11456,11251e" filled="f" stroked="t" strokeweight=".47616pt" strokecolor="#2F2F2F">
                <v:path arrowok="t"/>
              </v:shape>
            </v:group>
            <v:group style="position:absolute;left:11423;top:11036;width:2;height:731" coordorigin="11423,11036" coordsize="2,731">
              <v:shape style="position:absolute;left:11423;top:11036;width:2;height:731" coordorigin="11423,11036" coordsize="0,731" path="m11423,11767l11423,11036e" filled="f" stroked="t" strokeweight=".23808pt" strokecolor="#2B2B2B">
                <v:path arrowok="t"/>
              </v:shape>
            </v:group>
            <v:group style="position:absolute;left:1090;top:11251;width:2;height:516" coordorigin="1090,11251" coordsize="2,516">
              <v:shape style="position:absolute;left:1090;top:11251;width:2;height:516" coordorigin="1090,11251" coordsize="0,516" path="m1090,11767l1090,11251e" filled="f" stroked="t" strokeweight=".23808pt" strokecolor="#676767">
                <v:path arrowok="t"/>
              </v:shape>
            </v:group>
            <v:group style="position:absolute;left:7257;top:11251;width:2;height:516" coordorigin="7257,11251" coordsize="2,516">
              <v:shape style="position:absolute;left:7257;top:11251;width:2;height:516" coordorigin="7257,11251" coordsize="0,516" path="m7257,11767l7257,11251e" filled="f" stroked="t" strokeweight=".23808pt" strokecolor="#545454">
                <v:path arrowok="t"/>
              </v:shape>
            </v:group>
            <v:group style="position:absolute;left:367;top:11767;width:2;height:4263" coordorigin="367,11767" coordsize="2,4263">
              <v:shape style="position:absolute;left:367;top:11767;width:2;height:4263" coordorigin="367,11767" coordsize="0,4263" path="m367,16031l367,11767e" filled="f" stroked="t" strokeweight=".71424pt" strokecolor="#000000">
                <v:path arrowok="t"/>
              </v:shape>
            </v:group>
            <v:group style="position:absolute;left:1090;top:11767;width:2;height:435" coordorigin="1090,11767" coordsize="2,435">
              <v:shape style="position:absolute;left:1090;top:11767;width:2;height:435" coordorigin="1090,11767" coordsize="0,435" path="m1090,12202l1090,11767e" filled="f" stroked="t" strokeweight=".23808pt" strokecolor="#000000">
                <v:path arrowok="t"/>
              </v:shape>
            </v:group>
            <v:group style="position:absolute;left:1655;top:11739;width:2;height:1028" coordorigin="1655,11739" coordsize="2,1028">
              <v:shape style="position:absolute;left:1655;top:11739;width:2;height:1028" coordorigin="1655,11739" coordsize="0,1028" path="m1655,12766l1655,11739e" filled="f" stroked="t" strokeweight=".71424pt" strokecolor="#3F3F3F">
                <v:path arrowok="t"/>
              </v:shape>
            </v:group>
            <v:group style="position:absolute;left:2243;top:11767;width:2;height:970" coordorigin="2243,11767" coordsize="2,970">
              <v:shape style="position:absolute;left:2243;top:11767;width:2;height:970" coordorigin="2243,11767" coordsize="0,970" path="m2243,12738l2243,11767e" filled="f" stroked="t" strokeweight=".23808pt" strokecolor="#000000">
                <v:path arrowok="t"/>
              </v:shape>
            </v:group>
            <v:group style="position:absolute;left:7257;top:11767;width:2;height:2877" coordorigin="7257,11767" coordsize="2,2877">
              <v:shape style="position:absolute;left:7257;top:11767;width:2;height:2877" coordorigin="7257,11767" coordsize="0,2877" path="m7257,14645l7257,11767e" filled="f" stroked="t" strokeweight=".23808pt" strokecolor="#000000">
                <v:path arrowok="t"/>
              </v:shape>
            </v:group>
            <v:group style="position:absolute;left:11423;top:11767;width:2;height:3704" coordorigin="11423,11767" coordsize="2,3704">
              <v:shape style="position:absolute;left:11423;top:11767;width:2;height:3704" coordorigin="11423,11767" coordsize="0,3704" path="m11423,15471l11423,11767e" filled="f" stroked="t" strokeweight=".23808pt" strokecolor="#000000">
                <v:path arrowok="t"/>
              </v:shape>
            </v:group>
            <v:group style="position:absolute;left:1090;top:12202;width:2;height:1171" coordorigin="1090,12202" coordsize="2,1171">
              <v:shape style="position:absolute;left:1090;top:12202;width:2;height:1171" coordorigin="1090,12202" coordsize="0,1171" path="m1090,13373l1090,12202e" filled="f" stroked="t" strokeweight=".23808pt" strokecolor="#3B3B3B">
                <v:path arrowok="t"/>
              </v:shape>
            </v:group>
            <v:group style="position:absolute;left:419;top:13380;width:252;height:2" coordorigin="419,13380" coordsize="252,2">
              <v:shape style="position:absolute;left:419;top:13380;width:252;height:2" coordorigin="419,13380" coordsize="252,0" path="m419,13380l671,13380e" filled="f" stroked="t" strokeweight=".71424pt" strokecolor="#545454">
                <v:path arrowok="t"/>
              </v:shape>
            </v:group>
            <v:group style="position:absolute;left:1659;top:12145;width:2;height:2194" coordorigin="1659,12145" coordsize="2,2194">
              <v:shape style="position:absolute;left:1659;top:12145;width:2;height:2194" coordorigin="1659,12145" coordsize="0,2194" path="m1659,14339l1659,12145e" filled="f" stroked="t" strokeweight=".95232pt" strokecolor="#484848">
                <v:path arrowok="t"/>
              </v:shape>
            </v:group>
            <v:group style="position:absolute;left:614;top:13378;width:1733;height:2" coordorigin="614,13378" coordsize="1733,2">
              <v:shape style="position:absolute;left:614;top:13378;width:1733;height:2" coordorigin="614,13378" coordsize="1733,0" path="m614,13378l2347,13378e" filled="f" stroked="t" strokeweight=".95232pt" strokecolor="#646464">
                <v:path arrowok="t"/>
              </v:shape>
            </v:group>
            <v:group style="position:absolute;left:2243;top:12738;width:2;height:851" coordorigin="2243,12738" coordsize="2,851">
              <v:shape style="position:absolute;left:2243;top:12738;width:2;height:851" coordorigin="2243,12738" coordsize="0,851" path="m2243,13588l2243,12738e" filled="f" stroked="t" strokeweight=".23808pt" strokecolor="#646464">
                <v:path arrowok="t"/>
              </v:shape>
            </v:group>
            <v:group style="position:absolute;left:1090;top:13359;width:2;height:229" coordorigin="1090,13359" coordsize="2,229">
              <v:shape style="position:absolute;left:1090;top:13359;width:2;height:229" coordorigin="1090,13359" coordsize="0,229" path="m1090,13588l1090,13359e" filled="f" stroked="t" strokeweight=".23808pt" strokecolor="#707070">
                <v:path arrowok="t"/>
              </v:shape>
            </v:group>
            <v:group style="position:absolute;left:1090;top:13588;width:2;height:2442" coordorigin="1090,13588" coordsize="2,2442">
              <v:shape style="position:absolute;left:1090;top:13588;width:2;height:2442" coordorigin="1090,13588" coordsize="0,2442" path="m1090,16031l1090,13588e" filled="f" stroked="t" strokeweight=".23808pt" strokecolor="#000000">
                <v:path arrowok="t"/>
              </v:shape>
            </v:group>
            <v:group style="position:absolute;left:1624;top:13588;width:2;height:2442" coordorigin="1624,13588" coordsize="2,2442">
              <v:shape style="position:absolute;left:1624;top:13588;width:2;height:2442" coordorigin="1624,13588" coordsize="0,2442" path="m1624,16031l1624,13588e" filled="f" stroked="t" strokeweight=".71424pt" strokecolor="#000000">
                <v:path arrowok="t"/>
              </v:shape>
            </v:group>
            <v:group style="position:absolute;left:2243;top:13588;width:2;height:2442" coordorigin="2243,13588" coordsize="2,2442">
              <v:shape style="position:absolute;left:2243;top:13588;width:2;height:2442" coordorigin="2243,13588" coordsize="0,2442" path="m2243,16031l2243,13588e" filled="f" stroked="t" strokeweight=".23808pt" strokecolor="#000000">
                <v:path arrowok="t"/>
              </v:shape>
            </v:group>
            <v:group style="position:absolute;left:7257;top:14645;width:2;height:827" coordorigin="7257,14645" coordsize="2,827">
              <v:shape style="position:absolute;left:7257;top:14645;width:2;height:827" coordorigin="7257,14645" coordsize="0,827" path="m7257,15471l7257,14645e" filled="f" stroked="t" strokeweight=".23808pt" strokecolor="#4B3BA3">
                <v:path arrowok="t"/>
              </v:shape>
            </v:group>
            <v:group style="position:absolute;left:367;top:16026;width:276;height:2" coordorigin="367,16026" coordsize="276,2">
              <v:shape style="position:absolute;left:367;top:16026;width:276;height:2" coordorigin="367,16026" coordsize="276,0" path="m367,16026l643,16026e" filled="f" stroked="t" strokeweight=".23808pt" strokecolor="#575757">
                <v:path arrowok="t"/>
              </v:shape>
            </v:group>
            <v:group style="position:absolute;left:643;top:16026;width:452;height:2" coordorigin="643,16026" coordsize="452,2">
              <v:shape style="position:absolute;left:643;top:16026;width:452;height:2" coordorigin="643,16026" coordsize="452,0" path="m643,16026l1095,16026e" filled="f" stroked="t" strokeweight=".23808pt" strokecolor="#000000">
                <v:path arrowok="t"/>
              </v:shape>
            </v:group>
            <v:group style="position:absolute;left:1219;top:16055;width:1143;height:2" coordorigin="1219,16055" coordsize="1143,2">
              <v:shape style="position:absolute;left:1219;top:16055;width:1143;height:2" coordorigin="1219,16055" coordsize="1143,0" path="m1219,16055l2362,16055e" filled="f" stroked="t" strokeweight=".23808pt" strokecolor="#676767">
                <v:path arrowok="t"/>
              </v:shape>
            </v:group>
            <v:group style="position:absolute;left:2305;top:16050;width:4595;height:2" coordorigin="2305,16050" coordsize="4595,2">
              <v:shape style="position:absolute;left:2305;top:16050;width:4595;height:2" coordorigin="2305,16050" coordsize="4595,0" path="m2305,16050l6900,16050e" filled="f" stroked="t" strokeweight=".95232pt" strokecolor="#646464">
                <v:path arrowok="t"/>
              </v:shape>
            </v:group>
            <v:group style="position:absolute;left:7257;top:15471;width:2;height:564" coordorigin="7257,15471" coordsize="2,564">
              <v:shape style="position:absolute;left:7257;top:15471;width:2;height:564" coordorigin="7257,15471" coordsize="0,564" path="m7257,16035l7257,15471e" filled="f" stroked="t" strokeweight=".23808pt" strokecolor="#606060">
                <v:path arrowok="t"/>
              </v:shape>
            </v:group>
            <v:group style="position:absolute;left:2843;top:16031;width:6247;height:2" coordorigin="2843,16031" coordsize="6247,2">
              <v:shape style="position:absolute;left:2843;top:16031;width:6247;height:2" coordorigin="2843,16031" coordsize="6247,0" path="m2843,16031l9090,16031e" filled="f" stroked="t" strokeweight=".95232pt" strokecolor="#646464">
                <v:path arrowok="t"/>
              </v:shape>
            </v:group>
            <v:group style="position:absolute;left:8976;top:16016;width:343;height:2" coordorigin="8976,16016" coordsize="343,2">
              <v:shape style="position:absolute;left:8976;top:16016;width:343;height:2" coordorigin="8976,16016" coordsize="343,0" path="m8976,16016l9318,16016e" filled="f" stroked="t" strokeweight=".47616pt" strokecolor="#444444">
                <v:path arrowok="t"/>
              </v:shape>
            </v:group>
            <v:group style="position:absolute;left:9261;top:16009;width:2252;height:2" coordorigin="9261,16009" coordsize="2252,2">
              <v:shape style="position:absolute;left:9261;top:16009;width:2252;height:2" coordorigin="9261,16009" coordsize="2252,0" path="m9261,16009l11514,16009e" filled="f" stroked="t" strokeweight=".71424pt" strokecolor="#606060">
                <v:path arrowok="t"/>
              </v:shape>
            </v:group>
            <v:group style="position:absolute;left:11423;top:15471;width:2;height:564" coordorigin="11423,15471" coordsize="2,564">
              <v:shape style="position:absolute;left:11423;top:15471;width:2;height:564" coordorigin="11423,15471" coordsize="0,564" path="m11423,16035l11423,15471e" filled="f" stroked="t" strokeweight=".23808pt" strokecolor="#606060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40" w:lineRule="auto"/>
        <w:ind w:left="23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4" w:lineRule="exact"/>
        <w:ind w:left="110" w:right="-20"/>
        <w:jc w:val="left"/>
        <w:tabs>
          <w:tab w:pos="7160" w:val="left"/>
          <w:tab w:pos="8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545656"/>
          <w:w w:val="128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545656"/>
          <w:spacing w:val="-34"/>
          <w:w w:val="128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5"/>
          <w:w w:val="79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45656"/>
          <w:spacing w:val="0"/>
          <w:w w:val="118"/>
        </w:rPr>
        <w:t>mail</w:t>
      </w:r>
      <w:r>
        <w:rPr>
          <w:rFonts w:ascii="Times New Roman" w:hAnsi="Times New Roman" w:cs="Times New Roman" w:eastAsia="Times New Roman"/>
          <w:sz w:val="28"/>
          <w:szCs w:val="28"/>
          <w:color w:val="54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73"/>
        </w:rPr>
        <w:t>YAP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i/>
          <w:position w:val="6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264"/>
          <w:i/>
          <w:position w:val="6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i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i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43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13131"/>
          <w:w w:val="96"/>
        </w:rPr>
        <w:t>Itf</w:t>
      </w:r>
      <w:r>
        <w:rPr>
          <w:rFonts w:ascii="Arial" w:hAnsi="Arial" w:cs="Arial" w:eastAsia="Arial"/>
          <w:sz w:val="22"/>
          <w:szCs w:val="22"/>
          <w:color w:val="313131"/>
          <w:spacing w:val="-6"/>
          <w:w w:val="97"/>
        </w:rPr>
        <w:t>a</w:t>
      </w:r>
      <w:r>
        <w:rPr>
          <w:rFonts w:ascii="Arial" w:hAnsi="Arial" w:cs="Arial" w:eastAsia="Arial"/>
          <w:sz w:val="22"/>
          <w:szCs w:val="22"/>
          <w:color w:val="313131"/>
          <w:spacing w:val="-14"/>
          <w:w w:val="122"/>
        </w:rPr>
        <w:t>ı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85"/>
        </w:rPr>
        <w:t>ye</w:t>
      </w:r>
      <w:r>
        <w:rPr>
          <w:rFonts w:ascii="Arial" w:hAnsi="Arial" w:cs="Arial" w:eastAsia="Arial"/>
          <w:sz w:val="23"/>
          <w:szCs w:val="23"/>
          <w:color w:val="313131"/>
          <w:spacing w:val="-14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93"/>
        </w:rPr>
        <w:t>Batı</w:t>
      </w:r>
      <w:r>
        <w:rPr>
          <w:rFonts w:ascii="Arial" w:hAnsi="Arial" w:cs="Arial" w:eastAsia="Arial"/>
          <w:sz w:val="22"/>
          <w:szCs w:val="22"/>
          <w:color w:val="313131"/>
          <w:spacing w:val="-2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95"/>
        </w:rPr>
        <w:t>Bölge'"'</w:t>
      </w:r>
      <w:r>
        <w:rPr>
          <w:rFonts w:ascii="Arial" w:hAnsi="Arial" w:cs="Arial" w:eastAsia="Arial"/>
          <w:sz w:val="22"/>
          <w:szCs w:val="22"/>
          <w:color w:val="313131"/>
          <w:spacing w:val="-45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45656"/>
          <w:spacing w:val="8"/>
          <w:w w:val="64"/>
        </w:rPr>
        <w:t>.</w:t>
      </w:r>
      <w:r>
        <w:rPr>
          <w:rFonts w:ascii="Arial" w:hAnsi="Arial" w:cs="Arial" w:eastAsia="Arial"/>
          <w:sz w:val="22"/>
          <w:szCs w:val="22"/>
          <w:color w:val="9E9E9C"/>
          <w:spacing w:val="-18"/>
          <w:w w:val="129"/>
        </w:rPr>
        <w:t>.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92"/>
        </w:rPr>
        <w:t>,;ri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97" w:after="0" w:line="240" w:lineRule="auto"/>
        <w:ind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2636A1"/>
          <w:w w:val="74"/>
          <w:b/>
          <w:bCs/>
        </w:rPr>
        <w:t>ö'Z-</w:t>
      </w:r>
      <w:r>
        <w:rPr>
          <w:rFonts w:ascii="Arial" w:hAnsi="Arial" w:cs="Arial" w:eastAsia="Arial"/>
          <w:sz w:val="41"/>
          <w:szCs w:val="41"/>
          <w:color w:val="2636A1"/>
          <w:spacing w:val="-40"/>
          <w:w w:val="74"/>
          <w:b/>
          <w:bCs/>
        </w:rPr>
        <w:t>l</w:t>
      </w:r>
      <w:r>
        <w:rPr>
          <w:rFonts w:ascii="Arial" w:hAnsi="Arial" w:cs="Arial" w:eastAsia="Arial"/>
          <w:sz w:val="41"/>
          <w:szCs w:val="41"/>
          <w:color w:val="313682"/>
          <w:spacing w:val="0"/>
          <w:w w:val="68"/>
          <w:b/>
          <w:bCs/>
        </w:rPr>
        <w:t>o</w:t>
      </w:r>
      <w:r>
        <w:rPr>
          <w:rFonts w:ascii="Arial" w:hAnsi="Arial" w:cs="Arial" w:eastAsia="Arial"/>
          <w:sz w:val="41"/>
          <w:szCs w:val="41"/>
          <w:color w:val="313682"/>
          <w:spacing w:val="-81"/>
          <w:w w:val="100"/>
          <w:b/>
          <w:bCs/>
        </w:rPr>
        <w:t> </w:t>
      </w:r>
      <w:r>
        <w:rPr>
          <w:rFonts w:ascii="Arial" w:hAnsi="Arial" w:cs="Arial" w:eastAsia="Arial"/>
          <w:sz w:val="41"/>
          <w:szCs w:val="41"/>
          <w:color w:val="2636A1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41"/>
          <w:szCs w:val="41"/>
          <w:color w:val="2636A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41"/>
          <w:szCs w:val="41"/>
          <w:color w:val="2636A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340"/>
          <w:cols w:num="2" w:equalWidth="0">
            <w:col w:w="607" w:space="2064"/>
            <w:col w:w="8689"/>
          </w:cols>
        </w:sectPr>
      </w:pPr>
      <w:rPr/>
    </w:p>
    <w:p>
      <w:pPr>
        <w:spacing w:before="65" w:after="0" w:line="219" w:lineRule="auto"/>
        <w:ind w:left="603" w:right="-157" w:firstLine="-14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91"/>
          <w:szCs w:val="91"/>
          <w:color w:val="1F2121"/>
          <w:spacing w:val="-770"/>
          <w:w w:val="154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2" w:right="4946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4"/>
        </w:rPr>
        <w:t>S</w:t>
      </w:r>
      <w:r>
        <w:rPr>
          <w:rFonts w:ascii="Arial" w:hAnsi="Arial" w:cs="Arial" w:eastAsia="Arial"/>
          <w:sz w:val="19"/>
          <w:szCs w:val="19"/>
          <w:color w:val="313131"/>
          <w:spacing w:val="11"/>
          <w:w w:val="229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84"/>
        </w:rPr>
        <w:t>GI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715" w:right="56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80" w:bottom="280" w:left="180" w:right="100"/>
          <w:cols w:num="2" w:equalWidth="0">
            <w:col w:w="1624" w:space="1881"/>
            <w:col w:w="8135"/>
          </w:cols>
        </w:sectPr>
      </w:pPr>
      <w:rPr/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5" w:after="0" w:line="240" w:lineRule="auto"/>
        <w:ind w:left="135" w:right="-20"/>
        <w:jc w:val="left"/>
        <w:tabs>
          <w:tab w:pos="1780" w:val="left"/>
          <w:tab w:pos="3180" w:val="left"/>
          <w:tab w:pos="554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26/05/2017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ı9: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rrel: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51" w:lineRule="auto"/>
        <w:ind w:left="135" w:right="3092" w:firstLine="-19"/>
        <w:jc w:val="left"/>
        <w:tabs>
          <w:tab w:pos="1780" w:val="left"/>
          <w:tab w:pos="3180" w:val="left"/>
          <w:tab w:pos="454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82"/>
        </w:rPr>
        <w:t>IK.ayıt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4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26/05/20ı7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6"/>
        </w:rPr>
        <w:t>!Kayıt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3555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KARAYAZI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:Salihle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Çevikkent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Cumlmriyet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No:6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DİKİLİ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Salihle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Çevikkent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Cwnhuriyet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DİKİLi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5" w:right="-20"/>
        <w:jc w:val="left"/>
        <w:tabs>
          <w:tab w:pos="1500" w:val="left"/>
          <w:tab w:pos="456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16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9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3"/>
        </w:rPr>
        <w:t>:Kıvılcım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40" w:lineRule="auto"/>
        <w:ind w:left="135" w:right="-20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36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92511pt;margin-top:1.736487pt;width:57.611132pt;height:22.5pt;mso-position-horizontal-relative:page;mso-position-vertical-relative:paragraph;z-index:-15256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313131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13131"/>
                      <w:spacing w:val="-39"/>
                      <w:w w:val="39"/>
                    </w:rPr>
                    <w:t> 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1313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1F2121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1F212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1F212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828282"/>
                      <w:spacing w:val="0"/>
                      <w:w w:val="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Betonaı·me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ÇeU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025" w:right="-20"/>
        <w:jc w:val="left"/>
        <w:tabs>
          <w:tab w:pos="60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1F2121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1F212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1F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:19:32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7" w:after="0" w:line="240" w:lineRule="auto"/>
        <w:ind w:left="135" w:right="-20"/>
        <w:jc w:val="left"/>
        <w:tabs>
          <w:tab w:pos="214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Nazım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AKYEL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4"/>
        </w:rPr>
        <w:t>jKira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6"/>
          <w:w w:val="9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:Nazım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AKYEL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14" w:lineRule="exact"/>
        <w:ind w:left="2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Ufuk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BAYDAR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72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7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102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19:15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19:30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5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4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5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mnjyet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  <w:cols w:num="3" w:equalWidth="0">
            <w:col w:w="662" w:space="1496"/>
            <w:col w:w="1930" w:space="628"/>
            <w:col w:w="6924"/>
          </w:cols>
        </w:sectPr>
      </w:pPr>
      <w:rPr/>
    </w:p>
    <w:p>
      <w:pPr>
        <w:spacing w:before="29" w:after="0" w:line="214" w:lineRule="exact"/>
        <w:ind w:left="2164" w:right="-69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  <w:cols w:num="2" w:equalWidth="0">
            <w:col w:w="6870" w:space="314"/>
            <w:col w:w="4456"/>
          </w:cols>
        </w:sectPr>
      </w:pPr>
      <w:rPr/>
    </w:p>
    <w:p>
      <w:pPr>
        <w:spacing w:before="20" w:after="0" w:line="257" w:lineRule="auto"/>
        <w:ind w:left="2168" w:right="1143" w:firstLine="-20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15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6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  <w:cols w:num="3" w:equalWidth="0">
            <w:col w:w="4376" w:space="341"/>
            <w:col w:w="1020" w:space="1901"/>
            <w:col w:w="4002"/>
          </w:cols>
        </w:sectPr>
      </w:pPr>
      <w:rPr/>
    </w:p>
    <w:p>
      <w:pPr>
        <w:spacing w:before="29" w:after="0" w:line="240" w:lineRule="auto"/>
        <w:ind w:left="116" w:right="-14"/>
        <w:jc w:val="both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28282"/>
          <w:spacing w:val="0"/>
          <w:w w:val="121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515" w:lineRule="auto"/>
        <w:ind w:left="171" w:right="407" w:firstLine="-5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!Durum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71" w:right="-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9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6" w:right="49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3"/>
        </w:rPr>
        <w:t>!Hasa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71"/>
        </w:rPr>
        <w:t>[Y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82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3" w:lineRule="auto"/>
        <w:ind w:left="116" w:right="18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86"/>
        </w:rPr>
        <w:t>[Yanı&gt;ı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2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2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A0A1A1"/>
          <w:spacing w:val="0"/>
          <w:w w:val="1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0A1A1"/>
          <w:spacing w:val="0"/>
          <w:w w:val="11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A0A1A1"/>
          <w:spacing w:val="25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5"/>
          <w:w w:val="11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12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6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6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6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u w:val="single" w:color="000000"/>
        </w:rPr>
        <w:t>dildigi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Söndilrınede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73" w:lineRule="exact"/>
        <w:ind w:left="606" w:right="-20"/>
        <w:jc w:val="left"/>
        <w:tabs>
          <w:tab w:pos="2540" w:val="left"/>
          <w:tab w:pos="446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77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8"/>
          <w:w w:val="14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4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1" w:lineRule="exact"/>
        <w:ind w:left="2558" w:right="-20"/>
        <w:jc w:val="left"/>
        <w:tabs>
          <w:tab w:pos="4460" w:val="left"/>
          <w:tab w:pos="6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44646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4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44646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çatısını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çökmü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3"/>
        </w:rPr>
        <w:t>gOne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enerjisi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sistemini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görüldüTahmini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15.000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-23" w:right="89" w:firstLine="18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kısmınd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güne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b/>
          <w:bCs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b/>
          <w:bCs/>
        </w:rPr>
        <w:t>enerjisi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istemini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görulmü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sonucunda;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Kandemi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Güneş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Enerjisi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yetkililerini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güne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enerjisi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monta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kaynakta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auto"/>
        <w:ind w:left="81" w:right="55" w:firstLine="-4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85"/>
        </w:rPr>
        <w:t>,;am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yünü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izalasyo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malzemesini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düşmesi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zamanla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alevleurnesi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çatını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iskeletine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irayet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olabilecei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1"/>
        </w:rPr>
        <w:t>vanlınıştu·.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525" w:lineRule="auto"/>
        <w:ind w:left="38" w:right="4155" w:firstLine="-38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Nazım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AKYEL'e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  <w:cols w:num="2" w:equalWidth="0">
            <w:col w:w="1842" w:space="317"/>
            <w:col w:w="9481"/>
          </w:cols>
        </w:sectPr>
      </w:pPr>
      <w:rPr/>
    </w:p>
    <w:p>
      <w:pPr>
        <w:spacing w:before="4" w:after="0" w:line="240" w:lineRule="auto"/>
        <w:ind w:left="11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B5B5B"/>
          <w:w w:val="110"/>
        </w:rPr>
        <w:t>E</w:t>
      </w:r>
      <w:r>
        <w:rPr>
          <w:rFonts w:ascii="Arial" w:hAnsi="Arial" w:cs="Arial" w:eastAsia="Arial"/>
          <w:sz w:val="19"/>
          <w:szCs w:val="19"/>
          <w:color w:val="5B5B5B"/>
          <w:spacing w:val="-12"/>
          <w:w w:val="111"/>
        </w:rPr>
        <w:t>k</w:t>
      </w:r>
      <w:r>
        <w:rPr>
          <w:rFonts w:ascii="Arial" w:hAnsi="Arial" w:cs="Arial" w:eastAsia="Arial"/>
          <w:sz w:val="19"/>
          <w:szCs w:val="19"/>
          <w:color w:val="1F2121"/>
          <w:spacing w:val="0"/>
          <w:w w:val="105"/>
        </w:rPr>
        <w:t>i</w:t>
      </w:r>
      <w:r>
        <w:rPr>
          <w:rFonts w:ascii="Arial" w:hAnsi="Arial" w:cs="Arial" w:eastAsia="Arial"/>
          <w:sz w:val="19"/>
          <w:szCs w:val="19"/>
          <w:color w:val="1F2121"/>
          <w:spacing w:val="-15"/>
          <w:w w:val="105"/>
        </w:rPr>
        <w:t>b</w:t>
      </w:r>
      <w:r>
        <w:rPr>
          <w:rFonts w:ascii="Arial" w:hAnsi="Arial" w:cs="Arial" w:eastAsia="Arial"/>
          <w:sz w:val="19"/>
          <w:szCs w:val="19"/>
          <w:color w:val="BCBCBC"/>
          <w:spacing w:val="-12"/>
          <w:w w:val="49"/>
        </w:rPr>
        <w:t>.</w:t>
      </w:r>
      <w:r>
        <w:rPr>
          <w:rFonts w:ascii="Arial" w:hAnsi="Arial" w:cs="Arial" w:eastAsia="Arial"/>
          <w:sz w:val="19"/>
          <w:szCs w:val="19"/>
          <w:color w:val="444646"/>
          <w:spacing w:val="0"/>
          <w:w w:val="106"/>
        </w:rPr>
        <w:t>.</w:t>
      </w:r>
      <w:r>
        <w:rPr>
          <w:rFonts w:ascii="Arial" w:hAnsi="Arial" w:cs="Arial" w:eastAsia="Arial"/>
          <w:sz w:val="19"/>
          <w:szCs w:val="19"/>
          <w:color w:val="444646"/>
          <w:spacing w:val="-6"/>
          <w:w w:val="106"/>
        </w:rPr>
        <w:t>.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141"/>
        </w:rPr>
        <w:t>,</w:t>
      </w:r>
      <w:r>
        <w:rPr>
          <w:rFonts w:ascii="Arial" w:hAnsi="Arial" w:cs="Arial" w:eastAsia="Arial"/>
          <w:sz w:val="19"/>
          <w:szCs w:val="19"/>
          <w:color w:val="5B5B5B"/>
          <w:spacing w:val="-2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!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)önüşü</w:t>
      </w:r>
      <w:r>
        <w:rPr>
          <w:rFonts w:ascii="Arial" w:hAnsi="Arial" w:cs="Arial" w:eastAsia="Arial"/>
          <w:sz w:val="17"/>
          <w:szCs w:val="17"/>
          <w:color w:val="313131"/>
          <w:spacing w:val="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26/05/2017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5" w:lineRule="exact"/>
        <w:ind w:left="221" w:right="-69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DİKİL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3131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16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20:20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  <w:cols w:num="3" w:equalWidth="0">
            <w:col w:w="4681" w:space="1458"/>
            <w:col w:w="985" w:space="1597"/>
            <w:col w:w="2919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3.722535pt;margin-top:25.855099pt;width:571.096081pt;height:790.568021pt;mso-position-horizontal-relative:page;mso-position-vertical-relative:page;z-index:-15259" coordorigin="274,517" coordsize="11422,15811">
            <v:shape style="position:absolute;left:5146;top:14765;width:2246;height:883" type="#_x0000_t75">
              <v:imagedata r:id="rId38" o:title=""/>
            </v:shape>
            <v:group style="position:absolute;left:305;top:539;width:11360;height:2" coordorigin="305,539" coordsize="11360,2">
              <v:shape style="position:absolute;left:305;top:539;width:11360;height:2" coordorigin="305,539" coordsize="11360,0" path="m305,539l11665,539e" filled="f" stroked="t" strokeweight=".715958pt" strokecolor="#575757">
                <v:path arrowok="t"/>
              </v:shape>
            </v:group>
            <v:group style="position:absolute;left:2324;top:527;width:2;height:1513" coordorigin="2324,527" coordsize="2,1513">
              <v:shape style="position:absolute;left:2324;top:527;width:2;height:1513" coordorigin="2324,527" coordsize="0,1513" path="m2324,2040l2324,527e" filled="f" stroked="t" strokeweight=".954611pt" strokecolor="#4B4B4B">
                <v:path arrowok="t"/>
              </v:shape>
            </v:group>
            <v:group style="position:absolute;left:9112;top:531;width:2;height:1522" coordorigin="9112,531" coordsize="2,1522">
              <v:shape style="position:absolute;left:9112;top:531;width:2;height:1522" coordorigin="9112,531" coordsize="0,1522" path="m9112,2054l9112,531e" filled="f" stroked="t" strokeweight=".715958pt" strokecolor="#4F4F4F">
                <v:path arrowok="t"/>
              </v:shape>
            </v:group>
            <v:group style="position:absolute;left:301;top:1685;width:2;height:5391" coordorigin="301,1685" coordsize="2,5391">
              <v:shape style="position:absolute;left:301;top:1685;width:2;height:5391" coordorigin="301,1685" coordsize="0,5391" path="m301,7076l301,1685e" filled="f" stroked="t" strokeweight=".715958pt" strokecolor="#9C9C9C">
                <v:path arrowok="t"/>
              </v:shape>
            </v:group>
            <v:group style="position:absolute;left:296;top:2042;width:11312;height:2" coordorigin="296,2042" coordsize="11312,2">
              <v:shape style="position:absolute;left:296;top:2042;width:11312;height:2" coordorigin="296,2042" coordsize="11312,0" path="m296,2042l11608,2042e" filled="f" stroked="t" strokeweight=".715958pt" strokecolor="#4F4F4F">
                <v:path arrowok="t"/>
              </v:shape>
            </v:group>
            <v:group style="position:absolute;left:296;top:2281;width:11369;height:2" coordorigin="296,2281" coordsize="11369,2">
              <v:shape style="position:absolute;left:296;top:2281;width:11369;height:2" coordorigin="296,2281" coordsize="11369,0" path="m296,2281l11665,2281e" filled="f" stroked="t" strokeweight=".715958pt" strokecolor="#4B4B4B">
                <v:path arrowok="t"/>
              </v:shape>
            </v:group>
            <v:group style="position:absolute;left:296;top:2518;width:11369;height:2" coordorigin="296,2518" coordsize="11369,2">
              <v:shape style="position:absolute;left:296;top:2518;width:11369;height:2" coordorigin="296,2518" coordsize="11369,0" path="m296,2518l11665,2518e" filled="f" stroked="t" strokeweight=".715958pt" strokecolor="#4B4B4B">
                <v:path arrowok="t"/>
              </v:shape>
            </v:group>
            <v:group style="position:absolute;left:296;top:2755;width:11369;height:2" coordorigin="296,2755" coordsize="11369,2">
              <v:shape style="position:absolute;left:296;top:2755;width:11369;height:2" coordorigin="296,2755" coordsize="11369,0" path="m296,2755l11665,2755e" filled="f" stroked="t" strokeweight=".477306pt" strokecolor="#575757">
                <v:path arrowok="t"/>
              </v:shape>
            </v:group>
            <v:group style="position:absolute;left:296;top:2997;width:11369;height:2" coordorigin="296,2997" coordsize="11369,2">
              <v:shape style="position:absolute;left:296;top:2997;width:11369;height:2" coordorigin="296,2997" coordsize="11369,0" path="m296,2997l11665,2997e" filled="f" stroked="t" strokeweight=".477306pt" strokecolor="#606060">
                <v:path arrowok="t"/>
              </v:shape>
            </v:group>
            <v:group style="position:absolute;left:282;top:3239;width:11384;height:2" coordorigin="282,3239" coordsize="11384,2">
              <v:shape style="position:absolute;left:282;top:3239;width:11384;height:2" coordorigin="282,3239" coordsize="11384,0" path="m282,3239l11665,3239e" filled="f" stroked="t" strokeweight=".715958pt" strokecolor="#4F4F4F">
                <v:path arrowok="t"/>
              </v:shape>
            </v:group>
            <v:group style="position:absolute;left:3828;top:3232;width:2;height:795" coordorigin="3828,3232" coordsize="2,795">
              <v:shape style="position:absolute;left:3828;top:3232;width:2;height:795" coordorigin="3828,3232" coordsize="0,795" path="m3828,4026l3828,3232e" filled="f" stroked="t" strokeweight=".715958pt" strokecolor="#282828">
                <v:path arrowok="t"/>
              </v:shape>
            </v:group>
            <v:group style="position:absolute;left:6926;top:3608;width:3332;height:2" coordorigin="6926,3608" coordsize="3332,2">
              <v:shape style="position:absolute;left:6926;top:3608;width:3332;height:2" coordorigin="6926,3608" coordsize="3332,0" path="m6926,3608l10257,3608e" filled="f" stroked="t" strokeweight=".715958pt" strokecolor="#545454">
                <v:path arrowok="t"/>
              </v:shape>
            </v:group>
            <v:group style="position:absolute;left:6935;top:3236;width:2;height:795" coordorigin="6935,3236" coordsize="2,795">
              <v:shape style="position:absolute;left:6935;top:3236;width:2;height:795" coordorigin="6935,3236" coordsize="0,795" path="m6935,4031l6935,3236e" filled="f" stroked="t" strokeweight=".954611pt" strokecolor="#545454">
                <v:path arrowok="t"/>
              </v:shape>
            </v:group>
            <v:group style="position:absolute;left:2329;top:4012;width:2;height:12304" coordorigin="2329,4012" coordsize="2,12304">
              <v:shape style="position:absolute;left:2329;top:4012;width:2;height:12304" coordorigin="2329,4012" coordsize="0,12304" path="m2329,16317l2329,4012e" filled="f" stroked="t" strokeweight=".715958pt" strokecolor="#4B4B4B">
                <v:path arrowok="t"/>
              </v:shape>
            </v:group>
            <v:group style="position:absolute;left:291;top:4019;width:11389;height:2" coordorigin="291,4019" coordsize="11389,2">
              <v:shape style="position:absolute;left:291;top:4019;width:11389;height:2" coordorigin="291,4019" coordsize="11389,0" path="m291,4019l11680,4019e" filled="f" stroked="t" strokeweight=".715958pt" strokecolor="#4B4B4B">
                <v:path arrowok="t"/>
              </v:shape>
            </v:group>
            <v:group style="position:absolute;left:286;top:4295;width:11384;height:2" coordorigin="286,4295" coordsize="11384,2">
              <v:shape style="position:absolute;left:286;top:4295;width:11384;height:2" coordorigin="286,4295" coordsize="11384,0" path="m286,4295l11670,4295e" filled="f" stroked="t" strokeweight=".715958pt" strokecolor="#4F4F4F">
                <v:path arrowok="t"/>
              </v:shape>
            </v:group>
            <v:group style="position:absolute;left:2320;top:4539;width:9350;height:2" coordorigin="2320,4539" coordsize="9350,2">
              <v:shape style="position:absolute;left:2320;top:4539;width:9350;height:2" coordorigin="2320,4539" coordsize="9350,0" path="m2320,4539l11670,4539e" filled="f" stroked="t" strokeweight=".715958pt" strokecolor="#545454">
                <v:path arrowok="t"/>
              </v:shape>
            </v:group>
            <v:group style="position:absolute;left:4888;top:4529;width:2;height:2174" coordorigin="4888,4529" coordsize="2,2174">
              <v:shape style="position:absolute;left:4888;top:4529;width:2;height:2174" coordorigin="4888,4529" coordsize="0,2174" path="m4888,6703l4888,4529e" filled="f" stroked="t" strokeweight=".715958pt" strokecolor="#444444">
                <v:path arrowok="t"/>
              </v:shape>
            </v:group>
            <v:group style="position:absolute;left:4878;top:5022;width:6797;height:2" coordorigin="4878,5022" coordsize="6797,2">
              <v:shape style="position:absolute;left:4878;top:5022;width:6797;height:2" coordorigin="4878,5022" coordsize="6797,0" path="m4878,5022l11675,5022e" filled="f" stroked="t" strokeweight=".715958pt" strokecolor="#575757">
                <v:path arrowok="t"/>
              </v:shape>
            </v:group>
            <v:group style="position:absolute;left:4878;top:5266;width:6787;height:2" coordorigin="4878,5266" coordsize="6787,2">
              <v:shape style="position:absolute;left:4878;top:5266;width:6787;height:2" coordorigin="4878,5266" coordsize="6787,0" path="m4878,5266l11665,5266e" filled="f" stroked="t" strokeweight=".715958pt" strokecolor="#575757">
                <v:path arrowok="t"/>
              </v:shape>
            </v:group>
            <v:group style="position:absolute;left:4878;top:5506;width:6792;height:2" coordorigin="4878,5506" coordsize="6792,2">
              <v:shape style="position:absolute;left:4878;top:5506;width:6792;height:2" coordorigin="4878,5506" coordsize="6792,0" path="m4878,5506l11670,5506e" filled="f" stroked="t" strokeweight=".715958pt" strokecolor="#4F4F4F">
                <v:path arrowok="t"/>
              </v:shape>
            </v:group>
            <v:group style="position:absolute;left:2315;top:5745;width:9360;height:2" coordorigin="2315,5745" coordsize="9360,2">
              <v:shape style="position:absolute;left:2315;top:5745;width:9360;height:2" coordorigin="2315,5745" coordsize="9360,0" path="m2315,5745l11675,5745e" filled="f" stroked="t" strokeweight=".715958pt" strokecolor="#4F4F4F">
                <v:path arrowok="t"/>
              </v:shape>
            </v:group>
            <v:group style="position:absolute;left:291;top:5985;width:11379;height:2" coordorigin="291,5985" coordsize="11379,2">
              <v:shape style="position:absolute;left:291;top:5985;width:11379;height:2" coordorigin="291,5985" coordsize="11379,0" path="m291,5985l11670,5985e" filled="f" stroked="t" strokeweight=".715958pt" strokecolor="#545454">
                <v:path arrowok="t"/>
              </v:shape>
            </v:group>
            <v:group style="position:absolute;left:2320;top:6459;width:9360;height:2" coordorigin="2320,6459" coordsize="9360,2">
              <v:shape style="position:absolute;left:2320;top:6459;width:9360;height:2" coordorigin="2320,6459" coordsize="9360,0" path="m2320,6459l11680,6459e" filled="f" stroked="t" strokeweight=".715958pt" strokecolor="#545454">
                <v:path arrowok="t"/>
              </v:shape>
            </v:group>
            <v:group style="position:absolute;left:2320;top:6698;width:9350;height:2" coordorigin="2320,6698" coordsize="9350,2">
              <v:shape style="position:absolute;left:2320;top:6698;width:9350;height:2" coordorigin="2320,6698" coordsize="9350,0" path="m2320,6698l11670,6698e" filled="f" stroked="t" strokeweight=".715958pt" strokecolor="#545454">
                <v:path arrowok="t"/>
              </v:shape>
            </v:group>
            <v:group style="position:absolute;left:7799;top:5975;width:2;height:728" coordorigin="7799,5975" coordsize="2,728">
              <v:shape style="position:absolute;left:7799;top:5975;width:2;height:728" coordorigin="7799,5975" coordsize="0,728" path="m7799,6703l7799,5975e" filled="f" stroked="t" strokeweight=".715958pt" strokecolor="#2B2B2B">
                <v:path arrowok="t"/>
              </v:shape>
            </v:group>
            <v:group style="position:absolute;left:291;top:6937;width:11384;height:2" coordorigin="291,6937" coordsize="11384,2">
              <v:shape style="position:absolute;left:291;top:6937;width:11384;height:2" coordorigin="291,6937" coordsize="11384,0" path="m291,6937l11675,6937e" filled="f" stroked="t" strokeweight=".715958pt" strokecolor="#4F4F4F">
                <v:path arrowok="t"/>
              </v:shape>
            </v:group>
            <v:group style="position:absolute;left:301;top:7105;width:2;height:9216" coordorigin="301,7105" coordsize="2,9216">
              <v:shape style="position:absolute;left:301;top:7105;width:2;height:9216" coordorigin="301,7105" coordsize="0,9216" path="m301,16321l301,7105e" filled="f" stroked="t" strokeweight=".715958pt" strokecolor="#ACACAC">
                <v:path arrowok="t"/>
              </v:shape>
            </v:group>
            <v:group style="position:absolute;left:286;top:7407;width:11398;height:2" coordorigin="286,7407" coordsize="11398,2">
              <v:shape style="position:absolute;left:286;top:7407;width:11398;height:2" coordorigin="286,7407" coordsize="11398,0" path="m286,7407l11684,7407e" filled="f" stroked="t" strokeweight=".715958pt" strokecolor="#545454">
                <v:path arrowok="t"/>
              </v:shape>
            </v:group>
            <v:group style="position:absolute;left:4892;top:7402;width:2;height:737" coordorigin="4892,7402" coordsize="2,737">
              <v:shape style="position:absolute;left:4892;top:7402;width:2;height:737" coordorigin="4892,7402" coordsize="0,737" path="m4892,8139l4892,7402e" filled="f" stroked="t" strokeweight=".477306pt" strokecolor="#3F3F3F">
                <v:path arrowok="t"/>
              </v:shape>
            </v:group>
            <v:group style="position:absolute;left:4888;top:7653;width:6792;height:2" coordorigin="4888,7653" coordsize="6792,2">
              <v:shape style="position:absolute;left:4888;top:7653;width:6792;height:2" coordorigin="4888,7653" coordsize="6792,0" path="m4888,7653l11680,7653e" filled="f" stroked="t" strokeweight=".715958pt" strokecolor="#4B4B4B">
                <v:path arrowok="t"/>
              </v:shape>
            </v:group>
            <v:group style="position:absolute;left:291;top:8134;width:11384;height:2" coordorigin="291,8134" coordsize="11384,2">
              <v:shape style="position:absolute;left:291;top:8134;width:11384;height:2" coordorigin="291,8134" coordsize="11384,0" path="m291,8134l11675,8134e" filled="f" stroked="t" strokeweight=".715958pt" strokecolor="#545454">
                <v:path arrowok="t"/>
              </v:shape>
            </v:group>
            <v:group style="position:absolute;left:291;top:8934;width:11384;height:2" coordorigin="291,8934" coordsize="11384,2">
              <v:shape style="position:absolute;left:291;top:8934;width:11384;height:2" coordorigin="291,8934" coordsize="11384,0" path="m291,8934l11675,8934e" filled="f" stroked="t" strokeweight=".715958pt" strokecolor="#545454">
                <v:path arrowok="t"/>
              </v:shape>
            </v:group>
            <v:group style="position:absolute;left:291;top:10097;width:11384;height:2" coordorigin="291,10097" coordsize="11384,2">
              <v:shape style="position:absolute;left:291;top:10097;width:11384;height:2" coordorigin="291,10097" coordsize="11384,0" path="m291,10097l11675,10097e" filled="f" stroked="t" strokeweight=".715958pt" strokecolor="#545454">
                <v:path arrowok="t"/>
              </v:shape>
            </v:group>
            <v:group style="position:absolute;left:291;top:10576;width:11384;height:2" coordorigin="291,10576" coordsize="11384,2">
              <v:shape style="position:absolute;left:291;top:10576;width:11384;height:2" coordorigin="291,10576" coordsize="11384,0" path="m291,10576l11675,10576e" filled="f" stroked="t" strokeweight=".715958pt" strokecolor="#575757">
                <v:path arrowok="t"/>
              </v:shape>
            </v:group>
            <v:group style="position:absolute;left:291;top:10337;width:11384;height:2" coordorigin="291,10337" coordsize="11384,2">
              <v:shape style="position:absolute;left:291;top:10337;width:11384;height:2" coordorigin="291,10337" coordsize="11384,0" path="m291,10337l11675,10337e" filled="f" stroked="t" strokeweight=".715958pt" strokecolor="#545454">
                <v:path arrowok="t"/>
              </v:shape>
            </v:group>
            <v:group style="position:absolute;left:1666;top:11285;width:2;height:5032" coordorigin="1666,11285" coordsize="2,5032">
              <v:shape style="position:absolute;left:1666;top:11285;width:2;height:5032" coordorigin="1666,11285" coordsize="0,5032" path="m1666,16317l1666,11285e" filled="f" stroked="t" strokeweight=".715958pt" strokecolor="#4F4F4F">
                <v:path arrowok="t"/>
              </v:shape>
            </v:group>
            <v:group style="position:absolute;left:291;top:11294;width:11389;height:2" coordorigin="291,11294" coordsize="11389,2">
              <v:shape style="position:absolute;left:291;top:11294;width:11389;height:2" coordorigin="291,11294" coordsize="11389,0" path="m291,11294l11680,11294e" filled="f" stroked="t" strokeweight=".715958pt" strokecolor="#575757">
                <v:path arrowok="t"/>
              </v:shape>
            </v:group>
            <v:group style="position:absolute;left:291;top:11534;width:11389;height:2" coordorigin="291,11534" coordsize="11389,2">
              <v:shape style="position:absolute;left:291;top:11534;width:11389;height:2" coordorigin="291,11534" coordsize="11389,0" path="m291,11534l11680,11534e" filled="f" stroked="t" strokeweight=".715958pt" strokecolor="#575757">
                <v:path arrowok="t"/>
              </v:shape>
            </v:group>
            <v:group style="position:absolute;left:1088;top:11151;width:2;height:5166" coordorigin="1088,11151" coordsize="2,5166">
              <v:shape style="position:absolute;left:1088;top:11151;width:2;height:5166" coordorigin="1088,11151" coordsize="0,5166" path="m1088,16317l1088,11151e" filled="f" stroked="t" strokeweight=".715958pt" strokecolor="#606060">
                <v:path arrowok="t"/>
              </v:shape>
            </v:group>
            <v:group style="position:absolute;left:291;top:13616;width:2052;height:2" coordorigin="291,13616" coordsize="2052,2">
              <v:shape style="position:absolute;left:291;top:13616;width:2052;height:2" coordorigin="291,13616" coordsize="2052,0" path="m291,13616l2344,13616e" filled="f" stroked="t" strokeweight=".715958pt" strokecolor="#646464">
                <v:path arrowok="t"/>
              </v:shape>
            </v:group>
            <v:group style="position:absolute;left:301;top:16300;width:11389;height:2" coordorigin="301,16300" coordsize="11389,2">
              <v:shape style="position:absolute;left:301;top:16300;width:11389;height:2" coordorigin="301,16300" coordsize="11389,0" path="m301,16300l11689,16300e" filled="f" stroked="t" strokeweight=".715958pt" strokecolor="#575757">
                <v:path arrowok="t"/>
              </v:shape>
            </v:group>
            <v:group style="position:absolute;left:7360;top:11280;width:2;height:5032" coordorigin="7360,11280" coordsize="2,5032">
              <v:shape style="position:absolute;left:7360;top:11280;width:2;height:5032" coordorigin="7360,11280" coordsize="0,5032" path="m7360,16312l7360,11280e" filled="f" stroked="t" strokeweight=".715958pt" strokecolor="#54545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74"/>
        </w:rPr>
        <w:t>1t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40" w:lineRule="auto"/>
        <w:ind w:right="4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04" w:lineRule="auto"/>
        <w:ind w:left="2931" w:right="82" w:firstLine="-33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UfukBAYDAR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9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20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7.843155pt;margin-top:8.390371pt;width:.1pt;height:29.444415pt;mso-position-horizontal-relative:page;mso-position-vertical-relative:paragraph;z-index:-15257" coordorigin="3957,168" coordsize="2,589">
            <v:shape style="position:absolute;left:3957;top:168;width:2;height:589" coordorigin="3957,168" coordsize="0,589" path="m3957,757l3957,168e" filled="f" stroked="t" strokeweight="2.147875pt" strokecolor="#48548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REİS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3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-133"/>
          <w:w w:val="10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2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0" w:after="0" w:line="240" w:lineRule="auto"/>
        <w:ind w:left="2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-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2"/>
        </w:rPr>
        <w:t>Kuze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2"/>
        </w:rPr>
        <w:t>y</w:t>
      </w:r>
      <w:r>
        <w:rPr>
          <w:rFonts w:ascii="Arial" w:hAnsi="Arial" w:cs="Arial" w:eastAsia="Arial"/>
          <w:sz w:val="19"/>
          <w:szCs w:val="19"/>
          <w:color w:val="313131"/>
          <w:spacing w:val="-6"/>
          <w:w w:val="92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Bölg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-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8" w:lineRule="exact"/>
        <w:ind w:left="627" w:right="15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0"/>
          <w:w w:val="67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0"/>
          <w:w w:val="67"/>
          <w:i/>
          <w:position w:val="-3"/>
        </w:rPr>
        <w:t>    </w:t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7"/>
          <w:w w:val="67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0"/>
          <w:w w:val="67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13"/>
          <w:w w:val="67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3"/>
        </w:rPr>
        <w:t>201.;h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9"/>
          <w:position w:val="-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51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3"/>
          <w:position w:val="1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3"/>
          <w:position w:val="1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0"/>
          <w:w w:val="100"/>
          <w:position w:val="1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0"/>
          <w:w w:val="76"/>
          <w:position w:val="1"/>
        </w:rPr>
        <w:t>"aıira</w:t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0"/>
          <w:w w:val="73"/>
          <w:position w:val="1"/>
        </w:rPr>
        <w:t>Lll</w:t>
      </w:r>
      <w:r>
        <w:rPr>
          <w:rFonts w:ascii="Times New Roman" w:hAnsi="Times New Roman" w:cs="Times New Roman" w:eastAsia="Times New Roman"/>
          <w:sz w:val="20"/>
          <w:szCs w:val="20"/>
          <w:color w:val="444646"/>
          <w:spacing w:val="-27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44646"/>
          <w:spacing w:val="0"/>
          <w:w w:val="146"/>
          <w:b/>
          <w:bCs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08" w:lineRule="exact"/>
        <w:ind w:left="74" w:right="809"/>
        <w:jc w:val="center"/>
        <w:tabs>
          <w:tab w:pos="2260" w:val="left"/>
        </w:tabs>
        <w:rPr>
          <w:rFonts w:ascii="Times New Roman" w:hAnsi="Times New Roman" w:cs="Times New Roman" w:eastAsia="Times New Roman"/>
          <w:sz w:val="78"/>
          <w:szCs w:val="78"/>
        </w:rPr>
      </w:pPr>
      <w:rPr/>
      <w:r>
        <w:rPr/>
        <w:pict>
          <v:shape style="position:absolute;margin-left:427.200012pt;margin-top:38.943069pt;width:111.360001pt;height:62.400002pt;mso-position-horizontal-relative:page;mso-position-vertical-relative:paragraph;z-index:-15258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78"/>
          <w:szCs w:val="78"/>
          <w:color w:val="444646"/>
          <w:w w:val="103"/>
          <w:position w:val="1"/>
        </w:rPr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-197"/>
          <w:w w:val="103"/>
          <w:u w:val="thick" w:color="485477"/>
          <w:position w:val="1"/>
        </w:rPr>
        <w:t>;</w:t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-197"/>
          <w:w w:val="103"/>
          <w:u w:val="thick" w:color="485477"/>
          <w:position w:val="1"/>
        </w:rPr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-197"/>
          <w:w w:val="103"/>
          <w:position w:val="1"/>
        </w:rPr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-197"/>
          <w:w w:val="103"/>
          <w:position w:val="1"/>
        </w:rPr>
      </w:r>
      <w:r>
        <w:rPr>
          <w:rFonts w:ascii="Arial" w:hAnsi="Arial" w:cs="Arial" w:eastAsia="Arial"/>
          <w:sz w:val="8"/>
          <w:szCs w:val="8"/>
          <w:color w:val="A0A1A1"/>
          <w:spacing w:val="0"/>
          <w:w w:val="136"/>
          <w:position w:val="-12"/>
        </w:rPr>
        <w:t>1</w:t>
      </w:r>
      <w:r>
        <w:rPr>
          <w:rFonts w:ascii="Arial" w:hAnsi="Arial" w:cs="Arial" w:eastAsia="Arial"/>
          <w:sz w:val="8"/>
          <w:szCs w:val="8"/>
          <w:color w:val="A0A1A1"/>
          <w:spacing w:val="0"/>
          <w:w w:val="100"/>
          <w:position w:val="-12"/>
        </w:rPr>
        <w:t>      </w:t>
      </w:r>
      <w:r>
        <w:rPr>
          <w:rFonts w:ascii="Arial" w:hAnsi="Arial" w:cs="Arial" w:eastAsia="Arial"/>
          <w:sz w:val="8"/>
          <w:szCs w:val="8"/>
          <w:color w:val="A0A1A1"/>
          <w:spacing w:val="-1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-11"/>
          <w:w w:val="104"/>
          <w:position w:val="1"/>
        </w:rPr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-83"/>
          <w:w w:val="104"/>
          <w:u w:val="thick" w:color="485477"/>
          <w:position w:val="1"/>
        </w:rPr>
        <w:t>J</w:t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-83"/>
          <w:w w:val="104"/>
          <w:u w:val="thick" w:color="485477"/>
          <w:position w:val="1"/>
        </w:rPr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-83"/>
          <w:w w:val="104"/>
          <w:position w:val="1"/>
        </w:rPr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-83"/>
          <w:w w:val="104"/>
          <w:position w:val="1"/>
        </w:rPr>
      </w:r>
      <w:r>
        <w:rPr>
          <w:rFonts w:ascii="Arial" w:hAnsi="Arial" w:cs="Arial" w:eastAsia="Arial"/>
          <w:sz w:val="8"/>
          <w:szCs w:val="8"/>
          <w:color w:val="A0A1A1"/>
          <w:spacing w:val="0"/>
          <w:w w:val="356"/>
          <w:position w:val="-12"/>
        </w:rPr>
        <w:t>'</w:t>
      </w:r>
      <w:r>
        <w:rPr>
          <w:rFonts w:ascii="Arial" w:hAnsi="Arial" w:cs="Arial" w:eastAsia="Arial"/>
          <w:sz w:val="8"/>
          <w:szCs w:val="8"/>
          <w:color w:val="A0A1A1"/>
          <w:spacing w:val="1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10"/>
          <w:w w:val="104"/>
          <w:position w:val="1"/>
        </w:rPr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0"/>
          <w:w w:val="104"/>
          <w:u w:val="thick" w:color="485477"/>
          <w:position w:val="1"/>
        </w:rPr>
        <w:t>f</w:t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0"/>
          <w:w w:val="104"/>
          <w:u w:val="thick" w:color="485477"/>
          <w:position w:val="1"/>
        </w:rPr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0"/>
          <w:w w:val="104"/>
          <w:u w:val="thick" w:color="485477"/>
          <w:position w:val="1"/>
        </w:rPr>
        <w:t>f</w:t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0"/>
          <w:w w:val="104"/>
          <w:u w:val="thick" w:color="485477"/>
          <w:position w:val="1"/>
        </w:rPr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0"/>
          <w:w w:val="100"/>
          <w:u w:val="thick" w:color="485477"/>
          <w:position w:val="1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0"/>
          <w:w w:val="100"/>
          <w:u w:val="thick" w:color="485477"/>
          <w:position w:val="1"/>
        </w:rPr>
        <w:tab/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0"/>
          <w:w w:val="100"/>
          <w:u w:val="thick" w:color="485477"/>
          <w:position w:val="1"/>
        </w:rPr>
      </w:r>
      <w:r>
        <w:rPr>
          <w:rFonts w:ascii="Times New Roman" w:hAnsi="Times New Roman" w:cs="Times New Roman" w:eastAsia="Times New Roman"/>
          <w:sz w:val="78"/>
          <w:szCs w:val="78"/>
          <w:color w:val="44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80" w:right="100"/>
          <w:cols w:num="3" w:equalWidth="0">
            <w:col w:w="791" w:space="1516"/>
            <w:col w:w="4015" w:space="2043"/>
            <w:col w:w="3275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31" w:right="374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384933pt;margin-top:-13.615321pt;width:20.725141pt;height:43.0pt;mso-position-horizontal-relative:page;mso-position-vertical-relative:paragraph;z-index:-15252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13131"/>
                      <w:spacing w:val="0"/>
                      <w:w w:val="17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7"/>
        </w:rPr>
        <w:t>BÜYüK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9"/>
          <w:w w:val="107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-11"/>
          <w:w w:val="107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7"/>
        </w:rPr>
        <w:t>HiR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7"/>
          <w:w w:val="105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-9"/>
          <w:w w:val="10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6"/>
          <w:w w:val="105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6"/>
          <w:w w:val="9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</w:rPr>
        <w:t>Dİ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1"/>
          <w:w w:val="10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6"/>
        </w:rPr>
        <w:t>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183" w:lineRule="exact"/>
        <w:ind w:left="3771" w:right="-20"/>
        <w:jc w:val="left"/>
        <w:tabs>
          <w:tab w:pos="990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100"/>
          <w:position w:val="-5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5"/>
          <w:position w:val="-5"/>
        </w:rPr>
        <w:t>DA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7"/>
          <w:w w:val="95"/>
          <w:position w:val="-5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0"/>
          <w:w w:val="95"/>
          <w:position w:val="-5"/>
        </w:rPr>
        <w:t>RE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5"/>
          <w:position w:val="-5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5"/>
          <w:position w:val="-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95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BAŞKA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0"/>
          <w:w w:val="100"/>
          <w:position w:val="-5"/>
        </w:rPr>
        <w:t>LI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-5"/>
          <w:w w:val="100"/>
          <w:position w:val="-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5"/>
        </w:rPr>
      </w:r>
      <w:r>
        <w:rPr>
          <w:rFonts w:ascii="Arial" w:hAnsi="Arial" w:cs="Arial" w:eastAsia="Arial"/>
          <w:sz w:val="5"/>
          <w:szCs w:val="5"/>
          <w:color w:val="5B5B5B"/>
          <w:spacing w:val="0"/>
          <w:w w:val="272"/>
          <w:b/>
          <w:bCs/>
          <w:position w:val="-2"/>
        </w:rPr>
        <w:t>lll</w:t>
      </w:r>
      <w:r>
        <w:rPr>
          <w:rFonts w:ascii="Arial" w:hAnsi="Arial" w:cs="Arial" w:eastAsia="Arial"/>
          <w:sz w:val="5"/>
          <w:szCs w:val="5"/>
          <w:color w:val="5B5B5B"/>
          <w:spacing w:val="38"/>
          <w:w w:val="272"/>
          <w:b/>
          <w:bCs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5B5B5B"/>
          <w:spacing w:val="0"/>
          <w:w w:val="272"/>
          <w:b/>
          <w:bCs/>
          <w:position w:val="-2"/>
        </w:rPr>
        <w:t>...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left="87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9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599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6" w:lineRule="exact"/>
        <w:ind w:left="646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3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8" w:lineRule="auto"/>
        <w:ind w:left="127" w:right="2886" w:firstLine="-1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  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  <w:position w:val="2"/>
        </w:rPr>
        <w:t>26.05.20ı7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4"/>
          <w:position w:val="2"/>
        </w:rPr>
        <w:t>    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0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       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5"/>
          <w:position w:val="1"/>
        </w:rPr>
        <w:t>:ı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4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34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98"/>
          <w:position w:val="0"/>
        </w:rPr>
        <w:t>!T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6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8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19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95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1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11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10"/>
          <w:position w:val="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10"/>
          <w:position w:val="0"/>
        </w:rPr>
        <w:t>.05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"/>
          <w:w w:val="11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     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     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33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3554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  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7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23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  <w:position w:val="0"/>
        </w:rPr>
        <w:t>Ali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aga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  <w:position w:val="0"/>
        </w:rPr>
        <w:t>Bil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13"/>
          <w:w w:val="175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  <w:position w:val="0"/>
        </w:rPr>
        <w:t>rH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"/>
          <w:w w:val="117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8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69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4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7"/>
          <w:w w:val="109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ojmanları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22" w:right="365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8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4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1"/>
        </w:rPr>
        <w:t>6ı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3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97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Belediye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ojmanları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u-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ALIAGA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left="122" w:right="109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8.275345pt;margin-top:12.241217pt;width:50.60348pt;height:27pt;mso-position-horizontal-relative:page;mso-position-vertical-relative:paragraph;z-index:-15251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tabs>
                      <w:tab w:pos="540" w:val="left"/>
                    </w:tabs>
                    <w:rPr>
                      <w:rFonts w:ascii="Times New Roman" w:hAnsi="Times New Roman" w:cs="Times New Roman" w:eastAsia="Times New Roman"/>
                      <w:sz w:val="54"/>
                      <w:szCs w:val="54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5B5B5B"/>
                      <w:spacing w:val="0"/>
                      <w:w w:val="56"/>
                    </w:rPr>
                    <w:t>l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5B5B5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5B5B5B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49494B"/>
                      <w:spacing w:val="0"/>
                      <w:w w:val="58"/>
                    </w:rPr>
                    <w:t>tş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49494B"/>
                      <w:spacing w:val="25"/>
                      <w:w w:val="58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313131"/>
                      <w:spacing w:val="0"/>
                      <w:w w:val="32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3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5"/>
          <w:w w:val="14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95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9"/>
          <w:w w:val="11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5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36"/>
          <w:position w:val="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 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9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7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5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9"/>
          <w:position w:val="0"/>
        </w:rPr>
        <w:t>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86" w:lineRule="exact"/>
        <w:ind w:left="117" w:right="2296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6"/>
          <w:w w:val="100"/>
          <w:position w:val="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     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7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95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  <w:position w:val="7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43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43"/>
          <w:position w:val="7"/>
        </w:rPr>
        <w:t>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26"/>
          <w:w w:val="143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2"/>
        </w:rPr>
        <w:t>Depo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3595" w:right="4247"/>
        <w:jc w:val="center"/>
        <w:tabs>
          <w:tab w:pos="5480" w:val="left"/>
          <w:tab w:pos="6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97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9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5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5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5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agir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8A8AA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A8A8A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1"/>
          <w:w w:val="9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96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7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67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2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18.55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2" w:after="0" w:line="240" w:lineRule="auto"/>
        <w:ind w:left="117" w:right="-20"/>
        <w:jc w:val="left"/>
        <w:tabs>
          <w:tab w:pos="2120" w:val="left"/>
          <w:tab w:pos="5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7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43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Aliağa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1"/>
        </w:rPr>
        <w:t>Belediyesi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3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2"/>
          <w:position w:val="0"/>
        </w:rPr>
        <w:t>Kir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7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9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Kuilana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Aliağa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  <w:position w:val="0"/>
        </w:rPr>
        <w:t>Belediyesi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9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KARACA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40" w:lineRule="auto"/>
        <w:ind w:left="2142" w:right="-20"/>
        <w:jc w:val="left"/>
        <w:tabs>
          <w:tab w:pos="4660" w:val="left"/>
          <w:tab w:pos="7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18.35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18.39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12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  <w:position w:val="0"/>
        </w:rPr>
        <w:t>368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22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9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665" w:right="397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76" w:lineRule="auto"/>
        <w:ind w:left="2142" w:right="3604" w:firstLine="2539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64" w:lineRule="auto"/>
        <w:ind w:left="2142" w:right="1979" w:firstLine="-1798"/>
        <w:jc w:val="left"/>
        <w:tabs>
          <w:tab w:pos="468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dımcı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B5B5B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w w:val="9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7"/>
          <w:w w:val="12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64" w:lineRule="auto"/>
        <w:ind w:left="122" w:right="2034" w:firstLine="-9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4643" w:right="336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B"/>
          <w:w w:val="10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1"/>
          <w:w w:val="109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</w:rPr>
        <w:t>ndOr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40" w:lineRule="auto"/>
        <w:ind w:left="112" w:right="-20"/>
        <w:jc w:val="left"/>
        <w:tabs>
          <w:tab w:pos="2420" w:val="left"/>
          <w:tab w:pos="4660" w:val="left"/>
          <w:tab w:pos="6560" w:val="left"/>
          <w:tab w:pos="8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  <w:position w:val="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9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  <w:position w:val="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6"/>
          <w:w w:val="92"/>
          <w:position w:val="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  <w:position w:val="0"/>
        </w:rPr>
        <w:t>pOk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1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10"/>
          <w:w w:val="11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1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47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4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"/>
          <w:w w:val="121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9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"/>
          <w:w w:val="97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12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46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9"/>
          <w:position w:val="0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4922" w:right="-20"/>
        <w:jc w:val="left"/>
        <w:tabs>
          <w:tab w:pos="6500" w:val="left"/>
          <w:tab w:pos="80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</w:r>
      <w:r>
        <w:rPr>
          <w:rFonts w:ascii="Arial" w:hAnsi="Arial" w:cs="Arial" w:eastAsia="Arial"/>
          <w:sz w:val="29"/>
          <w:szCs w:val="29"/>
          <w:color w:val="5B5B5B"/>
          <w:spacing w:val="0"/>
          <w:w w:val="83"/>
          <w:position w:val="0"/>
        </w:rPr>
        <w:t>J</w:t>
      </w:r>
      <w:r>
        <w:rPr>
          <w:rFonts w:ascii="Arial" w:hAnsi="Arial" w:cs="Arial" w:eastAsia="Arial"/>
          <w:sz w:val="29"/>
          <w:szCs w:val="29"/>
          <w:color w:val="5B5B5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9"/>
          <w:szCs w:val="29"/>
          <w:color w:val="5B5B5B"/>
          <w:spacing w:val="0"/>
          <w:w w:val="100"/>
          <w:position w:val="0"/>
        </w:rPr>
      </w:r>
      <w:r>
        <w:rPr>
          <w:rFonts w:ascii="Arial" w:hAnsi="Arial" w:cs="Arial" w:eastAsia="Arial"/>
          <w:sz w:val="28"/>
          <w:szCs w:val="28"/>
          <w:color w:val="49494B"/>
          <w:spacing w:val="0"/>
          <w:w w:val="103"/>
          <w:position w:val="0"/>
        </w:rPr>
        <w:t>J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64" w:lineRule="auto"/>
        <w:ind w:left="122" w:right="324" w:firstLine="-9"/>
        <w:jc w:val="left"/>
        <w:tabs>
          <w:tab w:pos="2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SöndOrme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portati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tuvalet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pencer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ponun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duva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sıvaları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ısıda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dökülme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gördü.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zarar:7.00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9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7"/>
          <w:w w:val="12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-TL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64" w:lineRule="auto"/>
        <w:ind w:left="86" w:right="99" w:firstLine="2110"/>
        <w:jc w:val="right"/>
        <w:tabs>
          <w:tab w:pos="2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başlangıcının,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depo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vb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tık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1"/>
        </w:rPr>
        <w:t>rd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olup;yapıla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4"/>
          <w:w w:val="12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8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rce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dep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önünd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malzemeleri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tutuşturulması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alevlene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malzemeleri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9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89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2102" w:right="98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8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8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"/>
          <w:w w:val="10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in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malzemelere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çıkm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bil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eği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naatine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varıldı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81" w:lineRule="auto"/>
        <w:ind w:left="112" w:right="3464" w:firstLine="-5"/>
        <w:jc w:val="left"/>
        <w:tabs>
          <w:tab w:pos="212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1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9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8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87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4"/>
          <w:w w:val="11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6"/>
          <w:w w:val="11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70" w:lineRule="auto"/>
        <w:ind w:left="320" w:right="9226" w:firstLine="-20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B"/>
          <w:w w:val="9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ııngı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dildi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9"/>
          <w:w w:val="105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01" w:lineRule="exact"/>
        <w:ind w:left="112" w:right="-20"/>
        <w:jc w:val="left"/>
        <w:tabs>
          <w:tab w:pos="2100" w:val="left"/>
          <w:tab w:pos="2700" w:val="left"/>
          <w:tab w:pos="6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_arih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12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1"/>
          <w:w w:val="11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12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9"/>
          <w:w w:val="11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2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5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13"/>
          <w:position w:val="-1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0"/>
          <w:w w:val="9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-1"/>
        </w:rPr>
        <w:t>15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207" w:right="-20"/>
        <w:jc w:val="left"/>
        <w:tabs>
          <w:tab w:pos="1000" w:val="left"/>
          <w:tab w:pos="1500" w:val="left"/>
          <w:tab w:pos="8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Ölti</w:t>
      </w:r>
      <w:r>
        <w:rPr>
          <w:rFonts w:ascii="Arial" w:hAnsi="Arial" w:cs="Arial" w:eastAsia="Arial"/>
          <w:sz w:val="19"/>
          <w:szCs w:val="19"/>
          <w:color w:val="313131"/>
          <w:spacing w:val="-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1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7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1"/>
        </w:rPr>
        <w:t>ALİAGA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5"/>
          <w:w w:val="11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0"/>
        </w:rPr>
        <w:t>ı.</w:t>
      </w:r>
      <w:r>
        <w:rPr>
          <w:rFonts w:ascii="Arial" w:hAnsi="Arial" w:cs="Arial" w:eastAsia="Arial"/>
          <w:sz w:val="26"/>
          <w:szCs w:val="26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9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5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2" w:lineRule="exact"/>
        <w:ind w:left="2279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5"/>
        </w:rPr>
        <w:t>Gitmi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08"/>
          <w:position w:val="-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1"/>
          <w:w w:val="108"/>
          <w:position w:val="-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08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5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68C"/>
          <w:spacing w:val="9"/>
          <w:w w:val="36"/>
          <w:position w:val="-5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F466E"/>
          <w:spacing w:val="0"/>
          <w:w w:val="341"/>
          <w:position w:val="-5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F466E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466E"/>
          <w:spacing w:val="-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466E"/>
          <w:spacing w:val="0"/>
          <w:w w:val="341"/>
          <w:position w:val="-5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F466E"/>
          <w:spacing w:val="-92"/>
          <w:w w:val="341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8"/>
          <w:position w:val="-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8"/>
          <w:position w:val="-5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4"/>
          <w:w w:val="58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3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04" w:lineRule="exact"/>
        <w:ind w:left="5021" w:right="-20"/>
        <w:jc w:val="left"/>
        <w:tabs>
          <w:tab w:pos="854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194153pt;margin-top:11.915648pt;width:4.38406pt;height:9.5pt;mso-position-horizontal-relative:page;mso-position-vertical-relative:paragraph;z-index:-1525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313131"/>
                      <w:spacing w:val="0"/>
                      <w:w w:val="83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6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7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3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6"/>
        </w:rPr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56"/>
          <w:i/>
          <w:position w:val="1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29"/>
          <w:w w:val="56"/>
          <w:i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313131"/>
          <w:spacing w:val="0"/>
          <w:w w:val="56"/>
          <w:position w:val="1"/>
        </w:rPr>
        <w:t>o</w:t>
      </w:r>
      <w:r>
        <w:rPr>
          <w:rFonts w:ascii="Arial" w:hAnsi="Arial" w:cs="Arial" w:eastAsia="Arial"/>
          <w:sz w:val="32"/>
          <w:szCs w:val="32"/>
          <w:color w:val="313131"/>
          <w:spacing w:val="11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313131"/>
          <w:spacing w:val="0"/>
          <w:w w:val="56"/>
          <w:position w:val="1"/>
        </w:rPr>
        <w:t>f11ıırloı7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520" w:right="540"/>
        </w:sectPr>
      </w:pPr>
      <w:rPr/>
    </w:p>
    <w:p>
      <w:pPr>
        <w:spacing w:before="2" w:after="0" w:line="240" w:lineRule="auto"/>
        <w:ind w:left="2359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0"/>
          <w:w w:val="123"/>
        </w:rPr>
        <w:t>Nai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-105"/>
          <w:w w:val="123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4846AE"/>
          <w:spacing w:val="0"/>
          <w:w w:val="123"/>
        </w:rPr>
        <w:t>--</w:t>
      </w:r>
      <w:r>
        <w:rPr>
          <w:rFonts w:ascii="Times New Roman" w:hAnsi="Times New Roman" w:cs="Times New Roman" w:eastAsia="Times New Roman"/>
          <w:sz w:val="26"/>
          <w:szCs w:val="26"/>
          <w:color w:val="4846AE"/>
          <w:spacing w:val="10"/>
          <w:w w:val="12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9494B"/>
          <w:spacing w:val="0"/>
          <w:w w:val="137"/>
        </w:rPr>
        <w:t>nJŞEK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4" w:after="0" w:line="240" w:lineRule="auto"/>
        <w:ind w:left="112" w:right="-71"/>
        <w:jc w:val="left"/>
        <w:tabs>
          <w:tab w:pos="23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16"/>
          <w:position w:val="0"/>
        </w:rPr>
        <w:t>Itfaiy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16"/>
          <w:position w:val="0"/>
        </w:rPr>
        <w:t>e</w:t>
      </w:r>
      <w:r>
        <w:rPr>
          <w:rFonts w:ascii="Arial" w:hAnsi="Arial" w:cs="Arial" w:eastAsia="Arial"/>
          <w:sz w:val="21"/>
          <w:szCs w:val="21"/>
          <w:color w:val="49494B"/>
          <w:spacing w:val="-11"/>
          <w:w w:val="116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00"/>
          <w:position w:val="0"/>
        </w:rPr>
        <w:t>Kuze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9494B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9494B"/>
          <w:spacing w:val="0"/>
          <w:w w:val="112"/>
          <w:position w:val="0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3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-53"/>
          <w:w w:val="115"/>
          <w:position w:val="-7"/>
        </w:rPr>
        <w:t>;</w:t>
      </w:r>
      <w:r>
        <w:rPr>
          <w:rFonts w:ascii="Arial" w:hAnsi="Arial" w:cs="Arial" w:eastAsia="Arial"/>
          <w:sz w:val="23"/>
          <w:szCs w:val="23"/>
          <w:color w:val="313131"/>
          <w:spacing w:val="-23"/>
          <w:w w:val="187"/>
          <w:position w:val="-7"/>
        </w:rPr>
        <w:t>i</w:t>
      </w:r>
      <w:r>
        <w:rPr>
          <w:rFonts w:ascii="Arial" w:hAnsi="Arial" w:cs="Arial" w:eastAsia="Arial"/>
          <w:sz w:val="23"/>
          <w:szCs w:val="23"/>
          <w:color w:val="49494B"/>
          <w:spacing w:val="-19"/>
          <w:w w:val="76"/>
          <w:position w:val="-7"/>
        </w:rPr>
        <w:t>x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95"/>
          <w:position w:val="-7"/>
        </w:rPr>
        <w:t>e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40"/>
          <w:cols w:num="2" w:equalWidth="0">
            <w:col w:w="4300" w:space="3940"/>
            <w:col w:w="2620"/>
          </w:cols>
        </w:sectPr>
      </w:pPr>
      <w:rPr/>
    </w:p>
    <w:p>
      <w:pPr>
        <w:spacing w:before="0" w:after="0" w:line="75" w:lineRule="exact"/>
        <w:ind w:left="2208" w:right="-20"/>
        <w:jc w:val="left"/>
        <w:tabs>
          <w:tab w:pos="7820" w:val="left"/>
        </w:tabs>
        <w:rPr>
          <w:rFonts w:ascii="Times New Roman" w:hAnsi="Times New Roman" w:cs="Times New Roman" w:eastAsia="Times New Roman"/>
          <w:sz w:val="56"/>
          <w:szCs w:val="5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649811pt;margin-top:3.774083pt;width:119.317619pt;height:28.5pt;mso-position-horizontal-relative:page;mso-position-vertical-relative:paragraph;z-index:-15249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tabs>
                      <w:tab w:pos="1340" w:val="left"/>
                      <w:tab w:pos="1860" w:val="left"/>
                    </w:tabs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6B6B6B"/>
                      <w:spacing w:val="0"/>
                      <w:w w:val="100"/>
                      <w:position w:val="-1"/>
                    </w:rPr>
                    <w:t>a·rl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6B6B6B"/>
                      <w:spacing w:val="-76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6B6B6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6B6B6B"/>
                      <w:spacing w:val="0"/>
                      <w:w w:val="100"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6B6B6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6B6B6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465769"/>
                      <w:spacing w:val="0"/>
                      <w:w w:val="405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49494B"/>
          <w:spacing w:val="0"/>
          <w:w w:val="100"/>
          <w:b/>
          <w:bCs/>
          <w:position w:val="-12"/>
        </w:rPr>
        <w:t>1.</w:t>
      </w:r>
      <w:r>
        <w:rPr>
          <w:rFonts w:ascii="Times New Roman" w:hAnsi="Times New Roman" w:cs="Times New Roman" w:eastAsia="Times New Roman"/>
          <w:sz w:val="23"/>
          <w:szCs w:val="23"/>
          <w:color w:val="49494B"/>
          <w:spacing w:val="6"/>
          <w:w w:val="100"/>
          <w:b/>
          <w:bCs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87"/>
          <w:position w:val="-12"/>
        </w:rPr>
        <w:t>PQ&amp;t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87"/>
          <w:position w:val="-12"/>
        </w:rPr>
        <w:t>a</w:t>
      </w:r>
      <w:r>
        <w:rPr>
          <w:rFonts w:ascii="Arial" w:hAnsi="Arial" w:cs="Arial" w:eastAsia="Arial"/>
          <w:sz w:val="21"/>
          <w:szCs w:val="21"/>
          <w:color w:val="49494B"/>
          <w:spacing w:val="6"/>
          <w:w w:val="87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position w:val="-12"/>
        </w:rPr>
        <w:t>Gn.ıpla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position w:val="-12"/>
        </w:rPr>
        <w:t>r</w:t>
      </w:r>
      <w:r>
        <w:rPr>
          <w:rFonts w:ascii="Arial" w:hAnsi="Arial" w:cs="Arial" w:eastAsia="Arial"/>
          <w:sz w:val="21"/>
          <w:szCs w:val="21"/>
          <w:color w:val="49494B"/>
          <w:spacing w:val="17"/>
          <w:w w:val="100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position w:val="-12"/>
        </w:rPr>
        <w:t>Amiri</w:t>
      </w:r>
      <w:r>
        <w:rPr>
          <w:rFonts w:ascii="Arial" w:hAnsi="Arial" w:cs="Arial" w:eastAsia="Arial"/>
          <w:sz w:val="21"/>
          <w:szCs w:val="21"/>
          <w:color w:val="49494B"/>
          <w:spacing w:val="9"/>
          <w:w w:val="100"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56"/>
          <w:szCs w:val="56"/>
          <w:color w:val="31368C"/>
          <w:spacing w:val="0"/>
          <w:w w:val="100"/>
          <w:position w:val="-42"/>
        </w:rPr>
        <w:t>(</w:t>
      </w:r>
      <w:r>
        <w:rPr>
          <w:rFonts w:ascii="Times New Roman" w:hAnsi="Times New Roman" w:cs="Times New Roman" w:eastAsia="Times New Roman"/>
          <w:sz w:val="56"/>
          <w:szCs w:val="56"/>
          <w:color w:val="31368C"/>
          <w:spacing w:val="0"/>
          <w:w w:val="100"/>
          <w:position w:val="-42"/>
        </w:rPr>
        <w:t>i</w:t>
      </w:r>
      <w:r>
        <w:rPr>
          <w:rFonts w:ascii="Times New Roman" w:hAnsi="Times New Roman" w:cs="Times New Roman" w:eastAsia="Times New Roman"/>
          <w:sz w:val="56"/>
          <w:szCs w:val="56"/>
          <w:color w:val="31368C"/>
          <w:spacing w:val="13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13168E"/>
          <w:spacing w:val="0"/>
          <w:w w:val="85"/>
          <w:position w:val="-42"/>
        </w:rPr>
        <w:t>"</w:t>
      </w:r>
      <w:r>
        <w:rPr>
          <w:rFonts w:ascii="Times New Roman" w:hAnsi="Times New Roman" w:cs="Times New Roman" w:eastAsia="Times New Roman"/>
          <w:sz w:val="56"/>
          <w:szCs w:val="56"/>
          <w:color w:val="13168E"/>
          <w:spacing w:val="-98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5B5B5B"/>
          <w:spacing w:val="0"/>
          <w:w w:val="122"/>
          <w:position w:val="-42"/>
        </w:rPr>
        <w:t>·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40"/>
        </w:sectPr>
      </w:pPr>
      <w:rPr/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96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21.737671pt;margin-top:5.174314pt;width:114.343539pt;height:16.277755pt;mso-position-horizontal-relative:page;mso-position-vertical-relative:paragraph;z-index:-15254" coordorigin="8435,103" coordsize="2287,326">
            <v:group style="position:absolute;left:8652;top:134;width:2039;height:2" coordorigin="8652,134" coordsize="2039,2">
              <v:shape style="position:absolute;left:8652;top:134;width:2039;height:2" coordorigin="8652,134" coordsize="2039,0" path="m8652,134l10691,134e" filled="f" stroked="t" strokeweight="3.068041pt" strokecolor="#485474">
                <v:path arrowok="t"/>
              </v:shape>
            </v:group>
            <v:group style="position:absolute;left:8449;top:358;width:1232;height:2" coordorigin="8449,358" coordsize="1232,2">
              <v:shape style="position:absolute;left:8449;top:358;width:1232;height:2" coordorigin="8449,358" coordsize="1232,0" path="m8449,358l9681,358e" filled="f" stroked="t" strokeweight="1.416019pt" strokecolor="#484B67">
                <v:path arrowok="t"/>
              </v:shape>
            </v:group>
            <v:group style="position:absolute;left:9530;top:167;width:2;height:229" coordorigin="9530,167" coordsize="2,229">
              <v:shape style="position:absolute;left:9530;top:167;width:2;height:229" coordorigin="9530,167" coordsize="0,229" path="m9530,396l9530,167e" filled="f" stroked="t" strokeweight="3.304044pt" strokecolor="#383F6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038971pt;margin-top:9.802835pt;width:46.701258pt;height:23.5pt;mso-position-horizontal-relative:page;mso-position-vertical-relative:paragraph;z-index:-15247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49494B"/>
                      <w:w w:val="133"/>
                    </w:rPr>
                    <w:t>A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49494B"/>
                      <w:spacing w:val="-40"/>
                      <w:w w:val="134"/>
                    </w:rPr>
                    <w:t>i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6B6B6B"/>
                      <w:spacing w:val="-1"/>
                      <w:w w:val="67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6B6B6B"/>
                      <w:spacing w:val="-65"/>
                      <w:w w:val="109"/>
                    </w:rPr>
                    <w:t>.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313131"/>
                      <w:spacing w:val="29"/>
                      <w:w w:val="89"/>
                    </w:rPr>
                    <w:t>.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6B6B6B"/>
                      <w:spacing w:val="-72"/>
                      <w:w w:val="89"/>
                    </w:rPr>
                    <w:t>.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313131"/>
                      <w:spacing w:val="0"/>
                      <w:w w:val="59"/>
                    </w:rPr>
                    <w:t>.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9"/>
          <w:position w:val="-4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89"/>
          <w:position w:val="-4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-4"/>
          <w:w w:val="89"/>
          <w:position w:val="-4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9"/>
          <w:position w:val="-4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89"/>
          <w:position w:val="-4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0"/>
          <w:w w:val="89"/>
          <w:position w:val="-4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0"/>
          <w:w w:val="89"/>
          <w:position w:val="-4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19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8"/>
          <w:position w:val="-4"/>
        </w:rPr>
        <w:t>KARACA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6" w:lineRule="exact"/>
        <w:ind w:left="156" w:right="-20"/>
        <w:jc w:val="left"/>
        <w:tabs>
          <w:tab w:pos="11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8A8AA"/>
          <w:w w:val="73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8A8AA"/>
          <w:spacing w:val="-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83"/>
          <w:position w:val="-8"/>
        </w:rPr>
        <w:t>Wlmmı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6"/>
          <w:w w:val="83"/>
          <w:position w:val="-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345B"/>
          <w:spacing w:val="0"/>
          <w:w w:val="83"/>
          <w:position w:val="-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345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345B"/>
          <w:spacing w:val="0"/>
          <w:w w:val="100"/>
          <w:position w:val="-8"/>
        </w:rPr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20"/>
          <w:i/>
          <w:position w:val="-8"/>
        </w:rPr>
        <w:t>""'ı--ı{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16"/>
          <w:i/>
          <w:position w:val="-8"/>
        </w:rPr>
        <w:t>)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15"/>
          <w:i/>
          <w:position w:val="-8"/>
        </w:rPr>
        <w:t>!,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40"/>
          <w:cols w:num="2" w:equalWidth="0">
            <w:col w:w="6247" w:space="1866"/>
            <w:col w:w="2747"/>
          </w:cols>
        </w:sectPr>
      </w:pPr>
      <w:rPr/>
    </w:p>
    <w:p>
      <w:pPr>
        <w:spacing w:before="60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itf.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52" w:lineRule="exact"/>
        <w:ind w:right="1453"/>
        <w:jc w:val="right"/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43"/>
          <w:szCs w:val="43"/>
          <w:color w:val="4846AE"/>
          <w:spacing w:val="0"/>
          <w:w w:val="172"/>
          <w:i/>
          <w:position w:val="-4"/>
        </w:rPr>
        <w:t>j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480" w:lineRule="exact"/>
        <w:ind w:right="-11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7"/>
          <w:szCs w:val="47"/>
          <w:color w:val="313131"/>
          <w:w w:val="60"/>
        </w:rPr>
        <w:t>,</w:t>
      </w:r>
      <w:r>
        <w:rPr>
          <w:rFonts w:ascii="Arial" w:hAnsi="Arial" w:cs="Arial" w:eastAsia="Arial"/>
          <w:sz w:val="47"/>
          <w:szCs w:val="47"/>
          <w:color w:val="313131"/>
          <w:spacing w:val="-60"/>
          <w:w w:val="60"/>
        </w:rPr>
        <w:t>.</w:t>
      </w:r>
      <w:r>
        <w:rPr>
          <w:rFonts w:ascii="Arial" w:hAnsi="Arial" w:cs="Arial" w:eastAsia="Arial"/>
          <w:sz w:val="47"/>
          <w:szCs w:val="47"/>
          <w:color w:val="49494B"/>
          <w:spacing w:val="0"/>
          <w:w w:val="15"/>
        </w:rPr>
        <w:t>-</w:t>
      </w:r>
      <w:r>
        <w:rPr>
          <w:rFonts w:ascii="Arial" w:hAnsi="Arial" w:cs="Arial" w:eastAsia="Arial"/>
          <w:sz w:val="47"/>
          <w:szCs w:val="47"/>
          <w:color w:val="49494B"/>
          <w:spacing w:val="-88"/>
          <w:w w:val="100"/>
        </w:rPr>
        <w:t> </w:t>
      </w:r>
      <w:r>
        <w:rPr>
          <w:rFonts w:ascii="Arial" w:hAnsi="Arial" w:cs="Arial" w:eastAsia="Arial"/>
          <w:sz w:val="47"/>
          <w:szCs w:val="47"/>
          <w:color w:val="49494B"/>
          <w:spacing w:val="-17"/>
          <w:w w:val="134"/>
        </w:rPr>
        <w:t>l</w:t>
      </w:r>
      <w:r>
        <w:rPr>
          <w:rFonts w:ascii="Arial" w:hAnsi="Arial" w:cs="Arial" w:eastAsia="Arial"/>
          <w:sz w:val="19"/>
          <w:szCs w:val="19"/>
          <w:color w:val="A8A8AA"/>
          <w:spacing w:val="12"/>
          <w:w w:val="71"/>
          <w:position w:val="19"/>
        </w:rPr>
        <w:t>\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2"/>
          <w:position w:val="19"/>
        </w:rPr>
        <w:t>fı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3" w:lineRule="exact"/>
        <w:ind w:left="27"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546387pt;margin-top:10.633968pt;width:28.161284pt;height:24.0pt;mso-position-horizontal-relative:page;mso-position-vertical-relative:paragraph;z-index:-1524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46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51"/>
                    </w:rPr>
                    <w:t>..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1313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7E7E80"/>
                      <w:spacing w:val="-60"/>
                      <w:w w:val="103"/>
                    </w:rPr>
                    <w:t>·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70"/>
          <w:position w:val="-3"/>
        </w:rPr>
        <w:t>f]J</w:t>
      </w:r>
      <w:r>
        <w:rPr>
          <w:rFonts w:ascii="Arial" w:hAnsi="Arial" w:cs="Arial" w:eastAsia="Arial"/>
          <w:sz w:val="21"/>
          <w:szCs w:val="21"/>
          <w:color w:val="313131"/>
          <w:spacing w:val="-6"/>
          <w:w w:val="70"/>
          <w:position w:val="-3"/>
        </w:rPr>
        <w:t>ı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70"/>
          <w:position w:val="-3"/>
        </w:rPr>
        <w:t>fe</w:t>
      </w:r>
      <w:r>
        <w:rPr>
          <w:rFonts w:ascii="Arial" w:hAnsi="Arial" w:cs="Arial" w:eastAsia="Arial"/>
          <w:sz w:val="21"/>
          <w:szCs w:val="21"/>
          <w:color w:val="49494B"/>
          <w:spacing w:val="-37"/>
          <w:w w:val="7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246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B"/>
          <w:spacing w:val="0"/>
          <w:w w:val="69"/>
          <w:position w:val="-3"/>
        </w:rPr>
        <w:t>ü,ttl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532" w:right="-20"/>
        <w:jc w:val="left"/>
        <w:tabs>
          <w:tab w:pos="12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313131"/>
          <w:spacing w:val="0"/>
          <w:w w:val="80"/>
          <w:i/>
          <w:position w:val="-4"/>
        </w:rPr>
        <w:t>Dv</w:t>
      </w:r>
      <w:r>
        <w:rPr>
          <w:rFonts w:ascii="Arial" w:hAnsi="Arial" w:cs="Arial" w:eastAsia="Arial"/>
          <w:sz w:val="22"/>
          <w:szCs w:val="22"/>
          <w:color w:val="313131"/>
          <w:spacing w:val="4"/>
          <w:w w:val="80"/>
          <w:i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i/>
          <w:position w:val="-4"/>
        </w:rPr>
        <w:t>u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22"/>
          <w:szCs w:val="22"/>
          <w:color w:val="49494B"/>
          <w:spacing w:val="-6"/>
          <w:w w:val="171"/>
          <w:position w:val="-4"/>
        </w:rPr>
        <w:t>'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61"/>
          <w:position w:val="-4"/>
        </w:rPr>
        <w:t>•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632" w:lineRule="exact"/>
        <w:ind w:right="-20"/>
        <w:jc w:val="left"/>
        <w:tabs>
          <w:tab w:pos="74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E7E80"/>
          <w:spacing w:val="-6"/>
          <w:w w:val="298"/>
          <w:position w:val="34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229"/>
          <w:position w:val="34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23"/>
          <w:w w:val="100"/>
          <w:position w:val="3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909090"/>
          <w:spacing w:val="9"/>
          <w:w w:val="87"/>
          <w:position w:val="26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6B6B6B"/>
          <w:spacing w:val="0"/>
          <w:w w:val="39"/>
          <w:position w:val="26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6B6B6B"/>
          <w:spacing w:val="-19"/>
          <w:w w:val="39"/>
          <w:position w:val="2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37"/>
          <w:w w:val="78"/>
          <w:i/>
          <w:position w:val="34"/>
        </w:rPr>
        <w:t>I</w:t>
      </w:r>
      <w:r>
        <w:rPr>
          <w:rFonts w:ascii="Times New Roman" w:hAnsi="Times New Roman" w:cs="Times New Roman" w:eastAsia="Times New Roman"/>
          <w:sz w:val="35"/>
          <w:szCs w:val="35"/>
          <w:color w:val="6B6B6B"/>
          <w:spacing w:val="-7"/>
          <w:w w:val="39"/>
          <w:position w:val="2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62"/>
          <w:w w:val="77"/>
          <w:i/>
          <w:position w:val="34"/>
        </w:rPr>
        <w:t>J</w:t>
      </w:r>
      <w:r>
        <w:rPr>
          <w:rFonts w:ascii="Times New Roman" w:hAnsi="Times New Roman" w:cs="Times New Roman" w:eastAsia="Times New Roman"/>
          <w:sz w:val="35"/>
          <w:szCs w:val="35"/>
          <w:color w:val="6B6B6B"/>
          <w:spacing w:val="0"/>
          <w:w w:val="39"/>
          <w:position w:val="26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6B6B6B"/>
          <w:spacing w:val="0"/>
          <w:w w:val="100"/>
          <w:position w:val="26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6B6B6B"/>
          <w:spacing w:val="0"/>
          <w:w w:val="100"/>
          <w:position w:val="26"/>
        </w:rPr>
      </w:r>
      <w:r>
        <w:rPr>
          <w:rFonts w:ascii="Arial" w:hAnsi="Arial" w:cs="Arial" w:eastAsia="Arial"/>
          <w:sz w:val="55"/>
          <w:szCs w:val="55"/>
          <w:color w:val="5B5B5B"/>
          <w:spacing w:val="-120"/>
          <w:w w:val="85"/>
          <w:position w:val="-1"/>
        </w:rPr>
        <w:t>"</w:t>
      </w:r>
      <w:r>
        <w:rPr>
          <w:rFonts w:ascii="Arial" w:hAnsi="Arial" w:cs="Arial" w:eastAsia="Arial"/>
          <w:sz w:val="37"/>
          <w:szCs w:val="37"/>
          <w:color w:val="A8A8AA"/>
          <w:spacing w:val="0"/>
          <w:w w:val="50"/>
          <w:position w:val="26"/>
        </w:rPr>
        <w:t>.</w:t>
      </w:r>
      <w:r>
        <w:rPr>
          <w:rFonts w:ascii="Arial" w:hAnsi="Arial" w:cs="Arial" w:eastAsia="Arial"/>
          <w:sz w:val="37"/>
          <w:szCs w:val="37"/>
          <w:color w:val="A8A8AA"/>
          <w:spacing w:val="-50"/>
          <w:w w:val="100"/>
          <w:position w:val="26"/>
        </w:rPr>
        <w:t> </w:t>
      </w:r>
      <w:r>
        <w:rPr>
          <w:rFonts w:ascii="Arial" w:hAnsi="Arial" w:cs="Arial" w:eastAsia="Arial"/>
          <w:sz w:val="55"/>
          <w:szCs w:val="55"/>
          <w:color w:val="5B5B5B"/>
          <w:spacing w:val="-14"/>
          <w:w w:val="85"/>
          <w:position w:val="-1"/>
        </w:rPr>
        <w:t>"</w:t>
      </w:r>
      <w:r>
        <w:rPr>
          <w:rFonts w:ascii="Arial" w:hAnsi="Arial" w:cs="Arial" w:eastAsia="Arial"/>
          <w:sz w:val="55"/>
          <w:szCs w:val="55"/>
          <w:color w:val="5B5B5B"/>
          <w:spacing w:val="-79"/>
          <w:w w:val="85"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-13"/>
          <w:w w:val="165"/>
          <w:position w:val="34"/>
        </w:rPr>
        <w:t>.</w:t>
      </w:r>
      <w:r>
        <w:rPr>
          <w:rFonts w:ascii="Arial" w:hAnsi="Arial" w:cs="Arial" w:eastAsia="Arial"/>
          <w:sz w:val="55"/>
          <w:szCs w:val="55"/>
          <w:color w:val="313131"/>
          <w:spacing w:val="-132"/>
          <w:w w:val="77"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0"/>
          <w:w w:val="165"/>
          <w:position w:val="3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-7"/>
          <w:w w:val="100"/>
          <w:position w:val="34"/>
        </w:rPr>
        <w:t> </w:t>
      </w:r>
      <w:r>
        <w:rPr>
          <w:rFonts w:ascii="Arial" w:hAnsi="Arial" w:cs="Arial" w:eastAsia="Arial"/>
          <w:sz w:val="36"/>
          <w:szCs w:val="36"/>
          <w:color w:val="6B6B6B"/>
          <w:spacing w:val="0"/>
          <w:w w:val="51"/>
          <w:position w:val="26"/>
        </w:rPr>
        <w:t>..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40"/>
          <w:cols w:num="3" w:equalWidth="0">
            <w:col w:w="5639" w:space="2311"/>
            <w:col w:w="453" w:space="65"/>
            <w:col w:w="2392"/>
          </w:cols>
        </w:sectPr>
      </w:pPr>
      <w:rPr/>
    </w:p>
    <w:p>
      <w:pPr>
        <w:spacing w:before="0" w:after="0" w:line="335" w:lineRule="exact"/>
        <w:ind w:left="112" w:right="-20"/>
        <w:jc w:val="left"/>
        <w:tabs>
          <w:tab w:pos="3940" w:val="left"/>
          <w:tab w:pos="62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29.854401pt;margin-top:35.112633pt;width:534.07519pt;height:780.974015pt;mso-position-horizontal-relative:page;mso-position-vertical-relative:page;z-index:-15255" coordorigin="597,702" coordsize="10682,15619">
            <v:group style="position:absolute;left:623;top:726;width:10644;height:2" coordorigin="623,726" coordsize="10644,2">
              <v:shape style="position:absolute;left:623;top:726;width:10644;height:2" coordorigin="623,726" coordsize="10644,0" path="m623,726l11267,726e" filled="f" stroked="t" strokeweight=".70801pt" strokecolor="#777777">
                <v:path arrowok="t"/>
              </v:shape>
            </v:group>
            <v:group style="position:absolute;left:2646;top:714;width:2;height:543" coordorigin="2646,714" coordsize="2,543">
              <v:shape style="position:absolute;left:2646;top:714;width:2;height:543" coordorigin="2646,714" coordsize="0,543" path="m2646,1257l2646,714e" filled="f" stroked="t" strokeweight=".472006pt" strokecolor="#484848">
                <v:path arrowok="t"/>
              </v:shape>
            </v:group>
            <v:group style="position:absolute;left:3318;top:724;width:373;height:2" coordorigin="3318,724" coordsize="373,2">
              <v:shape style="position:absolute;left:3318;top:724;width:373;height:2" coordorigin="3318,724" coordsize="373,0" path="m3318,724l3691,724e" filled="f" stroked="t" strokeweight=".472006pt" strokecolor="#646464">
                <v:path arrowok="t"/>
              </v:shape>
            </v:group>
            <v:group style="position:absolute;left:9367;top:728;width:2;height:528" coordorigin="9367,728" coordsize="2,528">
              <v:shape style="position:absolute;left:9367;top:728;width:2;height:528" coordorigin="9367,728" coordsize="0,528" path="m9367,1257l9367,728e" filled="f" stroked="t" strokeweight=".472006pt" strokecolor="#575757">
                <v:path arrowok="t"/>
              </v:shape>
            </v:group>
            <v:group style="position:absolute;left:11255;top:733;width:2;height:2937" coordorigin="11255,733" coordsize="2,2937">
              <v:shape style="position:absolute;left:11255;top:733;width:2;height:2937" coordorigin="11255,733" coordsize="0,2937" path="m11255,3670l11255,733e" filled="f" stroked="t" strokeweight=".70801pt" strokecolor="#6B6B6B">
                <v:path arrowok="t"/>
              </v:shape>
            </v:group>
            <v:group style="position:absolute;left:628;top:709;width:2;height:2271" coordorigin="628,709" coordsize="2,2271">
              <v:shape style="position:absolute;left:628;top:709;width:2;height:2271" coordorigin="628,709" coordsize="0,2271" path="m628,2980l628,709e" filled="f" stroked="t" strokeweight=".70801pt" strokecolor="#606060">
                <v:path arrowok="t"/>
              </v:shape>
            </v:group>
            <v:group style="position:absolute;left:9369;top:1176;width:2;height:1076" coordorigin="9369,1176" coordsize="2,1076">
              <v:shape style="position:absolute;left:9369;top:1176;width:2;height:1076" coordorigin="9369,1176" coordsize="0,1076" path="m9369,2252l9369,1176e" filled="f" stroked="t" strokeweight=".70801pt" strokecolor="#6B6B6B">
                <v:path arrowok="t"/>
              </v:shape>
            </v:group>
            <v:group style="position:absolute;left:2646;top:1200;width:2;height:1043" coordorigin="2646,1200" coordsize="2,1043">
              <v:shape style="position:absolute;left:2646;top:1200;width:2;height:1043" coordorigin="2646,1200" coordsize="0,1043" path="m2646,2242l2646,1200e" filled="f" stroked="t" strokeweight=".70801pt" strokecolor="#606060">
                <v:path arrowok="t"/>
              </v:shape>
            </v:group>
            <v:group style="position:absolute;left:628;top:1457;width:2;height:328" coordorigin="628,1457" coordsize="2,328">
              <v:shape style="position:absolute;left:628;top:1457;width:2;height:328" coordorigin="628,1457" coordsize="0,328" path="m628,1785l628,1457e" filled="f" stroked="t" strokeweight=".472006pt" strokecolor="#3B3B3B">
                <v:path arrowok="t"/>
              </v:shape>
            </v:group>
            <v:group style="position:absolute;left:3318;top:2237;width:373;height:2" coordorigin="3318,2237" coordsize="373,2">
              <v:shape style="position:absolute;left:3318;top:2237;width:373;height:2" coordorigin="3318,2237" coordsize="373,0" path="m3318,2237l3691,2237e" filled="f" stroked="t" strokeweight=".472006pt" strokecolor="#676767">
                <v:path arrowok="t"/>
              </v:shape>
            </v:group>
            <v:group style="position:absolute;left:614;top:2237;width:6448;height:2" coordorigin="614,2237" coordsize="6448,2">
              <v:shape style="position:absolute;left:614;top:2237;width:6448;height:2" coordorigin="614,2237" coordsize="6448,0" path="m614,2237l7061,2237e" filled="f" stroked="t" strokeweight=".70801pt" strokecolor="#707070">
                <v:path arrowok="t"/>
              </v:shape>
            </v:group>
            <v:group style="position:absolute;left:4092;top:2237;width:411;height:2" coordorigin="4092,2237" coordsize="411,2">
              <v:shape style="position:absolute;left:4092;top:2237;width:411;height:2" coordorigin="4092,2237" coordsize="411,0" path="m4092,2237l4503,2237e" filled="f" stroked="t" strokeweight=".472006pt" strokecolor="#606060">
                <v:path arrowok="t"/>
              </v:shape>
            </v:group>
            <v:group style="position:absolute;left:7005;top:2242;width:227;height:2" coordorigin="7005,2242" coordsize="227,2">
              <v:shape style="position:absolute;left:7005;top:2242;width:227;height:2" coordorigin="7005,2242" coordsize="227,0" path="m7005,2242l7231,2242e" filled="f" stroked="t" strokeweight=".472006pt" strokecolor="#606060">
                <v:path arrowok="t"/>
              </v:shape>
            </v:group>
            <v:group style="position:absolute;left:7174;top:2242;width:458;height:2" coordorigin="7174,2242" coordsize="458,2">
              <v:shape style="position:absolute;left:7174;top:2242;width:458;height:2" coordorigin="7174,2242" coordsize="458,0" path="m7174,2242l7632,2242e" filled="f" stroked="t" strokeweight=".70801pt" strokecolor="#6B6B6B">
                <v:path arrowok="t"/>
              </v:shape>
            </v:group>
            <v:group style="position:absolute;left:7576;top:2245;width:3691;height:2" coordorigin="7576,2245" coordsize="3691,2">
              <v:shape style="position:absolute;left:7576;top:2245;width:3691;height:2" coordorigin="7576,2245" coordsize="3691,0" path="m7576,2245l11267,2245e" filled="f" stroked="t" strokeweight=".70801pt" strokecolor="#808080">
                <v:path arrowok="t"/>
              </v:shape>
            </v:group>
            <v:group style="position:absolute;left:623;top:2480;width:10639;height:2" coordorigin="623,2480" coordsize="10639,2">
              <v:shape style="position:absolute;left:623;top:2480;width:10639;height:2" coordorigin="623,2480" coordsize="10639,0" path="m623,2480l11262,2480e" filled="f" stroked="t" strokeweight=".70801pt" strokecolor="#7C7C7C">
                <v:path arrowok="t"/>
              </v:shape>
            </v:group>
            <v:group style="position:absolute;left:3667;top:2233;width:2;height:295" coordorigin="3667,2233" coordsize="2,295">
              <v:shape style="position:absolute;left:3667;top:2233;width:2;height:295" coordorigin="3667,2233" coordsize="0,295" path="m3667,2528l3667,2233e" filled="f" stroked="t" strokeweight=".472006pt" strokecolor="#4B4B4B">
                <v:path arrowok="t"/>
              </v:shape>
            </v:group>
            <v:group style="position:absolute;left:618;top:2718;width:10644;height:2" coordorigin="618,2718" coordsize="10644,2">
              <v:shape style="position:absolute;left:618;top:2718;width:10644;height:2" coordorigin="618,2718" coordsize="10644,0" path="m618,2718l11262,2718e" filled="f" stroked="t" strokeweight=".70801pt" strokecolor="#7C7C7C">
                <v:path arrowok="t"/>
              </v:shape>
            </v:group>
            <v:group style="position:absolute;left:3672;top:2261;width:2;height:457" coordorigin="3672,2261" coordsize="2,457">
              <v:shape style="position:absolute;left:3672;top:2261;width:2;height:457" coordorigin="3672,2261" coordsize="0,457" path="m3672,2718l3672,2261e" filled="f" stroked="t" strokeweight=".944013pt" strokecolor="#5B5B5B">
                <v:path arrowok="t"/>
              </v:shape>
            </v:group>
            <v:group style="position:absolute;left:9327;top:2725;width:231;height:2" coordorigin="9327,2725" coordsize="231,2">
              <v:shape style="position:absolute;left:9327;top:2725;width:231;height:2" coordorigin="9327,2725" coordsize="231,0" path="m9327,2725l9558,2725e" filled="f" stroked="t" strokeweight=".472006pt" strokecolor="#747474">
                <v:path arrowok="t"/>
              </v:shape>
            </v:group>
            <v:group style="position:absolute;left:618;top:2956;width:9657;height:2" coordorigin="618,2956" coordsize="9657,2">
              <v:shape style="position:absolute;left:618;top:2956;width:9657;height:2" coordorigin="618,2956" coordsize="9657,0" path="m618,2956l10276,2956e" filled="f" stroked="t" strokeweight=".70801pt" strokecolor="#747474">
                <v:path arrowok="t"/>
              </v:shape>
            </v:group>
            <v:group style="position:absolute;left:5499;top:2956;width:373;height:2" coordorigin="5499,2956" coordsize="373,2">
              <v:shape style="position:absolute;left:5499;top:2956;width:373;height:2" coordorigin="5499,2956" coordsize="373,0" path="m5499,2956l5872,2956e" filled="f" stroked="t" strokeweight=".472006pt" strokecolor="#676767">
                <v:path arrowok="t"/>
              </v:shape>
            </v:group>
            <v:group style="position:absolute;left:7005;top:2959;width:628;height:2" coordorigin="7005,2959" coordsize="628,2">
              <v:shape style="position:absolute;left:7005;top:2959;width:628;height:2" coordorigin="7005,2959" coordsize="628,0" path="m7005,2959l7632,2959e" filled="f" stroked="t" strokeweight=".472006pt" strokecolor="#707070">
                <v:path arrowok="t"/>
              </v:shape>
            </v:group>
            <v:group style="position:absolute;left:7953;top:2959;width:552;height:2" coordorigin="7953,2959" coordsize="552,2">
              <v:shape style="position:absolute;left:7953;top:2959;width:552;height:2" coordorigin="7953,2959" coordsize="552,0" path="m7953,2959l8506,2959e" filled="f" stroked="t" strokeweight=".472006pt" strokecolor="#606060">
                <v:path arrowok="t"/>
              </v:shape>
            </v:group>
            <v:group style="position:absolute;left:9327;top:2966;width:1935;height:2" coordorigin="9327,2966" coordsize="1935,2">
              <v:shape style="position:absolute;left:9327;top:2966;width:1935;height:2" coordorigin="9327,2966" coordsize="1935,0" path="m9327,2966l11262,2966e" filled="f" stroked="t" strokeweight=".70801pt" strokecolor="#808080">
                <v:path arrowok="t"/>
              </v:shape>
            </v:group>
            <v:group style="position:absolute;left:614;top:3194;width:8770;height:2" coordorigin="614,3194" coordsize="8770,2">
              <v:shape style="position:absolute;left:614;top:3194;width:8770;height:2" coordorigin="614,3194" coordsize="8770,0" path="m614,3194l9383,3194e" filled="f" stroked="t" strokeweight=".70801pt" strokecolor="#747474">
                <v:path arrowok="t"/>
              </v:shape>
            </v:group>
            <v:group style="position:absolute;left:7953;top:3197;width:552;height:2" coordorigin="7953,3197" coordsize="552,2">
              <v:shape style="position:absolute;left:7953;top:3197;width:552;height:2" coordorigin="7953,3197" coordsize="552,0" path="m7953,3197l8506,3197e" filled="f" stroked="t" strokeweight=".70801pt" strokecolor="#707070">
                <v:path arrowok="t"/>
              </v:shape>
            </v:group>
            <v:group style="position:absolute;left:9327;top:3202;width:231;height:2" coordorigin="9327,3202" coordsize="231,2">
              <v:shape style="position:absolute;left:9327;top:3202;width:231;height:2" coordorigin="9327,3202" coordsize="231,0" path="m9327,3202l9558,3202e" filled="f" stroked="t" strokeweight=".472006pt" strokecolor="#606060">
                <v:path arrowok="t"/>
              </v:shape>
            </v:group>
            <v:group style="position:absolute;left:9501;top:3204;width:1765;height:2" coordorigin="9501,3204" coordsize="1765,2">
              <v:shape style="position:absolute;left:9501;top:3204;width:1765;height:2" coordorigin="9501,3204" coordsize="1765,0" path="m9501,3204l11267,3204e" filled="f" stroked="t" strokeweight=".70801pt" strokecolor="#808080">
                <v:path arrowok="t"/>
              </v:shape>
            </v:group>
            <v:group style="position:absolute;left:618;top:3430;width:3370;height:2" coordorigin="618,3430" coordsize="3370,2">
              <v:shape style="position:absolute;left:618;top:3430;width:3370;height:2" coordorigin="618,3430" coordsize="3370,0" path="m618,3430l3988,3430e" filled="f" stroked="t" strokeweight=".70801pt" strokecolor="#747474">
                <v:path arrowok="t"/>
              </v:shape>
            </v:group>
            <v:group style="position:absolute;left:3932;top:3432;width:217;height:2" coordorigin="3932,3432" coordsize="217,2">
              <v:shape style="position:absolute;left:3932;top:3432;width:217;height:2" coordorigin="3932,3432" coordsize="217,0" path="m3932,3432l4149,3432e" filled="f" stroked="t" strokeweight=".472006pt" strokecolor="#4F4F4F">
                <v:path arrowok="t"/>
              </v:shape>
            </v:group>
            <v:group style="position:absolute;left:4092;top:3432;width:670;height:2" coordorigin="4092,3432" coordsize="670,2">
              <v:shape style="position:absolute;left:4092;top:3432;width:670;height:2" coordorigin="4092,3432" coordsize="670,0" path="m4092,3432l4763,3432e" filled="f" stroked="t" strokeweight=".944013pt" strokecolor="#777777">
                <v:path arrowok="t"/>
              </v:shape>
            </v:group>
            <v:group style="position:absolute;left:4706;top:3432;width:293;height:2" coordorigin="4706,3432" coordsize="293,2">
              <v:shape style="position:absolute;left:4706;top:3432;width:293;height:2" coordorigin="4706,3432" coordsize="293,0" path="m4706,3432l4999,3432e" filled="f" stroked="t" strokeweight=".472006pt" strokecolor="#4F4F4F">
                <v:path arrowok="t"/>
              </v:shape>
            </v:group>
            <v:group style="position:absolute;left:4942;top:3437;width:6320;height:2" coordorigin="4942,3437" coordsize="6320,2">
              <v:shape style="position:absolute;left:4942;top:3437;width:6320;height:2" coordorigin="4942,3437" coordsize="6320,0" path="m4942,3437l11262,3437e" filled="f" stroked="t" strokeweight=".70801pt" strokecolor="#777777">
                <v:path arrowok="t"/>
              </v:shape>
            </v:group>
            <v:group style="position:absolute;left:623;top:3409;width:2;height:428" coordorigin="623,3409" coordsize="2,428">
              <v:shape style="position:absolute;left:623;top:3409;width:2;height:428" coordorigin="623,3409" coordsize="0,428" path="m623,3837l623,3409e" filled="f" stroked="t" strokeweight=".472006pt" strokecolor="#3B3B3B">
                <v:path arrowok="t"/>
              </v:shape>
            </v:group>
            <v:group style="position:absolute;left:4125;top:3428;width:2;height:762" coordorigin="4125,3428" coordsize="2,762">
              <v:shape style="position:absolute;left:4125;top:3428;width:2;height:762" coordorigin="4125,3428" coordsize="0,762" path="m4125,4189l4125,3428e" filled="f" stroked="t" strokeweight=".70801pt" strokecolor="#3F3F3F">
                <v:path arrowok="t"/>
              </v:shape>
            </v:group>
            <v:group style="position:absolute;left:7208;top:3428;width:2;height:771" coordorigin="7208,3428" coordsize="2,771">
              <v:shape style="position:absolute;left:7208;top:3428;width:2;height:771" coordorigin="7208,3428" coordsize="0,771" path="m7208,4199l7208,3428e" filled="f" stroked="t" strokeweight=".70801pt" strokecolor="#5B5B5B">
                <v:path arrowok="t"/>
              </v:shape>
            </v:group>
            <v:group style="position:absolute;left:7198;top:3818;width:4059;height:2" coordorigin="7198,3818" coordsize="4059,2">
              <v:shape style="position:absolute;left:7198;top:3818;width:4059;height:2" coordorigin="7198,3818" coordsize="4059,0" path="m7198,3818l11257,3818e" filled="f" stroked="t" strokeweight=".70801pt" strokecolor="#747474">
                <v:path arrowok="t"/>
              </v:shape>
            </v:group>
            <v:group style="position:absolute;left:4121;top:4180;width:3092;height:2" coordorigin="4121,4180" coordsize="3092,2">
              <v:shape style="position:absolute;left:4121;top:4180;width:3092;height:2" coordorigin="4121,4180" coordsize="3092,0" path="m4121,4180l7212,4180e" filled="f" stroked="t" strokeweight="1.180016pt" strokecolor="#777777">
                <v:path arrowok="t"/>
              </v:shape>
            </v:group>
            <v:group style="position:absolute;left:11253;top:3613;width:2;height:233" coordorigin="11253,3613" coordsize="2,233">
              <v:shape style="position:absolute;left:11253;top:3613;width:2;height:233" coordorigin="11253,3613" coordsize="0,233" path="m11253,3847l11253,3613e" filled="f" stroked="t" strokeweight=".472006pt" strokecolor="#575757">
                <v:path arrowok="t"/>
              </v:shape>
            </v:group>
            <v:group style="position:absolute;left:614;top:4185;width:2761;height:2" coordorigin="614,4185" coordsize="2761,2">
              <v:shape style="position:absolute;left:614;top:4185;width:2761;height:2" coordorigin="614,4185" coordsize="2761,0" path="m614,4185l3375,4185e" filled="f" stroked="t" strokeweight=".70801pt" strokecolor="#6B6B6B">
                <v:path arrowok="t"/>
              </v:shape>
            </v:group>
            <v:group style="position:absolute;left:3318;top:4187;width:373;height:2" coordorigin="3318,4187" coordsize="373,2">
              <v:shape style="position:absolute;left:3318;top:4187;width:373;height:2" coordorigin="3318,4187" coordsize="373,0" path="m3318,4187l3691,4187e" filled="f" stroked="t" strokeweight=".472006pt" strokecolor="#575757">
                <v:path arrowok="t"/>
              </v:shape>
            </v:group>
            <v:group style="position:absolute;left:3606;top:4187;width:396;height:2" coordorigin="3606,4187" coordsize="396,2">
              <v:shape style="position:absolute;left:3606;top:4187;width:396;height:2" coordorigin="3606,4187" coordsize="396,0" path="m3606,4187l4003,4187e" filled="f" stroked="t" strokeweight=".944013pt" strokecolor="#7C7C7C">
                <v:path arrowok="t"/>
              </v:shape>
            </v:group>
            <v:group style="position:absolute;left:3932;top:4185;width:227;height:2" coordorigin="3932,4185" coordsize="227,2">
              <v:shape style="position:absolute;left:3932;top:4185;width:227;height:2" coordorigin="3932,4185" coordsize="227,0" path="m3932,4185l4158,4185e" filled="f" stroked="t" strokeweight=".472006pt" strokecolor="#5B5B5B">
                <v:path arrowok="t"/>
              </v:shape>
            </v:group>
            <v:group style="position:absolute;left:4132;top:3685;width:2;height:505" coordorigin="4132,3685" coordsize="2,505">
              <v:shape style="position:absolute;left:4132;top:3685;width:2;height:505" coordorigin="4132,3685" coordsize="0,505" path="m4132,4189l4132,3685e" filled="f" stroked="t" strokeweight=".944013pt" strokecolor="#484848">
                <v:path arrowok="t"/>
              </v:shape>
            </v:group>
            <v:group style="position:absolute;left:7056;top:4194;width:4206;height:2" coordorigin="7056,4194" coordsize="4206,2">
              <v:shape style="position:absolute;left:7056;top:4194;width:4206;height:2" coordorigin="7056,4194" coordsize="4206,0" path="m7056,4194l11262,4194e" filled="f" stroked="t" strokeweight=".70801pt" strokecolor="#747474">
                <v:path arrowok="t"/>
              </v:shape>
            </v:group>
            <v:group style="position:absolute;left:11255;top:3775;width:2;height:1195" coordorigin="11255,3775" coordsize="2,1195">
              <v:shape style="position:absolute;left:11255;top:3775;width:2;height:1195" coordorigin="11255,3775" coordsize="0,1195" path="m11255,4970l11255,3775e" filled="f" stroked="t" strokeweight=".70801pt" strokecolor="#707070">
                <v:path arrowok="t"/>
              </v:shape>
            </v:group>
            <v:group style="position:absolute;left:618;top:4475;width:10644;height:2" coordorigin="618,4475" coordsize="10644,2">
              <v:shape style="position:absolute;left:618;top:4475;width:10644;height:2" coordorigin="618,4475" coordsize="10644,0" path="m618,4475l11262,4475e" filled="f" stroked="t" strokeweight=".70801pt" strokecolor="#707070">
                <v:path arrowok="t"/>
              </v:shape>
            </v:group>
            <v:group style="position:absolute;left:625;top:709;width:2;height:5489" coordorigin="625,709" coordsize="2,5489">
              <v:shape style="position:absolute;left:625;top:709;width:2;height:5489" coordorigin="625,709" coordsize="0,5489" path="m625,6198l625,709e" filled="f" stroked="t" strokeweight=".70801pt" strokecolor="#5B5B5B">
                <v:path arrowok="t"/>
              </v:shape>
            </v:group>
            <v:group style="position:absolute;left:2641;top:4180;width:2;height:324" coordorigin="2641,4180" coordsize="2,324">
              <v:shape style="position:absolute;left:2641;top:4180;width:2;height:324" coordorigin="2641,4180" coordsize="0,324" path="m2641,4504l2641,4180e" filled="f" stroked="t" strokeweight=".944013pt" strokecolor="#676767">
                <v:path arrowok="t"/>
              </v:shape>
            </v:group>
            <v:group style="position:absolute;left:5140;top:4475;width:302;height:2" coordorigin="5140,4475" coordsize="302,2">
              <v:shape style="position:absolute;left:5140;top:4475;width:302;height:2" coordorigin="5140,4475" coordsize="302,0" path="m5140,4475l5442,4475e" filled="f" stroked="t" strokeweight=".472006pt" strokecolor="#5B5B5B">
                <v:path arrowok="t"/>
              </v:shape>
            </v:group>
            <v:group style="position:absolute;left:2634;top:4718;width:8633;height:2" coordorigin="2634,4718" coordsize="8633,2">
              <v:shape style="position:absolute;left:2634;top:4718;width:8633;height:2" coordorigin="2634,4718" coordsize="8633,0" path="m2634,4718l11267,4718e" filled="f" stroked="t" strokeweight=".70801pt" strokecolor="#707070">
                <v:path arrowok="t"/>
              </v:shape>
            </v:group>
            <v:group style="position:absolute;left:5140;top:4713;width:302;height:2" coordorigin="5140,4713" coordsize="302,2">
              <v:shape style="position:absolute;left:5140;top:4713;width:302;height:2" coordorigin="5140,4713" coordsize="302,0" path="m5140,4713l5442,4713e" filled="f" stroked="t" strokeweight=".472006pt" strokecolor="#545454">
                <v:path arrowok="t"/>
              </v:shape>
            </v:group>
            <v:group style="position:absolute;left:6759;top:4715;width:472;height:2" coordorigin="6759,4715" coordsize="472,2">
              <v:shape style="position:absolute;left:6759;top:4715;width:472;height:2" coordorigin="6759,4715" coordsize="472,0" path="m6759,4715l7231,4715e" filled="f" stroked="t" strokeweight=".472006pt" strokecolor="#6B6B6B">
                <v:path arrowok="t"/>
              </v:shape>
            </v:group>
            <v:group style="position:absolute;left:621;top:3451;width:2;height:2747" coordorigin="621,3451" coordsize="2,2747">
              <v:shape style="position:absolute;left:621;top:3451;width:2;height:2747" coordorigin="621,3451" coordsize="0,2747" path="m621,6198l621,3451e" filled="f" stroked="t" strokeweight=".472006pt" strokecolor="#575757">
                <v:path arrowok="t"/>
              </v:shape>
            </v:group>
            <v:group style="position:absolute;left:2641;top:4432;width:2;height:538" coordorigin="2641,4432" coordsize="2,538">
              <v:shape style="position:absolute;left:2641;top:4432;width:2;height:538" coordorigin="2641,4432" coordsize="0,538" path="m2641,4970l2641,4432e" filled="f" stroked="t" strokeweight=".472006pt" strokecolor="#4B4B4B">
                <v:path arrowok="t"/>
              </v:shape>
            </v:group>
            <v:group style="position:absolute;left:5178;top:4708;width:2;height:262" coordorigin="5178,4708" coordsize="2,262">
              <v:shape style="position:absolute;left:5178;top:4708;width:2;height:262" coordorigin="5178,4708" coordsize="0,262" path="m5178,4970l5178,4708e" filled="f" stroked="t" strokeweight=".472006pt" strokecolor="#444444">
                <v:path arrowok="t"/>
              </v:shape>
            </v:group>
            <v:group style="position:absolute;left:7982;top:4703;width:2;height:238" coordorigin="7982,4703" coordsize="2,238">
              <v:shape style="position:absolute;left:7982;top:4703;width:2;height:238" coordorigin="7982,4703" coordsize="0,238" path="m7982,4942l7982,4703e" filled="f" stroked="t" strokeweight=".236003pt" strokecolor="#4F4F4F">
                <v:path arrowok="t"/>
              </v:shape>
            </v:group>
            <v:group style="position:absolute;left:2641;top:4703;width:2;height:809" coordorigin="2641,4703" coordsize="2,809">
              <v:shape style="position:absolute;left:2641;top:4703;width:2;height:809" coordorigin="2641,4703" coordsize="0,809" path="m2641,5513l2641,4703e" filled="f" stroked="t" strokeweight=".944013pt" strokecolor="#646464">
                <v:path arrowok="t"/>
              </v:shape>
            </v:group>
            <v:group style="position:absolute;left:5168;top:5211;width:6094;height:2" coordorigin="5168,5211" coordsize="6094,2">
              <v:shape style="position:absolute;left:5168;top:5211;width:6094;height:2" coordorigin="5168,5211" coordsize="6094,0" path="m5168,5211l11262,5211e" filled="f" stroked="t" strokeweight=".70801pt" strokecolor="#777777">
                <v:path arrowok="t"/>
              </v:shape>
            </v:group>
            <v:group style="position:absolute;left:5178;top:4913;width:2;height:809" coordorigin="5178,4913" coordsize="2,809">
              <v:shape style="position:absolute;left:5178;top:4913;width:2;height:809" coordorigin="5178,4913" coordsize="0,809" path="m5178,5722l5178,4913e" filled="f" stroked="t" strokeweight=".70801pt" strokecolor="#606060">
                <v:path arrowok="t"/>
              </v:shape>
            </v:group>
            <v:group style="position:absolute;left:7982;top:4942;width:2;height:267" coordorigin="7982,4942" coordsize="2,267">
              <v:shape style="position:absolute;left:7982;top:4942;width:2;height:267" coordorigin="7982,4942" coordsize="0,267" path="m7982,5208l7982,4942e" filled="f" stroked="t" strokeweight=".236003pt" strokecolor="#808080">
                <v:path arrowok="t"/>
              </v:shape>
            </v:group>
            <v:group style="position:absolute;left:11257;top:4913;width:2;height:324" coordorigin="11257,4913" coordsize="2,324">
              <v:shape style="position:absolute;left:11257;top:4913;width:2;height:324" coordorigin="11257,4913" coordsize="0,324" path="m11257,5237l11257,4913e" filled="f" stroked="t" strokeweight=".472006pt" strokecolor="#4B4B4B">
                <v:path arrowok="t"/>
              </v:shape>
            </v:group>
            <v:group style="position:absolute;left:5168;top:5458;width:6098;height:2" coordorigin="5168,5458" coordsize="6098,2">
              <v:shape style="position:absolute;left:5168;top:5458;width:6098;height:2" coordorigin="5168,5458" coordsize="6098,0" path="m5168,5458l11267,5458e" filled="f" stroked="t" strokeweight=".70801pt" strokecolor="#747474">
                <v:path arrowok="t"/>
              </v:shape>
            </v:group>
            <v:group style="position:absolute;left:11257;top:5165;width:2;height:567" coordorigin="11257,5165" coordsize="2,567">
              <v:shape style="position:absolute;left:11257;top:5165;width:2;height:567" coordorigin="11257,5165" coordsize="0,567" path="m11257,5732l11257,5165e" filled="f" stroked="t" strokeweight=".944013pt" strokecolor="#707070">
                <v:path arrowok="t"/>
              </v:shape>
            </v:group>
            <v:group style="position:absolute;left:2639;top:5418;width:2;height:305" coordorigin="2639,5418" coordsize="2,305">
              <v:shape style="position:absolute;left:2639;top:5418;width:2;height:305" coordorigin="2639,5418" coordsize="0,305" path="m2639,5722l2639,5418e" filled="f" stroked="t" strokeweight=".472006pt" strokecolor="#444444">
                <v:path arrowok="t"/>
              </v:shape>
            </v:group>
            <v:group style="position:absolute;left:5173;top:5706;width:6089;height:2" coordorigin="5173,5706" coordsize="6089,2">
              <v:shape style="position:absolute;left:5173;top:5706;width:6089;height:2" coordorigin="5173,5706" coordsize="6089,0" path="m5173,5706l11262,5706e" filled="f" stroked="t" strokeweight=".70801pt" strokecolor="#747474">
                <v:path arrowok="t"/>
              </v:shape>
            </v:group>
            <v:group style="position:absolute;left:618;top:5665;width:2;height:295" coordorigin="618,5665" coordsize="2,295">
              <v:shape style="position:absolute;left:618;top:5665;width:2;height:295" coordorigin="618,5665" coordsize="0,295" path="m618,5960l618,5665e" filled="f" stroked="t" strokeweight=".472006pt" strokecolor="#444444">
                <v:path arrowok="t"/>
              </v:shape>
            </v:group>
            <v:group style="position:absolute;left:2629;top:5944;width:8633;height:2" coordorigin="2629,5944" coordsize="8633,2">
              <v:shape style="position:absolute;left:2629;top:5944;width:8633;height:2" coordorigin="2629,5944" coordsize="8633,0" path="m2629,5944l11262,5944e" filled="f" stroked="t" strokeweight=".70801pt" strokecolor="#707070">
                <v:path arrowok="t"/>
              </v:shape>
            </v:group>
            <v:group style="position:absolute;left:3318;top:5941;width:373;height:2" coordorigin="3318,5941" coordsize="373,2">
              <v:shape style="position:absolute;left:3318;top:5941;width:373;height:2" coordorigin="3318,5941" coordsize="373,0" path="m3318,5941l3691,5941e" filled="f" stroked="t" strokeweight=".472006pt" strokecolor="#575757">
                <v:path arrowok="t"/>
              </v:shape>
            </v:group>
            <v:group style="position:absolute;left:4092;top:5941;width:411;height:2" coordorigin="4092,5941" coordsize="411,2">
              <v:shape style="position:absolute;left:4092;top:5941;width:411;height:2" coordorigin="4092,5941" coordsize="411,0" path="m4092,5941l4503,5941e" filled="f" stroked="t" strokeweight=".472006pt" strokecolor="#676767">
                <v:path arrowok="t"/>
              </v:shape>
            </v:group>
            <v:group style="position:absolute;left:5178;top:5665;width:2;height:305" coordorigin="5178,5665" coordsize="2,305">
              <v:shape style="position:absolute;left:5178;top:5665;width:2;height:305" coordorigin="5178,5665" coordsize="0,305" path="m5178,5970l5178,5665e" filled="f" stroked="t" strokeweight=".472006pt" strokecolor="#3F3F3F">
                <v:path arrowok="t"/>
              </v:shape>
            </v:group>
            <v:group style="position:absolute;left:802;top:6182;width:3701;height:2" coordorigin="802,6182" coordsize="3701,2">
              <v:shape style="position:absolute;left:802;top:6182;width:3701;height:2" coordorigin="802,6182" coordsize="3701,0" path="m802,6182l4503,6182e" filled="f" stroked="t" strokeweight=".70801pt" strokecolor="#747474">
                <v:path arrowok="t"/>
              </v:shape>
            </v:group>
            <v:group style="position:absolute;left:2641;top:5665;width:2;height:795" coordorigin="2641,5665" coordsize="2,795">
              <v:shape style="position:absolute;left:2641;top:5665;width:2;height:795" coordorigin="2641,5665" coordsize="0,795" path="m2641,6460l2641,5665e" filled="f" stroked="t" strokeweight=".70801pt" strokecolor="#606060">
                <v:path arrowok="t"/>
              </v:shape>
            </v:group>
            <v:group style="position:absolute;left:4446;top:6182;width:316;height:2" coordorigin="4446,6182" coordsize="316,2">
              <v:shape style="position:absolute;left:4446;top:6182;width:316;height:2" coordorigin="4446,6182" coordsize="316,0" path="m4446,6182l4763,6182e" filled="f" stroked="t" strokeweight=".472006pt" strokecolor="#545454">
                <v:path arrowok="t"/>
              </v:shape>
            </v:group>
            <v:group style="position:absolute;left:4706;top:6184;width:6561;height:2" coordorigin="4706,6184" coordsize="6561,2">
              <v:shape style="position:absolute;left:4706;top:6184;width:6561;height:2" coordorigin="4706,6184" coordsize="6561,0" path="m4706,6184l11267,6184e" filled="f" stroked="t" strokeweight=".70801pt" strokecolor="#707070">
                <v:path arrowok="t"/>
              </v:shape>
            </v:group>
            <v:group style="position:absolute;left:5178;top:5898;width:2;height:562" coordorigin="5178,5898" coordsize="2,562">
              <v:shape style="position:absolute;left:5178;top:5898;width:2;height:562" coordorigin="5178,5898" coordsize="0,562" path="m5178,6460l5178,5898e" filled="f" stroked="t" strokeweight=".70801pt" strokecolor="#606060">
                <v:path arrowok="t"/>
              </v:shape>
            </v:group>
            <v:group style="position:absolute;left:11255;top:5660;width:2;height:552" coordorigin="11255,5660" coordsize="2,552">
              <v:shape style="position:absolute;left:11255;top:5660;width:2;height:552" coordorigin="11255,5660" coordsize="0,552" path="m11255,6213l11255,5660e" filled="f" stroked="t" strokeweight=".472006pt" strokecolor="#5B5B5B">
                <v:path arrowok="t"/>
              </v:shape>
            </v:group>
            <v:group style="position:absolute;left:7982;top:6170;width:2;height:262" coordorigin="7982,6170" coordsize="2,262">
              <v:shape style="position:absolute;left:7982;top:6170;width:2;height:262" coordorigin="7982,6170" coordsize="0,262" path="m7982,6432l7982,6170e" filled="f" stroked="t" strokeweight=".236003pt" strokecolor="#4F4F4F">
                <v:path arrowok="t"/>
              </v:shape>
            </v:group>
            <v:group style="position:absolute;left:2639;top:6403;width:2;height:295" coordorigin="2639,6403" coordsize="2,295">
              <v:shape style="position:absolute;left:2639;top:6403;width:2;height:295" coordorigin="2639,6403" coordsize="0,295" path="m2639,6698l2639,6403e" filled="f" stroked="t" strokeweight=".472006pt" strokecolor="#444444">
                <v:path arrowok="t"/>
              </v:shape>
            </v:group>
            <v:group style="position:absolute;left:2634;top:6653;width:1355;height:2" coordorigin="2634,6653" coordsize="1355,2">
              <v:shape style="position:absolute;left:2634;top:6653;width:1355;height:2" coordorigin="2634,6653" coordsize="1355,0" path="m2634,6653l3988,6653e" filled="f" stroked="t" strokeweight=".70801pt" strokecolor="#6B6B6B">
                <v:path arrowok="t"/>
              </v:shape>
            </v:group>
            <v:group style="position:absolute;left:3932;top:6651;width:217;height:2" coordorigin="3932,6651" coordsize="217,2">
              <v:shape style="position:absolute;left:3932;top:6651;width:217;height:2" coordorigin="3932,6651" coordsize="217,0" path="m3932,6651l4149,6651e" filled="f" stroked="t" strokeweight=".472006pt" strokecolor="#484848">
                <v:path arrowok="t"/>
              </v:shape>
            </v:group>
            <v:group style="position:absolute;left:4092;top:6651;width:670;height:2" coordorigin="4092,6651" coordsize="670,2">
              <v:shape style="position:absolute;left:4092;top:6651;width:670;height:2" coordorigin="4092,6651" coordsize="670,0" path="m4092,6651l4763,6651e" filled="f" stroked="t" strokeweight=".70801pt" strokecolor="#6B6B6B">
                <v:path arrowok="t"/>
              </v:shape>
            </v:group>
            <v:group style="position:absolute;left:4706;top:6653;width:500;height:2" coordorigin="4706,6653" coordsize="500,2">
              <v:shape style="position:absolute;left:4706;top:6653;width:500;height:2" coordorigin="4706,6653" coordsize="500,0" path="m4706,6653l5206,6653e" filled="f" stroked="t" strokeweight=".472006pt" strokecolor="#545454">
                <v:path arrowok="t"/>
              </v:shape>
            </v:group>
            <v:group style="position:absolute;left:5178;top:6403;width:2;height:305" coordorigin="5178,6403" coordsize="2,305">
              <v:shape style="position:absolute;left:5178;top:6403;width:2;height:305" coordorigin="5178,6403" coordsize="0,305" path="m5178,6708l5178,6403e" filled="f" stroked="t" strokeweight=".472006pt" strokecolor="#484848">
                <v:path arrowok="t"/>
              </v:shape>
            </v:group>
            <v:group style="position:absolute;left:5135;top:6653;width:6127;height:2" coordorigin="5135,6653" coordsize="6127,2">
              <v:shape style="position:absolute;left:5135;top:6653;width:6127;height:2" coordorigin="5135,6653" coordsize="6127,0" path="m5135,6653l11262,6653e" filled="f" stroked="t" strokeweight=".70801pt" strokecolor="#707070">
                <v:path arrowok="t"/>
              </v:shape>
            </v:group>
            <v:group style="position:absolute;left:7982;top:6432;width:2;height:462" coordorigin="7982,6432" coordsize="2,462">
              <v:shape style="position:absolute;left:7982;top:6432;width:2;height:462" coordorigin="7982,6432" coordsize="0,462" path="m7982,6893l7982,6432e" filled="f" stroked="t" strokeweight=".236003pt" strokecolor="#747474">
                <v:path arrowok="t"/>
              </v:shape>
            </v:group>
            <v:group style="position:absolute;left:2641;top:6617;width:2;height:547" coordorigin="2641,6617" coordsize="2,547">
              <v:shape style="position:absolute;left:2641;top:6617;width:2;height:547" coordorigin="2641,6617" coordsize="0,547" path="m2641,7165l2641,6617e" filled="f" stroked="t" strokeweight=".944013pt" strokecolor="#676767">
                <v:path arrowok="t"/>
              </v:shape>
            </v:group>
            <v:group style="position:absolute;left:2629;top:6893;width:2577;height:2" coordorigin="2629,6893" coordsize="2577,2">
              <v:shape style="position:absolute;left:2629;top:6893;width:2577;height:2" coordorigin="2629,6893" coordsize="2577,0" path="m2629,6893l5206,6893e" filled="f" stroked="t" strokeweight=".70801pt" strokecolor="#707070">
                <v:path arrowok="t"/>
              </v:shape>
            </v:group>
            <v:group style="position:absolute;left:5180;top:6613;width:2;height:286" coordorigin="5180,6613" coordsize="2,286">
              <v:shape style="position:absolute;left:5180;top:6613;width:2;height:286" coordorigin="5180,6613" coordsize="0,286" path="m5180,6898l5180,6613e" filled="f" stroked="t" strokeweight=".944013pt" strokecolor="#6B6B6B">
                <v:path arrowok="t"/>
              </v:shape>
            </v:group>
            <v:group style="position:absolute;left:5135;top:6893;width:307;height:2" coordorigin="5135,6893" coordsize="307,2">
              <v:shape style="position:absolute;left:5135;top:6893;width:307;height:2" coordorigin="5135,6893" coordsize="307,0" path="m5135,6893l5442,6893e" filled="f" stroked="t" strokeweight=".472006pt" strokecolor="#545454">
                <v:path arrowok="t"/>
              </v:shape>
            </v:group>
            <v:group style="position:absolute;left:5386;top:6893;width:1430;height:2" coordorigin="5386,6893" coordsize="1430,2">
              <v:shape style="position:absolute;left:5386;top:6893;width:1430;height:2" coordorigin="5386,6893" coordsize="1430,0" path="m5386,6893l6816,6893e" filled="f" stroked="t" strokeweight=".70801pt" strokecolor="#747474">
                <v:path arrowok="t"/>
              </v:shape>
            </v:group>
            <v:group style="position:absolute;left:6759;top:6893;width:302;height:2" coordorigin="6759,6893" coordsize="302,2">
              <v:shape style="position:absolute;left:6759;top:6893;width:302;height:2" coordorigin="6759,6893" coordsize="302,0" path="m6759,6893l7061,6893e" filled="f" stroked="t" strokeweight=".472006pt" strokecolor="#545454">
                <v:path arrowok="t"/>
              </v:shape>
            </v:group>
            <v:group style="position:absolute;left:7005;top:6896;width:4257;height:2" coordorigin="7005,6896" coordsize="4257,2">
              <v:shape style="position:absolute;left:7005;top:6896;width:4257;height:2" coordorigin="7005,6896" coordsize="4257,0" path="m7005,6896l11262,6896e" filled="f" stroked="t" strokeweight=".70801pt" strokecolor="#777777">
                <v:path arrowok="t"/>
              </v:shape>
            </v:group>
            <v:group style="position:absolute;left:11257;top:6636;width:2;height:286" coordorigin="11257,6636" coordsize="2,286">
              <v:shape style="position:absolute;left:11257;top:6636;width:2;height:286" coordorigin="11257,6636" coordsize="0,286" path="m11257,6922l11257,6636e" filled="f" stroked="t" strokeweight=".472006pt" strokecolor="#575757">
                <v:path arrowok="t"/>
              </v:shape>
            </v:group>
            <v:group style="position:absolute;left:604;top:7136;width:817;height:2" coordorigin="604,7136" coordsize="817,2">
              <v:shape style="position:absolute;left:604;top:7136;width:817;height:2" coordorigin="604,7136" coordsize="817,0" path="m604,7136l1421,7136e" filled="f" stroked="t" strokeweight=".70801pt" strokecolor="#6B6B6B">
                <v:path arrowok="t"/>
              </v:shape>
            </v:group>
            <v:group style="position:absolute;left:1364;top:7136;width:628;height:2" coordorigin="1364,7136" coordsize="628,2">
              <v:shape style="position:absolute;left:1364;top:7136;width:628;height:2" coordorigin="1364,7136" coordsize="628,0" path="m1364,7136l1992,7136e" filled="f" stroked="t" strokeweight=".472006pt" strokecolor="#5B5B5B">
                <v:path arrowok="t"/>
              </v:shape>
            </v:group>
            <v:group style="position:absolute;left:5386;top:7136;width:170;height:2" coordorigin="5386,7136" coordsize="170,2">
              <v:shape style="position:absolute;left:5386;top:7136;width:170;height:2" coordorigin="5386,7136" coordsize="170,0" path="m5386,7136l5556,7136e" filled="f" stroked="t" strokeweight=".472006pt" strokecolor="#676767">
                <v:path arrowok="t"/>
              </v:shape>
            </v:group>
            <v:group style="position:absolute;left:1850;top:7136;width:9417;height:2" coordorigin="1850,7136" coordsize="9417,2">
              <v:shape style="position:absolute;left:1850;top:7136;width:9417;height:2" coordorigin="1850,7136" coordsize="9417,0" path="m1850,7136l11267,7136e" filled="f" stroked="t" strokeweight=".70801pt" strokecolor="#747474">
                <v:path arrowok="t"/>
              </v:shape>
            </v:group>
            <v:group style="position:absolute;left:7005;top:7139;width:628;height:2" coordorigin="7005,7139" coordsize="628,2">
              <v:shape style="position:absolute;left:7005;top:7139;width:628;height:2" coordorigin="7005,7139" coordsize="628,0" path="m7005,7139l7632,7139e" filled="f" stroked="t" strokeweight=".472006pt" strokecolor="#646464">
                <v:path arrowok="t"/>
              </v:shape>
            </v:group>
            <v:group style="position:absolute;left:7953;top:7139;width:1831;height:2" coordorigin="7953,7139" coordsize="1831,2">
              <v:shape style="position:absolute;left:7953;top:7139;width:1831;height:2" coordorigin="7953,7139" coordsize="1831,0" path="m7953,7139l9785,7139e" filled="f" stroked="t" strokeweight=".70801pt" strokecolor="#747474">
                <v:path arrowok="t"/>
              </v:shape>
            </v:group>
            <v:group style="position:absolute;left:2639;top:7093;width:2;height:328" coordorigin="2639,7093" coordsize="2,328">
              <v:shape style="position:absolute;left:2639;top:7093;width:2;height:328" coordorigin="2639,7093" coordsize="0,328" path="m2639,7422l2639,7093e" filled="f" stroked="t" strokeweight=".472006pt" strokecolor="#444444">
                <v:path arrowok="t"/>
              </v:shape>
            </v:group>
            <v:group style="position:absolute;left:11257;top:6060;width:2;height:10245" coordorigin="11257,6060" coordsize="2,10245">
              <v:shape style="position:absolute;left:11257;top:6060;width:2;height:10245" coordorigin="11257,6060" coordsize="0,10245" path="m11257,16305l11257,6060e" filled="f" stroked="t" strokeweight=".70801pt" strokecolor="#707070">
                <v:path arrowok="t"/>
              </v:shape>
            </v:group>
            <v:group style="position:absolute;left:609;top:7607;width:10653;height:2" coordorigin="609,7607" coordsize="10653,2">
              <v:shape style="position:absolute;left:609;top:7607;width:10653;height:2" coordorigin="609,7607" coordsize="10653,0" path="m609,7607l11262,7607e" filled="f" stroked="t" strokeweight=".70801pt" strokecolor="#777777">
                <v:path arrowok="t"/>
              </v:shape>
            </v:group>
            <v:group style="position:absolute;left:4942;top:7605;width:255;height:2" coordorigin="4942,7605" coordsize="255,2">
              <v:shape style="position:absolute;left:4942;top:7605;width:255;height:2" coordorigin="4942,7605" coordsize="255,0" path="m4942,7605l5197,7605e" filled="f" stroked="t" strokeweight=".472006pt" strokecolor="#606060">
                <v:path arrowok="t"/>
              </v:shape>
            </v:group>
            <v:group style="position:absolute;left:2639;top:7365;width:2;height:743" coordorigin="2639,7365" coordsize="2,743">
              <v:shape style="position:absolute;left:2639;top:7365;width:2;height:743" coordorigin="2639,7365" coordsize="0,743" path="m2639,8107l2639,7365e" filled="f" stroked="t" strokeweight=".70801pt" strokecolor="#606060">
                <v:path arrowok="t"/>
              </v:shape>
            </v:group>
            <v:group style="position:absolute;left:5180;top:7603;width:2;height:733" coordorigin="5180,7603" coordsize="2,733">
              <v:shape style="position:absolute;left:5180;top:7603;width:2;height:733" coordorigin="5180,7603" coordsize="0,733" path="m5180,8336l5180,7603e" filled="f" stroked="t" strokeweight=".944013pt" strokecolor="#676767">
                <v:path arrowok="t"/>
              </v:shape>
            </v:group>
            <v:group style="position:absolute;left:5178;top:7848;width:6084;height:2" coordorigin="5178,7848" coordsize="6084,2">
              <v:shape style="position:absolute;left:5178;top:7848;width:6084;height:2" coordorigin="5178,7848" coordsize="6084,0" path="m5178,7848l11262,7848e" filled="f" stroked="t" strokeweight=".70801pt" strokecolor="#7C7C7C">
                <v:path arrowok="t"/>
              </v:shape>
            </v:group>
            <v:group style="position:absolute;left:616;top:6436;width:2;height:4280" coordorigin="616,6436" coordsize="2,4280">
              <v:shape style="position:absolute;left:616;top:6436;width:2;height:4280" coordorigin="616,6436" coordsize="0,4280" path="m616,10716l616,6436e" filled="f" stroked="t" strokeweight=".70801pt" strokecolor="#5B5B5B">
                <v:path arrowok="t"/>
              </v:shape>
            </v:group>
            <v:group style="position:absolute;left:5173;top:8086;width:6094;height:2" coordorigin="5173,8086" coordsize="6094,2">
              <v:shape style="position:absolute;left:5173;top:8086;width:6094;height:2" coordorigin="5173,8086" coordsize="6094,0" path="m5173,8086l11267,8086e" filled="f" stroked="t" strokeweight=".70801pt" strokecolor="#777777">
                <v:path arrowok="t"/>
              </v:shape>
            </v:group>
            <v:group style="position:absolute;left:6759;top:8084;width:302;height:2" coordorigin="6759,8084" coordsize="302,2">
              <v:shape style="position:absolute;left:6759;top:8084;width:302;height:2" coordorigin="6759,8084" coordsize="302,0" path="m6759,8084l7061,8084e" filled="f" stroked="t" strokeweight=".472006pt" strokecolor="#676767">
                <v:path arrowok="t"/>
              </v:shape>
            </v:group>
            <v:group style="position:absolute;left:599;top:8441;width:793;height:2" coordorigin="599,8441" coordsize="793,2">
              <v:shape style="position:absolute;left:599;top:8441;width:793;height:2" coordorigin="599,8441" coordsize="793,0" path="m599,8441l1392,8441e" filled="f" stroked="t" strokeweight=".236003pt" strokecolor="#2F2F2F">
                <v:path arrowok="t"/>
              </v:shape>
            </v:group>
            <v:group style="position:absolute;left:1392;top:8441;width:571;height:2" coordorigin="1392,8441" coordsize="571,2">
              <v:shape style="position:absolute;left:1392;top:8441;width:571;height:2" coordorigin="1392,8441" coordsize="571,0" path="m1392,8441l1964,8441e" filled="f" stroked="t" strokeweight=".236003pt" strokecolor="#000000">
                <v:path arrowok="t"/>
              </v:shape>
            </v:group>
            <v:group style="position:absolute;left:1964;top:8441;width:1383;height:2" coordorigin="1964,8441" coordsize="1383,2">
              <v:shape style="position:absolute;left:1964;top:8441;width:1383;height:2" coordorigin="1964,8441" coordsize="1383,0" path="m1964,8441l3347,8441e" filled="f" stroked="t" strokeweight=".236003pt" strokecolor="#676767">
                <v:path arrowok="t"/>
              </v:shape>
            </v:group>
            <v:group style="position:absolute;left:2639;top:8050;width:2;height:424" coordorigin="2639,8050" coordsize="2,424">
              <v:shape style="position:absolute;left:2639;top:8050;width:2;height:424" coordorigin="2639,8050" coordsize="0,424" path="m2639,8474l2639,8050e" filled="f" stroked="t" strokeweight=".472006pt" strokecolor="#4B4B4B">
                <v:path arrowok="t"/>
              </v:shape>
            </v:group>
            <v:group style="position:absolute;left:3347;top:8441;width:7901;height:2" coordorigin="3347,8441" coordsize="7901,2">
              <v:shape style="position:absolute;left:3347;top:8441;width:7901;height:2" coordorigin="3347,8441" coordsize="7901,0" path="m3347,8441l11248,8441e" filled="f" stroked="t" strokeweight=".236003pt" strokecolor="#000000">
                <v:path arrowok="t"/>
              </v:shape>
            </v:group>
            <v:group style="position:absolute;left:2639;top:8412;width:2;height:419" coordorigin="2639,8412" coordsize="2,419">
              <v:shape style="position:absolute;left:2639;top:8412;width:2;height:419" coordorigin="2639,8412" coordsize="0,419" path="m2639,8831l2639,8412e" filled="f" stroked="t" strokeweight=".944013pt" strokecolor="#676767">
                <v:path arrowok="t"/>
              </v:shape>
            </v:group>
            <v:group style="position:absolute;left:609;top:9140;width:10653;height:2" coordorigin="609,9140" coordsize="10653,2">
              <v:shape style="position:absolute;left:609;top:9140;width:10653;height:2" coordorigin="609,9140" coordsize="10653,0" path="m609,9140l11262,9140e" filled="f" stroked="t" strokeweight=".70801pt" strokecolor="#747474">
                <v:path arrowok="t"/>
              </v:shape>
            </v:group>
            <v:group style="position:absolute;left:2639;top:8774;width:2;height:395" coordorigin="2639,8774" coordsize="2,395">
              <v:shape style="position:absolute;left:2639;top:8774;width:2;height:395" coordorigin="2639,8774" coordsize="0,395" path="m2639,9169l2639,8774e" filled="f" stroked="t" strokeweight=".472006pt" strokecolor="#3F3F3F">
                <v:path arrowok="t"/>
              </v:shape>
            </v:group>
            <v:group style="position:absolute;left:2636;top:9098;width:2;height:1481" coordorigin="2636,9098" coordsize="2,1481">
              <v:shape style="position:absolute;left:2636;top:9098;width:2;height:1481" coordorigin="2636,9098" coordsize="0,1481" path="m2636,10578l2636,9098e" filled="f" stroked="t" strokeweight=".70801pt" strokecolor="#646464">
                <v:path arrowok="t"/>
              </v:shape>
            </v:group>
            <v:group style="position:absolute;left:609;top:10064;width:10663;height:2" coordorigin="609,10064" coordsize="10663,2">
              <v:shape style="position:absolute;left:609;top:10064;width:10663;height:2" coordorigin="609,10064" coordsize="10663,0" path="m609,10064l11272,10064e" filled="f" stroked="t" strokeweight=".70801pt" strokecolor="#7C7C7C">
                <v:path arrowok="t"/>
              </v:shape>
            </v:group>
            <v:group style="position:absolute;left:2639;top:9812;width:2;height:281" coordorigin="2639,9812" coordsize="2,281">
              <v:shape style="position:absolute;left:2639;top:9812;width:2;height:281" coordorigin="2639,9812" coordsize="0,281" path="m2639,10093l2639,9812e" filled="f" stroked="t" strokeweight=".472006pt" strokecolor="#4B4B4B">
                <v:path arrowok="t"/>
              </v:shape>
            </v:group>
            <v:group style="position:absolute;left:11257;top:9812;width:2;height:281" coordorigin="11257,9812" coordsize="2,281">
              <v:shape style="position:absolute;left:11257;top:9812;width:2;height:281" coordorigin="11257,9812" coordsize="0,281" path="m11257,10093l11257,9812e" filled="f" stroked="t" strokeweight=".472006pt" strokecolor="#575757">
                <v:path arrowok="t"/>
              </v:shape>
            </v:group>
            <v:group style="position:absolute;left:609;top:10309;width:3380;height:2" coordorigin="609,10309" coordsize="3380,2">
              <v:shape style="position:absolute;left:609;top:10309;width:3380;height:2" coordorigin="609,10309" coordsize="3380,0" path="m609,10309l3988,10309e" filled="f" stroked="t" strokeweight=".70801pt" strokecolor="#747474">
                <v:path arrowok="t"/>
              </v:shape>
            </v:group>
            <v:group style="position:absolute;left:3932;top:10307;width:217;height:2" coordorigin="3932,10307" coordsize="217,2">
              <v:shape style="position:absolute;left:3932;top:10307;width:217;height:2" coordorigin="3932,10307" coordsize="217,0" path="m3932,10307l4149,10307e" filled="f" stroked="t" strokeweight=".472006pt" strokecolor="#4B4B4B">
                <v:path arrowok="t"/>
              </v:shape>
            </v:group>
            <v:group style="position:absolute;left:4092;top:10307;width:670;height:2" coordorigin="4092,10307" coordsize="670,2">
              <v:shape style="position:absolute;left:4092;top:10307;width:670;height:2" coordorigin="4092,10307" coordsize="670,0" path="m4092,10307l4763,10307e" filled="f" stroked="t" strokeweight=".70801pt" strokecolor="#777777">
                <v:path arrowok="t"/>
              </v:shape>
            </v:group>
            <v:group style="position:absolute;left:4706;top:10307;width:293;height:2" coordorigin="4706,10307" coordsize="293,2">
              <v:shape style="position:absolute;left:4706;top:10307;width:293;height:2" coordorigin="4706,10307" coordsize="293,0" path="m4706,10307l4999,10307e" filled="f" stroked="t" strokeweight=".472006pt" strokecolor="#4B4B4B">
                <v:path arrowok="t"/>
              </v:shape>
            </v:group>
            <v:group style="position:absolute;left:4942;top:10309;width:614;height:2" coordorigin="4942,10309" coordsize="614,2">
              <v:shape style="position:absolute;left:4942;top:10309;width:614;height:2" coordorigin="4942,10309" coordsize="614,0" path="m4942,10309l5556,10309e" filled="f" stroked="t" strokeweight=".944013pt" strokecolor="#777777">
                <v:path arrowok="t"/>
              </v:shape>
            </v:group>
            <v:group style="position:absolute;left:5499;top:10307;width:373;height:2" coordorigin="5499,10307" coordsize="373,2">
              <v:shape style="position:absolute;left:5499;top:10307;width:373;height:2" coordorigin="5499,10307" coordsize="373,0" path="m5499,10307l5872,10307e" filled="f" stroked="t" strokeweight=".472006pt" strokecolor="#545454">
                <v:path arrowok="t"/>
              </v:shape>
            </v:group>
            <v:group style="position:absolute;left:5815;top:10309;width:5452;height:2" coordorigin="5815,10309" coordsize="5452,2">
              <v:shape style="position:absolute;left:5815;top:10309;width:5452;height:2" coordorigin="5815,10309" coordsize="5452,0" path="m5815,10309l11267,10309e" filled="f" stroked="t" strokeweight=".70801pt" strokecolor="#777777">
                <v:path arrowok="t"/>
              </v:shape>
            </v:group>
            <v:group style="position:absolute;left:604;top:10552;width:10658;height:2" coordorigin="604,10552" coordsize="10658,2">
              <v:shape style="position:absolute;left:604;top:10552;width:10658;height:2" coordorigin="604,10552" coordsize="10658,0" path="m604,10552l11262,10552e" filled="f" stroked="t" strokeweight=".70801pt" strokecolor="#747474">
                <v:path arrowok="t"/>
              </v:shape>
            </v:group>
            <v:group style="position:absolute;left:5140;top:10550;width:302;height:2" coordorigin="5140,10550" coordsize="302,2">
              <v:shape style="position:absolute;left:5140;top:10550;width:302;height:2" coordorigin="5140,10550" coordsize="302,0" path="m5140,10550l5442,10550e" filled="f" stroked="t" strokeweight=".472006pt" strokecolor="#5B5B5B">
                <v:path arrowok="t"/>
              </v:shape>
            </v:group>
            <v:group style="position:absolute;left:6759;top:10552;width:472;height:2" coordorigin="6759,10552" coordsize="472,2">
              <v:shape style="position:absolute;left:6759;top:10552;width:472;height:2" coordorigin="6759,10552" coordsize="472,0" path="m6759,10552l7231,10552e" filled="f" stroked="t" strokeweight=".472006pt" strokecolor="#5B5B5B">
                <v:path arrowok="t"/>
              </v:shape>
            </v:group>
            <v:group style="position:absolute;left:2639;top:10507;width:2;height:324" coordorigin="2639,10507" coordsize="2,324">
              <v:shape style="position:absolute;left:2639;top:10507;width:2;height:324" coordorigin="2639,10507" coordsize="0,324" path="m2639,10830l2639,10507e" filled="f" stroked="t" strokeweight=".472006pt" strokecolor="#484848">
                <v:path arrowok="t"/>
              </v:shape>
            </v:group>
            <v:group style="position:absolute;left:11257;top:10507;width:2;height:324" coordorigin="11257,10507" coordsize="2,324">
              <v:shape style="position:absolute;left:11257;top:10507;width:2;height:324" coordorigin="11257,10507" coordsize="0,324" path="m11257,10830l11257,10507e" filled="f" stroked="t" strokeweight=".472006pt" strokecolor="#575757">
                <v:path arrowok="t"/>
              </v:shape>
            </v:group>
            <v:group style="position:absolute;left:609;top:11042;width:10658;height:2" coordorigin="609,11042" coordsize="10658,2">
              <v:shape style="position:absolute;left:609;top:11042;width:10658;height:2" coordorigin="609,11042" coordsize="10658,0" path="m609,11042l11267,11042e" filled="f" stroked="t" strokeweight=".70801pt" strokecolor="#707070">
                <v:path arrowok="t"/>
              </v:shape>
            </v:group>
            <v:group style="position:absolute;left:2639;top:10773;width:2;height:547" coordorigin="2639,10773" coordsize="2,547">
              <v:shape style="position:absolute;left:2639;top:10773;width:2;height:547" coordorigin="2639,10773" coordsize="0,547" path="m2639,11321l2639,10773e" filled="f" stroked="t" strokeweight=".944013pt" strokecolor="#676767">
                <v:path arrowok="t"/>
              </v:shape>
            </v:group>
            <v:group style="position:absolute;left:3932;top:11040;width:217;height:2" coordorigin="3932,11040" coordsize="217,2">
              <v:shape style="position:absolute;left:3932;top:11040;width:217;height:2" coordorigin="3932,11040" coordsize="217,0" path="m3932,11040l4149,11040e" filled="f" stroked="t" strokeweight=".472006pt" strokecolor="#4B4B4B">
                <v:path arrowok="t"/>
              </v:shape>
            </v:group>
            <v:group style="position:absolute;left:4706;top:11040;width:293;height:2" coordorigin="4706,11040" coordsize="293,2">
              <v:shape style="position:absolute;left:4706;top:11040;width:293;height:2" coordorigin="4706,11040" coordsize="293,0" path="m4706,11040l4999,11040e" filled="f" stroked="t" strokeweight=".472006pt" strokecolor="#646464">
                <v:path arrowok="t"/>
              </v:shape>
            </v:group>
            <v:group style="position:absolute;left:5386;top:11040;width:170;height:2" coordorigin="5386,11040" coordsize="170,2">
              <v:shape style="position:absolute;left:5386;top:11040;width:170;height:2" coordorigin="5386,11040" coordsize="170,0" path="m5386,11040l5556,11040e" filled="f" stroked="t" strokeweight=".472006pt" strokecolor="#606060">
                <v:path arrowok="t"/>
              </v:shape>
            </v:group>
            <v:group style="position:absolute;left:7005;top:11040;width:227;height:2" coordorigin="7005,11040" coordsize="227,2">
              <v:shape style="position:absolute;left:7005;top:11040;width:227;height:2" coordorigin="7005,11040" coordsize="227,0" path="m7005,11040l7231,11040e" filled="f" stroked="t" strokeweight=".472006pt" strokecolor="#676767">
                <v:path arrowok="t"/>
              </v:shape>
            </v:group>
            <v:group style="position:absolute;left:616;top:10978;width:2;height:5337" coordorigin="616,10978" coordsize="2,5337">
              <v:shape style="position:absolute;left:616;top:10978;width:2;height:5337" coordorigin="616,10978" coordsize="0,5337" path="m616,16315l616,10978e" filled="f" stroked="t" strokeweight=".70801pt" strokecolor="#606060">
                <v:path arrowok="t"/>
              </v:shape>
            </v:group>
            <v:group style="position:absolute;left:604;top:11280;width:10663;height:2" coordorigin="604,11280" coordsize="10663,2">
              <v:shape style="position:absolute;left:604;top:11280;width:10663;height:2" coordorigin="604,11280" coordsize="10663,0" path="m604,11280l11267,11280e" filled="f" stroked="t" strokeweight=".70801pt" strokecolor="#707070">
                <v:path arrowok="t"/>
              </v:shape>
            </v:group>
            <v:group style="position:absolute;left:4706;top:11278;width:293;height:2" coordorigin="4706,11278" coordsize="293,2">
              <v:shape style="position:absolute;left:4706;top:11278;width:293;height:2" coordorigin="4706,11278" coordsize="293,0" path="m4706,11278l4999,11278e" filled="f" stroked="t" strokeweight=".472006pt" strokecolor="#545454">
                <v:path arrowok="t"/>
              </v:shape>
            </v:group>
            <v:group style="position:absolute;left:5499;top:11278;width:373;height:2" coordorigin="5499,11278" coordsize="373,2">
              <v:shape style="position:absolute;left:5499;top:11278;width:373;height:2" coordorigin="5499,11278" coordsize="373,0" path="m5499,11278l5872,11278e" filled="f" stroked="t" strokeweight=".472006pt" strokecolor="#646464">
                <v:path arrowok="t"/>
              </v:shape>
            </v:group>
            <v:group style="position:absolute;left:1975;top:11278;width:2;height:5032" coordorigin="1975,11278" coordsize="2,5032">
              <v:shape style="position:absolute;left:1975;top:11278;width:2;height:5032" coordorigin="1975,11278" coordsize="0,5032" path="m1975,16310l1975,11278e" filled="f" stroked="t" strokeweight=".70801pt" strokecolor="#606060">
                <v:path arrowok="t"/>
              </v:shape>
            </v:group>
            <v:group style="position:absolute;left:2639;top:11249;width:2;height:300" coordorigin="2639,11249" coordsize="2,300">
              <v:shape style="position:absolute;left:2639;top:11249;width:2;height:300" coordorigin="2639,11249" coordsize="0,300" path="m2639,11549l2639,11249e" filled="f" stroked="t" strokeweight=".472006pt" strokecolor="#3F3F3F">
                <v:path arrowok="t"/>
              </v:shape>
            </v:group>
            <v:group style="position:absolute;left:609;top:11523;width:6452;height:2" coordorigin="609,11523" coordsize="6452,2">
              <v:shape style="position:absolute;left:609;top:11523;width:6452;height:2" coordorigin="609,11523" coordsize="6452,0" path="m609,11523l7061,11523e" filled="f" stroked="t" strokeweight=".70801pt" strokecolor="#6B6B6B">
                <v:path arrowok="t"/>
              </v:shape>
            </v:group>
            <v:group style="position:absolute;left:7005;top:11525;width:227;height:2" coordorigin="7005,11525" coordsize="227,2">
              <v:shape style="position:absolute;left:7005;top:11525;width:227;height:2" coordorigin="7005,11525" coordsize="227,0" path="m7005,11525l7231,11525e" filled="f" stroked="t" strokeweight=".472006pt" strokecolor="#676767">
                <v:path arrowok="t"/>
              </v:shape>
            </v:group>
            <v:group style="position:absolute;left:7174;top:11525;width:4088;height:2" coordorigin="7174,11525" coordsize="4088,2">
              <v:shape style="position:absolute;left:7174;top:11525;width:4088;height:2" coordorigin="7174,11525" coordsize="4088,0" path="m7174,11525l11262,11525e" filled="f" stroked="t" strokeweight=".70801pt" strokecolor="#777777">
                <v:path arrowok="t"/>
              </v:shape>
            </v:group>
            <v:group style="position:absolute;left:7613;top:11268;width:2;height:281" coordorigin="7613,11268" coordsize="2,281">
              <v:shape style="position:absolute;left:7613;top:11268;width:2;height:281" coordorigin="7613,11268" coordsize="0,281" path="m7613,11549l7613,11268e" filled="f" stroked="t" strokeweight=".472006pt" strokecolor="#444444">
                <v:path arrowok="t"/>
              </v:shape>
            </v:group>
            <v:group style="position:absolute;left:11260;top:11249;width:2;height:300" coordorigin="11260,11249" coordsize="2,300">
              <v:shape style="position:absolute;left:11260;top:11249;width:2;height:300" coordorigin="11260,11249" coordsize="0,300" path="m11260,11549l11260,11249e" filled="f" stroked="t" strokeweight=".472006pt" strokecolor="#575757">
                <v:path arrowok="t"/>
              </v:shape>
            </v:group>
            <v:group style="position:absolute;left:1404;top:11268;width:2;height:1542" coordorigin="1404,11268" coordsize="2,1542">
              <v:shape style="position:absolute;left:1404;top:11268;width:2;height:1542" coordorigin="1404,11268" coordsize="0,1542" path="m1404,12811l1404,11268e" filled="f" stroked="t" strokeweight=".944013pt" strokecolor="#676767">
                <v:path arrowok="t"/>
              </v:shape>
            </v:group>
            <v:group style="position:absolute;left:7613;top:11478;width:2;height:552" coordorigin="7613,11478" coordsize="2,552">
              <v:shape style="position:absolute;left:7613;top:11478;width:2;height:552" coordorigin="7613,11478" coordsize="0,552" path="m7613,12030l7613,11478e" filled="f" stroked="t" strokeweight=".944013pt" strokecolor="#646464">
                <v:path arrowok="t"/>
              </v:shape>
            </v:group>
            <v:group style="position:absolute;left:2624;top:12301;width:1850;height:2" coordorigin="2624,12301" coordsize="1850,2">
              <v:shape style="position:absolute;left:2624;top:12301;width:1850;height:2" coordorigin="2624,12301" coordsize="1850,0" path="m2624,12301l4475,12301e" filled="f" stroked="t" strokeweight=".70801pt" strokecolor="#444F93">
                <v:path arrowok="t"/>
              </v:shape>
            </v:group>
            <v:group style="position:absolute;left:2636;top:11478;width:2;height:852" coordorigin="2636,11478" coordsize="2,852">
              <v:shape style="position:absolute;left:2636;top:11478;width:2;height:852" coordorigin="2636,11478" coordsize="0,852" path="m2636,12330l2636,11478e" filled="f" stroked="t" strokeweight=".70801pt" strokecolor="#606060">
                <v:path arrowok="t"/>
              </v:shape>
            </v:group>
            <v:group style="position:absolute;left:4475;top:12301;width:260;height:2" coordorigin="4475,12301" coordsize="260,2">
              <v:shape style="position:absolute;left:4475;top:12301;width:260;height:2" coordorigin="4475,12301" coordsize="260,0" path="m4475,12301l4734,12301e" filled="f" stroked="t" strokeweight=".70801pt" strokecolor="#000000">
                <v:path arrowok="t"/>
              </v:shape>
            </v:group>
            <v:group style="position:absolute;left:7613;top:11973;width:2;height:357" coordorigin="7613,11973" coordsize="2,357">
              <v:shape style="position:absolute;left:7613;top:11973;width:2;height:357" coordorigin="7613,11973" coordsize="0,357" path="m7613,12330l7613,11973e" filled="f" stroked="t" strokeweight=".472006pt" strokecolor="#5B5B5B">
                <v:path arrowok="t"/>
              </v:shape>
            </v:group>
            <v:group style="position:absolute;left:2636;top:12273;width:2;height:290" coordorigin="2636,12273" coordsize="2,290">
              <v:shape style="position:absolute;left:2636;top:12273;width:2;height:290" coordorigin="2636,12273" coordsize="0,290" path="m2636,12563l2636,12273e" filled="f" stroked="t" strokeweight=".472006pt" strokecolor="#484848">
                <v:path arrowok="t"/>
              </v:shape>
            </v:group>
            <v:group style="position:absolute;left:614;top:12506;width:2;height:262" coordorigin="614,12506" coordsize="2,262">
              <v:shape style="position:absolute;left:614;top:12506;width:2;height:262" coordorigin="614,12506" coordsize="0,262" path="m614,12768l614,12506e" filled="f" stroked="t" strokeweight=".472006pt" strokecolor="#3B3B3B">
                <v:path arrowok="t"/>
              </v:shape>
            </v:group>
            <v:group style="position:absolute;left:1973;top:11592;width:2;height:1999" coordorigin="1973,11592" coordsize="2,1999">
              <v:shape style="position:absolute;left:1973;top:11592;width:2;height:1999" coordorigin="1973,11592" coordsize="0,1999" path="m1973,13592l1973,11592e" filled="f" stroked="t" strokeweight=".472006pt" strokecolor="#575757">
                <v:path arrowok="t"/>
              </v:shape>
            </v:group>
            <v:group style="position:absolute;left:7616;top:12273;width:2;height:1233" coordorigin="7616,12273" coordsize="2,1233">
              <v:shape style="position:absolute;left:7616;top:12273;width:2;height:1233" coordorigin="7616,12273" coordsize="0,1233" path="m7616,13506l7616,12273e" filled="f" stroked="t" strokeweight=".70801pt" strokecolor="#676767">
                <v:path arrowok="t"/>
              </v:shape>
            </v:group>
            <v:group style="position:absolute;left:1404;top:12711;width:2;height:295" coordorigin="1404,12711" coordsize="2,295">
              <v:shape style="position:absolute;left:1404;top:12711;width:2;height:295" coordorigin="1404,12711" coordsize="0,295" path="m1404,13006l1404,12711e" filled="f" stroked="t" strokeweight=".472006pt" strokecolor="#4F4F4F">
                <v:path arrowok="t"/>
              </v:shape>
            </v:group>
            <v:group style="position:absolute;left:2636;top:12506;width:2;height:819" coordorigin="2636,12506" coordsize="2,819">
              <v:shape style="position:absolute;left:2636;top:12506;width:2;height:819" coordorigin="2636,12506" coordsize="0,819" path="m2636,13325l2636,12506e" filled="f" stroked="t" strokeweight=".70801pt" strokecolor="#676767">
                <v:path arrowok="t"/>
              </v:shape>
            </v:group>
            <v:group style="position:absolute;left:1402;top:12949;width:2;height:781" coordorigin="1402,12949" coordsize="2,781">
              <v:shape style="position:absolute;left:1402;top:12949;width:2;height:781" coordorigin="1402,12949" coordsize="0,781" path="m1402,13730l1402,12949e" filled="f" stroked="t" strokeweight=".70801pt" strokecolor="#646464">
                <v:path arrowok="t"/>
              </v:shape>
            </v:group>
            <v:group style="position:absolute;left:614;top:13268;width:2;height:328" coordorigin="614,13268" coordsize="2,328">
              <v:shape style="position:absolute;left:614;top:13268;width:2;height:328" coordorigin="614,13268" coordsize="0,328" path="m614,13596l614,13268e" filled="f" stroked="t" strokeweight=".472006pt" strokecolor="#3F3F3F">
                <v:path arrowok="t"/>
              </v:shape>
            </v:group>
            <v:group style="position:absolute;left:1973;top:13268;width:2;height:328" coordorigin="1973,13268" coordsize="2,328">
              <v:shape style="position:absolute;left:1973;top:13268;width:2;height:328" coordorigin="1973,13268" coordsize="0,328" path="m1973,13596l1973,13268e" filled="f" stroked="t" strokeweight=".472006pt" strokecolor="#3B3B3B">
                <v:path arrowok="t"/>
              </v:shape>
            </v:group>
            <v:group style="position:absolute;left:2634;top:13268;width:2;height:238" coordorigin="2634,13268" coordsize="2,238">
              <v:shape style="position:absolute;left:2634;top:13268;width:2;height:238" coordorigin="2634,13268" coordsize="0,238" path="m2634,13506l2634,13268e" filled="f" stroked="t" strokeweight=".472006pt" strokecolor="#2F2F2F">
                <v:path arrowok="t"/>
              </v:shape>
            </v:group>
            <v:group style="position:absolute;left:599;top:13563;width:2039;height:2" coordorigin="599,13563" coordsize="2039,2">
              <v:shape style="position:absolute;left:599;top:13563;width:2039;height:2" coordorigin="599,13563" coordsize="2039,0" path="m599,13563l2639,13563e" filled="f" stroked="t" strokeweight=".236003pt" strokecolor="#5B5B5B">
                <v:path arrowok="t"/>
              </v:shape>
            </v:group>
            <v:group style="position:absolute;left:7618;top:13449;width:2;height:281" coordorigin="7618,13449" coordsize="2,281">
              <v:shape style="position:absolute;left:7618;top:13449;width:2;height:281" coordorigin="7618,13449" coordsize="0,281" path="m7618,13730l7618,13449e" filled="f" stroked="t" strokeweight=".472006pt" strokecolor="#3F3F3F">
                <v:path arrowok="t"/>
              </v:shape>
            </v:group>
            <v:group style="position:absolute;left:11262;top:13420;width:2;height:309" coordorigin="11262,13420" coordsize="2,309">
              <v:shape style="position:absolute;left:11262;top:13420;width:2;height:309" coordorigin="11262,13420" coordsize="0,309" path="m11262,13730l11262,13420e" filled="f" stroked="t" strokeweight=".472006pt" strokecolor="#575757">
                <v:path arrowok="t"/>
              </v:shape>
            </v:group>
            <v:group style="position:absolute;left:2636;top:13449;width:2;height:438" coordorigin="2636,13449" coordsize="2,438">
              <v:shape style="position:absolute;left:2636;top:13449;width:2;height:438" coordorigin="2636,13449" coordsize="0,438" path="m2636,13887l2636,13449e" filled="f" stroked="t" strokeweight=".944013pt" strokecolor="#646464">
                <v:path arrowok="t"/>
              </v:shape>
            </v:group>
            <v:group style="position:absolute;left:1402;top:13673;width:2;height:214" coordorigin="1402,13673" coordsize="2,214">
              <v:shape style="position:absolute;left:1402;top:13673;width:2;height:214" coordorigin="1402,13673" coordsize="0,214" path="m1402,13887l1402,13673e" filled="f" stroked="t" strokeweight=".472006pt" strokecolor="#3B3B3B">
                <v:path arrowok="t"/>
              </v:shape>
            </v:group>
            <v:group style="position:absolute;left:7618;top:13673;width:2;height:557" coordorigin="7618,13673" coordsize="2,557">
              <v:shape style="position:absolute;left:7618;top:13673;width:2;height:557" coordorigin="7618,13673" coordsize="0,557" path="m7618,14230l7618,13673e" filled="f" stroked="t" strokeweight=".70801pt" strokecolor="#646464">
                <v:path arrowok="t"/>
              </v:shape>
            </v:group>
            <v:group style="position:absolute;left:1402;top:13830;width:2;height:690" coordorigin="1402,13830" coordsize="2,690">
              <v:shape style="position:absolute;left:1402;top:13830;width:2;height:690" coordorigin="1402,13830" coordsize="0,690" path="m1402,14520l1402,13830e" filled="f" stroked="t" strokeweight=".70801pt" strokecolor="#606060">
                <v:path arrowok="t"/>
              </v:shape>
            </v:group>
            <v:group style="position:absolute;left:2636;top:13830;width:2;height:528" coordorigin="2636,13830" coordsize="2,528">
              <v:shape style="position:absolute;left:2636;top:13830;width:2;height:528" coordorigin="2636,13830" coordsize="0,528" path="m2636,14358l2636,13830e" filled="f" stroked="t" strokeweight=".472006pt" strokecolor="#484848">
                <v:path arrowok="t"/>
              </v:shape>
            </v:group>
            <v:group style="position:absolute;left:614;top:14044;width:2;height:186" coordorigin="614,14044" coordsize="2,186">
              <v:shape style="position:absolute;left:614;top:14044;width:2;height:186" coordorigin="614,14044" coordsize="0,186" path="m614,14230l614,14044e" filled="f" stroked="t" strokeweight=".472006pt" strokecolor="#444444">
                <v:path arrowok="t"/>
              </v:shape>
            </v:group>
            <v:group style="position:absolute;left:1973;top:14044;width:2;height:186" coordorigin="1973,14044" coordsize="2,186">
              <v:shape style="position:absolute;left:1973;top:14044;width:2;height:186" coordorigin="1973,14044" coordsize="0,186" path="m1973,14230l1973,14044e" filled="f" stroked="t" strokeweight=".472006pt" strokecolor="#383838">
                <v:path arrowok="t"/>
              </v:shape>
            </v:group>
            <v:group style="position:absolute;left:614;top:14172;width:2;height:186" coordorigin="614,14172" coordsize="2,186">
              <v:shape style="position:absolute;left:614;top:14172;width:2;height:186" coordorigin="614,14172" coordsize="0,186" path="m614,14358l614,14172e" filled="f" stroked="t" strokeweight=".472006pt" strokecolor="#2F2F2F">
                <v:path arrowok="t"/>
              </v:shape>
            </v:group>
            <v:group style="position:absolute;left:7618;top:14172;width:2;height:348" coordorigin="7618,14172" coordsize="2,348">
              <v:shape style="position:absolute;left:7618;top:14172;width:2;height:348" coordorigin="7618,14172" coordsize="0,348" path="m7618,14520l7618,14172e" filled="f" stroked="t" strokeweight=".472006pt" strokecolor="#444444">
                <v:path arrowok="t"/>
              </v:shape>
            </v:group>
            <v:group style="position:absolute;left:11262;top:14301;width:2;height:219" coordorigin="11262,14301" coordsize="2,219">
              <v:shape style="position:absolute;left:11262;top:14301;width:2;height:219" coordorigin="11262,14301" coordsize="0,219" path="m11262,14520l11262,14301e" filled="f" stroked="t" strokeweight=".472006pt" strokecolor="#484848">
                <v:path arrowok="t"/>
              </v:shape>
            </v:group>
            <v:group style="position:absolute;left:1402;top:14463;width:2;height:252" coordorigin="1402,14463" coordsize="2,252">
              <v:shape style="position:absolute;left:1402;top:14463;width:2;height:252" coordorigin="1402,14463" coordsize="0,252" path="m1402,14715l1402,14463e" filled="f" stroked="t" strokeweight=".472006pt" strokecolor="#4B4B4B">
                <v:path arrowok="t"/>
              </v:shape>
            </v:group>
            <v:group style="position:absolute;left:2636;top:14301;width:2;height:414" coordorigin="2636,14301" coordsize="2,414">
              <v:shape style="position:absolute;left:2636;top:14301;width:2;height:414" coordorigin="2636,14301" coordsize="0,414" path="m2636,14715l2636,14301e" filled="f" stroked="t" strokeweight=".944013pt" strokecolor="#676767">
                <v:path arrowok="t"/>
              </v:shape>
            </v:group>
            <v:group style="position:absolute;left:7618;top:14463;width:2;height:462" coordorigin="7618,14463" coordsize="2,462">
              <v:shape style="position:absolute;left:7618;top:14463;width:2;height:462" coordorigin="7618,14463" coordsize="0,462" path="m7618,14925l7618,14463e" filled="f" stroked="t" strokeweight=".944013pt" strokecolor="#6B6B6B">
                <v:path arrowok="t"/>
              </v:shape>
            </v:group>
            <v:group style="position:absolute;left:2639;top:14658;width:2;height:267" coordorigin="2639,14658" coordsize="2,267">
              <v:shape style="position:absolute;left:2639;top:14658;width:2;height:267" coordorigin="2639,14658" coordsize="0,267" path="m2639,14925l2639,14658e" filled="f" stroked="t" strokeweight=".472006pt" strokecolor="#4B4B4B">
                <v:path arrowok="t"/>
              </v:shape>
            </v:group>
            <v:group style="position:absolute;left:1404;top:14639;width:2;height:1676" coordorigin="1404,14639" coordsize="2,1676">
              <v:shape style="position:absolute;left:1404;top:14639;width:2;height:1676" coordorigin="1404,14639" coordsize="0,1676" path="m1404,16315l1404,14639e" filled="f" stroked="t" strokeweight=".70801pt" strokecolor="#606060">
                <v:path arrowok="t"/>
              </v:shape>
            </v:group>
            <v:group style="position:absolute;left:2639;top:14867;width:2;height:1442" coordorigin="2639,14867" coordsize="2,1442">
              <v:shape style="position:absolute;left:2639;top:14867;width:2;height:1442" coordorigin="2639,14867" coordsize="0,1442" path="m2639,16310l2639,14867e" filled="f" stroked="t" strokeweight=".70801pt" strokecolor="#646464">
                <v:path arrowok="t"/>
              </v:shape>
            </v:group>
            <v:group style="position:absolute;left:7618;top:14867;width:2;height:343" coordorigin="7618,14867" coordsize="2,343">
              <v:shape style="position:absolute;left:7618;top:14867;width:2;height:343" coordorigin="7618,14867" coordsize="0,343" path="m7618,15210l7618,14867e" filled="f" stroked="t" strokeweight=".472006pt" strokecolor="#4B4B4B">
                <v:path arrowok="t"/>
              </v:shape>
            </v:group>
            <v:group style="position:absolute;left:7621;top:15153;width:2;height:1147" coordorigin="7621,15153" coordsize="2,1147">
              <v:shape style="position:absolute;left:7621;top:15153;width:2;height:1147" coordorigin="7621,15153" coordsize="0,1147" path="m7621,16300l7621,15153e" filled="f" stroked="t" strokeweight=".70801pt" strokecolor="#676767">
                <v:path arrowok="t"/>
              </v:shape>
            </v:group>
            <v:group style="position:absolute;left:5140;top:16296;width:302;height:2" coordorigin="5140,16296" coordsize="302,2">
              <v:shape style="position:absolute;left:5140;top:16296;width:302;height:2" coordorigin="5140,16296" coordsize="302,0" path="m5140,16296l5442,16296e" filled="f" stroked="t" strokeweight=".472006pt" strokecolor="#5B5B5B">
                <v:path arrowok="t"/>
              </v:shape>
            </v:group>
            <v:group style="position:absolute;left:604;top:16300;width:10658;height:2" coordorigin="604,16300" coordsize="10658,2">
              <v:shape style="position:absolute;left:604;top:16300;width:10658;height:2" coordorigin="604,16300" coordsize="10658,0" path="m604,16300l11262,16300e" filled="f" stroked="t" strokeweight=".70801pt" strokecolor="#777777">
                <v:path arrowok="t"/>
              </v:shape>
            </v:group>
            <v:group style="position:absolute;left:6759;top:16296;width:302;height:2" coordorigin="6759,16296" coordsize="302,2">
              <v:shape style="position:absolute;left:6759;top:16296;width:302;height:2" coordorigin="6759,16296" coordsize="302,0" path="m6759,16296l7061,16296e" filled="f" stroked="t" strokeweight=".472006pt" strokecolor="#74747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83.138458pt;margin-top:2.319498pt;width:40.592547pt;height:.1pt;mso-position-horizontal-relative:page;mso-position-vertical-relative:paragraph;z-index:-15253" coordorigin="3663,46" coordsize="812,2">
            <v:shape style="position:absolute;left:3663;top:46;width:812;height:2" coordorigin="3663,46" coordsize="812,0" path="m3663,46l4475,46e" filled="f" stroked="t" strokeweight=".70801pt" strokecolor="#5454B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4846AE"/>
          <w:spacing w:val="0"/>
          <w:w w:val="50"/>
          <w:i/>
          <w:position w:val="0"/>
        </w:rPr>
        <w:t>Cf</w:t>
      </w:r>
      <w:r>
        <w:rPr>
          <w:rFonts w:ascii="Times New Roman" w:hAnsi="Times New Roman" w:cs="Times New Roman" w:eastAsia="Times New Roman"/>
          <w:sz w:val="30"/>
          <w:szCs w:val="30"/>
          <w:color w:val="4846AE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846AE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21"/>
          <w:szCs w:val="21"/>
          <w:color w:val="3F466E"/>
          <w:spacing w:val="0"/>
          <w:w w:val="147"/>
          <w:position w:val="10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128" w:lineRule="exact"/>
        <w:ind w:left="5139" w:right="509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7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  <w:position w:val="-7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B"/>
          <w:spacing w:val="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6"/>
          <w:position w:val="-7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2444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b/>
          <w:bCs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4"/>
          <w:b/>
          <w:bCs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28" w:after="0" w:line="240" w:lineRule="auto"/>
        <w:ind w:left="24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540"/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42" w:right="4400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9.680023pt;margin-top:23.645079pt;width:.1pt;height:12.48pt;mso-position-horizontal-relative:page;mso-position-vertical-relative:paragraph;z-index:-15243" coordorigin="9994,473" coordsize="2,250">
            <v:shape style="position:absolute;left:9994;top:473;width:2;height:250" coordorigin="9994,473" coordsize="0,250" path="m9994,723l9994,473e" filled="f" stroked="t" strokeweight="4.32pt" strokecolor="#70777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60002pt;margin-top:-13.043611pt;width:40.874342pt;height:43.5pt;mso-position-horizontal-relative:page;mso-position-vertical-relative:paragraph;z-index:-15235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6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5" w:lineRule="exact"/>
        <w:ind w:left="89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5" w:lineRule="exact"/>
        <w:ind w:left="622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70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4.720001pt;margin-top:1.290662pt;width:18.960001pt;height:.1pt;mso-position-horizontal-relative:page;mso-position-vertical-relative:paragraph;z-index:-15242" coordorigin="10094,26" coordsize="379,2">
            <v:shape style="position:absolute;left:10094;top:26;width:379;height:2" coordorigin="10094,26" coordsize="379,0" path="m10094,26l10474,26e" filled="f" stroked="t" strokeweight="2.4pt" strokecolor="#747C7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-36"/>
          <w:w w:val="114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3" w:lineRule="exact"/>
        <w:ind w:left="137" w:right="-20"/>
        <w:jc w:val="left"/>
        <w:tabs>
          <w:tab w:pos="1520" w:val="left"/>
          <w:tab w:pos="3100" w:val="left"/>
          <w:tab w:pos="550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26/05/2017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1C3A8E"/>
          <w:spacing w:val="0"/>
          <w:w w:val="167"/>
          <w:position w:val="0"/>
        </w:rPr>
        <w:t>jo</w:t>
      </w:r>
      <w:r>
        <w:rPr>
          <w:rFonts w:ascii="Times New Roman" w:hAnsi="Times New Roman" w:cs="Times New Roman" w:eastAsia="Times New Roman"/>
          <w:sz w:val="23"/>
          <w:szCs w:val="23"/>
          <w:color w:val="1C3A8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1C3A8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18:09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l: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1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46" w:right="-20"/>
        <w:jc w:val="left"/>
        <w:tabs>
          <w:tab w:pos="1520" w:val="left"/>
          <w:tab w:pos="3100" w:val="left"/>
          <w:tab w:pos="446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3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30"/>
          <w:w w:val="13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26/05/2017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06"/>
          <w:position w:val="0"/>
        </w:rPr>
        <w:t>:</w:t>
      </w:r>
      <w:r>
        <w:rPr>
          <w:rFonts w:ascii="Arial" w:hAnsi="Arial" w:cs="Arial" w:eastAsia="Arial"/>
          <w:sz w:val="27"/>
          <w:szCs w:val="27"/>
          <w:color w:val="2F2F2F"/>
          <w:spacing w:val="-53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A4477"/>
          <w:spacing w:val="0"/>
          <w:w w:val="100"/>
          <w:position w:val="0"/>
        </w:rPr>
        <w:t>!Js</w:t>
      </w:r>
      <w:r>
        <w:rPr>
          <w:rFonts w:ascii="Arial" w:hAnsi="Arial" w:cs="Arial" w:eastAsia="Arial"/>
          <w:sz w:val="27"/>
          <w:szCs w:val="27"/>
          <w:color w:val="3A4477"/>
          <w:spacing w:val="-29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A4477"/>
          <w:spacing w:val="0"/>
          <w:w w:val="100"/>
          <w:position w:val="0"/>
        </w:rPr>
        <w:t>s</w:t>
      </w:r>
      <w:r>
        <w:rPr>
          <w:rFonts w:ascii="Arial" w:hAnsi="Arial" w:cs="Arial" w:eastAsia="Arial"/>
          <w:sz w:val="27"/>
          <w:szCs w:val="27"/>
          <w:color w:val="3A447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3A447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2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2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Namı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424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6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Dqgru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Namı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424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36" w:lineRule="auto"/>
        <w:ind w:left="137" w:right="170" w:firstLine="10"/>
        <w:jc w:val="left"/>
        <w:tabs>
          <w:tab w:pos="1520" w:val="left"/>
          <w:tab w:pos="3580" w:val="left"/>
          <w:tab w:pos="4640" w:val="left"/>
          <w:tab w:pos="670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4.828125pt;margin-top:21.996664pt;width:29.572381pt;height:32.06006pt;mso-position-horizontal-relative:page;mso-position-vertical-relative:paragraph;z-index:-15246" type="#_x0000_t202" filled="f" stroked="f">
            <v:textbox inset="0,0,0,0">
              <w:txbxContent>
                <w:p>
                  <w:pPr>
                    <w:spacing w:before="33" w:after="0" w:line="240" w:lineRule="auto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646"/>
                      <w:spacing w:val="0"/>
                      <w:w w:val="100"/>
                    </w:rPr>
                    <w:t>ik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646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646"/>
                      <w:spacing w:val="1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44646"/>
                      <w:spacing w:val="0"/>
                      <w:w w:val="100"/>
                    </w:rPr>
                    <w:t>Diğ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440002pt;margin-top:27.383699pt;width:105.270729pt;height:23.5pt;mso-position-horizontal-relative:page;mso-position-vertical-relative:paragraph;z-index:-15233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tabs>
                      <w:tab w:pos="600" w:val="left"/>
                      <w:tab w:pos="1100" w:val="left"/>
                      <w:tab w:pos="1580" w:val="left"/>
                    </w:tabs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1F1F1F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1F1F1F"/>
                      <w:spacing w:val="-46"/>
                      <w:w w:val="40"/>
                    </w:rPr>
                    <w:t> 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1F1F1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1F1F1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F2F2F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F2F2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F2F2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ACACAC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ACACAC"/>
                      <w:spacing w:val="-46"/>
                      <w:w w:val="40"/>
                    </w:rPr>
                    <w:t> 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ACACA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ACACAC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444646"/>
                      <w:spacing w:val="0"/>
                      <w:w w:val="47"/>
                    </w:rPr>
                    <w:t>,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ACACAC"/>
                      <w:spacing w:val="0"/>
                      <w:w w:val="293"/>
                    </w:rPr>
                    <w:t>-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:Tedbirsizli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8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4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7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left="3588" w:right="-20"/>
        <w:jc w:val="left"/>
        <w:tabs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13etonarme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Çel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649" w:right="-20"/>
        <w:jc w:val="left"/>
        <w:tabs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"/>
        </w:rPr>
        <w:t>X</w:t>
      </w:r>
      <w:r>
        <w:rPr>
          <w:rFonts w:ascii="Arial" w:hAnsi="Arial" w:cs="Arial" w:eastAsia="Arial"/>
          <w:sz w:val="19"/>
          <w:szCs w:val="19"/>
          <w:color w:val="2F2F2F"/>
          <w:spacing w:val="-34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:18:17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240" w:lineRule="auto"/>
        <w:ind w:left="137" w:right="-20"/>
        <w:jc w:val="left"/>
        <w:tabs>
          <w:tab w:pos="212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3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8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9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Yolları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8"/>
        </w:rPr>
        <w:t>l[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9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8"/>
        </w:rPr>
        <w:t>jrac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BASAN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40" w:lineRule="auto"/>
        <w:ind w:left="21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238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"/>
          <w:w w:val="2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5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4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Eyü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4"/>
        </w:rPr>
        <w:t>ÖZDEMİR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exact"/>
        <w:ind w:left="2076" w:right="-20"/>
        <w:jc w:val="left"/>
        <w:tabs>
          <w:tab w:pos="46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44646"/>
          <w:spacing w:val="0"/>
          <w:w w:val="85"/>
        </w:rPr>
        <w:t>IAra</w:t>
      </w:r>
      <w:r>
        <w:rPr>
          <w:rFonts w:ascii="Arial" w:hAnsi="Arial" w:cs="Arial" w:eastAsia="Arial"/>
          <w:sz w:val="20"/>
          <w:szCs w:val="20"/>
          <w:color w:val="444646"/>
          <w:spacing w:val="0"/>
          <w:w w:val="85"/>
        </w:rPr>
        <w:t>ç</w:t>
      </w:r>
      <w:r>
        <w:rPr>
          <w:rFonts w:ascii="Arial" w:hAnsi="Arial" w:cs="Arial" w:eastAsia="Arial"/>
          <w:sz w:val="20"/>
          <w:szCs w:val="20"/>
          <w:color w:val="444646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</w:rPr>
        <w:t>:ı</w:t>
      </w:r>
      <w:r>
        <w:rPr>
          <w:rFonts w:ascii="Arial" w:hAnsi="Arial" w:cs="Arial" w:eastAsia="Arial"/>
          <w:sz w:val="24"/>
          <w:szCs w:val="24"/>
          <w:color w:val="2F2F2F"/>
          <w:spacing w:val="-5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Çık1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18: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18:13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left="137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444646"/>
          <w:spacing w:val="0"/>
          <w:w w:val="65"/>
          <w:position w:val="0"/>
        </w:rPr>
        <w:t>V&gt;.ra</w:t>
      </w:r>
      <w:r>
        <w:rPr>
          <w:rFonts w:ascii="Arial" w:hAnsi="Arial" w:cs="Arial" w:eastAsia="Arial"/>
          <w:sz w:val="20"/>
          <w:szCs w:val="20"/>
          <w:color w:val="444646"/>
          <w:spacing w:val="0"/>
          <w:w w:val="65"/>
          <w:position w:val="0"/>
        </w:rPr>
        <w:t>ç</w:t>
      </w:r>
      <w:r>
        <w:rPr>
          <w:rFonts w:ascii="Arial" w:hAnsi="Arial" w:cs="Arial" w:eastAsia="Arial"/>
          <w:sz w:val="20"/>
          <w:szCs w:val="20"/>
          <w:color w:val="444646"/>
          <w:spacing w:val="23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  <w:position w:val="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35" w:lineRule="exact"/>
        <w:ind w:left="146" w:right="-20"/>
        <w:jc w:val="left"/>
        <w:tabs>
          <w:tab w:pos="466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2"/>
        </w:rPr>
        <w:t>:16:20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4641" w:right="3791"/>
        <w:jc w:val="center"/>
        <w:tabs>
          <w:tab w:pos="70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:16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5"/>
          <w:position w:val="1"/>
        </w:rPr>
        <w:t>:</w:t>
      </w:r>
      <w:r>
        <w:rPr>
          <w:rFonts w:ascii="Arial" w:hAnsi="Arial" w:cs="Arial" w:eastAsia="Arial"/>
          <w:sz w:val="25"/>
          <w:szCs w:val="25"/>
          <w:color w:val="2F2F2F"/>
          <w:spacing w:val="-2"/>
          <w:w w:val="195"/>
          <w:position w:val="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71"/>
          <w:position w:val="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634" w:right="38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Emoiyet-Jandarma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:16:00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095" w:right="-20"/>
        <w:jc w:val="left"/>
        <w:tabs>
          <w:tab w:pos="464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84pt;margin-top:3.216717pt;width:10.735921pt;height:15.5pt;mso-position-horizontal-relative:page;mso-position-vertical-relative:paragraph;z-index:-15234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5D5D5D"/>
                      <w:spacing w:val="0"/>
                      <w:w w:val="20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44646"/>
          <w:w w:val="103"/>
        </w:rPr>
        <w:t>Person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4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5" w:lineRule="exact"/>
        <w:ind w:left="146" w:right="-20"/>
        <w:jc w:val="left"/>
        <w:tabs>
          <w:tab w:pos="540" w:val="left"/>
          <w:tab w:pos="46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5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57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5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16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:18:09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0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19:00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086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oya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HATİPOGLU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46" w:right="2678" w:firstLine="-1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624" w:right="40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8" w:lineRule="exact"/>
        <w:ind w:left="137" w:right="-20"/>
        <w:jc w:val="left"/>
        <w:tabs>
          <w:tab w:pos="2820" w:val="left"/>
          <w:tab w:pos="4640" w:val="left"/>
          <w:tab w:pos="656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Courier New" w:hAnsi="Courier New" w:cs="Courier New" w:eastAsia="Courier New"/>
          <w:sz w:val="28"/>
          <w:szCs w:val="28"/>
          <w:color w:val="2F2F2F"/>
          <w:spacing w:val="0"/>
          <w:w w:val="100"/>
          <w:i/>
          <w:position w:val="-3"/>
        </w:rPr>
        <w:t>Su</w:t>
      </w:r>
      <w:r>
        <w:rPr>
          <w:rFonts w:ascii="Courier New" w:hAnsi="Courier New" w:cs="Courier New" w:eastAsia="Courier New"/>
          <w:sz w:val="28"/>
          <w:szCs w:val="28"/>
          <w:color w:val="2F2F2F"/>
          <w:spacing w:val="-111"/>
          <w:w w:val="100"/>
          <w:i/>
          <w:position w:val="-3"/>
        </w:rPr>
        <w:t> </w:t>
      </w:r>
      <w:r>
        <w:rPr>
          <w:rFonts w:ascii="Courier New" w:hAnsi="Courier New" w:cs="Courier New" w:eastAsia="Courier New"/>
          <w:sz w:val="28"/>
          <w:szCs w:val="28"/>
          <w:color w:val="2F2F2F"/>
          <w:spacing w:val="0"/>
          <w:w w:val="100"/>
          <w:i/>
          <w:position w:val="-3"/>
        </w:rPr>
        <w:tab/>
      </w:r>
      <w:r>
        <w:rPr>
          <w:rFonts w:ascii="Courier New" w:hAnsi="Courier New" w:cs="Courier New" w:eastAsia="Courier New"/>
          <w:sz w:val="28"/>
          <w:szCs w:val="28"/>
          <w:color w:val="2F2F2F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8"/>
          <w:w w:val="3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1"/>
          <w:position w:val="-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8"/>
          <w:w w:val="102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4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9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6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4658" w:right="-20"/>
        <w:jc w:val="left"/>
        <w:tabs>
          <w:tab w:pos="6560" w:val="left"/>
          <w:tab w:pos="81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5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727272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72727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7272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7"/>
          <w:szCs w:val="7"/>
          <w:color w:val="1F1F1F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9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,kapıları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pencereleri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battaniye,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53" w:lineRule="auto"/>
        <w:ind w:left="146" w:right="72" w:firstLine="-1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yorgaıı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yatak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kömü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sobası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ünitesi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eşyaları,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0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ımıdeli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:20.000.TL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Eşyada:IO.OOO.TL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Toplam:30.000.TL.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04" w:right="104" w:firstLine="2011"/>
        <w:jc w:val="righ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anıştırımı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soı=uşturmada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buzdolabına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kablosunu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eskime,yıpranma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v.b.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eşyalarına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0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7" w:right="-20"/>
        <w:jc w:val="left"/>
        <w:tabs>
          <w:tab w:pos="206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$irketiıı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5"/>
        </w:rPr>
        <w:t>IBedeliYok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20" w:lineRule="exact"/>
        <w:ind w:left="11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.416058pt;margin-top:5.326104pt;width:.1pt;height:21.145997pt;mso-position-horizontal-relative:page;mso-position-vertical-relative:paragraph;z-index:-15240" coordorigin="428,107" coordsize="2,423">
            <v:shape style="position:absolute;left:428;top:107;width:2;height:423" coordorigin="428,107" coordsize="0,423" path="m428,529l428,107e" filled="f" stroked="t" strokeweight="1.34511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94"/>
          <w:position w:val="-8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9"/>
          <w:w w:val="94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8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4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8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8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180" w:right="220"/>
        </w:sectPr>
      </w:pPr>
      <w:rPr/>
    </w:p>
    <w:p>
      <w:pPr>
        <w:spacing w:before="0" w:after="0" w:line="346" w:lineRule="exact"/>
        <w:ind w:left="118" w:right="-9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444646"/>
          <w:w w:val="57"/>
          <w:position w:val="-1"/>
        </w:rPr>
        <w:t>r</w:t>
      </w:r>
      <w:r>
        <w:rPr>
          <w:rFonts w:ascii="Arial" w:hAnsi="Arial" w:cs="Arial" w:eastAsia="Arial"/>
          <w:sz w:val="31"/>
          <w:szCs w:val="31"/>
          <w:color w:val="444646"/>
          <w:spacing w:val="-9"/>
          <w:w w:val="57"/>
          <w:position w:val="-1"/>
        </w:rPr>
        <w:t>v</w:t>
      </w:r>
      <w:r>
        <w:rPr>
          <w:rFonts w:ascii="Arial" w:hAnsi="Arial" w:cs="Arial" w:eastAsia="Arial"/>
          <w:sz w:val="31"/>
          <w:szCs w:val="31"/>
          <w:color w:val="CCCCCC"/>
          <w:spacing w:val="20"/>
          <w:w w:val="28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0"/>
          <w:w w:val="134"/>
          <w:i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4"/>
          <w:shadow/>
          <w:i/>
          <w:position w:val="1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4"/>
          <w:i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Emine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0"/>
        </w:rPr>
        <w:t>BAS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N'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220"/>
          <w:cols w:num="2" w:equalWidth="0">
            <w:col w:w="387" w:space="187"/>
            <w:col w:w="10946"/>
          </w:cols>
        </w:sectPr>
      </w:pPr>
      <w:rPr/>
    </w:p>
    <w:p>
      <w:pPr>
        <w:spacing w:before="8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·eslim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146" w:right="-20"/>
        <w:jc w:val="left"/>
        <w:tabs>
          <w:tab w:pos="206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26/050017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lşaati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19:35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8" w:right="-20"/>
        <w:jc w:val="left"/>
        <w:tabs>
          <w:tab w:pos="104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Kadifcble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25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5.360016pt;margin-top:11.616487pt;width:40.609137pt;height:45.5pt;mso-position-horizontal-relative:page;mso-position-vertical-relative:paragraph;z-index:-15232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Times New Roman" w:hAnsi="Times New Roman" w:cs="Times New Roman" w:eastAsia="Times New Roman"/>
                      <w:sz w:val="91"/>
                      <w:szCs w:val="9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727272"/>
                      <w:spacing w:val="24"/>
                      <w:w w:val="36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939191"/>
                      <w:spacing w:val="0"/>
                      <w:w w:val="50"/>
                    </w:rPr>
                    <w:t>,-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939191"/>
                      <w:spacing w:val="-1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727272"/>
                      <w:spacing w:val="0"/>
                      <w:w w:val="5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727272"/>
                      <w:spacing w:val="0"/>
                      <w:w w:val="58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91"/>
                      <w:szCs w:val="9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Gitıııişsc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Os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40" w:lineRule="auto"/>
        <w:ind w:left="4959" w:right="5212"/>
        <w:jc w:val="center"/>
        <w:tabs>
          <w:tab w:pos="60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1"/>
          <w:w w:val="110"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10"/>
        </w:rPr>
        <w:t>kipA</w:t>
      </w:r>
      <w:r>
        <w:rPr>
          <w:rFonts w:ascii="Arial" w:hAnsi="Arial" w:cs="Arial" w:eastAsia="Arial"/>
          <w:sz w:val="20"/>
          <w:szCs w:val="20"/>
          <w:color w:val="2F2F2F"/>
          <w:spacing w:val="3"/>
          <w:w w:val="110"/>
        </w:rPr>
        <w:t>m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10"/>
        </w:rPr>
        <w:t>i</w:t>
      </w:r>
      <w:r>
        <w:rPr>
          <w:rFonts w:ascii="Arial" w:hAnsi="Arial" w:cs="Arial" w:eastAsia="Arial"/>
          <w:sz w:val="20"/>
          <w:szCs w:val="20"/>
          <w:color w:val="2F2F2F"/>
          <w:spacing w:val="-59"/>
          <w:w w:val="11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A4477"/>
          <w:spacing w:val="0"/>
          <w:w w:val="301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3" w:lineRule="atLeast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9.640015pt;margin-top:-1.694282pt;width:99.120002pt;height:32.88342pt;mso-position-horizontal-relative:page;mso-position-vertical-relative:paragraph;z-index:-15241" coordorigin="8393,-34" coordsize="1982,658">
            <v:group style="position:absolute;left:8429;top:528;width:1910;height:2" coordorigin="8429,528" coordsize="1910,2">
              <v:shape style="position:absolute;left:8429;top:528;width:1910;height:2" coordorigin="8429,528" coordsize="1910,0" path="m8429,528l10339,528e" filled="f" stroked="t" strokeweight="3.6pt" strokecolor="#484F70">
                <v:path arrowok="t"/>
              </v:shape>
            </v:group>
            <v:group style="position:absolute;left:8928;top:384;width:2;height:197" coordorigin="8928,384" coordsize="2,197">
              <v:shape style="position:absolute;left:8928;top:384;width:2;height:197" coordorigin="8928,384" coordsize="0,197" path="m8928,581l8928,384e" filled="f" stroked="t" strokeweight=".96pt" strokecolor="#233480">
                <v:path arrowok="t"/>
              </v:shape>
            </v:group>
            <v:group style="position:absolute;left:9067;top:326;width:2;height:259" coordorigin="9067,326" coordsize="2,259">
              <v:shape style="position:absolute;left:9067;top:326;width:2;height:259" coordorigin="9067,326" coordsize="0,259" path="m9067,585l9067,326e" filled="f" stroked="t" strokeweight="1.68pt" strokecolor="#343B83">
                <v:path arrowok="t"/>
              </v:shape>
            </v:group>
            <v:group style="position:absolute;left:9197;top:432;width:2;height:173" coordorigin="9197,432" coordsize="2,173">
              <v:shape style="position:absolute;left:9197;top:432;width:2;height:173" coordorigin="9197,432" coordsize="0,173" path="m9197,605l9197,432e" filled="f" stroked="t" strokeweight="1.92pt" strokecolor="#484F64">
                <v:path arrowok="t"/>
              </v:shape>
            </v:group>
            <v:group style="position:absolute;left:9820;top:-1;width:2;height:505" coordorigin="9820,-1" coordsize="2,505">
              <v:shape style="position:absolute;left:9820;top:-1;width:2;height:505" coordorigin="9820,-1" coordsize="0,505" path="m9820,504l9820,-1e" filled="f" stroked="t" strokeweight="3.30346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220"/>
        </w:sectPr>
      </w:pPr>
      <w:rPr/>
    </w:p>
    <w:p>
      <w:pPr>
        <w:spacing w:before="0" w:after="0" w:line="332" w:lineRule="exact"/>
        <w:ind w:right="-20"/>
        <w:jc w:val="right"/>
        <w:rPr>
          <w:rFonts w:ascii="Arial" w:hAnsi="Arial" w:cs="Arial" w:eastAsia="Arial"/>
          <w:sz w:val="71"/>
          <w:szCs w:val="71"/>
        </w:rPr>
      </w:pPr>
      <w:rPr/>
      <w:r>
        <w:rPr>
          <w:rFonts w:ascii="Arial" w:hAnsi="Arial" w:cs="Arial" w:eastAsia="Arial"/>
          <w:sz w:val="71"/>
          <w:szCs w:val="71"/>
          <w:color w:val="444646"/>
          <w:spacing w:val="-37"/>
          <w:w w:val="121"/>
          <w:position w:val="-33"/>
        </w:rPr>
        <w:t>.</w:t>
      </w:r>
      <w:r>
        <w:rPr>
          <w:rFonts w:ascii="Arial" w:hAnsi="Arial" w:cs="Arial" w:eastAsia="Arial"/>
          <w:sz w:val="71"/>
          <w:szCs w:val="71"/>
          <w:color w:val="727272"/>
          <w:spacing w:val="0"/>
          <w:w w:val="35"/>
          <w:position w:val="-33"/>
        </w:rPr>
        <w:t>i</w:t>
      </w:r>
      <w:r>
        <w:rPr>
          <w:rFonts w:ascii="Arial" w:hAnsi="Arial" w:cs="Arial" w:eastAsia="Arial"/>
          <w:sz w:val="71"/>
          <w:szCs w:val="71"/>
          <w:color w:val="727272"/>
          <w:spacing w:val="0"/>
          <w:w w:val="34"/>
          <w:position w:val="-33"/>
        </w:rPr>
        <w:t>.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right="-20"/>
        <w:jc w:val="left"/>
        <w:tabs>
          <w:tab w:pos="1500" w:val="left"/>
          <w:tab w:pos="182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65"/>
          <w:szCs w:val="65"/>
          <w:color w:val="3A4477"/>
          <w:spacing w:val="-55"/>
          <w:w w:val="166"/>
          <w:position w:val="8"/>
        </w:rPr>
        <w:t>,</w:t>
      </w:r>
      <w:r>
        <w:rPr>
          <w:rFonts w:ascii="Arial" w:hAnsi="Arial" w:cs="Arial" w:eastAsia="Arial"/>
          <w:sz w:val="65"/>
          <w:szCs w:val="65"/>
          <w:color w:val="444646"/>
          <w:spacing w:val="0"/>
          <w:w w:val="97"/>
          <w:position w:val="8"/>
        </w:rPr>
        <w:t>,</w:t>
      </w:r>
      <w:r>
        <w:rPr>
          <w:rFonts w:ascii="Arial" w:hAnsi="Arial" w:cs="Arial" w:eastAsia="Arial"/>
          <w:sz w:val="65"/>
          <w:szCs w:val="65"/>
          <w:color w:val="44464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65"/>
          <w:szCs w:val="65"/>
          <w:color w:val="444646"/>
          <w:spacing w:val="0"/>
          <w:w w:val="100"/>
          <w:position w:val="8"/>
        </w:rPr>
      </w:r>
      <w:r>
        <w:rPr>
          <w:rFonts w:ascii="Arial" w:hAnsi="Arial" w:cs="Arial" w:eastAsia="Arial"/>
          <w:sz w:val="37"/>
          <w:szCs w:val="37"/>
          <w:color w:val="2F2F2F"/>
          <w:spacing w:val="-85"/>
          <w:w w:val="118"/>
          <w:position w:val="8"/>
        </w:rPr>
        <w:t>"</w:t>
      </w:r>
      <w:r>
        <w:rPr>
          <w:rFonts w:ascii="Arial" w:hAnsi="Arial" w:cs="Arial" w:eastAsia="Arial"/>
          <w:sz w:val="37"/>
          <w:szCs w:val="37"/>
          <w:color w:val="BCBDA5"/>
          <w:spacing w:val="0"/>
          <w:w w:val="52"/>
          <w:position w:val="8"/>
        </w:rPr>
        <w:t>·</w:t>
      </w:r>
      <w:r>
        <w:rPr>
          <w:rFonts w:ascii="Arial" w:hAnsi="Arial" w:cs="Arial" w:eastAsia="Arial"/>
          <w:sz w:val="37"/>
          <w:szCs w:val="37"/>
          <w:color w:val="BCBDA5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37"/>
          <w:szCs w:val="37"/>
          <w:color w:val="BCBDA5"/>
          <w:spacing w:val="0"/>
          <w:w w:val="100"/>
          <w:position w:val="8"/>
        </w:rPr>
      </w:r>
      <w:r>
        <w:rPr>
          <w:rFonts w:ascii="Arial" w:hAnsi="Arial" w:cs="Arial" w:eastAsia="Arial"/>
          <w:sz w:val="35"/>
          <w:szCs w:val="35"/>
          <w:color w:val="444646"/>
          <w:spacing w:val="0"/>
          <w:w w:val="100"/>
          <w:position w:val="8"/>
        </w:rPr>
        <w:t>"</w:t>
      </w:r>
      <w:r>
        <w:rPr>
          <w:rFonts w:ascii="Arial" w:hAnsi="Arial" w:cs="Arial" w:eastAsia="Arial"/>
          <w:sz w:val="35"/>
          <w:szCs w:val="35"/>
          <w:color w:val="444646"/>
          <w:spacing w:val="-21"/>
          <w:w w:val="100"/>
          <w:position w:val="8"/>
        </w:rPr>
        <w:t> </w:t>
      </w:r>
      <w:r>
        <w:rPr>
          <w:rFonts w:ascii="Arial" w:hAnsi="Arial" w:cs="Arial" w:eastAsia="Arial"/>
          <w:sz w:val="36"/>
          <w:szCs w:val="36"/>
          <w:color w:val="2F2F2F"/>
          <w:spacing w:val="0"/>
          <w:w w:val="52"/>
          <w:position w:val="8"/>
        </w:rPr>
        <w:t>'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220"/>
          <w:cols w:num="2" w:equalWidth="0">
            <w:col w:w="2460" w:space="5328"/>
            <w:col w:w="3732"/>
          </w:cols>
        </w:sectPr>
      </w:pPr>
      <w:rPr/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2302" w:right="-69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-1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-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Eyü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ÖZDEMİR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461" w:right="-20"/>
        <w:jc w:val="left"/>
        <w:tabs>
          <w:tab w:pos="12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283466"/>
          <w:w w:val="152"/>
          <w:b/>
          <w:bCs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283466"/>
          <w:spacing w:val="-1"/>
          <w:w w:val="152"/>
          <w:b/>
          <w:bCs/>
          <w:position w:val="-1"/>
        </w:rPr>
        <w:t>t</w:t>
      </w:r>
      <w:r>
        <w:rPr>
          <w:rFonts w:ascii="Arial" w:hAnsi="Arial" w:cs="Arial" w:eastAsia="Arial"/>
          <w:sz w:val="17"/>
          <w:szCs w:val="17"/>
          <w:color w:val="1C3A8E"/>
          <w:spacing w:val="0"/>
          <w:w w:val="293"/>
          <w:b/>
          <w:bCs/>
          <w:position w:val="-1"/>
        </w:rPr>
        <w:t>-</w:t>
      </w:r>
      <w:r>
        <w:rPr>
          <w:rFonts w:ascii="Arial" w:hAnsi="Arial" w:cs="Arial" w:eastAsia="Arial"/>
          <w:sz w:val="17"/>
          <w:szCs w:val="17"/>
          <w:color w:val="1C3A8E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1C3A8E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32"/>
          <w:position w:val="-1"/>
        </w:rPr>
        <w:t>•v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7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646"/>
          <w:spacing w:val="0"/>
          <w:w w:val="132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52"/>
          <w:position w:val="1"/>
        </w:rPr>
        <w:t>....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-35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0"/>
          <w:w w:val="52"/>
          <w:position w:val="1"/>
        </w:rPr>
        <w:t>i"DW\</w:t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0"/>
          <w:w w:val="52"/>
          <w:position w:val="1"/>
        </w:rPr>
        <w:t>-</w:t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23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0"/>
          <w:w w:val="100"/>
          <w:position w:val="1"/>
        </w:rPr>
        <w:t>ef.cfl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220"/>
          <w:cols w:num="2" w:equalWidth="0">
            <w:col w:w="5983" w:space="2314"/>
            <w:col w:w="3223"/>
          </w:cols>
        </w:sectPr>
      </w:pPr>
      <w:rPr/>
    </w:p>
    <w:p>
      <w:pPr>
        <w:spacing w:before="0" w:after="0" w:line="276" w:lineRule="exact"/>
        <w:ind w:left="5052" w:right="-20"/>
        <w:jc w:val="left"/>
        <w:tabs>
          <w:tab w:pos="82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13.92pt;margin-top:36.240002pt;width:565.440012pt;height:789.600002pt;mso-position-horizontal-relative:page;mso-position-vertical-relative:page;z-index:-15244" coordorigin="278,725" coordsize="11309,15792">
            <v:group style="position:absolute;left:307;top:744;width:739;height:2" coordorigin="307,744" coordsize="739,2">
              <v:shape style="position:absolute;left:307;top:744;width:739;height:2" coordorigin="307,744" coordsize="739,0" path="m307,744l1046,744e" filled="f" stroked="t" strokeweight=".48pt" strokecolor="#4F4F4F">
                <v:path arrowok="t"/>
              </v:shape>
            </v:group>
            <v:group style="position:absolute;left:312;top:739;width:2;height:1075" coordorigin="312,739" coordsize="2,1075">
              <v:shape style="position:absolute;left:312;top:739;width:2;height:1075" coordorigin="312,739" coordsize="0,1075" path="m312,1814l312,739e" filled="f" stroked="t" strokeweight=".48pt" strokecolor="#A0A0A0">
                <v:path arrowok="t"/>
              </v:shape>
            </v:group>
            <v:group style="position:absolute;left:926;top:749;width:8050;height:2" coordorigin="926,749" coordsize="8050,2">
              <v:shape style="position:absolute;left:926;top:749;width:8050;height:2" coordorigin="926,749" coordsize="8050,0" path="m926,749l8976,749e" filled="f" stroked="t" strokeweight=".96pt" strokecolor="#676767">
                <v:path arrowok="t"/>
              </v:shape>
            </v:group>
            <v:group style="position:absolute;left:2242;top:730;width:2;height:715" coordorigin="2242,730" coordsize="2,715">
              <v:shape style="position:absolute;left:2242;top:730;width:2;height:715" coordorigin="2242,730" coordsize="0,715" path="m2242,1445l2242,730e" filled="f" stroked="t" strokeweight=".48pt" strokecolor="#BCBCBC">
                <v:path arrowok="t"/>
              </v:shape>
            </v:group>
            <v:group style="position:absolute;left:8918;top:754;width:187;height:2" coordorigin="8918,754" coordsize="187,2">
              <v:shape style="position:absolute;left:8918;top:754;width:187;height:2" coordorigin="8918,754" coordsize="187,0" path="m8918,754l9106,754e" filled="f" stroked="t" strokeweight=".48pt" strokecolor="#545454">
                <v:path arrowok="t"/>
              </v:shape>
            </v:group>
            <v:group style="position:absolute;left:9082;top:739;width:2;height:802" coordorigin="9082,739" coordsize="2,802">
              <v:shape style="position:absolute;left:9082;top:739;width:2;height:802" coordorigin="9082,739" coordsize="0,802" path="m9082,1541l9082,739e" filled="f" stroked="t" strokeweight=".96pt" strokecolor="#606060">
                <v:path arrowok="t"/>
              </v:shape>
            </v:group>
            <v:group style="position:absolute;left:9029;top:749;width:307;height:2" coordorigin="9029,749" coordsize="307,2">
              <v:shape style="position:absolute;left:9029;top:749;width:307;height:2" coordorigin="9029,749" coordsize="307,0" path="m9029,749l9336,749e" filled="f" stroked="t" strokeweight=".72pt" strokecolor="#747474">
                <v:path arrowok="t"/>
              </v:shape>
            </v:group>
            <v:group style="position:absolute;left:9278;top:754;width:427;height:2" coordorigin="9278,754" coordsize="427,2">
              <v:shape style="position:absolute;left:9278;top:754;width:427;height:2" coordorigin="9278,754" coordsize="427,0" path="m9278,754l9706,754e" filled="f" stroked="t" strokeweight=".48pt" strokecolor="#575757">
                <v:path arrowok="t"/>
              </v:shape>
            </v:group>
            <v:group style="position:absolute;left:9648;top:749;width:1920;height:2" coordorigin="9648,749" coordsize="1920,2">
              <v:shape style="position:absolute;left:9648;top:749;width:1920;height:2" coordorigin="9648,749" coordsize="1920,0" path="m9648,749l11568,749e" filled="f" stroked="t" strokeweight=".72pt" strokecolor="#707070">
                <v:path arrowok="t"/>
              </v:shape>
            </v:group>
            <v:group style="position:absolute;left:11568;top:739;width:2;height:4560" coordorigin="11568,739" coordsize="2,4560">
              <v:shape style="position:absolute;left:11568;top:739;width:2;height:4560" coordorigin="11568,739" coordsize="0,4560" path="m11568,5299l11568,739e" filled="f" stroked="t" strokeweight=".96pt" strokecolor="#5B5B5B">
                <v:path arrowok="t"/>
              </v:shape>
            </v:group>
            <v:group style="position:absolute;left:2261;top:1416;width:2;height:398" coordorigin="2261,1416" coordsize="2,398">
              <v:shape style="position:absolute;left:2261;top:1416;width:2;height:398" coordorigin="2261,1416" coordsize="0,398" path="m2261,1814l2261,1416e" filled="f" stroked="t" strokeweight=".48pt" strokecolor="#3F3F3F">
                <v:path arrowok="t"/>
              </v:shape>
            </v:group>
            <v:group style="position:absolute;left:9086;top:1483;width:2;height:792" coordorigin="9086,1483" coordsize="2,792">
              <v:shape style="position:absolute;left:9086;top:1483;width:2;height:792" coordorigin="9086,1483" coordsize="0,792" path="m9086,2275l9086,1483e" filled="f" stroked="t" strokeweight=".48pt" strokecolor="#383838">
                <v:path arrowok="t"/>
              </v:shape>
            </v:group>
            <v:group style="position:absolute;left:307;top:2266;width:4378;height:2" coordorigin="307,2266" coordsize="4378,2">
              <v:shape style="position:absolute;left:307;top:2266;width:4378;height:2" coordorigin="307,2266" coordsize="4378,0" path="m307,2266l4685,2266e" filled="f" stroked="t" strokeweight=".96pt" strokecolor="#606060">
                <v:path arrowok="t"/>
              </v:shape>
            </v:group>
            <v:group style="position:absolute;left:317;top:1757;width:2;height:538" coordorigin="317,1757" coordsize="2,538">
              <v:shape style="position:absolute;left:317;top:1757;width:2;height:538" coordorigin="317,1757" coordsize="0,538" path="m317,2294l317,1757e" filled="f" stroked="t" strokeweight=".72pt" strokecolor="#646464">
                <v:path arrowok="t"/>
              </v:shape>
            </v:group>
            <v:group style="position:absolute;left:2256;top:1757;width:2;height:518" coordorigin="2256,1757" coordsize="2,518">
              <v:shape style="position:absolute;left:2256;top:1757;width:2;height:518" coordorigin="2256,1757" coordsize="0,518" path="m2256,2275l2256,1757e" filled="f" stroked="t" strokeweight=".72pt" strokecolor="#4B4B4B">
                <v:path arrowok="t"/>
              </v:shape>
            </v:group>
            <v:group style="position:absolute;left:6610;top:2266;width:4968;height:2" coordorigin="6610,2266" coordsize="4968,2">
              <v:shape style="position:absolute;left:6610;top:2266;width:4968;height:2" coordorigin="6610,2266" coordsize="4968,0" path="m6610,2266l11578,2266e" filled="f" stroked="t" strokeweight=".96pt" strokecolor="#707070">
                <v:path arrowok="t"/>
              </v:shape>
            </v:group>
            <v:group style="position:absolute;left:307;top:2506;width:4358;height:2" coordorigin="307,2506" coordsize="4358,2">
              <v:shape style="position:absolute;left:307;top:2506;width:4358;height:2" coordorigin="307,2506" coordsize="4358,0" path="m307,2506l4666,2506e" filled="f" stroked="t" strokeweight=".96pt" strokecolor="#5B5B5B">
                <v:path arrowok="t"/>
              </v:shape>
            </v:group>
            <v:group style="position:absolute;left:317;top:2218;width:2;height:331" coordorigin="317,2218" coordsize="2,331">
              <v:shape style="position:absolute;left:317;top:2218;width:2;height:331" coordorigin="317,2218" coordsize="0,331" path="m317,2549l317,2218e" filled="f" stroked="t" strokeweight=".72pt" strokecolor="#484848">
                <v:path arrowok="t"/>
              </v:shape>
            </v:group>
            <v:group style="position:absolute;left:5155;top:2506;width:2530;height:2" coordorigin="5155,2506" coordsize="2530,2">
              <v:shape style="position:absolute;left:5155;top:2506;width:2530;height:2" coordorigin="5155,2506" coordsize="2530,0" path="m5155,2506l7685,2506e" filled="f" stroked="t" strokeweight=".96pt" strokecolor="#646464">
                <v:path arrowok="t"/>
              </v:shape>
            </v:group>
            <v:group style="position:absolute;left:7627;top:2510;width:3950;height:2" coordorigin="7627,2510" coordsize="3950,2">
              <v:shape style="position:absolute;left:7627;top:2510;width:3950;height:2" coordorigin="7627,2510" coordsize="3950,0" path="m7627,2510l11578,2510e" filled="f" stroked="t" strokeweight=".48pt" strokecolor="#3F3F3F">
                <v:path arrowok="t"/>
              </v:shape>
            </v:group>
            <v:group style="position:absolute;left:307;top:2746;width:4426;height:2" coordorigin="307,2746" coordsize="4426,2">
              <v:shape style="position:absolute;left:307;top:2746;width:4426;height:2" coordorigin="307,2746" coordsize="4426,0" path="m307,2746l4733,2746e" filled="f" stroked="t" strokeweight=".96pt" strokecolor="#575757">
                <v:path arrowok="t"/>
              </v:shape>
            </v:group>
            <v:group style="position:absolute;left:312;top:2472;width:2;height:2554" coordorigin="312,2472" coordsize="2,2554">
              <v:shape style="position:absolute;left:312;top:2472;width:2;height:2554" coordorigin="312,2472" coordsize="0,2554" path="m312,5026l312,2472e" filled="f" stroked="t" strokeweight=".48pt" strokecolor="#2F2F2F">
                <v:path arrowok="t"/>
              </v:shape>
            </v:group>
            <v:group style="position:absolute;left:5203;top:2746;width:3773;height:2" coordorigin="5203,2746" coordsize="3773,2">
              <v:shape style="position:absolute;left:5203;top:2746;width:3773;height:2" coordorigin="5203,2746" coordsize="3773,0" path="m5203,2746l8976,2746e" filled="f" stroked="t" strokeweight=".96pt" strokecolor="#676767">
                <v:path arrowok="t"/>
              </v:shape>
            </v:group>
            <v:group style="position:absolute;left:8918;top:2750;width:787;height:2" coordorigin="8918,2750" coordsize="787,2">
              <v:shape style="position:absolute;left:8918;top:2750;width:787;height:2" coordorigin="8918,2750" coordsize="787,0" path="m8918,2750l9706,2750e" filled="f" stroked="t" strokeweight=".48pt" strokecolor="#545454">
                <v:path arrowok="t"/>
              </v:shape>
            </v:group>
            <v:group style="position:absolute;left:9648;top:2746;width:374;height:2" coordorigin="9648,2746" coordsize="374,2">
              <v:shape style="position:absolute;left:9648;top:2746;width:374;height:2" coordorigin="9648,2746" coordsize="374,0" path="m9648,2746l10022,2746e" filled="f" stroked="t" strokeweight=".72pt" strokecolor="#676767">
                <v:path arrowok="t"/>
              </v:shape>
            </v:group>
            <v:group style="position:absolute;left:9965;top:2750;width:480;height:2" coordorigin="9965,2750" coordsize="480,2">
              <v:shape style="position:absolute;left:9965;top:2750;width:480;height:2" coordorigin="9965,2750" coordsize="480,0" path="m9965,2750l10445,2750e" filled="f" stroked="t" strokeweight=".48pt" strokecolor="#575757">
                <v:path arrowok="t"/>
              </v:shape>
            </v:group>
            <v:group style="position:absolute;left:10387;top:2746;width:1190;height:2" coordorigin="10387,2746" coordsize="1190,2">
              <v:shape style="position:absolute;left:10387;top:2746;width:1190;height:2" coordorigin="10387,2746" coordsize="1190,0" path="m10387,2746l11578,2746e" filled="f" stroked="t" strokeweight=".72pt" strokecolor="#676767">
                <v:path arrowok="t"/>
              </v:shape>
            </v:group>
            <v:group style="position:absolute;left:307;top:2990;width:6595;height:2" coordorigin="307,2990" coordsize="6595,2">
              <v:shape style="position:absolute;left:307;top:2990;width:6595;height:2" coordorigin="307,2990" coordsize="6595,0" path="m307,2990l6902,2990e" filled="f" stroked="t" strokeweight=".48pt" strokecolor="#2B2B2B">
                <v:path arrowok="t"/>
              </v:shape>
            </v:group>
            <v:group style="position:absolute;left:6845;top:2990;width:2251;height:2" coordorigin="6845,2990" coordsize="2251,2">
              <v:shape style="position:absolute;left:6845;top:2990;width:2251;height:2" coordorigin="6845,2990" coordsize="2251,0" path="m6845,2990l9096,2990e" filled="f" stroked="t" strokeweight=".48pt" strokecolor="#3F3F3F">
                <v:path arrowok="t"/>
              </v:shape>
            </v:group>
            <v:group style="position:absolute;left:9067;top:2976;width:130;height:2" coordorigin="9067,2976" coordsize="130,2">
              <v:shape style="position:absolute;left:9067;top:2976;width:130;height:2" coordorigin="9067,2976" coordsize="130,0" path="m9067,2976l9197,2976e" filled="f" stroked="t" strokeweight=".48pt" strokecolor="#000000">
                <v:path arrowok="t"/>
              </v:shape>
            </v:group>
            <v:group style="position:absolute;left:9168;top:2990;width:168;height:2" coordorigin="9168,2990" coordsize="168,2">
              <v:shape style="position:absolute;left:9168;top:2990;width:168;height:2" coordorigin="9168,2990" coordsize="168,0" path="m9168,2990l9336,2990e" filled="f" stroked="t" strokeweight=".48pt" strokecolor="#3F3F3F">
                <v:path arrowok="t"/>
              </v:shape>
            </v:group>
            <v:group style="position:absolute;left:9307;top:2976;width:370;height:2" coordorigin="9307,2976" coordsize="370,2">
              <v:shape style="position:absolute;left:9307;top:2976;width:370;height:2" coordorigin="9307,2976" coordsize="370,0" path="m9307,2976l9677,2976e" filled="f" stroked="t" strokeweight=".48pt" strokecolor="#000000">
                <v:path arrowok="t"/>
              </v:shape>
            </v:group>
            <v:group style="position:absolute;left:9648;top:2990;width:374;height:2" coordorigin="9648,2990" coordsize="374,2">
              <v:shape style="position:absolute;left:9648;top:2990;width:374;height:2" coordorigin="9648,2990" coordsize="374,0" path="m9648,2990l10022,2990e" filled="f" stroked="t" strokeweight=".48pt" strokecolor="#3F3F3F">
                <v:path arrowok="t"/>
              </v:shape>
            </v:group>
            <v:group style="position:absolute;left:9994;top:2976;width:422;height:2" coordorigin="9994,2976" coordsize="422,2">
              <v:shape style="position:absolute;left:9994;top:2976;width:422;height:2" coordorigin="9994,2976" coordsize="422,0" path="m9994,2976l10416,2976e" filled="f" stroked="t" strokeweight=".48pt" strokecolor="#000000">
                <v:path arrowok="t"/>
              </v:shape>
            </v:group>
            <v:group style="position:absolute;left:10416;top:2976;width:1147;height:2" coordorigin="10416,2976" coordsize="1147,2">
              <v:shape style="position:absolute;left:10416;top:2976;width:1147;height:2" coordorigin="10416,2976" coordsize="1147,0" path="m10416,2976l11563,2976e" filled="f" stroked="t" strokeweight=".48pt" strokecolor="#606060">
                <v:path arrowok="t"/>
              </v:shape>
            </v:group>
            <v:group style="position:absolute;left:307;top:3230;width:11270;height:2" coordorigin="307,3230" coordsize="11270,2">
              <v:shape style="position:absolute;left:307;top:3230;width:11270;height:2" coordorigin="307,3230" coordsize="11270,0" path="m307,3230l11578,3230e" filled="f" stroked="t" strokeweight=".48pt" strokecolor="#383838">
                <v:path arrowok="t"/>
              </v:shape>
            </v:group>
            <v:group style="position:absolute;left:307;top:3470;width:6360;height:2" coordorigin="307,3470" coordsize="6360,2">
              <v:shape style="position:absolute;left:307;top:3470;width:6360;height:2" coordorigin="307,3470" coordsize="6360,0" path="m307,3470l6667,3470e" filled="f" stroked="t" strokeweight=".48pt" strokecolor="#2B2B2B">
                <v:path arrowok="t"/>
              </v:shape>
            </v:group>
            <v:group style="position:absolute;left:6610;top:3470;width:701;height:2" coordorigin="6610,3470" coordsize="701,2">
              <v:shape style="position:absolute;left:6610;top:3470;width:701;height:2" coordorigin="6610,3470" coordsize="701,0" path="m6610,3470l7310,3470e" filled="f" stroked="t" strokeweight=".48pt" strokecolor="#3F3F3F">
                <v:path arrowok="t"/>
              </v:shape>
            </v:group>
            <v:group style="position:absolute;left:7282;top:3456;width:4282;height:2" coordorigin="7282,3456" coordsize="4282,2">
              <v:shape style="position:absolute;left:7282;top:3456;width:4282;height:2" coordorigin="7282,3456" coordsize="4282,0" path="m7282,3456l11563,3456e" filled="f" stroked="t" strokeweight=".48pt" strokecolor="#676767">
                <v:path arrowok="t"/>
              </v:shape>
            </v:group>
            <v:group style="position:absolute;left:3744;top:3456;width:2;height:787" coordorigin="3744,3456" coordsize="2,787">
              <v:shape style="position:absolute;left:3744;top:3456;width:2;height:787" coordorigin="3744,3456" coordsize="0,787" path="m3744,4243l3744,3456e" filled="f" stroked="t" strokeweight=".96pt" strokecolor="#545454">
                <v:path arrowok="t"/>
              </v:shape>
            </v:group>
            <v:group style="position:absolute;left:6878;top:3456;width:2;height:787" coordorigin="6878,3456" coordsize="2,787">
              <v:shape style="position:absolute;left:6878;top:3456;width:2;height:787" coordorigin="6878,3456" coordsize="0,787" path="m6878,4243l6878,3456e" filled="f" stroked="t" strokeweight=".48pt" strokecolor="#444444">
                <v:path arrowok="t"/>
              </v:shape>
            </v:group>
            <v:group style="position:absolute;left:6869;top:3902;width:2078;height:2" coordorigin="6869,3902" coordsize="2078,2">
              <v:shape style="position:absolute;left:6869;top:3902;width:2078;height:2" coordorigin="6869,3902" coordsize="2078,0" path="m6869,3902l8947,3902e" filled="f" stroked="t" strokeweight=".48pt" strokecolor="#3F3F3F">
                <v:path arrowok="t"/>
              </v:shape>
            </v:group>
            <v:group style="position:absolute;left:6655;top:3917;width:228;height:2" coordorigin="6655,3917" coordsize="228,2">
              <v:shape style="position:absolute;left:6655;top:3917;width:228;height:2" coordorigin="6655,3917" coordsize="228,0" path="m6655,3917l6883,3917e" filled="f" stroked="t" strokeweight=".72pt" strokecolor="#676767">
                <v:path arrowok="t"/>
              </v:shape>
            </v:group>
            <v:group style="position:absolute;left:3734;top:3917;width:2462;height:2" coordorigin="3734,3917" coordsize="2462,2">
              <v:shape style="position:absolute;left:3734;top:3917;width:2462;height:2" coordorigin="3734,3917" coordsize="2462,0" path="m3734,3917l6197,3917e" filled="f" stroked="t" strokeweight=".72pt" strokecolor="#676767">
                <v:path arrowok="t"/>
              </v:shape>
            </v:group>
            <v:group style="position:absolute;left:8947;top:3902;width:1469;height:2" coordorigin="8947,3902" coordsize="1469,2">
              <v:shape style="position:absolute;left:8947;top:3902;width:1469;height:2" coordorigin="8947,3902" coordsize="1469,0" path="m8947,3902l10416,3902e" filled="f" stroked="t" strokeweight=".48pt" strokecolor="#000000">
                <v:path arrowok="t"/>
              </v:shape>
            </v:group>
            <v:group style="position:absolute;left:10416;top:3902;width:1147;height:2" coordorigin="10416,3902" coordsize="1147,2">
              <v:shape style="position:absolute;left:10416;top:3902;width:1147;height:2" coordorigin="10416,3902" coordsize="1147,0" path="m10416,3902l11563,3902e" filled="f" stroked="t" strokeweight=".48pt" strokecolor="#646464">
                <v:path arrowok="t"/>
              </v:shape>
            </v:group>
            <v:group style="position:absolute;left:6655;top:4229;width:252;height:2" coordorigin="6655,4229" coordsize="252,2">
              <v:shape style="position:absolute;left:6655;top:4229;width:252;height:2" coordorigin="6655,4229" coordsize="252,0" path="m6655,4229l6907,4229e" filled="f" stroked="t" strokeweight=".96pt" strokecolor="#575757">
                <v:path arrowok="t"/>
              </v:shape>
            </v:group>
            <v:group style="position:absolute;left:298;top:4229;width:5899;height:2" coordorigin="298,4229" coordsize="5899,2">
              <v:shape style="position:absolute;left:298;top:4229;width:5899;height:2" coordorigin="298,4229" coordsize="5899,0" path="m298,4229l6197,4229e" filled="f" stroked="t" strokeweight=".96pt" strokecolor="#575757">
                <v:path arrowok="t"/>
              </v:shape>
            </v:group>
            <v:group style="position:absolute;left:6840;top:4234;width:4738;height:2" coordorigin="6840,4234" coordsize="4738,2">
              <v:shape style="position:absolute;left:6840;top:4234;width:4738;height:2" coordorigin="6840,4234" coordsize="4738,0" path="m6840,4234l11578,4234e" filled="f" stroked="t" strokeweight=".96pt" strokecolor="#6B6B6B">
                <v:path arrowok="t"/>
              </v:shape>
            </v:group>
            <v:group style="position:absolute;left:298;top:4512;width:5525;height:2" coordorigin="298,4512" coordsize="5525,2">
              <v:shape style="position:absolute;left:298;top:4512;width:5525;height:2" coordorigin="298,4512" coordsize="5525,0" path="m298,4512l5822,4512e" filled="f" stroked="t" strokeweight=".96pt" strokecolor="#5B5B5B">
                <v:path arrowok="t"/>
              </v:shape>
            </v:group>
            <v:group style="position:absolute;left:2256;top:4224;width:2;height:2472" coordorigin="2256,4224" coordsize="2,2472">
              <v:shape style="position:absolute;left:2256;top:4224;width:2;height:2472" coordorigin="2256,4224" coordsize="0,2472" path="m2256,6696l2256,4224e" filled="f" stroked="t" strokeweight=".96pt" strokecolor="#4B4B4B">
                <v:path arrowok="t"/>
              </v:shape>
            </v:group>
            <v:group style="position:absolute;left:5765;top:4512;width:5813;height:2" coordorigin="5765,4512" coordsize="5813,2">
              <v:shape style="position:absolute;left:5765;top:4512;width:5813;height:2" coordorigin="5765,4512" coordsize="5813,0" path="m5765,4512l11578,4512e" filled="f" stroked="t" strokeweight=".96pt" strokecolor="#707070">
                <v:path arrowok="t"/>
              </v:shape>
            </v:group>
            <v:group style="position:absolute;left:2246;top:4757;width:2592;height:2" coordorigin="2246,4757" coordsize="2592,2">
              <v:shape style="position:absolute;left:2246;top:4757;width:2592;height:2" coordorigin="2246,4757" coordsize="2592,0" path="m2246,4757l4838,4757e" filled="f" stroked="t" strokeweight=".48pt" strokecolor="#444444">
                <v:path arrowok="t"/>
              </v:shape>
            </v:group>
            <v:group style="position:absolute;left:4781;top:4757;width:2122;height:2" coordorigin="4781,4757" coordsize="2122,2">
              <v:shape style="position:absolute;left:4781;top:4757;width:2122;height:2" coordorigin="4781,4757" coordsize="2122,0" path="m4781,4757l6902,4757e" filled="f" stroked="t" strokeweight=".48pt" strokecolor="#2B2B2B">
                <v:path arrowok="t"/>
              </v:shape>
            </v:group>
            <v:group style="position:absolute;left:6845;top:4757;width:4733;height:2" coordorigin="6845,4757" coordsize="4733,2">
              <v:shape style="position:absolute;left:6845;top:4757;width:4733;height:2" coordorigin="6845,4757" coordsize="4733,0" path="m6845,4757l11578,4757e" filled="f" stroked="t" strokeweight=".48pt" strokecolor="#3F3F3F">
                <v:path arrowok="t"/>
              </v:shape>
            </v:group>
            <v:group style="position:absolute;left:4824;top:4752;width:2;height:1541" coordorigin="4824,4752" coordsize="2,1541">
              <v:shape style="position:absolute;left:4824;top:4752;width:2;height:1541" coordorigin="4824,4752" coordsize="0,1541" path="m4824,6293l4824,4752e" filled="f" stroked="t" strokeweight=".48pt" strokecolor="#2B2B2B">
                <v:path arrowok="t"/>
              </v:shape>
            </v:group>
            <v:group style="position:absolute;left:4819;top:5242;width:6758;height:2" coordorigin="4819,5242" coordsize="6758,2">
              <v:shape style="position:absolute;left:4819;top:5242;width:6758;height:2" coordorigin="4819,5242" coordsize="6758,0" path="m4819,5242l11578,5242e" filled="f" stroked="t" strokeweight=".96pt" strokecolor="#707070">
                <v:path arrowok="t"/>
              </v:shape>
            </v:group>
            <v:group style="position:absolute;left:7656;top:4752;width:2;height:245" coordorigin="7656,4752" coordsize="2,245">
              <v:shape style="position:absolute;left:7656;top:4752;width:2;height:245" coordorigin="7656,4752" coordsize="0,245" path="m7656,4997l7656,4752e" filled="f" stroked="t" strokeweight=".48pt" strokecolor="#3B3B3B">
                <v:path arrowok="t"/>
              </v:shape>
            </v:group>
            <v:group style="position:absolute;left:298;top:4997;width:2;height:230" coordorigin="298,4997" coordsize="2,230">
              <v:shape style="position:absolute;left:298;top:4997;width:2;height:230" coordorigin="298,4997" coordsize="0,230" path="m298,5227l298,4997e" filled="f" stroked="t" strokeweight=".48pt" strokecolor="#AFAFAF">
                <v:path arrowok="t"/>
              </v:shape>
            </v:group>
            <v:group style="position:absolute;left:7656;top:4997;width:2;height:240" coordorigin="7656,4997" coordsize="2,240">
              <v:shape style="position:absolute;left:7656;top:4997;width:2;height:240" coordorigin="7656,4997" coordsize="0,240" path="m7656,5237l7656,4997e" filled="f" stroked="t" strokeweight=".48pt" strokecolor="#676767">
                <v:path arrowok="t"/>
              </v:shape>
            </v:group>
            <v:group style="position:absolute;left:307;top:5198;width:2;height:4877" coordorigin="307,5198" coordsize="2,4877">
              <v:shape style="position:absolute;left:307;top:5198;width:2;height:4877" coordorigin="307,5198" coordsize="0,4877" path="m307,10075l307,5198e" filled="f" stroked="t" strokeweight=".96pt" strokecolor="#676767">
                <v:path arrowok="t"/>
              </v:shape>
            </v:group>
            <v:group style="position:absolute;left:4819;top:5482;width:2491;height:2" coordorigin="4819,5482" coordsize="2491,2">
              <v:shape style="position:absolute;left:4819;top:5482;width:2491;height:2" coordorigin="4819,5482" coordsize="2491,0" path="m4819,5482l7310,5482e" filled="f" stroked="t" strokeweight=".96pt" strokecolor="#5B5B5B">
                <v:path arrowok="t"/>
              </v:shape>
            </v:group>
            <v:group style="position:absolute;left:7253;top:5486;width:4325;height:2" coordorigin="7253,5486" coordsize="4325,2">
              <v:shape style="position:absolute;left:7253;top:5486;width:4325;height:2" coordorigin="7253,5486" coordsize="4325,0" path="m7253,5486l11578,5486e" filled="f" stroked="t" strokeweight=".48pt" strokecolor="#484848">
                <v:path arrowok="t"/>
              </v:shape>
            </v:group>
            <v:group style="position:absolute;left:11568;top:5189;width:2;height:346" coordorigin="11568,5189" coordsize="2,346">
              <v:shape style="position:absolute;left:11568;top:5189;width:2;height:346" coordorigin="11568,5189" coordsize="0,346" path="m11568,5534l11568,5189e" filled="f" stroked="t" strokeweight=".72pt" strokecolor="#484848">
                <v:path arrowok="t"/>
              </v:shape>
            </v:group>
            <v:group style="position:absolute;left:4819;top:5726;width:6758;height:2" coordorigin="4819,5726" coordsize="6758,2">
              <v:shape style="position:absolute;left:4819;top:5726;width:6758;height:2" coordorigin="4819,5726" coordsize="6758,0" path="m4819,5726l11578,5726e" filled="f" stroked="t" strokeweight=".48pt" strokecolor="#3F3F3F">
                <v:path arrowok="t"/>
              </v:shape>
            </v:group>
            <v:group style="position:absolute;left:11573;top:5467;width:2;height:1051" coordorigin="11573,5467" coordsize="2,1051">
              <v:shape style="position:absolute;left:11573;top:5467;width:2;height:1051" coordorigin="11573,5467" coordsize="0,1051" path="m11573,6518l11573,5467e" filled="f" stroked="t" strokeweight=".48pt" strokecolor="#2B2B2B">
                <v:path arrowok="t"/>
              </v:shape>
            </v:group>
            <v:group style="position:absolute;left:2246;top:5962;width:6014;height:2" coordorigin="2246,5962" coordsize="6014,2">
              <v:shape style="position:absolute;left:2246;top:5962;width:6014;height:2" coordorigin="2246,5962" coordsize="6014,0" path="m2246,5962l8261,5962e" filled="f" stroked="t" strokeweight=".96pt" strokecolor="#606060">
                <v:path arrowok="t"/>
              </v:shape>
            </v:group>
            <v:group style="position:absolute;left:8203;top:5966;width:3374;height:2" coordorigin="8203,5966" coordsize="3374,2">
              <v:shape style="position:absolute;left:8203;top:5966;width:3374;height:2" coordorigin="8203,5966" coordsize="3374,0" path="m8203,5966l11578,5966e" filled="f" stroked="t" strokeweight=".48pt" strokecolor="#3F3F3F">
                <v:path arrowok="t"/>
              </v:shape>
            </v:group>
            <v:group style="position:absolute;left:1018;top:6259;width:1234;height:2" coordorigin="1018,6259" coordsize="1234,2">
              <v:shape style="position:absolute;left:1018;top:6259;width:1234;height:2" coordorigin="1018,6259" coordsize="1234,0" path="m1018,6259l2251,6259e" filled="f" stroked="t" strokeweight=".48pt" strokecolor="#2B2B2B">
                <v:path arrowok="t"/>
              </v:shape>
            </v:group>
            <v:group style="position:absolute;left:2232;top:6259;width:1502;height:2" coordorigin="2232,6259" coordsize="1502,2">
              <v:shape style="position:absolute;left:2232;top:6259;width:1502;height:2" coordorigin="2232,6259" coordsize="1502,0" path="m2232,6259l3734,6259e" filled="f" stroked="t" strokeweight=".48pt" strokecolor="#444444">
                <v:path arrowok="t"/>
              </v:shape>
            </v:group>
            <v:group style="position:absolute;left:3734;top:6259;width:1080;height:2" coordorigin="3734,6259" coordsize="1080,2">
              <v:shape style="position:absolute;left:3734;top:6259;width:1080;height:2" coordorigin="3734,6259" coordsize="1080,0" path="m3734,6259l4814,6259e" filled="f" stroked="t" strokeweight=".48pt" strokecolor="#000000">
                <v:path arrowok="t"/>
              </v:shape>
            </v:group>
            <v:group style="position:absolute;left:4805;top:6259;width:3427;height:2" coordorigin="4805,6259" coordsize="3427,2">
              <v:shape style="position:absolute;left:4805;top:6259;width:3427;height:2" coordorigin="4805,6259" coordsize="3427,0" path="m4805,6259l8232,6259e" filled="f" stroked="t" strokeweight=".48pt" strokecolor="#4B4B4B">
                <v:path arrowok="t"/>
              </v:shape>
            </v:group>
            <v:group style="position:absolute;left:8232;top:6259;width:715;height:2" coordorigin="8232,6259" coordsize="715,2">
              <v:shape style="position:absolute;left:8232;top:6259;width:715;height:2" coordorigin="8232,6259" coordsize="715,0" path="m8232,6259l8947,6259e" filled="f" stroked="t" strokeweight=".48pt" strokecolor="#2B2B2B">
                <v:path arrowok="t"/>
              </v:shape>
            </v:group>
            <v:group style="position:absolute;left:8947;top:6259;width:120;height:2" coordorigin="8947,6259" coordsize="120,2">
              <v:shape style="position:absolute;left:8947;top:6259;width:120;height:2" coordorigin="8947,6259" coordsize="120,0" path="m8947,6259l9067,6259e" filled="f" stroked="t" strokeweight=".48pt" strokecolor="#000000">
                <v:path arrowok="t"/>
              </v:shape>
            </v:group>
            <v:group style="position:absolute;left:9067;top:6259;width:130;height:2" coordorigin="9067,6259" coordsize="130,2">
              <v:shape style="position:absolute;left:9067;top:6259;width:130;height:2" coordorigin="9067,6259" coordsize="130,0" path="m9067,6259l9197,6259e" filled="f" stroked="t" strokeweight=".48pt" strokecolor="#2B2B2B">
                <v:path arrowok="t"/>
              </v:shape>
            </v:group>
            <v:group style="position:absolute;left:9197;top:6259;width:2362;height:2" coordorigin="9197,6259" coordsize="2362,2">
              <v:shape style="position:absolute;left:9197;top:6259;width:2362;height:2" coordorigin="9197,6259" coordsize="2362,0" path="m9197,6259l11558,6259e" filled="f" stroked="t" strokeweight=".48pt" strokecolor="#000000">
                <v:path arrowok="t"/>
              </v:shape>
            </v:group>
            <v:group style="position:absolute;left:4819;top:6226;width:2;height:706" coordorigin="4819,6226" coordsize="2,706">
              <v:shape style="position:absolute;left:4819;top:6226;width:2;height:706" coordorigin="4819,6226" coordsize="0,706" path="m4819,6931l4819,6226e" filled="f" stroked="t" strokeweight=".72pt" strokecolor="#484848">
                <v:path arrowok="t"/>
              </v:shape>
            </v:group>
            <v:group style="position:absolute;left:7656;top:6254;width:2;height:235" coordorigin="7656,6254" coordsize="2,235">
              <v:shape style="position:absolute;left:7656;top:6254;width:2;height:235" coordorigin="7656,6254" coordsize="0,235" path="m7656,6490l7656,6254e" filled="f" stroked="t" strokeweight=".48pt" strokecolor="#000000">
                <v:path arrowok="t"/>
              </v:shape>
            </v:group>
            <v:group style="position:absolute;left:2246;top:6682;width:9331;height:2" coordorigin="2246,6682" coordsize="9331,2">
              <v:shape style="position:absolute;left:2246;top:6682;width:9331;height:2" coordorigin="2246,6682" coordsize="9331,0" path="m2246,6682l11578,6682e" filled="f" stroked="t" strokeweight=".96pt" strokecolor="#6B6B6B">
                <v:path arrowok="t"/>
              </v:shape>
            </v:group>
            <v:group style="position:absolute;left:7656;top:6490;width:2;height:427" coordorigin="7656,6490" coordsize="2,427">
              <v:shape style="position:absolute;left:7656;top:6490;width:2;height:427" coordorigin="7656,6490" coordsize="0,427" path="m7656,6917l7656,6490e" filled="f" stroked="t" strokeweight=".48pt" strokecolor="#747474">
                <v:path arrowok="t"/>
              </v:shape>
            </v:group>
            <v:group style="position:absolute;left:2251;top:6624;width:2;height:5107" coordorigin="2251,6624" coordsize="2,5107">
              <v:shape style="position:absolute;left:2251;top:6624;width:2;height:5107" coordorigin="2251,6624" coordsize="0,5107" path="m2251,11731l2251,6624e" filled="f" stroked="t" strokeweight=".48pt" strokecolor="#1F1F1F">
                <v:path arrowok="t"/>
              </v:shape>
            </v:group>
            <v:group style="position:absolute;left:2246;top:6922;width:4685;height:2" coordorigin="2246,6922" coordsize="4685,2">
              <v:shape style="position:absolute;left:2246;top:6922;width:4685;height:2" coordorigin="2246,6922" coordsize="4685,0" path="m2246,6922l6931,6922e" filled="f" stroked="t" strokeweight=".96pt" strokecolor="#646464">
                <v:path arrowok="t"/>
              </v:shape>
            </v:group>
            <v:group style="position:absolute;left:6845;top:6926;width:4733;height:2" coordorigin="6845,6926" coordsize="4733,2">
              <v:shape style="position:absolute;left:6845;top:6926;width:4733;height:2" coordorigin="6845,6926" coordsize="4733,0" path="m6845,6926l11578,6926e" filled="f" stroked="t" strokeweight=".48pt" strokecolor="#4B4B4B">
                <v:path arrowok="t"/>
              </v:shape>
            </v:group>
            <v:group style="position:absolute;left:11568;top:6451;width:2;height:2957" coordorigin="11568,6451" coordsize="2,2957">
              <v:shape style="position:absolute;left:11568;top:6451;width:2;height:2957" coordorigin="11568,6451" coordsize="0,2957" path="m11568,9408l11568,6451e" filled="f" stroked="t" strokeweight=".96pt" strokecolor="#606060">
                <v:path arrowok="t"/>
              </v:shape>
            </v:group>
            <v:group style="position:absolute;left:298;top:7162;width:7963;height:2" coordorigin="298,7162" coordsize="7963,2">
              <v:shape style="position:absolute;left:298;top:7162;width:7963;height:2" coordorigin="298,7162" coordsize="7963,0" path="m298,7162l8261,7162e" filled="f" stroked="t" strokeweight=".96pt" strokecolor="#606060">
                <v:path arrowok="t"/>
              </v:shape>
            </v:group>
            <v:group style="position:absolute;left:8203;top:7166;width:3374;height:2" coordorigin="8203,7166" coordsize="3374,2">
              <v:shape style="position:absolute;left:8203;top:7166;width:3374;height:2" coordorigin="8203,7166" coordsize="3374,0" path="m8203,7166l11578,7166e" filled="f" stroked="t" strokeweight=".48pt" strokecolor="#3F3F3F">
                <v:path arrowok="t"/>
              </v:shape>
            </v:group>
            <v:group style="position:absolute;left:298;top:7637;width:5525;height:2" coordorigin="298,7637" coordsize="5525,2">
              <v:shape style="position:absolute;left:298;top:7637;width:5525;height:2" coordorigin="298,7637" coordsize="5525,0" path="m298,7637l5822,7637e" filled="f" stroked="t" strokeweight=".48pt" strokecolor="#282828">
                <v:path arrowok="t"/>
              </v:shape>
            </v:group>
            <v:group style="position:absolute;left:5765;top:7637;width:2496;height:2" coordorigin="5765,7637" coordsize="2496,2">
              <v:shape style="position:absolute;left:5765;top:7637;width:2496;height:2" coordorigin="5765,7637" coordsize="2496,0" path="m5765,7637l8261,7637e" filled="f" stroked="t" strokeweight=".48pt" strokecolor="#3B3B3B">
                <v:path arrowok="t"/>
              </v:shape>
            </v:group>
            <v:group style="position:absolute;left:8232;top:7627;width:835;height:2" coordorigin="8232,7627" coordsize="835,2">
              <v:shape style="position:absolute;left:8232;top:7627;width:835;height:2" coordorigin="8232,7627" coordsize="835,0" path="m8232,7627l9067,7627e" filled="f" stroked="t" strokeweight=".96pt" strokecolor="#444444">
                <v:path arrowok="t"/>
              </v:shape>
            </v:group>
            <v:group style="position:absolute;left:9038;top:7637;width:187;height:2" coordorigin="9038,7637" coordsize="187,2">
              <v:shape style="position:absolute;left:9038;top:7637;width:187;height:2" coordorigin="9038,7637" coordsize="187,0" path="m9038,7637l9226,7637e" filled="f" stroked="t" strokeweight=".48pt" strokecolor="#484848">
                <v:path arrowok="t"/>
              </v:shape>
            </v:group>
            <v:group style="position:absolute;left:9197;top:7627;width:110;height:2" coordorigin="9197,7627" coordsize="110,2">
              <v:shape style="position:absolute;left:9197;top:7627;width:110;height:2" coordorigin="9197,7627" coordsize="110,0" path="m9197,7627l9307,7627e" filled="f" stroked="t" strokeweight=".96pt" strokecolor="#484848">
                <v:path arrowok="t"/>
              </v:shape>
            </v:group>
            <v:group style="position:absolute;left:9307;top:7627;width:2256;height:2" coordorigin="9307,7627" coordsize="2256,2">
              <v:shape style="position:absolute;left:9307;top:7627;width:2256;height:2" coordorigin="9307,7627" coordsize="2256,0" path="m9307,7627l11563,7627e" filled="f" stroked="t" strokeweight=".96pt" strokecolor="#3F3F3F">
                <v:path arrowok="t"/>
              </v:shape>
            </v:group>
            <v:group style="position:absolute;left:4819;top:7632;width:2;height:768" coordorigin="4819,7632" coordsize="2,768">
              <v:shape style="position:absolute;left:4819;top:7632;width:2;height:768" coordorigin="4819,7632" coordsize="0,768" path="m4819,8400l4819,7632e" filled="f" stroked="t" strokeweight=".96pt" strokecolor="#4F4F4F">
                <v:path arrowok="t"/>
              </v:shape>
            </v:group>
            <v:group style="position:absolute;left:4800;top:7872;width:4147;height:2" coordorigin="4800,7872" coordsize="4147,2">
              <v:shape style="position:absolute;left:4800;top:7872;width:4147;height:2" coordorigin="4800,7872" coordsize="4147,0" path="m4800,7872l8947,7872e" filled="f" stroked="t" strokeweight=".48pt" strokecolor="#3B3B3B">
                <v:path arrowok="t"/>
              </v:shape>
            </v:group>
            <v:group style="position:absolute;left:8947;top:7872;width:250;height:2" coordorigin="8947,7872" coordsize="250,2">
              <v:shape style="position:absolute;left:8947;top:7872;width:250;height:2" coordorigin="8947,7872" coordsize="250,0" path="m8947,7872l9197,7872e" filled="f" stroked="t" strokeweight=".96pt" strokecolor="#444444">
                <v:path arrowok="t"/>
              </v:shape>
            </v:group>
            <v:group style="position:absolute;left:9197;top:7872;width:480;height:2" coordorigin="9197,7872" coordsize="480,2">
              <v:shape style="position:absolute;left:9197;top:7872;width:480;height:2" coordorigin="9197,7872" coordsize="480,0" path="m9197,7872l9677,7872e" filled="f" stroked="t" strokeweight=".48pt" strokecolor="#484848">
                <v:path arrowok="t"/>
              </v:shape>
            </v:group>
            <v:group style="position:absolute;left:9677;top:7872;width:1886;height:2" coordorigin="9677,7872" coordsize="1886,2">
              <v:shape style="position:absolute;left:9677;top:7872;width:1886;height:2" coordorigin="9677,7872" coordsize="1886,0" path="m9677,7872l11563,7872e" filled="f" stroked="t" strokeweight=".96pt" strokecolor="#444444">
                <v:path arrowok="t"/>
              </v:shape>
            </v:group>
            <v:group style="position:absolute;left:4819;top:8122;width:6758;height:2" coordorigin="4819,8122" coordsize="6758,2">
              <v:shape style="position:absolute;left:4819;top:8122;width:6758;height:2" coordorigin="4819,8122" coordsize="6758,0" path="m4819,8122l11578,8122e" filled="f" stroked="t" strokeweight=".96pt" strokecolor="#707070">
                <v:path arrowok="t"/>
              </v:shape>
            </v:group>
            <v:group style="position:absolute;left:298;top:8390;width:11280;height:2" coordorigin="298,8390" coordsize="11280,2">
              <v:shape style="position:absolute;left:298;top:8390;width:11280;height:2" coordorigin="298,8390" coordsize="11280,0" path="m298,8390l11578,8390e" filled="f" stroked="t" strokeweight=".96pt" strokecolor="#676767">
                <v:path arrowok="t"/>
              </v:shape>
            </v:group>
            <v:group style="position:absolute;left:298;top:9326;width:11280;height:2" coordorigin="298,9326" coordsize="11280,2">
              <v:shape style="position:absolute;left:298;top:9326;width:11280;height:2" coordorigin="298,9326" coordsize="11280,0" path="m298,9326l11578,9326e" filled="f" stroked="t" strokeweight=".48pt" strokecolor="#383838">
                <v:path arrowok="t"/>
              </v:shape>
            </v:group>
            <v:group style="position:absolute;left:11568;top:9278;width:2;height:355" coordorigin="11568,9278" coordsize="2,355">
              <v:shape style="position:absolute;left:11568;top:9278;width:2;height:355" coordorigin="11568,9278" coordsize="0,355" path="m11568,9634l11568,9278e" filled="f" stroked="t" strokeweight=".72pt" strokecolor="#484848">
                <v:path arrowok="t"/>
              </v:shape>
            </v:group>
            <v:group style="position:absolute;left:11573;top:9576;width:2;height:1181" coordorigin="11573,9576" coordsize="2,1181">
              <v:shape style="position:absolute;left:11573;top:9576;width:2;height:1181" coordorigin="11573,9576" coordsize="0,1181" path="m11573,10757l11573,9576e" filled="f" stroked="t" strokeweight=".48pt" strokecolor="#2B2B2B">
                <v:path arrowok="t"/>
              </v:shape>
            </v:group>
            <v:group style="position:absolute;left:288;top:10267;width:1272;height:2" coordorigin="288,10267" coordsize="1272,2">
              <v:shape style="position:absolute;left:288;top:10267;width:1272;height:2" coordorigin="288,10267" coordsize="1272,0" path="m288,10267l1560,10267e" filled="f" stroked="t" strokeweight=".96pt" strokecolor="#4F4F4F">
                <v:path arrowok="t"/>
              </v:shape>
            </v:group>
            <v:group style="position:absolute;left:302;top:10018;width:2;height:288" coordorigin="302,10018" coordsize="2,288">
              <v:shape style="position:absolute;left:302;top:10018;width:2;height:288" coordorigin="302,10018" coordsize="0,288" path="m302,10306l302,10018e" filled="f" stroked="t" strokeweight=".48pt" strokecolor="#4B4B4B">
                <v:path arrowok="t"/>
              </v:shape>
            </v:group>
            <v:group style="position:absolute;left:1560;top:10267;width:686;height:2" coordorigin="1560,10267" coordsize="686,2">
              <v:shape style="position:absolute;left:1560;top:10267;width:686;height:2" coordorigin="1560,10267" coordsize="686,0" path="m1560,10267l2246,10267e" filled="f" stroked="t" strokeweight=".48pt" strokecolor="#575757">
                <v:path arrowok="t"/>
              </v:shape>
            </v:group>
            <v:group style="position:absolute;left:2237;top:10267;width:3773;height:2" coordorigin="2237,10267" coordsize="3773,2">
              <v:shape style="position:absolute;left:2237;top:10267;width:3773;height:2" coordorigin="2237,10267" coordsize="3773,0" path="m2237,10267l6010,10267e" filled="f" stroked="t" strokeweight=".96pt" strokecolor="#545454">
                <v:path arrowok="t"/>
              </v:shape>
            </v:group>
            <v:group style="position:absolute;left:5842;top:10265;width:5736;height:2" coordorigin="5842,10265" coordsize="5736,2">
              <v:shape style="position:absolute;left:5842;top:10265;width:5736;height:2" coordorigin="5842,10265" coordsize="5736,0" path="m5842,10265l11578,10265e" filled="f" stroked="t" strokeweight=".96pt" strokecolor="#6B6B6B">
                <v:path arrowok="t"/>
              </v:shape>
            </v:group>
            <v:group style="position:absolute;left:298;top:10502;width:11280;height:2" coordorigin="298,10502" coordsize="11280,2">
              <v:shape style="position:absolute;left:298;top:10502;width:11280;height:2" coordorigin="298,10502" coordsize="11280,0" path="m298,10502l11578,10502e" filled="f" stroked="t" strokeweight=".96pt" strokecolor="#676767">
                <v:path arrowok="t"/>
              </v:shape>
            </v:group>
            <v:group style="position:absolute;left:317;top:10229;width:2;height:298" coordorigin="317,10229" coordsize="2,298">
              <v:shape style="position:absolute;left:317;top:10229;width:2;height:298" coordorigin="317,10229" coordsize="0,298" path="m317,10526l317,10229e" filled="f" stroked="t" strokeweight=".96pt" strokecolor="#5B5B5B">
                <v:path arrowok="t"/>
              </v:shape>
            </v:group>
            <v:group style="position:absolute;left:624;top:10742;width:6686;height:2" coordorigin="624,10742" coordsize="6686,2">
              <v:shape style="position:absolute;left:624;top:10742;width:6686;height:2" coordorigin="624,10742" coordsize="6686,0" path="m624,10742l7310,10742e" filled="f" stroked="t" strokeweight=".96pt" strokecolor="#646464">
                <v:path arrowok="t"/>
              </v:shape>
            </v:group>
            <v:group style="position:absolute;left:302;top:10450;width:2;height:6058" coordorigin="302,10450" coordsize="2,6058">
              <v:shape style="position:absolute;left:302;top:10450;width:2;height:6058" coordorigin="302,10450" coordsize="0,6058" path="m302,16507l302,10450e" filled="f" stroked="t" strokeweight=".48pt" strokecolor="#343434">
                <v:path arrowok="t"/>
              </v:shape>
            </v:group>
            <v:group style="position:absolute;left:7253;top:10747;width:432;height:2" coordorigin="7253,10747" coordsize="432,2">
              <v:shape style="position:absolute;left:7253;top:10747;width:432;height:2" coordorigin="7253,10747" coordsize="432,0" path="m7253,10747l7685,10747e" filled="f" stroked="t" strokeweight=".48pt" strokecolor="#575757">
                <v:path arrowok="t"/>
              </v:shape>
            </v:group>
            <v:group style="position:absolute;left:7603;top:10742;width:1493;height:2" coordorigin="7603,10742" coordsize="1493,2">
              <v:shape style="position:absolute;left:7603;top:10742;width:1493;height:2" coordorigin="7603,10742" coordsize="1493,0" path="m7603,10742l9096,10742e" filled="f" stroked="t" strokeweight=".96pt" strokecolor="#707070">
                <v:path arrowok="t"/>
              </v:shape>
            </v:group>
            <v:group style="position:absolute;left:9038;top:10747;width:2539;height:2" coordorigin="9038,10747" coordsize="2539,2">
              <v:shape style="position:absolute;left:9038;top:10747;width:2539;height:2" coordorigin="9038,10747" coordsize="2539,0" path="m9038,10747l11578,10747e" filled="f" stroked="t" strokeweight=".48pt" strokecolor="#4B4B4B">
                <v:path arrowok="t"/>
              </v:shape>
            </v:group>
            <v:group style="position:absolute;left:11568;top:10680;width:2;height:5827" coordorigin="11568,10680" coordsize="2,5827">
              <v:shape style="position:absolute;left:11568;top:10680;width:2;height:5827" coordorigin="11568,10680" coordsize="0,5827" path="m11568,16507l11568,10680e" filled="f" stroked="t" strokeweight=".96pt" strokecolor="#5B5B5B">
                <v:path arrowok="t"/>
              </v:shape>
            </v:group>
            <v:group style="position:absolute;left:298;top:11222;width:11280;height:2" coordorigin="298,11222" coordsize="11280,2">
              <v:shape style="position:absolute;left:298;top:11222;width:11280;height:2" coordorigin="298,11222" coordsize="11280,0" path="m298,11222l11578,11222e" filled="f" stroked="t" strokeweight=".96pt" strokecolor="#707070">
                <v:path arrowok="t"/>
              </v:shape>
            </v:group>
            <v:group style="position:absolute;left:298;top:11467;width:1291;height:2" coordorigin="298,11467" coordsize="1291,2">
              <v:shape style="position:absolute;left:298;top:11467;width:1291;height:2" coordorigin="298,11467" coordsize="1291,0" path="m298,11467l1589,11467e" filled="f" stroked="t" strokeweight=".48pt" strokecolor="#3B3B3B">
                <v:path arrowok="t"/>
              </v:shape>
            </v:group>
            <v:group style="position:absolute;left:1531;top:11467;width:744;height:2" coordorigin="1531,11467" coordsize="744,2">
              <v:shape style="position:absolute;left:1531;top:11467;width:744;height:2" coordorigin="1531,11467" coordsize="744,0" path="m1531,11467l2275,11467e" filled="f" stroked="t" strokeweight=".48pt" strokecolor="#232323">
                <v:path arrowok="t"/>
              </v:shape>
            </v:group>
            <v:group style="position:absolute;left:2208;top:11467;width:528;height:2" coordorigin="2208,11467" coordsize="528,2">
              <v:shape style="position:absolute;left:2208;top:11467;width:528;height:2" coordorigin="2208,11467" coordsize="528,0" path="m2208,11467l2736,11467e" filled="f" stroked="t" strokeweight=".48pt" strokecolor="#3F3F3F">
                <v:path arrowok="t"/>
              </v:shape>
            </v:group>
            <v:group style="position:absolute;left:2678;top:11467;width:2160;height:2" coordorigin="2678,11467" coordsize="2160,2">
              <v:shape style="position:absolute;left:2678;top:11467;width:2160;height:2" coordorigin="2678,11467" coordsize="2160,0" path="m2678,11467l4838,11467e" filled="f" stroked="t" strokeweight=".48pt" strokecolor="#676767">
                <v:path arrowok="t"/>
              </v:shape>
            </v:group>
            <v:group style="position:absolute;left:4781;top:11467;width:6797;height:2" coordorigin="4781,11467" coordsize="6797,2">
              <v:shape style="position:absolute;left:4781;top:11467;width:6797;height:2" coordorigin="4781,11467" coordsize="6797,0" path="m4781,11467l11578,11467e" filled="f" stroked="t" strokeweight=".48pt" strokecolor="#3F3F3F">
                <v:path arrowok="t"/>
              </v:shape>
            </v:group>
            <v:group style="position:absolute;left:293;top:11698;width:730;height:2" coordorigin="293,11698" coordsize="730,2">
              <v:shape style="position:absolute;left:293;top:11698;width:730;height:2" coordorigin="293,11698" coordsize="730,0" path="m293,11698l1022,11698e" filled="f" stroked="t" strokeweight=".96pt" strokecolor="#343434">
                <v:path arrowok="t"/>
              </v:shape>
            </v:group>
            <v:group style="position:absolute;left:1018;top:11458;width:2;height:250" coordorigin="1018,11458" coordsize="2,250">
              <v:shape style="position:absolute;left:1018;top:11458;width:2;height:250" coordorigin="1018,11458" coordsize="0,250" path="m1018,11707l1018,11458e" filled="f" stroked="t" strokeweight=".48pt" strokecolor="#3B3B3B">
                <v:path arrowok="t"/>
              </v:shape>
            </v:group>
            <v:group style="position:absolute;left:1013;top:11698;width:1238;height:2" coordorigin="1013,11698" coordsize="1238,2">
              <v:shape style="position:absolute;left:1013;top:11698;width:1238;height:2" coordorigin="1013,11698" coordsize="1238,0" path="m1013,11698l2251,11698e" filled="f" stroked="t" strokeweight=".48pt" strokecolor="#2B2B2B">
                <v:path arrowok="t"/>
              </v:shape>
            </v:group>
            <v:group style="position:absolute;left:1574;top:11462;width:2;height:4579" coordorigin="1574,11462" coordsize="2,4579">
              <v:shape style="position:absolute;left:1574;top:11462;width:2;height:4579" coordorigin="1574,11462" coordsize="0,4579" path="m1574,16042l1574,11462e" filled="f" stroked="t" strokeweight=".96pt" strokecolor="#545454">
                <v:path arrowok="t"/>
              </v:shape>
            </v:group>
            <v:group style="position:absolute;left:2155;top:11712;width:3058;height:2" coordorigin="2155,11712" coordsize="3058,2">
              <v:shape style="position:absolute;left:2155;top:11712;width:3058;height:2" coordorigin="2155,11712" coordsize="3058,0" path="m2155,11712l5213,11712e" filled="f" stroked="t" strokeweight=".72pt" strokecolor="#878787">
                <v:path arrowok="t"/>
              </v:shape>
            </v:group>
            <v:group style="position:absolute;left:5136;top:11707;width:1766;height:2" coordorigin="5136,11707" coordsize="1766,2">
              <v:shape style="position:absolute;left:5136;top:11707;width:1766;height:2" coordorigin="5136,11707" coordsize="1766,0" path="m5136,11707l6902,11707e" filled="f" stroked="t" strokeweight=".48pt" strokecolor="#2B2B2B">
                <v:path arrowok="t"/>
              </v:shape>
            </v:group>
            <v:group style="position:absolute;left:6845;top:11707;width:470;height:2" coordorigin="6845,11707" coordsize="470,2">
              <v:shape style="position:absolute;left:6845;top:11707;width:470;height:2" coordorigin="6845,11707" coordsize="470,0" path="m6845,11707l7315,11707e" filled="f" stroked="t" strokeweight=".48pt" strokecolor="#484848">
                <v:path arrowok="t"/>
              </v:shape>
            </v:group>
            <v:group style="position:absolute;left:7291;top:11462;width:2;height:2414" coordorigin="7291,11462" coordsize="2,2414">
              <v:shape style="position:absolute;left:7291;top:11462;width:2;height:2414" coordorigin="7291,11462" coordsize="0,2414" path="m7291,13877l7291,11462e" filled="f" stroked="t" strokeweight=".48pt" strokecolor="#3F3F3F">
                <v:path arrowok="t"/>
              </v:shape>
            </v:group>
            <v:group style="position:absolute;left:7277;top:11698;width:379;height:2" coordorigin="7277,11698" coordsize="379,2">
              <v:shape style="position:absolute;left:7277;top:11698;width:379;height:2" coordorigin="7277,11698" coordsize="379,0" path="m7277,11698l7656,11698e" filled="f" stroked="t" strokeweight=".48pt" strokecolor="#4B4B4B">
                <v:path arrowok="t"/>
              </v:shape>
            </v:group>
            <v:group style="position:absolute;left:7627;top:11707;width:3950;height:2" coordorigin="7627,11707" coordsize="3950,2">
              <v:shape style="position:absolute;left:7627;top:11707;width:3950;height:2" coordorigin="7627,11707" coordsize="3950,0" path="m7627,11707l11578,11707e" filled="f" stroked="t" strokeweight=".48pt" strokecolor="#3B3B3B">
                <v:path arrowok="t"/>
              </v:shape>
            </v:group>
            <v:group style="position:absolute;left:1018;top:11693;width:2;height:504" coordorigin="1018,11693" coordsize="2,504">
              <v:shape style="position:absolute;left:1018;top:11693;width:2;height:504" coordorigin="1018,11693" coordsize="0,504" path="m1018,12197l1018,11693e" filled="f" stroked="t" strokeweight=".48pt" strokecolor="#5B5B5B">
                <v:path arrowok="t"/>
              </v:shape>
            </v:group>
            <v:group style="position:absolute;left:2246;top:11664;width:2;height:4843" coordorigin="2246,11664" coordsize="2,4843">
              <v:shape style="position:absolute;left:2246;top:11664;width:2;height:4843" coordorigin="2246,11664" coordsize="0,4843" path="m2246,16507l2246,11664e" filled="f" stroked="t" strokeweight=".96pt" strokecolor="#575757">
                <v:path arrowok="t"/>
              </v:shape>
            </v:group>
            <v:group style="position:absolute;left:1018;top:12197;width:2;height:1430" coordorigin="1018,12197" coordsize="2,1430">
              <v:shape style="position:absolute;left:1018;top:12197;width:2;height:1430" coordorigin="1018,12197" coordsize="0,1430" path="m1018,13627l1018,12197e" filled="f" stroked="t" strokeweight=".48pt" strokecolor="#000000">
                <v:path arrowok="t"/>
              </v:shape>
            </v:group>
            <v:group style="position:absolute;left:293;top:13848;width:413;height:2" coordorigin="293,13848" coordsize="413,2">
              <v:shape style="position:absolute;left:293;top:13848;width:413;height:2" coordorigin="293,13848" coordsize="413,0" path="m293,13848l706,13848e" filled="f" stroked="t" strokeweight=".48pt" strokecolor="#3B3B3B">
                <v:path arrowok="t"/>
              </v:shape>
            </v:group>
            <v:group style="position:absolute;left:706;top:13848;width:317;height:2" coordorigin="706,13848" coordsize="317,2">
              <v:shape style="position:absolute;left:706;top:13848;width:317;height:2" coordorigin="706,13848" coordsize="317,0" path="m706,13848l1022,13848e" filled="f" stroked="t" strokeweight=".48pt" strokecolor="#000000">
                <v:path arrowok="t"/>
              </v:shape>
            </v:group>
            <v:group style="position:absolute;left:1018;top:13627;width:2;height:226" coordorigin="1018,13627" coordsize="2,226">
              <v:shape style="position:absolute;left:1018;top:13627;width:2;height:226" coordorigin="1018,13627" coordsize="0,226" path="m1018,13853l1018,13627e" filled="f" stroked="t" strokeweight=".48pt" strokecolor="#7C7C7C">
                <v:path arrowok="t"/>
              </v:shape>
            </v:group>
            <v:group style="position:absolute;left:1013;top:13848;width:1238;height:2" coordorigin="1013,13848" coordsize="1238,2">
              <v:shape style="position:absolute;left:1013;top:13848;width:1238;height:2" coordorigin="1013,13848" coordsize="1238,0" path="m1013,13848l2251,13848e" filled="f" stroked="t" strokeweight=".48pt" strokecolor="#5B5B5B">
                <v:path arrowok="t"/>
              </v:shape>
            </v:group>
            <v:group style="position:absolute;left:1018;top:13843;width:2;height:2645" coordorigin="1018,13843" coordsize="2,2645">
              <v:shape style="position:absolute;left:1018;top:13843;width:2;height:2645" coordorigin="1018,13843" coordsize="0,2645" path="m1018,16488l1018,13843e" filled="f" stroked="t" strokeweight=".48pt" strokecolor="#000000">
                <v:path arrowok="t"/>
              </v:shape>
            </v:group>
            <v:group style="position:absolute;left:7296;top:13819;width:2;height:1301" coordorigin="7296,13819" coordsize="2,1301">
              <v:shape style="position:absolute;left:7296;top:13819;width:2;height:1301" coordorigin="7296,13819" coordsize="0,1301" path="m7296,15120l7296,13819e" filled="f" stroked="t" strokeweight=".96pt" strokecolor="#707070">
                <v:path arrowok="t"/>
              </v:shape>
            </v:group>
            <v:group style="position:absolute;left:11573;top:13819;width:2;height:874" coordorigin="11573,13819" coordsize="2,874">
              <v:shape style="position:absolute;left:11573;top:13819;width:2;height:874" coordorigin="11573,13819" coordsize="0,874" path="m11573,14693l11573,13819e" filled="f" stroked="t" strokeweight=".48pt" strokecolor="#282828">
                <v:path arrowok="t"/>
              </v:shape>
            </v:group>
            <v:group style="position:absolute;left:7291;top:15062;width:2;height:1445" coordorigin="7291,15062" coordsize="2,1445">
              <v:shape style="position:absolute;left:7291;top:15062;width:2;height:1445" coordorigin="7291,15062" coordsize="0,1445" path="m7291,16507l7291,15062e" filled="f" stroked="t" strokeweight=".48pt" strokecolor="#4F4F4F">
                <v:path arrowok="t"/>
              </v:shape>
            </v:group>
            <v:group style="position:absolute;left:298;top:16498;width:547;height:2" coordorigin="298,16498" coordsize="547,2">
              <v:shape style="position:absolute;left:298;top:16498;width:547;height:2" coordorigin="298,16498" coordsize="547,0" path="m298,16498l845,16498e" filled="f" stroked="t" strokeweight=".96pt" strokecolor="#777777">
                <v:path arrowok="t"/>
              </v:shape>
            </v:group>
            <v:group style="position:absolute;left:677;top:16502;width:374;height:2" coordorigin="677,16502" coordsize="374,2">
              <v:shape style="position:absolute;left:677;top:16502;width:374;height:2" coordorigin="677,16502" coordsize="374,0" path="m677,16502l1051,16502e" filled="f" stroked="t" strokeweight=".48pt" strokecolor="#4F4F4F">
                <v:path arrowok="t"/>
              </v:shape>
            </v:group>
            <v:group style="position:absolute;left:984;top:16498;width:1752;height:2" coordorigin="984,16498" coordsize="1752,2">
              <v:shape style="position:absolute;left:984;top:16498;width:1752;height:2" coordorigin="984,16498" coordsize="1752,0" path="m984,16498l2736,16498e" filled="f" stroked="t" strokeweight=".96pt" strokecolor="#646464">
                <v:path arrowok="t"/>
              </v:shape>
            </v:group>
            <v:group style="position:absolute;left:1570;top:15984;width:2;height:523" coordorigin="1570,15984" coordsize="2,523">
              <v:shape style="position:absolute;left:1570;top:15984;width:2;height:523" coordorigin="1570,15984" coordsize="0,523" path="m1570,16507l1570,15984e" filled="f" stroked="t" strokeweight=".48pt" strokecolor="#1F1F1F">
                <v:path arrowok="t"/>
              </v:shape>
            </v:group>
            <v:group style="position:absolute;left:2275;top:16498;width:9298;height:2" coordorigin="2275,16498" coordsize="9298,2">
              <v:shape style="position:absolute;left:2275;top:16498;width:9298;height:2" coordorigin="2275,16498" coordsize="9298,0" path="m2275,16498l11573,16498e" filled="f" stroked="t" strokeweight=".96pt" strokecolor="#777777">
                <v:path arrowok="t"/>
              </v:shape>
            </v:group>
            <v:group style="position:absolute;left:2275;top:16498;width:2256;height:2" coordorigin="2275,16498" coordsize="2256,2">
              <v:shape style="position:absolute;left:2275;top:16498;width:2256;height:2" coordorigin="2275,16498" coordsize="2256,0" path="m2275,16498l4531,16498e" filled="f" stroked="t" strokeweight=".96pt" strokecolor="#979797">
                <v:path arrowok="t"/>
              </v:shape>
            </v:group>
            <v:group style="position:absolute;left:6197;top:3659;width:459;height:641" coordorigin="6197,3659" coordsize="459,641">
              <v:shape style="position:absolute;left:6197;top:3659;width:459;height:641" coordorigin="6197,3659" coordsize="459,641" path="m6197,3659l6655,3659,6655,4300,6197,4300,6197,3659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93919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3919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204"/>
          <w:position w:val="1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4"/>
          <w:w w:val="204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6"/>
          <w:w w:val="56"/>
          <w:i/>
          <w:position w:val="1"/>
        </w:rPr>
        <w:t>6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56"/>
          <w:i/>
          <w:position w:val="1"/>
        </w:rPr>
        <w:t>&gt;.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56"/>
          <w:i/>
          <w:position w:val="1"/>
        </w:rPr>
        <w:t>(,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56"/>
          <w:i/>
          <w:position w:val="1"/>
        </w:rPr>
        <w:t>    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24"/>
          <w:w w:val="56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27272"/>
          <w:spacing w:val="0"/>
          <w:w w:val="56"/>
          <w:position w:val="1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727272"/>
          <w:spacing w:val="0"/>
          <w:w w:val="56"/>
          <w:position w:val="1"/>
        </w:rPr>
        <w:t>     </w:t>
      </w:r>
      <w:r>
        <w:rPr>
          <w:rFonts w:ascii="Times New Roman" w:hAnsi="Times New Roman" w:cs="Times New Roman" w:eastAsia="Times New Roman"/>
          <w:sz w:val="21"/>
          <w:szCs w:val="21"/>
          <w:color w:val="727272"/>
          <w:spacing w:val="13"/>
          <w:w w:val="56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646"/>
          <w:spacing w:val="0"/>
          <w:w w:val="200"/>
          <w:position w:val="1"/>
        </w:rPr>
        <w:t>.•</w:t>
      </w:r>
      <w:r>
        <w:rPr>
          <w:rFonts w:ascii="Times New Roman" w:hAnsi="Times New Roman" w:cs="Times New Roman" w:eastAsia="Times New Roman"/>
          <w:sz w:val="27"/>
          <w:szCs w:val="27"/>
          <w:color w:val="444646"/>
          <w:spacing w:val="0"/>
          <w:w w:val="279"/>
          <w:position w:val="0"/>
        </w:rPr>
        <w:t>rh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1462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76.285553pt;margin-top:10.161857pt;width:.1pt;height:6.057862pt;mso-position-horizontal-relative:page;mso-position-vertical-relative:paragraph;z-index:-15239" coordorigin="9526,203" coordsize="2,121">
            <v:shape style="position:absolute;left:9526;top:203;width:2;height:121" coordorigin="9526,203" coordsize="0,121" path="m9526,324l9526,203e" filled="f" stroked="t" strokeweight="3.5911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00"/>
        </w:rPr>
        <w:t>:ot;</w:t>
      </w:r>
      <w:r>
        <w:rPr>
          <w:rFonts w:ascii="Arial" w:hAnsi="Arial" w:cs="Arial" w:eastAsia="Arial"/>
          <w:sz w:val="17"/>
          <w:szCs w:val="17"/>
          <w:color w:val="444646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444646"/>
          <w:spacing w:val="3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939191"/>
          <w:spacing w:val="8"/>
          <w:w w:val="189"/>
        </w:rPr>
        <w:t>ı</w:t>
      </w:r>
      <w:r>
        <w:rPr>
          <w:rFonts w:ascii="Arial" w:hAnsi="Arial" w:cs="Arial" w:eastAsia="Arial"/>
          <w:sz w:val="15"/>
          <w:szCs w:val="15"/>
          <w:color w:val="5D5D5D"/>
          <w:spacing w:val="0"/>
          <w:w w:val="189"/>
        </w:rPr>
        <w:t>j</w:t>
      </w:r>
      <w:r>
        <w:rPr>
          <w:rFonts w:ascii="Arial" w:hAnsi="Arial" w:cs="Arial" w:eastAsia="Arial"/>
          <w:sz w:val="15"/>
          <w:szCs w:val="15"/>
          <w:color w:val="5D5D5D"/>
          <w:spacing w:val="-11"/>
          <w:w w:val="189"/>
        </w:rPr>
        <w:t> </w:t>
      </w:r>
      <w:r>
        <w:rPr>
          <w:rFonts w:ascii="Arial" w:hAnsi="Arial" w:cs="Arial" w:eastAsia="Arial"/>
          <w:sz w:val="15"/>
          <w:szCs w:val="15"/>
          <w:color w:val="ACACAC"/>
          <w:spacing w:val="0"/>
          <w:w w:val="189"/>
        </w:rPr>
        <w:t>.</w:t>
      </w:r>
      <w:r>
        <w:rPr>
          <w:rFonts w:ascii="Arial" w:hAnsi="Arial" w:cs="Arial" w:eastAsia="Arial"/>
          <w:sz w:val="15"/>
          <w:szCs w:val="15"/>
          <w:color w:val="ACACAC"/>
          <w:spacing w:val="-33"/>
          <w:w w:val="189"/>
        </w:rPr>
        <w:t> </w:t>
      </w:r>
      <w:r>
        <w:rPr>
          <w:rFonts w:ascii="Arial" w:hAnsi="Arial" w:cs="Arial" w:eastAsia="Arial"/>
          <w:sz w:val="15"/>
          <w:szCs w:val="15"/>
          <w:color w:val="444646"/>
          <w:spacing w:val="0"/>
          <w:w w:val="600"/>
        </w:rPr>
        <w:t>:</w:t>
      </w:r>
      <w:r>
        <w:rPr>
          <w:rFonts w:ascii="Arial" w:hAnsi="Arial" w:cs="Arial" w:eastAsia="Arial"/>
          <w:sz w:val="15"/>
          <w:szCs w:val="15"/>
          <w:color w:val="444646"/>
          <w:spacing w:val="-3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444646"/>
          <w:spacing w:val="0"/>
          <w:w w:val="131"/>
        </w:rPr>
        <w:t>..:</w:t>
      </w:r>
      <w:r>
        <w:rPr>
          <w:rFonts w:ascii="Arial" w:hAnsi="Arial" w:cs="Arial" w:eastAsia="Arial"/>
          <w:sz w:val="15"/>
          <w:szCs w:val="15"/>
          <w:color w:val="444646"/>
          <w:spacing w:val="-19"/>
          <w:w w:val="132"/>
        </w:rPr>
        <w:t>_</w:t>
      </w:r>
      <w:r>
        <w:rPr>
          <w:rFonts w:ascii="Arial" w:hAnsi="Arial" w:cs="Arial" w:eastAsia="Arial"/>
          <w:sz w:val="15"/>
          <w:szCs w:val="15"/>
          <w:color w:val="5D5D5D"/>
          <w:spacing w:val="-25"/>
          <w:w w:val="129"/>
        </w:rPr>
        <w:t>•</w:t>
      </w:r>
      <w:r>
        <w:rPr>
          <w:rFonts w:ascii="Arial" w:hAnsi="Arial" w:cs="Arial" w:eastAsia="Arial"/>
          <w:sz w:val="15"/>
          <w:szCs w:val="15"/>
          <w:color w:val="444646"/>
          <w:spacing w:val="0"/>
          <w:w w:val="192"/>
        </w:rPr>
        <w:t>./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24" w:lineRule="exact"/>
        <w:ind w:right="1790"/>
        <w:jc w:val="right"/>
        <w:tabs>
          <w:tab w:pos="74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v:group style="position:absolute;margin-left:492.61087pt;margin-top:1.440756pt;width:.1pt;height:6.057862pt;mso-position-horizontal-relative:page;mso-position-vertical-relative:paragraph;z-index:-15238" coordorigin="9852,29" coordsize="2,121">
            <v:shape style="position:absolute;left:9852;top:29;width:2;height:121" coordorigin="9852,29" coordsize="0,121" path="m9852,150l9852,29e" filled="f" stroked="t" strokeweight="1.8167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7.760010pt;margin-top:6.192055pt;width:23.895001pt;height:67.5pt;mso-position-horizontal-relative:page;mso-position-vertical-relative:paragraph;z-index:-15231" type="#_x0000_t202" filled="f" stroked="f">
            <v:textbox inset="0,0,0,0">
              <w:txbxContent>
                <w:p>
                  <w:pPr>
                    <w:spacing w:before="0" w:after="0" w:line="1350" w:lineRule="exact"/>
                    <w:ind w:right="-243"/>
                    <w:jc w:val="left"/>
                    <w:rPr>
                      <w:rFonts w:ascii="Courier New" w:hAnsi="Courier New" w:cs="Courier New" w:eastAsia="Courier New"/>
                      <w:sz w:val="135"/>
                      <w:szCs w:val="135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135"/>
                      <w:szCs w:val="135"/>
                      <w:color w:val="444646"/>
                      <w:spacing w:val="0"/>
                      <w:w w:val="59"/>
                      <w:position w:val="9"/>
                    </w:rPr>
                    <w:t>o</w:t>
                  </w:r>
                  <w:r>
                    <w:rPr>
                      <w:rFonts w:ascii="Courier New" w:hAnsi="Courier New" w:cs="Courier New" w:eastAsia="Courier New"/>
                      <w:sz w:val="135"/>
                      <w:szCs w:val="1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444646"/>
          <w:spacing w:val="0"/>
          <w:w w:val="52"/>
          <w:b/>
          <w:bCs/>
          <w:position w:val="-2"/>
        </w:rPr>
        <w:t>tı-</w:t>
      </w:r>
      <w:r>
        <w:rPr>
          <w:rFonts w:ascii="Times New Roman" w:hAnsi="Times New Roman" w:cs="Times New Roman" w:eastAsia="Times New Roman"/>
          <w:sz w:val="15"/>
          <w:szCs w:val="15"/>
          <w:color w:val="444646"/>
          <w:spacing w:val="0"/>
          <w:w w:val="52"/>
          <w:b/>
          <w:bCs/>
          <w:position w:val="-2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444646"/>
          <w:spacing w:val="15"/>
          <w:w w:val="5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444646"/>
          <w:spacing w:val="3"/>
          <w:w w:val="85"/>
          <w:b/>
          <w:bCs/>
          <w:i/>
          <w:position w:val="-2"/>
        </w:rPr>
        <w:t>f</w:t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0"/>
          <w:w w:val="85"/>
          <w:b/>
          <w:bCs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0"/>
          <w:w w:val="85"/>
          <w:b/>
          <w:bCs/>
          <w:i/>
          <w:position w:val="-2"/>
        </w:rPr>
        <w:t>         </w:t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9"/>
          <w:w w:val="85"/>
          <w:b/>
          <w:bCs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CACAC"/>
          <w:spacing w:val="0"/>
          <w:w w:val="431"/>
          <w:position w:val="-2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ACACAC"/>
          <w:spacing w:val="-83"/>
          <w:w w:val="431"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39191"/>
          <w:spacing w:val="0"/>
          <w:w w:val="198"/>
          <w:position w:val="-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3919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3919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9"/>
          <w:szCs w:val="9"/>
          <w:color w:val="ACACAC"/>
          <w:spacing w:val="0"/>
          <w:w w:val="109"/>
          <w:position w:val="-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1834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489.977997pt;margin-top:6.496565pt;width:.1pt;height:5.384766pt;mso-position-horizontal-relative:page;mso-position-vertical-relative:paragraph;z-index:-15237" coordorigin="9800,130" coordsize="2,108">
            <v:shape style="position:absolute;left:9800;top:130;width:2;height:108" coordorigin="9800,130" coordsize="0,108" path="m9800,238l9800,130e" filled="f" stroked="t" strokeweight="2.136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7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13"/>
          <w:w w:val="7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33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12" w:after="0" w:line="240" w:lineRule="auto"/>
        <w:ind w:right="1838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ACACAC"/>
          <w:spacing w:val="0"/>
          <w:w w:val="81"/>
        </w:rPr>
        <w:t>'1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414" w:lineRule="exact"/>
        <w:ind w:left="2542" w:right="-20"/>
        <w:jc w:val="left"/>
        <w:tabs>
          <w:tab w:pos="7940" w:val="left"/>
          <w:tab w:pos="98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808197pt;margin-top:17.422625pt;width:10.374pt;height:23.874513pt;mso-position-horizontal-relative:page;mso-position-vertical-relative:paragraph;z-index:-15245" type="#_x0000_t202" filled="f" stroked="f">
            <v:textbox inset="0,0,0,0">
              <w:txbxContent>
                <w:p>
                  <w:pPr>
                    <w:spacing w:before="98" w:after="0" w:line="240" w:lineRule="auto"/>
                    <w:ind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444646"/>
                      <w:spacing w:val="0"/>
                      <w:w w:val="133"/>
                    </w:rPr>
                    <w:t>..••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31.127502pt;margin-top:17.422625pt;width:6.61495pt;height:23.874513pt;mso-position-horizontal-relative:page;mso-position-vertical-relative:paragraph;z-index:-15236" coordorigin="8623,348" coordsize="132,477">
            <v:shape style="position:absolute;left:8623;top:348;width:132;height:477" coordorigin="8623,348" coordsize="132,477" path="m8623,348l8755,348,8755,826,8623,826,8623,348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8"/>
          <w:szCs w:val="28"/>
          <w:color w:val="444646"/>
          <w:w w:val="78"/>
          <w:b/>
          <w:bCs/>
          <w:position w:val="-4"/>
        </w:rPr>
        <w:t>Abdarranma</w:t>
      </w:r>
      <w:r>
        <w:rPr>
          <w:rFonts w:ascii="Times New Roman" w:hAnsi="Times New Roman" w:cs="Times New Roman" w:eastAsia="Times New Roman"/>
          <w:sz w:val="28"/>
          <w:szCs w:val="28"/>
          <w:color w:val="444646"/>
          <w:w w:val="79"/>
          <w:b/>
          <w:bCs/>
          <w:position w:val="-4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444646"/>
          <w:spacing w:val="-33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44646"/>
          <w:spacing w:val="0"/>
          <w:w w:val="75"/>
          <w:b/>
          <w:bCs/>
          <w:position w:val="-4"/>
        </w:rPr>
        <w:t>TQPÇt</w:t>
      </w:r>
      <w:r>
        <w:rPr>
          <w:rFonts w:ascii="Times New Roman" w:hAnsi="Times New Roman" w:cs="Times New Roman" w:eastAsia="Times New Roman"/>
          <w:sz w:val="28"/>
          <w:szCs w:val="28"/>
          <w:color w:val="444646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44646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00"/>
          <w:position w:val="5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00"/>
          <w:position w:val="5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-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5"/>
          <w:szCs w:val="25"/>
          <w:color w:val="939191"/>
          <w:spacing w:val="0"/>
          <w:w w:val="78"/>
          <w:position w:val="12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146" w:right="-20"/>
        <w:jc w:val="left"/>
        <w:tabs>
          <w:tab w:pos="2540" w:val="left"/>
          <w:tab w:pos="834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</w:r>
      <w:r>
        <w:rPr>
          <w:rFonts w:ascii="Arial" w:hAnsi="Arial" w:cs="Arial" w:eastAsia="Arial"/>
          <w:sz w:val="23"/>
          <w:szCs w:val="23"/>
          <w:color w:val="444646"/>
          <w:spacing w:val="0"/>
          <w:w w:val="76"/>
          <w:position w:val="6"/>
        </w:rPr>
        <w:t>Itfaiy</w:t>
      </w:r>
      <w:r>
        <w:rPr>
          <w:rFonts w:ascii="Arial" w:hAnsi="Arial" w:cs="Arial" w:eastAsia="Arial"/>
          <w:sz w:val="23"/>
          <w:szCs w:val="23"/>
          <w:color w:val="444646"/>
          <w:spacing w:val="0"/>
          <w:w w:val="76"/>
          <w:position w:val="6"/>
        </w:rPr>
        <w:t>e</w:t>
      </w:r>
      <w:r>
        <w:rPr>
          <w:rFonts w:ascii="Arial" w:hAnsi="Arial" w:cs="Arial" w:eastAsia="Arial"/>
          <w:sz w:val="23"/>
          <w:szCs w:val="23"/>
          <w:color w:val="444646"/>
          <w:spacing w:val="27"/>
          <w:w w:val="76"/>
          <w:position w:val="6"/>
        </w:rPr>
        <w:t> </w:t>
      </w:r>
      <w:r>
        <w:rPr>
          <w:rFonts w:ascii="Arial" w:hAnsi="Arial" w:cs="Arial" w:eastAsia="Arial"/>
          <w:sz w:val="23"/>
          <w:szCs w:val="23"/>
          <w:color w:val="444646"/>
          <w:spacing w:val="0"/>
          <w:w w:val="76"/>
          <w:b/>
          <w:bCs/>
          <w:position w:val="6"/>
        </w:rPr>
        <w:t>Merkez</w:t>
      </w:r>
      <w:r>
        <w:rPr>
          <w:rFonts w:ascii="Arial" w:hAnsi="Arial" w:cs="Arial" w:eastAsia="Arial"/>
          <w:sz w:val="23"/>
          <w:szCs w:val="23"/>
          <w:color w:val="444646"/>
          <w:spacing w:val="-6"/>
          <w:w w:val="76"/>
          <w:b/>
          <w:bCs/>
          <w:position w:val="6"/>
        </w:rPr>
        <w:t> </w:t>
      </w:r>
      <w:r>
        <w:rPr>
          <w:rFonts w:ascii="Arial" w:hAnsi="Arial" w:cs="Arial" w:eastAsia="Arial"/>
          <w:sz w:val="22"/>
          <w:szCs w:val="22"/>
          <w:color w:val="444646"/>
          <w:spacing w:val="0"/>
          <w:w w:val="76"/>
          <w:position w:val="6"/>
        </w:rPr>
        <w:t>Bölg</w:t>
      </w:r>
      <w:r>
        <w:rPr>
          <w:rFonts w:ascii="Arial" w:hAnsi="Arial" w:cs="Arial" w:eastAsia="Arial"/>
          <w:sz w:val="22"/>
          <w:szCs w:val="22"/>
          <w:color w:val="444646"/>
          <w:spacing w:val="0"/>
          <w:w w:val="76"/>
          <w:position w:val="6"/>
        </w:rPr>
        <w:t>e</w:t>
      </w:r>
      <w:r>
        <w:rPr>
          <w:rFonts w:ascii="Arial" w:hAnsi="Arial" w:cs="Arial" w:eastAsia="Arial"/>
          <w:sz w:val="22"/>
          <w:szCs w:val="22"/>
          <w:color w:val="444646"/>
          <w:spacing w:val="25"/>
          <w:w w:val="76"/>
          <w:position w:val="6"/>
        </w:rPr>
        <w:t> </w:t>
      </w:r>
      <w:r>
        <w:rPr>
          <w:rFonts w:ascii="Arial" w:hAnsi="Arial" w:cs="Arial" w:eastAsia="Arial"/>
          <w:sz w:val="22"/>
          <w:szCs w:val="22"/>
          <w:color w:val="444646"/>
          <w:spacing w:val="0"/>
          <w:w w:val="76"/>
          <w:position w:val="6"/>
        </w:rPr>
        <w:t>Amir</w:t>
      </w:r>
      <w:r>
        <w:rPr>
          <w:rFonts w:ascii="Arial" w:hAnsi="Arial" w:cs="Arial" w:eastAsia="Arial"/>
          <w:sz w:val="22"/>
          <w:szCs w:val="22"/>
          <w:color w:val="444646"/>
          <w:spacing w:val="0"/>
          <w:w w:val="76"/>
          <w:position w:val="6"/>
        </w:rPr>
        <w:t>  </w:t>
      </w:r>
      <w:r>
        <w:rPr>
          <w:rFonts w:ascii="Arial" w:hAnsi="Arial" w:cs="Arial" w:eastAsia="Arial"/>
          <w:sz w:val="22"/>
          <w:szCs w:val="22"/>
          <w:color w:val="444646"/>
          <w:spacing w:val="29"/>
          <w:w w:val="76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4"/>
        </w:rPr>
        <w:t>E</w:t>
      </w:r>
      <w:r>
        <w:rPr>
          <w:rFonts w:ascii="Courier New" w:hAnsi="Courier New" w:cs="Courier New" w:eastAsia="Courier New"/>
          <w:sz w:val="32"/>
          <w:szCs w:val="32"/>
          <w:color w:val="727272"/>
          <w:spacing w:val="-155"/>
          <w:w w:val="100"/>
          <w:i/>
          <w:position w:val="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4"/>
        </w:rPr>
        <w:t>s</w:t>
      </w:r>
      <w:r>
        <w:rPr>
          <w:rFonts w:ascii="Courier New" w:hAnsi="Courier New" w:cs="Courier New" w:eastAsia="Courier New"/>
          <w:sz w:val="32"/>
          <w:szCs w:val="32"/>
          <w:color w:val="727272"/>
          <w:spacing w:val="-183"/>
          <w:w w:val="100"/>
          <w:i/>
          <w:position w:val="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4"/>
        </w:rPr>
        <w:t>n</w:t>
      </w:r>
      <w:r>
        <w:rPr>
          <w:rFonts w:ascii="Courier New" w:hAnsi="Courier New" w:cs="Courier New" w:eastAsia="Courier New"/>
          <w:sz w:val="32"/>
          <w:szCs w:val="32"/>
          <w:color w:val="727272"/>
          <w:spacing w:val="-137"/>
          <w:w w:val="100"/>
          <w:i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ŞERKÜN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3"/>
          <w:szCs w:val="13"/>
          <w:color w:val="444646"/>
          <w:spacing w:val="0"/>
          <w:w w:val="47"/>
          <w:position w:val="1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444646"/>
          <w:spacing w:val="0"/>
          <w:w w:val="47"/>
          <w:position w:val="12"/>
        </w:rPr>
        <w:t>&gt;</w:t>
      </w:r>
      <w:r>
        <w:rPr>
          <w:rFonts w:ascii="Times New Roman" w:hAnsi="Times New Roman" w:cs="Times New Roman" w:eastAsia="Times New Roman"/>
          <w:sz w:val="13"/>
          <w:szCs w:val="13"/>
          <w:color w:val="444646"/>
          <w:spacing w:val="0"/>
          <w:w w:val="47"/>
          <w:position w:val="12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444646"/>
          <w:spacing w:val="8"/>
          <w:w w:val="47"/>
          <w:position w:val="12"/>
        </w:rPr>
        <w:t> </w:t>
      </w:r>
      <w:r>
        <w:rPr>
          <w:rFonts w:ascii="Arial" w:hAnsi="Arial" w:cs="Arial" w:eastAsia="Arial"/>
          <w:sz w:val="35"/>
          <w:szCs w:val="35"/>
          <w:color w:val="ACACAC"/>
          <w:spacing w:val="0"/>
          <w:w w:val="61"/>
          <w:position w:val="-2"/>
        </w:rPr>
        <w:t>..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5119" w:right="577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İtf..Eri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59" w:lineRule="exact"/>
        <w:ind w:right="1485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44646"/>
          <w:spacing w:val="0"/>
          <w:w w:val="128"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right="1435"/>
        <w:jc w:val="righ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2F2F2F"/>
          <w:spacing w:val="0"/>
          <w:w w:val="89"/>
          <w:position w:val="1"/>
        </w:rPr>
        <w:t>•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80" w:right="220"/>
        </w:sectPr>
      </w:pPr>
      <w:rPr/>
    </w:p>
    <w:p>
      <w:pPr>
        <w:spacing w:before="0" w:after="0" w:line="642" w:lineRule="exact"/>
        <w:ind w:left="3826" w:right="-20"/>
        <w:jc w:val="left"/>
        <w:tabs>
          <w:tab w:pos="9840" w:val="left"/>
        </w:tabs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pict>
          <v:group style="position:absolute;margin-left:10.2pt;margin-top:30.799997pt;width:581.040012pt;height:76.680pt;mso-position-horizontal-relative:page;mso-position-vertical-relative:paragraph;z-index:-15226" coordorigin="204,616" coordsize="11621,1534">
            <v:group style="position:absolute;left:211;top:635;width:11606;height:2" coordorigin="211,635" coordsize="11606,2">
              <v:shape style="position:absolute;left:211;top:635;width:11606;height:2" coordorigin="211,635" coordsize="11606,0" path="m211,635l11818,635e" filled="f" stroked="t" strokeweight=".72pt" strokecolor="#545454">
                <v:path arrowok="t"/>
              </v:shape>
            </v:group>
            <v:group style="position:absolute;left:2256;top:635;width:2;height:1507" coordorigin="2256,635" coordsize="2,1507">
              <v:shape style="position:absolute;left:2256;top:635;width:2;height:1507" coordorigin="2256,635" coordsize="0,1507" path="m2256,2142l2256,635e" filled="f" stroked="t" strokeweight=".72pt" strokecolor="#3B3B3B">
                <v:path arrowok="t"/>
              </v:shape>
            </v:group>
            <v:group style="position:absolute;left:9110;top:626;width:2;height:1507" coordorigin="9110,626" coordsize="2,1507">
              <v:shape style="position:absolute;left:9110;top:626;width:2;height:1507" coordorigin="9110,626" coordsize="0,1507" path="m9110,2133l9110,626e" filled="f" stroked="t" strokeweight=".96pt" strokecolor="#4F4F4F">
                <v:path arrowok="t"/>
              </v:shape>
            </v:group>
            <v:group style="position:absolute;left:211;top:2133;width:11606;height:2" coordorigin="211,2133" coordsize="11606,2">
              <v:shape style="position:absolute;left:211;top:2133;width:11606;height:2" coordorigin="211,2133" coordsize="11606,0" path="m211,2133l11818,2133e" filled="f" stroked="t" strokeweight=".72pt" strokecolor="#48484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position w:val="-57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-4"/>
          <w:w w:val="100"/>
          <w:position w:val="-5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position w:val="-57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-7"/>
          <w:w w:val="100"/>
          <w:position w:val="-5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position w:val="-57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position w:val="-5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position w:val="-57"/>
        </w:rPr>
      </w:r>
      <w:r>
        <w:rPr>
          <w:rFonts w:ascii="Times New Roman" w:hAnsi="Times New Roman" w:cs="Times New Roman" w:eastAsia="Times New Roman"/>
          <w:sz w:val="144"/>
          <w:szCs w:val="144"/>
          <w:color w:val="383838"/>
          <w:spacing w:val="0"/>
          <w:w w:val="187"/>
          <w:position w:val="-71"/>
        </w:rPr>
        <w:t>..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517" w:lineRule="exact"/>
        <w:ind w:left="-5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242424"/>
          <w:spacing w:val="-969"/>
          <w:w w:val="205"/>
          <w:position w:val="-28"/>
        </w:rPr>
        <w:t>1</w:t>
      </w:r>
      <w:r>
        <w:rPr>
          <w:rFonts w:ascii="Arial" w:hAnsi="Arial" w:cs="Arial" w:eastAsia="Arial"/>
          <w:sz w:val="14"/>
          <w:szCs w:val="14"/>
          <w:color w:val="242424"/>
          <w:spacing w:val="0"/>
          <w:w w:val="124"/>
          <w:position w:val="-4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-20" w:bottom="280" w:left="0" w:right="0"/>
        </w:sectPr>
      </w:pPr>
      <w:rPr/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3" w:lineRule="exact"/>
        <w:ind w:left="68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88"/>
          <w:position w:val="-1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73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42424"/>
          <w:spacing w:val="0"/>
          <w:w w:val="116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25" w:lineRule="exact"/>
        <w:ind w:left="463" w:right="72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98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6" w:after="0" w:line="240" w:lineRule="auto"/>
        <w:ind w:right="-78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48" w:lineRule="exact"/>
        <w:ind w:left="1120" w:right="143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42424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42424"/>
          <w:spacing w:val="0"/>
          <w:w w:val="97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28" w:lineRule="exact"/>
        <w:ind w:right="-20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7"/>
          <w:szCs w:val="47"/>
          <w:color w:val="383838"/>
          <w:spacing w:val="0"/>
          <w:w w:val="128"/>
          <w:i/>
        </w:rPr>
        <w:t>Çf}l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3" w:equalWidth="0">
            <w:col w:w="1719" w:space="1713"/>
            <w:col w:w="4460" w:space="1958"/>
            <w:col w:w="2070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52" w:lineRule="auto"/>
        <w:ind w:left="221" w:right="9" w:firstLine="-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84848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8484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48484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  <w:u w:val="single" w:color="484848"/>
        </w:rPr>
        <w:t>26.05.2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7"/>
          <w:u w:val="single" w:color="484848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7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7"/>
          <w:u w:val="single" w:color="484848"/>
        </w:rPr>
      </w:r>
      <w:r>
        <w:rPr>
          <w:rFonts w:ascii="Arial" w:hAnsi="Arial" w:cs="Arial" w:eastAsia="Arial"/>
          <w:sz w:val="18"/>
          <w:szCs w:val="18"/>
          <w:color w:val="242424"/>
          <w:spacing w:val="-26"/>
          <w:w w:val="224"/>
          <w:u w:val="single" w:color="484848"/>
        </w:rPr>
        <w:t>I</w:t>
      </w:r>
      <w:r>
        <w:rPr>
          <w:rFonts w:ascii="Arial" w:hAnsi="Arial" w:cs="Arial" w:eastAsia="Arial"/>
          <w:sz w:val="18"/>
          <w:szCs w:val="18"/>
          <w:color w:val="242424"/>
          <w:spacing w:val="-26"/>
          <w:w w:val="224"/>
          <w:u w:val="single" w:color="484848"/>
        </w:rPr>
      </w:r>
      <w:r>
        <w:rPr>
          <w:rFonts w:ascii="Arial" w:hAnsi="Arial" w:cs="Arial" w:eastAsia="Arial"/>
          <w:sz w:val="18"/>
          <w:szCs w:val="18"/>
          <w:color w:val="242424"/>
          <w:spacing w:val="-18"/>
          <w:w w:val="99"/>
          <w:u w:val="single" w:color="484848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-18"/>
          <w:w w:val="99"/>
          <w:u w:val="single" w:color="484848"/>
        </w:rPr>
      </w:r>
      <w:r>
        <w:rPr>
          <w:rFonts w:ascii="Arial" w:hAnsi="Arial" w:cs="Arial" w:eastAsia="Arial"/>
          <w:sz w:val="18"/>
          <w:szCs w:val="18"/>
          <w:color w:val="242424"/>
          <w:spacing w:val="-18"/>
          <w:w w:val="99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[Bildiri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2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Sır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No:29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[Bildiri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  <w:u w:val="single" w:color="484848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48"/>
          <w:u w:val="single" w:color="484848"/>
        </w:rPr>
        <w:t>: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48"/>
          <w:u w:val="single" w:color="484848"/>
        </w:rPr>
      </w:r>
      <w:r>
        <w:rPr>
          <w:rFonts w:ascii="Arial" w:hAnsi="Arial" w:cs="Arial" w:eastAsia="Arial"/>
          <w:sz w:val="18"/>
          <w:szCs w:val="18"/>
          <w:color w:val="242424"/>
          <w:spacing w:val="-6"/>
          <w:w w:val="148"/>
          <w:u w:val="single" w:color="484848"/>
        </w:rPr>
        <w:t>I</w:t>
      </w:r>
      <w:r>
        <w:rPr>
          <w:rFonts w:ascii="Arial" w:hAnsi="Arial" w:cs="Arial" w:eastAsia="Arial"/>
          <w:sz w:val="18"/>
          <w:szCs w:val="18"/>
          <w:color w:val="242424"/>
          <w:spacing w:val="-6"/>
          <w:w w:val="148"/>
          <w:u w:val="single" w:color="484848"/>
        </w:rPr>
      </w:r>
      <w:r>
        <w:rPr>
          <w:rFonts w:ascii="Arial" w:hAnsi="Arial" w:cs="Arial" w:eastAsia="Arial"/>
          <w:sz w:val="18"/>
          <w:szCs w:val="18"/>
          <w:color w:val="242424"/>
          <w:spacing w:val="-6"/>
          <w:w w:val="148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u w:val="single" w:color="484848"/>
        </w:rPr>
        <w:t>7:42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u w:val="single" w:color="484848"/>
        </w:rPr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68"/>
          <w:u w:val="single" w:color="484848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9"/>
          <w:w w:val="68"/>
          <w:u w:val="single" w:color="484848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9"/>
          <w:w w:val="68"/>
          <w:u w:val="single" w:color="484848"/>
        </w:rPr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9"/>
          <w:w w:val="68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u w:val="single" w:color="484848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u w:val="single" w:color="48484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84848"/>
        </w:rPr>
        <w:t>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u w:val="single" w:color="4848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u w:val="single" w:color="4B4B4B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u w:val="single" w:color="4B4B4B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u w:val="single" w:color="4B4B4B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8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  <w:u w:val="single" w:color="4B4B4B"/>
        </w:rPr>
        <w:t>26.05.2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7"/>
          <w:u w:val="single" w:color="4B4B4B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7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7"/>
          <w:u w:val="single" w:color="4B4B4B"/>
        </w:rPr>
      </w:r>
      <w:r>
        <w:rPr>
          <w:rFonts w:ascii="Arial" w:hAnsi="Arial" w:cs="Arial" w:eastAsia="Arial"/>
          <w:sz w:val="19"/>
          <w:szCs w:val="19"/>
          <w:color w:val="242424"/>
          <w:spacing w:val="-6"/>
          <w:w w:val="185"/>
          <w:u w:val="single" w:color="4B4B4B"/>
        </w:rPr>
        <w:t>I</w:t>
      </w:r>
      <w:r>
        <w:rPr>
          <w:rFonts w:ascii="Arial" w:hAnsi="Arial" w:cs="Arial" w:eastAsia="Arial"/>
          <w:sz w:val="19"/>
          <w:szCs w:val="19"/>
          <w:color w:val="242424"/>
          <w:spacing w:val="-6"/>
          <w:w w:val="185"/>
          <w:u w:val="single" w:color="4B4B4B"/>
        </w:rPr>
      </w:r>
      <w:r>
        <w:rPr>
          <w:rFonts w:ascii="Arial" w:hAnsi="Arial" w:cs="Arial" w:eastAsia="Arial"/>
          <w:sz w:val="19"/>
          <w:szCs w:val="19"/>
          <w:color w:val="242424"/>
          <w:spacing w:val="-6"/>
          <w:w w:val="185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u w:val="single" w:color="4B4B4B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3"/>
          <w:u w:val="single" w:color="4B4B4B"/>
        </w:rPr>
        <w:t>[K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3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93"/>
          <w:u w:val="single" w:color="4B4B4B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93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93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u w:val="single" w:color="4B4B4B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u w:val="single" w:color="4B4B4B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93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8"/>
          <w:u w:val="single" w:color="4B4B4B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58"/>
          <w:w w:val="138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3552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B4B4B"/>
        </w:rPr>
        <w:t>[Bildiri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B4B4B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Torbal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Merke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4B4B4B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u w:val="single" w:color="4B4B4B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u w:val="single" w:color="4B4B4B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4B4B4B"/>
        </w:rPr>
        <w:t>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u w:val="single" w:color="646464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u w:val="single" w:color="64646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u w:val="single" w:color="646464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64646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0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0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0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46464"/>
        </w:rPr>
        <w:t>:Eıt1ıgnı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464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646464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u w:val="single" w:color="64646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u w:val="single" w:color="646464"/>
        </w:rPr>
        <w:t>Torbal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u w:val="single" w:color="6464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u w:val="single" w:color="646464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u w:val="single" w:color="64646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u w:val="single" w:color="6464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1"/>
          <w:w w:val="117"/>
          <w:u w:val="single" w:color="64646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1"/>
          <w:w w:val="117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1"/>
          <w:w w:val="117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3"/>
          <w:u w:val="single" w:color="64646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u w:val="single" w:color="000000"/>
        </w:rPr>
        <w:t>Şe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Uzma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</w:rPr>
        <w:t>onb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Mustaf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ESE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Ortaokul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6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8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orbal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7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7"/>
        </w:rPr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37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37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11" w:after="0" w:line="214" w:lineRule="exact"/>
        <w:ind w:left="2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0.2pt;margin-top:9.179168pt;width:581.520012pt;height:3pt;mso-position-horizontal-relative:page;mso-position-vertical-relative:paragraph;z-index:-15225" coordorigin="204,184" coordsize="11630,60">
            <v:group style="position:absolute;left:211;top:236;width:11616;height:2" coordorigin="211,236" coordsize="11616,2">
              <v:shape style="position:absolute;left:211;top:236;width:11616;height:2" coordorigin="211,236" coordsize="11616,0" path="m211,236l11827,236e" filled="f" stroked="t" strokeweight=".72pt" strokecolor="#484848">
                <v:path arrowok="t"/>
              </v:shape>
            </v:group>
            <v:group style="position:absolute;left:1661;top:188;width:158;height:2" coordorigin="1661,188" coordsize="158,2">
              <v:shape style="position:absolute;left:1661;top:188;width:158;height:2" coordorigin="1661,188" coordsize="158,0" path="m1661,188l1819,188e" filled="f" stroked="t" strokeweight=".48pt" strokecolor="#000000">
                <v:path arrowok="t"/>
              </v:shape>
            </v:group>
            <v:group style="position:absolute;left:466;top:191;width:77;height:2" coordorigin="466,191" coordsize="77,2">
              <v:shape style="position:absolute;left:466;top:191;width:77;height:2" coordorigin="466,191" coordsize="77,0" path="m466,191l542,191e" filled="f" stroked="t" strokeweight=".24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:Ertuğrul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cad.Şehit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Uzma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onb.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ESER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Ortaokul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Torba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2" w:equalWidth="0">
            <w:col w:w="1244" w:space="364"/>
            <w:col w:w="10312"/>
          </w:cols>
        </w:sectPr>
      </w:pPr>
      <w:rPr/>
    </w:p>
    <w:p>
      <w:pPr>
        <w:spacing w:before="20" w:after="0" w:line="240" w:lineRule="auto"/>
        <w:ind w:left="211" w:right="-20"/>
        <w:jc w:val="left"/>
        <w:tabs>
          <w:tab w:pos="1580" w:val="left"/>
          <w:tab w:pos="420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8.64pt;margin-top:8.689116pt;width:583.920012pt;height:642.000002pt;mso-position-horizontal-relative:page;mso-position-vertical-relative:paragraph;z-index:-15224" coordorigin="173,174" coordsize="11678,12840">
            <v:group style="position:absolute;left:211;top:255;width:2549;height:2" coordorigin="211,255" coordsize="2549,2">
              <v:shape style="position:absolute;left:211;top:255;width:2549;height:2" coordorigin="211,255" coordsize="2549,0" path="m211,255l2760,255e" filled="f" stroked="t" strokeweight=".48pt" strokecolor="#4B4B4B">
                <v:path arrowok="t"/>
              </v:shape>
            </v:group>
            <v:group style="position:absolute;left:2702;top:255;width:3480;height:2" coordorigin="2702,255" coordsize="3480,2">
              <v:shape style="position:absolute;left:2702;top:255;width:3480;height:2" coordorigin="2702,255" coordsize="3480,0" path="m2702,255l6182,255e" filled="f" stroked="t" strokeweight=".48pt" strokecolor="#232323">
                <v:path arrowok="t"/>
              </v:shape>
            </v:group>
            <v:group style="position:absolute;left:5818;top:251;width:3091;height:2" coordorigin="5818,251" coordsize="3091,2">
              <v:shape style="position:absolute;left:5818;top:251;width:3091;height:2" coordorigin="5818,251" coordsize="3091,0" path="m5818,251l8909,251e" filled="f" stroked="t" strokeweight=".96pt" strokecolor="#545454">
                <v:path arrowok="t"/>
              </v:shape>
            </v:group>
            <v:group style="position:absolute;left:8669;top:246;width:2616;height:2" coordorigin="8669,246" coordsize="2616,2">
              <v:shape style="position:absolute;left:8669;top:246;width:2616;height:2" coordorigin="8669,246" coordsize="2616,0" path="m8669,246l11285,246e" filled="f" stroked="t" strokeweight=".48pt" strokecolor="#232323">
                <v:path arrowok="t"/>
              </v:shape>
            </v:group>
            <v:group style="position:absolute;left:11227;top:241;width:600;height:2" coordorigin="11227,241" coordsize="600,2">
              <v:shape style="position:absolute;left:11227;top:241;width:600;height:2" coordorigin="11227,241" coordsize="600,0" path="m11227,241l11827,241e" filled="f" stroked="t" strokeweight=".72pt" strokecolor="#484848">
                <v:path arrowok="t"/>
              </v:shape>
            </v:group>
            <v:group style="position:absolute;left:3624;top:217;width:2;height:259" coordorigin="3624,217" coordsize="2,259">
              <v:shape style="position:absolute;left:3624;top:217;width:2;height:259" coordorigin="3624,217" coordsize="0,259" path="m3624,476l3624,217e" filled="f" stroked="t" strokeweight=".48pt" strokecolor="#1F1F1F">
                <v:path arrowok="t"/>
              </v:shape>
            </v:group>
            <v:group style="position:absolute;left:6902;top:183;width:2;height:509" coordorigin="6902,183" coordsize="2,509">
              <v:shape style="position:absolute;left:6902;top:183;width:2;height:509" coordorigin="6902,183" coordsize="0,509" path="m6902,692l6902,183e" filled="f" stroked="t" strokeweight=".96pt" strokecolor="#4F4F4F">
                <v:path arrowok="t"/>
              </v:shape>
            </v:group>
            <v:group style="position:absolute;left:6888;top:663;width:1810;height:2" coordorigin="6888,663" coordsize="1810,2">
              <v:shape style="position:absolute;left:6888;top:663;width:1810;height:2" coordorigin="6888,663" coordsize="1810,0" path="m6888,663l8698,663e" filled="f" stroked="t" strokeweight=".48pt" strokecolor="#4B4B4B">
                <v:path arrowok="t"/>
              </v:shape>
            </v:group>
            <v:group style="position:absolute;left:3624;top:476;width:2;height:499" coordorigin="3624,476" coordsize="2,499">
              <v:shape style="position:absolute;left:3624;top:476;width:2;height:499" coordorigin="3624,476" coordsize="0,499" path="m3624,975l3624,476e" filled="f" stroked="t" strokeweight=".48pt" strokecolor="#000000">
                <v:path arrowok="t"/>
              </v:shape>
            </v:group>
            <v:group style="position:absolute;left:8698;top:663;width:3149;height:2" coordorigin="8698,663" coordsize="3149,2">
              <v:shape style="position:absolute;left:8698;top:663;width:3149;height:2" coordorigin="8698,663" coordsize="3149,0" path="m8698,663l11846,663e" filled="f" stroked="t" strokeweight=".48pt" strokecolor="#000000">
                <v:path arrowok="t"/>
              </v:shape>
            </v:group>
            <v:group style="position:absolute;left:211;top:997;width:3446;height:2" coordorigin="211,997" coordsize="3446,2">
              <v:shape style="position:absolute;left:211;top:997;width:3446;height:2" coordorigin="211,997" coordsize="3446,0" path="m211,997l3658,997e" filled="f" stroked="t" strokeweight=".72pt" strokecolor="#545454">
                <v:path arrowok="t"/>
              </v:shape>
            </v:group>
            <v:group style="position:absolute;left:211;top:990;width:4642;height:2" coordorigin="211,990" coordsize="4642,2">
              <v:shape style="position:absolute;left:211;top:990;width:4642;height:2" coordorigin="211,990" coordsize="4642,0" path="m211,990l4853,990e" filled="f" stroked="t" strokeweight=".96pt" strokecolor="#484848">
                <v:path arrowok="t"/>
              </v:shape>
            </v:group>
            <v:group style="position:absolute;left:4795;top:990;width:979;height:2" coordorigin="4795,990" coordsize="979,2">
              <v:shape style="position:absolute;left:4795;top:990;width:979;height:2" coordorigin="4795,990" coordsize="979,0" path="m4795,990l5774,990e" filled="f" stroked="t" strokeweight=".96pt" strokecolor="#1F1F1F">
                <v:path arrowok="t"/>
              </v:shape>
            </v:group>
            <v:group style="position:absolute;left:5717;top:995;width:1219;height:2" coordorigin="5717,995" coordsize="1219,2">
              <v:shape style="position:absolute;left:5717;top:995;width:1219;height:2" coordorigin="5717,995" coordsize="1219,0" path="m5717,995l6936,995e" filled="f" stroked="t" strokeweight=".48pt" strokecolor="#282828">
                <v:path arrowok="t"/>
              </v:shape>
            </v:group>
            <v:group style="position:absolute;left:6907;top:635;width:2;height:365" coordorigin="6907,635" coordsize="2,365">
              <v:shape style="position:absolute;left:6907;top:635;width:2;height:365" coordorigin="6907,635" coordsize="0,365" path="m6907,999l6907,635e" filled="f" stroked="t" strokeweight=".48pt" strokecolor="#2B2B2B">
                <v:path arrowok="t"/>
              </v:shape>
            </v:group>
            <v:group style="position:absolute;left:6835;top:990;width:4992;height:2" coordorigin="6835,990" coordsize="4992,2">
              <v:shape style="position:absolute;left:6835;top:990;width:4992;height:2" coordorigin="6835,990" coordsize="4992,0" path="m6835,990l11827,990e" filled="f" stroked="t" strokeweight=".96pt" strokecolor="#575757">
                <v:path arrowok="t"/>
              </v:shape>
            </v:group>
            <v:group style="position:absolute;left:202;top:1275;width:11626;height:2" coordorigin="202,1275" coordsize="11626,2">
              <v:shape style="position:absolute;left:202;top:1275;width:11626;height:2" coordorigin="202,1275" coordsize="11626,0" path="m202,1275l11827,1275e" filled="f" stroked="t" strokeweight=".72pt" strokecolor="#4F4F4F">
                <v:path arrowok="t"/>
              </v:shape>
            </v:group>
            <v:group style="position:absolute;left:2261;top:990;width:2;height:4162" coordorigin="2261,990" coordsize="2,4162">
              <v:shape style="position:absolute;left:2261;top:990;width:2;height:4162" coordorigin="2261,990" coordsize="0,4162" path="m2261,5151l2261,990e" filled="f" stroked="t" strokeweight=".48pt" strokecolor="#1C1C1C">
                <v:path arrowok="t"/>
              </v:shape>
            </v:group>
            <v:group style="position:absolute;left:3864;top:1273;width:1910;height:2" coordorigin="3864,1273" coordsize="1910,2">
              <v:shape style="position:absolute;left:3864;top:1273;width:1910;height:2" coordorigin="3864,1273" coordsize="1910,0" path="m3864,1273l5774,1273e" filled="f" stroked="t" strokeweight=".48pt" strokecolor="#232323">
                <v:path arrowok="t"/>
              </v:shape>
            </v:group>
            <v:group style="position:absolute;left:5717;top:1268;width:6110;height:2" coordorigin="5717,1268" coordsize="6110,2">
              <v:shape style="position:absolute;left:5717;top:1268;width:6110;height:2" coordorigin="5717,1268" coordsize="6110,0" path="m5717,1268l11827,1268e" filled="f" stroked="t" strokeweight=".96pt" strokecolor="#4F4F4F">
                <v:path arrowok="t"/>
              </v:shape>
            </v:group>
            <v:group style="position:absolute;left:11256;top:1244;width:590;height:2" coordorigin="11256,1244" coordsize="590,2">
              <v:shape style="position:absolute;left:11256;top:1244;width:590;height:2" coordorigin="11256,1244" coordsize="590,0" path="m11256,1244l11846,1244e" filled="f" stroked="t" strokeweight=".48pt" strokecolor="#000000">
                <v:path arrowok="t"/>
              </v:shape>
            </v:group>
            <v:group style="position:absolute;left:2256;top:1515;width:2597;height:2" coordorigin="2256,1515" coordsize="2597,2">
              <v:shape style="position:absolute;left:2256;top:1515;width:2597;height:2" coordorigin="2256,1515" coordsize="2597,0" path="m2256,1515l4853,1515e" filled="f" stroked="t" strokeweight=".72pt" strokecolor="#545454">
                <v:path arrowok="t"/>
              </v:shape>
            </v:group>
            <v:group style="position:absolute;left:4795;top:1513;width:1742;height:2" coordorigin="4795,1513" coordsize="1742,2">
              <v:shape style="position:absolute;left:4795;top:1513;width:1742;height:2" coordorigin="4795,1513" coordsize="1742,0" path="m4795,1513l6538,1513e" filled="f" stroked="t" strokeweight=".48pt" strokecolor="#1F1F1F">
                <v:path arrowok="t"/>
              </v:shape>
            </v:group>
            <v:group style="position:absolute;left:6480;top:1508;width:5347;height:2" coordorigin="6480,1508" coordsize="5347,2">
              <v:shape style="position:absolute;left:6480;top:1508;width:5347;height:2" coordorigin="6480,1508" coordsize="5347,0" path="m6480,1508l11827,1508e" filled="f" stroked="t" strokeweight=".96pt" strokecolor="#575757">
                <v:path arrowok="t"/>
              </v:shape>
            </v:group>
            <v:group style="position:absolute;left:4834;top:1508;width:2;height:1493" coordorigin="4834,1508" coordsize="2,1493">
              <v:shape style="position:absolute;left:4834;top:1508;width:2;height:1493" coordorigin="4834,1508" coordsize="0,1493" path="m4834,3001l4834,1508e" filled="f" stroked="t" strokeweight=".48pt" strokecolor="#232323">
                <v:path arrowok="t"/>
              </v:shape>
            </v:group>
            <v:group style="position:absolute;left:4829;top:1998;width:2462;height:2" coordorigin="4829,1998" coordsize="2462,2">
              <v:shape style="position:absolute;left:4829;top:1998;width:2462;height:2" coordorigin="4829,1998" coordsize="2462,0" path="m4829,1998l7291,1998e" filled="f" stroked="t" strokeweight=".96pt" strokecolor="#707070">
                <v:path arrowok="t"/>
              </v:shape>
            </v:group>
            <v:group style="position:absolute;left:7776;top:1499;width:2;height:509" coordorigin="7776,1499" coordsize="2,509">
              <v:shape style="position:absolute;left:7776;top:1499;width:2;height:509" coordorigin="7776,1499" coordsize="0,509" path="m7776,2007l7776,1499e" filled="f" stroked="t" strokeweight=".96pt" strokecolor="#4F4F4F">
                <v:path arrowok="t"/>
              </v:shape>
            </v:group>
            <v:group style="position:absolute;left:6898;top:1974;width:403;height:2" coordorigin="6898,1974" coordsize="403,2">
              <v:shape style="position:absolute;left:6898;top:1974;width:403;height:2" coordorigin="6898,1974" coordsize="403,0" path="m6898,1974l7301,1974e" filled="f" stroked="t" strokeweight=".96pt" strokecolor="#000000">
                <v:path arrowok="t"/>
              </v:shape>
            </v:group>
            <v:group style="position:absolute;left:7301;top:1974;width:1397;height:2" coordorigin="7301,1974" coordsize="1397,2">
              <v:shape style="position:absolute;left:7301;top:1974;width:1397;height:2" coordorigin="7301,1974" coordsize="1397,0" path="m7301,1974l8698,1974e" filled="f" stroked="t" strokeweight=".96pt" strokecolor="#575757">
                <v:path arrowok="t"/>
              </v:shape>
            </v:group>
            <v:group style="position:absolute;left:8669;top:1993;width:2616;height:2" coordorigin="8669,1993" coordsize="2616,2">
              <v:shape style="position:absolute;left:8669;top:1993;width:2616;height:2" coordorigin="8669,1993" coordsize="2616,0" path="m8669,1993l11285,1993e" filled="f" stroked="t" strokeweight=".48pt" strokecolor="#484848">
                <v:path arrowok="t"/>
              </v:shape>
            </v:group>
            <v:group style="position:absolute;left:11227;top:1993;width:600;height:2" coordorigin="11227,1993" coordsize="600,2">
              <v:shape style="position:absolute;left:11227;top:1993;width:600;height:2" coordorigin="11227,1993" coordsize="600,0" path="m11227,1993l11827,1993e" filled="f" stroked="t" strokeweight=".48pt" strokecolor="#646464">
                <v:path arrowok="t"/>
              </v:shape>
            </v:group>
            <v:group style="position:absolute;left:4829;top:2238;width:5770;height:2" coordorigin="4829,2238" coordsize="5770,2">
              <v:shape style="position:absolute;left:4829;top:2238;width:5770;height:2" coordorigin="4829,2238" coordsize="5770,0" path="m4829,2238l10598,2238e" filled="f" stroked="t" strokeweight=".96pt" strokecolor="#575757">
                <v:path arrowok="t"/>
              </v:shape>
            </v:group>
            <v:group style="position:absolute;left:10570;top:2214;width:686;height:2" coordorigin="10570,2214" coordsize="686,2">
              <v:shape style="position:absolute;left:10570;top:2214;width:686;height:2" coordorigin="10570,2214" coordsize="686,0" path="m10570,2214l11256,2214e" filled="f" stroked="t" strokeweight=".96pt" strokecolor="#000000">
                <v:path arrowok="t"/>
              </v:shape>
            </v:group>
            <v:group style="position:absolute;left:11227;top:2233;width:600;height:2" coordorigin="11227,2233" coordsize="600,2">
              <v:shape style="position:absolute;left:11227;top:2233;width:600;height:2" coordorigin="11227,2233" coordsize="600,0" path="m11227,2233l11827,2233e" filled="f" stroked="t" strokeweight=".48pt" strokecolor="#444444">
                <v:path arrowok="t"/>
              </v:shape>
            </v:group>
            <v:group style="position:absolute;left:4829;top:2483;width:4637;height:2" coordorigin="4829,2483" coordsize="4637,2">
              <v:shape style="position:absolute;left:4829;top:2483;width:4637;height:2" coordorigin="4829,2483" coordsize="4637,0" path="m4829,2483l9466,2483e" filled="f" stroked="t" strokeweight=".48pt" strokecolor="#1F1F1F">
                <v:path arrowok="t"/>
              </v:shape>
            </v:group>
            <v:group style="position:absolute;left:9408;top:2478;width:2419;height:2" coordorigin="9408,2478" coordsize="2419,2">
              <v:shape style="position:absolute;left:9408;top:2478;width:2419;height:2" coordorigin="9408,2478" coordsize="2419,0" path="m9408,2478l11827,2478e" filled="f" stroked="t" strokeweight=".96pt" strokecolor="#575757">
                <v:path arrowok="t"/>
              </v:shape>
            </v:group>
            <v:group style="position:absolute;left:2256;top:2727;width:2602;height:2" coordorigin="2256,2727" coordsize="2602,2">
              <v:shape style="position:absolute;left:2256;top:2727;width:2602;height:2" coordorigin="2256,2727" coordsize="2602,0" path="m2256,2727l4858,2727e" filled="f" stroked="t" strokeweight=".96pt" strokecolor="#545454">
                <v:path arrowok="t"/>
              </v:shape>
            </v:group>
            <v:group style="position:absolute;left:4790;top:2723;width:6494;height:2" coordorigin="4790,2723" coordsize="6494,2">
              <v:shape style="position:absolute;left:4790;top:2723;width:6494;height:2" coordorigin="4790,2723" coordsize="6494,0" path="m4790,2723l11285,2723e" filled="f" stroked="t" strokeweight=".48pt" strokecolor="#282828">
                <v:path arrowok="t"/>
              </v:shape>
            </v:group>
            <v:group style="position:absolute;left:11227;top:2718;width:600;height:2" coordorigin="11227,2718" coordsize="600,2">
              <v:shape style="position:absolute;left:11227;top:2718;width:600;height:2" coordorigin="11227,2718" coordsize="600,0" path="m11227,2718l11827,2718e" filled="f" stroked="t" strokeweight=".96pt" strokecolor="#606060">
                <v:path arrowok="t"/>
              </v:shape>
            </v:group>
            <v:group style="position:absolute;left:211;top:2977;width:1402;height:2" coordorigin="211,2977" coordsize="1402,2">
              <v:shape style="position:absolute;left:211;top:2977;width:1402;height:2" coordorigin="211,2977" coordsize="1402,0" path="m211,2977l1613,2977e" filled="f" stroked="t" strokeweight=".96pt" strokecolor="#4F4F4F">
                <v:path arrowok="t"/>
              </v:shape>
            </v:group>
            <v:group style="position:absolute;left:1546;top:2963;width:696;height:2" coordorigin="1546,2963" coordsize="696,2">
              <v:shape style="position:absolute;left:1546;top:2963;width:696;height:2" coordorigin="1546,2963" coordsize="696,0" path="m1546,2963l2242,2963e" filled="f" stroked="t" strokeweight=".96pt" strokecolor="#181818">
                <v:path arrowok="t"/>
              </v:shape>
            </v:group>
            <v:group style="position:absolute;left:2203;top:2972;width:1450;height:2" coordorigin="2203,2972" coordsize="1450,2">
              <v:shape style="position:absolute;left:2203;top:2972;width:1450;height:2" coordorigin="2203,2972" coordsize="1450,0" path="m2203,2972l3653,2972e" filled="f" stroked="t" strokeweight=".48pt" strokecolor="#232323">
                <v:path arrowok="t"/>
              </v:shape>
            </v:group>
            <v:group style="position:absolute;left:3595;top:2967;width:8232;height:2" coordorigin="3595,2967" coordsize="8232,2">
              <v:shape style="position:absolute;left:3595;top:2967;width:8232;height:2" coordorigin="3595,2967" coordsize="8232,0" path="m3595,2967l11827,2967e" filled="f" stroked="t" strokeweight=".96pt" strokecolor="#545454">
                <v:path arrowok="t"/>
              </v:shape>
            </v:group>
            <v:group style="position:absolute;left:10570;top:2963;width:1258;height:2" coordorigin="10570,2963" coordsize="1258,2">
              <v:shape style="position:absolute;left:10570;top:2963;width:1258;height:2" coordorigin="10570,2963" coordsize="1258,0" path="m10570,2963l11827,2963e" filled="f" stroked="t" strokeweight=".48pt" strokecolor="#2F2F2F">
                <v:path arrowok="t"/>
              </v:shape>
            </v:group>
            <v:group style="position:absolute;left:4838;top:2924;width:2;height:341" coordorigin="4838,2924" coordsize="2,341">
              <v:shape style="position:absolute;left:4838;top:2924;width:2;height:341" coordorigin="4838,2924" coordsize="0,341" path="m4838,3265l4838,2924e" filled="f" stroked="t" strokeweight=".72pt" strokecolor="#343434">
                <v:path arrowok="t"/>
              </v:shape>
            </v:group>
            <v:group style="position:absolute;left:7776;top:2958;width:2;height:730" coordorigin="7776,2958" coordsize="2,730">
              <v:shape style="position:absolute;left:7776;top:2958;width:2;height:730" coordorigin="7776,2958" coordsize="0,730" path="m7776,3687l7776,2958e" filled="f" stroked="t" strokeweight=".96pt" strokecolor="#545454">
                <v:path arrowok="t"/>
              </v:shape>
            </v:group>
            <v:group style="position:absolute;left:2256;top:3447;width:1421;height:2" coordorigin="2256,3447" coordsize="1421,2">
              <v:shape style="position:absolute;left:2256;top:3447;width:1421;height:2" coordorigin="2256,3447" coordsize="1421,0" path="m2256,3447l3677,3447e" filled="f" stroked="t" strokeweight=".96pt" strokecolor="#545454">
                <v:path arrowok="t"/>
              </v:shape>
            </v:group>
            <v:group style="position:absolute;left:3595;top:3443;width:2942;height:2" coordorigin="3595,3443" coordsize="2942,2">
              <v:shape style="position:absolute;left:3595;top:3443;width:2942;height:2" coordorigin="3595,3443" coordsize="2942,0" path="m3595,3443l6538,3443e" filled="f" stroked="t" strokeweight=".48pt" strokecolor="#232323">
                <v:path arrowok="t"/>
              </v:shape>
            </v:group>
            <v:group style="position:absolute;left:4838;top:3207;width:2;height:490" coordorigin="4838,3207" coordsize="2,490">
              <v:shape style="position:absolute;left:4838;top:3207;width:2;height:490" coordorigin="4838,3207" coordsize="0,490" path="m4838,3697l4838,3207e" filled="f" stroked="t" strokeweight=".96pt" strokecolor="#4B4B4B">
                <v:path arrowok="t"/>
              </v:shape>
            </v:group>
            <v:group style="position:absolute;left:6451;top:3438;width:5376;height:2" coordorigin="6451,3438" coordsize="5376,2">
              <v:shape style="position:absolute;left:6451;top:3438;width:5376;height:2" coordorigin="6451,3438" coordsize="5376,0" path="m6451,3438l11827,3438e" filled="f" stroked="t" strokeweight=".96pt" strokecolor="#545454">
                <v:path arrowok="t"/>
              </v:shape>
            </v:group>
            <v:group style="position:absolute;left:2256;top:3687;width:3235;height:2" coordorigin="2256,3687" coordsize="3235,2">
              <v:shape style="position:absolute;left:2256;top:3687;width:3235;height:2" coordorigin="2256,3687" coordsize="3235,0" path="m2256,3687l5491,3687e" filled="f" stroked="t" strokeweight=".96pt" strokecolor="#545454">
                <v:path arrowok="t"/>
              </v:shape>
            </v:group>
            <v:group style="position:absolute;left:6480;top:3683;width:2986;height:2" coordorigin="6480,3683" coordsize="2986,2">
              <v:shape style="position:absolute;left:6480;top:3683;width:2986;height:2" coordorigin="6480,3683" coordsize="2986,0" path="m6480,3683l9466,3683e" filled="f" stroked="t" strokeweight=".48pt" strokecolor="#232323">
                <v:path arrowok="t"/>
              </v:shape>
            </v:group>
            <v:group style="position:absolute;left:9408;top:3678;width:2419;height:2" coordorigin="9408,3678" coordsize="2419,2">
              <v:shape style="position:absolute;left:9408;top:3678;width:2419;height:2" coordorigin="9408,3678" coordsize="2419,0" path="m9408,3678l11827,3678e" filled="f" stroked="t" strokeweight=".96pt" strokecolor="#575757">
                <v:path arrowok="t"/>
              </v:shape>
            </v:group>
            <v:group style="position:absolute;left:211;top:3932;width:2059;height:2" coordorigin="211,3932" coordsize="2059,2">
              <v:shape style="position:absolute;left:211;top:3932;width:2059;height:2" coordorigin="211,3932" coordsize="2059,0" path="m211,3932l2270,3932e" filled="f" stroked="t" strokeweight=".48pt" strokecolor="#282828">
                <v:path arrowok="t"/>
              </v:shape>
            </v:group>
            <v:group style="position:absolute;left:2203;top:3927;width:9624;height:2" coordorigin="2203,3927" coordsize="9624,2">
              <v:shape style="position:absolute;left:2203;top:3927;width:9624;height:2" coordorigin="2203,3927" coordsize="9624,0" path="m2203,3927l11827,3927e" filled="f" stroked="t" strokeweight=".96pt" strokecolor="#4B4B4B">
                <v:path arrowok="t"/>
              </v:shape>
            </v:group>
            <v:group style="position:absolute;left:8698;top:3927;width:739;height:2" coordorigin="8698,3927" coordsize="739,2">
              <v:shape style="position:absolute;left:8698;top:3927;width:739;height:2" coordorigin="8698,3927" coordsize="739,0" path="m8698,3927l9437,3927e" filled="f" stroked="t" strokeweight=".48pt" strokecolor="#545454">
                <v:path arrowok="t"/>
              </v:shape>
            </v:group>
            <v:group style="position:absolute;left:9408;top:3923;width:2419;height:2" coordorigin="9408,3923" coordsize="2419,2">
              <v:shape style="position:absolute;left:9408;top:3923;width:2419;height:2" coordorigin="9408,3923" coordsize="2419,0" path="m9408,3923l11827,3923e" filled="f" stroked="t" strokeweight=".48pt" strokecolor="#282828">
                <v:path arrowok="t"/>
              </v:shape>
            </v:group>
            <v:group style="position:absolute;left:211;top:4407;width:2112;height:2" coordorigin="211,4407" coordsize="2112,2">
              <v:shape style="position:absolute;left:211;top:4407;width:2112;height:2" coordorigin="211,4407" coordsize="2112,0" path="m211,4407l2323,4407e" filled="f" stroked="t" strokeweight=".96pt" strokecolor="#5B5B5B">
                <v:path arrowok="t"/>
              </v:shape>
            </v:group>
            <v:group style="position:absolute;left:2232;top:4379;width:499;height:2" coordorigin="2232,4379" coordsize="499,2">
              <v:shape style="position:absolute;left:2232;top:4379;width:499;height:2" coordorigin="2232,4379" coordsize="499,0" path="m2232,4379l2731,4379e" filled="f" stroked="t" strokeweight=".96pt" strokecolor="#0F0F0F">
                <v:path arrowok="t"/>
              </v:shape>
            </v:group>
            <v:group style="position:absolute;left:2702;top:4403;width:2150;height:2" coordorigin="2702,4403" coordsize="2150,2">
              <v:shape style="position:absolute;left:2702;top:4403;width:2150;height:2" coordorigin="2702,4403" coordsize="2150,0" path="m2702,4403l4853,4403e" filled="f" stroked="t" strokeweight=".48pt" strokecolor="#1F1F1F">
                <v:path arrowok="t"/>
              </v:shape>
            </v:group>
            <v:group style="position:absolute;left:4795;top:4398;width:7032;height:2" coordorigin="4795,4398" coordsize="7032,2">
              <v:shape style="position:absolute;left:4795;top:4398;width:7032;height:2" coordorigin="4795,4398" coordsize="7032,0" path="m4795,4398l11827,4398e" filled="f" stroked="t" strokeweight=".72pt" strokecolor="#4F4F4F">
                <v:path arrowok="t"/>
              </v:shape>
            </v:group>
            <v:group style="position:absolute;left:4877;top:4403;width:898;height:2" coordorigin="4877,4403" coordsize="898,2">
              <v:shape style="position:absolute;left:4877;top:4403;width:898;height:2" coordorigin="4877,4403" coordsize="898,0" path="m4877,4403l5774,4403e" filled="f" stroked="t" strokeweight=".48pt" strokecolor="#232323">
                <v:path arrowok="t"/>
              </v:shape>
            </v:group>
            <v:group style="position:absolute;left:10541;top:4393;width:1286;height:2" coordorigin="10541,4393" coordsize="1286,2">
              <v:shape style="position:absolute;left:10541;top:4393;width:1286;height:2" coordorigin="10541,4393" coordsize="1286,0" path="m10541,4393l11827,4393e" filled="f" stroked="t" strokeweight=".48pt" strokecolor="#232323">
                <v:path arrowok="t"/>
              </v:shape>
            </v:group>
            <v:group style="position:absolute;left:4846;top:4398;width:2;height:250" coordorigin="4846,4398" coordsize="2,250">
              <v:shape style="position:absolute;left:4846;top:4398;width:2;height:250" coordorigin="4846,4398" coordsize="0,250" path="m4846,4647l4846,4398e" filled="f" stroked="t" strokeweight="1.2pt" strokecolor="#484848">
                <v:path arrowok="t"/>
              </v:shape>
            </v:group>
            <v:group style="position:absolute;left:4814;top:4619;width:96;height:2" coordorigin="4814,4619" coordsize="96,2">
              <v:shape style="position:absolute;left:4814;top:4619;width:96;height:2" coordorigin="4814,4619" coordsize="96,0" path="m4814,4619l4910,4619e" filled="f" stroked="t" strokeweight=".96pt" strokecolor="#5B5B5B">
                <v:path arrowok="t"/>
              </v:shape>
            </v:group>
            <v:group style="position:absolute;left:4906;top:4369;width:2;height:259" coordorigin="4906,4369" coordsize="2,259">
              <v:shape style="position:absolute;left:4906;top:4369;width:2;height:259" coordorigin="4906,4369" coordsize="0,259" path="m4906,4628l4906,4369e" filled="f" stroked="t" strokeweight=".48pt" strokecolor="#545454">
                <v:path arrowok="t"/>
              </v:shape>
            </v:group>
            <v:group style="position:absolute;left:4872;top:4643;width:2928;height:2" coordorigin="4872,4643" coordsize="2928,2">
              <v:shape style="position:absolute;left:4872;top:4643;width:2928;height:2" coordorigin="4872,4643" coordsize="2928,0" path="m4872,4643l7800,4643e" filled="f" stroked="t" strokeweight=".48pt" strokecolor="#444444">
                <v:path arrowok="t"/>
              </v:shape>
            </v:group>
            <v:group style="position:absolute;left:7742;top:4638;width:3619;height:2" coordorigin="7742,4638" coordsize="3619,2">
              <v:shape style="position:absolute;left:7742;top:4638;width:3619;height:2" coordorigin="7742,4638" coordsize="3619,0" path="m7742,4638l11362,4638e" filled="f" stroked="t" strokeweight=".96pt" strokecolor="#5B5B5B">
                <v:path arrowok="t"/>
              </v:shape>
            </v:group>
            <v:group style="position:absolute;left:11256;top:4619;width:590;height:2" coordorigin="11256,4619" coordsize="590,2">
              <v:shape style="position:absolute;left:11256;top:4619;width:590;height:2" coordorigin="11256,4619" coordsize="590,0" path="m11256,4619l11846,4619e" filled="f" stroked="t" strokeweight=".48pt" strokecolor="#000000">
                <v:path arrowok="t"/>
              </v:shape>
            </v:group>
            <v:group style="position:absolute;left:4838;top:4590;width:2;height:547" coordorigin="4838,4590" coordsize="2,547">
              <v:shape style="position:absolute;left:4838;top:4590;width:2;height:547" coordorigin="4838,4590" coordsize="0,547" path="m4838,5137l4838,4590e" filled="f" stroked="t" strokeweight=".96pt" strokecolor="#545454">
                <v:path arrowok="t"/>
              </v:shape>
            </v:group>
            <v:group style="position:absolute;left:4814;top:4859;width:614;height:2" coordorigin="4814,4859" coordsize="614,2">
              <v:shape style="position:absolute;left:4814;top:4859;width:614;height:2" coordorigin="4814,4859" coordsize="614,0" path="m4814,4859l5429,4859e" filled="f" stroked="t" strokeweight=".96pt" strokecolor="#575757">
                <v:path arrowok="t"/>
              </v:shape>
            </v:group>
            <v:group style="position:absolute;left:5155;top:4885;width:619;height:2" coordorigin="5155,4885" coordsize="619,2">
              <v:shape style="position:absolute;left:5155;top:4885;width:619;height:2" coordorigin="5155,4885" coordsize="619,0" path="m5155,4885l5774,4885e" filled="f" stroked="t" strokeweight=".48pt" strokecolor="#575757">
                <v:path arrowok="t"/>
              </v:shape>
            </v:group>
            <v:group style="position:absolute;left:5717;top:4883;width:2083;height:2" coordorigin="5717,4883" coordsize="2083,2">
              <v:shape style="position:absolute;left:5717;top:4883;width:2083;height:2" coordorigin="5717,4883" coordsize="2083,0" path="m5717,4883l7800,4883e" filled="f" stroked="t" strokeweight=".48pt" strokecolor="#1F1F1F">
                <v:path arrowok="t"/>
              </v:shape>
            </v:group>
            <v:group style="position:absolute;left:7742;top:4878;width:4085;height:2" coordorigin="7742,4878" coordsize="4085,2">
              <v:shape style="position:absolute;left:7742;top:4878;width:4085;height:2" coordorigin="7742,4878" coordsize="4085,0" path="m7742,4878l11827,4878e" filled="f" stroked="t" strokeweight=".96pt" strokecolor="#4F4F4F">
                <v:path arrowok="t"/>
              </v:shape>
            </v:group>
            <v:group style="position:absolute;left:211;top:5132;width:2549;height:2" coordorigin="211,5132" coordsize="2549,2">
              <v:shape style="position:absolute;left:211;top:5132;width:2549;height:2" coordorigin="211,5132" coordsize="2549,0" path="m211,5132l2760,5132e" filled="f" stroked="t" strokeweight=".48pt" strokecolor="#282828">
                <v:path arrowok="t"/>
              </v:shape>
            </v:group>
            <v:group style="position:absolute;left:2592;top:5127;width:3317;height:2" coordorigin="2592,5127" coordsize="3317,2">
              <v:shape style="position:absolute;left:2592;top:5127;width:3317;height:2" coordorigin="2592,5127" coordsize="3317,0" path="m2592,5127l5909,5127e" filled="f" stroked="t" strokeweight=".96pt" strokecolor="#545454">
                <v:path arrowok="t"/>
              </v:shape>
            </v:group>
            <v:group style="position:absolute;left:5746;top:5120;width:3720;height:2" coordorigin="5746,5120" coordsize="3720,2">
              <v:shape style="position:absolute;left:5746;top:5120;width:3720;height:2" coordorigin="5746,5120" coordsize="3720,0" path="m5746,5120l9466,5120e" filled="f" stroked="t" strokeweight=".48pt" strokecolor="#282828">
                <v:path arrowok="t"/>
              </v:shape>
            </v:group>
            <v:group style="position:absolute;left:9408;top:5118;width:2419;height:2" coordorigin="9408,5118" coordsize="2419,2">
              <v:shape style="position:absolute;left:9408;top:5118;width:2419;height:2" coordorigin="9408,5118" coordsize="2419,0" path="m9408,5118l11827,5118e" filled="f" stroked="t" strokeweight=".96pt" strokecolor="#575757">
                <v:path arrowok="t"/>
              </v:shape>
            </v:group>
            <v:group style="position:absolute;left:2266;top:5079;width:2;height:4205" coordorigin="2266,5079" coordsize="2,4205">
              <v:shape style="position:absolute;left:2266;top:5079;width:2;height:4205" coordorigin="2266,5079" coordsize="0,4205" path="m2266,9284l2266,5079e" filled="f" stroked="t" strokeweight=".96pt" strokecolor="#4B4B4B">
                <v:path arrowok="t"/>
              </v:shape>
            </v:group>
            <v:group style="position:absolute;left:211;top:5943;width:2856;height:2" coordorigin="211,5943" coordsize="2856,2">
              <v:shape style="position:absolute;left:211;top:5943;width:2856;height:2" coordorigin="211,5943" coordsize="2856,0" path="m211,5943l3067,5943e" filled="f" stroked="t" strokeweight=".96pt" strokecolor="#545454">
                <v:path arrowok="t"/>
              </v:shape>
            </v:group>
            <v:group style="position:absolute;left:2966;top:5939;width:3571;height:2" coordorigin="2966,5939" coordsize="3571,2">
              <v:shape style="position:absolute;left:2966;top:5939;width:3571;height:2" coordorigin="2966,5939" coordsize="3571,0" path="m2966,5939l6538,5939e" filled="f" stroked="t" strokeweight=".48pt" strokecolor="#1C1C1C">
                <v:path arrowok="t"/>
              </v:shape>
            </v:group>
            <v:group style="position:absolute;left:6480;top:5934;width:5347;height:2" coordorigin="6480,5934" coordsize="5347,2">
              <v:shape style="position:absolute;left:6480;top:5934;width:5347;height:2" coordorigin="6480,5934" coordsize="5347,0" path="m6480,5934l11827,5934e" filled="f" stroked="t" strokeweight=".96pt" strokecolor="#545454">
                <v:path arrowok="t"/>
              </v:shape>
            </v:group>
            <v:group style="position:absolute;left:211;top:6793;width:2064;height:2" coordorigin="211,6793" coordsize="2064,2">
              <v:shape style="position:absolute;left:211;top:6793;width:2064;height:2" coordorigin="211,6793" coordsize="2064,0" path="m211,6793l2275,6793e" filled="f" stroked="t" strokeweight=".48pt" strokecolor="#1F1F1F">
                <v:path arrowok="t"/>
              </v:shape>
            </v:group>
            <v:group style="position:absolute;left:211;top:6788;width:4642;height:2" coordorigin="211,6788" coordsize="4642,2">
              <v:shape style="position:absolute;left:211;top:6788;width:4642;height:2" coordorigin="211,6788" coordsize="4642,0" path="m211,6788l4853,6788e" filled="f" stroked="t" strokeweight=".96pt" strokecolor="#3F3F3F">
                <v:path arrowok="t"/>
              </v:shape>
            </v:group>
            <v:group style="position:absolute;left:2746;top:6788;width:3931;height:2" coordorigin="2746,6788" coordsize="3931,2">
              <v:shape style="position:absolute;left:2746;top:6788;width:3931;height:2" coordorigin="2746,6788" coordsize="3931,0" path="m2746,6788l6677,6788e" filled="f" stroked="t" strokeweight=".96pt" strokecolor="#545454">
                <v:path arrowok="t"/>
              </v:shape>
            </v:group>
            <v:group style="position:absolute;left:5746;top:6769;width:763;height:2" coordorigin="5746,6769" coordsize="763,2">
              <v:shape style="position:absolute;left:5746;top:6769;width:763;height:2" coordorigin="5746,6769" coordsize="763,0" path="m5746,6769l6509,6769e" filled="f" stroked="t" strokeweight=".96pt" strokecolor="#1F1F1F">
                <v:path arrowok="t"/>
              </v:shape>
            </v:group>
            <v:group style="position:absolute;left:6509;top:6769;width:1262;height:2" coordorigin="6509,6769" coordsize="1262,2">
              <v:shape style="position:absolute;left:6509;top:6769;width:1262;height:2" coordorigin="6509,6769" coordsize="1262,0" path="m6509,6769l7771,6769e" filled="f" stroked="t" strokeweight=".48pt" strokecolor="#000000">
                <v:path arrowok="t"/>
              </v:shape>
            </v:group>
            <v:group style="position:absolute;left:7742;top:6783;width:4085;height:2" coordorigin="7742,6783" coordsize="4085,2">
              <v:shape style="position:absolute;left:7742;top:6783;width:4085;height:2" coordorigin="7742,6783" coordsize="4085,0" path="m7742,6783l11827,6783e" filled="f" stroked="t" strokeweight=".48pt" strokecolor="#282828">
                <v:path arrowok="t"/>
              </v:shape>
            </v:group>
            <v:group style="position:absolute;left:211;top:7033;width:2064;height:2" coordorigin="211,7033" coordsize="2064,2">
              <v:shape style="position:absolute;left:211;top:7033;width:2064;height:2" coordorigin="211,7033" coordsize="2064,0" path="m211,7033l2275,7033e" filled="f" stroked="t" strokeweight=".48pt" strokecolor="#2B2B2B">
                <v:path arrowok="t"/>
              </v:shape>
            </v:group>
            <v:group style="position:absolute;left:2198;top:7028;width:9629;height:2" coordorigin="2198,7028" coordsize="9629,2">
              <v:shape style="position:absolute;left:2198;top:7028;width:9629;height:2" coordorigin="2198,7028" coordsize="9629,0" path="m2198,7028l11827,7028e" filled="f" stroked="t" strokeweight=".96pt" strokecolor="#4F4F4F">
                <v:path arrowok="t"/>
              </v:shape>
            </v:group>
            <v:group style="position:absolute;left:6509;top:7009;width:1262;height:2" coordorigin="6509,7009" coordsize="1262,2">
              <v:shape style="position:absolute;left:6509;top:7009;width:1262;height:2" coordorigin="6509,7009" coordsize="1262,0" path="m6509,7009l7771,7009e" filled="f" stroked="t" strokeweight=".96pt" strokecolor="#282828">
                <v:path arrowok="t"/>
              </v:shape>
            </v:group>
            <v:group style="position:absolute;left:7771;top:7009;width:1666;height:2" coordorigin="7771,7009" coordsize="1666,2">
              <v:shape style="position:absolute;left:7771;top:7009;width:1666;height:2" coordorigin="7771,7009" coordsize="1666,0" path="m7771,7009l9437,7009e" filled="f" stroked="t" strokeweight=".48pt" strokecolor="#000000">
                <v:path arrowok="t"/>
              </v:shape>
            </v:group>
            <v:group style="position:absolute;left:9408;top:7023;width:2419;height:2" coordorigin="9408,7023" coordsize="2419,2">
              <v:shape style="position:absolute;left:9408;top:7023;width:2419;height:2" coordorigin="9408,7023" coordsize="2419,0" path="m9408,7023l11827,7023e" filled="f" stroked="t" strokeweight=".48pt" strokecolor="#2B2B2B">
                <v:path arrowok="t"/>
              </v:shape>
            </v:group>
            <v:group style="position:absolute;left:202;top:7278;width:2074;height:2" coordorigin="202,7278" coordsize="2074,2">
              <v:shape style="position:absolute;left:202;top:7278;width:2074;height:2" coordorigin="202,7278" coordsize="2074,0" path="m202,7278l2275,7278e" filled="f" stroked="t" strokeweight=".96pt" strokecolor="#545454">
                <v:path arrowok="t"/>
              </v:shape>
            </v:group>
            <v:group style="position:absolute;left:2227;top:7287;width:504;height:2" coordorigin="2227,7287" coordsize="504,2">
              <v:shape style="position:absolute;left:2227;top:7287;width:504;height:2" coordorigin="2227,7287" coordsize="504,0" path="m2227,7287l2731,7287e" filled="f" stroked="t" strokeweight=".48pt" strokecolor="#979797">
                <v:path arrowok="t"/>
              </v:shape>
            </v:group>
            <v:group style="position:absolute;left:2702;top:7273;width:1219;height:2" coordorigin="2702,7273" coordsize="1219,2">
              <v:shape style="position:absolute;left:2702;top:7273;width:1219;height:2" coordorigin="2702,7273" coordsize="1219,0" path="m2702,7273l3922,7273e" filled="f" stroked="t" strokeweight=".48pt" strokecolor="#2F2F2F">
                <v:path arrowok="t"/>
              </v:shape>
            </v:group>
            <v:group style="position:absolute;left:3840;top:7268;width:7987;height:2" coordorigin="3840,7268" coordsize="7987,2">
              <v:shape style="position:absolute;left:3840;top:7268;width:7987;height:2" coordorigin="3840,7268" coordsize="7987,0" path="m3840,7268l11827,7268e" filled="f" stroked="t" strokeweight=".96pt" strokecolor="#5B5B5B">
                <v:path arrowok="t"/>
              </v:shape>
            </v:group>
            <v:group style="position:absolute;left:749;top:7753;width:2275;height:2" coordorigin="749,7753" coordsize="2275,2">
              <v:shape style="position:absolute;left:749;top:7753;width:2275;height:2" coordorigin="749,7753" coordsize="2275,0" path="m749,7753l3024,7753e" filled="f" stroked="t" strokeweight=".48pt" strokecolor="#2F2F2F">
                <v:path arrowok="t"/>
              </v:shape>
            </v:group>
            <v:group style="position:absolute;left:2966;top:7748;width:6475;height:2" coordorigin="2966,7748" coordsize="6475,2">
              <v:shape style="position:absolute;left:2966;top:7748;width:6475;height:2" coordorigin="2966,7748" coordsize="6475,0" path="m2966,7748l9442,7748e" filled="f" stroked="t" strokeweight=".96pt" strokecolor="#606060">
                <v:path arrowok="t"/>
              </v:shape>
            </v:group>
            <v:group style="position:absolute;left:8698;top:7763;width:739;height:2" coordorigin="8698,7763" coordsize="739,2">
              <v:shape style="position:absolute;left:8698;top:7763;width:739;height:2" coordorigin="8698,7763" coordsize="739,0" path="m8698,7763l9437,7763e" filled="f" stroked="t" strokeweight=".96pt" strokecolor="#A0A0A0">
                <v:path arrowok="t"/>
              </v:shape>
            </v:group>
            <v:group style="position:absolute;left:9408;top:7743;width:2438;height:2" coordorigin="9408,7743" coordsize="2438,2">
              <v:shape style="position:absolute;left:9408;top:7743;width:2438;height:2" coordorigin="9408,7743" coordsize="2438,0" path="m9408,7743l11846,7743e" filled="f" stroked="t" strokeweight=".48pt" strokecolor="#3B3B3B">
                <v:path arrowok="t"/>
              </v:shape>
            </v:group>
            <v:group style="position:absolute;left:202;top:7998;width:2789;height:2" coordorigin="202,7998" coordsize="2789,2">
              <v:shape style="position:absolute;left:202;top:7998;width:2789;height:2" coordorigin="202,7998" coordsize="2789,0" path="m202,7998l2990,7998e" filled="f" stroked="t" strokeweight=".96pt" strokecolor="#5B5B5B">
                <v:path arrowok="t"/>
              </v:shape>
            </v:group>
            <v:group style="position:absolute;left:2702;top:7993;width:2755;height:2" coordorigin="2702,7993" coordsize="2755,2">
              <v:shape style="position:absolute;left:2702;top:7993;width:2755;height:2" coordorigin="2702,7993" coordsize="2755,0" path="m2702,7993l5458,7993e" filled="f" stroked="t" strokeweight=".48pt" strokecolor="#343434">
                <v:path arrowok="t"/>
              </v:shape>
            </v:group>
            <v:group style="position:absolute;left:5400;top:7988;width:6427;height:2" coordorigin="5400,7988" coordsize="6427,2">
              <v:shape style="position:absolute;left:5400;top:7988;width:6427;height:2" coordorigin="5400,7988" coordsize="6427,0" path="m5400,7988l11827,7988e" filled="f" stroked="t" strokeweight=".96pt" strokecolor="#606060">
                <v:path arrowok="t"/>
              </v:shape>
            </v:group>
            <v:group style="position:absolute;left:178;top:8348;width:792;height:2" coordorigin="178,8348" coordsize="792,2">
              <v:shape style="position:absolute;left:178;top:8348;width:792;height:2" coordorigin="178,8348" coordsize="792,0" path="m178,8348l970,8348e" filled="f" stroked="t" strokeweight=".48pt" strokecolor="#000000">
                <v:path arrowok="t"/>
              </v:shape>
            </v:group>
            <v:group style="position:absolute;left:994;top:7988;width:2;height:2525" coordorigin="994,7988" coordsize="2,2525">
              <v:shape style="position:absolute;left:994;top:7988;width:2;height:2525" coordorigin="994,7988" coordsize="0,2525" path="m994,10513l994,7988e" filled="f" stroked="t" strokeweight=".48pt" strokecolor="#545454">
                <v:path arrowok="t"/>
              </v:shape>
            </v:group>
            <v:group style="position:absolute;left:950;top:8348;width:600;height:2" coordorigin="950,8348" coordsize="600,2">
              <v:shape style="position:absolute;left:950;top:8348;width:600;height:2" coordorigin="950,8348" coordsize="600,0" path="m950,8348l1550,8348e" filled="f" stroked="t" strokeweight=".48pt" strokecolor="#4F4F4F">
                <v:path arrowok="t"/>
              </v:shape>
            </v:group>
            <v:group style="position:absolute;left:1579;top:7988;width:2;height:1498" coordorigin="1579,7988" coordsize="2,1498">
              <v:shape style="position:absolute;left:1579;top:7988;width:2;height:1498" coordorigin="1579,7988" coordsize="0,1498" path="m1579,9486l1579,7988e" filled="f" stroked="t" strokeweight=".48pt" strokecolor="#181818">
                <v:path arrowok="t"/>
              </v:shape>
            </v:group>
            <v:group style="position:absolute;left:1541;top:8348;width:706;height:2" coordorigin="1541,8348" coordsize="706,2">
              <v:shape style="position:absolute;left:1541;top:8348;width:706;height:2" coordorigin="1541,8348" coordsize="706,0" path="m1541,8348l2246,8348e" filled="f" stroked="t" strokeweight=".48pt" strokecolor="#181818">
                <v:path arrowok="t"/>
              </v:shape>
            </v:group>
            <v:group style="position:absolute;left:2227;top:8348;width:2597;height:2" coordorigin="2227,8348" coordsize="2597,2">
              <v:shape style="position:absolute;left:2227;top:8348;width:2597;height:2" coordorigin="2227,8348" coordsize="2597,0" path="m2227,8348l4824,8348e" filled="f" stroked="t" strokeweight=".48pt" strokecolor="#545454">
                <v:path arrowok="t"/>
              </v:shape>
            </v:group>
            <v:group style="position:absolute;left:4824;top:8348;width:2486;height:2" coordorigin="4824,8348" coordsize="2486,2">
              <v:shape style="position:absolute;left:4824;top:8348;width:2486;height:2" coordorigin="4824,8348" coordsize="2486,0" path="m4824,8348l7310,8348e" filled="f" stroked="t" strokeweight=".48pt" strokecolor="#000000">
                <v:path arrowok="t"/>
              </v:shape>
            </v:group>
            <v:group style="position:absolute;left:7325;top:7979;width:2;height:2093" coordorigin="7325,7979" coordsize="2,2093">
              <v:shape style="position:absolute;left:7325;top:7979;width:2;height:2093" coordorigin="7325,7979" coordsize="0,2093" path="m7325,10071l7325,7979e" filled="f" stroked="t" strokeweight=".96pt" strokecolor="#646464">
                <v:path arrowok="t"/>
              </v:shape>
            </v:group>
            <v:group style="position:absolute;left:7291;top:8348;width:480;height:2" coordorigin="7291,8348" coordsize="480,2">
              <v:shape style="position:absolute;left:7291;top:8348;width:480;height:2" coordorigin="7291,8348" coordsize="480,0" path="m7291,8348l7771,8348e" filled="f" stroked="t" strokeweight=".48pt" strokecolor="#676767">
                <v:path arrowok="t"/>
              </v:shape>
            </v:group>
            <v:group style="position:absolute;left:7771;top:8348;width:4075;height:2" coordorigin="7771,8348" coordsize="4075,2">
              <v:shape style="position:absolute;left:7771;top:8348;width:4075;height:2" coordorigin="7771,8348" coordsize="4075,0" path="m7771,8348l11846,8348e" filled="f" stroked="t" strokeweight=".48pt" strokecolor="#000000">
                <v:path arrowok="t"/>
              </v:shape>
            </v:group>
            <v:group style="position:absolute;left:2266;top:9212;width:2;height:211" coordorigin="2266,9212" coordsize="2,211">
              <v:shape style="position:absolute;left:2266;top:9212;width:2;height:211" coordorigin="2266,9212" coordsize="0,211" path="m2266,9423l2266,9212e" filled="f" stroked="t" strokeweight=".72pt" strokecolor="#343434">
                <v:path arrowok="t"/>
              </v:shape>
            </v:group>
            <v:group style="position:absolute;left:2270;top:9366;width:2;height:3643" coordorigin="2270,9366" coordsize="2,3643">
              <v:shape style="position:absolute;left:2270;top:9366;width:2;height:3643" coordorigin="2270,9366" coordsize="0,3643" path="m2270,13009l2270,9366e" filled="f" stroked="t" strokeweight=".48pt" strokecolor="#1C1C1C">
                <v:path arrowok="t"/>
              </v:shape>
            </v:group>
            <v:group style="position:absolute;left:1579;top:9428;width:2;height:998" coordorigin="1579,9428" coordsize="2,998">
              <v:shape style="position:absolute;left:1579;top:9428;width:2;height:998" coordorigin="1579,9428" coordsize="0,998" path="m1579,10427l1579,9428e" filled="f" stroked="t" strokeweight=".48pt" strokecolor="#3F3F3F">
                <v:path arrowok="t"/>
              </v:shape>
            </v:group>
            <v:group style="position:absolute;left:7330;top:10014;width:2;height:2986" coordorigin="7330,10014" coordsize="2,2986">
              <v:shape style="position:absolute;left:7330;top:10014;width:2;height:2986" coordorigin="7330,10014" coordsize="0,2986" path="m7330,12999l7330,10014e" filled="f" stroked="t" strokeweight=".48pt" strokecolor="#383838">
                <v:path arrowok="t"/>
              </v:shape>
            </v:group>
            <v:group style="position:absolute;left:211;top:10311;width:2059;height:2" coordorigin="211,10311" coordsize="2059,2">
              <v:shape style="position:absolute;left:211;top:10311;width:2059;height:2" coordorigin="211,10311" coordsize="2059,0" path="m211,10311l2270,10311e" filled="f" stroked="t" strokeweight=".96pt" strokecolor="#646464">
                <v:path arrowok="t"/>
              </v:shape>
            </v:group>
            <v:group style="position:absolute;left:1579;top:10369;width:2;height:2640" coordorigin="1579,10369" coordsize="2,2640">
              <v:shape style="position:absolute;left:1579;top:10369;width:2;height:2640" coordorigin="1579,10369" coordsize="0,2640" path="m1579,13009l1579,10369e" filled="f" stroked="t" strokeweight=".48pt" strokecolor="#545454">
                <v:path arrowok="t"/>
              </v:shape>
            </v:group>
            <v:group style="position:absolute;left:211;top:12999;width:2059;height:2" coordorigin="211,12999" coordsize="2059,2">
              <v:shape style="position:absolute;left:211;top:12999;width:2059;height:2" coordorigin="211,12999" coordsize="2059,0" path="m211,12999l2270,12999e" filled="f" stroked="t" strokeweight=".96pt" strokecolor="#5B5B5B">
                <v:path arrowok="t"/>
              </v:shape>
            </v:group>
            <v:group style="position:absolute;left:960;top:10715;width:2;height:1440" coordorigin="960,10715" coordsize="2,1440">
              <v:shape style="position:absolute;left:960;top:10715;width:2;height:1440" coordorigin="960,10715" coordsize="0,1440" path="m960,12155l960,10715e" filled="f" stroked="t" strokeweight=".48pt" strokecolor="#000000">
                <v:path arrowok="t"/>
              </v:shape>
            </v:group>
            <v:group style="position:absolute;left:960;top:12155;width:2;height:840" coordorigin="960,12155" coordsize="2,840">
              <v:shape style="position:absolute;left:960;top:12155;width:2;height:840" coordorigin="960,12155" coordsize="0,840" path="m960,12995l960,12155e" filled="f" stroked="t" strokeweight=".48pt" strokecolor="#484848">
                <v:path arrowok="t"/>
              </v:shape>
            </v:group>
            <v:group style="position:absolute;left:2203;top:12995;width:2650;height:2" coordorigin="2203,12995" coordsize="2650,2">
              <v:shape style="position:absolute;left:2203;top:12995;width:2650;height:2" coordorigin="2203,12995" coordsize="2650,0" path="m2203,12995l4853,12995e" filled="f" stroked="t" strokeweight=".48pt" strokecolor="#2F2F2F">
                <v:path arrowok="t"/>
              </v:shape>
            </v:group>
            <v:group style="position:absolute;left:4531;top:12990;width:7296;height:2" coordorigin="4531,12990" coordsize="7296,2">
              <v:shape style="position:absolute;left:4531;top:12990;width:7296;height:2" coordorigin="4531,12990" coordsize="7296,0" path="m4531,12990l11827,12990e" filled="f" stroked="t" strokeweight=".96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8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arıın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2" w:lineRule="exact"/>
        <w:ind w:left="216" w:right="-20"/>
        <w:jc w:val="left"/>
        <w:tabs>
          <w:tab w:pos="378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is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99"/>
          <w:position w:val="4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46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69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378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w w:val="101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u w:val="single" w:color="545454"/>
          <w:position w:val="-2"/>
        </w:rPr>
        <w:t>Betonamı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u w:val="single" w:color="545454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u w:val="single" w:color="545454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u w:val="single" w:color="54545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3"/>
          <w:w w:val="100"/>
          <w:u w:val="single" w:color="54545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  <w:u w:val="single" w:color="545454"/>
          <w:position w:val="-2"/>
        </w:rPr>
        <w:t>Ka.Qi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  <w:u w:val="single" w:color="545454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  <w:u w:val="single" w:color="545454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9"/>
          <w:u w:val="single" w:color="54545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79"/>
          <w:u w:val="single" w:color="545454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u w:val="single" w:color="545454"/>
          <w:position w:val="-2"/>
        </w:rPr>
        <w:t>Ahşap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u w:val="single" w:color="545454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44"/>
          <w:w w:val="100"/>
          <w:u w:val="single" w:color="545454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05" w:lineRule="exact"/>
        <w:ind w:left="4608" w:right="-20"/>
        <w:jc w:val="left"/>
        <w:tabs>
          <w:tab w:pos="5200" w:val="left"/>
          <w:tab w:pos="620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42424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242424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59595B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59595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59595B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51"/>
          <w:position w:val="2"/>
        </w:rPr>
        <w:t>ı</w:t>
      </w:r>
      <w:r>
        <w:rPr>
          <w:rFonts w:ascii="Arial" w:hAnsi="Arial" w:cs="Arial" w:eastAsia="Arial"/>
          <w:sz w:val="41"/>
          <w:szCs w:val="41"/>
          <w:color w:val="383838"/>
          <w:spacing w:val="-57"/>
          <w:w w:val="51"/>
          <w:position w:val="2"/>
        </w:rPr>
        <w:t> </w:t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1"/>
          <w:szCs w:val="41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9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148"/>
          <w:position w:val="9"/>
        </w:rPr>
        <w:t>:</w:t>
      </w:r>
      <w:r>
        <w:rPr>
          <w:rFonts w:ascii="Arial" w:hAnsi="Arial" w:cs="Arial" w:eastAsia="Arial"/>
          <w:sz w:val="18"/>
          <w:szCs w:val="18"/>
          <w:color w:val="242424"/>
          <w:spacing w:val="-11"/>
          <w:w w:val="148"/>
          <w:position w:val="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9"/>
        </w:rPr>
        <w:t>7:55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11" w:right="-20"/>
        <w:jc w:val="left"/>
        <w:tabs>
          <w:tab w:pos="226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8"/>
          <w:w w:val="3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22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:Mustafa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MADEN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275" w:right="-20"/>
        <w:jc w:val="left"/>
        <w:tabs>
          <w:tab w:pos="488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5"/>
          <w:w w:val="22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7:42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1"/>
        </w:rPr>
        <w:t>17:46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06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596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11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836" w:right="48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48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-18"/>
          <w:w w:val="22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8" w:lineRule="auto"/>
        <w:ind w:left="2285" w:right="4447" w:firstLine="2568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ğalgaz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1" w:lineRule="exact"/>
        <w:ind w:left="216" w:right="-20"/>
        <w:jc w:val="left"/>
        <w:tabs>
          <w:tab w:pos="484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6"/>
        </w:rPr>
        <w:t>·11.cı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40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4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4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437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242424"/>
          <w:spacing w:val="0"/>
          <w:w w:val="100"/>
          <w:position w:val="10"/>
        </w:rPr>
        <w:t>1</w:t>
        <w:tab/>
      </w:r>
      <w:r>
        <w:rPr>
          <w:rFonts w:ascii="Times New Roman" w:hAnsi="Times New Roman" w:cs="Times New Roman" w:eastAsia="Times New Roman"/>
          <w:sz w:val="11"/>
          <w:szCs w:val="11"/>
          <w:color w:val="24242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68" w:lineRule="auto"/>
        <w:ind w:left="2285" w:right="5342" w:firstLine="-10"/>
        <w:jc w:val="left"/>
        <w:tabs>
          <w:tab w:pos="542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3" w:lineRule="auto"/>
        <w:ind w:left="211" w:right="3368" w:firstLine="-5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919" w:right="421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79" w:lineRule="exact"/>
        <w:ind w:left="211" w:right="-20"/>
        <w:jc w:val="left"/>
        <w:tabs>
          <w:tab w:pos="2300" w:val="left"/>
          <w:tab w:pos="4840" w:val="left"/>
          <w:tab w:pos="676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100"/>
          <w:position w:val="0"/>
        </w:rPr>
        <w:t>işlenerek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[Köpük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  <w:position w:val="-4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4877" w:right="-20"/>
        <w:jc w:val="left"/>
        <w:tabs>
          <w:tab w:pos="6780" w:val="left"/>
          <w:tab w:pos="832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3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242424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55"/>
          <w:position w:val="0"/>
        </w:rPr>
        <w:t>T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2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20" w:after="0" w:line="240" w:lineRule="auto"/>
        <w:ind w:left="21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2" w:equalWidth="0">
            <w:col w:w="1947" w:space="511"/>
            <w:col w:w="9462"/>
          </w:cols>
        </w:sectPr>
      </w:pPr>
      <w:rPr/>
    </w:p>
    <w:p>
      <w:pPr>
        <w:spacing w:before="15" w:after="0" w:line="247" w:lineRule="auto"/>
        <w:ind w:left="2275" w:right="15" w:firstLine="-2064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1"/>
        </w:rPr>
        <w:t>araşt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ırma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tutuşturmasıyla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ı,;ıktığı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1" w:lineRule="auto"/>
        <w:ind w:left="211" w:right="4299"/>
        <w:jc w:val="left"/>
        <w:tabs>
          <w:tab w:pos="232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8"/>
        </w:rPr>
        <w:t>irket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4"/>
          <w:position w:val="2"/>
        </w:rPr>
        <w:t>-[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83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"/>
          <w:w w:val="106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2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3"/>
        </w:rPr>
        <w:t>Tesı;'11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221" w:right="-20"/>
        <w:jc w:val="left"/>
        <w:tabs>
          <w:tab w:pos="680" w:val="left"/>
          <w:tab w:pos="2260" w:val="left"/>
          <w:tab w:pos="6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[Saati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4"/>
          <w:w w:val="138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42424"/>
          <w:spacing w:val="5"/>
          <w:w w:val="22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1"/>
        </w:rPr>
        <w:t>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4" w:lineRule="exact"/>
        <w:ind w:left="307" w:right="-20"/>
        <w:jc w:val="left"/>
        <w:tabs>
          <w:tab w:pos="1120" w:val="left"/>
          <w:tab w:pos="1620" w:val="left"/>
          <w:tab w:pos="8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[GiDE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EKİP:I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35" w:after="0" w:line="176" w:lineRule="exact"/>
        <w:ind w:left="2424" w:right="-69"/>
        <w:jc w:val="left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571" w:right="-20"/>
        <w:jc w:val="left"/>
        <w:tabs>
          <w:tab w:pos="274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42424"/>
          <w:spacing w:val="0"/>
          <w:w w:val="58"/>
          <w:position w:val="-8"/>
        </w:rPr>
        <w:t>·;::;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-8"/>
        </w:rPr>
      </w:r>
      <w:r>
        <w:rPr>
          <w:rFonts w:ascii="Arial" w:hAnsi="Arial" w:cs="Arial" w:eastAsia="Arial"/>
          <w:sz w:val="144"/>
          <w:szCs w:val="144"/>
          <w:color w:val="4B4B4B"/>
          <w:spacing w:val="64"/>
          <w:w w:val="109"/>
          <w:i/>
          <w:position w:val="-88"/>
        </w:rPr>
        <w:t>r</w:t>
      </w:r>
      <w:r>
        <w:rPr>
          <w:rFonts w:ascii="Arial" w:hAnsi="Arial" w:cs="Arial" w:eastAsia="Arial"/>
          <w:sz w:val="144"/>
          <w:szCs w:val="144"/>
          <w:color w:val="707070"/>
          <w:spacing w:val="0"/>
          <w:w w:val="27"/>
          <w:i/>
          <w:position w:val="-88"/>
        </w:rPr>
        <w:t>•</w:t>
      </w:r>
      <w:r>
        <w:rPr>
          <w:rFonts w:ascii="Arial" w:hAnsi="Arial" w:cs="Arial" w:eastAsia="Arial"/>
          <w:sz w:val="144"/>
          <w:szCs w:val="144"/>
          <w:color w:val="707070"/>
          <w:spacing w:val="0"/>
          <w:w w:val="100"/>
          <w:i/>
          <w:position w:val="-88"/>
        </w:rPr>
        <w:tab/>
      </w:r>
      <w:r>
        <w:rPr>
          <w:rFonts w:ascii="Arial" w:hAnsi="Arial" w:cs="Arial" w:eastAsia="Arial"/>
          <w:sz w:val="144"/>
          <w:szCs w:val="144"/>
          <w:color w:val="707070"/>
          <w:spacing w:val="0"/>
          <w:w w:val="100"/>
          <w:i/>
          <w:position w:val="-88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7"/>
          <w:szCs w:val="27"/>
          <w:color w:val="242424"/>
          <w:w w:val="64"/>
        </w:rPr>
        <w:t>3</w:t>
      </w:r>
      <w:r>
        <w:rPr>
          <w:rFonts w:ascii="Arial" w:hAnsi="Arial" w:cs="Arial" w:eastAsia="Arial"/>
          <w:sz w:val="27"/>
          <w:szCs w:val="27"/>
          <w:color w:val="242424"/>
          <w:spacing w:val="-31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42424"/>
          <w:spacing w:val="0"/>
          <w:w w:val="57"/>
        </w:rPr>
        <w:t>L</w:t>
      </w:r>
      <w:r>
        <w:rPr>
          <w:rFonts w:ascii="Arial" w:hAnsi="Arial" w:cs="Arial" w:eastAsia="Arial"/>
          <w:sz w:val="27"/>
          <w:szCs w:val="27"/>
          <w:color w:val="242424"/>
          <w:spacing w:val="0"/>
          <w:w w:val="57"/>
        </w:rPr>
        <w:t> </w:t>
      </w:r>
      <w:r>
        <w:rPr>
          <w:rFonts w:ascii="Arial" w:hAnsi="Arial" w:cs="Arial" w:eastAsia="Arial"/>
          <w:sz w:val="27"/>
          <w:szCs w:val="27"/>
          <w:color w:val="242424"/>
          <w:spacing w:val="32"/>
          <w:w w:val="57"/>
        </w:rPr>
        <w:t> </w:t>
      </w:r>
      <w:r>
        <w:rPr>
          <w:rFonts w:ascii="Arial" w:hAnsi="Arial" w:cs="Arial" w:eastAsia="Arial"/>
          <w:sz w:val="24"/>
          <w:szCs w:val="24"/>
          <w:color w:val="242424"/>
          <w:spacing w:val="0"/>
          <w:w w:val="57"/>
        </w:rPr>
        <w:t>MaYi</w:t>
      </w:r>
      <w:r>
        <w:rPr>
          <w:rFonts w:ascii="Arial" w:hAnsi="Arial" w:cs="Arial" w:eastAsia="Arial"/>
          <w:sz w:val="24"/>
          <w:szCs w:val="24"/>
          <w:color w:val="242424"/>
          <w:spacing w:val="0"/>
          <w:w w:val="57"/>
        </w:rPr>
        <w:t>s</w:t>
      </w:r>
      <w:r>
        <w:rPr>
          <w:rFonts w:ascii="Arial" w:hAnsi="Arial" w:cs="Arial" w:eastAsia="Arial"/>
          <w:sz w:val="24"/>
          <w:szCs w:val="24"/>
          <w:color w:val="242424"/>
          <w:spacing w:val="8"/>
          <w:w w:val="57"/>
        </w:rPr>
        <w:t> </w:t>
      </w:r>
      <w:r>
        <w:rPr>
          <w:rFonts w:ascii="Arial" w:hAnsi="Arial" w:cs="Arial" w:eastAsia="Arial"/>
          <w:sz w:val="24"/>
          <w:szCs w:val="24"/>
          <w:color w:val="242424"/>
          <w:spacing w:val="0"/>
          <w:w w:val="68"/>
        </w:rPr>
        <w:t>7n17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2" w:equalWidth="0">
            <w:col w:w="6459" w:space="2666"/>
            <w:col w:w="2795"/>
          </w:cols>
        </w:sectPr>
      </w:pPr>
      <w:rPr/>
    </w:p>
    <w:p>
      <w:pPr>
        <w:spacing w:before="0" w:after="0" w:line="199" w:lineRule="exact"/>
        <w:ind w:left="614" w:right="-20"/>
        <w:jc w:val="left"/>
        <w:tabs>
          <w:tab w:pos="9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42424"/>
          <w:spacing w:val="0"/>
          <w:w w:val="100"/>
          <w:i/>
          <w:position w:val="3"/>
        </w:rPr>
        <w:t>&lt;!</w:t>
      </w:r>
      <w:r>
        <w:rPr>
          <w:rFonts w:ascii="Times New Roman" w:hAnsi="Times New Roman" w:cs="Times New Roman" w:eastAsia="Times New Roman"/>
          <w:sz w:val="8"/>
          <w:szCs w:val="8"/>
          <w:color w:val="242424"/>
          <w:spacing w:val="0"/>
          <w:w w:val="100"/>
          <w:i/>
          <w:position w:val="3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242424"/>
          <w:spacing w:val="0"/>
          <w:w w:val="100"/>
          <w:i/>
          <w:position w:val="3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42424"/>
          <w:spacing w:val="0"/>
          <w:w w:val="100"/>
          <w:i/>
          <w:position w:val="3"/>
        </w:rPr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48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3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0" w:after="0" w:line="459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169121pt;margin-top:-6.367386pt;width:.390881pt;height:15.5pt;mso-position-horizontal-relative:page;mso-position-vertical-relative:paragraph;z-index:-15217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242424"/>
                      <w:spacing w:val="-109"/>
                      <w:w w:val="14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7"/>
          <w:szCs w:val="57"/>
          <w:color w:val="59595B"/>
          <w:spacing w:val="-72"/>
          <w:w w:val="34"/>
          <w:position w:val="-15"/>
        </w:rPr>
        <w:t>·</w:t>
      </w:r>
      <w:r>
        <w:rPr>
          <w:rFonts w:ascii="Arial" w:hAnsi="Arial" w:cs="Arial" w:eastAsia="Arial"/>
          <w:sz w:val="24"/>
          <w:szCs w:val="24"/>
          <w:color w:val="242424"/>
          <w:spacing w:val="-3"/>
          <w:w w:val="53"/>
          <w:position w:val="5"/>
        </w:rPr>
        <w:t>.</w:t>
      </w:r>
      <w:r>
        <w:rPr>
          <w:rFonts w:ascii="Arial" w:hAnsi="Arial" w:cs="Arial" w:eastAsia="Arial"/>
          <w:sz w:val="57"/>
          <w:szCs w:val="57"/>
          <w:color w:val="242424"/>
          <w:spacing w:val="-187"/>
          <w:w w:val="87"/>
          <w:position w:val="-15"/>
        </w:rPr>
        <w:t>-</w:t>
      </w:r>
      <w:r>
        <w:rPr>
          <w:rFonts w:ascii="Arial" w:hAnsi="Arial" w:cs="Arial" w:eastAsia="Arial"/>
          <w:sz w:val="24"/>
          <w:szCs w:val="24"/>
          <w:color w:val="242424"/>
          <w:spacing w:val="0"/>
          <w:w w:val="53"/>
          <w:position w:val="5"/>
        </w:rPr>
        <w:t>...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59595B"/>
          <w:w w:val="9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9595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09090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707070"/>
          <w:spacing w:val="0"/>
          <w:w w:val="100"/>
        </w:rPr>
        <w:t>YILO!RIM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59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477.404114pt;margin-top:12.094872pt;width:19.653399pt;height:34.619187pt;mso-position-horizontal-relative:page;mso-position-vertical-relative:paragraph;z-index:-15220" coordorigin="9548,242" coordsize="393,692">
            <v:group style="position:absolute;left:9611;top:268;width:2;height:118" coordorigin="9611,268" coordsize="2,118">
              <v:shape style="position:absolute;left:9611;top:268;width:2;height:118" coordorigin="9611,268" coordsize="0,118" path="m9611,386l9611,268e" filled="f" stroked="t" strokeweight="2.605825pt" strokecolor="#EBEBEB">
                <v:path arrowok="t"/>
              </v:shape>
            </v:group>
            <v:group style="position:absolute;left:9585;top:729;width:52;height:2" coordorigin="9585,729" coordsize="52,2">
              <v:shape style="position:absolute;left:9585;top:729;width:52;height:2" coordorigin="9585,729" coordsize="52,0" path="m9585,729l9637,729e" filled="f" stroked="t" strokeweight="2.605825pt" strokecolor="#EBEBEB">
                <v:path arrowok="t"/>
              </v:shape>
            </v:group>
            <v:group style="position:absolute;left:9548;top:386;width:393;height:333" coordorigin="9548,386" coordsize="393,333">
              <v:shape style="position:absolute;left:9548;top:386;width:393;height:333" coordorigin="9548,386" coordsize="393,333" path="m9548,386l9941,386,9941,718,9548,718,9548,386e" filled="t" fillcolor="#EBEBEB" stroked="f">
                <v:path arrowok="t"/>
                <v:fill/>
              </v:shape>
            </v:group>
            <v:group style="position:absolute;left:9825;top:534;width:2;height:368" coordorigin="9825,534" coordsize="2,368">
              <v:shape style="position:absolute;left:9825;top:534;width:2;height:368" coordorigin="9825,534" coordsize="0,368" path="m9825,902l9825,534e" filled="f" stroked="t" strokeweight="3.24118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5"/>
          <w:szCs w:val="25"/>
          <w:color w:val="383838"/>
          <w:w w:val="162"/>
          <w:position w:val="-3"/>
        </w:rPr>
        <w:t>iı</w:t>
      </w:r>
      <w:r>
        <w:rPr>
          <w:rFonts w:ascii="Times New Roman" w:hAnsi="Times New Roman" w:cs="Times New Roman" w:eastAsia="Times New Roman"/>
          <w:sz w:val="25"/>
          <w:szCs w:val="25"/>
          <w:color w:val="59595B"/>
          <w:w w:val="55"/>
          <w:position w:val="-3"/>
        </w:rPr>
        <w:t>J&lt;:f'.e''Stf</w:t>
      </w:r>
      <w:r>
        <w:rPr>
          <w:rFonts w:ascii="Times New Roman" w:hAnsi="Times New Roman" w:cs="Times New Roman" w:eastAsia="Times New Roman"/>
          <w:sz w:val="25"/>
          <w:szCs w:val="25"/>
          <w:color w:val="59595B"/>
          <w:spacing w:val="4"/>
          <w:w w:val="56"/>
          <w:position w:val="-3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1"/>
          <w:w w:val="70"/>
          <w:position w:val="-3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707070"/>
          <w:spacing w:val="0"/>
          <w:w w:val="152"/>
          <w:position w:val="-3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75"/>
          <w:position w:val="-3"/>
        </w:rPr>
        <w:t>miri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3" w:equalWidth="0">
            <w:col w:w="734" w:space="1810"/>
            <w:col w:w="3578" w:space="2806"/>
            <w:col w:w="2992"/>
          </w:cols>
        </w:sectPr>
      </w:pPr>
      <w:rPr/>
    </w:p>
    <w:p>
      <w:pPr>
        <w:spacing w:before="0" w:after="0" w:line="92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245.040009pt;margin-top:-11.096852pt;width:1.8pt;height:13.32pt;mso-position-horizontal-relative:page;mso-position-vertical-relative:paragraph;z-index:-15223" coordorigin="4901,-222" coordsize="36,266">
            <v:group style="position:absolute;left:4906;top:-217;width:2;height:62" coordorigin="4906,-217" coordsize="2,62">
              <v:shape style="position:absolute;left:4906;top:-217;width:2;height:62" coordorigin="4906,-217" coordsize="0,62" path="m4906,-155l4906,-217e" filled="f" stroked="t" strokeweight=".48pt" strokecolor="#000000">
                <v:path arrowok="t"/>
              </v:shape>
            </v:group>
            <v:group style="position:absolute;left:4930;top:-155;width:2;height:192" coordorigin="4930,-155" coordsize="2,192">
              <v:shape style="position:absolute;left:4930;top:-155;width:2;height:192" coordorigin="4930,-155" coordsize="0,192" path="m4930,37l4930,-155e" filled="f" stroked="t" strokeweight=".72pt" strokecolor="#383B8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40.960007pt;margin-top:6.423148pt;width:5.52pt;height:17.28pt;mso-position-horizontal-relative:page;mso-position-vertical-relative:paragraph;z-index:-15222" coordorigin="4819,128" coordsize="110,346">
            <v:group style="position:absolute;left:4824;top:162;width:91;height:2" coordorigin="4824,162" coordsize="91,2">
              <v:shape style="position:absolute;left:4824;top:162;width:91;height:2" coordorigin="4824,162" coordsize="91,0" path="m4824,162l4915,162e" filled="f" stroked="t" strokeweight=".48pt" strokecolor="#384487">
                <v:path arrowok="t"/>
              </v:shape>
            </v:group>
            <v:group style="position:absolute;left:4915;top:143;width:2;height:317" coordorigin="4915,143" coordsize="2,317">
              <v:shape style="position:absolute;left:4915;top:143;width:2;height:317" coordorigin="4915,143" coordsize="0,317" path="m4915,460l4915,143e" filled="f" stroked="t" strokeweight="1.44pt" strokecolor="#343F7C">
                <v:path arrowok="t"/>
              </v:shape>
            </v:group>
            <v:group style="position:absolute;left:4906;top:157;width:2;height:96" coordorigin="4906,157" coordsize="2,96">
              <v:shape style="position:absolute;left:4906;top:157;width:2;height:96" coordorigin="4906,157" coordsize="0,96" path="m4906,253l4906,157e" filled="f" stroked="t" strokeweight="1.92pt" strokecolor="#28347C">
                <v:path arrowok="t"/>
              </v:shape>
            </v:group>
            <v:group style="position:absolute;left:4901;top:196;width:2;height:139" coordorigin="4901,196" coordsize="2,139">
              <v:shape style="position:absolute;left:4901;top:196;width:2;height:139" coordorigin="4901,196" coordsize="0,139" path="m4901,335l4901,196e" filled="f" stroked="t" strokeweight="2.88pt" strokecolor="#384483">
                <v:path arrowok="t"/>
              </v:shape>
            </v:group>
            <v:group style="position:absolute;left:4906;top:311;width:2;height:120" coordorigin="4906,311" coordsize="2,120">
              <v:shape style="position:absolute;left:4906;top:311;width:2;height:120" coordorigin="4906,311" coordsize="0,120" path="m4906,431l4906,311e" filled="f" stroked="t" strokeweight="1.92pt" strokecolor="#3B487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76001pt;margin-top:-16.601734pt;width:60.322903pt;height:31pt;mso-position-horizontal-relative:page;mso-position-vertical-relative:paragraph;z-index:-15214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2F3A79"/>
                      <w:spacing w:val="0"/>
                      <w:w w:val="318"/>
                    </w:rPr>
                    <w:t>!l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11"/>
          <w:position w:val="-9"/>
        </w:rPr>
        <w:t>3ün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100"/>
          <w:position w:val="-9"/>
        </w:rPr>
        <w:t>1</w:t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100"/>
          <w:position w:val="-9"/>
        </w:rPr>
        <w:t>.</w:t>
      </w:r>
      <w:r>
        <w:rPr>
          <w:rFonts w:ascii="Arial" w:hAnsi="Arial" w:cs="Arial" w:eastAsia="Arial"/>
          <w:sz w:val="20"/>
          <w:szCs w:val="20"/>
          <w:color w:val="59595B"/>
          <w:spacing w:val="-19"/>
          <w:w w:val="10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59595B"/>
          <w:spacing w:val="0"/>
          <w:w w:val="109"/>
          <w:position w:val="-9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9" w:after="0" w:line="7" w:lineRule="atLeast"/>
        <w:ind w:right="-20"/>
        <w:jc w:val="left"/>
        <w:tabs>
          <w:tab w:pos="12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0"/>
          <w:w w:val="259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-62"/>
          <w:w w:val="25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0"/>
          <w:w w:val="17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-64"/>
          <w:w w:val="17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174"/>
        </w:rPr>
        <w:t>,.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3" w:equalWidth="0">
            <w:col w:w="2656" w:space="896"/>
            <w:col w:w="766" w:space="4773"/>
            <w:col w:w="2829"/>
          </w:cols>
        </w:sectPr>
      </w:pPr>
      <w:rPr/>
    </w:p>
    <w:p>
      <w:pPr>
        <w:spacing w:before="0" w:after="0" w:line="90" w:lineRule="atLeast"/>
        <w:ind w:left="2640" w:right="-86"/>
        <w:jc w:val="left"/>
        <w:tabs>
          <w:tab w:pos="3160" w:val="left"/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2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8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-12"/>
        </w:rPr>
        <w:t>MADEN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115"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5"/>
          <w:szCs w:val="35"/>
          <w:color w:val="B6B6B6"/>
          <w:spacing w:val="0"/>
          <w:w w:val="43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spacing w:before="0" w:after="0" w:line="211" w:lineRule="atLeast"/>
        <w:ind w:right="-20"/>
        <w:jc w:val="left"/>
        <w:tabs>
          <w:tab w:pos="1100" w:val="left"/>
          <w:tab w:pos="17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909090"/>
          <w:spacing w:val="0"/>
          <w:w w:val="62"/>
        </w:rPr>
        <w:t>;'</w:t>
      </w:r>
      <w:r>
        <w:rPr>
          <w:rFonts w:ascii="Arial" w:hAnsi="Arial" w:cs="Arial" w:eastAsia="Arial"/>
          <w:sz w:val="27"/>
          <w:szCs w:val="27"/>
          <w:color w:val="909090"/>
          <w:spacing w:val="0"/>
          <w:w w:val="62"/>
        </w:rPr>
        <w:t>  </w:t>
      </w:r>
      <w:r>
        <w:rPr>
          <w:rFonts w:ascii="Arial" w:hAnsi="Arial" w:cs="Arial" w:eastAsia="Arial"/>
          <w:sz w:val="27"/>
          <w:szCs w:val="27"/>
          <w:color w:val="909090"/>
          <w:spacing w:val="22"/>
          <w:w w:val="62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317"/>
        </w:rPr>
        <w:t>i</w:t>
      </w:r>
      <w:r>
        <w:rPr>
          <w:rFonts w:ascii="Arial" w:hAnsi="Arial" w:cs="Arial" w:eastAsia="Arial"/>
          <w:sz w:val="27"/>
          <w:szCs w:val="27"/>
          <w:color w:val="383838"/>
          <w:spacing w:val="-56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16"/>
          <w:w w:val="317"/>
        </w:rPr>
        <w:t>l</w:t>
      </w:r>
      <w:r>
        <w:rPr>
          <w:rFonts w:ascii="Arial" w:hAnsi="Arial" w:cs="Arial" w:eastAsia="Arial"/>
          <w:sz w:val="27"/>
          <w:szCs w:val="27"/>
          <w:color w:val="A5A5A5"/>
          <w:spacing w:val="0"/>
          <w:w w:val="88"/>
        </w:rPr>
        <w:t>'</w:t>
      </w:r>
      <w:r>
        <w:rPr>
          <w:rFonts w:ascii="Arial" w:hAnsi="Arial" w:cs="Arial" w:eastAsia="Arial"/>
          <w:sz w:val="27"/>
          <w:szCs w:val="27"/>
          <w:color w:val="A5A5A5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A5A5A5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B6B6B6"/>
          <w:spacing w:val="0"/>
          <w:w w:val="83"/>
        </w:rPr>
        <w:t>,</w:t>
      </w:r>
      <w:r>
        <w:rPr>
          <w:rFonts w:ascii="Arial" w:hAnsi="Arial" w:cs="Arial" w:eastAsia="Arial"/>
          <w:sz w:val="27"/>
          <w:szCs w:val="27"/>
          <w:color w:val="B6B6B6"/>
          <w:spacing w:val="-46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707070"/>
          <w:spacing w:val="0"/>
          <w:w w:val="36"/>
        </w:rPr>
        <w:t>·</w:t>
      </w:r>
      <w:r>
        <w:rPr>
          <w:rFonts w:ascii="Arial" w:hAnsi="Arial" w:cs="Arial" w:eastAsia="Arial"/>
          <w:sz w:val="27"/>
          <w:szCs w:val="27"/>
          <w:color w:val="707070"/>
          <w:spacing w:val="-40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909090"/>
          <w:spacing w:val="0"/>
          <w:w w:val="70"/>
        </w:rPr>
        <w:t>'</w:t>
      </w:r>
      <w:r>
        <w:rPr>
          <w:rFonts w:ascii="Arial" w:hAnsi="Arial" w:cs="Arial" w:eastAsia="Arial"/>
          <w:sz w:val="27"/>
          <w:szCs w:val="27"/>
          <w:color w:val="909090"/>
          <w:spacing w:val="0"/>
          <w:w w:val="70"/>
        </w:rPr>
        <w:t>  </w:t>
      </w:r>
      <w:r>
        <w:rPr>
          <w:rFonts w:ascii="Arial" w:hAnsi="Arial" w:cs="Arial" w:eastAsia="Arial"/>
          <w:sz w:val="27"/>
          <w:szCs w:val="27"/>
          <w:color w:val="909090"/>
          <w:spacing w:val="31"/>
          <w:w w:val="70"/>
        </w:rPr>
        <w:t> </w:t>
      </w:r>
      <w:r>
        <w:rPr>
          <w:rFonts w:ascii="Arial" w:hAnsi="Arial" w:cs="Arial" w:eastAsia="Arial"/>
          <w:sz w:val="27"/>
          <w:szCs w:val="27"/>
          <w:color w:val="A5A5A5"/>
          <w:spacing w:val="0"/>
          <w:w w:val="26"/>
        </w:rPr>
        <w:t>-</w:t>
      </w:r>
      <w:r>
        <w:rPr>
          <w:rFonts w:ascii="Arial" w:hAnsi="Arial" w:cs="Arial" w:eastAsia="Arial"/>
          <w:sz w:val="27"/>
          <w:szCs w:val="27"/>
          <w:color w:val="A5A5A5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A5A5A5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909090"/>
          <w:spacing w:val="0"/>
          <w:w w:val="100"/>
        </w:rPr>
        <w:t>.</w:t>
      </w:r>
      <w:r>
        <w:rPr>
          <w:rFonts w:ascii="Arial" w:hAnsi="Arial" w:cs="Arial" w:eastAsia="Arial"/>
          <w:sz w:val="27"/>
          <w:szCs w:val="27"/>
          <w:color w:val="909090"/>
          <w:spacing w:val="56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B6B6B6"/>
          <w:spacing w:val="0"/>
          <w:w w:val="100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2" w:equalWidth="0">
            <w:col w:w="5633" w:space="3074"/>
            <w:col w:w="3213"/>
          </w:cols>
        </w:sectPr>
      </w:pPr>
      <w:rPr/>
    </w:p>
    <w:p>
      <w:pPr>
        <w:spacing w:before="0" w:after="0" w:line="403" w:lineRule="atLeast"/>
        <w:ind w:right="1144"/>
        <w:jc w:val="right"/>
        <w:tabs>
          <w:tab w:pos="620" w:val="left"/>
          <w:tab w:pos="190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017487pt;margin-top:-2.891864pt;width:53.040015pt;height:18.394802pt;mso-position-horizontal-relative:page;mso-position-vertical-relative:paragraph;z-index:-15230" type="#_x0000_t202" filled="f" stroked="f">
            <v:textbox inset="0,0,0,0">
              <w:txbxContent>
                <w:p>
                  <w:pPr>
                    <w:spacing w:before="0" w:after="0" w:line="353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707070"/>
                      <w:spacing w:val="-90"/>
                      <w:w w:val="60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09090"/>
                      <w:spacing w:val="0"/>
                      <w:w w:val="246"/>
                      <w:position w:val="1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59595B"/>
                      <w:spacing w:val="-25"/>
                      <w:w w:val="85"/>
                      <w:position w:val="14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09090"/>
                      <w:spacing w:val="0"/>
                      <w:w w:val="62"/>
                      <w:position w:val="1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5.024536pt;margin-top:-1.324455pt;width:7.915471pt;height:16.827393pt;mso-position-horizontal-relative:page;mso-position-vertical-relative:paragraph;z-index:-15229" type="#_x0000_t202" filled="f" stroked="f">
            <v:textbox inset="0,0,0,0">
              <w:txbxContent>
                <w:p>
                  <w:pPr>
                    <w:spacing w:before="80" w:after="0" w:line="240" w:lineRule="auto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09090"/>
                      <w:spacing w:val="0"/>
                      <w:w w:val="37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9.113037pt;margin-top:3.248902pt;width:6.293918pt;height:10.531624pt;mso-position-horizontal-relative:page;mso-position-vertical-relative:paragraph;z-index:-15228" type="#_x0000_t202" filled="f" stroked="f">
            <v:textbox inset="0,0,0,0">
              <w:txbxContent>
                <w:p>
                  <w:pPr>
                    <w:spacing w:before="0" w:after="0" w:line="92" w:lineRule="exact"/>
                    <w:ind w:left="35" w:right="-20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09090"/>
                      <w:spacing w:val="0"/>
                      <w:w w:val="109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39.027008pt;margin-top:-1.324455pt;width:100.133002pt;height:83.258292pt;mso-position-horizontal-relative:page;mso-position-vertical-relative:paragraph;z-index:-15221" coordorigin="8781,-26" coordsize="2003,1665">
            <v:group style="position:absolute;left:8827;top:637;width:1925;height:2" coordorigin="8827,637" coordsize="1925,2">
              <v:shape style="position:absolute;left:8827;top:637;width:1925;height:2" coordorigin="8827,637" coordsize="1925,0" path="m8827,637l10752,637e" filled="f" stroked="t" strokeweight="3.12pt" strokecolor="#4B4B54">
                <v:path arrowok="t"/>
              </v:shape>
            </v:group>
            <v:group style="position:absolute;left:8819;top:44;width:2;height:121" coordorigin="8819,44" coordsize="2,121">
              <v:shape style="position:absolute;left:8819;top:44;width:2;height:121" coordorigin="8819,44" coordsize="0,121" path="m8819,165l8819,44e" filled="f" stroked="t" strokeweight="2.16325pt" strokecolor="#EBEBEB">
                <v:path arrowok="t"/>
              </v:shape>
            </v:group>
            <v:group style="position:absolute;left:8822;top:234;width:2;height:900" coordorigin="8822,234" coordsize="2,900">
              <v:shape style="position:absolute;left:8822;top:234;width:2;height:900" coordorigin="8822,234" coordsize="0,900" path="m8822,1134l8822,234e" filled="f" stroked="t" strokeweight="4.12204pt" strokecolor="#EBEBEB">
                <v:path arrowok="t"/>
              </v:shape>
            </v:group>
            <v:group style="position:absolute;left:10101;top:-26;width:158;height:337" coordorigin="10101,-26" coordsize="158,337">
              <v:shape style="position:absolute;left:10101;top:-26;width:158;height:337" coordorigin="10101,-26" coordsize="158,337" path="m10101,-26l10259,-26,10259,310,10101,310,10101,-26e" filled="t" fillcolor="#EBEBEB" stroked="f">
                <v:path arrowok="t"/>
                <v:fill/>
              </v:shape>
            </v:group>
            <v:group style="position:absolute;left:10189;top:126;width:2;height:368" coordorigin="10189,126" coordsize="2,368">
              <v:shape style="position:absolute;left:10189;top:126;width:2;height:368" coordorigin="10189,126" coordsize="0,368" path="m10189,494l10189,126e" filled="f" stroked="t" strokeweight="1.268830pt" strokecolor="#EBEBEB">
                <v:path arrowok="t"/>
              </v:shape>
            </v:group>
            <v:group style="position:absolute;left:10043;top:234;width:2;height:900" coordorigin="10043,234" coordsize="2,900">
              <v:shape style="position:absolute;left:10043;top:234;width:2;height:900" coordorigin="10043,234" coordsize="0,900" path="m10043,1134l10043,234e" filled="f" stroked="t" strokeweight="1.47115pt" strokecolor="#EBEBEB">
                <v:path arrowok="t"/>
              </v:shape>
            </v:group>
            <v:group style="position:absolute;left:9723;top:869;width:2;height:251" coordorigin="9723,869" coordsize="2,251">
              <v:shape style="position:absolute;left:9723;top:869;width:2;height:251" coordorigin="9723,869" coordsize="0,251" path="m9723,1121l9723,869e" filled="f" stroked="t" strokeweight="2.336775pt" strokecolor="#EBEBEB">
                <v:path arrowok="t"/>
              </v:shape>
            </v:group>
            <v:group style="position:absolute;left:10273;top:934;width:2;height:162" coordorigin="10273,934" coordsize="2,162">
              <v:shape style="position:absolute;left:10273;top:934;width:2;height:162" coordorigin="10273,934" coordsize="0,162" path="m10273,1096l10273,934e" filled="f" stroked="t" strokeweight="2.61748pt" strokecolor="#EBEBEB">
                <v:path arrowok="t"/>
              </v:shape>
            </v:group>
            <v:group style="position:absolute;left:9679;top:1040;width:2;height:164" coordorigin="9679,1040" coordsize="2,164">
              <v:shape style="position:absolute;left:9679;top:1040;width:2;height:164" coordorigin="9679,1040" coordsize="0,164" path="m9679,1204l9679,1040e" filled="f" stroked="t" strokeweight="1.4296pt" strokecolor="#EBEBEB">
                <v:path arrowok="t"/>
              </v:shape>
            </v:group>
            <v:group style="position:absolute;left:10161;top:1040;width:2;height:164" coordorigin="10161,1040" coordsize="2,164">
              <v:shape style="position:absolute;left:10161;top:1040;width:2;height:164" coordorigin="10161,1040" coordsize="0,164" path="m10161,1204l10161,1040e" filled="f" stroked="t" strokeweight="2.137pt" strokecolor="#EBEBEB">
                <v:path arrowok="t"/>
              </v:shape>
            </v:group>
            <v:group style="position:absolute;left:9225;top:1034;width:134;height:350" coordorigin="9225,1034" coordsize="134,350">
              <v:shape style="position:absolute;left:9225;top:1034;width:134;height:350" coordorigin="9225,1034" coordsize="134,350" path="m9225,1034l9358,1034,9358,1384,9225,1384,9225,1034e" filled="t" fillcolor="#EBEBEB" stroked="f">
                <v:path arrowok="t"/>
                <v:fill/>
              </v:shape>
            </v:group>
            <v:group style="position:absolute;left:10605;top:1034;width:2;height:350" coordorigin="10605,1034" coordsize="2,350">
              <v:shape style="position:absolute;left:10605;top:1034;width:2;height:350" coordorigin="10605,1034" coordsize="0,350" path="m10605,1384l10605,1034e" filled="f" stroked="t" strokeweight="2.7208pt" strokecolor="#EBEBEB">
                <v:path arrowok="t"/>
              </v:shape>
            </v:group>
            <v:group style="position:absolute;left:9263;top:1286;width:175;height:215" coordorigin="9263,1286" coordsize="175,215">
              <v:shape style="position:absolute;left:9263;top:1286;width:175;height:215" coordorigin="9263,1286" coordsize="175,215" path="m9263,1286l9438,1286,9438,1502,9263,1502,9263,1286e" filled="t" fillcolor="#EBEBEB" stroked="f">
                <v:path arrowok="t"/>
                <v:fill/>
              </v:shape>
            </v:group>
            <v:group style="position:absolute;left:9935;top:1326;width:2;height:269" coordorigin="9935,1326" coordsize="2,269">
              <v:shape style="position:absolute;left:9935;top:1326;width:2;height:269" coordorigin="9935,1326" coordsize="0,269" path="m9935,1596l9935,1326e" filled="f" stroked="t" strokeweight="4.31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9.113037pt;margin-top:4.561916pt;width:7.756655pt;height:21.845636pt;mso-position-horizontal-relative:page;mso-position-vertical-relative:paragraph;z-index:-15219" coordorigin="10582,91" coordsize="155,437">
            <v:group style="position:absolute;left:10582;top:104;width:126;height:172" coordorigin="10582,104" coordsize="126,172">
              <v:shape style="position:absolute;left:10582;top:104;width:126;height:172" coordorigin="10582,104" coordsize="126,172" path="m10582,104l10708,104,10708,276,10582,276,10582,104e" filled="t" fillcolor="#EBEBEB" stroked="f">
                <v:path arrowok="t"/>
                <v:fill/>
              </v:shape>
            </v:group>
            <v:group style="position:absolute;left:10703;top:126;width:2;height:368" coordorigin="10703,126" coordsize="2,368">
              <v:shape style="position:absolute;left:10703;top:126;width:2;height:368" coordorigin="10703,126" coordsize="0,368" path="m10703,494l10703,126e" filled="f" stroked="t" strokeweight="3.428155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8.533936pt;margin-top:6.275994pt;width:.1pt;height:18.417481pt;mso-position-horizontal-relative:page;mso-position-vertical-relative:paragraph;z-index:-15218" coordorigin="9371,126" coordsize="2,368">
            <v:shape style="position:absolute;left:9371;top:126;width:2;height:368" coordorigin="9371,126" coordsize="0,368" path="m9371,494l9371,126e" filled="f" stroked="t" strokeweight="2.3828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1"/>
          <w:w w:val="46"/>
          <w:i/>
        </w:rPr>
        <w:t>}</w:t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0"/>
          <w:w w:val="131"/>
          <w:position w:val="1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5"/>
          <w:szCs w:val="25"/>
          <w:color w:val="B6B6B6"/>
          <w:spacing w:val="0"/>
          <w:w w:val="145"/>
          <w:position w:val="0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B6B6B6"/>
          <w:spacing w:val="38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0"/>
          <w:w w:val="67"/>
          <w:i/>
          <w:position w:val="0"/>
        </w:rPr>
        <w:t>tı</w: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1"/>
          <w:w w:val="67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0"/>
          <w:w w:val="68"/>
          <w:i/>
          <w:position w:val="0"/>
        </w:rPr>
        <w:t>··...</w: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-38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07070"/>
          <w:spacing w:val="-32"/>
          <w:w w:val="97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09090"/>
          <w:spacing w:val="0"/>
          <w:w w:val="369"/>
          <w:position w:val="10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909090"/>
          <w:spacing w:val="-1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0"/>
          <w:w w:val="20"/>
          <w:position w:val="0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-9"/>
          <w:w w:val="20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-36"/>
          <w:w w:val="54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12"/>
          <w:w w:val="20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-6"/>
          <w:w w:val="54"/>
          <w:position w:val="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6B6B6"/>
          <w:spacing w:val="0"/>
          <w:w w:val="18"/>
          <w:position w:val="0"/>
        </w:rPr>
        <w:t>,....</w:t>
      </w:r>
      <w:r>
        <w:rPr>
          <w:rFonts w:ascii="Times New Roman" w:hAnsi="Times New Roman" w:cs="Times New Roman" w:eastAsia="Times New Roman"/>
          <w:sz w:val="25"/>
          <w:szCs w:val="25"/>
          <w:color w:val="B6B6B6"/>
          <w:spacing w:val="-9"/>
          <w:w w:val="18"/>
          <w:position w:val="0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3"/>
          <w:w w:val="198"/>
          <w:position w:val="1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37"/>
          <w:i/>
          <w:position w:val="0"/>
        </w:rPr>
        <w:t>.r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13"/>
          <w:szCs w:val="13"/>
          <w:color w:val="A5A5A5"/>
          <w:spacing w:val="0"/>
          <w:w w:val="130"/>
          <w:i/>
          <w:position w:val="0"/>
        </w:rPr>
        <w:t>.l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0" w:right="0"/>
        </w:sectPr>
      </w:pPr>
      <w:rPr/>
    </w:p>
    <w:p>
      <w:pPr>
        <w:spacing w:before="0" w:after="0" w:line="123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İtf.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42" w:lineRule="exact"/>
        <w:ind w:right="-20"/>
        <w:jc w:val="left"/>
        <w:rPr>
          <w:rFonts w:ascii="Arial" w:hAnsi="Arial" w:cs="Arial" w:eastAsia="Arial"/>
          <w:sz w:val="106"/>
          <w:szCs w:val="106"/>
        </w:rPr>
      </w:pPr>
      <w:rPr/>
      <w:r>
        <w:rPr/>
        <w:br w:type="column"/>
      </w:r>
      <w:r>
        <w:rPr>
          <w:rFonts w:ascii="Arial" w:hAnsi="Arial" w:cs="Arial" w:eastAsia="Arial"/>
          <w:sz w:val="66"/>
          <w:szCs w:val="66"/>
          <w:color w:val="A5A5A5"/>
          <w:spacing w:val="0"/>
          <w:w w:val="43"/>
          <w:position w:val="-10"/>
        </w:rPr>
        <w:t>.</w:t>
      </w:r>
      <w:r>
        <w:rPr>
          <w:rFonts w:ascii="Arial" w:hAnsi="Arial" w:cs="Arial" w:eastAsia="Arial"/>
          <w:sz w:val="66"/>
          <w:szCs w:val="66"/>
          <w:color w:val="A5A5A5"/>
          <w:spacing w:val="0"/>
          <w:w w:val="43"/>
          <w:position w:val="-10"/>
        </w:rPr>
        <w:t> </w:t>
      </w:r>
      <w:r>
        <w:rPr>
          <w:rFonts w:ascii="Arial" w:hAnsi="Arial" w:cs="Arial" w:eastAsia="Arial"/>
          <w:sz w:val="66"/>
          <w:szCs w:val="66"/>
          <w:color w:val="A5A5A5"/>
          <w:spacing w:val="43"/>
          <w:w w:val="43"/>
          <w:position w:val="-10"/>
        </w:rPr>
        <w:t> </w:t>
      </w:r>
      <w:r>
        <w:rPr>
          <w:rFonts w:ascii="Arial" w:hAnsi="Arial" w:cs="Arial" w:eastAsia="Arial"/>
          <w:sz w:val="66"/>
          <w:szCs w:val="66"/>
          <w:color w:val="707070"/>
          <w:spacing w:val="-124"/>
          <w:w w:val="102"/>
          <w:position w:val="-10"/>
        </w:rPr>
        <w:t>·</w:t>
      </w:r>
      <w:r>
        <w:rPr>
          <w:rFonts w:ascii="Arial" w:hAnsi="Arial" w:cs="Arial" w:eastAsia="Arial"/>
          <w:sz w:val="66"/>
          <w:szCs w:val="66"/>
          <w:color w:val="4B4B4B"/>
          <w:spacing w:val="0"/>
          <w:w w:val="99"/>
          <w:position w:val="-10"/>
        </w:rPr>
        <w:t>!!</w:t>
      </w:r>
      <w:r>
        <w:rPr>
          <w:rFonts w:ascii="Arial" w:hAnsi="Arial" w:cs="Arial" w:eastAsia="Arial"/>
          <w:sz w:val="66"/>
          <w:szCs w:val="66"/>
          <w:color w:val="4B4B4B"/>
          <w:spacing w:val="-42"/>
          <w:w w:val="99"/>
          <w:position w:val="-10"/>
        </w:rPr>
        <w:t>!</w:t>
      </w:r>
      <w:r>
        <w:rPr>
          <w:rFonts w:ascii="Arial" w:hAnsi="Arial" w:cs="Arial" w:eastAsia="Arial"/>
          <w:sz w:val="53"/>
          <w:szCs w:val="53"/>
          <w:color w:val="909090"/>
          <w:spacing w:val="-76"/>
          <w:w w:val="67"/>
          <w:position w:val="-14"/>
        </w:rPr>
        <w:t>,</w:t>
      </w:r>
      <w:r>
        <w:rPr>
          <w:rFonts w:ascii="Arial" w:hAnsi="Arial" w:cs="Arial" w:eastAsia="Arial"/>
          <w:sz w:val="66"/>
          <w:szCs w:val="66"/>
          <w:color w:val="4B4B4B"/>
          <w:spacing w:val="0"/>
          <w:w w:val="99"/>
          <w:position w:val="-10"/>
        </w:rPr>
        <w:t>ı</w:t>
      </w:r>
      <w:r>
        <w:rPr>
          <w:rFonts w:ascii="Arial" w:hAnsi="Arial" w:cs="Arial" w:eastAsia="Arial"/>
          <w:sz w:val="66"/>
          <w:szCs w:val="66"/>
          <w:color w:val="4B4B4B"/>
          <w:spacing w:val="33"/>
          <w:w w:val="99"/>
          <w:position w:val="-10"/>
        </w:rPr>
        <w:t>'</w:t>
      </w:r>
      <w:r>
        <w:rPr>
          <w:rFonts w:ascii="Arial" w:hAnsi="Arial" w:cs="Arial" w:eastAsia="Arial"/>
          <w:sz w:val="66"/>
          <w:szCs w:val="66"/>
          <w:color w:val="A5A5A5"/>
          <w:spacing w:val="0"/>
          <w:w w:val="14"/>
          <w:position w:val="-10"/>
        </w:rPr>
        <w:t>.</w:t>
      </w:r>
      <w:r>
        <w:rPr>
          <w:rFonts w:ascii="Arial" w:hAnsi="Arial" w:cs="Arial" w:eastAsia="Arial"/>
          <w:sz w:val="66"/>
          <w:szCs w:val="66"/>
          <w:color w:val="A5A5A5"/>
          <w:spacing w:val="-57"/>
          <w:w w:val="100"/>
          <w:position w:val="-10"/>
        </w:rPr>
        <w:t> </w:t>
      </w:r>
      <w:r>
        <w:rPr>
          <w:rFonts w:ascii="Arial" w:hAnsi="Arial" w:cs="Arial" w:eastAsia="Arial"/>
          <w:sz w:val="106"/>
          <w:szCs w:val="106"/>
          <w:color w:val="909090"/>
          <w:spacing w:val="-6"/>
          <w:w w:val="40"/>
          <w:i/>
          <w:position w:val="-10"/>
        </w:rPr>
        <w:t>'</w:t>
      </w:r>
      <w:r>
        <w:rPr>
          <w:rFonts w:ascii="Arial" w:hAnsi="Arial" w:cs="Arial" w:eastAsia="Arial"/>
          <w:sz w:val="106"/>
          <w:szCs w:val="106"/>
          <w:color w:val="707070"/>
          <w:spacing w:val="0"/>
          <w:w w:val="47"/>
          <w:i/>
          <w:position w:val="-10"/>
        </w:rPr>
        <w:t>'</w:t>
      </w:r>
      <w:r>
        <w:rPr>
          <w:rFonts w:ascii="Arial" w:hAnsi="Arial" w:cs="Arial" w:eastAsia="Arial"/>
          <w:sz w:val="106"/>
          <w:szCs w:val="106"/>
          <w:color w:val="707070"/>
          <w:spacing w:val="-43"/>
          <w:w w:val="47"/>
          <w:i/>
          <w:position w:val="-10"/>
        </w:rPr>
        <w:t>'</w:t>
      </w:r>
      <w:r>
        <w:rPr>
          <w:rFonts w:ascii="Arial" w:hAnsi="Arial" w:cs="Arial" w:eastAsia="Arial"/>
          <w:sz w:val="106"/>
          <w:szCs w:val="106"/>
          <w:color w:val="4B4B4B"/>
          <w:spacing w:val="-62"/>
          <w:w w:val="82"/>
          <w:i/>
          <w:position w:val="-10"/>
        </w:rPr>
        <w:t>"</w:t>
      </w:r>
      <w:r>
        <w:rPr>
          <w:rFonts w:ascii="Arial" w:hAnsi="Arial" w:cs="Arial" w:eastAsia="Arial"/>
          <w:sz w:val="53"/>
          <w:szCs w:val="53"/>
          <w:color w:val="242424"/>
          <w:spacing w:val="-153"/>
          <w:w w:val="62"/>
          <w:position w:val="-14"/>
        </w:rPr>
        <w:t>1</w:t>
      </w:r>
      <w:r>
        <w:rPr>
          <w:rFonts w:ascii="Arial" w:hAnsi="Arial" w:cs="Arial" w:eastAsia="Arial"/>
          <w:sz w:val="106"/>
          <w:szCs w:val="106"/>
          <w:color w:val="2F3A79"/>
          <w:spacing w:val="0"/>
          <w:w w:val="141"/>
          <w:i/>
          <w:position w:val="-10"/>
        </w:rPr>
        <w:t>!</w:t>
      </w:r>
      <w:r>
        <w:rPr>
          <w:rFonts w:ascii="Arial" w:hAnsi="Arial" w:cs="Arial" w:eastAsia="Arial"/>
          <w:sz w:val="106"/>
          <w:szCs w:val="10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2" w:equalWidth="0">
            <w:col w:w="5740" w:space="3101"/>
            <w:col w:w="307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1" w:lineRule="exact"/>
        <w:ind w:left="610" w:right="-7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71"/>
          <w:position w:val="-5"/>
        </w:rPr>
        <w:t>2S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-4"/>
        </w:rPr>
        <w:t>VURAL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A5A5A5"/>
          <w:spacing w:val="0"/>
          <w:w w:val="125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86" w:right="-20"/>
        <w:jc w:val="left"/>
        <w:tabs>
          <w:tab w:pos="72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225006pt;margin-top:-1.476921pt;width:6.6945pt;height:17.500489pt;mso-position-horizontal-relative:page;mso-position-vertical-relative:paragraph;z-index:-15227" type="#_x0000_t202" filled="f" stroked="f">
            <v:textbox inset="0,0,0,0">
              <w:txbxContent>
                <w:p>
                  <w:pPr>
                    <w:spacing w:before="18" w:after="0" w:line="240" w:lineRule="auto"/>
                    <w:ind w:left="66" w:right="-20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A5A5A5"/>
                      <w:spacing w:val="0"/>
                      <w:w w:val="113"/>
                    </w:rPr>
                    <w:t>•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391022pt;margin-top:-7.900743pt;width:88.137431pt;height:9.5pt;mso-position-horizontal-relative:page;mso-position-vertical-relative:paragraph;z-index:-15216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tabs>
                      <w:tab w:pos="520" w:val="left"/>
                      <w:tab w:pos="820" w:val="left"/>
                      <w:tab w:pos="1680" w:val="left"/>
                    </w:tabs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909090"/>
                      <w:spacing w:val="0"/>
                      <w:w w:val="100"/>
                      <w:i/>
                    </w:rPr>
                    <w:t>n{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09090"/>
                      <w:spacing w:val="-4"/>
                      <w:w w:val="100"/>
                      <w:i/>
                    </w:rPr>
                    <w:t>t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09090"/>
                      <w:spacing w:val="0"/>
                      <w:w w:val="100"/>
                      <w:i/>
                    </w:rPr>
                    <w:t>::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09090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09090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B6B6B6"/>
                      <w:spacing w:val="0"/>
                      <w:w w:val="100"/>
                      <w:i/>
                    </w:rPr>
                    <w:t>;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B6B6B6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B6B6B6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707070"/>
                      <w:spacing w:val="0"/>
                      <w:w w:val="136"/>
                      <w:i/>
                    </w:rPr>
                    <w:t>-"t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707070"/>
                      <w:spacing w:val="3"/>
                      <w:w w:val="136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6B6B6"/>
                      <w:spacing w:val="0"/>
                      <w:w w:val="13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6B6B6"/>
                      <w:spacing w:val="-39"/>
                      <w:w w:val="13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6B6B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B6B6B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4B4B4B"/>
                      <w:spacing w:val="0"/>
                      <w:w w:val="32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909090"/>
          <w:spacing w:val="0"/>
          <w:w w:val="318"/>
          <w:position w:val="12"/>
        </w:rPr>
        <w:t>'</w:t>
      </w:r>
      <w:r>
        <w:rPr>
          <w:rFonts w:ascii="Arial" w:hAnsi="Arial" w:cs="Arial" w:eastAsia="Arial"/>
          <w:sz w:val="12"/>
          <w:szCs w:val="12"/>
          <w:color w:val="909090"/>
          <w:spacing w:val="-83"/>
          <w:w w:val="318"/>
          <w:position w:val="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0"/>
          <w:w w:val="43"/>
          <w:position w:val="-2"/>
        </w:rPr>
        <w:t>.,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-19"/>
          <w:w w:val="43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07070"/>
          <w:spacing w:val="-70"/>
          <w:w w:val="139"/>
          <w:position w:val="-2"/>
        </w:rPr>
        <w:t>,</w:t>
      </w:r>
      <w:r>
        <w:rPr>
          <w:rFonts w:ascii="Arial" w:hAnsi="Arial" w:cs="Arial" w:eastAsia="Arial"/>
          <w:sz w:val="12"/>
          <w:szCs w:val="12"/>
          <w:color w:val="707070"/>
          <w:spacing w:val="0"/>
          <w:w w:val="206"/>
          <w:position w:val="12"/>
        </w:rPr>
        <w:t>-</w:t>
      </w:r>
      <w:r>
        <w:rPr>
          <w:rFonts w:ascii="Arial" w:hAnsi="Arial" w:cs="Arial" w:eastAsia="Arial"/>
          <w:sz w:val="12"/>
          <w:szCs w:val="12"/>
          <w:color w:val="707070"/>
          <w:spacing w:val="-1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48"/>
          <w:position w:val="-2"/>
        </w:rPr>
        <w:t>··.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242424"/>
          <w:spacing w:val="0"/>
          <w:w w:val="46"/>
          <w:position w:val="-2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242424"/>
          <w:spacing w:val="-48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B6B6B6"/>
          <w:spacing w:val="7"/>
          <w:w w:val="79"/>
          <w:position w:val="12"/>
        </w:rPr>
        <w:t>.</w:t>
      </w:r>
      <w:r>
        <w:rPr>
          <w:rFonts w:ascii="Arial" w:hAnsi="Arial" w:cs="Arial" w:eastAsia="Arial"/>
          <w:sz w:val="12"/>
          <w:szCs w:val="12"/>
          <w:color w:val="59595B"/>
          <w:spacing w:val="-4"/>
          <w:w w:val="81"/>
          <w:position w:val="12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242424"/>
          <w:spacing w:val="-14"/>
          <w:w w:val="50"/>
          <w:position w:val="-2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242424"/>
          <w:spacing w:val="0"/>
          <w:w w:val="17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42424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-19"/>
          <w:w w:val="120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42424"/>
          <w:spacing w:val="-30"/>
          <w:w w:val="25"/>
          <w:position w:val="-2"/>
        </w:rPr>
        <w:t>_</w:t>
      </w:r>
      <w:r>
        <w:rPr>
          <w:rFonts w:ascii="Arial" w:hAnsi="Arial" w:cs="Arial" w:eastAsia="Arial"/>
          <w:sz w:val="12"/>
          <w:szCs w:val="12"/>
          <w:color w:val="383838"/>
          <w:spacing w:val="-15"/>
          <w:w w:val="286"/>
          <w:position w:val="12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0"/>
          <w:w w:val="51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0"/>
          <w:w w:val="50"/>
          <w:position w:val="-2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82"/>
          <w:w w:val="78"/>
          <w:position w:val="-2"/>
        </w:rPr>
        <w:t>"</w:t>
      </w:r>
      <w:r>
        <w:rPr>
          <w:rFonts w:ascii="Arial" w:hAnsi="Arial" w:cs="Arial" w:eastAsia="Arial"/>
          <w:sz w:val="12"/>
          <w:szCs w:val="12"/>
          <w:color w:val="B6B6B6"/>
          <w:spacing w:val="0"/>
          <w:w w:val="97"/>
          <w:position w:val="12"/>
        </w:rPr>
        <w:t>•</w:t>
      </w:r>
      <w:r>
        <w:rPr>
          <w:rFonts w:ascii="Arial" w:hAnsi="Arial" w:cs="Arial" w:eastAsia="Arial"/>
          <w:sz w:val="12"/>
          <w:szCs w:val="12"/>
          <w:color w:val="B6B6B6"/>
          <w:spacing w:val="-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78"/>
          <w:position w:val="-2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33"/>
          <w:w w:val="78"/>
          <w:position w:val="-2"/>
        </w:rPr>
        <w:t>"</w: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51"/>
          <w:position w:val="12"/>
        </w:rPr>
        <w:t>'110</w: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00"/>
          <w:position w:val="12"/>
        </w:rPr>
        <w:t>  </w:t>
      </w:r>
      <w:r>
        <w:rPr>
          <w:rFonts w:ascii="Arial" w:hAnsi="Arial" w:cs="Arial" w:eastAsia="Arial"/>
          <w:sz w:val="17"/>
          <w:szCs w:val="17"/>
          <w:color w:val="707070"/>
          <w:spacing w:val="-7"/>
          <w:w w:val="77"/>
          <w:i/>
          <w:position w:val="12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B6B6B6"/>
          <w:spacing w:val="-47"/>
          <w:w w:val="112"/>
          <w:position w:val="-2"/>
        </w:rPr>
        <w:t>'</w:t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78"/>
          <w:i/>
          <w:position w:val="12"/>
        </w:rPr>
        <w:t>J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270" w:right="1508"/>
        <w:jc w:val="center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3.440002pt;margin-top:1.565955pt;width:16.845001pt;height:10pt;mso-position-horizontal-relative:page;mso-position-vertical-relative:paragraph;z-index:-1521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5A5A5"/>
                      <w:spacing w:val="-17"/>
                      <w:w w:val="11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5A5A5"/>
                      <w:spacing w:val="0"/>
                      <w:w w:val="7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5A5A5"/>
                      <w:spacing w:val="-12"/>
                      <w:w w:val="7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5A5A5"/>
                      <w:spacing w:val="0"/>
                      <w:w w:val="6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5A5A5"/>
                      <w:spacing w:val="10"/>
                      <w:w w:val="6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9595B"/>
                      <w:spacing w:val="0"/>
                      <w:w w:val="40"/>
                    </w:rPr>
                    <w:t>........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8"/>
          <w:w w:val="111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-8"/>
          <w:w w:val="167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5A5A5"/>
          <w:spacing w:val="0"/>
          <w:w w:val="88"/>
          <w:position w:val="-2"/>
        </w:rPr>
        <w:t>"·'•</w:t>
      </w:r>
      <w:r>
        <w:rPr>
          <w:rFonts w:ascii="Times New Roman" w:hAnsi="Times New Roman" w:cs="Times New Roman" w:eastAsia="Times New Roman"/>
          <w:sz w:val="16"/>
          <w:szCs w:val="16"/>
          <w:color w:val="A5A5A5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100"/>
          <w:position w:val="-2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64"/>
          <w:position w:val="-2"/>
        </w:rPr>
        <w:t>_,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15"/>
          <w:w w:val="64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136"/>
          <w:position w:val="-2"/>
        </w:rPr>
        <w:t>$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-22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176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-15"/>
          <w:w w:val="176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269"/>
          <w:position w:val="-2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9595B"/>
          <w:spacing w:val="0"/>
          <w:w w:val="139"/>
          <w:i/>
          <w:position w:val="-2"/>
        </w:rPr>
        <w:t>,$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586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0"/>
          <w:w w:val="52"/>
          <w:position w:val="1"/>
        </w:rPr>
        <w:t>..,...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2" w:equalWidth="0">
            <w:col w:w="6159" w:space="2702"/>
            <w:col w:w="3059"/>
          </w:cols>
        </w:sectPr>
      </w:pPr>
      <w:rPr/>
    </w:p>
    <w:p>
      <w:pPr>
        <w:spacing w:before="0" w:after="0" w:line="439" w:lineRule="exact"/>
        <w:ind w:right="174"/>
        <w:jc w:val="right"/>
        <w:tabs>
          <w:tab w:pos="21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1"/>
          <w:szCs w:val="21"/>
          <w:color w:val="242424"/>
          <w:w w:val="50"/>
          <w:position w:val="11"/>
        </w:rPr>
        <w:t>:</w:t>
      </w:r>
      <w:r>
        <w:rPr>
          <w:rFonts w:ascii="Arial" w:hAnsi="Arial" w:cs="Arial" w:eastAsia="Arial"/>
          <w:sz w:val="21"/>
          <w:szCs w:val="21"/>
          <w:color w:val="242424"/>
          <w:spacing w:val="-31"/>
          <w:w w:val="50"/>
          <w:position w:val="11"/>
        </w:rPr>
        <w:t>:</w:t>
      </w:r>
      <w:r>
        <w:rPr>
          <w:rFonts w:ascii="Arial" w:hAnsi="Arial" w:cs="Arial" w:eastAsia="Arial"/>
          <w:sz w:val="31"/>
          <w:szCs w:val="31"/>
          <w:color w:val="242424"/>
          <w:spacing w:val="-68"/>
          <w:w w:val="64"/>
          <w:position w:val="10"/>
        </w:rPr>
        <w:t>"</w:t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50"/>
          <w:position w:val="11"/>
        </w:rPr>
        <w:t>ı</w:t>
      </w:r>
      <w:r>
        <w:rPr>
          <w:rFonts w:ascii="Arial" w:hAnsi="Arial" w:cs="Arial" w:eastAsia="Arial"/>
          <w:sz w:val="21"/>
          <w:szCs w:val="21"/>
          <w:color w:val="242424"/>
          <w:spacing w:val="-13"/>
          <w:w w:val="50"/>
          <w:position w:val="11"/>
        </w:rPr>
        <w:t>:</w:t>
      </w:r>
      <w:r>
        <w:rPr>
          <w:rFonts w:ascii="Arial" w:hAnsi="Arial" w:cs="Arial" w:eastAsia="Arial"/>
          <w:sz w:val="31"/>
          <w:szCs w:val="31"/>
          <w:color w:val="242424"/>
          <w:spacing w:val="-40"/>
          <w:w w:val="64"/>
          <w:position w:val="10"/>
        </w:rPr>
        <w:t>'</w:t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50"/>
          <w:position w:val="11"/>
        </w:rPr>
        <w:t>:</w:t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23"/>
          <w:position w:val="-3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23"/>
          <w:position w:val="-3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-16"/>
          <w:w w:val="123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95B"/>
          <w:spacing w:val="0"/>
          <w:w w:val="103"/>
          <w:position w:val="-3"/>
        </w:rPr>
        <w:t>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568"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0"/>
          <w:w w:val="77"/>
          <w:position w:val="-3"/>
        </w:rPr>
        <w:t>Itfaiy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77"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383838"/>
          <w:spacing w:val="45"/>
          <w:w w:val="77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  <w:position w:val="-3"/>
        </w:rPr>
        <w:t>Güne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7"/>
          <w:position w:val="-3"/>
        </w:rPr>
        <w:t>y</w:t>
      </w:r>
      <w:r>
        <w:rPr>
          <w:rFonts w:ascii="Arial" w:hAnsi="Arial" w:cs="Arial" w:eastAsia="Arial"/>
          <w:sz w:val="23"/>
          <w:szCs w:val="23"/>
          <w:color w:val="383838"/>
          <w:spacing w:val="-5"/>
          <w:w w:val="77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position w:val="-3"/>
        </w:rPr>
        <w:t>Bölg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0"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-27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2"/>
          <w:position w:val="-3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77" w:lineRule="exact"/>
        <w:ind w:right="147"/>
        <w:jc w:val="right"/>
        <w:rPr>
          <w:rFonts w:ascii="Arial" w:hAnsi="Arial" w:cs="Arial" w:eastAsia="Arial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60"/>
          <w:szCs w:val="60"/>
          <w:color w:val="2B3BA5"/>
          <w:spacing w:val="0"/>
          <w:w w:val="51"/>
          <w:i/>
          <w:position w:val="1"/>
        </w:rPr>
        <w:t>.2'jo5</w:t>
      </w:r>
      <w:r>
        <w:rPr>
          <w:rFonts w:ascii="Times New Roman" w:hAnsi="Times New Roman" w:cs="Times New Roman" w:eastAsia="Times New Roman"/>
          <w:sz w:val="60"/>
          <w:szCs w:val="60"/>
          <w:color w:val="2B3BA5"/>
          <w:spacing w:val="60"/>
          <w:w w:val="51"/>
          <w:i/>
          <w:position w:val="1"/>
        </w:rPr>
        <w:t> </w:t>
      </w:r>
      <w:r>
        <w:rPr>
          <w:rFonts w:ascii="Arial" w:hAnsi="Arial" w:cs="Arial" w:eastAsia="Arial"/>
          <w:sz w:val="47"/>
          <w:szCs w:val="47"/>
          <w:color w:val="2B3BA5"/>
          <w:spacing w:val="0"/>
          <w:w w:val="102"/>
          <w:i/>
          <w:position w:val="5"/>
        </w:rPr>
        <w:t>d!t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itf.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0"/>
          <w:cols w:num="3" w:equalWidth="0">
            <w:col w:w="4631" w:space="534"/>
            <w:col w:w="232" w:space="114"/>
            <w:col w:w="6409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23" w:right="4528" w:firstLine="-1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145477pt;margin-top:15.899022pt;width:29.497141pt;height:43pt;mso-position-horizontal-relative:page;mso-position-vertical-relative:paragraph;z-index:-15211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898A8A"/>
                      <w:spacing w:val="0"/>
                      <w:w w:val="103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BAŞKANLIGl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2" w:lineRule="exact"/>
        <w:ind w:left="87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607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215443pt;margin-top:-39.974018pt;width:487.638731pt;height:50.554341pt;mso-position-horizontal-relative:page;mso-position-vertical-relative:paragraph;z-index:-15212" type="#_x0000_t202" filled="f" stroked="f">
            <v:textbox inset="0,0,0,0">
              <w:txbxContent>
                <w:p>
                  <w:pPr>
                    <w:spacing w:before="0" w:after="0" w:line="1011" w:lineRule="exact"/>
                    <w:ind w:right="-192"/>
                    <w:jc w:val="left"/>
                    <w:tabs>
                      <w:tab w:pos="8780" w:val="left"/>
                    </w:tabs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63636"/>
                      <w:spacing w:val="0"/>
                      <w:w w:val="398"/>
                      <w:b/>
                      <w:bCs/>
                      <w:position w:val="14"/>
                    </w:rPr>
                    <w:t>l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63636"/>
                      <w:spacing w:val="0"/>
                      <w:w w:val="100"/>
                      <w:b/>
                      <w:bCs/>
                      <w:position w:val="14"/>
                    </w:rPr>
                    <w:tab/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363636"/>
                      <w:spacing w:val="0"/>
                      <w:w w:val="100"/>
                      <w:b/>
                      <w:bCs/>
                      <w:position w:val="14"/>
                    </w:rPr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898A8A"/>
                      <w:spacing w:val="0"/>
                      <w:w w:val="147"/>
                      <w:b/>
                      <w:bCs/>
                      <w:position w:val="-3"/>
                    </w:rPr>
                    <w:t>A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80" w:bottom="280" w:left="140" w:right="80"/>
        </w:sectPr>
      </w:pPr>
      <w:rPr/>
    </w:p>
    <w:p>
      <w:pPr>
        <w:spacing w:before="0" w:after="0" w:line="143" w:lineRule="exact"/>
        <w:ind w:left="650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80"/>
          <w:cols w:num="2" w:equalWidth="0">
            <w:col w:w="1597" w:space="2877"/>
            <w:col w:w="7226"/>
          </w:cols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6" w:after="0" w:line="240" w:lineRule="auto"/>
        <w:ind w:left="118" w:right="-20"/>
        <w:jc w:val="left"/>
        <w:tabs>
          <w:tab w:pos="150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20"/>
          <w:position w:val="1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2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8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0"/>
        </w:rPr>
        <w:t>26.05.2017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IOildirim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28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17:37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0"/>
          <w:position w:val="0"/>
        </w:rPr>
        <w:t>2398800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42" w:right="-20"/>
        <w:jc w:val="left"/>
        <w:tabs>
          <w:tab w:pos="1500" w:val="left"/>
          <w:tab w:pos="3180" w:val="left"/>
          <w:tab w:pos="4540" w:val="left"/>
          <w:tab w:pos="5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101"/>
          <w:position w:val="1"/>
        </w:rPr>
        <w:t>Kayı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27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9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0"/>
        </w:rPr>
        <w:t>26.05.2017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3551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  <w:position w:val="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8" w:after="0" w:line="283" w:lineRule="auto"/>
        <w:ind w:left="142" w:right="5429"/>
        <w:jc w:val="left"/>
        <w:tabs>
          <w:tab w:pos="1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Bildiril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İkinci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mah.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ylUl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7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NARLIDERE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İkinci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mah.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Eylül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NARLIDERE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38" w:right="-20"/>
        <w:jc w:val="left"/>
        <w:tabs>
          <w:tab w:pos="1500" w:val="left"/>
          <w:tab w:pos="4540" w:val="left"/>
          <w:tab w:pos="7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Tüıil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28"/>
          <w:position w:val="1"/>
        </w:rPr>
        <w:t>:Ot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2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3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izmariti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dikkatsizlik_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)_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1" w:after="0" w:line="188" w:lineRule="auto"/>
        <w:ind w:left="3670" w:right="3522" w:firstLine="-3532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426788pt;margin-top:16.380447pt;width:99.457552pt;height:18.5pt;mso-position-horizontal-relative:page;mso-position-vertical-relative:paragraph;z-index:-15210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tabs>
                      <w:tab w:pos="580" w:val="left"/>
                      <w:tab w:pos="1100" w:val="left"/>
                      <w:tab w:pos="1700" w:val="left"/>
                    </w:tabs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363636"/>
                      <w:spacing w:val="0"/>
                      <w:w w:val="43"/>
                    </w:rPr>
                    <w:t>ı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6363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484848"/>
                      <w:spacing w:val="0"/>
                      <w:w w:val="73"/>
                    </w:rPr>
                    <w:t>ı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48484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48484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B3B3B3"/>
                      <w:spacing w:val="0"/>
                      <w:w w:val="49"/>
                    </w:rPr>
                    <w:t>l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B3B3B3"/>
                      <w:spacing w:val="-42"/>
                      <w:w w:val="49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B3B3B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B3B3B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63636"/>
                      <w:spacing w:val="0"/>
                      <w:w w:val="49"/>
                    </w:rPr>
                    <w:t>X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363636"/>
                      <w:spacing w:val="19"/>
                      <w:w w:val="49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797979"/>
                      <w:spacing w:val="0"/>
                      <w:w w:val="49"/>
                    </w:rPr>
                    <w:t>..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8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21"/>
          <w:position w:val="-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21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  <w:position w:val="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2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6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19"/>
          <w:w w:val="106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66"/>
          <w:position w:val="0"/>
        </w:rPr>
        <w:t>a_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67"/>
          <w:position w:val="0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  <w:position w:val="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6068" w:right="-20"/>
        <w:jc w:val="left"/>
        <w:tabs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8"/>
          <w:position w:val="0"/>
        </w:rPr>
        <w:t>:17:42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1" w:after="0" w:line="270" w:lineRule="atLeast"/>
        <w:ind w:left="2214" w:right="4169" w:firstLine="-2081"/>
        <w:jc w:val="left"/>
        <w:tabs>
          <w:tab w:pos="2200" w:val="left"/>
          <w:tab w:pos="5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28"/>
          <w:position w:val="0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52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3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7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6"/>
          <w:position w:val="0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:Çvş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0"/>
        </w:rPr>
        <w:t>Sabahatti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0"/>
        </w:rPr>
        <w:t>ARSLAN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2167" w:right="-20"/>
        <w:jc w:val="left"/>
        <w:tabs>
          <w:tab w:pos="476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6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56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63636"/>
          <w:spacing w:val="-106"/>
          <w:w w:val="156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56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56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3"/>
          <w:w w:val="15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-18"/>
          <w:w w:val="11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7"/>
          <w:position w:val="0"/>
        </w:rPr>
        <w:t>7:38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2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1"/>
        </w:rPr>
        <w:t>17:40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11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0"/>
          <w:position w:val="-2"/>
        </w:rPr>
        <w:t>852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138" w:right="-20"/>
        <w:jc w:val="left"/>
        <w:tabs>
          <w:tab w:pos="4720" w:val="left"/>
          <w:tab w:pos="8160" w:val="left"/>
          <w:tab w:pos="1148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4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u w:val="single" w:color="545454"/>
          <w:position w:val="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u w:val="single" w:color="545454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"/>
          <w:w w:val="100"/>
          <w:u w:val="single" w:color="545454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545454"/>
          <w:position w:val="4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9"/>
          <w:w w:val="100"/>
          <w:u w:val="single" w:color="545454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545454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545454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5"/>
          <w:szCs w:val="35"/>
          <w:color w:val="B3B3B3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4714" w:right="472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83" w:lineRule="auto"/>
        <w:ind w:left="2167" w:right="4352" w:firstLine="257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3" w:lineRule="exact"/>
        <w:ind w:left="138" w:right="-20"/>
        <w:jc w:val="left"/>
        <w:tabs>
          <w:tab w:pos="478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w w:val="94"/>
          <w:position w:val="1"/>
        </w:rPr>
        <w:t>Yav-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8"/>
          <w:w w:val="95"/>
          <w:position w:val="1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0"/>
          <w:w w:val="129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  <w:position w:val="1"/>
        </w:rPr>
        <w:t>mcı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56"/>
          <w:position w:val="0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8"/>
          <w:w w:val="156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3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60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24"/>
          <w:w w:val="16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8"/>
          <w:position w:val="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217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61" w:lineRule="auto"/>
        <w:ind w:left="142" w:right="2791" w:firstLine="-2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36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2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8"/>
        </w:rPr>
        <w:t>göıiild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1"/>
          <w:w w:val="109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4699" w:right="412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left="174" w:right="-20"/>
        <w:jc w:val="left"/>
        <w:tabs>
          <w:tab w:pos="2840" w:val="left"/>
          <w:tab w:pos="472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2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3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  <w:position w:val="0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5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8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20" w:lineRule="exact"/>
        <w:ind w:left="4828" w:right="-20"/>
        <w:jc w:val="left"/>
        <w:tabs>
          <w:tab w:pos="6640" w:val="left"/>
          <w:tab w:pos="82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2m3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53"/>
          <w:position w:val="-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-11"/>
          <w:w w:val="53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84848"/>
          <w:spacing w:val="0"/>
          <w:w w:val="53"/>
          <w:position w:val="-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80"/>
        </w:sectPr>
      </w:pPr>
      <w:rPr/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3" w:lineRule="exact"/>
        <w:ind w:left="17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5"/>
          <w:position w:val="-1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47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5"/>
          <w:position w:val="-1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80"/>
          <w:cols w:num="2" w:equalWidth="0">
            <w:col w:w="1854" w:space="318"/>
            <w:col w:w="9528"/>
          </w:cols>
        </w:sectPr>
      </w:pPr>
      <w:rPr/>
    </w:p>
    <w:p>
      <w:pPr>
        <w:spacing w:before="27" w:after="0" w:line="240" w:lineRule="auto"/>
        <w:ind w:left="142" w:right="-20"/>
        <w:jc w:val="left"/>
        <w:tabs>
          <w:tab w:pos="2280" w:val="left"/>
          <w:tab w:pos="3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106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10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4B4B4B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4B4B4B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232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Eylül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2"/>
        </w:rPr>
        <w:t>yerde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55" w:lineRule="auto"/>
        <w:ind w:left="2172" w:right="136" w:firstLine="-202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9"/>
          <w:position w:val="1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9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4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2"/>
          <w:position w:val="1"/>
        </w:rPr>
        <w:t>araştııma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atılmı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7"/>
          <w:position w:val="1"/>
        </w:rPr>
        <w:t>sönmeıni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7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5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7"/>
          <w:position w:val="1"/>
        </w:rPr>
        <w:t>sıgara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8" w:right="-20"/>
        <w:jc w:val="left"/>
        <w:tabs>
          <w:tab w:pos="2160" w:val="left"/>
          <w:tab w:pos="68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9"/>
          <w:position w:val="2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3"/>
          <w:w w:val="109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0"/>
          <w:position w:val="2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1"/>
          <w:w w:val="11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37"/>
          <w:szCs w:val="37"/>
          <w:color w:val="797979"/>
          <w:spacing w:val="-20"/>
          <w:w w:val="58"/>
          <w:position w:val="0"/>
        </w:rPr>
        <w:t>ı</w:t>
      </w:r>
      <w:r>
        <w:rPr>
          <w:rFonts w:ascii="Arial" w:hAnsi="Arial" w:cs="Arial" w:eastAsia="Arial"/>
          <w:sz w:val="37"/>
          <w:szCs w:val="37"/>
          <w:color w:val="484848"/>
          <w:spacing w:val="0"/>
          <w:w w:val="43"/>
          <w:position w:val="0"/>
        </w:rPr>
        <w:t>l3</w:t>
      </w:r>
      <w:r>
        <w:rPr>
          <w:rFonts w:ascii="Arial" w:hAnsi="Arial" w:cs="Arial" w:eastAsia="Arial"/>
          <w:sz w:val="37"/>
          <w:szCs w:val="37"/>
          <w:color w:val="484848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37"/>
          <w:szCs w:val="37"/>
          <w:color w:val="484848"/>
          <w:spacing w:val="-8"/>
          <w:w w:val="52"/>
          <w:position w:val="0"/>
        </w:rPr>
        <w:t>d</w:t>
      </w:r>
      <w:r>
        <w:rPr>
          <w:rFonts w:ascii="Arial" w:hAnsi="Arial" w:cs="Arial" w:eastAsia="Arial"/>
          <w:sz w:val="37"/>
          <w:szCs w:val="37"/>
          <w:color w:val="B3B3B3"/>
          <w:spacing w:val="15"/>
          <w:w w:val="52"/>
          <w:position w:val="0"/>
        </w:rPr>
        <w:t>·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37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484848"/>
          <w:spacing w:val="-10"/>
          <w:w w:val="137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25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6" w:lineRule="exact"/>
        <w:ind w:left="152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484848"/>
          <w:spacing w:val="0"/>
          <w:w w:val="100"/>
        </w:rPr>
        <w:t>v</w:t>
      </w:r>
      <w:r>
        <w:rPr>
          <w:rFonts w:ascii="Arial" w:hAnsi="Arial" w:cs="Arial" w:eastAsia="Arial"/>
          <w:sz w:val="24"/>
          <w:szCs w:val="24"/>
          <w:color w:val="484848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63636"/>
          <w:spacing w:val="6"/>
          <w:w w:val="183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8"/>
          <w:position w:val="-1"/>
        </w:rPr>
        <w:t>Ye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2"/>
          <w:w w:val="109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-1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7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2"/>
          <w:szCs w:val="12"/>
          <w:color w:val="484848"/>
          <w:spacing w:val="0"/>
          <w:w w:val="315"/>
        </w:rPr>
        <w:t>ı</w:t>
      </w:r>
      <w:r>
        <w:rPr>
          <w:rFonts w:ascii="Arial" w:hAnsi="Arial" w:cs="Arial" w:eastAsia="Arial"/>
          <w:sz w:val="12"/>
          <w:szCs w:val="12"/>
          <w:color w:val="484848"/>
          <w:spacing w:val="-77"/>
          <w:w w:val="3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esuı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12" w:lineRule="exact"/>
        <w:ind w:left="152" w:right="-20"/>
        <w:jc w:val="left"/>
        <w:tabs>
          <w:tab w:pos="2120" w:val="left"/>
          <w:tab w:pos="2760" w:val="left"/>
          <w:tab w:pos="6100" w:val="left"/>
          <w:tab w:pos="7500" w:val="left"/>
          <w:tab w:pos="8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848"/>
          <w:w w:val="105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w w:val="10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  <w:position w:val="-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-5"/>
          <w:w w:val="232"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1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9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  <w:position w:val="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1"/>
          <w:position w:val="0"/>
        </w:rPr>
        <w:t>26.0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8"/>
          <w:w w:val="111"/>
          <w:position w:val="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98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11"/>
          <w:position w:val="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98"/>
          <w:position w:val="1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97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1"/>
        </w:rPr>
        <w:t>18:06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77777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777777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u w:val="single" w:color="777777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238" w:right="-20"/>
        <w:jc w:val="left"/>
        <w:tabs>
          <w:tab w:pos="1040" w:val="left"/>
          <w:tab w:pos="1540" w:val="left"/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3"/>
          <w:w w:val="83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  <w:position w:val="0"/>
        </w:rPr>
        <w:t>iDE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8"/>
          <w:position w:val="0"/>
        </w:rPr>
        <w:t>arlıdere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9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40"/>
          <w:position w:val="0"/>
        </w:rPr>
        <w:t>I.</w:t>
      </w:r>
      <w:r>
        <w:rPr>
          <w:rFonts w:ascii="Arial" w:hAnsi="Arial" w:cs="Arial" w:eastAsia="Arial"/>
          <w:sz w:val="19"/>
          <w:szCs w:val="19"/>
          <w:color w:val="363636"/>
          <w:spacing w:val="-17"/>
          <w:w w:val="14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7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8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80"/>
        </w:sectPr>
      </w:pPr>
      <w:rPr/>
    </w:p>
    <w:p>
      <w:pPr>
        <w:spacing w:before="36" w:after="0" w:line="240" w:lineRule="auto"/>
        <w:ind w:left="2325" w:right="-71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1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  <w:position w:val="1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33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3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i/>
          <w:position w:val="-7"/>
        </w:rPr>
        <w:t>1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i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42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21"/>
          <w:position w:val="-7"/>
        </w:rPr>
        <w:t>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80"/>
          <w:cols w:num="2" w:equalWidth="0">
            <w:col w:w="6188" w:space="2857"/>
            <w:col w:w="2655"/>
          </w:cols>
        </w:sectPr>
      </w:pPr>
      <w:rPr/>
    </w:p>
    <w:p>
      <w:pPr>
        <w:spacing w:before="0" w:after="0" w:line="474" w:lineRule="exact"/>
        <w:ind w:left="162" w:right="-20"/>
        <w:jc w:val="left"/>
        <w:tabs>
          <w:tab w:pos="2780" w:val="left"/>
          <w:tab w:pos="92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749817pt;margin-top:18.157139pt;width:30.408788pt;height:16.5pt;mso-position-horizontal-relative:page;mso-position-vertical-relative:paragraph;z-index:-15209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Times New Roman" w:hAnsi="Times New Roman" w:cs="Times New Roman" w:eastAsia="Times New Roman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26262"/>
                      <w:w w:val="442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2626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26262"/>
                      <w:spacing w:val="3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898A8A"/>
                      <w:spacing w:val="-17"/>
                      <w:w w:val="10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626262"/>
                      <w:spacing w:val="-34"/>
                      <w:w w:val="96"/>
                    </w:rPr>
                    <w:t>ğ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363636"/>
                      <w:spacing w:val="0"/>
                      <w:w w:val="6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39978pt;margin-top:23.717461pt;width:16.124474pt;height:61.0pt;mso-position-horizontal-relative:page;mso-position-vertical-relative:paragraph;z-index:-15208" type="#_x0000_t202" filled="f" stroked="f">
            <v:textbox inset="0,0,0,0">
              <w:txbxContent>
                <w:p>
                  <w:pPr>
                    <w:spacing w:before="0" w:after="0" w:line="1220" w:lineRule="exact"/>
                    <w:ind w:right="-223"/>
                    <w:jc w:val="left"/>
                    <w:rPr>
                      <w:rFonts w:ascii="Arial" w:hAnsi="Arial" w:cs="Arial" w:eastAsia="Arial"/>
                      <w:sz w:val="122"/>
                      <w:szCs w:val="122"/>
                    </w:rPr>
                  </w:pPr>
                  <w:rPr/>
                  <w:r>
                    <w:rPr>
                      <w:rFonts w:ascii="Arial" w:hAnsi="Arial" w:cs="Arial" w:eastAsia="Arial"/>
                      <w:sz w:val="122"/>
                      <w:szCs w:val="122"/>
                      <w:color w:val="484848"/>
                      <w:w w:val="65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484848"/>
                      <w:spacing w:val="-187"/>
                      <w:w w:val="65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2.921265pt;margin-top:23.717461pt;width:4.87512pt;height:61.0pt;mso-position-horizontal-relative:page;mso-position-vertical-relative:paragraph;z-index:-15207" type="#_x0000_t202" filled="f" stroked="f">
            <v:textbox inset="0,0,0,0">
              <w:txbxContent>
                <w:p>
                  <w:pPr>
                    <w:spacing w:before="0" w:after="0" w:line="1220" w:lineRule="exact"/>
                    <w:ind w:right="-223"/>
                    <w:jc w:val="left"/>
                    <w:rPr>
                      <w:rFonts w:ascii="Arial" w:hAnsi="Arial" w:cs="Arial" w:eastAsia="Arial"/>
                      <w:sz w:val="122"/>
                      <w:szCs w:val="122"/>
                    </w:rPr>
                  </w:pPr>
                  <w:rPr/>
                  <w:r>
                    <w:rPr>
                      <w:rFonts w:ascii="Arial" w:hAnsi="Arial" w:cs="Arial" w:eastAsia="Arial"/>
                      <w:sz w:val="122"/>
                      <w:szCs w:val="122"/>
                      <w:color w:val="797979"/>
                      <w:spacing w:val="0"/>
                      <w:w w:val="24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6"/>
        </w:rPr>
        <w:t>itfaiyeci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68"/>
          <w:szCs w:val="68"/>
          <w:color w:val="898A8A"/>
          <w:spacing w:val="15"/>
          <w:w w:val="22"/>
          <w:b/>
          <w:bCs/>
          <w:position w:val="-17"/>
        </w:rPr>
        <w:t>:</w:t>
      </w:r>
      <w:r>
        <w:rPr>
          <w:rFonts w:ascii="Times New Roman" w:hAnsi="Times New Roman" w:cs="Times New Roman" w:eastAsia="Times New Roman"/>
          <w:sz w:val="68"/>
          <w:szCs w:val="68"/>
          <w:color w:val="363636"/>
          <w:spacing w:val="0"/>
          <w:w w:val="77"/>
          <w:b/>
          <w:bCs/>
          <w:position w:val="-17"/>
        </w:rPr>
        <w:t>t.</w:t>
      </w:r>
      <w:r>
        <w:rPr>
          <w:rFonts w:ascii="Times New Roman" w:hAnsi="Times New Roman" w:cs="Times New Roman" w:eastAsia="Times New Roman"/>
          <w:sz w:val="68"/>
          <w:szCs w:val="68"/>
          <w:color w:val="363636"/>
          <w:spacing w:val="-12"/>
          <w:w w:val="77"/>
          <w:b/>
          <w:bCs/>
          <w:position w:val="-17"/>
        </w:rPr>
        <w:t>,</w:t>
      </w:r>
      <w:r>
        <w:rPr>
          <w:rFonts w:ascii="Times New Roman" w:hAnsi="Times New Roman" w:cs="Times New Roman" w:eastAsia="Times New Roman"/>
          <w:sz w:val="68"/>
          <w:szCs w:val="68"/>
          <w:color w:val="363636"/>
          <w:spacing w:val="0"/>
          <w:w w:val="48"/>
          <w:b/>
          <w:bCs/>
          <w:position w:val="-17"/>
        </w:rPr>
        <w:t>..</w:t>
      </w:r>
      <w:r>
        <w:rPr>
          <w:rFonts w:ascii="Times New Roman" w:hAnsi="Times New Roman" w:cs="Times New Roman" w:eastAsia="Times New Roman"/>
          <w:sz w:val="68"/>
          <w:szCs w:val="68"/>
          <w:color w:val="363636"/>
          <w:spacing w:val="0"/>
          <w:w w:val="100"/>
          <w:b/>
          <w:bCs/>
          <w:position w:val="-17"/>
        </w:rPr>
        <w:tab/>
      </w:r>
      <w:r>
        <w:rPr>
          <w:rFonts w:ascii="Times New Roman" w:hAnsi="Times New Roman" w:cs="Times New Roman" w:eastAsia="Times New Roman"/>
          <w:sz w:val="68"/>
          <w:szCs w:val="68"/>
          <w:color w:val="363636"/>
          <w:spacing w:val="0"/>
          <w:w w:val="100"/>
          <w:b/>
          <w:bCs/>
          <w:position w:val="-17"/>
        </w:rPr>
      </w:r>
      <w:r>
        <w:rPr>
          <w:rFonts w:ascii="Arial" w:hAnsi="Arial" w:cs="Arial" w:eastAsia="Arial"/>
          <w:sz w:val="32"/>
          <w:szCs w:val="32"/>
          <w:color w:val="363636"/>
          <w:spacing w:val="-31"/>
          <w:w w:val="100"/>
          <w:position w:val="1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97979"/>
          <w:spacing w:val="0"/>
          <w:w w:val="100"/>
          <w:position w:val="10"/>
        </w:rPr>
        <w:t>...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80"/>
        </w:sectPr>
      </w:pPr>
      <w:rPr/>
    </w:p>
    <w:p>
      <w:pPr>
        <w:spacing w:before="0" w:after="0" w:line="512" w:lineRule="exact"/>
        <w:ind w:left="2287" w:right="-157"/>
        <w:jc w:val="left"/>
        <w:rPr>
          <w:rFonts w:ascii="Times New Roman" w:hAnsi="Times New Roman" w:cs="Times New Roman" w:eastAsia="Times New Roman"/>
          <w:sz w:val="78"/>
          <w:szCs w:val="7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B3B3B3"/>
          <w:w w:val="78"/>
          <w:i/>
          <w:position w:val="-8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B3B3B3"/>
          <w:spacing w:val="-26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A1A1A1"/>
          <w:spacing w:val="-82"/>
          <w:w w:val="36"/>
          <w:position w:val="-27"/>
        </w:rPr>
        <w:t>·</w:t>
      </w:r>
      <w:r>
        <w:rPr>
          <w:rFonts w:ascii="Times New Roman" w:hAnsi="Times New Roman" w:cs="Times New Roman" w:eastAsia="Times New Roman"/>
          <w:sz w:val="78"/>
          <w:szCs w:val="78"/>
          <w:color w:val="626262"/>
          <w:spacing w:val="0"/>
          <w:w w:val="45"/>
          <w:position w:val="-27"/>
        </w:rPr>
        <w:t>.</w:t>
      </w:r>
      <w:r>
        <w:rPr>
          <w:rFonts w:ascii="Times New Roman" w:hAnsi="Times New Roman" w:cs="Times New Roman" w:eastAsia="Times New Roman"/>
          <w:sz w:val="78"/>
          <w:szCs w:val="78"/>
          <w:color w:val="626262"/>
          <w:spacing w:val="-34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797979"/>
          <w:spacing w:val="46"/>
          <w:w w:val="45"/>
          <w:position w:val="-27"/>
        </w:rPr>
        <w:t>.</w:t>
      </w:r>
      <w:r>
        <w:rPr>
          <w:rFonts w:ascii="Times New Roman" w:hAnsi="Times New Roman" w:cs="Times New Roman" w:eastAsia="Times New Roman"/>
          <w:sz w:val="78"/>
          <w:szCs w:val="78"/>
          <w:color w:val="B3B3B3"/>
          <w:spacing w:val="-153"/>
          <w:w w:val="34"/>
          <w:position w:val="-27"/>
        </w:rPr>
        <w:t>.</w:t>
      </w:r>
      <w:r>
        <w:rPr>
          <w:rFonts w:ascii="Arial" w:hAnsi="Arial" w:cs="Arial" w:eastAsia="Arial"/>
          <w:sz w:val="64"/>
          <w:szCs w:val="64"/>
          <w:color w:val="232A6B"/>
          <w:spacing w:val="-82"/>
          <w:w w:val="107"/>
          <w:position w:val="-22"/>
        </w:rPr>
        <w:t>,</w:t>
      </w:r>
      <w:r>
        <w:rPr>
          <w:rFonts w:ascii="Times New Roman" w:hAnsi="Times New Roman" w:cs="Times New Roman" w:eastAsia="Times New Roman"/>
          <w:sz w:val="78"/>
          <w:szCs w:val="78"/>
          <w:color w:val="626262"/>
          <w:spacing w:val="-151"/>
          <w:w w:val="59"/>
          <w:position w:val="-27"/>
        </w:rPr>
        <w:t>ı</w:t>
      </w:r>
      <w:r>
        <w:rPr>
          <w:rFonts w:ascii="Times New Roman" w:hAnsi="Times New Roman" w:cs="Times New Roman" w:eastAsia="Times New Roman"/>
          <w:sz w:val="78"/>
          <w:szCs w:val="78"/>
          <w:color w:val="3B4266"/>
          <w:spacing w:val="-240"/>
          <w:w w:val="123"/>
          <w:position w:val="-27"/>
        </w:rPr>
        <w:t>:</w:t>
      </w:r>
      <w:r>
        <w:rPr>
          <w:rFonts w:ascii="Arial" w:hAnsi="Arial" w:cs="Arial" w:eastAsia="Arial"/>
          <w:sz w:val="64"/>
          <w:szCs w:val="64"/>
          <w:color w:val="232A6B"/>
          <w:spacing w:val="-86"/>
          <w:w w:val="107"/>
          <w:position w:val="-22"/>
        </w:rPr>
        <w:t>,</w:t>
      </w:r>
      <w:r>
        <w:rPr>
          <w:rFonts w:ascii="Times New Roman" w:hAnsi="Times New Roman" w:cs="Times New Roman" w:eastAsia="Times New Roman"/>
          <w:sz w:val="78"/>
          <w:szCs w:val="78"/>
          <w:color w:val="626262"/>
          <w:spacing w:val="0"/>
          <w:w w:val="36"/>
          <w:position w:val="-27"/>
        </w:rPr>
        <w:t>·</w:t>
      </w:r>
      <w:r>
        <w:rPr>
          <w:rFonts w:ascii="Arial" w:hAnsi="Arial" w:cs="Arial" w:eastAsia="Arial"/>
          <w:sz w:val="64"/>
          <w:szCs w:val="64"/>
          <w:color w:val="232A6B"/>
          <w:spacing w:val="-311"/>
          <w:w w:val="108"/>
          <w:position w:val="-22"/>
        </w:rPr>
        <w:t>0</w:t>
      </w:r>
      <w:r>
        <w:rPr>
          <w:rFonts w:ascii="Times New Roman" w:hAnsi="Times New Roman" w:cs="Times New Roman" w:eastAsia="Times New Roman"/>
          <w:sz w:val="78"/>
          <w:szCs w:val="78"/>
          <w:color w:val="4F567C"/>
          <w:spacing w:val="0"/>
          <w:w w:val="34"/>
          <w:position w:val="-27"/>
        </w:rPr>
        <w:t>.</w:t>
      </w:r>
      <w:r>
        <w:rPr>
          <w:rFonts w:ascii="Times New Roman" w:hAnsi="Times New Roman" w:cs="Times New Roman" w:eastAsia="Times New Roman"/>
          <w:sz w:val="78"/>
          <w:szCs w:val="78"/>
          <w:color w:val="4F567C"/>
          <w:spacing w:val="0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44509E"/>
          <w:spacing w:val="0"/>
          <w:w w:val="101"/>
          <w:position w:val="-27"/>
        </w:rPr>
      </w:r>
      <w:r>
        <w:rPr>
          <w:rFonts w:ascii="Times New Roman" w:hAnsi="Times New Roman" w:cs="Times New Roman" w:eastAsia="Times New Roman"/>
          <w:sz w:val="78"/>
          <w:szCs w:val="78"/>
          <w:color w:val="44509E"/>
          <w:spacing w:val="-81"/>
          <w:w w:val="101"/>
          <w:emboss/>
          <w:position w:val="-27"/>
        </w:rPr>
        <w:t>,</w:t>
      </w:r>
      <w:r>
        <w:rPr>
          <w:rFonts w:ascii="Times New Roman" w:hAnsi="Times New Roman" w:cs="Times New Roman" w:eastAsia="Times New Roman"/>
          <w:sz w:val="78"/>
          <w:szCs w:val="78"/>
          <w:color w:val="44509E"/>
          <w:spacing w:val="-81"/>
          <w:w w:val="101"/>
          <w:emboss/>
          <w:position w:val="-27"/>
        </w:rPr>
      </w:r>
      <w:r>
        <w:rPr>
          <w:rFonts w:ascii="Times New Roman" w:hAnsi="Times New Roman" w:cs="Times New Roman" w:eastAsia="Times New Roman"/>
          <w:sz w:val="78"/>
          <w:szCs w:val="78"/>
          <w:color w:val="44509E"/>
          <w:spacing w:val="-81"/>
          <w:w w:val="101"/>
          <w:position w:val="-27"/>
        </w:rPr>
      </w:r>
      <w:r>
        <w:rPr>
          <w:rFonts w:ascii="Times New Roman" w:hAnsi="Times New Roman" w:cs="Times New Roman" w:eastAsia="Times New Roman"/>
          <w:sz w:val="78"/>
          <w:szCs w:val="78"/>
          <w:color w:val="44509E"/>
          <w:spacing w:val="-81"/>
          <w:w w:val="101"/>
          <w:position w:val="-27"/>
        </w:rPr>
      </w:r>
      <w:r>
        <w:rPr>
          <w:rFonts w:ascii="Times New Roman" w:hAnsi="Times New Roman" w:cs="Times New Roman" w:eastAsia="Times New Roman"/>
          <w:sz w:val="78"/>
          <w:szCs w:val="78"/>
          <w:color w:val="232A6B"/>
          <w:spacing w:val="0"/>
          <w:w w:val="67"/>
          <w:position w:val="-27"/>
        </w:rPr>
        <w:t>,</w:t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73" w:lineRule="exact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32A6B"/>
          <w:i/>
          <w:position w:val="-18"/>
        </w:rPr>
        <w:t>'/</w:t>
      </w:r>
      <w:r>
        <w:rPr>
          <w:rFonts w:ascii="Times New Roman" w:hAnsi="Times New Roman" w:cs="Times New Roman" w:eastAsia="Times New Roman"/>
          <w:sz w:val="26"/>
          <w:szCs w:val="26"/>
          <w:color w:val="232A6B"/>
          <w:w w:val="101"/>
          <w:i/>
          <w:position w:val="-18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32A6B"/>
          <w:w w:val="100"/>
          <w:i/>
          <w:position w:val="-18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232A6B"/>
          <w:w w:val="101"/>
          <w:i/>
          <w:position w:val="-18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813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898A8A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898A8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98A8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-1"/>
          <w:w w:val="63"/>
        </w:rPr>
        <w:t>&lt;</w:t>
      </w:r>
      <w:r>
        <w:rPr>
          <w:rFonts w:ascii="Times New Roman" w:hAnsi="Times New Roman" w:cs="Times New Roman" w:eastAsia="Times New Roman"/>
          <w:sz w:val="10"/>
          <w:szCs w:val="10"/>
          <w:color w:val="797979"/>
          <w:spacing w:val="-6"/>
          <w:w w:val="117"/>
        </w:rPr>
        <w:t>y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229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98A8A"/>
          <w:spacing w:val="0"/>
          <w:w w:val="151"/>
          <w:i/>
        </w:rPr>
        <w:t>:•'</w:t>
      </w:r>
      <w:r>
        <w:rPr>
          <w:rFonts w:ascii="Times New Roman" w:hAnsi="Times New Roman" w:cs="Times New Roman" w:eastAsia="Times New Roman"/>
          <w:sz w:val="10"/>
          <w:szCs w:val="10"/>
          <w:color w:val="898A8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98A8A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0"/>
          <w:w w:val="600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4" w:after="0" w:line="211" w:lineRule="exact"/>
        <w:ind w:left="636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33"/>
          <w:szCs w:val="33"/>
          <w:color w:val="797979"/>
          <w:spacing w:val="0"/>
          <w:w w:val="183"/>
          <w:position w:val="-14"/>
        </w:rPr>
        <w:t>'"</w:t>
      </w:r>
      <w:r>
        <w:rPr>
          <w:rFonts w:ascii="Arial" w:hAnsi="Arial" w:cs="Arial" w:eastAsia="Arial"/>
          <w:sz w:val="33"/>
          <w:szCs w:val="33"/>
          <w:color w:val="797979"/>
          <w:spacing w:val="-164"/>
          <w:w w:val="183"/>
          <w:position w:val="-14"/>
        </w:rPr>
        <w:t> </w:t>
      </w:r>
      <w:r>
        <w:rPr>
          <w:rFonts w:ascii="Arial" w:hAnsi="Arial" w:cs="Arial" w:eastAsia="Arial"/>
          <w:sz w:val="33"/>
          <w:szCs w:val="33"/>
          <w:color w:val="797979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33"/>
          <w:szCs w:val="33"/>
          <w:color w:val="797979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6"/>
          <w:szCs w:val="16"/>
          <w:color w:val="A1A1A1"/>
          <w:spacing w:val="0"/>
          <w:w w:val="183"/>
          <w:position w:val="-14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80"/>
          <w:cols w:num="3" w:equalWidth="0">
            <w:col w:w="3743" w:space="108"/>
            <w:col w:w="333" w:space="4133"/>
            <w:col w:w="3383"/>
          </w:cols>
        </w:sectPr>
      </w:pPr>
      <w:rPr/>
    </w:p>
    <w:p>
      <w:pPr>
        <w:spacing w:before="49" w:after="0" w:line="240" w:lineRule="auto"/>
        <w:ind w:left="2072" w:right="293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92"/>
        </w:rPr>
        <w:t>{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1" w:after="0" w:line="217" w:lineRule="exact"/>
        <w:ind w:left="2244" w:right="-96"/>
        <w:jc w:val="left"/>
        <w:tabs>
          <w:tab w:pos="3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4"/>
        </w:rPr>
        <w:t>TF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626262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626262"/>
          <w:spacing w:val="6"/>
          <w:w w:val="100"/>
          <w:position w:val="-4"/>
        </w:rPr>
        <w:t>)</w:t>
      </w:r>
      <w:r>
        <w:rPr>
          <w:rFonts w:ascii="Times New Roman" w:hAnsi="Times New Roman" w:cs="Times New Roman" w:eastAsia="Times New Roman"/>
          <w:sz w:val="23"/>
          <w:szCs w:val="23"/>
          <w:color w:val="626262"/>
          <w:spacing w:val="0"/>
          <w:w w:val="100"/>
          <w:position w:val="-4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626262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4509E"/>
          <w:spacing w:val="0"/>
          <w:w w:val="347"/>
          <w:position w:val="-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4509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4509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3"/>
          <w:szCs w:val="23"/>
          <w:color w:val="4F567C"/>
          <w:spacing w:val="0"/>
          <w:w w:val="100"/>
          <w:position w:val="-4"/>
        </w:rPr>
        <w:t>·-</w:t>
      </w:r>
      <w:r>
        <w:rPr>
          <w:rFonts w:ascii="Times New Roman" w:hAnsi="Times New Roman" w:cs="Times New Roman" w:eastAsia="Times New Roman"/>
          <w:sz w:val="23"/>
          <w:szCs w:val="23"/>
          <w:color w:val="4F567C"/>
          <w:spacing w:val="5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326"/>
          <w:position w:val="-4"/>
        </w:rPr>
        <w:t>..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-90"/>
          <w:w w:val="32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2"/>
          <w:w w:val="98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-1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7"/>
          <w:w w:val="107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98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7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9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  <w:position w:val="-1"/>
        </w:rPr>
        <w:t>Erı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913" w:right="-20"/>
        <w:jc w:val="left"/>
        <w:tabs>
          <w:tab w:pos="3040" w:val="left"/>
          <w:tab w:pos="34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Courier New" w:hAnsi="Courier New" w:cs="Courier New" w:eastAsia="Courier New"/>
          <w:sz w:val="33"/>
          <w:szCs w:val="33"/>
          <w:color w:val="363636"/>
          <w:w w:val="52"/>
          <w:b/>
          <w:bCs/>
          <w:position w:val="-1"/>
        </w:rPr>
        <w:t>ı.</w:t>
      </w:r>
      <w:r>
        <w:rPr>
          <w:rFonts w:ascii="Courier New" w:hAnsi="Courier New" w:cs="Courier New" w:eastAsia="Courier New"/>
          <w:sz w:val="33"/>
          <w:szCs w:val="33"/>
          <w:color w:val="363636"/>
          <w:spacing w:val="-131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b/>
          <w:bCs/>
          <w:position w:val="5"/>
        </w:rPr>
        <w:t>&gt;OSTA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b/>
          <w:bCs/>
          <w:position w:val="5"/>
        </w:rPr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b/>
          <w:bCs/>
          <w:position w:val="5"/>
        </w:rPr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b/>
          <w:bCs/>
          <w:position w:val="5"/>
        </w:rPr>
        <w:t>)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b/>
          <w:bCs/>
          <w:position w:val="5"/>
        </w:rPr>
        <w:t>'</w:t>
      </w:r>
      <w:r>
        <w:rPr>
          <w:rFonts w:ascii="Arial" w:hAnsi="Arial" w:cs="Arial" w:eastAsia="Arial"/>
          <w:sz w:val="20"/>
          <w:szCs w:val="20"/>
          <w:color w:val="484848"/>
          <w:spacing w:val="-38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b/>
          <w:bCs/>
          <w:position w:val="5"/>
        </w:rPr>
        <w:tab/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b/>
          <w:bCs/>
          <w:position w:val="5"/>
        </w:rPr>
      </w:r>
      <w:r>
        <w:rPr>
          <w:rFonts w:ascii="Arial" w:hAnsi="Arial" w:cs="Arial" w:eastAsia="Arial"/>
          <w:sz w:val="20"/>
          <w:szCs w:val="20"/>
          <w:color w:val="797979"/>
          <w:spacing w:val="0"/>
          <w:w w:val="79"/>
          <w:b/>
          <w:bCs/>
          <w:position w:val="5"/>
        </w:rPr>
        <w:t>!..</w:t>
      </w:r>
      <w:r>
        <w:rPr>
          <w:rFonts w:ascii="Arial" w:hAnsi="Arial" w:cs="Arial" w:eastAsia="Arial"/>
          <w:sz w:val="20"/>
          <w:szCs w:val="20"/>
          <w:color w:val="797979"/>
          <w:spacing w:val="-1"/>
          <w:w w:val="79"/>
          <w:b/>
          <w:bCs/>
          <w:position w:val="5"/>
        </w:rPr>
        <w:t>A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79"/>
          <w:b/>
          <w:bCs/>
          <w:position w:val="5"/>
        </w:rPr>
        <w:t>R</w:t>
      </w:r>
      <w:r>
        <w:rPr>
          <w:rFonts w:ascii="Arial" w:hAnsi="Arial" w:cs="Arial" w:eastAsia="Arial"/>
          <w:sz w:val="20"/>
          <w:szCs w:val="20"/>
          <w:color w:val="484848"/>
          <w:spacing w:val="34"/>
          <w:w w:val="79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b/>
          <w:bCs/>
          <w:position w:val="5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722" w:lineRule="exact"/>
        <w:ind w:right="-20"/>
        <w:jc w:val="left"/>
        <w:tabs>
          <w:tab w:pos="1580" w:val="left"/>
        </w:tabs>
        <w:rPr>
          <w:rFonts w:ascii="Courier New" w:hAnsi="Courier New" w:cs="Courier New" w:eastAsia="Courier New"/>
          <w:sz w:val="91"/>
          <w:szCs w:val="91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484848"/>
          <w:spacing w:val="0"/>
          <w:w w:val="69"/>
          <w:position w:val="-5"/>
        </w:rPr>
        <w:t>a</w:t>
      </w:r>
      <w:r>
        <w:rPr>
          <w:rFonts w:ascii="Arial" w:hAnsi="Arial" w:cs="Arial" w:eastAsia="Arial"/>
          <w:sz w:val="24"/>
          <w:szCs w:val="24"/>
          <w:color w:val="484848"/>
          <w:spacing w:val="0"/>
          <w:w w:val="69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484848"/>
          <w:spacing w:val="-44"/>
          <w:w w:val="69"/>
          <w:position w:val="-5"/>
        </w:rPr>
        <w:t>b</w:t>
      </w:r>
      <w:r>
        <w:rPr>
          <w:rFonts w:ascii="Arial" w:hAnsi="Arial" w:cs="Arial" w:eastAsia="Arial"/>
          <w:sz w:val="31"/>
          <w:szCs w:val="31"/>
          <w:color w:val="363636"/>
          <w:spacing w:val="-37"/>
          <w:w w:val="72"/>
          <w:position w:val="-14"/>
        </w:rPr>
        <w:t>,</w:t>
      </w:r>
      <w:r>
        <w:rPr>
          <w:rFonts w:ascii="Arial" w:hAnsi="Arial" w:cs="Arial" w:eastAsia="Arial"/>
          <w:sz w:val="24"/>
          <w:szCs w:val="24"/>
          <w:color w:val="484848"/>
          <w:spacing w:val="-96"/>
          <w:w w:val="69"/>
          <w:position w:val="-5"/>
        </w:rPr>
        <w:t>1</w:t>
      </w:r>
      <w:r>
        <w:rPr>
          <w:rFonts w:ascii="Arial" w:hAnsi="Arial" w:cs="Arial" w:eastAsia="Arial"/>
          <w:sz w:val="31"/>
          <w:szCs w:val="31"/>
          <w:color w:val="A1A1A1"/>
          <w:spacing w:val="-7"/>
          <w:w w:val="86"/>
          <w:position w:val="-14"/>
        </w:rPr>
        <w:t>;</w:t>
      </w:r>
      <w:r>
        <w:rPr>
          <w:rFonts w:ascii="Arial" w:hAnsi="Arial" w:cs="Arial" w:eastAsia="Arial"/>
          <w:sz w:val="24"/>
          <w:szCs w:val="24"/>
          <w:color w:val="484848"/>
          <w:spacing w:val="0"/>
          <w:w w:val="68"/>
          <w:position w:val="-5"/>
        </w:rPr>
        <w:t>ı</w:t>
      </w:r>
      <w:r>
        <w:rPr>
          <w:rFonts w:ascii="Arial" w:hAnsi="Arial" w:cs="Arial" w:eastAsia="Arial"/>
          <w:sz w:val="24"/>
          <w:szCs w:val="24"/>
          <w:color w:val="484848"/>
          <w:spacing w:val="1"/>
          <w:w w:val="68"/>
          <w:position w:val="-5"/>
        </w:rPr>
        <w:t>t</w:t>
      </w:r>
      <w:r>
        <w:rPr>
          <w:rFonts w:ascii="Arial" w:hAnsi="Arial" w:cs="Arial" w:eastAsia="Arial"/>
          <w:sz w:val="24"/>
          <w:szCs w:val="24"/>
          <w:color w:val="626262"/>
          <w:spacing w:val="0"/>
          <w:w w:val="68"/>
          <w:position w:val="-5"/>
        </w:rPr>
        <w:t>e-</w:t>
      </w:r>
      <w:r>
        <w:rPr>
          <w:rFonts w:ascii="Arial" w:hAnsi="Arial" w:cs="Arial" w:eastAsia="Arial"/>
          <w:sz w:val="24"/>
          <w:szCs w:val="24"/>
          <w:color w:val="626262"/>
          <w:spacing w:val="0"/>
          <w:w w:val="100"/>
          <w:position w:val="-5"/>
        </w:rPr>
        <w:t>  </w:t>
      </w:r>
      <w:r>
        <w:rPr>
          <w:rFonts w:ascii="Arial" w:hAnsi="Arial" w:cs="Arial" w:eastAsia="Arial"/>
          <w:sz w:val="24"/>
          <w:szCs w:val="24"/>
          <w:color w:val="626262"/>
          <w:spacing w:val="-4"/>
          <w:w w:val="100"/>
          <w:position w:val="-5"/>
        </w:rPr>
        <w:t> </w:t>
      </w:r>
      <w:r>
        <w:rPr>
          <w:rFonts w:ascii="Arial" w:hAnsi="Arial" w:cs="Arial" w:eastAsia="Arial"/>
          <w:sz w:val="31"/>
          <w:szCs w:val="31"/>
          <w:color w:val="626262"/>
          <w:spacing w:val="-32"/>
          <w:w w:val="138"/>
          <w:position w:val="-14"/>
        </w:rPr>
        <w:t>.</w:t>
      </w:r>
      <w:r>
        <w:rPr>
          <w:rFonts w:ascii="Arial" w:hAnsi="Arial" w:cs="Arial" w:eastAsia="Arial"/>
          <w:sz w:val="31"/>
          <w:szCs w:val="31"/>
          <w:color w:val="3B4266"/>
          <w:spacing w:val="-32"/>
          <w:w w:val="39"/>
          <w:position w:val="-14"/>
        </w:rPr>
      </w:r>
      <w:r>
        <w:rPr>
          <w:rFonts w:ascii="Arial" w:hAnsi="Arial" w:cs="Arial" w:eastAsia="Arial"/>
          <w:sz w:val="31"/>
          <w:szCs w:val="31"/>
          <w:color w:val="3B4266"/>
          <w:spacing w:val="0"/>
          <w:w w:val="39"/>
          <w:emboss/>
          <w:position w:val="-14"/>
        </w:rPr>
        <w:t>.</w:t>
      </w:r>
      <w:r>
        <w:rPr>
          <w:rFonts w:ascii="Arial" w:hAnsi="Arial" w:cs="Arial" w:eastAsia="Arial"/>
          <w:sz w:val="31"/>
          <w:szCs w:val="31"/>
          <w:color w:val="3B4266"/>
          <w:spacing w:val="0"/>
          <w:w w:val="39"/>
          <w:emboss/>
          <w:position w:val="-14"/>
        </w:rPr>
      </w:r>
      <w:r>
        <w:rPr>
          <w:rFonts w:ascii="Arial" w:hAnsi="Arial" w:cs="Arial" w:eastAsia="Arial"/>
          <w:sz w:val="31"/>
          <w:szCs w:val="31"/>
          <w:color w:val="3B4266"/>
          <w:spacing w:val="0"/>
          <w:w w:val="39"/>
          <w:position w:val="-14"/>
        </w:rPr>
      </w:r>
      <w:r>
        <w:rPr>
          <w:rFonts w:ascii="Arial" w:hAnsi="Arial" w:cs="Arial" w:eastAsia="Arial"/>
          <w:sz w:val="31"/>
          <w:szCs w:val="31"/>
          <w:color w:val="3B4266"/>
          <w:spacing w:val="-52"/>
          <w:w w:val="39"/>
          <w:position w:val="-14"/>
        </w:rPr>
        <w:t>.</w:t>
      </w:r>
      <w:r>
        <w:rPr>
          <w:rFonts w:ascii="Arial" w:hAnsi="Arial" w:cs="Arial" w:eastAsia="Arial"/>
          <w:sz w:val="24"/>
          <w:szCs w:val="24"/>
          <w:color w:val="8590CD"/>
          <w:spacing w:val="-35"/>
          <w:w w:val="37"/>
          <w:position w:val="-5"/>
        </w:rPr>
        <w:t>-</w:t>
      </w:r>
      <w:r>
        <w:rPr>
          <w:rFonts w:ascii="Arial" w:hAnsi="Arial" w:cs="Arial" w:eastAsia="Arial"/>
          <w:sz w:val="24"/>
          <w:szCs w:val="24"/>
          <w:color w:val="484848"/>
          <w:spacing w:val="-27"/>
          <w:w w:val="66"/>
          <w:position w:val="-5"/>
        </w:rPr>
        <w:t>.</w:t>
      </w:r>
      <w:r>
        <w:rPr>
          <w:rFonts w:ascii="Arial" w:hAnsi="Arial" w:cs="Arial" w:eastAsia="Arial"/>
          <w:sz w:val="31"/>
          <w:szCs w:val="31"/>
          <w:color w:val="3B4266"/>
          <w:spacing w:val="-22"/>
          <w:w w:val="39"/>
          <w:position w:val="-14"/>
        </w:rPr>
        <w:t>.</w:t>
      </w:r>
      <w:r>
        <w:rPr>
          <w:rFonts w:ascii="Arial" w:hAnsi="Arial" w:cs="Arial" w:eastAsia="Arial"/>
          <w:sz w:val="24"/>
          <w:szCs w:val="24"/>
          <w:color w:val="484848"/>
          <w:spacing w:val="-41"/>
          <w:w w:val="66"/>
          <w:position w:val="-5"/>
        </w:rPr>
        <w:t>.</w:t>
      </w:r>
      <w:r>
        <w:rPr>
          <w:rFonts w:ascii="Arial" w:hAnsi="Arial" w:cs="Arial" w:eastAsia="Arial"/>
          <w:sz w:val="31"/>
          <w:szCs w:val="31"/>
          <w:color w:val="3B4266"/>
          <w:spacing w:val="0"/>
          <w:w w:val="39"/>
          <w:position w:val="-14"/>
        </w:rPr>
        <w:t>.</w:t>
      </w:r>
      <w:r>
        <w:rPr>
          <w:rFonts w:ascii="Arial" w:hAnsi="Arial" w:cs="Arial" w:eastAsia="Arial"/>
          <w:sz w:val="31"/>
          <w:szCs w:val="31"/>
          <w:color w:val="3B4266"/>
          <w:spacing w:val="-4"/>
          <w:w w:val="39"/>
          <w:position w:val="-14"/>
        </w:rPr>
        <w:t>.</w:t>
      </w:r>
      <w:r>
        <w:rPr>
          <w:rFonts w:ascii="Arial" w:hAnsi="Arial" w:cs="Arial" w:eastAsia="Arial"/>
          <w:sz w:val="31"/>
          <w:szCs w:val="31"/>
          <w:color w:val="484848"/>
          <w:spacing w:val="0"/>
          <w:w w:val="60"/>
          <w:position w:val="-14"/>
        </w:rPr>
        <w:t>.</w:t>
      </w:r>
      <w:r>
        <w:rPr>
          <w:rFonts w:ascii="Arial" w:hAnsi="Arial" w:cs="Arial" w:eastAsia="Arial"/>
          <w:sz w:val="31"/>
          <w:szCs w:val="31"/>
          <w:color w:val="484848"/>
          <w:spacing w:val="-16"/>
          <w:w w:val="60"/>
          <w:position w:val="-14"/>
        </w:rPr>
        <w:t>.</w:t>
      </w:r>
      <w:r>
        <w:rPr>
          <w:rFonts w:ascii="Arial" w:hAnsi="Arial" w:cs="Arial" w:eastAsia="Arial"/>
          <w:sz w:val="31"/>
          <w:szCs w:val="31"/>
          <w:color w:val="363636"/>
          <w:spacing w:val="-1"/>
          <w:w w:val="89"/>
          <w:position w:val="-14"/>
        </w:rPr>
        <w:t>,</w:t>
      </w:r>
      <w:r>
        <w:rPr>
          <w:rFonts w:ascii="Arial" w:hAnsi="Arial" w:cs="Arial" w:eastAsia="Arial"/>
          <w:sz w:val="31"/>
          <w:szCs w:val="31"/>
          <w:color w:val="626262"/>
          <w:spacing w:val="-170"/>
          <w:w w:val="81"/>
          <w:position w:val="-14"/>
        </w:rPr>
        <w:t>#</w:t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89"/>
          <w:position w:val="-14"/>
        </w:rPr>
        <w:t>"</w:t>
      </w:r>
      <w:r>
        <w:rPr>
          <w:rFonts w:ascii="Arial" w:hAnsi="Arial" w:cs="Arial" w:eastAsia="Arial"/>
          <w:sz w:val="31"/>
          <w:szCs w:val="31"/>
          <w:color w:val="363636"/>
          <w:spacing w:val="-84"/>
          <w:w w:val="89"/>
          <w:position w:val="-14"/>
        </w:rPr>
        <w:t>;</w:t>
      </w:r>
      <w:r>
        <w:rPr>
          <w:rFonts w:ascii="Arial" w:hAnsi="Arial" w:cs="Arial" w:eastAsia="Arial"/>
          <w:sz w:val="31"/>
          <w:szCs w:val="31"/>
          <w:color w:val="A1A1A1"/>
          <w:spacing w:val="0"/>
          <w:w w:val="46"/>
          <w:position w:val="-14"/>
        </w:rPr>
        <w:t>·</w:t>
      </w:r>
      <w:r>
        <w:rPr>
          <w:rFonts w:ascii="Arial" w:hAnsi="Arial" w:cs="Arial" w:eastAsia="Arial"/>
          <w:sz w:val="31"/>
          <w:szCs w:val="31"/>
          <w:color w:val="A1A1A1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31"/>
          <w:szCs w:val="31"/>
          <w:color w:val="A1A1A1"/>
          <w:spacing w:val="0"/>
          <w:w w:val="100"/>
          <w:position w:val="-14"/>
        </w:rPr>
      </w:r>
      <w:r>
        <w:rPr>
          <w:rFonts w:ascii="Courier New" w:hAnsi="Courier New" w:cs="Courier New" w:eastAsia="Courier New"/>
          <w:sz w:val="91"/>
          <w:szCs w:val="91"/>
          <w:color w:val="484848"/>
          <w:spacing w:val="-43"/>
          <w:w w:val="21"/>
          <w:position w:val="-9"/>
        </w:rPr>
        <w:t>v</w:t>
      </w:r>
      <w:r>
        <w:rPr>
          <w:rFonts w:ascii="Courier New" w:hAnsi="Courier New" w:cs="Courier New" w:eastAsia="Courier New"/>
          <w:sz w:val="91"/>
          <w:szCs w:val="91"/>
          <w:color w:val="1D2387"/>
          <w:spacing w:val="0"/>
          <w:w w:val="93"/>
          <w:position w:val="-9"/>
        </w:rPr>
        <w:t>i</w:t>
      </w:r>
      <w:r>
        <w:rPr>
          <w:rFonts w:ascii="Courier New" w:hAnsi="Courier New" w:cs="Courier New" w:eastAsia="Courier New"/>
          <w:sz w:val="91"/>
          <w:szCs w:val="9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80"/>
          <w:cols w:num="2" w:equalWidth="0">
            <w:col w:w="5171" w:space="3774"/>
            <w:col w:w="2755"/>
          </w:cols>
        </w:sectPr>
      </w:pPr>
      <w:rPr/>
    </w:p>
    <w:p>
      <w:pPr>
        <w:spacing w:before="0" w:after="0" w:line="145" w:lineRule="exact"/>
        <w:ind w:left="2215" w:right="-79"/>
        <w:jc w:val="left"/>
        <w:tabs>
          <w:tab w:pos="33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-9"/>
        </w:rPr>
        <w:t>an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2"/>
          <w:szCs w:val="22"/>
          <w:color w:val="797979"/>
          <w:spacing w:val="6"/>
          <w:w w:val="80"/>
          <w:position w:val="-9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1"/>
          <w:position w:val="-9"/>
        </w:rPr>
        <w:t>YAM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6" w:lineRule="atLeast"/>
        <w:ind w:right="-61"/>
        <w:jc w:val="left"/>
        <w:tabs>
          <w:tab w:pos="4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3B3B3"/>
          <w:spacing w:val="-15"/>
          <w:w w:val="239"/>
        </w:rPr>
        <w:t>·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203"/>
        </w:rPr>
        <w:t>'</w:t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797979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120"/>
          <w:i/>
        </w:rPr>
        <w:t>lll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8" w:lineRule="exact"/>
        <w:ind w:right="-20"/>
        <w:jc w:val="left"/>
        <w:tabs>
          <w:tab w:pos="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0"/>
          <w:w w:val="85"/>
          <w:position w:val="-2"/>
        </w:rPr>
        <w:t>.,,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48"/>
          <w:position w:val="-2"/>
        </w:rPr>
        <w:t>···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8"/>
          <w:w w:val="4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0"/>
          <w:w w:val="123"/>
          <w:i/>
          <w:position w:val="-2"/>
        </w:rPr>
        <w:t>.f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" w:lineRule="atLeast"/>
        <w:ind w:left="57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98A8A"/>
          <w:spacing w:val="0"/>
          <w:w w:val="100"/>
          <w:i/>
        </w:rPr>
        <w:t>rr</w:t>
      </w:r>
      <w:r>
        <w:rPr>
          <w:rFonts w:ascii="Arial" w:hAnsi="Arial" w:cs="Arial" w:eastAsia="Arial"/>
          <w:sz w:val="17"/>
          <w:szCs w:val="17"/>
          <w:color w:val="898A8A"/>
          <w:spacing w:val="-16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8"/>
          <w:i/>
        </w:rPr>
        <w:t>l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07"/>
          <w:i/>
        </w:rPr>
        <w:t>"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80"/>
          <w:cols w:num="3" w:equalWidth="0">
            <w:col w:w="3865" w:space="4872"/>
            <w:col w:w="559" w:space="132"/>
            <w:col w:w="2272"/>
          </w:cols>
        </w:sectPr>
      </w:pPr>
      <w:rPr/>
    </w:p>
    <w:p>
      <w:pPr>
        <w:spacing w:before="0" w:after="0" w:line="211" w:lineRule="exact"/>
        <w:ind w:left="2900" w:right="2042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1.966225pt;margin-top:37.87759pt;width:573.301821pt;height:779.349232pt;mso-position-horizontal-relative:page;mso-position-vertical-relative:page;z-index:-15213" coordorigin="239,758" coordsize="11466,15587">
            <v:group style="position:absolute;left:258;top:782;width:7730;height:2" coordorigin="258,782" coordsize="7730,2">
              <v:shape style="position:absolute;left:258;top:782;width:7730;height:2" coordorigin="258,782" coordsize="7730,0" path="m258,782l7989,782e" filled="f" stroked="t" strokeweight=".717973pt" strokecolor="#676767">
                <v:path arrowok="t"/>
              </v:shape>
            </v:group>
            <v:group style="position:absolute;left:7299;top:789;width:4346;height:2" coordorigin="7299,789" coordsize="4346,2">
              <v:shape style="position:absolute;left:7299;top:789;width:4346;height:2" coordorigin="7299,789" coordsize="4346,0" path="m7299,789l11646,789e" filled="f" stroked="t" strokeweight=".478649pt" strokecolor="#575757">
                <v:path arrowok="t"/>
              </v:shape>
            </v:group>
            <v:group style="position:absolute;left:11643;top:791;width:2;height:4248" coordorigin="11643,791" coordsize="2,4248">
              <v:shape style="position:absolute;left:11643;top:791;width:2;height:4248" coordorigin="11643,791" coordsize="0,4248" path="m11643,5039l11643,791e" filled="f" stroked="t" strokeweight=".717973pt" strokecolor="#A8A8A8">
                <v:path arrowok="t"/>
              </v:shape>
            </v:group>
            <v:group style="position:absolute;left:261;top:767;width:2;height:1179" coordorigin="261,767" coordsize="2,1179">
              <v:shape style="position:absolute;left:261;top:767;width:2;height:1179" coordorigin="261,767" coordsize="0,1179" path="m261,1947l261,767e" filled="f" stroked="t" strokeweight=".957298pt" strokecolor="#8C8C8C">
                <v:path arrowok="t"/>
              </v:shape>
            </v:group>
            <v:group style="position:absolute;left:2290;top:772;width:2;height:1515" coordorigin="2290,772" coordsize="2,1515">
              <v:shape style="position:absolute;left:2290;top:772;width:2;height:1515" coordorigin="2290,772" coordsize="0,1515" path="m2290,2287l2290,772e" filled="f" stroked="t" strokeweight=".957298pt" strokecolor="#646464">
                <v:path arrowok="t"/>
              </v:shape>
            </v:group>
            <v:group style="position:absolute;left:9087;top:786;width:2;height:834" coordorigin="9087,786" coordsize="2,834">
              <v:shape style="position:absolute;left:9087;top:786;width:2;height:834" coordorigin="9087,786" coordsize="0,834" path="m9087,1621l9087,786e" filled="f" stroked="t" strokeweight=".957298pt" strokecolor="#747474">
                <v:path arrowok="t"/>
              </v:shape>
            </v:group>
            <v:group style="position:absolute;left:9090;top:1563;width:2;height:273" coordorigin="9090,1563" coordsize="2,273">
              <v:shape style="position:absolute;left:9090;top:1563;width:2;height:273" coordorigin="9090,1563" coordsize="0,273" path="m9090,1836l9090,1563e" filled="f" stroked="t" strokeweight=".478649pt" strokecolor="#484848">
                <v:path arrowok="t"/>
              </v:shape>
            </v:group>
            <v:group style="position:absolute;left:258;top:2280;width:3556;height:2" coordorigin="258,2280" coordsize="3556,2">
              <v:shape style="position:absolute;left:258;top:2280;width:3556;height:2" coordorigin="258,2280" coordsize="3556,0" path="m258,2280l3815,2280e" filled="f" stroked="t" strokeweight=".478649pt" strokecolor="#4B4B4B">
                <v:path arrowok="t"/>
              </v:shape>
            </v:group>
            <v:group style="position:absolute;left:263;top:1779;width:2;height:1256" coordorigin="263,1779" coordsize="2,1256">
              <v:shape style="position:absolute;left:263;top:1779;width:2;height:1256" coordorigin="263,1779" coordsize="0,1256" path="m263,3035l263,1779e" filled="f" stroked="t" strokeweight=".478649pt" strokecolor="#484848">
                <v:path arrowok="t"/>
              </v:shape>
            </v:group>
            <v:group style="position:absolute;left:3757;top:2287;width:2996;height:2" coordorigin="3757,2287" coordsize="2996,2">
              <v:shape style="position:absolute;left:3757;top:2287;width:2996;height:2" coordorigin="3757,2287" coordsize="2996,0" path="m3757,2287l6754,2287e" filled="f" stroked="t" strokeweight=".717973pt" strokecolor="#676767">
                <v:path arrowok="t"/>
              </v:shape>
            </v:group>
            <v:group style="position:absolute;left:5758;top:2289;width:3623;height:2" coordorigin="5758,2289" coordsize="3623,2">
              <v:shape style="position:absolute;left:5758;top:2289;width:3623;height:2" coordorigin="5758,2289" coordsize="3623,0" path="m5758,2289l9382,2289e" filled="f" stroked="t" strokeweight=".957298pt" strokecolor="#838383">
                <v:path arrowok="t"/>
              </v:shape>
            </v:group>
            <v:group style="position:absolute;left:9090;top:786;width:2;height:1515" coordorigin="9090,786" coordsize="2,1515">
              <v:shape style="position:absolute;left:9090;top:786;width:2;height:1515" coordorigin="9090,786" coordsize="0,1515" path="m9090,2301l9090,786e" filled="f" stroked="t" strokeweight=".478649pt" strokecolor="#606060">
                <v:path arrowok="t"/>
              </v:shape>
            </v:group>
            <v:group style="position:absolute;left:9238;top:2289;width:2412;height:2" coordorigin="9238,2289" coordsize="2412,2">
              <v:shape style="position:absolute;left:9238;top:2289;width:2412;height:2" coordorigin="9238,2289" coordsize="2412,0" path="m9238,2289l11650,2289e" filled="f" stroked="t" strokeweight=".478649pt" strokecolor="#6B6B6B">
                <v:path arrowok="t"/>
              </v:shape>
            </v:group>
            <v:group style="position:absolute;left:258;top:2520;width:1402;height:2" coordorigin="258,2520" coordsize="1402,2">
              <v:shape style="position:absolute;left:258;top:2520;width:1402;height:2" coordorigin="258,2520" coordsize="1402,0" path="m258,2520l1661,2520e" filled="f" stroked="t" strokeweight=".478649pt" strokecolor="#575757">
                <v:path arrowok="t"/>
              </v:shape>
            </v:group>
            <v:group style="position:absolute;left:278;top:2529;width:7438;height:2" coordorigin="278,2529" coordsize="7438,2">
              <v:shape style="position:absolute;left:278;top:2529;width:7438;height:2" coordorigin="278,2529" coordsize="7438,0" path="m278,2529l7716,2529e" filled="f" stroked="t" strokeweight=".717973pt" strokecolor="#676767">
                <v:path arrowok="t"/>
              </v:shape>
            </v:group>
            <v:group style="position:absolute;left:7228;top:2532;width:4423;height:2" coordorigin="7228,2532" coordsize="4423,2">
              <v:shape style="position:absolute;left:7228;top:2532;width:4423;height:2" coordorigin="7228,2532" coordsize="4423,0" path="m7228,2532l11650,2532e" filled="f" stroked="t" strokeweight=".957298pt" strokecolor="#808080">
                <v:path arrowok="t"/>
              </v:shape>
            </v:group>
            <v:group style="position:absolute;left:258;top:2759;width:1402;height:2" coordorigin="258,2759" coordsize="1402,2">
              <v:shape style="position:absolute;left:258;top:2759;width:1402;height:2" coordorigin="258,2759" coordsize="1402,0" path="m258,2759l1661,2759e" filled="f" stroked="t" strokeweight=".478649pt" strokecolor="#646464">
                <v:path arrowok="t"/>
              </v:shape>
            </v:group>
            <v:group style="position:absolute;left:278;top:2766;width:5428;height:2" coordorigin="278,2766" coordsize="5428,2">
              <v:shape style="position:absolute;left:278;top:2766;width:5428;height:2" coordorigin="278,2766" coordsize="5428,0" path="m278,2766l5705,2766e" filled="f" stroked="t" strokeweight=".478649pt" strokecolor="#707070">
                <v:path arrowok="t"/>
              </v:shape>
            </v:group>
            <v:group style="position:absolute;left:3710;top:2766;width:1919;height:2" coordorigin="3710,2766" coordsize="1919,2">
              <v:shape style="position:absolute;left:3710;top:2766;width:1919;height:2" coordorigin="3710,2766" coordsize="1919,0" path="m3710,2766l5629,2766e" filled="f" stroked="t" strokeweight=".478649pt" strokecolor="#6B6B6B">
                <v:path arrowok="t"/>
              </v:shape>
            </v:group>
            <v:group style="position:absolute;left:5571;top:2771;width:2733;height:2" coordorigin="5571,2771" coordsize="2733,2">
              <v:shape style="position:absolute;left:5571;top:2771;width:2733;height:2" coordorigin="5571,2771" coordsize="2733,0" path="m5571,2771l8305,2771e" filled="f" stroked="t" strokeweight=".478649pt" strokecolor="#8C8C8C">
                <v:path arrowok="t"/>
              </v:shape>
            </v:group>
            <v:group style="position:absolute;left:7850;top:2774;width:3800;height:2" coordorigin="7850,2774" coordsize="3800,2">
              <v:shape style="position:absolute;left:7850;top:2774;width:3800;height:2" coordorigin="7850,2774" coordsize="3800,0" path="m7850,2774l11650,2774e" filled="f" stroked="t" strokeweight=".957298pt" strokecolor="#A3A3A3">
                <v:path arrowok="t"/>
              </v:shape>
            </v:group>
            <v:group style="position:absolute;left:254;top:3009;width:10296;height:2" coordorigin="254,3009" coordsize="10296,2">
              <v:shape style="position:absolute;left:254;top:3009;width:10296;height:2" coordorigin="254,3009" coordsize="10296,0" path="m254,3009l10549,3009e" filled="f" stroked="t" strokeweight=".717973pt" strokecolor="#6B6B6B">
                <v:path arrowok="t"/>
              </v:shape>
            </v:group>
            <v:group style="position:absolute;left:6696;top:3011;width:1881;height:2" coordorigin="6696,3011" coordsize="1881,2">
              <v:shape style="position:absolute;left:6696;top:3011;width:1881;height:2" coordorigin="6696,3011" coordsize="1881,0" path="m6696,3011l8577,3011e" filled="f" stroked="t" strokeweight=".478649pt" strokecolor="#575757">
                <v:path arrowok="t"/>
              </v:shape>
            </v:group>
            <v:group style="position:absolute;left:8683;top:3016;width:1254;height:2" coordorigin="8683,3016" coordsize="1254,2">
              <v:shape style="position:absolute;left:8683;top:3016;width:1254;height:2" coordorigin="8683,3016" coordsize="1254,0" path="m8683,3016l9937,3016e" filled="f" stroked="t" strokeweight=".478649pt" strokecolor="#646464">
                <v:path arrowok="t"/>
              </v:shape>
            </v:group>
            <v:group style="position:absolute;left:10286;top:3013;width:1364;height:2" coordorigin="10286,3013" coordsize="1364,2">
              <v:shape style="position:absolute;left:10286;top:3013;width:1364;height:2" coordorigin="10286,3013" coordsize="1364,0" path="m10286,3013l11650,3013e" filled="f" stroked="t" strokeweight=".957298pt" strokecolor="#909090">
                <v:path arrowok="t"/>
              </v:shape>
            </v:group>
            <v:group style="position:absolute;left:254;top:3246;width:6500;height:2" coordorigin="254,3246" coordsize="6500,2">
              <v:shape style="position:absolute;left:254;top:3246;width:6500;height:2" coordorigin="254,3246" coordsize="6500,0" path="m254,3246l6754,3246e" filled="f" stroked="t" strokeweight=".957298pt" strokecolor="#707070">
                <v:path arrowok="t"/>
              </v:shape>
            </v:group>
            <v:group style="position:absolute;left:261;top:767;width:2;height:2695" coordorigin="261,767" coordsize="2,2695">
              <v:shape style="position:absolute;left:261;top:767;width:2;height:2695" coordorigin="261,767" coordsize="0,2695" path="m261,3462l261,767e" filled="f" stroked="t" strokeweight=".717973pt" strokecolor="#6B6B6B">
                <v:path arrowok="t"/>
              </v:shape>
            </v:group>
            <v:group style="position:absolute;left:6696;top:3253;width:3240;height:2" coordorigin="6696,3253" coordsize="3240,2">
              <v:shape style="position:absolute;left:6696;top:3253;width:3240;height:2" coordorigin="6696,3253" coordsize="3240,0" path="m6696,3253l9937,3253e" filled="f" stroked="t" strokeweight=".478649pt" strokecolor="#676767">
                <v:path arrowok="t"/>
              </v:shape>
            </v:group>
            <v:group style="position:absolute;left:9879;top:3253;width:1771;height:2" coordorigin="9879,3253" coordsize="1771,2">
              <v:shape style="position:absolute;left:9879;top:3253;width:1771;height:2" coordorigin="9879,3253" coordsize="1771,0" path="m9879,3253l11650,3253e" filled="f" stroked="t" strokeweight=".957298pt" strokecolor="#939393">
                <v:path arrowok="t"/>
              </v:shape>
            </v:group>
            <v:group style="position:absolute;left:254;top:3481;width:1407;height:2" coordorigin="254,3481" coordsize="1407,2">
              <v:shape style="position:absolute;left:254;top:3481;width:1407;height:2" coordorigin="254,3481" coordsize="1407,0" path="m254,3481l1661,3481e" filled="f" stroked="t" strokeweight=".717973pt" strokecolor="#606060">
                <v:path arrowok="t"/>
              </v:shape>
            </v:group>
            <v:group style="position:absolute;left:261;top:3126;width:2;height:412" coordorigin="261,3126" coordsize="2,412">
              <v:shape style="position:absolute;left:261;top:3126;width:2;height:412" coordorigin="261,3126" coordsize="0,412" path="m261,3538l261,3126e" filled="f" stroked="t" strokeweight=".717973pt" strokecolor="#575757">
                <v:path arrowok="t"/>
              </v:shape>
            </v:group>
            <v:group style="position:absolute;left:1603;top:3490;width:1623;height:2" coordorigin="1603,3490" coordsize="1623,2">
              <v:shape style="position:absolute;left:1603;top:3490;width:1623;height:2" coordorigin="1603,3490" coordsize="1623,0" path="m1603,3490l3226,3490e" filled="f" stroked="t" strokeweight=".478649pt" strokecolor="#3F3F3F">
                <v:path arrowok="t"/>
              </v:shape>
            </v:group>
            <v:group style="position:absolute;left:3169;top:3490;width:8482;height:2" coordorigin="3169,3490" coordsize="8482,2">
              <v:shape style="position:absolute;left:3169;top:3490;width:8482;height:2" coordorigin="3169,3490" coordsize="8482,0" path="m3169,3490l11650,3490e" filled="f" stroked="t" strokeweight=".717973pt" strokecolor="#747474">
                <v:path arrowok="t"/>
              </v:shape>
            </v:group>
            <v:group style="position:absolute;left:7003;top:3490;width:713;height:2" coordorigin="7003,3490" coordsize="713,2">
              <v:shape style="position:absolute;left:7003;top:3490;width:713;height:2" coordorigin="7003,3490" coordsize="713,0" path="m7003,3490l7716,3490e" filled="f" stroked="t" strokeweight=".478649pt" strokecolor="#4F4F4F">
                <v:path arrowok="t"/>
              </v:shape>
            </v:group>
            <v:group style="position:absolute;left:6725;top:3725;width:311;height:2" coordorigin="6725,3725" coordsize="311,2">
              <v:shape style="position:absolute;left:6725;top:3725;width:311;height:2" coordorigin="6725,3725" coordsize="311,0" path="m6725,3725l7036,3725e" filled="f" stroked="t" strokeweight=".239324pt" strokecolor="#4F4F4F">
                <v:path arrowok="t"/>
              </v:shape>
            </v:group>
            <v:group style="position:absolute;left:7031;top:3495;width:2;height:432" coordorigin="7031,3495" coordsize="2,432">
              <v:shape style="position:absolute;left:7031;top:3495;width:2;height:432" coordorigin="7031,3495" coordsize="0,432" path="m7031,3927l7031,3495e" filled="f" stroked="t" strokeweight=".239324pt" strokecolor="#878787">
                <v:path arrowok="t"/>
              </v:shape>
            </v:group>
            <v:group style="position:absolute;left:6964;top:3716;width:1249;height:2" coordorigin="6964,3716" coordsize="1249,2">
              <v:shape style="position:absolute;left:6964;top:3716;width:1249;height:2" coordorigin="6964,3716" coordsize="1249,0" path="m6964,3716l8214,3716e" filled="f" stroked="t" strokeweight=".957298pt" strokecolor="#545454">
                <v:path arrowok="t"/>
              </v:shape>
            </v:group>
            <v:group style="position:absolute;left:8276;top:3725;width:3360;height:2" coordorigin="8276,3725" coordsize="3360,2">
              <v:shape style="position:absolute;left:8276;top:3725;width:3360;height:2" coordorigin="8276,3725" coordsize="3360,0" path="m8276,3725l11636,3725e" filled="f" stroked="t" strokeweight=".239324pt" strokecolor="#000000">
                <v:path arrowok="t"/>
              </v:shape>
            </v:group>
            <v:group style="position:absolute;left:11646;top:3466;width:2;height:292" coordorigin="11646,3466" coordsize="2,292">
              <v:shape style="position:absolute;left:11646;top:3466;width:2;height:292" coordorigin="11646,3466" coordsize="0,292" path="m11646,3759l11646,3466e" filled="f" stroked="t" strokeweight=".478649pt" strokecolor="#979797">
                <v:path arrowok="t"/>
              </v:shape>
            </v:group>
            <v:group style="position:absolute;left:3789;top:3481;width:2;height:777" coordorigin="3789,3481" coordsize="2,777">
              <v:shape style="position:absolute;left:3789;top:3481;width:2;height:777" coordorigin="3789,3481" coordsize="0,777" path="m3789,4258l3789,3481e" filled="f" stroked="t" strokeweight=".957298pt" strokecolor="#606060">
                <v:path arrowok="t"/>
              </v:shape>
            </v:group>
            <v:group style="position:absolute;left:3781;top:3936;width:1991;height:2" coordorigin="3781,3936" coordsize="1991,2">
              <v:shape style="position:absolute;left:3781;top:3936;width:1991;height:2" coordorigin="3781,3936" coordsize="1991,0" path="m3781,3936l5773,3936e" filled="f" stroked="t" strokeweight=".478649pt" strokecolor="#606060">
                <v:path arrowok="t"/>
              </v:shape>
            </v:group>
            <v:group style="position:absolute;left:258;top:3553;width:2;height:2464" coordorigin="258,3553" coordsize="2,2464">
              <v:shape style="position:absolute;left:258;top:3553;width:2;height:2464" coordorigin="258,3553" coordsize="0,2464" path="m258,6017l258,3553e" filled="f" stroked="t" strokeweight=".478649pt" strokecolor="#3B3B3B">
                <v:path arrowok="t"/>
              </v:shape>
            </v:group>
            <v:group style="position:absolute;left:254;top:4243;width:747;height:2" coordorigin="254,4243" coordsize="747,2">
              <v:shape style="position:absolute;left:254;top:4243;width:747;height:2" coordorigin="254,4243" coordsize="747,0" path="m254,4243l1000,4243e" filled="f" stroked="t" strokeweight=".478649pt" strokecolor="#484848">
                <v:path arrowok="t"/>
              </v:shape>
            </v:group>
            <v:group style="position:absolute;left:943;top:4246;width:718;height:2" coordorigin="943,4246" coordsize="718,2">
              <v:shape style="position:absolute;left:943;top:4246;width:718;height:2" coordorigin="943,4246" coordsize="718,0" path="m943,4246l1661,4246e" filled="f" stroked="t" strokeweight=".478649pt" strokecolor="#606060">
                <v:path arrowok="t"/>
              </v:shape>
            </v:group>
            <v:group style="position:absolute;left:1603;top:4248;width:1244;height:2" coordorigin="1603,4248" coordsize="1244,2">
              <v:shape style="position:absolute;left:1603;top:4248;width:1244;height:2" coordorigin="1603,4248" coordsize="1244,0" path="m1603,4248l2848,4248e" filled="f" stroked="t" strokeweight=".478649pt" strokecolor="#3F3F3F">
                <v:path arrowok="t"/>
              </v:shape>
            </v:group>
            <v:group style="position:absolute;left:2791;top:4243;width:3963;height:2" coordorigin="2791,4243" coordsize="3963,2">
              <v:shape style="position:absolute;left:2791;top:4243;width:3963;height:2" coordorigin="2791,4243" coordsize="3963,0" path="m2791,4243l6754,4243e" filled="f" stroked="t" strokeweight=".957298pt" strokecolor="#606060">
                <v:path arrowok="t"/>
              </v:shape>
            </v:group>
            <v:group style="position:absolute;left:6275;top:4248;width:790;height:2" coordorigin="6275,4248" coordsize="790,2">
              <v:shape style="position:absolute;left:6275;top:4248;width:790;height:2" coordorigin="6275,4248" coordsize="790,0" path="m6275,4248l7065,4248e" filled="f" stroked="t" strokeweight=".478649pt" strokecolor="#6B6B6B">
                <v:path arrowok="t"/>
              </v:shape>
            </v:group>
            <v:group style="position:absolute;left:7031;top:3927;width:2;height:316" coordorigin="7031,3927" coordsize="2,316">
              <v:shape style="position:absolute;left:7031;top:3927;width:2;height:316" coordorigin="7031,3927" coordsize="0,316" path="m7031,4243l7031,3927e" filled="f" stroked="t" strokeweight=".239324pt" strokecolor="#6B6B6B">
                <v:path arrowok="t"/>
              </v:shape>
            </v:group>
            <v:group style="position:absolute;left:6275;top:4248;width:5380;height:2" coordorigin="6275,4248" coordsize="5380,2">
              <v:shape style="position:absolute;left:6275;top:4248;width:5380;height:2" coordorigin="6275,4248" coordsize="5380,0" path="m6275,4248l11655,4248e" filled="f" stroked="t" strokeweight=".717973pt" strokecolor="#909090">
                <v:path arrowok="t"/>
              </v:shape>
            </v:group>
            <v:group style="position:absolute;left:254;top:4524;width:2063;height:2" coordorigin="254,4524" coordsize="2063,2">
              <v:shape style="position:absolute;left:254;top:4524;width:2063;height:2" coordorigin="254,4524" coordsize="2063,0" path="m254,4524l2317,4524e" filled="f" stroked="t" strokeweight=".478649pt" strokecolor="#484848">
                <v:path arrowok="t"/>
              </v:shape>
            </v:group>
            <v:group style="position:absolute;left:2288;top:4238;width:2;height:1510" coordorigin="2288,4238" coordsize="2,1510">
              <v:shape style="position:absolute;left:2288;top:4238;width:2;height:1510" coordorigin="2288,4238" coordsize="0,1510" path="m2288,5749l2288,4238e" filled="f" stroked="t" strokeweight=".478649pt" strokecolor="#343434">
                <v:path arrowok="t"/>
              </v:shape>
            </v:group>
            <v:group style="position:absolute;left:2245;top:4526;width:981;height:2" coordorigin="2245,4526" coordsize="981,2">
              <v:shape style="position:absolute;left:2245;top:4526;width:981;height:2" coordorigin="2245,4526" coordsize="981,0" path="m2245,4526l3226,4526e" filled="f" stroked="t" strokeweight=".478649pt" strokecolor="#343434">
                <v:path arrowok="t"/>
              </v:shape>
            </v:group>
            <v:group style="position:absolute;left:3169;top:4524;width:8482;height:2" coordorigin="3169,4524" coordsize="8482,2">
              <v:shape style="position:absolute;left:3169;top:4524;width:8482;height:2" coordorigin="3169,4524" coordsize="8482,0" path="m3169,4524l11650,4524e" filled="f" stroked="t" strokeweight=".717973pt" strokecolor="#747474">
                <v:path arrowok="t"/>
              </v:shape>
            </v:group>
            <v:group style="position:absolute;left:2283;top:4768;width:7012;height:2" coordorigin="2283,4768" coordsize="7012,2">
              <v:shape style="position:absolute;left:2283;top:4768;width:7012;height:2" coordorigin="2283,4768" coordsize="7012,0" path="m2283,4768l9295,4768e" filled="f" stroked="t" strokeweight=".478649pt" strokecolor="#676767">
                <v:path arrowok="t"/>
              </v:shape>
            </v:group>
            <v:group style="position:absolute;left:6696;top:4771;width:364;height:2" coordorigin="6696,4771" coordsize="364,2">
              <v:shape style="position:absolute;left:6696;top:4771;width:364;height:2" coordorigin="6696,4771" coordsize="364,0" path="m6696,4771l7060,4771e" filled="f" stroked="t" strokeweight=".957298pt" strokecolor="#878787">
                <v:path arrowok="t"/>
              </v:shape>
            </v:group>
            <v:group style="position:absolute;left:8597;top:4768;width:3059;height:2" coordorigin="8597,4768" coordsize="3059,2">
              <v:shape style="position:absolute;left:8597;top:4768;width:3059;height:2" coordorigin="8597,4768" coordsize="3059,0" path="m8597,4768l11655,4768e" filled="f" stroked="t" strokeweight=".717973pt" strokecolor="#878787">
                <v:path arrowok="t"/>
              </v:shape>
            </v:group>
            <v:group style="position:absolute;left:11641;top:4478;width:2;height:316" coordorigin="11641,4478" coordsize="2,316">
              <v:shape style="position:absolute;left:11641;top:4478;width:2;height:316" coordorigin="11641,4478" coordsize="0,316" path="m11641,4795l11641,4478e" filled="f" stroked="t" strokeweight=".478649pt" strokecolor="#979797">
                <v:path arrowok="t"/>
              </v:shape>
            </v:group>
            <v:group style="position:absolute;left:258;top:4727;width:2;height:312" coordorigin="258,4727" coordsize="2,312">
              <v:shape style="position:absolute;left:258;top:4727;width:2;height:312" coordorigin="258,4727" coordsize="0,312" path="m258,5039l258,4727e" filled="f" stroked="t" strokeweight=".478649pt" strokecolor="#282828">
                <v:path arrowok="t"/>
              </v:shape>
            </v:group>
            <v:group style="position:absolute;left:4854;top:4756;width:2;height:992" coordorigin="4854,4756" coordsize="2,992">
              <v:shape style="position:absolute;left:4854;top:4756;width:2;height:992" coordorigin="4854,4756" coordsize="0,992" path="m4854,5749l4854,4756e" filled="f" stroked="t" strokeweight=".478649pt" strokecolor="#343434">
                <v:path arrowok="t"/>
              </v:shape>
            </v:group>
            <v:group style="position:absolute;left:4849;top:5252;width:1905;height:2" coordorigin="4849,5252" coordsize="1905,2">
              <v:shape style="position:absolute;left:4849;top:5252;width:1905;height:2" coordorigin="4849,5252" coordsize="1905,0" path="m4849,5252l6754,5252e" filled="f" stroked="t" strokeweight=".478649pt" strokecolor="#575757">
                <v:path arrowok="t"/>
              </v:shape>
            </v:group>
            <v:group style="position:absolute;left:7687;top:4751;width:2;height:259" coordorigin="7687,4751" coordsize="2,259">
              <v:shape style="position:absolute;left:7687;top:4751;width:2;height:259" coordorigin="7687,4751" coordsize="0,259" path="m7687,5010l7687,4751e" filled="f" stroked="t" strokeweight=".239324pt" strokecolor="#545454">
                <v:path arrowok="t"/>
              </v:shape>
            </v:group>
            <v:group style="position:absolute;left:6433;top:5252;width:5222;height:2" coordorigin="6433,5252" coordsize="5222,2">
              <v:shape style="position:absolute;left:6433;top:5252;width:5222;height:2" coordorigin="6433,5252" coordsize="5222,0" path="m6433,5252l11655,5252e" filled="f" stroked="t" strokeweight=".717973pt" strokecolor="#777777">
                <v:path arrowok="t"/>
              </v:shape>
            </v:group>
            <v:group style="position:absolute;left:7687;top:5010;width:2;height:240" coordorigin="7687,5010" coordsize="2,240">
              <v:shape style="position:absolute;left:7687;top:5010;width:2;height:240" coordorigin="7687,5010" coordsize="0,240" path="m7687,5250l7687,5010e" filled="f" stroked="t" strokeweight=".239324pt" strokecolor="#747474">
                <v:path arrowok="t"/>
              </v:shape>
            </v:group>
            <v:group style="position:absolute;left:9238;top:5250;width:1814;height:2" coordorigin="9238,5250" coordsize="1814,2">
              <v:shape style="position:absolute;left:9238;top:5250;width:1814;height:2" coordorigin="9238,5250" coordsize="1814,0" path="m9238,5250l11052,5250e" filled="f" stroked="t" strokeweight=".478649pt" strokecolor="#707070">
                <v:path arrowok="t"/>
              </v:shape>
            </v:group>
            <v:group style="position:absolute;left:11646;top:4982;width:2;height:297" coordorigin="11646,4982" coordsize="2,297">
              <v:shape style="position:absolute;left:11646;top:4982;width:2;height:297" coordorigin="11646,4982" coordsize="0,297" path="m11646,5279l11646,4982e" filled="f" stroked="t" strokeweight=".957298pt" strokecolor="#BFBFBF">
                <v:path arrowok="t"/>
              </v:shape>
            </v:group>
            <v:group style="position:absolute;left:4849;top:5495;width:4260;height:2" coordorigin="4849,5495" coordsize="4260,2">
              <v:shape style="position:absolute;left:4849;top:5495;width:4260;height:2" coordorigin="4849,5495" coordsize="4260,0" path="m4849,5495l9109,5495e" filled="f" stroked="t" strokeweight=".717973pt" strokecolor="#707070">
                <v:path arrowok="t"/>
              </v:shape>
            </v:group>
            <v:group style="position:absolute;left:8520;top:5497;width:3135;height:2" coordorigin="8520,5497" coordsize="3135,2">
              <v:shape style="position:absolute;left:8520;top:5497;width:3135;height:2" coordorigin="8520,5497" coordsize="3135,0" path="m8520,5497l11655,5497e" filled="f" stroked="t" strokeweight=".957298pt" strokecolor="#909090">
                <v:path arrowok="t"/>
              </v:shape>
            </v:group>
            <v:group style="position:absolute;left:4849;top:5732;width:2211;height:2" coordorigin="4849,5732" coordsize="2211,2">
              <v:shape style="position:absolute;left:4849;top:5732;width:2211;height:2" coordorigin="4849,5732" coordsize="2211,0" path="m4849,5732l7060,5732e" filled="f" stroked="t" strokeweight=".478649pt" strokecolor="#6B6B6B">
                <v:path arrowok="t"/>
              </v:shape>
            </v:group>
            <v:group style="position:absolute;left:7003;top:5734;width:354;height:2" coordorigin="7003,5734" coordsize="354,2">
              <v:shape style="position:absolute;left:7003;top:5734;width:354;height:2" coordorigin="7003,5734" coordsize="354,0" path="m7003,5734l7357,5734e" filled="f" stroked="t" strokeweight=".478649pt" strokecolor="#4F4F4F">
                <v:path arrowok="t"/>
              </v:shape>
            </v:group>
            <v:group style="position:absolute;left:7299;top:5732;width:4360;height:2" coordorigin="7299,5732" coordsize="4360,2">
              <v:shape style="position:absolute;left:7299;top:5732;width:4360;height:2" coordorigin="7299,5732" coordsize="4360,0" path="m7299,5732l11660,5732e" filled="f" stroked="t" strokeweight=".717973pt" strokecolor="#838383">
                <v:path arrowok="t"/>
              </v:shape>
            </v:group>
            <v:group style="position:absolute;left:9879;top:5729;width:1173;height:2" coordorigin="9879,5729" coordsize="1173,2">
              <v:shape style="position:absolute;left:9879;top:5729;width:1173;height:2" coordorigin="9879,5729" coordsize="1173,0" path="m9879,5729l11052,5729e" filled="f" stroked="t" strokeweight=".478649pt" strokecolor="#777777">
                <v:path arrowok="t"/>
              </v:shape>
            </v:group>
            <v:group style="position:absolute;left:11648;top:5451;width:2;height:3658" coordorigin="11648,5451" coordsize="2,3658">
              <v:shape style="position:absolute;left:11648;top:5451;width:2;height:3658" coordorigin="11648,5451" coordsize="0,3658" path="m11648,9110l11648,5451e" filled="f" stroked="t" strokeweight=".717973pt" strokecolor="#B3B3B3">
                <v:path arrowok="t"/>
              </v:shape>
            </v:group>
            <v:group style="position:absolute;left:2290;top:5691;width:2;height:326" coordorigin="2290,5691" coordsize="2,326">
              <v:shape style="position:absolute;left:2290;top:5691;width:2;height:326" coordorigin="2290,5691" coordsize="0,326" path="m2290,6017l2290,5691e" filled="f" stroked="t" strokeweight=".478649pt" strokecolor="#4F4F4F">
                <v:path arrowok="t"/>
              </v:shape>
            </v:group>
            <v:group style="position:absolute;left:2283;top:5979;width:565;height:2" coordorigin="2283,5979" coordsize="565,2">
              <v:shape style="position:absolute;left:2283;top:5979;width:565;height:2" coordorigin="2283,5979" coordsize="565,0" path="m2283,5979l2848,5979e" filled="f" stroked="t" strokeweight=".717973pt" strokecolor="#545454">
                <v:path arrowok="t"/>
              </v:shape>
            </v:group>
            <v:group style="position:absolute;left:2791;top:5974;width:1024;height:2" coordorigin="2791,5974" coordsize="1024,2">
              <v:shape style="position:absolute;left:2791;top:5974;width:1024;height:2" coordorigin="2791,5974" coordsize="1024,0" path="m2791,5974l3815,5974e" filled="f" stroked="t" strokeweight=".478649pt" strokecolor="#4B4B4B">
                <v:path arrowok="t"/>
              </v:shape>
            </v:group>
            <v:group style="position:absolute;left:3695;top:5972;width:7960;height:2" coordorigin="3695,5972" coordsize="7960,2">
              <v:shape style="position:absolute;left:3695;top:5972;width:7960;height:2" coordorigin="3695,5972" coordsize="7960,0" path="m3695,5972l11655,5972e" filled="f" stroked="t" strokeweight=".717973pt" strokecolor="#747474">
                <v:path arrowok="t"/>
              </v:shape>
            </v:group>
            <v:group style="position:absolute;left:249;top:6216;width:3566;height:2" coordorigin="249,6216" coordsize="3566,2">
              <v:shape style="position:absolute;left:249;top:6216;width:3566;height:2" coordorigin="249,6216" coordsize="3566,0" path="m249,6216l3815,6216e" filled="f" stroked="t" strokeweight=".957298pt" strokecolor="#6B6B6B">
                <v:path arrowok="t"/>
              </v:shape>
            </v:group>
            <v:group style="position:absolute;left:258;top:3466;width:2;height:2800" coordorigin="258,3466" coordsize="2,2800">
              <v:shape style="position:absolute;left:258;top:3466;width:2;height:2800" coordorigin="258,3466" coordsize="0,2800" path="m258,6266l258,3466e" filled="f" stroked="t" strokeweight=".717973pt" strokecolor="#444444">
                <v:path arrowok="t"/>
              </v:shape>
            </v:group>
            <v:group style="position:absolute;left:2288;top:5902;width:2;height:1314" coordorigin="2288,5902" coordsize="2,1314">
              <v:shape style="position:absolute;left:2288;top:5902;width:2;height:1314" coordorigin="2288,5902" coordsize="0,1314" path="m2288,7216l2288,5902e" filled="f" stroked="t" strokeweight=".957298pt" strokecolor="#676767">
                <v:path arrowok="t"/>
              </v:shape>
            </v:group>
            <v:group style="position:absolute;left:3757;top:6219;width:1130;height:2" coordorigin="3757,6219" coordsize="1130,2">
              <v:shape style="position:absolute;left:3757;top:6219;width:1130;height:2" coordorigin="3757,6219" coordsize="1130,0" path="m3757,6219l4887,6219e" filled="f" stroked="t" strokeweight=".478649pt" strokecolor="#4F4F4F">
                <v:path arrowok="t"/>
              </v:shape>
            </v:group>
            <v:group style="position:absolute;left:4815;top:6214;width:2245;height:2" coordorigin="4815,6214" coordsize="2245,2">
              <v:shape style="position:absolute;left:4815;top:6214;width:2245;height:2" coordorigin="4815,6214" coordsize="2245,0" path="m4815,6214l7060,6214e" filled="f" stroked="t" strokeweight=".717973pt" strokecolor="#747474">
                <v:path arrowok="t"/>
              </v:shape>
            </v:group>
            <v:group style="position:absolute;left:7003;top:6214;width:1302;height:2" coordorigin="7003,6214" coordsize="1302,2">
              <v:shape style="position:absolute;left:7003;top:6214;width:1302;height:2" coordorigin="7003,6214" coordsize="1302,0" path="m7003,6214l8305,6214e" filled="f" stroked="t" strokeweight=".478649pt" strokecolor="#606060">
                <v:path arrowok="t"/>
              </v:shape>
            </v:group>
            <v:group style="position:absolute;left:8247;top:6214;width:3408;height:2" coordorigin="8247,6214" coordsize="3408,2">
              <v:shape style="position:absolute;left:8247;top:6214;width:3408;height:2" coordorigin="8247,6214" coordsize="3408,0" path="m8247,6214l11655,6214e" filled="f" stroked="t" strokeweight=".717973pt" strokecolor="#838383">
                <v:path arrowok="t"/>
              </v:shape>
            </v:group>
            <v:group style="position:absolute;left:268;top:6175;width:2;height:10160" coordorigin="268,6175" coordsize="2,10160">
              <v:shape style="position:absolute;left:268;top:6175;width:2;height:10160" coordorigin="268,6175" coordsize="0,10160" path="m268,16335l268,6175e" filled="f" stroked="t" strokeweight=".717973pt" strokecolor="#606060">
                <v:path arrowok="t"/>
              </v:shape>
            </v:group>
            <v:group style="position:absolute;left:4854;top:5691;width:2;height:1251" coordorigin="4854,5691" coordsize="2,1251">
              <v:shape style="position:absolute;left:4854;top:5691;width:2;height:1251" coordorigin="4854,5691" coordsize="0,1251" path="m4854,6942l4854,5691e" filled="f" stroked="t" strokeweight=".957298pt" strokecolor="#676767">
                <v:path arrowok="t"/>
              </v:shape>
            </v:group>
            <v:group style="position:absolute;left:7687;top:6223;width:2;height:273" coordorigin="7687,6223" coordsize="2,273">
              <v:shape style="position:absolute;left:7687;top:6223;width:2;height:273" coordorigin="7687,6223" coordsize="0,273" path="m7687,6497l7687,6223e" filled="f" stroked="t" strokeweight=".239324pt" strokecolor="#000000">
                <v:path arrowok="t"/>
              </v:shape>
            </v:group>
            <v:group style="position:absolute;left:2278;top:6691;width:2623;height:2" coordorigin="2278,6691" coordsize="2623,2">
              <v:shape style="position:absolute;left:2278;top:6691;width:2623;height:2" coordorigin="2278,6691" coordsize="2623,0" path="m2278,6691l4901,6691e" filled="f" stroked="t" strokeweight=".957298pt" strokecolor="#707070">
                <v:path arrowok="t"/>
              </v:shape>
            </v:group>
            <v:group style="position:absolute;left:4815;top:6688;width:814;height:2" coordorigin="4815,6688" coordsize="814,2">
              <v:shape style="position:absolute;left:4815;top:6688;width:814;height:2" coordorigin="4815,6688" coordsize="814,0" path="m4815,6688l5629,6688e" filled="f" stroked="t" strokeweight=".478649pt" strokecolor="#5B5B5B">
                <v:path arrowok="t"/>
              </v:shape>
            </v:group>
            <v:group style="position:absolute;left:7687;top:6497;width:2;height:465" coordorigin="7687,6497" coordsize="2,465">
              <v:shape style="position:absolute;left:7687;top:6497;width:2;height:465" coordorigin="7687,6497" coordsize="0,465" path="m7687,6962l7687,6497e" filled="f" stroked="t" strokeweight=".239324pt" strokecolor="#838383">
                <v:path arrowok="t"/>
              </v:shape>
            </v:group>
            <v:group style="position:absolute;left:8731;top:6688;width:1206;height:2" coordorigin="8731,6688" coordsize="1206,2">
              <v:shape style="position:absolute;left:8731;top:6688;width:1206;height:2" coordorigin="8731,6688" coordsize="1206,0" path="m8731,6688l9937,6688e" filled="f" stroked="t" strokeweight=".478649pt" strokecolor="#747474">
                <v:path arrowok="t"/>
              </v:shape>
            </v:group>
            <v:group style="position:absolute;left:5571;top:6686;width:6084;height:2" coordorigin="5571,6686" coordsize="6084,2">
              <v:shape style="position:absolute;left:5571;top:6686;width:6084;height:2" coordorigin="5571,6686" coordsize="6084,0" path="m5571,6686l11655,6686e" filled="f" stroked="t" strokeweight=".717973pt" strokecolor="#878787">
                <v:path arrowok="t"/>
              </v:shape>
            </v:group>
            <v:group style="position:absolute;left:2278;top:6930;width:6830;height:2" coordorigin="2278,6930" coordsize="6830,2">
              <v:shape style="position:absolute;left:2278;top:6930;width:6830;height:2" coordorigin="2278,6930" coordsize="6830,0" path="m2278,6930l9109,6930e" filled="f" stroked="t" strokeweight=".717973pt" strokecolor="#747474">
                <v:path arrowok="t"/>
              </v:shape>
            </v:group>
            <v:group style="position:absolute;left:9051;top:6928;width:886;height:2" coordorigin="9051,6928" coordsize="886,2">
              <v:shape style="position:absolute;left:9051;top:6928;width:886;height:2" coordorigin="9051,6928" coordsize="886,0" path="m9051,6928l9937,6928e" filled="f" stroked="t" strokeweight=".478649pt" strokecolor="#646464">
                <v:path arrowok="t"/>
              </v:shape>
            </v:group>
            <v:group style="position:absolute;left:9879;top:6928;width:670;height:2" coordorigin="9879,6928" coordsize="670,2">
              <v:shape style="position:absolute;left:9879;top:6928;width:670;height:2" coordorigin="9879,6928" coordsize="670,0" path="m9879,6928l10549,6928e" filled="f" stroked="t" strokeweight=".478649pt" strokecolor="#7C7C7C">
                <v:path arrowok="t"/>
              </v:shape>
            </v:group>
            <v:group style="position:absolute;left:10492;top:6926;width:1163;height:2" coordorigin="10492,6926" coordsize="1163,2">
              <v:shape style="position:absolute;left:10492;top:6926;width:1163;height:2" coordorigin="10492,6926" coordsize="1163,0" path="m10492,6926l11655,6926e" filled="f" stroked="t" strokeweight=".957298pt" strokecolor="#979797">
                <v:path arrowok="t"/>
              </v:shape>
            </v:group>
            <v:group style="position:absolute;left:249;top:7173;width:766;height:2" coordorigin="249,7173" coordsize="766,2">
              <v:shape style="position:absolute;left:249;top:7173;width:766;height:2" coordorigin="249,7173" coordsize="766,0" path="m249,7173l1015,7173e" filled="f" stroked="t" strokeweight=".957298pt" strokecolor="#7C7C7C">
                <v:path arrowok="t"/>
              </v:shape>
            </v:group>
            <v:group style="position:absolute;left:943;top:7170;width:718;height:2" coordorigin="943,7170" coordsize="718,2">
              <v:shape style="position:absolute;left:943;top:7170;width:718;height:2" coordorigin="943,7170" coordsize="718,0" path="m943,7170l1661,7170e" filled="f" stroked="t" strokeweight=".478649pt" strokecolor="#676767">
                <v:path arrowok="t"/>
              </v:shape>
            </v:group>
            <v:group style="position:absolute;left:1603;top:7173;width:713;height:2" coordorigin="1603,7173" coordsize="713,2">
              <v:shape style="position:absolute;left:1603;top:7173;width:713;height:2" coordorigin="1603,7173" coordsize="713,0" path="m1603,7173l2317,7173e" filled="f" stroked="t" strokeweight=".478649pt" strokecolor="#484848">
                <v:path arrowok="t"/>
              </v:shape>
            </v:group>
            <v:group style="position:absolute;left:2245;top:7173;width:2633;height:2" coordorigin="2245,7173" coordsize="2633,2">
              <v:shape style="position:absolute;left:2245;top:7173;width:2633;height:2" coordorigin="2245,7173" coordsize="2633,0" path="m2245,7173l4877,7173e" filled="f" stroked="t" strokeweight=".478649pt" strokecolor="#646464">
                <v:path arrowok="t"/>
              </v:shape>
            </v:group>
            <v:group style="position:absolute;left:6155;top:7173;width:905;height:2" coordorigin="6155,7173" coordsize="905,2">
              <v:shape style="position:absolute;left:6155;top:7173;width:905;height:2" coordorigin="6155,7173" coordsize="905,0" path="m6155,7173l7060,7173e" filled="f" stroked="t" strokeweight=".478649pt" strokecolor="#676767">
                <v:path arrowok="t"/>
              </v:shape>
            </v:group>
            <v:group style="position:absolute;left:4820;top:7170;width:2537;height:2" coordorigin="4820,7170" coordsize="2537,2">
              <v:shape style="position:absolute;left:4820;top:7170;width:2537;height:2" coordorigin="4820,7170" coordsize="2537,0" path="m4820,7170l7357,7170e" filled="f" stroked="t" strokeweight=".717973pt" strokecolor="#747474">
                <v:path arrowok="t"/>
              </v:shape>
            </v:group>
            <v:group style="position:absolute;left:9051;top:7168;width:886;height:2" coordorigin="9051,7168" coordsize="886,2">
              <v:shape style="position:absolute;left:9051;top:7168;width:886;height:2" coordorigin="9051,7168" coordsize="886,0" path="m9051,7168l9937,7168e" filled="f" stroked="t" strokeweight=".478649pt" strokecolor="#707070">
                <v:path arrowok="t"/>
              </v:shape>
            </v:group>
            <v:group style="position:absolute;left:9879;top:7168;width:670;height:2" coordorigin="9879,7168" coordsize="670,2">
              <v:shape style="position:absolute;left:9879;top:7168;width:670;height:2" coordorigin="9879,7168" coordsize="670,0" path="m9879,7168l10549,7168e" filled="f" stroked="t" strokeweight=".478649pt" strokecolor="#8C8C8C">
                <v:path arrowok="t"/>
              </v:shape>
            </v:group>
            <v:group style="position:absolute;left:6155;top:7165;width:5504;height:2" coordorigin="6155,7165" coordsize="5504,2">
              <v:shape style="position:absolute;left:6155;top:7165;width:5504;height:2" coordorigin="6155,7165" coordsize="5504,0" path="m6155,7165l11660,7165e" filled="f" stroked="t" strokeweight=".717973pt" strokecolor="#878787">
                <v:path arrowok="t"/>
              </v:shape>
            </v:group>
            <v:group style="position:absolute;left:2293;top:7125;width:2;height:1261" coordorigin="2293,7125" coordsize="2,1261">
              <v:shape style="position:absolute;left:2293;top:7125;width:2;height:1261" coordorigin="2293,7125" coordsize="0,1261" path="m2293,8386l2293,7125e" filled="f" stroked="t" strokeweight=".478649pt" strokecolor="#2F2F2F">
                <v:path arrowok="t"/>
              </v:shape>
            </v:group>
            <v:group style="position:absolute;left:249;top:7645;width:2470;height:2" coordorigin="249,7645" coordsize="2470,2">
              <v:shape style="position:absolute;left:249;top:7645;width:2470;height:2" coordorigin="249,7645" coordsize="2470,0" path="m249,7645l2719,7645e" filled="f" stroked="t" strokeweight=".957298pt" strokecolor="#747474">
                <v:path arrowok="t"/>
              </v:shape>
            </v:group>
            <v:group style="position:absolute;left:2432;top:7647;width:1398;height:2" coordorigin="2432,7647" coordsize="1398,2">
              <v:shape style="position:absolute;left:2432;top:7647;width:1398;height:2" coordorigin="2432,7647" coordsize="1398,0" path="m2432,7647l3829,7647e" filled="f" stroked="t" strokeweight=".717973pt" strokecolor="#575757">
                <v:path arrowok="t"/>
              </v:shape>
            </v:group>
            <v:group style="position:absolute;left:3757;top:7647;width:881;height:2" coordorigin="3757,7647" coordsize="881,2">
              <v:shape style="position:absolute;left:3757;top:7647;width:881;height:2" coordorigin="3757,7647" coordsize="881,0" path="m3757,7647l4638,7647e" filled="f" stroked="t" strokeweight=".478649pt" strokecolor="#4F4F4F">
                <v:path arrowok="t"/>
              </v:shape>
            </v:group>
            <v:group style="position:absolute;left:6696;top:7642;width:1020;height:2" coordorigin="6696,7642" coordsize="1020,2">
              <v:shape style="position:absolute;left:6696;top:7642;width:1020;height:2" coordorigin="6696,7642" coordsize="1020,0" path="m6696,7642l7716,7642e" filled="f" stroked="t" strokeweight=".478649pt" strokecolor="#545454">
                <v:path arrowok="t"/>
              </v:shape>
            </v:group>
            <v:group style="position:absolute;left:4581;top:7640;width:7079;height:2" coordorigin="4581,7640" coordsize="7079,2">
              <v:shape style="position:absolute;left:4581;top:7640;width:7079;height:2" coordorigin="4581,7640" coordsize="7079,0" path="m4581,7640l11660,7640e" filled="f" stroked="t" strokeweight=".717973pt" strokecolor="#808080">
                <v:path arrowok="t"/>
              </v:shape>
            </v:group>
            <v:group style="position:absolute;left:9879;top:7638;width:933;height:2" coordorigin="9879,7638" coordsize="933,2">
              <v:shape style="position:absolute;left:9879;top:7638;width:933;height:2" coordorigin="9879,7638" coordsize="933,0" path="m9879,7638l10813,7638e" filled="f" stroked="t" strokeweight=".478649pt" strokecolor="#838383">
                <v:path arrowok="t"/>
              </v:shape>
            </v:group>
            <v:group style="position:absolute;left:4870;top:7633;width:2;height:259" coordorigin="4870,7633" coordsize="2,259">
              <v:shape style="position:absolute;left:4870;top:7633;width:2;height:259" coordorigin="4870,7633" coordsize="0,259" path="m4870,7892l4870,7633e" filled="f" stroked="t" strokeweight=".957298pt" strokecolor="#575757">
                <v:path arrowok="t"/>
              </v:shape>
            </v:group>
            <v:group style="position:absolute;left:4854;top:7882;width:2862;height:2" coordorigin="4854,7882" coordsize="2862,2">
              <v:shape style="position:absolute;left:4854;top:7882;width:2862;height:2" coordorigin="4854,7882" coordsize="2862,0" path="m4854,7882l7716,7882e" filled="f" stroked="t" strokeweight=".717973pt" strokecolor="#707070">
                <v:path arrowok="t"/>
              </v:shape>
            </v:group>
            <v:group style="position:absolute;left:7658;top:7880;width:2278;height:2" coordorigin="7658,7880" coordsize="2278,2">
              <v:shape style="position:absolute;left:7658;top:7880;width:2278;height:2" coordorigin="7658,7880" coordsize="2278,0" path="m7658,7880l9937,7880e" filled="f" stroked="t" strokeweight=".957298pt" strokecolor="#838383">
                <v:path arrowok="t"/>
              </v:shape>
            </v:group>
            <v:group style="position:absolute;left:9879;top:7877;width:670;height:2" coordorigin="9879,7877" coordsize="670,2">
              <v:shape style="position:absolute;left:9879;top:7877;width:670;height:2" coordorigin="9879,7877" coordsize="670,0" path="m9879,7877l10549,7877e" filled="f" stroked="t" strokeweight=".478649pt" strokecolor="#5B5B5B">
                <v:path arrowok="t"/>
              </v:shape>
            </v:group>
            <v:group style="position:absolute;left:10492;top:7880;width:1168;height:2" coordorigin="10492,7880" coordsize="1168,2">
              <v:shape style="position:absolute;left:10492;top:7880;width:1168;height:2" coordorigin="10492,7880" coordsize="1168,0" path="m10492,7880l11660,7880e" filled="f" stroked="t" strokeweight=".478649pt" strokecolor="#777777">
                <v:path arrowok="t"/>
              </v:shape>
            </v:group>
            <v:group style="position:absolute;left:4858;top:7839;width:2;height:316" coordorigin="4858,7839" coordsize="2,316">
              <v:shape style="position:absolute;left:4858;top:7839;width:2;height:316" coordorigin="4858,7839" coordsize="0,316" path="m4858,8155l4858,7839e" filled="f" stroked="t" strokeweight=".478649pt" strokecolor="#4F4F4F">
                <v:path arrowok="t"/>
              </v:shape>
            </v:group>
            <v:group style="position:absolute;left:4854;top:8120;width:4442;height:2" coordorigin="4854,8120" coordsize="4442,2">
              <v:shape style="position:absolute;left:4854;top:8120;width:4442;height:2" coordorigin="4854,8120" coordsize="4442,0" path="m4854,8120l9295,8120e" filled="f" stroked="t" strokeweight=".717973pt" strokecolor="#8C8C8C">
                <v:path arrowok="t"/>
              </v:shape>
            </v:group>
            <v:group style="position:absolute;left:9238;top:8117;width:699;height:2" coordorigin="9238,8117" coordsize="699,2">
              <v:shape style="position:absolute;left:9238;top:8117;width:699;height:2" coordorigin="9238,8117" coordsize="699,0" path="m9238,8117l9937,8117e" filled="f" stroked="t" strokeweight=".478649pt" strokecolor="#747474">
                <v:path arrowok="t"/>
              </v:shape>
            </v:group>
            <v:group style="position:absolute;left:9879;top:8115;width:1781;height:2" coordorigin="9879,8115" coordsize="1781,2">
              <v:shape style="position:absolute;left:9879;top:8115;width:1781;height:2" coordorigin="9879,8115" coordsize="1781,0" path="m9879,8115l11660,8115e" filled="f" stroked="t" strokeweight=".957298pt" strokecolor="#A3A3A3">
                <v:path arrowok="t"/>
              </v:shape>
            </v:group>
            <v:group style="position:absolute;left:254;top:8366;width:517;height:2" coordorigin="254,8366" coordsize="517,2">
              <v:shape style="position:absolute;left:254;top:8366;width:517;height:2" coordorigin="254,8366" coordsize="517,0" path="m254,8366l771,8366e" filled="f" stroked="t" strokeweight=".478649pt" strokecolor="#545454">
                <v:path arrowok="t"/>
              </v:shape>
            </v:group>
            <v:group style="position:absolute;left:273;top:8364;width:6534;height:2" coordorigin="273,8364" coordsize="6534,2">
              <v:shape style="position:absolute;left:273;top:8364;width:6534;height:2" coordorigin="273,8364" coordsize="6534,0" path="m273,8364l6806,8364e" filled="f" stroked="t" strokeweight=".717973pt" strokecolor="#777777">
                <v:path arrowok="t"/>
              </v:shape>
            </v:group>
            <v:group style="position:absolute;left:4863;top:8084;width:2;height:288" coordorigin="4863,8084" coordsize="2,288">
              <v:shape style="position:absolute;left:4863;top:8084;width:2;height:288" coordorigin="4863,8084" coordsize="0,288" path="m4863,8371l4863,8084e" filled="f" stroked="t" strokeweight=".957298pt" strokecolor="#6B6B6B">
                <v:path arrowok="t"/>
              </v:shape>
            </v:group>
            <v:group style="position:absolute;left:6165;top:8362;width:895;height:2" coordorigin="6165,8362" coordsize="895,2">
              <v:shape style="position:absolute;left:6165;top:8362;width:895;height:2" coordorigin="6165,8362" coordsize="895,0" path="m6165,8362l7060,8362e" filled="f" stroked="t" strokeweight=".478649pt" strokecolor="#808080">
                <v:path arrowok="t"/>
              </v:shape>
            </v:group>
            <v:group style="position:absolute;left:6811;top:8357;width:2298;height:2" coordorigin="6811,8357" coordsize="2298,2">
              <v:shape style="position:absolute;left:6811;top:8357;width:2298;height:2" coordorigin="6811,8357" coordsize="2298,0" path="m6811,8357l9109,8357e" filled="f" stroked="t" strokeweight=".717973pt" strokecolor="#939393">
                <v:path arrowok="t"/>
              </v:shape>
            </v:group>
            <v:group style="position:absolute;left:9051;top:8357;width:886;height:2" coordorigin="9051,8357" coordsize="886,2">
              <v:shape style="position:absolute;left:9051;top:8357;width:886;height:2" coordorigin="9051,8357" coordsize="886,0" path="m9051,8357l9937,8357e" filled="f" stroked="t" strokeweight=".478649pt" strokecolor="#838383">
                <v:path arrowok="t"/>
              </v:shape>
            </v:group>
            <v:group style="position:absolute;left:9822;top:8354;width:1838;height:2" coordorigin="9822,8354" coordsize="1838,2">
              <v:shape style="position:absolute;left:9822;top:8354;width:1838;height:2" coordorigin="9822,8354" coordsize="1838,0" path="m9822,8354l11660,8354e" filled="f" stroked="t" strokeweight=".957298pt" strokecolor="#A3A3A3">
                <v:path arrowok="t"/>
              </v:shape>
            </v:group>
            <v:group style="position:absolute;left:2295;top:8314;width:2;height:1295" coordorigin="2295,8314" coordsize="2,1295">
              <v:shape style="position:absolute;left:2295;top:8314;width:2;height:1295" coordorigin="2295,8314" coordsize="0,1295" path="m2295,9608l2295,8314e" filled="f" stroked="t" strokeweight=".957298pt" strokecolor="#676767">
                <v:path arrowok="t"/>
              </v:shape>
            </v:group>
            <v:group style="position:absolute;left:254;top:9071;width:8343;height:2" coordorigin="254,9071" coordsize="8343,2">
              <v:shape style="position:absolute;left:254;top:9071;width:8343;height:2" coordorigin="254,9071" coordsize="8343,0" path="m254,9071l8597,9071e" filled="f" stroked="t" strokeweight=".717973pt" strokecolor="#6B6B6B">
                <v:path arrowok="t"/>
              </v:shape>
            </v:group>
            <v:group style="position:absolute;left:4820;top:9066;width:809;height:2" coordorigin="4820,9066" coordsize="809,2">
              <v:shape style="position:absolute;left:4820;top:9066;width:809;height:2" coordorigin="4820,9066" coordsize="809,0" path="m4820,9066l5629,9066e" filled="f" stroked="t" strokeweight=".478649pt" strokecolor="#4B4B4B">
                <v:path arrowok="t"/>
              </v:shape>
            </v:group>
            <v:group style="position:absolute;left:7658;top:9062;width:938;height:2" coordorigin="7658,9062" coordsize="938,2">
              <v:shape style="position:absolute;left:7658;top:9062;width:938;height:2" coordorigin="7658,9062" coordsize="938,0" path="m7658,9062l8597,9062e" filled="f" stroked="t" strokeweight=".478649pt" strokecolor="#676767">
                <v:path arrowok="t"/>
              </v:shape>
            </v:group>
            <v:group style="position:absolute;left:8247;top:9062;width:3413;height:2" coordorigin="8247,9062" coordsize="3413,2">
              <v:shape style="position:absolute;left:8247;top:9062;width:3413;height:2" coordorigin="8247,9062" coordsize="3413,0" path="m8247,9062l11660,9062e" filled="f" stroked="t" strokeweight=".717973pt" strokecolor="#838383">
                <v:path arrowok="t"/>
              </v:shape>
            </v:group>
            <v:group style="position:absolute;left:258;top:10332;width:742;height:2" coordorigin="258,10332" coordsize="742,2">
              <v:shape style="position:absolute;left:258;top:10332;width:742;height:2" coordorigin="258,10332" coordsize="742,0" path="m258,10332l1000,10332e" filled="f" stroked="t" strokeweight=".478649pt" strokecolor="#444444">
                <v:path arrowok="t"/>
              </v:shape>
            </v:group>
            <v:group style="position:absolute;left:2298;top:9551;width:2;height:801" coordorigin="2298,9551" coordsize="2,801">
              <v:shape style="position:absolute;left:2298;top:9551;width:2;height:801" coordorigin="2298,9551" coordsize="0,801" path="m2298,10351l2298,9551e" filled="f" stroked="t" strokeweight=".478649pt" strokecolor="#282828">
                <v:path arrowok="t"/>
              </v:shape>
            </v:group>
            <v:group style="position:absolute;left:943;top:10327;width:8649;height:2" coordorigin="943,10327" coordsize="8649,2">
              <v:shape style="position:absolute;left:943;top:10327;width:8649;height:2" coordorigin="943,10327" coordsize="8649,0" path="m943,10327l9592,10327e" filled="f" stroked="t" strokeweight=".717973pt" strokecolor="#6B6B6B">
                <v:path arrowok="t"/>
              </v:shape>
            </v:group>
            <v:group style="position:absolute;left:8745;top:10318;width:1192;height:2" coordorigin="8745,10318" coordsize="1192,2">
              <v:shape style="position:absolute;left:8745;top:10318;width:1192;height:2" coordorigin="8745,10318" coordsize="1192,0" path="m8745,10318l9937,10318e" filled="f" stroked="t" strokeweight=".957298pt" strokecolor="#878787">
                <v:path arrowok="t"/>
              </v:shape>
            </v:group>
            <v:group style="position:absolute;left:9879;top:10313;width:857;height:2" coordorigin="9879,10313" coordsize="857,2">
              <v:shape style="position:absolute;left:9879;top:10313;width:857;height:2" coordorigin="9879,10313" coordsize="857,0" path="m9879,10313l10736,10313e" filled="f" stroked="t" strokeweight=".478649pt" strokecolor="#777777">
                <v:path arrowok="t"/>
              </v:shape>
            </v:group>
            <v:group style="position:absolute;left:11653;top:9287;width:2;height:2359" coordorigin="11653,9287" coordsize="2,2359">
              <v:shape style="position:absolute;left:11653;top:9287;width:2;height:2359" coordorigin="11653,9287" coordsize="0,2359" path="m11653,11646l11653,9287e" filled="f" stroked="t" strokeweight=".717973pt" strokecolor="#B3B3B3">
                <v:path arrowok="t"/>
              </v:shape>
            </v:group>
            <v:group style="position:absolute;left:10492;top:10313;width:1173;height:2" coordorigin="10492,10313" coordsize="1173,2">
              <v:shape style="position:absolute;left:10492;top:10313;width:1173;height:2" coordorigin="10492,10313" coordsize="1173,0" path="m10492,10313l11665,10313e" filled="f" stroked="t" strokeweight=".717973pt" strokecolor="#838383">
                <v:path arrowok="t"/>
              </v:shape>
            </v:group>
            <v:group style="position:absolute;left:258;top:10634;width:1402;height:2" coordorigin="258,10634" coordsize="1402,2">
              <v:shape style="position:absolute;left:258;top:10634;width:1402;height:2" coordorigin="258,10634" coordsize="1402,0" path="m258,10634l1661,10634e" filled="f" stroked="t" strokeweight=".717973pt" strokecolor="#6B6B6B">
                <v:path arrowok="t"/>
              </v:shape>
            </v:group>
            <v:group style="position:absolute;left:268;top:10279;width:2;height:853" coordorigin="268,10279" coordsize="2,853">
              <v:shape style="position:absolute;left:268;top:10279;width:2;height:853" coordorigin="268,10279" coordsize="0,853" path="m268,11133l268,10279e" filled="f" stroked="t" strokeweight=".478649pt" strokecolor="#484848">
                <v:path arrowok="t"/>
              </v:shape>
            </v:group>
            <v:group style="position:absolute;left:1603;top:10634;width:713;height:2" coordorigin="1603,10634" coordsize="713,2">
              <v:shape style="position:absolute;left:1603;top:10634;width:713;height:2" coordorigin="1603,10634" coordsize="713,0" path="m1603,10634l2317,10634e" filled="f" stroked="t" strokeweight=".478649pt" strokecolor="#484848">
                <v:path arrowok="t"/>
              </v:shape>
            </v:group>
            <v:group style="position:absolute;left:3757;top:10629;width:1326;height:2" coordorigin="3757,10629" coordsize="1326,2">
              <v:shape style="position:absolute;left:3757;top:10629;width:1326;height:2" coordorigin="3757,10629" coordsize="1326,0" path="m3757,10629l5083,10629e" filled="f" stroked="t" strokeweight=".478649pt" strokecolor="#545454">
                <v:path arrowok="t"/>
              </v:shape>
            </v:group>
            <v:group style="position:absolute;left:6696;top:10625;width:364;height:2" coordorigin="6696,10625" coordsize="364,2">
              <v:shape style="position:absolute;left:6696;top:10625;width:364;height:2" coordorigin="6696,10625" coordsize="364,0" path="m6696,10625l7060,10625e" filled="f" stroked="t" strokeweight=".478649pt" strokecolor="#6B6B6B">
                <v:path arrowok="t"/>
              </v:shape>
            </v:group>
            <v:group style="position:absolute;left:2245;top:10625;width:6280;height:2" coordorigin="2245,10625" coordsize="6280,2">
              <v:shape style="position:absolute;left:2245;top:10625;width:6280;height:2" coordorigin="2245,10625" coordsize="6280,0" path="m2245,10625l8525,10625e" filled="f" stroked="t" strokeweight=".717973pt" strokecolor="#747474">
                <v:path arrowok="t"/>
              </v:shape>
            </v:group>
            <v:group style="position:absolute;left:8247;top:10615;width:3413;height:2" coordorigin="8247,10615" coordsize="3413,2">
              <v:shape style="position:absolute;left:8247;top:10615;width:3413;height:2" coordorigin="8247,10615" coordsize="3413,0" path="m8247,10615l11660,10615e" filled="f" stroked="t" strokeweight=".717973pt" strokecolor="#909090">
                <v:path arrowok="t"/>
              </v:shape>
            </v:group>
            <v:group style="position:absolute;left:11272;top:10613;width:392;height:2" coordorigin="11272,10613" coordsize="392,2">
              <v:shape style="position:absolute;left:11272;top:10613;width:392;height:2" coordorigin="11272,10613" coordsize="392,0" path="m11272,10613l11665,10613e" filled="f" stroked="t" strokeweight=".478649pt" strokecolor="#777777">
                <v:path arrowok="t"/>
              </v:shape>
            </v:group>
            <v:group style="position:absolute;left:263;top:10879;width:11315;height:2" coordorigin="263,10879" coordsize="11315,2">
              <v:shape style="position:absolute;left:263;top:10879;width:11315;height:2" coordorigin="263,10879" coordsize="11315,0" path="m263,10879l11579,10879e" filled="f" stroked="t" strokeweight=".717973pt" strokecolor="#777777">
                <v:path arrowok="t"/>
              </v:shape>
            </v:group>
            <v:group style="position:absolute;left:2791;top:10874;width:436;height:2" coordorigin="2791,10874" coordsize="436,2">
              <v:shape style="position:absolute;left:2791;top:10874;width:436;height:2" coordorigin="2791,10874" coordsize="436,0" path="m2791,10874l3226,10874e" filled="f" stroked="t" strokeweight=".478649pt" strokecolor="#4F4F4F">
                <v:path arrowok="t"/>
              </v:shape>
            </v:group>
            <v:group style="position:absolute;left:4581;top:10872;width:1048;height:2" coordorigin="4581,10872" coordsize="1048,2">
              <v:shape style="position:absolute;left:4581;top:10872;width:1048;height:2" coordorigin="4581,10872" coordsize="1048,0" path="m4581,10872l5629,10872e" filled="f" stroked="t" strokeweight=".239324pt" strokecolor="#4F4F4F">
                <v:path arrowok="t"/>
              </v:shape>
            </v:group>
            <v:group style="position:absolute;left:5571;top:10874;width:1182;height:2" coordorigin="5571,10874" coordsize="1182,2">
              <v:shape style="position:absolute;left:5571;top:10874;width:1182;height:2" coordorigin="5571,10874" coordsize="1182,0" path="m5571,10874l6754,10874e" filled="f" stroked="t" strokeweight=".478649pt" strokecolor="#878787">
                <v:path arrowok="t"/>
              </v:shape>
            </v:group>
            <v:group style="position:absolute;left:6725;top:10903;width:1551;height:2" coordorigin="6725,10903" coordsize="1551,2">
              <v:shape style="position:absolute;left:6725;top:10903;width:1551;height:2" coordorigin="6725,10903" coordsize="1551,0" path="m6725,10903l8276,10903e" filled="f" stroked="t" strokeweight=".239324pt" strokecolor="#000000">
                <v:path arrowok="t"/>
              </v:shape>
            </v:group>
            <v:group style="position:absolute;left:8597;top:10872;width:637;height:2" coordorigin="8597,10872" coordsize="637,2">
              <v:shape style="position:absolute;left:8597;top:10872;width:637;height:2" coordorigin="8597,10872" coordsize="637,0" path="m8597,10872l9233,10872e" filled="f" stroked="t" strokeweight=".239324pt" strokecolor="#BCBCBC">
                <v:path arrowok="t"/>
              </v:shape>
            </v:group>
            <v:group style="position:absolute;left:9267;top:10903;width:2365;height:2" coordorigin="9267,10903" coordsize="2365,2">
              <v:shape style="position:absolute;left:9267;top:10903;width:2365;height:2" coordorigin="9267,10903" coordsize="2365,0" path="m9267,10903l11631,10903e" filled="f" stroked="t" strokeweight=".239324pt" strokecolor="#000000">
                <v:path arrowok="t"/>
              </v:shape>
            </v:group>
            <v:group style="position:absolute;left:11657;top:9287;width:2;height:1846" coordorigin="11657,9287" coordsize="2,1846">
              <v:shape style="position:absolute;left:11657;top:9287;width:2;height:1846" coordorigin="11657,9287" coordsize="0,1846" path="m11657,11133l11657,9287e" filled="f" stroked="t" strokeweight=".478649pt" strokecolor="#AFAFAF">
                <v:path arrowok="t"/>
              </v:shape>
            </v:group>
            <v:group style="position:absolute;left:11626;top:10903;width:77;height:2" coordorigin="11626,10903" coordsize="77,2">
              <v:shape style="position:absolute;left:11626;top:10903;width:77;height:2" coordorigin="11626,10903" coordsize="77,0" path="m11626,10903l11703,10903e" filled="f" stroked="t" strokeweight=".239324pt" strokecolor="#AFAFAF">
                <v:path arrowok="t"/>
              </v:shape>
            </v:group>
            <v:group style="position:absolute;left:2302;top:10279;width:2;height:6041" coordorigin="2302,10279" coordsize="2,6041">
              <v:shape style="position:absolute;left:2302;top:10279;width:2;height:6041" coordorigin="2302,10279" coordsize="0,6041" path="m2302,16321l2302,10279e" filled="f" stroked="t" strokeweight=".717973pt" strokecolor="#575757">
                <v:path arrowok="t"/>
              </v:shape>
            </v:group>
            <v:group style="position:absolute;left:258;top:11349;width:1402;height:2" coordorigin="258,11349" coordsize="1402,2">
              <v:shape style="position:absolute;left:258;top:11349;width:1402;height:2" coordorigin="258,11349" coordsize="1402,0" path="m258,11349l1661,11349e" filled="f" stroked="t" strokeweight=".478649pt" strokecolor="#5B5B5B">
                <v:path arrowok="t"/>
              </v:shape>
            </v:group>
            <v:group style="position:absolute;left:1603;top:11349;width:1244;height:2" coordorigin="1603,11349" coordsize="1244,2">
              <v:shape style="position:absolute;left:1603;top:11349;width:1244;height:2" coordorigin="1603,11349" coordsize="1244,0" path="m1603,11349l2848,11349e" filled="f" stroked="t" strokeweight=".957298pt" strokecolor="#6B6B6B">
                <v:path arrowok="t"/>
              </v:shape>
            </v:group>
            <v:group style="position:absolute;left:2791;top:11344;width:436;height:2" coordorigin="2791,11344" coordsize="436,2">
              <v:shape style="position:absolute;left:2791;top:11344;width:436;height:2" coordorigin="2791,11344" coordsize="436,0" path="m2791,11344l3226,11344e" filled="f" stroked="t" strokeweight=".478649pt" strokecolor="#4F4F4F">
                <v:path arrowok="t"/>
              </v:shape>
            </v:group>
            <v:group style="position:absolute;left:3169;top:11344;width:646;height:2" coordorigin="3169,11344" coordsize="646,2">
              <v:shape style="position:absolute;left:3169;top:11344;width:646;height:2" coordorigin="3169,11344" coordsize="646,0" path="m3169,11344l3815,11344e" filled="f" stroked="t" strokeweight=".478649pt" strokecolor="#646464">
                <v:path arrowok="t"/>
              </v:shape>
            </v:group>
            <v:group style="position:absolute;left:3619;top:11344;width:1259;height:2" coordorigin="3619,11344" coordsize="1259,2">
              <v:shape style="position:absolute;left:3619;top:11344;width:1259;height:2" coordorigin="3619,11344" coordsize="1259,0" path="m3619,11344l4877,11344e" filled="f" stroked="t" strokeweight=".957298pt" strokecolor="#747474">
                <v:path arrowok="t"/>
              </v:shape>
            </v:group>
            <v:group style="position:absolute;left:4820;top:11339;width:809;height:2" coordorigin="4820,11339" coordsize="809,2">
              <v:shape style="position:absolute;left:4820;top:11339;width:809;height:2" coordorigin="4820,11339" coordsize="809,0" path="m4820,11339l5629,11339e" filled="f" stroked="t" strokeweight=".478649pt" strokecolor="#4F4F4F">
                <v:path arrowok="t"/>
              </v:shape>
            </v:group>
            <v:group style="position:absolute;left:5571;top:11339;width:1182;height:2" coordorigin="5571,11339" coordsize="1182,2">
              <v:shape style="position:absolute;left:5571;top:11339;width:1182;height:2" coordorigin="5571,11339" coordsize="1182,0" path="m5571,11339l6754,11339e" filled="f" stroked="t" strokeweight=".957298pt" strokecolor="#808080">
                <v:path arrowok="t"/>
              </v:shape>
            </v:group>
            <v:group style="position:absolute;left:6696;top:11334;width:1020;height:2" coordorigin="6696,11334" coordsize="1020,2">
              <v:shape style="position:absolute;left:6696;top:11334;width:1020;height:2" coordorigin="6696,11334" coordsize="1020,0" path="m6696,11334l7716,11334e" filled="f" stroked="t" strokeweight=".478649pt" strokecolor="#545454">
                <v:path arrowok="t"/>
              </v:shape>
            </v:group>
            <v:group style="position:absolute;left:7658;top:11332;width:1450;height:2" coordorigin="7658,11332" coordsize="1450,2">
              <v:shape style="position:absolute;left:7658;top:11332;width:1450;height:2" coordorigin="7658,11332" coordsize="1450,0" path="m7658,11332l9109,11332e" filled="f" stroked="t" strokeweight=".957298pt" strokecolor="#8C8C8C">
                <v:path arrowok="t"/>
              </v:shape>
            </v:group>
            <v:group style="position:absolute;left:9051;top:11329;width:1498;height:2" coordorigin="9051,11329" coordsize="1498,2">
              <v:shape style="position:absolute;left:9051;top:11329;width:1498;height:2" coordorigin="9051,11329" coordsize="1498,0" path="m9051,11329l10549,11329e" filled="f" stroked="t" strokeweight=".478649pt" strokecolor="#6B6B6B">
                <v:path arrowok="t"/>
              </v:shape>
            </v:group>
            <v:group style="position:absolute;left:10344;top:11327;width:1326;height:2" coordorigin="10344,11327" coordsize="1326,2">
              <v:shape style="position:absolute;left:10344;top:11327;width:1326;height:2" coordorigin="10344,11327" coordsize="1326,0" path="m10344,11327l11669,11327e" filled="f" stroked="t" strokeweight=".957298pt" strokecolor="#979797">
                <v:path arrowok="t"/>
              </v:shape>
            </v:group>
            <v:group style="position:absolute;left:1603;top:11593;width:708;height:2" coordorigin="1603,11593" coordsize="708,2">
              <v:shape style="position:absolute;left:1603;top:11593;width:708;height:2" coordorigin="1603,11593" coordsize="708,0" path="m1603,11593l2312,11593e" filled="f" stroked="t" strokeweight=".478649pt" strokecolor="#4F4F4F">
                <v:path arrowok="t"/>
              </v:shape>
            </v:group>
            <v:group style="position:absolute;left:2302;top:11315;width:2;height:1021" coordorigin="2302,11315" coordsize="2,1021">
              <v:shape style="position:absolute;left:2302;top:11315;width:2;height:1021" coordorigin="2302,11315" coordsize="0,1021" path="m2302,12336l2302,11315e" filled="f" stroked="t" strokeweight=".478649pt" strokecolor="#3F3F3F">
                <v:path arrowok="t"/>
              </v:shape>
            </v:group>
            <v:group style="position:absolute;left:258;top:11586;width:7098;height:2" coordorigin="258,11586" coordsize="7098,2">
              <v:shape style="position:absolute;left:258;top:11586;width:7098;height:2" coordorigin="258,11586" coordsize="7098,0" path="m258,11586l7357,11586e" filled="f" stroked="t" strokeweight=".717973pt" strokecolor="#707070">
                <v:path arrowok="t"/>
              </v:shape>
            </v:group>
            <v:group style="position:absolute;left:7299;top:11574;width:4370;height:2" coordorigin="7299,11574" coordsize="4370,2">
              <v:shape style="position:absolute;left:7299;top:11574;width:4370;height:2" coordorigin="7299,11574" coordsize="4370,0" path="m7299,11574l11669,11574e" filled="f" stroked="t" strokeweight=".717973pt" strokecolor="#8C8C8C">
                <v:path arrowok="t"/>
              </v:shape>
            </v:group>
            <v:group style="position:absolute;left:9879;top:11569;width:670;height:2" coordorigin="9879,11569" coordsize="670,2">
              <v:shape style="position:absolute;left:9879;top:11569;width:670;height:2" coordorigin="9879,11569" coordsize="670,0" path="m9879,11569l10549,11569e" filled="f" stroked="t" strokeweight=".478649pt" strokecolor="#646464">
                <v:path arrowok="t"/>
              </v:shape>
            </v:group>
            <v:group style="position:absolute;left:258;top:11833;width:1412;height:2" coordorigin="258,11833" coordsize="1412,2">
              <v:shape style="position:absolute;left:258;top:11833;width:1412;height:2" coordorigin="258,11833" coordsize="1412,0" path="m258,11833l1670,11833e" filled="f" stroked="t" strokeweight=".717973pt" strokecolor="#707070">
                <v:path arrowok="t"/>
              </v:shape>
            </v:group>
            <v:group style="position:absolute;left:972;top:11593;width:2;height:714" coordorigin="972,11593" coordsize="2,714">
              <v:shape style="position:absolute;left:972;top:11593;width:2;height:714" coordorigin="972,11593" coordsize="0,714" path="m972,12308l972,11593e" filled="f" stroked="t" strokeweight=".239324pt" strokecolor="#6B6B6B">
                <v:path arrowok="t"/>
              </v:shape>
            </v:group>
            <v:group style="position:absolute;left:1637;top:11584;width:2;height:264" coordorigin="1637,11584" coordsize="2,264">
              <v:shape style="position:absolute;left:1637;top:11584;width:2;height:264" coordorigin="1637,11584" coordsize="0,264" path="m1637,11847l1637,11584e" filled="f" stroked="t" strokeweight=".957298pt" strokecolor="#606060">
                <v:path arrowok="t"/>
              </v:shape>
            </v:group>
            <v:group style="position:absolute;left:1077;top:11823;width:6289;height:2" coordorigin="1077,11823" coordsize="6289,2">
              <v:shape style="position:absolute;left:1077;top:11823;width:6289;height:2" coordorigin="1077,11823" coordsize="6289,0" path="m1077,11823l7366,11823e" filled="f" stroked="t" strokeweight=".717973pt" strokecolor="#747474">
                <v:path arrowok="t"/>
              </v:shape>
            </v:group>
            <v:group style="position:absolute;left:7338;top:11569;width:2;height:4171" coordorigin="7338,11569" coordsize="2,4171">
              <v:shape style="position:absolute;left:7338;top:11569;width:2;height:4171" coordorigin="7338,11569" coordsize="0,4171" path="m7338,15740l7338,11569e" filled="f" stroked="t" strokeweight=".717973pt" strokecolor="#747474">
                <v:path arrowok="t"/>
              </v:shape>
            </v:group>
            <v:group style="position:absolute;left:7295;top:11814;width:421;height:2" coordorigin="7295,11814" coordsize="421,2">
              <v:shape style="position:absolute;left:7295;top:11814;width:421;height:2" coordorigin="7295,11814" coordsize="421,0" path="m7295,11814l7716,11814e" filled="f" stroked="t" strokeweight=".478649pt" strokecolor="#676767">
                <v:path arrowok="t"/>
              </v:shape>
            </v:group>
            <v:group style="position:absolute;left:7658;top:11807;width:4002;height:2" coordorigin="7658,11807" coordsize="4002,2">
              <v:shape style="position:absolute;left:7658;top:11807;width:4002;height:2" coordorigin="7658,11807" coordsize="4002,0" path="m7658,11807l11660,11807e" filled="f" stroked="t" strokeweight=".717973pt" strokecolor="#909090">
                <v:path arrowok="t"/>
              </v:shape>
            </v:group>
            <v:group style="position:absolute;left:11626;top:11598;width:2;height:710" coordorigin="11626,11598" coordsize="2,710">
              <v:shape style="position:absolute;left:11626;top:11598;width:2;height:710" coordorigin="11626,11598" coordsize="0,710" path="m11626,12308l11626,11598e" filled="f" stroked="t" strokeweight=".239324pt" strokecolor="#777777">
                <v:path arrowok="t"/>
              </v:shape>
            </v:group>
            <v:group style="position:absolute;left:11598;top:11804;width:72;height:2" coordorigin="11598,11804" coordsize="72,2">
              <v:shape style="position:absolute;left:11598;top:11804;width:72;height:2" coordorigin="11598,11804" coordsize="72,0" path="m11598,11804l11669,11804e" filled="f" stroked="t" strokeweight=".478649pt" strokecolor="#808080">
                <v:path arrowok="t"/>
              </v:shape>
            </v:group>
            <v:group style="position:absolute;left:1642;top:11775;width:2;height:561" coordorigin="1642,11775" coordsize="2,561">
              <v:shape style="position:absolute;left:1642;top:11775;width:2;height:561" coordorigin="1642,11775" coordsize="0,561" path="m1642,12336l1642,11775e" filled="f" stroked="t" strokeweight=".478649pt" strokecolor="#343434">
                <v:path arrowok="t"/>
              </v:shape>
            </v:group>
            <v:group style="position:absolute;left:273;top:12279;width:2;height:503" coordorigin="273,12279" coordsize="2,503">
              <v:shape style="position:absolute;left:273;top:12279;width:2;height:503" coordorigin="273,12279" coordsize="0,503" path="m273,12782l273,12279e" filled="f" stroked="t" strokeweight=".478649pt" strokecolor="#383838">
                <v:path arrowok="t"/>
              </v:shape>
            </v:group>
            <v:group style="position:absolute;left:972;top:12308;width:2;height:1347" coordorigin="972,12308" coordsize="2,1347">
              <v:shape style="position:absolute;left:972;top:12308;width:2;height:1347" coordorigin="972,12308" coordsize="0,1347" path="m972,13655l972,12308e" filled="f" stroked="t" strokeweight=".239324pt" strokecolor="#000000">
                <v:path arrowok="t"/>
              </v:shape>
            </v:group>
            <v:group style="position:absolute;left:1642;top:12279;width:2;height:283" coordorigin="1642,12279" coordsize="2,283">
              <v:shape style="position:absolute;left:1642;top:12279;width:2;height:283" coordorigin="1642,12279" coordsize="0,283" path="m1642,12562l1642,12279e" filled="f" stroked="t" strokeweight=".478649pt" strokecolor="#1F1F1F">
                <v:path arrowok="t"/>
              </v:shape>
            </v:group>
            <v:group style="position:absolute;left:11626;top:12308;width:2;height:2345" coordorigin="11626,12308" coordsize="2,2345">
              <v:shape style="position:absolute;left:11626;top:12308;width:2;height:2345" coordorigin="11626,12308" coordsize="0,2345" path="m11626,14652l11626,12308e" filled="f" stroked="t" strokeweight=".239324pt" strokecolor="#000000">
                <v:path arrowok="t"/>
              </v:shape>
            </v:group>
            <v:group style="position:absolute;left:1642;top:12504;width:2;height:278" coordorigin="1642,12504" coordsize="2,278">
              <v:shape style="position:absolute;left:1642;top:12504;width:2;height:278" coordorigin="1642,12504" coordsize="0,278" path="m1642,12782l1642,12504e" filled="f" stroked="t" strokeweight=".478649pt" strokecolor="#343434">
                <v:path arrowok="t"/>
              </v:shape>
            </v:group>
            <v:group style="position:absolute;left:7338;top:12504;width:2;height:278" coordorigin="7338,12504" coordsize="2,278">
              <v:shape style="position:absolute;left:7338;top:12504;width:2;height:278" coordorigin="7338,12504" coordsize="0,278" path="m7338,12782l7338,12504e" filled="f" stroked="t" strokeweight=".478649pt" strokecolor="#6B6B6B">
                <v:path arrowok="t"/>
              </v:shape>
            </v:group>
            <v:group style="position:absolute;left:7338;top:12725;width:2;height:628" coordorigin="7338,12725" coordsize="2,628">
              <v:shape style="position:absolute;left:7338;top:12725;width:2;height:628" coordorigin="7338,12725" coordsize="0,628" path="m7338,13353l7338,12725e" filled="f" stroked="t" strokeweight=".478649pt" strokecolor="#575757">
                <v:path arrowok="t"/>
              </v:shape>
            </v:group>
            <v:group style="position:absolute;left:2432;top:13923;width:1862;height:2" coordorigin="2432,13923" coordsize="1862,2">
              <v:shape style="position:absolute;left:2432;top:13923;width:1862;height:2" coordorigin="2432,13923" coordsize="1862,0" path="m2432,13923l4293,13923e" filled="f" stroked="t" strokeweight="2.871894pt" strokecolor="#4F5774">
                <v:path arrowok="t"/>
              </v:shape>
            </v:group>
            <v:group style="position:absolute;left:10466;top:13310;width:2;height:153" coordorigin="10466,13310" coordsize="2,153">
              <v:shape style="position:absolute;left:10466;top:13310;width:2;height:153" coordorigin="10466,13310" coordsize="0,153" path="m10466,13463l10466,13310e" filled="f" stroked="t" strokeweight=".717973pt" strokecolor="#646464">
                <v:path arrowok="t"/>
              </v:shape>
            </v:group>
            <v:group style="position:absolute;left:273;top:12892;width:2;height:1002" coordorigin="273,12892" coordsize="2,1002">
              <v:shape style="position:absolute;left:273;top:12892;width:2;height:1002" coordorigin="273,12892" coordsize="0,1002" path="m273,13895l273,12892e" filled="f" stroked="t" strokeweight=".957298pt" strokecolor="#707070">
                <v:path arrowok="t"/>
              </v:shape>
            </v:group>
            <v:group style="position:absolute;left:1644;top:12725;width:2;height:1016" coordorigin="1644,12725" coordsize="2,1016">
              <v:shape style="position:absolute;left:1644;top:12725;width:2;height:1016" coordorigin="1644,12725" coordsize="0,1016" path="m1644,13741l1644,12725e" filled="f" stroked="t" strokeweight=".957298pt" strokecolor="#707070">
                <v:path arrowok="t"/>
              </v:shape>
            </v:group>
            <v:group style="position:absolute;left:10521;top:13501;width:2;height:786" coordorigin="10521,13501" coordsize="2,786">
              <v:shape style="position:absolute;left:10521;top:13501;width:2;height:786" coordorigin="10521,13501" coordsize="0,786" path="m10521,14288l10521,13501e" filled="f" stroked="t" strokeweight="4.547165pt" strokecolor="#484B64">
                <v:path arrowok="t"/>
              </v:shape>
            </v:group>
            <v:group style="position:absolute;left:273;top:13919;width:775;height:2" coordorigin="273,13919" coordsize="775,2">
              <v:shape style="position:absolute;left:273;top:13919;width:775;height:2" coordorigin="273,13919" coordsize="775,0" path="m273,13919l1048,13919e" filled="f" stroked="t" strokeweight=".478649pt" strokecolor="#545454">
                <v:path arrowok="t"/>
              </v:shape>
            </v:group>
            <v:group style="position:absolute;left:972;top:13655;width:2;height:451" coordorigin="972,13655" coordsize="2,451">
              <v:shape style="position:absolute;left:972;top:13655;width:2;height:451" coordorigin="972,13655" coordsize="0,451" path="m972,14106l972,13655e" filled="f" stroked="t" strokeweight=".239324pt" strokecolor="#4F4F4F">
                <v:path arrowok="t"/>
              </v:shape>
            </v:group>
            <v:group style="position:absolute;left:943;top:13919;width:1546;height:2" coordorigin="943,13919" coordsize="1546,2">
              <v:shape style="position:absolute;left:943;top:13919;width:1546;height:2" coordorigin="943,13919" coordsize="1546,0" path="m943,13919l2489,13919e" filled="f" stroked="t" strokeweight=".717973pt" strokecolor="#646464">
                <v:path arrowok="t"/>
              </v:shape>
            </v:group>
            <v:group style="position:absolute;left:1642;top:13626;width:2;height:336" coordorigin="1642,13626" coordsize="2,336">
              <v:shape style="position:absolute;left:1642;top:13626;width:2;height:336" coordorigin="1642,13626" coordsize="0,336" path="m1642,13962l1642,13626e" filled="f" stroked="t" strokeweight=".717973pt" strokecolor="#575757">
                <v:path arrowok="t"/>
              </v:shape>
            </v:group>
            <v:group style="position:absolute;left:278;top:11152;width:2;height:5183" coordorigin="278,11152" coordsize="2,5183">
              <v:shape style="position:absolute;left:278;top:11152;width:2;height:5183" coordorigin="278,11152" coordsize="0,5183" path="m278,16335l278,11152e" filled="f" stroked="t" strokeweight=".478649pt" strokecolor="#575757">
                <v:path arrowok="t"/>
              </v:shape>
            </v:group>
            <v:group style="position:absolute;left:1647;top:13890;width:2;height:1203" coordorigin="1647,13890" coordsize="2,1203">
              <v:shape style="position:absolute;left:1647;top:13890;width:2;height:1203" coordorigin="1647,13890" coordsize="0,1203" path="m1647,15093l1647,13890e" filled="f" stroked="t" strokeweight=".478649pt" strokecolor="#343434">
                <v:path arrowok="t"/>
              </v:shape>
            </v:group>
            <v:group style="position:absolute;left:278;top:14077;width:2;height:1016" coordorigin="278,14077" coordsize="2,1016">
              <v:shape style="position:absolute;left:278;top:14077;width:2;height:1016" coordorigin="278,14077" coordsize="0,1016" path="m278,15093l278,14077e" filled="f" stroked="t" strokeweight=".478649pt" strokecolor="#383838">
                <v:path arrowok="t"/>
              </v:shape>
            </v:group>
            <v:group style="position:absolute;left:972;top:14106;width:2;height:2186" coordorigin="972,14106" coordsize="2,2186">
              <v:shape style="position:absolute;left:972;top:14106;width:2;height:2186" coordorigin="972,14106" coordsize="0,2186" path="m972,16292l972,14106e" filled="f" stroked="t" strokeweight=".239324pt" strokecolor="#000000">
                <v:path arrowok="t"/>
              </v:shape>
            </v:group>
            <v:group style="position:absolute;left:9051;top:14257;width:1546;height:2" coordorigin="9051,14257" coordsize="1546,2">
              <v:shape style="position:absolute;left:9051;top:14257;width:1546;height:2" coordorigin="9051,14257" coordsize="1546,0" path="m9051,14257l10597,14257e" filled="f" stroked="t" strokeweight="1.196622pt" strokecolor="#4F5464">
                <v:path arrowok="t"/>
              </v:shape>
            </v:group>
            <v:group style="position:absolute;left:7342;top:14249;width:2;height:432" coordorigin="7342,14249" coordsize="2,432">
              <v:shape style="position:absolute;left:7342;top:14249;width:2;height:432" coordorigin="7342,14249" coordsize="0,432" path="m7342,14681l7342,14249e" filled="f" stroked="t" strokeweight=".478649pt" strokecolor="#3F3F3F">
                <v:path arrowok="t"/>
              </v:shape>
            </v:group>
            <v:group style="position:absolute;left:10521;top:14269;width:2;height:96" coordorigin="10521,14269" coordsize="2,96">
              <v:shape style="position:absolute;left:10521;top:14269;width:2;height:96" coordorigin="10521,14269" coordsize="0,96" path="m10521,14364l10521,14269e" filled="f" stroked="t" strokeweight="3.111218pt" strokecolor="#838783">
                <v:path arrowok="t"/>
              </v:shape>
            </v:group>
            <v:group style="position:absolute;left:2460;top:14844;width:2388;height:2" coordorigin="2460,14844" coordsize="2388,2">
              <v:shape style="position:absolute;left:2460;top:14844;width:2388;height:2" coordorigin="2460,14844" coordsize="2388,0" path="m2460,14844l4849,14844e" filled="f" stroked="t" strokeweight="1.196622pt" strokecolor="#5B67AC">
                <v:path arrowok="t"/>
              </v:shape>
            </v:group>
            <v:group style="position:absolute;left:7342;top:14623;width:2;height:139" coordorigin="7342,14623" coordsize="2,139">
              <v:shape style="position:absolute;left:7342;top:14623;width:2;height:139" coordorigin="7342,14623" coordsize="0,139" path="m7342,14762l7342,14623e" filled="f" stroked="t" strokeweight=".478649pt" strokecolor="#545454">
                <v:path arrowok="t"/>
              </v:shape>
            </v:group>
            <v:group style="position:absolute;left:2278;top:14844;width:182;height:2" coordorigin="2278,14844" coordsize="182,2">
              <v:shape style="position:absolute;left:2278;top:14844;width:182;height:2" coordorigin="2278,14844" coordsize="182,0" path="m2278,14844l2460,14844e" filled="f" stroked="t" strokeweight=".239324pt" strokecolor="#646464">
                <v:path arrowok="t"/>
              </v:shape>
            </v:group>
            <v:group style="position:absolute;left:7347;top:14705;width:2;height:1606" coordorigin="7347,14705" coordsize="2,1606">
              <v:shape style="position:absolute;left:7347;top:14705;width:2;height:1606" coordorigin="7347,14705" coordsize="0,1606" path="m7347,16311l7347,14705e" filled="f" stroked="t" strokeweight=".717973pt" strokecolor="#7C7C7C">
                <v:path arrowok="t"/>
              </v:shape>
            </v:group>
            <v:group style="position:absolute;left:282;top:15036;width:2;height:1299" coordorigin="282,15036" coordsize="2,1299">
              <v:shape style="position:absolute;left:282;top:15036;width:2;height:1299" coordorigin="282,15036" coordsize="0,1299" path="m282,16335l282,15036e" filled="f" stroked="t" strokeweight=".957298pt" strokecolor="#6B6B6B">
                <v:path arrowok="t"/>
              </v:shape>
            </v:group>
            <v:group style="position:absolute;left:1651;top:15036;width:2;height:1285" coordorigin="1651,15036" coordsize="2,1285">
              <v:shape style="position:absolute;left:1651;top:15036;width:2;height:1285" coordorigin="1651,15036" coordsize="0,1285" path="m1651,16321l1651,15036e" filled="f" stroked="t" strokeweight=".717973pt" strokecolor="#6B6B6B">
                <v:path arrowok="t"/>
              </v:shape>
            </v:group>
            <v:group style="position:absolute;left:2278;top:15242;width:2;height:297" coordorigin="2278,15242" coordsize="2,297">
              <v:shape style="position:absolute;left:2278;top:15242;width:2;height:297" coordorigin="2278,15242" coordsize="0,297" path="m2278,15539l2278,15242e" filled="f" stroked="t" strokeweight=".239324pt" strokecolor="#000000">
                <v:path arrowok="t"/>
              </v:shape>
            </v:group>
            <v:group style="position:absolute;left:11626;top:15242;width:2;height:297" coordorigin="11626,15242" coordsize="2,297">
              <v:shape style="position:absolute;left:11626;top:15242;width:2;height:297" coordorigin="11626,15242" coordsize="0,297" path="m11626,15539l11626,15242e" filled="f" stroked="t" strokeweight=".239324pt" strokecolor="#000000">
                <v:path arrowok="t"/>
              </v:shape>
            </v:group>
            <v:group style="position:absolute;left:608;top:16318;width:397;height:2" coordorigin="608,16318" coordsize="397,2">
              <v:shape style="position:absolute;left:608;top:16318;width:397;height:2" coordorigin="608,16318" coordsize="397,0" path="m608,16318l1005,16318e" filled="f" stroked="t" strokeweight=".239324pt" strokecolor="#A0A0A0">
                <v:path arrowok="t"/>
              </v:shape>
            </v:group>
            <v:group style="position:absolute;left:972;top:16287;width:1311;height:2" coordorigin="972,16287" coordsize="1311,2">
              <v:shape style="position:absolute;left:972;top:16287;width:1311;height:2" coordorigin="972,16287" coordsize="1311,0" path="m972,16287l2283,16287e" filled="f" stroked="t" strokeweight=".239324pt" strokecolor="#777777">
                <v:path arrowok="t"/>
              </v:shape>
            </v:group>
            <v:group style="position:absolute;left:2307;top:16313;width:2331;height:2" coordorigin="2307,16313" coordsize="2331,2">
              <v:shape style="position:absolute;left:2307;top:16313;width:2331;height:2" coordorigin="2307,16313" coordsize="2331,0" path="m2307,16313l4638,16313e" filled="f" stroked="t" strokeweight=".478649pt" strokecolor="#838383">
                <v:path arrowok="t"/>
              </v:shape>
            </v:group>
            <v:group style="position:absolute;left:3686;top:16306;width:4662;height:2" coordorigin="3686,16306" coordsize="4662,2">
              <v:shape style="position:absolute;left:3686;top:16306;width:4662;height:2" coordorigin="3686,16306" coordsize="4662,0" path="m3686,16306l8348,16306e" filled="f" stroked="t" strokeweight=".717973pt" strokecolor="#9C9C9C">
                <v:path arrowok="t"/>
              </v:shape>
            </v:group>
            <v:group style="position:absolute;left:9051;top:16301;width:244;height:2" coordorigin="9051,16301" coordsize="244,2">
              <v:shape style="position:absolute;left:9051;top:16301;width:244;height:2" coordorigin="9051,16301" coordsize="244,0" path="m9051,16301l9295,16301e" filled="f" stroked="t" strokeweight=".478649pt" strokecolor="#939393">
                <v:path arrowok="t"/>
              </v:shape>
            </v:group>
            <v:group style="position:absolute;left:8247;top:16297;width:3413;height:2" coordorigin="8247,16297" coordsize="3413,2">
              <v:shape style="position:absolute;left:8247;top:16297;width:3413;height:2" coordorigin="8247,16297" coordsize="3413,0" path="m8247,16297l11660,16297e" filled="f" stroked="t" strokeweight=".717973pt" strokecolor="#A3A3A3">
                <v:path arrowok="t"/>
              </v:shape>
            </v:group>
            <v:group style="position:absolute;left:9879;top:16292;width:684;height:2" coordorigin="9879,16292" coordsize="684,2">
              <v:shape style="position:absolute;left:9879;top:16292;width:684;height:2" coordorigin="9879,16292" coordsize="684,0" path="m9879,16292l10564,16292e" filled="f" stroked="t" strokeweight=".478649pt" strokecolor="#A8A8A8">
                <v:path arrowok="t"/>
              </v:shape>
            </v:group>
            <v:group style="position:absolute;left:11626;top:15539;width:2;height:758" coordorigin="11626,15539" coordsize="2,758">
              <v:shape style="position:absolute;left:11626;top:15539;width:2;height:758" coordorigin="11626,15539" coordsize="0,758" path="m11626,16297l11626,15539e" filled="f" stroked="t" strokeweight=".239324pt" strokecolor="#ACACAC">
                <v:path arrowok="t"/>
              </v:shape>
            </v:group>
            <v:group style="position:absolute;left:11598;top:16297;width:81;height:2" coordorigin="11598,16297" coordsize="81,2">
              <v:shape style="position:absolute;left:11598;top:16297;width:81;height:2" coordorigin="11598,16297" coordsize="81,0" path="m11598,16297l11679,16297e" filled="f" stroked="t" strokeweight=".478649pt" strokecolor="#B3B3B3">
                <v:path arrowok="t"/>
              </v:shape>
            </v:group>
            <v:group style="position:absolute;left:5735;top:3724;width:2;height:505" coordorigin="5735,3724" coordsize="2,505">
              <v:shape style="position:absolute;left:5735;top:3724;width:2;height:505" coordorigin="5735,3724" coordsize="0,505" path="m5735,4229l5735,3724e" filled="f" stroked="t" strokeweight="2.52313pt" strokecolor="#EBEDED">
                <v:path arrowok="t"/>
              </v:shape>
            </v:group>
            <v:group style="position:absolute;left:7317;top:10163;width:2;height:505" coordorigin="7317,10163" coordsize="2,505">
              <v:shape style="position:absolute;left:7317;top:10163;width:2;height:505" coordorigin="7317,10163" coordsize="0,505" path="m7317,10668l7317,10163e" filled="f" stroked="t" strokeweight="3.30346pt" strokecolor="#EBEDED">
                <v:path arrowok="t"/>
              </v:shape>
            </v:group>
            <v:group style="position:absolute;left:2363;top:11344;width:139;height:242" coordorigin="2363,11344" coordsize="139,242">
              <v:shape style="position:absolute;left:2363;top:11344;width:139;height:242" coordorigin="2363,11344" coordsize="139,242" path="m2363,11344l2502,11344,2502,11586,2363,11586,2363,11344e" filled="t" fillcolor="#EBEDED" stroked="f">
                <v:path arrowok="t"/>
                <v:fill/>
              </v:shape>
            </v:group>
            <v:group style="position:absolute;left:9374;top:13292;width:2;height:135" coordorigin="9374,13292" coordsize="2,135">
              <v:shape style="position:absolute;left:9374;top:13292;width:2;height:135" coordorigin="9374,13292" coordsize="0,135" path="m9374,13427l9374,13292e" filled="f" stroked="t" strokeweight="1.9016pt" strokecolor="#EBEDED">
                <v:path arrowok="t"/>
              </v:shape>
            </v:group>
            <v:group style="position:absolute;left:10167;top:13565;width:2;height:215" coordorigin="10167,13565" coordsize="2,215">
              <v:shape style="position:absolute;left:10167;top:13565;width:2;height:215" coordorigin="10167,13565" coordsize="0,215" path="m10167,13781l10167,13565e" filled="f" stroked="t" strokeweight="2.7064pt" strokecolor="#EBEDED">
                <v:path arrowok="t"/>
              </v:shape>
            </v:group>
            <v:group style="position:absolute;left:9350;top:14033;width:2;height:423" coordorigin="9350,14033" coordsize="2,423">
              <v:shape style="position:absolute;left:9350;top:14033;width:2;height:423" coordorigin="9350,14033" coordsize="0,423" path="m9350,14455l9350,14033e" filled="f" stroked="t" strokeweight="3.835345pt" strokecolor="#EBEDED">
                <v:path arrowok="t"/>
              </v:shape>
            </v:group>
            <v:group style="position:absolute;left:10475;top:14033;width:2;height:423" coordorigin="10475,14033" coordsize="2,423">
              <v:shape style="position:absolute;left:10475;top:14033;width:2;height:423" coordorigin="10475,14033" coordsize="0,423" path="m10475,14455l10475,14033e" filled="f" stroked="t" strokeweight="2.47429pt" strokecolor="#EBEDED">
                <v:path arrowok="t"/>
              </v:shape>
            </v:group>
            <v:group style="position:absolute;left:9890;top:14321;width:112;height:242" coordorigin="9890,14321" coordsize="112,242">
              <v:shape style="position:absolute;left:9890;top:14321;width:112;height:242" coordorigin="9890,14321" coordsize="112,242" path="m9890,14321l10003,14321,10003,14563,9890,14563,9890,14321e" filled="t" fillcolor="#EBEDED" stroked="f">
                <v:path arrowok="t"/>
                <v:fill/>
              </v:shape>
            </v:group>
            <v:group style="position:absolute;left:10040;top:14468;width:2;height:225" coordorigin="10040,14468" coordsize="2,225">
              <v:shape style="position:absolute;left:10040;top:14468;width:2;height:225" coordorigin="10040,14468" coordsize="0,225" path="m10040,14693l10040,14468e" filled="f" stroked="t" strokeweight="2.289685pt" strokecolor="#EB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44509E"/>
          <w:spacing w:val="0"/>
          <w:w w:val="50"/>
          <w:position w:val="-2"/>
        </w:rPr>
        <w:t>....</w:t>
      </w:r>
      <w:r>
        <w:rPr>
          <w:rFonts w:ascii="Arial" w:hAnsi="Arial" w:cs="Arial" w:eastAsia="Arial"/>
          <w:sz w:val="23"/>
          <w:szCs w:val="23"/>
          <w:color w:val="44509E"/>
          <w:spacing w:val="0"/>
          <w:w w:val="50"/>
          <w:position w:val="-2"/>
        </w:rPr>
        <w:t>   </w:t>
      </w:r>
      <w:r>
        <w:rPr>
          <w:rFonts w:ascii="Arial" w:hAnsi="Arial" w:cs="Arial" w:eastAsia="Arial"/>
          <w:sz w:val="23"/>
          <w:szCs w:val="23"/>
          <w:color w:val="44509E"/>
          <w:spacing w:val="30"/>
          <w:w w:val="5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44509E"/>
          <w:spacing w:val="0"/>
          <w:w w:val="100"/>
          <w:position w:val="-2"/>
        </w:rPr>
        <w:t>"'-"</w:t>
      </w:r>
      <w:r>
        <w:rPr>
          <w:rFonts w:ascii="Arial" w:hAnsi="Arial" w:cs="Arial" w:eastAsia="Arial"/>
          <w:sz w:val="23"/>
          <w:szCs w:val="23"/>
          <w:color w:val="44509E"/>
          <w:spacing w:val="-22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2A389E"/>
          <w:spacing w:val="0"/>
          <w:w w:val="86"/>
          <w:b/>
          <w:bCs/>
          <w:i/>
          <w:position w:val="-2"/>
        </w:rPr>
        <w:t>1</w:t>
      </w:r>
      <w:r>
        <w:rPr>
          <w:rFonts w:ascii="Arial" w:hAnsi="Arial" w:cs="Arial" w:eastAsia="Arial"/>
          <w:sz w:val="23"/>
          <w:szCs w:val="23"/>
          <w:color w:val="2A389E"/>
          <w:spacing w:val="0"/>
          <w:w w:val="85"/>
          <w:b/>
          <w:bCs/>
          <w:i/>
          <w:position w:val="-2"/>
        </w:rPr>
        <w:t>\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49" w:after="0" w:line="174" w:lineRule="auto"/>
        <w:ind w:left="162" w:right="-78" w:firstLine="2025"/>
        <w:jc w:val="left"/>
        <w:tabs>
          <w:tab w:pos="2200" w:val="left"/>
          <w:tab w:pos="45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0"/>
          <w:w w:val="131"/>
          <w:b/>
          <w:bCs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0"/>
          <w:w w:val="131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0"/>
          <w:w w:val="131"/>
          <w:b/>
          <w:bCs/>
        </w:rPr>
        <w:t>ınail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spacing w:val="-36"/>
          <w:w w:val="131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b/>
          <w:bCs/>
        </w:rPr>
        <w:t>YA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21"/>
          <w:w w:val="100"/>
          <w:b/>
          <w:bCs/>
        </w:rPr>
        <w:t>P</w:t>
      </w:r>
      <w:r>
        <w:rPr>
          <w:rFonts w:ascii="Arial" w:hAnsi="Arial" w:cs="Arial" w:eastAsia="Arial"/>
          <w:sz w:val="35"/>
          <w:szCs w:val="35"/>
          <w:color w:val="363636"/>
          <w:spacing w:val="0"/>
          <w:w w:val="100"/>
          <w:b/>
          <w:bCs/>
        </w:rPr>
        <w:t>tc</w:t>
      </w:r>
      <w:r>
        <w:rPr>
          <w:rFonts w:ascii="Arial" w:hAnsi="Arial" w:cs="Arial" w:eastAsia="Arial"/>
          <w:sz w:val="35"/>
          <w:szCs w:val="35"/>
          <w:color w:val="363636"/>
          <w:spacing w:val="24"/>
          <w:w w:val="100"/>
          <w:b/>
          <w:bCs/>
        </w:rPr>
        <w:t> </w:t>
      </w:r>
      <w:r>
        <w:rPr>
          <w:rFonts w:ascii="Arial" w:hAnsi="Arial" w:cs="Arial" w:eastAsia="Arial"/>
          <w:sz w:val="35"/>
          <w:szCs w:val="35"/>
          <w:color w:val="363636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35"/>
          <w:szCs w:val="35"/>
          <w:color w:val="363636"/>
          <w:spacing w:val="-93"/>
          <w:w w:val="100"/>
          <w:b/>
          <w:bCs/>
        </w:rPr>
        <w:t> </w:t>
      </w:r>
      <w:r>
        <w:rPr>
          <w:rFonts w:ascii="Arial" w:hAnsi="Arial" w:cs="Arial" w:eastAsia="Arial"/>
          <w:sz w:val="35"/>
          <w:szCs w:val="35"/>
          <w:color w:val="36363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5"/>
          <w:szCs w:val="35"/>
          <w:color w:val="36363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7"/>
        </w:rPr>
        <w:t>Özgü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7"/>
        </w:rPr>
        <w:t>KE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7"/>
        </w:rPr>
        <w:t>KİN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2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2"/>
        </w:rPr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8"/>
          <w:b/>
          <w:bCs/>
          <w:position w:val="0"/>
        </w:rPr>
        <w:t>tfaiy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8"/>
          <w:b/>
          <w:bCs/>
          <w:position w:val="0"/>
        </w:rPr>
        <w:t>e</w:t>
      </w:r>
      <w:r>
        <w:rPr>
          <w:rFonts w:ascii="Arial" w:hAnsi="Arial" w:cs="Arial" w:eastAsia="Arial"/>
          <w:sz w:val="23"/>
          <w:szCs w:val="23"/>
          <w:color w:val="363636"/>
          <w:spacing w:val="24"/>
          <w:w w:val="78"/>
          <w:b/>
          <w:bCs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8"/>
          <w:b/>
          <w:bCs/>
          <w:position w:val="0"/>
        </w:rPr>
        <w:t>Bat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8"/>
          <w:b/>
          <w:bCs/>
          <w:position w:val="0"/>
        </w:rPr>
        <w:t>ı</w:t>
      </w:r>
      <w:r>
        <w:rPr>
          <w:rFonts w:ascii="Arial" w:hAnsi="Arial" w:cs="Arial" w:eastAsia="Arial"/>
          <w:sz w:val="23"/>
          <w:szCs w:val="23"/>
          <w:color w:val="363636"/>
          <w:spacing w:val="28"/>
          <w:w w:val="78"/>
          <w:b/>
          <w:bCs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8"/>
          <w:b/>
          <w:bCs/>
          <w:position w:val="0"/>
        </w:rPr>
        <w:t>Bölg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8"/>
          <w:b/>
          <w:bCs/>
          <w:position w:val="0"/>
        </w:rPr>
        <w:t>e</w:t>
      </w:r>
      <w:r>
        <w:rPr>
          <w:rFonts w:ascii="Arial" w:hAnsi="Arial" w:cs="Arial" w:eastAsia="Arial"/>
          <w:sz w:val="23"/>
          <w:szCs w:val="23"/>
          <w:color w:val="363636"/>
          <w:spacing w:val="12"/>
          <w:w w:val="78"/>
          <w:b/>
          <w:bCs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8"/>
          <w:b/>
          <w:bCs/>
          <w:position w:val="0"/>
        </w:rPr>
        <w:t>Am&lt;rı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2345" w:right="2130"/>
        <w:jc w:val="center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color w:val="2A389E"/>
          <w:spacing w:val="0"/>
          <w:w w:val="52"/>
          <w:b/>
          <w:bCs/>
          <w:i/>
        </w:rPr>
        <w:t>&lt;LC\\</w:t>
      </w:r>
      <w:r>
        <w:rPr>
          <w:rFonts w:ascii="Times New Roman" w:hAnsi="Times New Roman" w:cs="Times New Roman" w:eastAsia="Times New Roman"/>
          <w:sz w:val="49"/>
          <w:szCs w:val="49"/>
          <w:color w:val="2A389E"/>
          <w:spacing w:val="0"/>
          <w:w w:val="52"/>
          <w:b/>
          <w:bCs/>
          <w:i/>
        </w:rPr>
        <w:t>-d</w:t>
      </w:r>
      <w:r>
        <w:rPr>
          <w:rFonts w:ascii="Times New Roman" w:hAnsi="Times New Roman" w:cs="Times New Roman" w:eastAsia="Times New Roman"/>
          <w:sz w:val="49"/>
          <w:szCs w:val="49"/>
          <w:color w:val="2A389E"/>
          <w:spacing w:val="49"/>
          <w:w w:val="5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2A389E"/>
          <w:spacing w:val="0"/>
          <w:w w:val="192"/>
        </w:rPr>
        <w:t>\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</w:rPr>
      </w:r>
    </w:p>
    <w:p>
      <w:pPr>
        <w:spacing w:before="0" w:after="0" w:line="169" w:lineRule="exact"/>
        <w:ind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797979"/>
          <w:spacing w:val="0"/>
          <w:w w:val="53"/>
          <w:position w:val="2"/>
        </w:rPr>
        <w:t>......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-25"/>
          <w:w w:val="90"/>
          <w:i/>
          <w:position w:val="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898A8A"/>
          <w:spacing w:val="-20"/>
          <w:w w:val="72"/>
          <w:i/>
          <w:position w:val="3"/>
        </w:rPr>
        <w:t>.</w:t>
      </w:r>
      <w:r>
        <w:rPr>
          <w:rFonts w:ascii="Arial" w:hAnsi="Arial" w:cs="Arial" w:eastAsia="Arial"/>
          <w:sz w:val="22"/>
          <w:szCs w:val="22"/>
          <w:color w:val="898A8A"/>
          <w:spacing w:val="0"/>
          <w:w w:val="65"/>
          <w:i/>
          <w:position w:val="3"/>
        </w:rPr>
        <w:t>,</w:t>
      </w:r>
      <w:r>
        <w:rPr>
          <w:rFonts w:ascii="Arial" w:hAnsi="Arial" w:cs="Arial" w:eastAsia="Arial"/>
          <w:sz w:val="22"/>
          <w:szCs w:val="22"/>
          <w:color w:val="898A8A"/>
          <w:spacing w:val="-32"/>
          <w:w w:val="66"/>
          <w:i/>
          <w:position w:val="3"/>
        </w:rPr>
        <w:t>·</w:t>
      </w:r>
      <w:r>
        <w:rPr>
          <w:rFonts w:ascii="Arial" w:hAnsi="Arial" w:cs="Arial" w:eastAsia="Arial"/>
          <w:sz w:val="17"/>
          <w:szCs w:val="17"/>
          <w:color w:val="363636"/>
          <w:spacing w:val="-55"/>
          <w:w w:val="141"/>
          <w:position w:val="15"/>
        </w:rPr>
        <w:t>·</w:t>
      </w:r>
      <w:r>
        <w:rPr>
          <w:rFonts w:ascii="Arial" w:hAnsi="Arial" w:cs="Arial" w:eastAsia="Arial"/>
          <w:sz w:val="22"/>
          <w:szCs w:val="22"/>
          <w:color w:val="898A8A"/>
          <w:spacing w:val="0"/>
          <w:w w:val="65"/>
          <w:i/>
          <w:position w:val="3"/>
        </w:rPr>
        <w:t>'</w:t>
      </w:r>
      <w:r>
        <w:rPr>
          <w:rFonts w:ascii="Arial" w:hAnsi="Arial" w:cs="Arial" w:eastAsia="Arial"/>
          <w:sz w:val="22"/>
          <w:szCs w:val="22"/>
          <w:color w:val="898A8A"/>
          <w:spacing w:val="-28"/>
          <w:w w:val="66"/>
          <w:i/>
          <w:position w:val="3"/>
        </w:rPr>
        <w:t>·</w:t>
      </w:r>
      <w:r>
        <w:rPr>
          <w:rFonts w:ascii="Arial" w:hAnsi="Arial" w:cs="Arial" w:eastAsia="Arial"/>
          <w:sz w:val="17"/>
          <w:szCs w:val="17"/>
          <w:color w:val="A1A1A1"/>
          <w:spacing w:val="-5"/>
          <w:w w:val="92"/>
          <w:i/>
          <w:position w:val="15"/>
        </w:rPr>
        <w:t>.</w:t>
      </w:r>
      <w:r>
        <w:rPr>
          <w:rFonts w:ascii="Arial" w:hAnsi="Arial" w:cs="Arial" w:eastAsia="Arial"/>
          <w:sz w:val="16"/>
          <w:szCs w:val="16"/>
          <w:color w:val="898A8A"/>
          <w:spacing w:val="0"/>
          <w:w w:val="67"/>
          <w:i/>
          <w:position w:val="15"/>
        </w:rPr>
        <w:t>.;&lt;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89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C3C3C3"/>
          <w:spacing w:val="0"/>
          <w:w w:val="57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sectPr>
      <w:type w:val="continuous"/>
      <w:pgSz w:w="11920" w:h="16840"/>
      <w:pgMar w:top="660" w:bottom="280" w:left="140" w:right="80"/>
      <w:cols w:num="3" w:equalWidth="0">
        <w:col w:w="5818" w:space="3481"/>
        <w:col w:w="191" w:space="177"/>
        <w:col w:w="203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2018-06-22T13:04:31Z</dcterms:created>
  <dcterms:modified xsi:type="dcterms:W3CDTF">2018-06-22T13:04:31Z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